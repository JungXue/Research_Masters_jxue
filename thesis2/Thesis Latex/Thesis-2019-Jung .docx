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jpeg" ContentType="image/jpe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2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82" w:lineRule="auto" w:before="33"/>
        <w:ind w:left="553" w:right="15" w:firstLine="0"/>
        <w:jc w:val="center"/>
        <w:rPr>
          <w:rFonts w:ascii="Georgia" w:hAnsi="Georgia" w:cs="Georgia" w:eastAsia="Georgia"/>
          <w:sz w:val="41"/>
          <w:szCs w:val="41"/>
        </w:rPr>
      </w:pPr>
      <w:r>
        <w:rPr>
          <w:rFonts w:ascii="Georgia"/>
          <w:b/>
          <w:sz w:val="41"/>
        </w:rPr>
        <w:t>Anomaly</w:t>
      </w:r>
      <w:r>
        <w:rPr>
          <w:rFonts w:ascii="Georgia"/>
          <w:b/>
          <w:spacing w:val="-21"/>
          <w:sz w:val="41"/>
        </w:rPr>
        <w:t> </w:t>
      </w:r>
      <w:r>
        <w:rPr>
          <w:rFonts w:ascii="Georgia"/>
          <w:b/>
          <w:sz w:val="41"/>
        </w:rPr>
        <w:t>Detection</w:t>
      </w:r>
      <w:r>
        <w:rPr>
          <w:rFonts w:ascii="Georgia"/>
          <w:b/>
          <w:spacing w:val="-20"/>
          <w:sz w:val="41"/>
        </w:rPr>
        <w:t> </w:t>
      </w:r>
      <w:r>
        <w:rPr>
          <w:rFonts w:ascii="Georgia"/>
          <w:b/>
          <w:sz w:val="41"/>
        </w:rPr>
        <w:t>in</w:t>
      </w:r>
      <w:r>
        <w:rPr>
          <w:rFonts w:ascii="Georgia"/>
          <w:b/>
          <w:spacing w:val="-21"/>
          <w:sz w:val="41"/>
        </w:rPr>
        <w:t> </w:t>
      </w:r>
      <w:r>
        <w:rPr>
          <w:rFonts w:ascii="Georgia"/>
          <w:b/>
          <w:spacing w:val="-12"/>
          <w:sz w:val="41"/>
        </w:rPr>
        <w:t>P</w:t>
      </w:r>
      <w:r>
        <w:rPr>
          <w:rFonts w:ascii="Georgia"/>
          <w:b/>
          <w:sz w:val="41"/>
        </w:rPr>
        <w:t>atie</w:t>
      </w:r>
      <w:r>
        <w:rPr>
          <w:rFonts w:ascii="Georgia"/>
          <w:b/>
          <w:spacing w:val="-16"/>
          <w:sz w:val="41"/>
        </w:rPr>
        <w:t>n</w:t>
      </w:r>
      <w:r>
        <w:rPr>
          <w:rFonts w:ascii="Georgia"/>
          <w:b/>
          <w:sz w:val="41"/>
        </w:rPr>
        <w:t>t</w:t>
      </w:r>
      <w:r>
        <w:rPr>
          <w:rFonts w:ascii="Georgia"/>
          <w:b/>
          <w:spacing w:val="-20"/>
          <w:sz w:val="41"/>
        </w:rPr>
        <w:t> </w:t>
      </w:r>
      <w:r>
        <w:rPr>
          <w:rFonts w:ascii="Georgia"/>
          <w:b/>
          <w:sz w:val="41"/>
        </w:rPr>
        <w:t>A</w:t>
      </w:r>
      <w:r>
        <w:rPr>
          <w:rFonts w:ascii="Georgia"/>
          <w:b/>
          <w:spacing w:val="-2"/>
          <w:sz w:val="41"/>
        </w:rPr>
        <w:t>r</w:t>
      </w:r>
      <w:r>
        <w:rPr>
          <w:rFonts w:ascii="Georgia"/>
          <w:b/>
          <w:sz w:val="41"/>
        </w:rPr>
        <w:t>ri</w:t>
      </w:r>
      <w:r>
        <w:rPr>
          <w:rFonts w:ascii="Georgia"/>
          <w:b/>
          <w:spacing w:val="-25"/>
          <w:sz w:val="41"/>
        </w:rPr>
        <w:t>v</w:t>
      </w:r>
      <w:r>
        <w:rPr>
          <w:rFonts w:ascii="Georgia"/>
          <w:b/>
          <w:sz w:val="41"/>
        </w:rPr>
        <w:t>al,</w:t>
      </w:r>
      <w:r>
        <w:rPr>
          <w:rFonts w:ascii="Georgia"/>
          <w:b/>
          <w:w w:val="93"/>
          <w:sz w:val="41"/>
        </w:rPr>
        <w:t> </w:t>
      </w:r>
      <w:r>
        <w:rPr>
          <w:rFonts w:ascii="Georgia"/>
          <w:b/>
          <w:w w:val="95"/>
          <w:sz w:val="41"/>
        </w:rPr>
        <w:t>with</w:t>
      </w:r>
      <w:r>
        <w:rPr>
          <w:rFonts w:ascii="Georgia"/>
          <w:b/>
          <w:spacing w:val="32"/>
          <w:w w:val="95"/>
          <w:sz w:val="41"/>
        </w:rPr>
        <w:t> </w:t>
      </w:r>
      <w:r>
        <w:rPr>
          <w:rFonts w:ascii="Georgia"/>
          <w:b/>
          <w:spacing w:val="-4"/>
          <w:w w:val="95"/>
          <w:sz w:val="41"/>
        </w:rPr>
        <w:t>Bay</w:t>
      </w:r>
      <w:r>
        <w:rPr>
          <w:rFonts w:ascii="Georgia"/>
          <w:b/>
          <w:spacing w:val="-5"/>
          <w:w w:val="95"/>
          <w:sz w:val="41"/>
        </w:rPr>
        <w:t>esian</w:t>
      </w:r>
      <w:r>
        <w:rPr>
          <w:rFonts w:ascii="Georgia"/>
          <w:b/>
          <w:spacing w:val="33"/>
          <w:w w:val="95"/>
          <w:sz w:val="41"/>
        </w:rPr>
        <w:t> </w:t>
      </w:r>
      <w:r>
        <w:rPr>
          <w:rFonts w:ascii="Georgia"/>
          <w:b/>
          <w:spacing w:val="-3"/>
          <w:w w:val="95"/>
          <w:sz w:val="41"/>
        </w:rPr>
        <w:t>Hierarchical</w:t>
      </w:r>
      <w:r>
        <w:rPr>
          <w:rFonts w:ascii="Georgia"/>
          <w:b/>
          <w:spacing w:val="34"/>
          <w:w w:val="95"/>
          <w:sz w:val="41"/>
        </w:rPr>
        <w:t> </w:t>
      </w:r>
      <w:r>
        <w:rPr>
          <w:rFonts w:ascii="Georgia"/>
          <w:b/>
          <w:spacing w:val="1"/>
          <w:w w:val="95"/>
          <w:sz w:val="41"/>
        </w:rPr>
        <w:t>Mo</w:t>
      </w:r>
      <w:r>
        <w:rPr>
          <w:rFonts w:ascii="Georgia"/>
          <w:b/>
          <w:spacing w:val="2"/>
          <w:w w:val="95"/>
          <w:sz w:val="41"/>
        </w:rPr>
        <w:t>dels</w:t>
      </w:r>
      <w:r>
        <w:rPr>
          <w:rFonts w:ascii="Georgia"/>
          <w:sz w:val="41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11"/>
          <w:szCs w:val="11"/>
        </w:rPr>
      </w:pPr>
    </w:p>
    <w:p>
      <w:pPr>
        <w:spacing w:line="200" w:lineRule="atLeast"/>
        <w:ind w:left="2665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2743200" cy="274320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98" w:lineRule="exact" w:before="258"/>
        <w:ind w:left="553" w:right="114" w:firstLine="0"/>
        <w:jc w:val="center"/>
        <w:rPr>
          <w:rFonts w:ascii="Euclid" w:hAnsi="Euclid" w:cs="Euclid" w:eastAsia="Euclid"/>
          <w:sz w:val="22"/>
          <w:szCs w:val="22"/>
        </w:rPr>
      </w:pPr>
      <w:r>
        <w:rPr>
          <w:rFonts w:ascii="Euclid"/>
          <w:i/>
          <w:sz w:val="22"/>
        </w:rPr>
        <w:t>A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Thesis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pacing w:val="-2"/>
          <w:sz w:val="22"/>
        </w:rPr>
        <w:t>S</w:t>
      </w:r>
      <w:r>
        <w:rPr>
          <w:rFonts w:ascii="Euclid"/>
          <w:i/>
          <w:spacing w:val="-3"/>
          <w:sz w:val="22"/>
        </w:rPr>
        <w:t>u</w:t>
      </w:r>
      <w:r>
        <w:rPr>
          <w:rFonts w:ascii="Euclid"/>
          <w:i/>
          <w:spacing w:val="-2"/>
          <w:sz w:val="22"/>
        </w:rPr>
        <w:t>bmitted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in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Partial</w:t>
      </w:r>
      <w:r>
        <w:rPr>
          <w:rFonts w:ascii="Euclid"/>
          <w:i/>
          <w:spacing w:val="1"/>
          <w:sz w:val="22"/>
        </w:rPr>
        <w:t> </w:t>
      </w:r>
      <w:r>
        <w:rPr>
          <w:rFonts w:ascii="Euclid"/>
          <w:i/>
          <w:spacing w:val="-2"/>
          <w:sz w:val="22"/>
        </w:rPr>
        <w:t>F</w:t>
      </w:r>
      <w:r>
        <w:rPr>
          <w:rFonts w:ascii="Euclid"/>
          <w:i/>
          <w:spacing w:val="-3"/>
          <w:sz w:val="22"/>
        </w:rPr>
        <w:t>ulfilment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of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the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pacing w:val="-5"/>
          <w:sz w:val="22"/>
        </w:rPr>
        <w:t>Requirement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for the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pacing w:val="-7"/>
          <w:sz w:val="22"/>
        </w:rPr>
        <w:t>Degree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of Masters</w:t>
      </w:r>
      <w:r>
        <w:rPr>
          <w:rFonts w:ascii="Euclid"/>
          <w:i/>
          <w:spacing w:val="-1"/>
          <w:sz w:val="22"/>
        </w:rPr>
        <w:t> </w:t>
      </w:r>
      <w:r>
        <w:rPr>
          <w:rFonts w:ascii="Euclid"/>
          <w:i/>
          <w:sz w:val="22"/>
        </w:rPr>
        <w:t>of</w:t>
      </w:r>
      <w:r>
        <w:rPr>
          <w:rFonts w:ascii="Euclid"/>
          <w:i/>
          <w:spacing w:val="39"/>
          <w:w w:val="99"/>
          <w:sz w:val="22"/>
        </w:rPr>
        <w:t> </w:t>
      </w:r>
      <w:r>
        <w:rPr>
          <w:rFonts w:ascii="Euclid"/>
          <w:i/>
          <w:spacing w:val="-2"/>
          <w:sz w:val="22"/>
        </w:rPr>
        <w:t>Science</w:t>
      </w:r>
      <w:r>
        <w:rPr>
          <w:rFonts w:ascii="Euclid"/>
          <w:i/>
          <w:spacing w:val="-3"/>
          <w:sz w:val="22"/>
        </w:rPr>
        <w:t> </w:t>
      </w:r>
      <w:r>
        <w:rPr>
          <w:rFonts w:ascii="Euclid"/>
          <w:i/>
          <w:spacing w:val="-5"/>
          <w:sz w:val="22"/>
        </w:rPr>
        <w:t>(Research</w:t>
      </w:r>
      <w:r>
        <w:rPr>
          <w:rFonts w:ascii="Euclid"/>
          <w:i/>
          <w:spacing w:val="-3"/>
          <w:sz w:val="22"/>
        </w:rPr>
        <w:t> </w:t>
      </w:r>
      <w:r>
        <w:rPr>
          <w:rFonts w:ascii="Euclid"/>
          <w:i/>
          <w:sz w:val="22"/>
        </w:rPr>
        <w:t>Masters)</w:t>
      </w:r>
      <w:r>
        <w:rPr>
          <w:rFonts w:ascii="Euclid"/>
          <w:i/>
          <w:spacing w:val="-3"/>
          <w:sz w:val="22"/>
        </w:rPr>
        <w:t> </w:t>
      </w:r>
      <w:r>
        <w:rPr>
          <w:rFonts w:ascii="Euclid"/>
          <w:i/>
          <w:sz w:val="22"/>
        </w:rPr>
        <w:t>in</w:t>
      </w:r>
      <w:r>
        <w:rPr>
          <w:rFonts w:ascii="Euclid"/>
          <w:i/>
          <w:spacing w:val="-3"/>
          <w:sz w:val="22"/>
        </w:rPr>
        <w:t> </w:t>
      </w:r>
      <w:r>
        <w:rPr>
          <w:rFonts w:ascii="Euclid"/>
          <w:i/>
          <w:sz w:val="22"/>
        </w:rPr>
        <w:t>Statistics,</w:t>
      </w:r>
      <w:r>
        <w:rPr>
          <w:rFonts w:ascii="Euclid"/>
          <w:sz w:val="22"/>
        </w:rPr>
      </w:r>
    </w:p>
    <w:p>
      <w:pPr>
        <w:spacing w:line="350" w:lineRule="exact" w:before="0"/>
        <w:ind w:left="1899" w:right="1596" w:firstLine="0"/>
        <w:jc w:val="center"/>
        <w:rPr>
          <w:rFonts w:ascii="Euclid" w:hAnsi="Euclid" w:cs="Euclid" w:eastAsia="Euclid"/>
          <w:sz w:val="22"/>
          <w:szCs w:val="22"/>
        </w:rPr>
      </w:pPr>
      <w:r>
        <w:rPr>
          <w:rFonts w:ascii="Euclid"/>
          <w:i/>
          <w:spacing w:val="-2"/>
          <w:sz w:val="22"/>
        </w:rPr>
        <w:t>Department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z w:val="22"/>
        </w:rPr>
        <w:t>of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pacing w:val="-1"/>
          <w:sz w:val="22"/>
        </w:rPr>
        <w:t>Statistics,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z w:val="22"/>
        </w:rPr>
        <w:t>The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z w:val="22"/>
        </w:rPr>
        <w:t>University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z w:val="22"/>
        </w:rPr>
        <w:t>of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pacing w:val="-1"/>
          <w:sz w:val="22"/>
        </w:rPr>
        <w:t>Auckland,</w:t>
      </w:r>
      <w:r>
        <w:rPr>
          <w:rFonts w:ascii="Euclid"/>
          <w:i/>
          <w:spacing w:val="-4"/>
          <w:sz w:val="22"/>
        </w:rPr>
        <w:t> </w:t>
      </w:r>
      <w:r>
        <w:rPr>
          <w:rFonts w:ascii="Euclid"/>
          <w:i/>
          <w:sz w:val="22"/>
        </w:rPr>
        <w:t>2019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i/>
          <w:sz w:val="30"/>
          <w:szCs w:val="30"/>
        </w:rPr>
      </w:pPr>
    </w:p>
    <w:p>
      <w:pPr>
        <w:spacing w:before="0"/>
        <w:ind w:left="1899" w:right="1502" w:firstLine="0"/>
        <w:jc w:val="center"/>
        <w:rPr>
          <w:rFonts w:ascii="Euclid" w:hAnsi="Euclid" w:cs="Euclid" w:eastAsia="Euclid"/>
          <w:sz w:val="22"/>
          <w:szCs w:val="22"/>
        </w:rPr>
      </w:pPr>
      <w:r>
        <w:rPr>
          <w:rFonts w:ascii="Euclid"/>
          <w:sz w:val="22"/>
        </w:rPr>
        <w:t>Supervisor:</w:t>
      </w:r>
      <w:r>
        <w:rPr>
          <w:rFonts w:ascii="Euclid"/>
          <w:spacing w:val="10"/>
          <w:sz w:val="22"/>
        </w:rPr>
        <w:t> </w:t>
      </w:r>
      <w:r>
        <w:rPr>
          <w:rFonts w:ascii="Euclid"/>
          <w:sz w:val="22"/>
        </w:rPr>
        <w:t>Professor</w:t>
      </w:r>
      <w:r>
        <w:rPr>
          <w:rFonts w:ascii="Euclid"/>
          <w:spacing w:val="-12"/>
          <w:sz w:val="22"/>
        </w:rPr>
        <w:t> </w:t>
      </w:r>
      <w:r>
        <w:rPr>
          <w:rFonts w:ascii="Euclid"/>
          <w:sz w:val="22"/>
        </w:rPr>
        <w:t>Thomas</w:t>
      </w:r>
      <w:r>
        <w:rPr>
          <w:rFonts w:ascii="Euclid"/>
          <w:spacing w:val="-11"/>
          <w:sz w:val="22"/>
        </w:rPr>
        <w:t> </w:t>
      </w:r>
      <w:r>
        <w:rPr>
          <w:rFonts w:ascii="Euclid"/>
          <w:sz w:val="22"/>
        </w:rPr>
        <w:t>Lumley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0"/>
        <w:rPr>
          <w:rFonts w:ascii="Euclid" w:hAnsi="Euclid" w:cs="Euclid" w:eastAsia="Euclid"/>
          <w:sz w:val="17"/>
          <w:szCs w:val="17"/>
        </w:rPr>
      </w:pPr>
    </w:p>
    <w:p>
      <w:pPr>
        <w:spacing w:line="477" w:lineRule="auto" w:before="0"/>
        <w:ind w:left="3152" w:right="2679" w:firstLine="0"/>
        <w:jc w:val="center"/>
        <w:rPr>
          <w:rFonts w:ascii="PMingLiU" w:hAnsi="PMingLiU" w:cs="PMingLiU" w:eastAsia="PMingLiU"/>
          <w:sz w:val="28"/>
          <w:szCs w:val="28"/>
        </w:rPr>
      </w:pPr>
      <w:r>
        <w:rPr>
          <w:rFonts w:ascii="PMingLiU" w:hAnsi="PMingLiU" w:cs="PMingLiU" w:eastAsia="PMingLiU"/>
          <w:spacing w:val="-4"/>
          <w:w w:val="115"/>
          <w:sz w:val="28"/>
          <w:szCs w:val="28"/>
        </w:rPr>
        <w:t>b</w:t>
      </w:r>
      <w:r>
        <w:rPr>
          <w:rFonts w:ascii="PMingLiU" w:hAnsi="PMingLiU" w:cs="PMingLiU" w:eastAsia="PMingLiU"/>
          <w:spacing w:val="-5"/>
          <w:w w:val="115"/>
          <w:sz w:val="28"/>
          <w:szCs w:val="28"/>
        </w:rPr>
        <w:t>y</w:t>
      </w:r>
      <w:r>
        <w:rPr>
          <w:rFonts w:ascii="PMingLiU" w:hAnsi="PMingLiU" w:cs="PMingLiU" w:eastAsia="PMingLiU"/>
          <w:spacing w:val="-13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spacing w:val="-1"/>
          <w:w w:val="115"/>
          <w:sz w:val="28"/>
          <w:szCs w:val="28"/>
        </w:rPr>
        <w:t>Junhuang</w:t>
      </w:r>
      <w:r>
        <w:rPr>
          <w:rFonts w:ascii="PMingLiU" w:hAnsi="PMingLiU" w:cs="PMingLiU" w:eastAsia="PMingLiU"/>
          <w:spacing w:val="-13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Xue</w:t>
      </w:r>
      <w:r>
        <w:rPr>
          <w:rFonts w:ascii="PMingLiU" w:hAnsi="PMingLiU" w:cs="PMingLiU" w:eastAsia="PMingLiU"/>
          <w:spacing w:val="-12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(</w:t>
      </w:r>
      <w:r>
        <w:rPr>
          <w:rFonts w:ascii="MS Gothic" w:hAnsi="MS Gothic" w:cs="MS Gothic" w:eastAsia="MS Gothic"/>
          <w:w w:val="115"/>
          <w:sz w:val="28"/>
          <w:szCs w:val="28"/>
        </w:rPr>
        <w:t>薛</w:t>
      </w:r>
      <w:r>
        <w:rPr>
          <w:rFonts w:ascii="MS Gothic" w:hAnsi="MS Gothic" w:cs="MS Gothic" w:eastAsia="MS Gothic"/>
          <w:w w:val="115"/>
          <w:sz w:val="28"/>
          <w:szCs w:val="28"/>
        </w:rPr>
        <w:t>君</w:t>
      </w:r>
      <w:r>
        <w:rPr>
          <w:rFonts w:ascii="MS Gothic" w:hAnsi="MS Gothic" w:cs="MS Gothic" w:eastAsia="MS Gothic"/>
          <w:w w:val="115"/>
          <w:sz w:val="28"/>
          <w:szCs w:val="28"/>
        </w:rPr>
        <w:t>煌</w:t>
      </w:r>
      <w:r>
        <w:rPr>
          <w:rFonts w:ascii="PMingLiU" w:hAnsi="PMingLiU" w:cs="PMingLiU" w:eastAsia="PMingLiU"/>
          <w:w w:val="115"/>
          <w:sz w:val="28"/>
          <w:szCs w:val="28"/>
        </w:rPr>
        <w:t>)</w:t>
      </w:r>
      <w:r>
        <w:rPr>
          <w:rFonts w:ascii="PMingLiU" w:hAnsi="PMingLiU" w:cs="PMingLiU" w:eastAsia="PMingLiU"/>
          <w:spacing w:val="21"/>
          <w:w w:val="124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July</w:t>
      </w:r>
      <w:r>
        <w:rPr>
          <w:rFonts w:ascii="PMingLiU" w:hAnsi="PMingLiU" w:cs="PMingLiU" w:eastAsia="PMingLiU"/>
          <w:spacing w:val="-17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15,</w:t>
      </w:r>
      <w:r>
        <w:rPr>
          <w:rFonts w:ascii="PMingLiU" w:hAnsi="PMingLiU" w:cs="PMingLiU" w:eastAsia="PMingLiU"/>
          <w:spacing w:val="-16"/>
          <w:w w:val="115"/>
          <w:sz w:val="28"/>
          <w:szCs w:val="28"/>
        </w:rPr>
        <w:t> </w:t>
      </w:r>
      <w:r>
        <w:rPr>
          <w:rFonts w:ascii="PMingLiU" w:hAnsi="PMingLiU" w:cs="PMingLiU" w:eastAsia="PMingLiU"/>
          <w:w w:val="115"/>
          <w:sz w:val="28"/>
          <w:szCs w:val="28"/>
        </w:rPr>
        <w:t>2019</w:t>
      </w:r>
      <w:r>
        <w:rPr>
          <w:rFonts w:ascii="PMingLiU" w:hAnsi="PMingLiU" w:cs="PMingLiU" w:eastAsia="PMingLiU"/>
          <w:sz w:val="28"/>
          <w:szCs w:val="28"/>
        </w:rPr>
      </w:r>
    </w:p>
    <w:p>
      <w:pPr>
        <w:spacing w:after="0" w:line="477" w:lineRule="auto"/>
        <w:jc w:val="center"/>
        <w:rPr>
          <w:rFonts w:ascii="PMingLiU" w:hAnsi="PMingLiU" w:cs="PMingLiU" w:eastAsia="PMingLiU"/>
          <w:sz w:val="28"/>
          <w:szCs w:val="28"/>
        </w:rPr>
        <w:sectPr>
          <w:type w:val="continuous"/>
          <w:pgSz w:w="12240" w:h="15840"/>
          <w:pgMar w:top="1500" w:bottom="280" w:left="1720" w:right="13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22"/>
        <w:ind w:left="52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Abstract</w:t>
      </w:r>
      <w:r>
        <w:rPr>
          <w:rFonts w:ascii="Georgia"/>
          <w:sz w:val="49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65"/>
          <w:szCs w:val="65"/>
        </w:rPr>
      </w:pPr>
    </w:p>
    <w:p>
      <w:pPr>
        <w:pStyle w:val="BodyText"/>
        <w:spacing w:line="242" w:lineRule="auto"/>
        <w:ind w:right="102"/>
        <w:jc w:val="both"/>
      </w:pP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28"/>
          <w:w w:val="110"/>
        </w:rPr>
        <w:t> </w:t>
      </w:r>
      <w:r>
        <w:rPr>
          <w:w w:val="110"/>
        </w:rPr>
        <w:t>datasets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8"/>
          <w:w w:val="110"/>
        </w:rPr>
        <w:t> </w:t>
      </w:r>
      <w:r>
        <w:rPr>
          <w:w w:val="110"/>
        </w:rPr>
        <w:t>structure,</w:t>
      </w:r>
      <w:r>
        <w:rPr>
          <w:spacing w:val="30"/>
          <w:w w:val="110"/>
        </w:rPr>
        <w:t> </w:t>
      </w:r>
      <w:r>
        <w:rPr>
          <w:w w:val="110"/>
        </w:rPr>
        <w:t>there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ma</w:t>
      </w:r>
      <w:r>
        <w:rPr>
          <w:spacing w:val="-4"/>
          <w:w w:val="110"/>
        </w:rPr>
        <w:t>y</w:t>
      </w:r>
      <w:r>
        <w:rPr>
          <w:spacing w:val="2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28"/>
          <w:w w:val="110"/>
        </w:rPr>
        <w:t> </w:t>
      </w:r>
      <w:r>
        <w:rPr>
          <w:w w:val="110"/>
        </w:rPr>
        <w:t>information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25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contained</w:t>
      </w:r>
      <w:r>
        <w:rPr>
          <w:spacing w:val="29"/>
          <w:w w:val="110"/>
        </w:rPr>
        <w:t> </w:t>
      </w:r>
      <w:r>
        <w:rPr>
          <w:w w:val="110"/>
        </w:rPr>
        <w:t>within</w:t>
      </w:r>
      <w:r>
        <w:rPr>
          <w:spacing w:val="29"/>
          <w:w w:val="110"/>
        </w:rPr>
        <w:t> </w:t>
      </w:r>
      <w:r>
        <w:rPr>
          <w:w w:val="110"/>
        </w:rPr>
        <w:t>its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7"/>
          <w:w w:val="110"/>
        </w:rPr>
        <w:t> </w:t>
      </w:r>
      <w:r>
        <w:rPr>
          <w:w w:val="110"/>
        </w:rPr>
        <w:t>relationship,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aggregation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constraint,</w:t>
      </w:r>
      <w:r>
        <w:rPr>
          <w:spacing w:val="27"/>
          <w:w w:val="131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hildr</w:t>
      </w:r>
      <w:r>
        <w:rPr>
          <w:spacing w:val="-2"/>
          <w:w w:val="110"/>
        </w:rPr>
        <w:t>en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category</w:t>
      </w:r>
      <w:r>
        <w:rPr>
          <w:spacing w:val="10"/>
          <w:w w:val="110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sum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itself.</w:t>
      </w:r>
      <w:r>
        <w:rPr>
          <w:spacing w:val="35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8"/>
          <w:w w:val="110"/>
        </w:rPr>
        <w:t> </w:t>
      </w:r>
      <w:r>
        <w:rPr>
          <w:w w:val="110"/>
        </w:rPr>
        <w:t>structure,</w:t>
      </w:r>
      <w:r>
        <w:rPr>
          <w:spacing w:val="11"/>
          <w:w w:val="110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diff</w:t>
      </w:r>
      <w:r>
        <w:rPr>
          <w:spacing w:val="11"/>
          <w:w w:val="110"/>
        </w:rPr>
        <w:t> </w:t>
      </w:r>
      <w:r>
        <w:rPr>
          <w:w w:val="110"/>
        </w:rPr>
        <w:t>t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 </w:t>
      </w:r>
      <w:r>
        <w:rPr>
          <w:w w:val="110"/>
        </w:rPr>
        <w:t>modelling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level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hierarch</w:t>
      </w:r>
      <w:r>
        <w:rPr>
          <w:spacing w:val="-3"/>
          <w:w w:val="110"/>
        </w:rPr>
        <w:t>y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ma</w:t>
      </w:r>
      <w:r>
        <w:rPr>
          <w:spacing w:val="-4"/>
          <w:w w:val="110"/>
        </w:rPr>
        <w:t>y </w:t>
      </w:r>
      <w:r>
        <w:rPr>
          <w:w w:val="110"/>
        </w:rPr>
        <w:t>miss</w:t>
      </w:r>
      <w:r>
        <w:rPr>
          <w:spacing w:val="-5"/>
          <w:w w:val="110"/>
        </w:rPr>
        <w:t> </w:t>
      </w:r>
      <w:r>
        <w:rPr>
          <w:w w:val="110"/>
        </w:rPr>
        <w:t>vital</w:t>
      </w:r>
      <w:r>
        <w:rPr>
          <w:spacing w:val="53"/>
          <w:w w:val="112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reduc</w:t>
      </w:r>
      <w:r>
        <w:rPr>
          <w:spacing w:val="-2"/>
          <w:w w:val="110"/>
        </w:rPr>
        <w:t>e </w:t>
      </w:r>
      <w:r>
        <w:rPr>
          <w:w w:val="110"/>
        </w:rPr>
        <w:t>the</w:t>
      </w:r>
      <w:r>
        <w:rPr>
          <w:spacing w:val="-2"/>
          <w:w w:val="110"/>
        </w:rPr>
        <w:t> p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er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models.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 </w:t>
      </w:r>
      <w:r>
        <w:rPr>
          <w:spacing w:val="1"/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considers</w:t>
      </w:r>
      <w:r>
        <w:rPr>
          <w:spacing w:val="37"/>
          <w:w w:val="106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2"/>
          <w:w w:val="110"/>
        </w:rPr>
        <w:t> </w:t>
      </w:r>
      <w:r>
        <w:rPr>
          <w:w w:val="110"/>
        </w:rPr>
        <w:t>yield</w:t>
      </w:r>
      <w:r>
        <w:rPr>
          <w:spacing w:val="2"/>
          <w:w w:val="110"/>
        </w:rPr>
        <w:t> </w:t>
      </w:r>
      <w:r>
        <w:rPr>
          <w:w w:val="110"/>
        </w:rPr>
        <w:t>more</w:t>
      </w:r>
      <w:r>
        <w:rPr>
          <w:spacing w:val="1"/>
          <w:w w:val="110"/>
        </w:rPr>
        <w:t> </w:t>
      </w:r>
      <w:r>
        <w:rPr>
          <w:w w:val="110"/>
        </w:rPr>
        <w:t>promising</w:t>
      </w:r>
      <w:r>
        <w:rPr>
          <w:spacing w:val="2"/>
          <w:w w:val="110"/>
        </w:rPr>
        <w:t> </w:t>
      </w:r>
      <w:r>
        <w:rPr>
          <w:w w:val="110"/>
        </w:rPr>
        <w:t>predictions.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tabs>
          <w:tab w:pos="1594" w:val="left" w:leader="none"/>
        </w:tabs>
        <w:spacing w:line="242" w:lineRule="auto"/>
        <w:ind w:right="135" w:firstLine="351"/>
        <w:jc w:val="both"/>
      </w:pP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compared</w:t>
      </w:r>
      <w:r>
        <w:rPr>
          <w:spacing w:val="28"/>
          <w:w w:val="110"/>
        </w:rPr>
        <w:t> </w:t>
      </w:r>
      <w:r>
        <w:rPr>
          <w:w w:val="110"/>
        </w:rPr>
        <w:t>posterior</w:t>
      </w:r>
      <w:r>
        <w:rPr>
          <w:spacing w:val="27"/>
          <w:w w:val="110"/>
        </w:rPr>
        <w:t> </w:t>
      </w:r>
      <w:r>
        <w:rPr>
          <w:w w:val="110"/>
        </w:rPr>
        <w:t>outputs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8"/>
          <w:w w:val="110"/>
        </w:rPr>
        <w:t> </w:t>
      </w:r>
      <w:r>
        <w:rPr>
          <w:w w:val="110"/>
        </w:rPr>
        <w:t>using</w:t>
      </w:r>
      <w:r>
        <w:rPr>
          <w:spacing w:val="27"/>
          <w:w w:val="110"/>
        </w:rPr>
        <w:t> </w:t>
      </w:r>
      <w:r>
        <w:rPr>
          <w:w w:val="110"/>
        </w:rPr>
        <w:t>Individual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8"/>
          <w:w w:val="111"/>
        </w:rPr>
        <w:t> </w:t>
      </w:r>
      <w:r>
        <w:rPr>
          <w:spacing w:val="1"/>
          <w:w w:val="110"/>
        </w:rPr>
        <w:t>Model</w:t>
      </w:r>
      <w:r>
        <w:rPr>
          <w:spacing w:val="59"/>
          <w:w w:val="110"/>
        </w:rPr>
        <w:t> </w:t>
      </w:r>
      <w:r>
        <w:rPr>
          <w:w w:val="110"/>
        </w:rPr>
        <w:t>(IBM)</w:t>
      </w:r>
      <w:r>
        <w:rPr>
          <w:spacing w:val="60"/>
          <w:w w:val="110"/>
        </w:rPr>
        <w:t> </w:t>
      </w:r>
      <w:r>
        <w:rPr>
          <w:w w:val="110"/>
        </w:rPr>
        <w:t>and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60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6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0"/>
          <w:w w:val="110"/>
        </w:rPr>
        <w:t> </w:t>
      </w:r>
      <w:r>
        <w:rPr>
          <w:w w:val="110"/>
        </w:rPr>
        <w:t>(HBB),</w:t>
      </w:r>
      <w:r>
        <w:rPr>
          <w:spacing w:val="60"/>
          <w:w w:val="110"/>
        </w:rPr>
        <w:t> </w:t>
      </w:r>
      <w:r>
        <w:rPr>
          <w:w w:val="110"/>
        </w:rPr>
        <w:t>with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several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27"/>
          <w:w w:val="116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found that</w:t>
      </w:r>
      <w:r>
        <w:rPr>
          <w:spacing w:val="-1"/>
          <w:w w:val="110"/>
        </w:rPr>
        <w:t> </w:t>
      </w:r>
      <w:r>
        <w:rPr>
          <w:w w:val="110"/>
        </w:rPr>
        <w:t>HBM</w:t>
      </w:r>
      <w:r>
        <w:rPr>
          <w:spacing w:val="-1"/>
          <w:w w:val="110"/>
        </w:rPr>
        <w:t> </w:t>
      </w:r>
      <w:r>
        <w:rPr>
          <w:w w:val="110"/>
        </w:rPr>
        <w:t>seems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out-perform.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w w:val="110"/>
        </w:rPr>
        <w:t> there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minimal</w:t>
      </w:r>
      <w:r>
        <w:rPr>
          <w:spacing w:val="29"/>
          <w:w w:val="108"/>
        </w:rPr>
        <w:t> </w:t>
      </w:r>
      <w:r>
        <w:rPr/>
        <w:t>diff</w:t>
        <w:tab/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anomaly</w:t>
      </w:r>
      <w:r>
        <w:rPr>
          <w:spacing w:val="5"/>
          <w:w w:val="110"/>
        </w:rPr>
        <w:t> </w:t>
      </w:r>
      <w:r>
        <w:rPr>
          <w:w w:val="110"/>
        </w:rPr>
        <w:t>signals.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539" w:right="131" w:firstLine="359"/>
        <w:jc w:val="both"/>
      </w:pPr>
      <w:r>
        <w:rPr>
          <w:w w:val="115"/>
        </w:rPr>
        <w:t>ICD-9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standard of</w:t>
      </w:r>
      <w:r>
        <w:rPr>
          <w:spacing w:val="-1"/>
          <w:w w:val="115"/>
        </w:rPr>
        <w:t> </w:t>
      </w:r>
      <w:r>
        <w:rPr>
          <w:w w:val="115"/>
        </w:rPr>
        <w:t>disease</w:t>
      </w:r>
      <w:r>
        <w:rPr>
          <w:spacing w:val="-3"/>
          <w:w w:val="115"/>
        </w:rPr>
        <w:t> </w:t>
      </w:r>
      <w:r>
        <w:rPr>
          <w:w w:val="115"/>
        </w:rPr>
        <w:t>diagnosis</w:t>
      </w:r>
      <w:r>
        <w:rPr>
          <w:spacing w:val="-2"/>
          <w:w w:val="115"/>
        </w:rPr>
        <w:t> </w:t>
      </w:r>
      <w:r>
        <w:rPr>
          <w:w w:val="115"/>
        </w:rPr>
        <w:t>with</w:t>
      </w:r>
      <w:r>
        <w:rPr>
          <w:spacing w:val="-1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-1"/>
          <w:w w:val="115"/>
        </w:rPr>
        <w:t> </w:t>
      </w:r>
      <w:r>
        <w:rPr>
          <w:w w:val="115"/>
        </w:rPr>
        <w:t>structure.</w:t>
      </w:r>
      <w:r>
        <w:rPr>
          <w:spacing w:val="26"/>
          <w:w w:val="115"/>
        </w:rPr>
        <w:t> </w:t>
      </w:r>
      <w:r>
        <w:rPr>
          <w:spacing w:val="-10"/>
          <w:w w:val="115"/>
        </w:rPr>
        <w:t>W</w:t>
      </w:r>
      <w:r>
        <w:rPr>
          <w:spacing w:val="-11"/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also</w:t>
      </w:r>
      <w:r>
        <w:rPr>
          <w:spacing w:val="25"/>
          <w:w w:val="109"/>
        </w:rPr>
        <w:t> </w:t>
      </w:r>
      <w:r>
        <w:rPr>
          <w:spacing w:val="-3"/>
          <w:w w:val="115"/>
        </w:rPr>
        <w:t>inv</w:t>
      </w:r>
      <w:r>
        <w:rPr>
          <w:spacing w:val="-2"/>
          <w:w w:val="115"/>
        </w:rPr>
        <w:t>estigate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use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HBM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possible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fo</w:t>
      </w:r>
      <w:r>
        <w:rPr>
          <w:spacing w:val="-1"/>
          <w:w w:val="115"/>
        </w:rPr>
        <w:t>r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detection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anomalies</w:t>
      </w:r>
      <w:r>
        <w:rPr>
          <w:spacing w:val="35"/>
          <w:w w:val="111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diff</w:t>
      </w:r>
      <w:r>
        <w:rPr>
          <w:spacing w:val="22"/>
          <w:w w:val="115"/>
        </w:rPr>
        <w:t> </w:t>
      </w:r>
      <w:r>
        <w:rPr>
          <w:w w:val="115"/>
        </w:rPr>
        <w:t>t</w:t>
      </w:r>
      <w:r>
        <w:rPr>
          <w:spacing w:val="2"/>
          <w:w w:val="115"/>
        </w:rPr>
        <w:t> </w:t>
      </w:r>
      <w:r>
        <w:rPr>
          <w:w w:val="115"/>
        </w:rPr>
        <w:t>rarities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disease with</w:t>
      </w:r>
      <w:r>
        <w:rPr>
          <w:spacing w:val="2"/>
          <w:w w:val="115"/>
        </w:rPr>
        <w:t> </w:t>
      </w:r>
      <w:r>
        <w:rPr>
          <w:w w:val="115"/>
        </w:rPr>
        <w:t>ICD-9</w:t>
      </w:r>
      <w:r>
        <w:rPr>
          <w:spacing w:val="3"/>
          <w:w w:val="115"/>
        </w:rPr>
        <w:t> </w:t>
      </w:r>
      <w:r>
        <w:rPr>
          <w:w w:val="115"/>
        </w:rPr>
        <w:t>categories,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found</w:t>
      </w:r>
      <w:r>
        <w:rPr>
          <w:spacing w:val="2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common</w:t>
      </w:r>
      <w:r>
        <w:rPr>
          <w:w w:val="110"/>
        </w:rPr>
        <w:t> </w:t>
      </w:r>
      <w:r>
        <w:rPr>
          <w:w w:val="115"/>
        </w:rPr>
        <w:t>disease</w:t>
      </w:r>
      <w:r>
        <w:rPr>
          <w:spacing w:val="-28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large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ts</w:t>
      </w:r>
      <w:r>
        <w:rPr>
          <w:spacing w:val="-27"/>
          <w:w w:val="115"/>
        </w:rPr>
        <w:t> </w:t>
      </w:r>
      <w:r>
        <w:rPr>
          <w:w w:val="115"/>
        </w:rPr>
        <w:t>it</w:t>
      </w:r>
      <w:r>
        <w:rPr>
          <w:spacing w:val="-28"/>
          <w:w w:val="115"/>
        </w:rPr>
        <w:t> </w:t>
      </w:r>
      <w:r>
        <w:rPr>
          <w:w w:val="115"/>
        </w:rPr>
        <w:t>is</w:t>
      </w:r>
      <w:r>
        <w:rPr>
          <w:spacing w:val="-28"/>
          <w:w w:val="115"/>
        </w:rPr>
        <w:t> </w:t>
      </w:r>
      <w:r>
        <w:rPr>
          <w:w w:val="115"/>
        </w:rPr>
        <w:t>possible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-27"/>
          <w:w w:val="115"/>
        </w:rPr>
        <w:t> </w:t>
      </w:r>
      <w:r>
        <w:rPr>
          <w:w w:val="115"/>
        </w:rPr>
        <w:t>detect</w:t>
      </w:r>
      <w:r>
        <w:rPr>
          <w:spacing w:val="-28"/>
          <w:w w:val="115"/>
        </w:rPr>
        <w:t> </w:t>
      </w:r>
      <w:r>
        <w:rPr>
          <w:w w:val="115"/>
        </w:rPr>
        <w:t>anomalies</w:t>
      </w:r>
      <w:r>
        <w:rPr>
          <w:spacing w:val="-28"/>
          <w:w w:val="115"/>
        </w:rPr>
        <w:t> </w:t>
      </w:r>
      <w:r>
        <w:rPr>
          <w:w w:val="115"/>
        </w:rPr>
        <w:t>at</w:t>
      </w:r>
      <w:r>
        <w:rPr>
          <w:spacing w:val="-27"/>
          <w:w w:val="115"/>
        </w:rPr>
        <w:t> </w:t>
      </w:r>
      <w:r>
        <w:rPr>
          <w:w w:val="115"/>
        </w:rPr>
        <w:t>higher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however</w:t>
      </w:r>
      <w:r>
        <w:rPr>
          <w:spacing w:val="23"/>
          <w:w w:val="109"/>
        </w:rPr>
        <w:t> </w:t>
      </w:r>
      <w:r>
        <w:rPr>
          <w:w w:val="115"/>
        </w:rPr>
        <w:t>when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disease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rare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extremely</w:t>
      </w:r>
      <w:r>
        <w:rPr>
          <w:spacing w:val="-14"/>
          <w:w w:val="115"/>
        </w:rPr>
        <w:t> </w:t>
      </w:r>
      <w:r>
        <w:rPr>
          <w:w w:val="115"/>
        </w:rPr>
        <w:t>rare</w:t>
      </w:r>
      <w:r>
        <w:rPr>
          <w:spacing w:val="-14"/>
          <w:w w:val="115"/>
        </w:rPr>
        <w:t> </w:t>
      </w:r>
      <w:r>
        <w:rPr>
          <w:w w:val="115"/>
        </w:rPr>
        <w:t>it</w:t>
      </w:r>
      <w:r>
        <w:rPr>
          <w:spacing w:val="-14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recommended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look</w:t>
      </w:r>
      <w:r>
        <w:rPr>
          <w:spacing w:val="-14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28"/>
          <w:w w:val="104"/>
        </w:rPr>
        <w:t> </w:t>
      </w:r>
      <w:r>
        <w:rPr>
          <w:w w:val="115"/>
        </w:rPr>
        <w:t>for</w:t>
      </w:r>
      <w:r>
        <w:rPr>
          <w:spacing w:val="-35"/>
          <w:w w:val="115"/>
        </w:rPr>
        <w:t> </w:t>
      </w:r>
      <w:r>
        <w:rPr>
          <w:w w:val="115"/>
        </w:rPr>
        <w:t>more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reliable</w:t>
      </w:r>
      <w:r>
        <w:rPr>
          <w:spacing w:val="-35"/>
          <w:w w:val="115"/>
        </w:rPr>
        <w:t> </w:t>
      </w:r>
      <w:r>
        <w:rPr>
          <w:w w:val="115"/>
        </w:rPr>
        <w:t>anomaly</w:t>
      </w:r>
      <w:r>
        <w:rPr>
          <w:spacing w:val="-34"/>
          <w:w w:val="115"/>
        </w:rPr>
        <w:t> </w:t>
      </w:r>
      <w:r>
        <w:rPr>
          <w:w w:val="115"/>
        </w:rPr>
        <w:t>signals.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right="135" w:firstLine="351"/>
        <w:jc w:val="both"/>
      </w:pPr>
      <w:r>
        <w:rPr>
          <w:spacing w:val="-1"/>
          <w:w w:val="110"/>
        </w:rPr>
        <w:t>Hierarchical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9"/>
          <w:w w:val="110"/>
        </w:rPr>
        <w:t> </w:t>
      </w:r>
      <w:r>
        <w:rPr>
          <w:w w:val="110"/>
        </w:rPr>
        <w:t>could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9"/>
          <w:w w:val="110"/>
        </w:rPr>
        <w:t> </w:t>
      </w:r>
      <w:r>
        <w:rPr>
          <w:w w:val="110"/>
        </w:rPr>
        <w:t>better</w:t>
      </w:r>
      <w:r>
        <w:rPr>
          <w:spacing w:val="10"/>
          <w:w w:val="110"/>
        </w:rPr>
        <w:t> </w:t>
      </w:r>
      <w:r>
        <w:rPr>
          <w:w w:val="110"/>
        </w:rPr>
        <w:t>predictions,</w:t>
      </w:r>
      <w:r>
        <w:rPr>
          <w:spacing w:val="8"/>
          <w:w w:val="110"/>
        </w:rPr>
        <w:t> </w:t>
      </w:r>
      <w:r>
        <w:rPr>
          <w:w w:val="110"/>
        </w:rPr>
        <w:t>but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process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building</w:t>
      </w:r>
      <w:r>
        <w:rPr>
          <w:spacing w:val="24"/>
          <w:w w:val="109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easy</w:t>
      </w:r>
      <w:r>
        <w:rPr>
          <w:spacing w:val="3"/>
          <w:w w:val="110"/>
        </w:rPr>
        <w:t> </w:t>
      </w:r>
      <w:r>
        <w:rPr>
          <w:w w:val="110"/>
        </w:rPr>
        <w:t>task,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complex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"/>
          <w:w w:val="110"/>
        </w:rPr>
        <w:t> </w:t>
      </w:r>
      <w:r>
        <w:rPr>
          <w:w w:val="110"/>
        </w:rPr>
        <w:t>structures,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becomes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4"/>
          <w:w w:val="114"/>
        </w:rPr>
        <w:t> </w:t>
      </w:r>
      <w:r>
        <w:rPr>
          <w:w w:val="110"/>
        </w:rPr>
        <w:t>tedious</w:t>
      </w:r>
      <w:r>
        <w:rPr>
          <w:spacing w:val="17"/>
          <w:w w:val="110"/>
        </w:rPr>
        <w:t> </w:t>
      </w:r>
      <w:r>
        <w:rPr>
          <w:w w:val="110"/>
        </w:rPr>
        <w:t>task.</w:t>
      </w:r>
      <w:r>
        <w:rPr>
          <w:spacing w:val="47"/>
          <w:w w:val="110"/>
        </w:rPr>
        <w:t> </w:t>
      </w:r>
      <w:r>
        <w:rPr>
          <w:w w:val="110"/>
        </w:rPr>
        <w:t>Independent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mo</w:t>
      </w:r>
      <w:r>
        <w:rPr>
          <w:w w:val="110"/>
        </w:rPr>
        <w:t>d</w:t>
      </w:r>
      <w:r>
        <w:rPr>
          <w:spacing w:val="1"/>
          <w:w w:val="110"/>
        </w:rPr>
        <w:t>els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1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inferior</w:t>
      </w:r>
      <w:r>
        <w:rPr>
          <w:spacing w:val="17"/>
          <w:w w:val="110"/>
        </w:rPr>
        <w:t> </w:t>
      </w:r>
      <w:r>
        <w:rPr>
          <w:w w:val="110"/>
        </w:rPr>
        <w:t>but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easier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build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could</w:t>
      </w:r>
      <w:r>
        <w:rPr>
          <w:spacing w:val="23"/>
          <w:w w:val="109"/>
        </w:rPr>
        <w:t> </w:t>
      </w:r>
      <w:r>
        <w:rPr>
          <w:w w:val="110"/>
        </w:rPr>
        <w:t>produce</w:t>
      </w:r>
      <w:r>
        <w:rPr>
          <w:spacing w:val="35"/>
          <w:w w:val="110"/>
        </w:rPr>
        <w:t> </w:t>
      </w:r>
      <w:r>
        <w:rPr>
          <w:w w:val="110"/>
        </w:rPr>
        <w:t>adequate</w:t>
      </w:r>
      <w:r>
        <w:rPr>
          <w:spacing w:val="36"/>
          <w:w w:val="110"/>
        </w:rPr>
        <w:t> </w:t>
      </w:r>
      <w:r>
        <w:rPr>
          <w:w w:val="110"/>
        </w:rPr>
        <w:t>results.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right="134" w:firstLine="351"/>
        <w:jc w:val="both"/>
      </w:pP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HBM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3"/>
          <w:w w:val="110"/>
        </w:rPr>
        <w:t> </w:t>
      </w:r>
      <w:r>
        <w:rPr>
          <w:w w:val="110"/>
        </w:rPr>
        <w:t>better</w:t>
      </w:r>
      <w:r>
        <w:rPr>
          <w:spacing w:val="13"/>
          <w:w w:val="110"/>
        </w:rPr>
        <w:t> </w:t>
      </w:r>
      <w:r>
        <w:rPr>
          <w:w w:val="110"/>
        </w:rPr>
        <w:t>results</w:t>
      </w:r>
      <w:r>
        <w:rPr>
          <w:spacing w:val="13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IBM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case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anomaly</w:t>
      </w:r>
      <w:r>
        <w:rPr>
          <w:spacing w:val="13"/>
          <w:w w:val="110"/>
        </w:rPr>
        <w:t> </w:t>
      </w:r>
      <w:r>
        <w:rPr>
          <w:w w:val="110"/>
        </w:rPr>
        <w:t>detection</w:t>
      </w:r>
      <w:r>
        <w:rPr>
          <w:spacing w:val="21"/>
          <w:w w:val="113"/>
        </w:rPr>
        <w:t> </w:t>
      </w:r>
      <w:r>
        <w:rPr>
          <w:w w:val="110"/>
        </w:rPr>
        <w:t>for </w:t>
      </w:r>
      <w:r>
        <w:rPr>
          <w:spacing w:val="-1"/>
          <w:w w:val="110"/>
        </w:rPr>
        <w:t>hierarch</w:t>
      </w:r>
      <w:r>
        <w:rPr>
          <w:spacing w:val="-2"/>
          <w:w w:val="110"/>
        </w:rPr>
        <w:t>ical</w:t>
      </w:r>
      <w:r>
        <w:rPr>
          <w:spacing w:val="1"/>
          <w:w w:val="110"/>
        </w:rPr>
        <w:t> </w:t>
      </w:r>
      <w:r>
        <w:rPr>
          <w:w w:val="110"/>
        </w:rPr>
        <w:t>datasets,</w:t>
      </w:r>
      <w:r>
        <w:rPr>
          <w:spacing w:val="-1"/>
          <w:w w:val="110"/>
        </w:rPr>
        <w:t> </w:t>
      </w:r>
      <w:r>
        <w:rPr>
          <w:w w:val="110"/>
        </w:rPr>
        <w:t>HBM</w:t>
      </w:r>
      <w:r>
        <w:rPr>
          <w:spacing w:val="1"/>
          <w:w w:val="110"/>
        </w:rPr>
        <w:t> </w:t>
      </w:r>
      <w:r>
        <w:rPr>
          <w:w w:val="110"/>
        </w:rPr>
        <w:t>tends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w w:val="110"/>
        </w:rPr>
        <w:t> better</w:t>
      </w:r>
      <w:r>
        <w:rPr>
          <w:spacing w:val="1"/>
          <w:w w:val="110"/>
        </w:rPr>
        <w:t> goodness</w:t>
      </w:r>
      <w:r>
        <w:rPr>
          <w:w w:val="110"/>
        </w:rPr>
        <w:t> of</w:t>
      </w:r>
      <w:r>
        <w:rPr>
          <w:spacing w:val="-1"/>
          <w:w w:val="110"/>
        </w:rPr>
        <w:t> </w:t>
      </w:r>
      <w:r>
        <w:rPr>
          <w:w w:val="110"/>
        </w:rPr>
        <w:t>fi </w:t>
      </w:r>
      <w:r>
        <w:rPr>
          <w:spacing w:val="15"/>
          <w:w w:val="110"/>
        </w:rPr>
        <w:t> </w:t>
      </w:r>
      <w:r>
        <w:rPr>
          <w:w w:val="110"/>
        </w:rPr>
        <w:t>and the diff</w:t>
      </w:r>
      <w:r>
        <w:rPr/>
      </w:r>
    </w:p>
    <w:p>
      <w:pPr>
        <w:pStyle w:val="BodyText"/>
        <w:spacing w:line="242" w:lineRule="auto" w:before="1"/>
        <w:ind w:right="131"/>
        <w:jc w:val="both"/>
      </w:pP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32"/>
          <w:w w:val="110"/>
        </w:rPr>
        <w:t> </w:t>
      </w:r>
      <w:r>
        <w:rPr>
          <w:w w:val="110"/>
        </w:rPr>
        <w:t>results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apparent.</w:t>
      </w:r>
      <w:r>
        <w:rPr>
          <w:spacing w:val="12"/>
          <w:w w:val="110"/>
        </w:rPr>
        <w:t> </w:t>
      </w:r>
      <w:r>
        <w:rPr>
          <w:w w:val="110"/>
        </w:rPr>
        <w:t>HBM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feasible</w:t>
      </w:r>
      <w:r>
        <w:rPr>
          <w:spacing w:val="32"/>
          <w:w w:val="110"/>
        </w:rPr>
        <w:t> </w:t>
      </w:r>
      <w:r>
        <w:rPr>
          <w:w w:val="110"/>
        </w:rPr>
        <w:t>design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ell-suited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1"/>
          <w:w w:val="108"/>
        </w:rPr>
        <w:t> </w:t>
      </w:r>
      <w:r>
        <w:rPr>
          <w:w w:val="110"/>
        </w:rPr>
        <w:t>datasets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9"/>
          <w:w w:val="110"/>
        </w:rPr>
        <w:t> </w:t>
      </w:r>
      <w:r>
        <w:rPr>
          <w:w w:val="110"/>
        </w:rPr>
        <w:t>attributes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large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9"/>
          <w:w w:val="110"/>
        </w:rPr>
        <w:t> </w:t>
      </w:r>
      <w:r>
        <w:rPr>
          <w:w w:val="110"/>
        </w:rPr>
        <w:t>structures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advantage</w:t>
      </w:r>
      <w:r>
        <w:rPr>
          <w:spacing w:val="33"/>
          <w:w w:val="111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11"/>
          <w:w w:val="110"/>
        </w:rPr>
        <w:t> </w:t>
      </w:r>
      <w:r>
        <w:rPr>
          <w:w w:val="110"/>
        </w:rPr>
        <w:t>IBM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12"/>
          <w:w w:val="110"/>
        </w:rPr>
        <w:t> </w:t>
      </w:r>
      <w:r>
        <w:rPr>
          <w:w w:val="110"/>
        </w:rPr>
        <w:t>areas.</w:t>
      </w:r>
      <w:r>
        <w:rPr/>
      </w:r>
    </w:p>
    <w:p>
      <w:pPr>
        <w:spacing w:after="0" w:line="242" w:lineRule="auto"/>
        <w:jc w:val="both"/>
        <w:sectPr>
          <w:footerReference w:type="default" r:id="rId6"/>
          <w:footerReference w:type="even" r:id="rId7"/>
          <w:pgSz w:w="12240" w:h="15840"/>
          <w:pgMar w:footer="799" w:header="0" w:top="1500" w:bottom="98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3"/>
        <w:rPr>
          <w:rFonts w:ascii="PMingLiU" w:hAnsi="PMingLiU" w:cs="PMingLiU" w:eastAsia="PMingLiU"/>
          <w:sz w:val="23"/>
          <w:szCs w:val="23"/>
        </w:rPr>
      </w:pPr>
    </w:p>
    <w:p>
      <w:pPr>
        <w:spacing w:before="22"/>
        <w:ind w:left="117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Declaration</w:t>
      </w:r>
      <w:r>
        <w:rPr>
          <w:rFonts w:ascii="Georgia"/>
          <w:sz w:val="49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65"/>
          <w:szCs w:val="65"/>
        </w:rPr>
      </w:pPr>
    </w:p>
    <w:p>
      <w:pPr>
        <w:pStyle w:val="BodyText"/>
        <w:spacing w:line="242" w:lineRule="auto"/>
        <w:ind w:left="108" w:right="539" w:firstLine="8"/>
        <w:jc w:val="left"/>
      </w:pPr>
      <w:r>
        <w:rPr>
          <w:w w:val="110"/>
        </w:rPr>
        <w:t>I</w:t>
      </w:r>
      <w:r>
        <w:rPr>
          <w:spacing w:val="10"/>
          <w:w w:val="110"/>
        </w:rPr>
        <w:t> </w:t>
      </w:r>
      <w:r>
        <w:rPr>
          <w:w w:val="110"/>
        </w:rPr>
        <w:t>declare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w w:val="110"/>
        </w:rPr>
        <w:t>thesis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partial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fulfilmen</w:t>
      </w:r>
      <w:r>
        <w:rPr>
          <w:spacing w:val="-1"/>
          <w:w w:val="110"/>
        </w:rPr>
        <w:t>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requirement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Univ</w:t>
      </w:r>
      <w:r>
        <w:rPr>
          <w:spacing w:val="-2"/>
          <w:w w:val="110"/>
        </w:rPr>
        <w:t>ersit</w:t>
      </w:r>
      <w:r>
        <w:rPr>
          <w:spacing w:val="-3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31"/>
          <w:w w:val="98"/>
        </w:rPr>
        <w:t> </w:t>
      </w:r>
      <w:r>
        <w:rPr>
          <w:spacing w:val="-1"/>
          <w:w w:val="110"/>
        </w:rPr>
        <w:t>Auckland</w:t>
      </w:r>
      <w:r>
        <w:rPr>
          <w:spacing w:val="5"/>
          <w:w w:val="110"/>
        </w:rPr>
        <w:t> </w:t>
      </w:r>
      <w:r>
        <w:rPr>
          <w:w w:val="110"/>
        </w:rPr>
        <w:t>degree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Masters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Science</w:t>
      </w:r>
      <w:r>
        <w:rPr>
          <w:spacing w:val="6"/>
          <w:w w:val="110"/>
        </w:rPr>
        <w:t> </w:t>
      </w:r>
      <w:r>
        <w:rPr>
          <w:w w:val="110"/>
        </w:rPr>
        <w:t>(Msc)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Statistics.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17" w:right="539" w:firstLine="351"/>
        <w:jc w:val="both"/>
      </w:pPr>
      <w:r>
        <w:rPr>
          <w:w w:val="110"/>
        </w:rPr>
        <w:t>Except</w:t>
      </w:r>
      <w:r>
        <w:rPr>
          <w:spacing w:val="27"/>
          <w:w w:val="110"/>
        </w:rPr>
        <w:t> </w:t>
      </w:r>
      <w:r>
        <w:rPr>
          <w:w w:val="110"/>
        </w:rPr>
        <w:t>where</w:t>
      </w:r>
      <w:r>
        <w:rPr>
          <w:spacing w:val="27"/>
          <w:w w:val="110"/>
        </w:rPr>
        <w:t> </w:t>
      </w:r>
      <w:r>
        <w:rPr>
          <w:w w:val="110"/>
        </w:rPr>
        <w:t>specific</w:t>
      </w:r>
      <w:r>
        <w:rPr>
          <w:spacing w:val="28"/>
          <w:w w:val="110"/>
        </w:rPr>
        <w:t> </w:t>
      </w:r>
      <w:r>
        <w:rPr>
          <w:w w:val="110"/>
        </w:rPr>
        <w:t>reference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made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others,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contents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1"/>
          <w:w w:val="102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dissertation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original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follows</w:t>
      </w:r>
      <w:r>
        <w:rPr>
          <w:spacing w:val="13"/>
          <w:w w:val="110"/>
        </w:rPr>
        <w:t> </w:t>
      </w:r>
      <w:r>
        <w:rPr>
          <w:w w:val="110"/>
        </w:rPr>
        <w:t>academic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integrit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.</w:t>
      </w:r>
      <w:r>
        <w:rPr>
          <w:spacing w:val="4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thesis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result</w:t>
      </w:r>
      <w:r>
        <w:rPr>
          <w:spacing w:val="27"/>
          <w:w w:val="113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my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o</w:t>
      </w:r>
      <w:r>
        <w:rPr>
          <w:spacing w:val="-3"/>
          <w:w w:val="110"/>
        </w:rPr>
        <w:t>wn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shall</w:t>
      </w:r>
      <w:r>
        <w:rPr>
          <w:spacing w:val="22"/>
          <w:w w:val="110"/>
        </w:rPr>
        <w:t> </w:t>
      </w:r>
      <w:r>
        <w:rPr>
          <w:w w:val="110"/>
        </w:rPr>
        <w:t>includes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nothing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outcome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wo</w:t>
      </w:r>
      <w:r>
        <w:rPr>
          <w:spacing w:val="-2"/>
          <w:w w:val="110"/>
        </w:rPr>
        <w:t>rk</w:t>
      </w:r>
      <w:r>
        <w:rPr>
          <w:spacing w:val="22"/>
          <w:w w:val="110"/>
        </w:rPr>
        <w:t> </w:t>
      </w:r>
      <w:r>
        <w:rPr>
          <w:w w:val="110"/>
        </w:rPr>
        <w:t>done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7"/>
          <w:w w:val="113"/>
        </w:rPr>
        <w:t> </w:t>
      </w:r>
      <w:r>
        <w:rPr>
          <w:w w:val="110"/>
        </w:rPr>
        <w:t>collaboration,unless</w:t>
      </w:r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specifically</w:t>
      </w:r>
      <w:r>
        <w:rPr>
          <w:spacing w:val="16"/>
          <w:w w:val="110"/>
        </w:rPr>
        <w:t> </w:t>
      </w:r>
      <w:r>
        <w:rPr>
          <w:w w:val="110"/>
        </w:rPr>
        <w:t>indicated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text.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2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tabs>
          <w:tab w:pos="4998" w:val="left" w:leader="none"/>
          <w:tab w:pos="6077" w:val="left" w:leader="none"/>
          <w:tab w:pos="7304" w:val="left" w:leader="none"/>
          <w:tab w:pos="7988" w:val="left" w:leader="none"/>
          <w:tab w:pos="8726" w:val="left" w:leader="none"/>
        </w:tabs>
        <w:spacing w:line="240" w:lineRule="auto"/>
        <w:ind w:left="1263" w:right="0"/>
        <w:jc w:val="left"/>
        <w:rPr>
          <w:rFonts w:ascii="Times New Roman" w:hAnsi="Times New Roman" w:cs="Times New Roman" w:eastAsia="Times New Roman"/>
        </w:rPr>
      </w:pPr>
      <w:r>
        <w:rPr>
          <w:w w:val="105"/>
        </w:rPr>
        <w:t>Signed:</w:t>
      </w:r>
      <w:r>
        <w:rPr>
          <w:rFonts w:ascii="Times New Roman"/>
          <w:w w:val="105"/>
        </w:rPr>
      </w:r>
      <w:r>
        <w:rPr>
          <w:rFonts w:ascii="Times New Roman"/>
          <w:w w:val="105"/>
          <w:u w:val="single" w:color="000000"/>
        </w:rPr>
        <w:tab/>
      </w:r>
      <w:r>
        <w:rPr>
          <w:rFonts w:ascii="Times New Roman"/>
          <w:w w:val="105"/>
        </w:rPr>
        <w:tab/>
      </w:r>
      <w:r>
        <w:rPr>
          <w:w w:val="110"/>
        </w:rPr>
        <w:t>Date:</w:t>
      </w:r>
      <w:r>
        <w:rPr>
          <w:rFonts w:ascii="Times New Roman"/>
          <w:w w:val="110"/>
        </w:rPr>
      </w:r>
      <w:r>
        <w:rPr>
          <w:rFonts w:ascii="Times New Roman"/>
          <w:w w:val="110"/>
          <w:u w:val="single" w:color="000000"/>
        </w:rPr>
        <w:tab/>
      </w:r>
      <w:r>
        <w:rPr>
          <w:rFonts w:ascii="Times New Roman"/>
          <w:w w:val="110"/>
        </w:rPr>
      </w:r>
      <w:r>
        <w:rPr>
          <w:w w:val="155"/>
        </w:rPr>
        <w:t>/</w:t>
      </w:r>
      <w:r>
        <w:rPr>
          <w:rFonts w:ascii="Times New Roman"/>
          <w:w w:val="155"/>
        </w:rPr>
      </w:r>
      <w:r>
        <w:rPr>
          <w:rFonts w:ascii="Times New Roman"/>
          <w:w w:val="155"/>
          <w:u w:val="single" w:color="000000"/>
        </w:rPr>
        <w:tab/>
      </w:r>
      <w:r>
        <w:rPr>
          <w:rFonts w:ascii="Times New Roman"/>
          <w:w w:val="155"/>
        </w:rPr>
      </w:r>
      <w:r>
        <w:rPr>
          <w:w w:val="155"/>
        </w:rPr>
        <w:t>/</w:t>
      </w:r>
      <w:r>
        <w:rPr>
          <w:rFonts w:ascii="Times New Roman"/>
          <w:w w:val="99"/>
        </w:rPr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</w:r>
      <w:r>
        <w:rPr>
          <w:rFonts w:ascii="Times New Roman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</w:rPr>
        <w:sectPr>
          <w:pgSz w:w="12240" w:h="15840"/>
          <w:pgMar w:header="0" w:footer="799" w:top="1500" w:bottom="980" w:left="1300" w:right="1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22"/>
        <w:ind w:left="526" w:right="0" w:firstLine="0"/>
        <w:jc w:val="both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4"/>
          <w:sz w:val="49"/>
        </w:rPr>
        <w:t>Ac</w:t>
      </w:r>
      <w:r>
        <w:rPr>
          <w:rFonts w:ascii="Georgia"/>
          <w:b/>
          <w:spacing w:val="-5"/>
          <w:sz w:val="49"/>
        </w:rPr>
        <w:t>knowledgments</w:t>
      </w:r>
      <w:r>
        <w:rPr>
          <w:rFonts w:ascii="Georgia"/>
          <w:sz w:val="49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65"/>
          <w:szCs w:val="65"/>
        </w:rPr>
      </w:pPr>
    </w:p>
    <w:p>
      <w:pPr>
        <w:pStyle w:val="BodyText"/>
        <w:spacing w:line="242" w:lineRule="auto"/>
        <w:ind w:left="539" w:right="131" w:firstLine="8"/>
        <w:jc w:val="both"/>
      </w:pPr>
      <w:r>
        <w:rPr>
          <w:w w:val="115"/>
        </w:rPr>
        <w:t>First</w:t>
      </w:r>
      <w:r>
        <w:rPr>
          <w:spacing w:val="-14"/>
          <w:w w:val="115"/>
        </w:rPr>
        <w:t> </w:t>
      </w:r>
      <w:r>
        <w:rPr>
          <w:w w:val="115"/>
        </w:rPr>
        <w:t>I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like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express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up-most</w:t>
      </w:r>
      <w:r>
        <w:rPr>
          <w:spacing w:val="-14"/>
          <w:w w:val="115"/>
        </w:rPr>
        <w:t> </w:t>
      </w:r>
      <w:r>
        <w:rPr>
          <w:w w:val="115"/>
        </w:rPr>
        <w:t>gratitude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3"/>
          <w:w w:val="115"/>
        </w:rPr>
        <w:t>wards</w:t>
      </w:r>
      <w:r>
        <w:rPr>
          <w:spacing w:val="-14"/>
          <w:w w:val="115"/>
        </w:rPr>
        <w:t> </w:t>
      </w:r>
      <w:r>
        <w:rPr>
          <w:spacing w:val="-5"/>
          <w:w w:val="115"/>
        </w:rPr>
        <w:t>my</w:t>
      </w:r>
      <w:r>
        <w:rPr>
          <w:spacing w:val="-13"/>
          <w:w w:val="115"/>
        </w:rPr>
        <w:t> </w:t>
      </w:r>
      <w:r>
        <w:rPr>
          <w:w w:val="115"/>
        </w:rPr>
        <w:t>supervisor</w:t>
      </w:r>
      <w:r>
        <w:rPr>
          <w:spacing w:val="-14"/>
          <w:w w:val="115"/>
        </w:rPr>
        <w:t> </w:t>
      </w:r>
      <w:r>
        <w:rPr>
          <w:w w:val="115"/>
        </w:rPr>
        <w:t>Professor</w:t>
      </w:r>
      <w:r>
        <w:rPr>
          <w:spacing w:val="23"/>
          <w:w w:val="109"/>
        </w:rPr>
        <w:t> </w:t>
      </w:r>
      <w:r>
        <w:rPr>
          <w:w w:val="115"/>
        </w:rPr>
        <w:t>Thomas</w:t>
      </w:r>
      <w:r>
        <w:rPr>
          <w:spacing w:val="28"/>
          <w:w w:val="115"/>
        </w:rPr>
        <w:t> </w:t>
      </w:r>
      <w:r>
        <w:rPr>
          <w:spacing w:val="-4"/>
          <w:w w:val="115"/>
        </w:rPr>
        <w:t>Lumley</w:t>
      </w:r>
      <w:r>
        <w:rPr>
          <w:spacing w:val="-3"/>
          <w:w w:val="115"/>
        </w:rPr>
        <w:t>,</w:t>
      </w:r>
      <w:r>
        <w:rPr>
          <w:spacing w:val="34"/>
          <w:w w:val="115"/>
        </w:rPr>
        <w:t> </w:t>
      </w:r>
      <w:r>
        <w:rPr>
          <w:w w:val="115"/>
        </w:rPr>
        <w:t>Chair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Bio-statistics,</w:t>
      </w:r>
      <w:r>
        <w:rPr>
          <w:spacing w:val="35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Statistics,</w:t>
      </w:r>
      <w:r>
        <w:rPr>
          <w:spacing w:val="33"/>
          <w:w w:val="115"/>
        </w:rPr>
        <w:t> </w:t>
      </w:r>
      <w:r>
        <w:rPr>
          <w:spacing w:val="-3"/>
          <w:w w:val="115"/>
        </w:rPr>
        <w:t>Univ</w:t>
      </w:r>
      <w:r>
        <w:rPr>
          <w:spacing w:val="-2"/>
          <w:w w:val="115"/>
        </w:rPr>
        <w:t>ersit</w:t>
      </w:r>
      <w:r>
        <w:rPr>
          <w:spacing w:val="-3"/>
          <w:w w:val="115"/>
        </w:rPr>
        <w:t>y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3"/>
          <w:w w:val="102"/>
        </w:rPr>
        <w:t> </w:t>
      </w:r>
      <w:r>
        <w:rPr>
          <w:spacing w:val="-2"/>
          <w:w w:val="115"/>
        </w:rPr>
        <w:t>Auc</w:t>
      </w:r>
      <w:r>
        <w:rPr>
          <w:spacing w:val="-1"/>
          <w:w w:val="115"/>
        </w:rPr>
        <w:t>kland</w:t>
      </w:r>
      <w:r>
        <w:rPr>
          <w:spacing w:val="-12"/>
          <w:w w:val="115"/>
        </w:rPr>
        <w:t> </w:t>
      </w:r>
      <w:r>
        <w:rPr>
          <w:w w:val="115"/>
        </w:rPr>
        <w:t>New</w:t>
      </w:r>
      <w:r>
        <w:rPr>
          <w:spacing w:val="-12"/>
          <w:w w:val="115"/>
        </w:rPr>
        <w:t> </w:t>
      </w:r>
      <w:r>
        <w:rPr>
          <w:w w:val="115"/>
        </w:rPr>
        <w:t>Zealand.</w:t>
      </w:r>
      <w:r>
        <w:rPr>
          <w:spacing w:val="9"/>
          <w:w w:val="115"/>
        </w:rPr>
        <w:t> </w:t>
      </w:r>
      <w:r>
        <w:rPr>
          <w:w w:val="115"/>
        </w:rPr>
        <w:t>Who</w:t>
      </w:r>
      <w:r>
        <w:rPr>
          <w:spacing w:val="-12"/>
          <w:w w:val="115"/>
        </w:rPr>
        <w:t> </w:t>
      </w:r>
      <w:r>
        <w:rPr>
          <w:w w:val="115"/>
        </w:rPr>
        <w:t>I</w:t>
      </w:r>
      <w:r>
        <w:rPr>
          <w:spacing w:val="-12"/>
          <w:w w:val="115"/>
        </w:rPr>
        <w:t> </w:t>
      </w:r>
      <w:r>
        <w:rPr>
          <w:w w:val="115"/>
        </w:rPr>
        <w:t>fi</w:t>
      </w:r>
      <w:r>
        <w:rPr>
          <w:spacing w:val="60"/>
          <w:w w:val="115"/>
        </w:rPr>
        <w:t> </w:t>
      </w:r>
      <w:r>
        <w:rPr>
          <w:w w:val="115"/>
        </w:rPr>
        <w:t>meet</w:t>
      </w:r>
      <w:r>
        <w:rPr>
          <w:spacing w:val="-12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spacing w:val="-9"/>
          <w:w w:val="115"/>
        </w:rPr>
        <w:t>STATS</w:t>
      </w:r>
      <w:r>
        <w:rPr>
          <w:spacing w:val="-11"/>
          <w:w w:val="115"/>
        </w:rPr>
        <w:t> </w:t>
      </w:r>
      <w:r>
        <w:rPr>
          <w:w w:val="115"/>
        </w:rPr>
        <w:t>773</w:t>
      </w:r>
      <w:r>
        <w:rPr>
          <w:spacing w:val="-12"/>
          <w:w w:val="115"/>
        </w:rPr>
        <w:t> </w:t>
      </w:r>
      <w:r>
        <w:rPr>
          <w:w w:val="115"/>
        </w:rPr>
        <w:t>Design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Analysis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21"/>
          <w:w w:val="101"/>
        </w:rPr>
        <w:t> </w:t>
      </w:r>
      <w:r>
        <w:rPr>
          <w:w w:val="115"/>
        </w:rPr>
        <w:t>Clinical</w:t>
      </w:r>
      <w:r>
        <w:rPr>
          <w:spacing w:val="-24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rials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back</w:t>
      </w:r>
      <w:r>
        <w:rPr>
          <w:spacing w:val="-23"/>
          <w:w w:val="115"/>
        </w:rPr>
        <w:t> </w:t>
      </w:r>
      <w:r>
        <w:rPr>
          <w:w w:val="115"/>
        </w:rPr>
        <w:t>in</w:t>
      </w:r>
      <w:r>
        <w:rPr>
          <w:spacing w:val="-24"/>
          <w:w w:val="115"/>
        </w:rPr>
        <w:t> </w:t>
      </w:r>
      <w:r>
        <w:rPr>
          <w:w w:val="115"/>
        </w:rPr>
        <w:t>2017.</w:t>
      </w:r>
      <w:r>
        <w:rPr>
          <w:spacing w:val="-7"/>
          <w:w w:val="115"/>
        </w:rPr>
        <w:t> </w:t>
      </w:r>
      <w:r>
        <w:rPr>
          <w:w w:val="115"/>
        </w:rPr>
        <w:t>Without</w:t>
      </w:r>
      <w:r>
        <w:rPr>
          <w:spacing w:val="-24"/>
          <w:w w:val="115"/>
        </w:rPr>
        <w:t> </w:t>
      </w:r>
      <w:r>
        <w:rPr>
          <w:w w:val="115"/>
        </w:rPr>
        <w:t>his</w:t>
      </w:r>
      <w:r>
        <w:rPr>
          <w:spacing w:val="-24"/>
          <w:w w:val="115"/>
        </w:rPr>
        <w:t> </w:t>
      </w:r>
      <w:r>
        <w:rPr>
          <w:w w:val="115"/>
        </w:rPr>
        <w:t>supervision</w:t>
      </w:r>
      <w:r>
        <w:rPr>
          <w:spacing w:val="-23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constan</w:t>
      </w:r>
      <w:r>
        <w:rPr>
          <w:spacing w:val="-1"/>
          <w:w w:val="115"/>
        </w:rPr>
        <w:t>t</w:t>
      </w:r>
      <w:r>
        <w:rPr>
          <w:spacing w:val="-23"/>
          <w:w w:val="115"/>
        </w:rPr>
        <w:t> </w:t>
      </w:r>
      <w:r>
        <w:rPr>
          <w:w w:val="115"/>
        </w:rPr>
        <w:t>guidance</w:t>
      </w:r>
      <w:r>
        <w:rPr>
          <w:spacing w:val="-24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past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year.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8"/>
          <w:w w:val="115"/>
        </w:rPr>
        <w:t> </w:t>
      </w:r>
      <w:r>
        <w:rPr>
          <w:w w:val="115"/>
        </w:rPr>
        <w:t>not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been</w:t>
      </w:r>
      <w:r>
        <w:rPr>
          <w:spacing w:val="-9"/>
          <w:w w:val="115"/>
        </w:rPr>
        <w:t> </w:t>
      </w:r>
      <w:r>
        <w:rPr>
          <w:w w:val="115"/>
        </w:rPr>
        <w:t>impossible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write</w:t>
      </w:r>
      <w:r>
        <w:rPr>
          <w:spacing w:val="-7"/>
          <w:w w:val="115"/>
        </w:rPr>
        <w:t> </w:t>
      </w:r>
      <w:r>
        <w:rPr>
          <w:spacing w:val="-5"/>
          <w:w w:val="115"/>
        </w:rPr>
        <w:t>my</w:t>
      </w:r>
      <w:r>
        <w:rPr>
          <w:spacing w:val="-9"/>
          <w:w w:val="115"/>
        </w:rPr>
        <w:t> </w:t>
      </w:r>
      <w:r>
        <w:rPr>
          <w:w w:val="115"/>
        </w:rPr>
        <w:t>thesis.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tabs>
          <w:tab w:pos="8319" w:val="left" w:leader="none"/>
        </w:tabs>
        <w:spacing w:line="242" w:lineRule="auto"/>
        <w:ind w:right="129" w:firstLine="351"/>
        <w:jc w:val="both"/>
      </w:pPr>
      <w:r>
        <w:rPr>
          <w:w w:val="110"/>
        </w:rPr>
        <w:t>I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2"/>
          <w:w w:val="110"/>
        </w:rPr>
        <w:t> </w:t>
      </w:r>
      <w:r>
        <w:rPr>
          <w:w w:val="110"/>
        </w:rPr>
        <w:t>also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like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thank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m</w:t>
      </w:r>
      <w:r>
        <w:rPr>
          <w:spacing w:val="-5"/>
          <w:w w:val="110"/>
        </w:rPr>
        <w:t>y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family</w:t>
      </w:r>
      <w:r>
        <w:rPr>
          <w:spacing w:val="-3"/>
          <w:w w:val="110"/>
        </w:rPr>
        <w:t>,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emotional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fi</w:t>
        <w:tab/>
        <w:t>support</w:t>
      </w:r>
      <w:r>
        <w:rPr>
          <w:spacing w:val="28"/>
          <w:w w:val="119"/>
        </w:rPr>
        <w:t> </w:t>
      </w:r>
      <w:r>
        <w:rPr>
          <w:w w:val="110"/>
        </w:rPr>
        <w:t>they</w:t>
      </w:r>
      <w:r>
        <w:rPr>
          <w:spacing w:val="23"/>
          <w:w w:val="110"/>
        </w:rPr>
        <w:t> </w:t>
      </w:r>
      <w:r>
        <w:rPr>
          <w:w w:val="110"/>
        </w:rPr>
        <w:t>unconditionally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23"/>
          <w:w w:val="110"/>
        </w:rPr>
        <w:t> </w:t>
      </w:r>
      <w:r>
        <w:rPr>
          <w:w w:val="110"/>
        </w:rPr>
        <w:t>through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m</w:t>
      </w:r>
      <w:r>
        <w:rPr>
          <w:spacing w:val="-5"/>
          <w:w w:val="110"/>
        </w:rPr>
        <w:t>y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never-ending</w:t>
      </w:r>
      <w:r>
        <w:rPr>
          <w:spacing w:val="25"/>
          <w:w w:val="110"/>
        </w:rPr>
        <w:t> </w:t>
      </w:r>
      <w:r>
        <w:rPr>
          <w:w w:val="110"/>
        </w:rPr>
        <w:t>studies,</w:t>
      </w:r>
      <w:r>
        <w:rPr>
          <w:spacing w:val="24"/>
          <w:w w:val="110"/>
        </w:rPr>
        <w:t> </w:t>
      </w:r>
      <w:r>
        <w:rPr>
          <w:w w:val="110"/>
        </w:rPr>
        <w:t>they</w:t>
      </w:r>
      <w:r>
        <w:rPr>
          <w:spacing w:val="23"/>
          <w:w w:val="110"/>
        </w:rPr>
        <w:t> </w:t>
      </w:r>
      <w:r>
        <w:rPr>
          <w:w w:val="110"/>
        </w:rPr>
        <w:t>had</w:t>
      </w:r>
      <w:r>
        <w:rPr>
          <w:spacing w:val="23"/>
          <w:w w:val="110"/>
        </w:rPr>
        <w:t> </w:t>
      </w:r>
      <w:r>
        <w:rPr>
          <w:w w:val="110"/>
        </w:rPr>
        <w:t>done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8"/>
        </w:rPr>
        <w:t> </w:t>
      </w:r>
      <w:r>
        <w:rPr>
          <w:w w:val="110"/>
        </w:rPr>
        <w:t>best</w:t>
      </w:r>
      <w:r>
        <w:rPr>
          <w:spacing w:val="2"/>
          <w:w w:val="110"/>
        </w:rPr>
        <w:t> </w:t>
      </w:r>
      <w:r>
        <w:rPr>
          <w:w w:val="110"/>
        </w:rPr>
        <w:t>there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me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best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chance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success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life.</w:t>
      </w:r>
      <w:r>
        <w:rPr>
          <w:spacing w:val="30"/>
          <w:w w:val="110"/>
        </w:rPr>
        <w:t> </w:t>
      </w:r>
      <w:r>
        <w:rPr>
          <w:w w:val="110"/>
        </w:rPr>
        <w:t>I</w:t>
      </w:r>
      <w:r>
        <w:rPr>
          <w:spacing w:val="3"/>
          <w:w w:val="110"/>
        </w:rPr>
        <w:t> </w:t>
      </w:r>
      <w:r>
        <w:rPr>
          <w:w w:val="110"/>
        </w:rPr>
        <w:t>just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hope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my</w:t>
      </w:r>
      <w:r>
        <w:rPr>
          <w:spacing w:val="2"/>
          <w:w w:val="110"/>
        </w:rPr>
        <w:t> </w:t>
      </w:r>
      <w:r>
        <w:rPr>
          <w:w w:val="110"/>
        </w:rPr>
        <w:t>old</w:t>
      </w:r>
      <w:r>
        <w:rPr>
          <w:spacing w:val="29"/>
          <w:w w:val="105"/>
        </w:rPr>
        <w:t> </w:t>
      </w:r>
      <w:r>
        <w:rPr>
          <w:w w:val="110"/>
        </w:rPr>
        <w:t>men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22"/>
          <w:w w:val="110"/>
        </w:rPr>
        <w:t> </w:t>
      </w:r>
      <w:r>
        <w:rPr>
          <w:w w:val="110"/>
        </w:rPr>
        <w:t>stop</w:t>
      </w:r>
      <w:r>
        <w:rPr>
          <w:spacing w:val="23"/>
          <w:w w:val="110"/>
        </w:rPr>
        <w:t> </w:t>
      </w:r>
      <w:r>
        <w:rPr>
          <w:w w:val="110"/>
        </w:rPr>
        <w:t>thinking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I</w:t>
      </w:r>
      <w:r>
        <w:rPr>
          <w:spacing w:val="22"/>
          <w:w w:val="110"/>
        </w:rPr>
        <w:t> </w:t>
      </w:r>
      <w:r>
        <w:rPr>
          <w:w w:val="110"/>
        </w:rPr>
        <w:t>studied</w:t>
      </w:r>
      <w:r>
        <w:rPr>
          <w:spacing w:val="24"/>
          <w:w w:val="110"/>
        </w:rPr>
        <w:t> </w:t>
      </w:r>
      <w:r>
        <w:rPr>
          <w:w w:val="110"/>
        </w:rPr>
        <w:t>fortune</w:t>
      </w:r>
      <w:r>
        <w:rPr>
          <w:spacing w:val="23"/>
          <w:w w:val="110"/>
        </w:rPr>
        <w:t> </w:t>
      </w:r>
      <w:r>
        <w:rPr>
          <w:w w:val="110"/>
        </w:rPr>
        <w:t>telling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(Psychology),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recognise</w:t>
      </w:r>
      <w:r>
        <w:rPr>
          <w:spacing w:val="29"/>
          <w:w w:val="107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I</w:t>
      </w:r>
      <w:r>
        <w:rPr>
          <w:spacing w:val="26"/>
          <w:w w:val="110"/>
        </w:rPr>
        <w:t> </w:t>
      </w:r>
      <w:r>
        <w:rPr>
          <w:w w:val="110"/>
        </w:rPr>
        <w:t>actually</w:t>
      </w:r>
      <w:r>
        <w:rPr>
          <w:spacing w:val="26"/>
          <w:w w:val="110"/>
        </w:rPr>
        <w:t> </w:t>
      </w:r>
      <w:r>
        <w:rPr>
          <w:w w:val="110"/>
        </w:rPr>
        <w:t>studied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real,</w:t>
      </w:r>
      <w:r>
        <w:rPr>
          <w:spacing w:val="26"/>
          <w:w w:val="110"/>
        </w:rPr>
        <w:t> </w:t>
      </w:r>
      <w:r>
        <w:rPr>
          <w:w w:val="110"/>
        </w:rPr>
        <w:t>academic</w:t>
      </w:r>
      <w:r>
        <w:rPr>
          <w:spacing w:val="25"/>
          <w:w w:val="110"/>
        </w:rPr>
        <w:t> </w:t>
      </w:r>
      <w:r>
        <w:rPr>
          <w:w w:val="110"/>
        </w:rPr>
        <w:t>subject</w:t>
      </w:r>
      <w:r>
        <w:rPr>
          <w:spacing w:val="26"/>
          <w:w w:val="110"/>
        </w:rPr>
        <w:t> </w:t>
      </w:r>
      <w:r>
        <w:rPr>
          <w:w w:val="110"/>
        </w:rPr>
        <w:t>called</w:t>
      </w:r>
      <w:r>
        <w:rPr>
          <w:spacing w:val="27"/>
          <w:w w:val="110"/>
        </w:rPr>
        <w:t> </w:t>
      </w:r>
      <w:r>
        <w:rPr>
          <w:w w:val="110"/>
        </w:rPr>
        <w:t>Statistics.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right="102" w:firstLine="351"/>
        <w:jc w:val="both"/>
      </w:pPr>
      <w:r>
        <w:rPr>
          <w:w w:val="110"/>
        </w:rPr>
        <w:t>And,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man</w:t>
      </w:r>
      <w:r>
        <w:rPr>
          <w:spacing w:val="-3"/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thanks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academic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professors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Univ</w:t>
      </w:r>
      <w:r>
        <w:rPr>
          <w:spacing w:val="-2"/>
          <w:w w:val="110"/>
        </w:rPr>
        <w:t>ersit</w:t>
      </w:r>
      <w:r>
        <w:rPr>
          <w:spacing w:val="-3"/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Auc</w:t>
      </w:r>
      <w:r>
        <w:rPr>
          <w:spacing w:val="-1"/>
          <w:w w:val="110"/>
        </w:rPr>
        <w:t>kland,</w:t>
      </w:r>
      <w:r>
        <w:rPr>
          <w:spacing w:val="21"/>
          <w:w w:val="110"/>
        </w:rPr>
        <w:t> </w:t>
      </w:r>
      <w:r>
        <w:rPr>
          <w:w w:val="110"/>
        </w:rPr>
        <w:t>around</w:t>
      </w:r>
      <w:r>
        <w:rPr>
          <w:spacing w:val="14"/>
          <w:w w:val="110"/>
        </w:rPr>
        <w:t> </w:t>
      </w:r>
      <w:r>
        <w:rPr>
          <w:w w:val="110"/>
        </w:rPr>
        <w:t>new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Ze</w:t>
      </w:r>
      <w:r>
        <w:rPr>
          <w:spacing w:val="-1"/>
          <w:w w:val="110"/>
        </w:rPr>
        <w:t>aland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all</w:t>
      </w:r>
      <w:r>
        <w:rPr>
          <w:spacing w:val="14"/>
          <w:w w:val="110"/>
        </w:rPr>
        <w:t> </w:t>
      </w:r>
      <w:r>
        <w:rPr>
          <w:w w:val="110"/>
        </w:rPr>
        <w:t>round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orld,</w:t>
      </w:r>
      <w:r>
        <w:rPr>
          <w:spacing w:val="14"/>
          <w:w w:val="110"/>
        </w:rPr>
        <w:t> </w:t>
      </w:r>
      <w:r>
        <w:rPr>
          <w:w w:val="110"/>
        </w:rPr>
        <w:t>who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help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guidance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35"/>
          <w:w w:val="111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past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year.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Kno</w:t>
      </w:r>
      <w:r>
        <w:rPr>
          <w:spacing w:val="-2"/>
          <w:w w:val="110"/>
        </w:rPr>
        <w:t>wledge</w:t>
      </w:r>
      <w:r>
        <w:rPr>
          <w:spacing w:val="23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stay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x,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everywhere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3"/>
          <w:w w:val="110"/>
        </w:rPr>
        <w:t> </w:t>
      </w:r>
      <w:r>
        <w:rPr>
          <w:w w:val="110"/>
        </w:rPr>
        <w:t>produces</w:t>
      </w:r>
      <w:r>
        <w:rPr>
          <w:spacing w:val="41"/>
          <w:w w:val="111"/>
        </w:rPr>
        <w:t> </w:t>
      </w:r>
      <w:r>
        <w:rPr>
          <w:w w:val="110"/>
        </w:rPr>
        <w:t>friendly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encounters.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right="105" w:firstLine="351"/>
        <w:jc w:val="both"/>
      </w:pPr>
      <w:r>
        <w:rPr>
          <w:w w:val="115"/>
        </w:rPr>
        <w:t>I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wo</w:t>
      </w:r>
      <w:r>
        <w:rPr>
          <w:spacing w:val="-2"/>
          <w:w w:val="115"/>
        </w:rPr>
        <w:t>uld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like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extend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my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armth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all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my</w:t>
      </w:r>
      <w:r>
        <w:rPr>
          <w:spacing w:val="6"/>
          <w:w w:val="115"/>
        </w:rPr>
        <w:t> </w:t>
      </w:r>
      <w:r>
        <w:rPr>
          <w:w w:val="115"/>
        </w:rPr>
        <w:t>friend</w:t>
      </w:r>
      <w:r>
        <w:rPr>
          <w:spacing w:val="6"/>
          <w:w w:val="115"/>
        </w:rPr>
        <w:t> </w:t>
      </w:r>
      <w:r>
        <w:rPr>
          <w:w w:val="115"/>
        </w:rPr>
        <w:t>from</w:t>
      </w:r>
      <w:r>
        <w:rPr>
          <w:spacing w:val="5"/>
          <w:w w:val="115"/>
        </w:rPr>
        <w:t> </w:t>
      </w:r>
      <w:r>
        <w:rPr>
          <w:spacing w:val="-4"/>
          <w:w w:val="115"/>
        </w:rPr>
        <w:t>psychology</w:t>
      </w:r>
      <w:r>
        <w:rPr>
          <w:spacing w:val="-3"/>
          <w:w w:val="115"/>
        </w:rPr>
        <w:t>,</w:t>
      </w:r>
      <w:r>
        <w:rPr>
          <w:spacing w:val="7"/>
          <w:w w:val="115"/>
        </w:rPr>
        <w:t> </w:t>
      </w:r>
      <w:r>
        <w:rPr>
          <w:w w:val="115"/>
        </w:rPr>
        <w:t>statistics,</w:t>
      </w:r>
      <w:r>
        <w:rPr>
          <w:spacing w:val="31"/>
          <w:w w:val="118"/>
        </w:rPr>
        <w:t> </w:t>
      </w:r>
      <w:r>
        <w:rPr>
          <w:w w:val="115"/>
        </w:rPr>
        <w:t>biological</w:t>
      </w:r>
      <w:r>
        <w:rPr>
          <w:spacing w:val="1"/>
          <w:w w:val="115"/>
        </w:rPr>
        <w:t> </w:t>
      </w:r>
      <w:r>
        <w:rPr>
          <w:w w:val="115"/>
        </w:rPr>
        <w:t>science,</w:t>
      </w:r>
      <w:r>
        <w:rPr>
          <w:spacing w:val="4"/>
          <w:w w:val="115"/>
        </w:rPr>
        <w:t> </w:t>
      </w:r>
      <w:r>
        <w:rPr>
          <w:w w:val="115"/>
        </w:rPr>
        <w:t>education,</w:t>
      </w:r>
      <w:r>
        <w:rPr>
          <w:spacing w:val="3"/>
          <w:w w:val="115"/>
        </w:rPr>
        <w:t> </w:t>
      </w:r>
      <w:r>
        <w:rPr>
          <w:w w:val="115"/>
        </w:rPr>
        <w:t>math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computer</w:t>
      </w:r>
      <w:r>
        <w:rPr>
          <w:spacing w:val="2"/>
          <w:w w:val="115"/>
        </w:rPr>
        <w:t> </w:t>
      </w:r>
      <w:r>
        <w:rPr>
          <w:w w:val="115"/>
        </w:rPr>
        <w:t>science,</w:t>
      </w:r>
      <w:r>
        <w:rPr>
          <w:spacing w:val="4"/>
          <w:w w:val="115"/>
        </w:rPr>
        <w:t> </w:t>
      </w:r>
      <w:r>
        <w:rPr>
          <w:w w:val="115"/>
        </w:rPr>
        <w:t>who</w:t>
      </w:r>
      <w:r>
        <w:rPr>
          <w:spacing w:val="1"/>
          <w:w w:val="115"/>
        </w:rPr>
        <w:t> </w:t>
      </w:r>
      <w:r>
        <w:rPr>
          <w:w w:val="115"/>
        </w:rPr>
        <w:t>struggled</w:t>
      </w:r>
      <w:r>
        <w:rPr>
          <w:spacing w:val="2"/>
          <w:w w:val="115"/>
        </w:rPr>
        <w:t> </w:t>
      </w:r>
      <w:r>
        <w:rPr>
          <w:w w:val="115"/>
        </w:rPr>
        <w:t>through</w:t>
      </w:r>
      <w:r>
        <w:rPr>
          <w:w w:val="117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tless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overnigh</w:t>
      </w:r>
      <w:r>
        <w:rPr>
          <w:spacing w:val="-3"/>
          <w:w w:val="115"/>
        </w:rPr>
        <w:t>t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assignmen</w:t>
      </w:r>
      <w:r>
        <w:rPr>
          <w:spacing w:val="-1"/>
          <w:w w:val="115"/>
        </w:rPr>
        <w:t>ts,</w:t>
      </w:r>
      <w:r>
        <w:rPr>
          <w:spacing w:val="-4"/>
          <w:w w:val="115"/>
        </w:rPr>
        <w:t> </w:t>
      </w:r>
      <w:r>
        <w:rPr>
          <w:w w:val="115"/>
        </w:rPr>
        <w:t>fell</w:t>
      </w:r>
      <w:r>
        <w:rPr>
          <w:spacing w:val="-4"/>
          <w:w w:val="115"/>
        </w:rPr>
        <w:t> </w:t>
      </w:r>
      <w:r>
        <w:rPr>
          <w:w w:val="115"/>
        </w:rPr>
        <w:t>asleep</w:t>
      </w:r>
      <w:r>
        <w:rPr>
          <w:spacing w:val="-4"/>
          <w:w w:val="115"/>
        </w:rPr>
        <w:t> </w:t>
      </w:r>
      <w:r>
        <w:rPr>
          <w:w w:val="115"/>
        </w:rPr>
        <w:t>together</w:t>
      </w:r>
      <w:r>
        <w:rPr>
          <w:spacing w:val="-5"/>
          <w:w w:val="115"/>
        </w:rPr>
        <w:t> </w:t>
      </w:r>
      <w:r>
        <w:rPr>
          <w:w w:val="115"/>
        </w:rPr>
        <w:t>during</w:t>
      </w:r>
      <w:r>
        <w:rPr>
          <w:spacing w:val="-4"/>
          <w:w w:val="115"/>
        </w:rPr>
        <w:t> </w:t>
      </w:r>
      <w:r>
        <w:rPr>
          <w:w w:val="115"/>
        </w:rPr>
        <w:t>lecture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panic</w:t>
      </w:r>
      <w:r>
        <w:rPr>
          <w:spacing w:val="-5"/>
          <w:w w:val="115"/>
        </w:rPr>
        <w:t> over</w:t>
      </w:r>
      <w:r>
        <w:rPr>
          <w:spacing w:val="37"/>
          <w:w w:val="113"/>
        </w:rPr>
        <w:t> </w:t>
      </w:r>
      <w:r>
        <w:rPr>
          <w:w w:val="115"/>
        </w:rPr>
        <w:t>exam</w:t>
      </w:r>
      <w:r>
        <w:rPr>
          <w:spacing w:val="-17"/>
          <w:w w:val="115"/>
        </w:rPr>
        <w:t> </w:t>
      </w:r>
      <w:r>
        <w:rPr>
          <w:w w:val="115"/>
        </w:rPr>
        <w:t>marks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6"/>
          <w:w w:val="115"/>
        </w:rPr>
        <w:t> </w:t>
      </w:r>
      <w:r>
        <w:rPr>
          <w:w w:val="115"/>
        </w:rPr>
        <w:t>me.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539" w:right="102" w:firstLine="359"/>
        <w:jc w:val="both"/>
      </w:pPr>
      <w:r>
        <w:rPr>
          <w:spacing w:val="-3"/>
          <w:w w:val="110"/>
        </w:rPr>
        <w:t>Lastly,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whoev</w:t>
      </w:r>
      <w:r>
        <w:rPr>
          <w:spacing w:val="-1"/>
          <w:w w:val="110"/>
        </w:rPr>
        <w:t>er</w:t>
      </w:r>
      <w:r>
        <w:rPr>
          <w:spacing w:val="14"/>
          <w:w w:val="110"/>
        </w:rPr>
        <w:t> </w:t>
      </w:r>
      <w:r>
        <w:rPr>
          <w:w w:val="110"/>
        </w:rPr>
        <w:t>had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spent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m</w:t>
      </w:r>
      <w:r>
        <w:rPr>
          <w:spacing w:val="-5"/>
          <w:w w:val="110"/>
        </w:rPr>
        <w:t>y</w:t>
      </w:r>
      <w:r>
        <w:rPr>
          <w:spacing w:val="15"/>
          <w:w w:val="110"/>
        </w:rPr>
        <w:t> </w:t>
      </w:r>
      <w:r>
        <w:rPr>
          <w:w w:val="110"/>
        </w:rPr>
        <w:t>Thesis,</w:t>
      </w:r>
      <w:r>
        <w:rPr>
          <w:spacing w:val="15"/>
          <w:w w:val="110"/>
        </w:rPr>
        <w:t> </w:t>
      </w:r>
      <w:r>
        <w:rPr>
          <w:w w:val="110"/>
        </w:rPr>
        <w:t>thank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you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time,</w:t>
      </w:r>
      <w:r>
        <w:rPr>
          <w:spacing w:val="31"/>
          <w:w w:val="112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you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postgraduate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student</w:t>
      </w:r>
      <w:r>
        <w:rPr>
          <w:spacing w:val="14"/>
          <w:w w:val="110"/>
        </w:rPr>
        <w:t> </w:t>
      </w:r>
      <w:r>
        <w:rPr>
          <w:w w:val="110"/>
        </w:rPr>
        <w:t>who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currently</w:t>
      </w:r>
      <w:r>
        <w:rPr>
          <w:spacing w:val="14"/>
          <w:w w:val="110"/>
        </w:rPr>
        <w:t> </w:t>
      </w:r>
      <w:r>
        <w:rPr>
          <w:w w:val="110"/>
        </w:rPr>
        <w:t>doing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dissertation/Thesis,</w:t>
      </w:r>
      <w:r>
        <w:rPr>
          <w:spacing w:val="12"/>
          <w:w w:val="110"/>
        </w:rPr>
        <w:t> </w:t>
      </w:r>
      <w:r>
        <w:rPr>
          <w:w w:val="110"/>
        </w:rPr>
        <w:t>I</w:t>
      </w:r>
      <w:r>
        <w:rPr>
          <w:spacing w:val="25"/>
          <w:w w:val="110"/>
        </w:rPr>
        <w:t> </w:t>
      </w:r>
      <w:r>
        <w:rPr>
          <w:w w:val="110"/>
        </w:rPr>
        <w:t>wish</w:t>
      </w:r>
      <w:r>
        <w:rPr>
          <w:spacing w:val="-3"/>
          <w:w w:val="110"/>
        </w:rPr>
        <w:t> you </w:t>
      </w:r>
      <w:r>
        <w:rPr>
          <w:spacing w:val="3"/>
          <w:w w:val="110"/>
        </w:rPr>
        <w:t>goo</w:t>
      </w:r>
      <w:r>
        <w:rPr>
          <w:spacing w:val="2"/>
          <w:w w:val="110"/>
        </w:rPr>
        <w:t>d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luc</w:t>
      </w:r>
      <w:r>
        <w:rPr>
          <w:spacing w:val="-2"/>
          <w:w w:val="110"/>
        </w:rPr>
        <w:t>k.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0" w:lineRule="auto"/>
        <w:ind w:left="898" w:right="0"/>
        <w:jc w:val="left"/>
      </w:pPr>
      <w:r>
        <w:rPr>
          <w:w w:val="110"/>
        </w:rPr>
        <w:t>—</w:t>
      </w:r>
      <w:r>
        <w:rPr>
          <w:spacing w:val="6"/>
          <w:w w:val="110"/>
        </w:rPr>
        <w:t> </w:t>
      </w:r>
      <w:r>
        <w:rPr>
          <w:w w:val="110"/>
        </w:rPr>
        <w:t>Jung.</w:t>
      </w:r>
      <w:r>
        <w:rPr/>
      </w:r>
    </w:p>
    <w:p>
      <w:pPr>
        <w:spacing w:after="0" w:line="240" w:lineRule="auto"/>
        <w:jc w:val="left"/>
        <w:sectPr>
          <w:footerReference w:type="default" r:id="rId8"/>
          <w:footerReference w:type="even" r:id="rId9"/>
          <w:pgSz w:w="12240" w:h="15840"/>
          <w:pgMar w:footer="799" w:header="0" w:top="1500" w:bottom="980" w:left="1720" w:right="1280"/>
          <w:pgNumType w:start="3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before="22"/>
        <w:ind w:left="117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5"/>
          <w:sz w:val="49"/>
        </w:rPr>
        <w:t>Contents</w:t>
      </w:r>
      <w:r>
        <w:rPr>
          <w:rFonts w:ascii="Georgia"/>
          <w:sz w:val="49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50"/>
          <w:szCs w:val="5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40"/>
          <w:szCs w:val="40"/>
        </w:rPr>
      </w:pPr>
    </w:p>
    <w:p>
      <w:pPr>
        <w:pStyle w:val="Heading3"/>
        <w:numPr>
          <w:ilvl w:val="0"/>
          <w:numId w:val="1"/>
        </w:numPr>
        <w:tabs>
          <w:tab w:pos="469" w:val="left" w:leader="none"/>
          <w:tab w:pos="8564" w:val="left" w:leader="none"/>
        </w:tabs>
        <w:spacing w:line="240" w:lineRule="auto" w:before="0" w:after="0"/>
        <w:ind w:left="468" w:right="0" w:hanging="351"/>
        <w:jc w:val="left"/>
        <w:rPr>
          <w:b w:val="0"/>
          <w:bCs w:val="0"/>
        </w:rPr>
      </w:pPr>
      <w:hyperlink w:history="true" w:anchor="_bookmark0">
        <w:r>
          <w:rPr>
            <w:spacing w:val="-1"/>
            <w:w w:val="90"/>
          </w:rPr>
          <w:t>Background</w:t>
        </w:r>
      </w:hyperlink>
      <w:r>
        <w:rPr>
          <w:rFonts w:ascii="Times New Roman"/>
          <w:b w:val="0"/>
          <w:spacing w:val="-1"/>
          <w:w w:val="90"/>
        </w:rPr>
        <w:tab/>
      </w:r>
      <w:r>
        <w:rPr/>
        <w:t>1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578" w:val="left" w:leader="dot"/>
        </w:tabs>
        <w:spacing w:line="240" w:lineRule="auto" w:before="0" w:after="0"/>
        <w:ind w:left="1007" w:right="0" w:hanging="539"/>
        <w:jc w:val="left"/>
      </w:pPr>
      <w:hyperlink w:history="true" w:anchor="_bookmark1">
        <w:r>
          <w:rPr>
            <w:spacing w:val="-1"/>
            <w:w w:val="110"/>
          </w:rPr>
          <w:t>Introduction</w:t>
        </w:r>
      </w:hyperlink>
      <w:r>
        <w:rPr>
          <w:rFonts w:ascii="Times New Roman"/>
          <w:spacing w:val="-1"/>
          <w:w w:val="110"/>
        </w:rPr>
        <w:tab/>
      </w:r>
      <w:r>
        <w:rPr>
          <w:w w:val="110"/>
        </w:rPr>
        <w:t>1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561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3">
        <w:r>
          <w:rPr>
            <w:w w:val="110"/>
          </w:rPr>
          <w:t>Emergency</w:t>
        </w:r>
        <w:r>
          <w:rPr>
            <w:spacing w:val="30"/>
            <w:w w:val="110"/>
          </w:rPr>
          <w:t> </w:t>
        </w:r>
        <w:r>
          <w:rPr>
            <w:spacing w:val="-1"/>
            <w:w w:val="110"/>
          </w:rPr>
          <w:t>Department</w:t>
        </w:r>
        <w:r>
          <w:rPr>
            <w:spacing w:val="30"/>
            <w:w w:val="110"/>
          </w:rPr>
          <w:t> </w:t>
        </w:r>
        <w:r>
          <w:rPr>
            <w:w w:val="110"/>
          </w:rPr>
          <w:t>Congestion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2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563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4">
        <w:r>
          <w:rPr>
            <w:spacing w:val="-2"/>
            <w:w w:val="110"/>
          </w:rPr>
          <w:t>Motivation</w:t>
        </w:r>
      </w:hyperlink>
      <w:r>
        <w:rPr>
          <w:rFonts w:ascii="Times New Roman"/>
          <w:spacing w:val="-2"/>
          <w:w w:val="110"/>
        </w:rPr>
        <w:tab/>
      </w:r>
      <w:r>
        <w:rPr>
          <w:w w:val="110"/>
        </w:rPr>
        <w:t>4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561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5"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Detection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5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561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9">
        <w:r>
          <w:rPr>
            <w:spacing w:val="-1"/>
            <w:w w:val="110"/>
          </w:rPr>
          <w:t>Hierarchica</w:t>
        </w:r>
        <w:r>
          <w:rPr>
            <w:spacing w:val="-2"/>
            <w:w w:val="110"/>
          </w:rPr>
          <w:t>l</w:t>
        </w:r>
        <w:r>
          <w:rPr>
            <w:spacing w:val="-6"/>
            <w:w w:val="110"/>
          </w:rPr>
          <w:t> </w:t>
        </w:r>
        <w:r>
          <w:rPr>
            <w:spacing w:val="-2"/>
            <w:w w:val="110"/>
          </w:rPr>
          <w:t>Bayesian</w:t>
        </w:r>
        <w:r>
          <w:rPr>
            <w:spacing w:val="-6"/>
            <w:w w:val="110"/>
          </w:rPr>
          <w:t> </w:t>
        </w:r>
        <w:r>
          <w:rPr>
            <w:spacing w:val="1"/>
            <w:w w:val="110"/>
          </w:rPr>
          <w:t>Models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561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10">
        <w:r>
          <w:rPr>
            <w:w w:val="110"/>
          </w:rPr>
          <w:t>The</w:t>
        </w:r>
        <w:r>
          <w:rPr>
            <w:spacing w:val="22"/>
            <w:w w:val="110"/>
          </w:rPr>
          <w:t> </w:t>
        </w:r>
        <w:r>
          <w:rPr>
            <w:w w:val="110"/>
          </w:rPr>
          <w:t>history</w:t>
        </w:r>
        <w:r>
          <w:rPr>
            <w:spacing w:val="22"/>
            <w:w w:val="110"/>
          </w:rPr>
          <w:t> </w:t>
        </w:r>
        <w:r>
          <w:rPr>
            <w:w w:val="110"/>
          </w:rPr>
          <w:t>of</w:t>
        </w:r>
        <w:r>
          <w:rPr>
            <w:spacing w:val="22"/>
            <w:w w:val="110"/>
          </w:rPr>
          <w:t> </w:t>
        </w:r>
        <w:r>
          <w:rPr>
            <w:spacing w:val="-2"/>
            <w:w w:val="110"/>
          </w:rPr>
          <w:t>Bayesian</w:t>
        </w:r>
        <w:r>
          <w:rPr>
            <w:spacing w:val="23"/>
            <w:w w:val="110"/>
          </w:rPr>
          <w:t> </w:t>
        </w:r>
        <w:r>
          <w:rPr>
            <w:w w:val="110"/>
          </w:rPr>
          <w:t>statistics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8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561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11">
        <w:r>
          <w:rPr>
            <w:spacing w:val="-2"/>
            <w:w w:val="105"/>
          </w:rPr>
          <w:t>Bayesian</w:t>
        </w:r>
        <w:r>
          <w:rPr>
            <w:w w:val="105"/>
          </w:rPr>
          <w:t> </w:t>
        </w:r>
        <w:r>
          <w:rPr>
            <w:spacing w:val="4"/>
            <w:w w:val="105"/>
          </w:rPr>
          <w:t> </w:t>
        </w:r>
        <w:r>
          <w:rPr>
            <w:w w:val="105"/>
          </w:rPr>
          <w:t>inference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9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15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ulation-based</w:t>
        </w:r>
        <w:r>
          <w:rPr>
            <w:spacing w:val="52"/>
            <w:w w:val="110"/>
          </w:rPr>
          <w:t> </w:t>
        </w:r>
        <w:r>
          <w:rPr>
            <w:w w:val="110"/>
          </w:rPr>
          <w:t>estimation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10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4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18">
        <w:r>
          <w:rPr>
            <w:spacing w:val="-2"/>
            <w:w w:val="110"/>
          </w:rPr>
          <w:t>Bayesian</w:t>
        </w:r>
        <w:r>
          <w:rPr>
            <w:spacing w:val="48"/>
            <w:w w:val="110"/>
          </w:rPr>
          <w:t> </w:t>
        </w:r>
        <w:r>
          <w:rPr>
            <w:w w:val="110"/>
          </w:rPr>
          <w:t>against</w:t>
        </w:r>
        <w:r>
          <w:rPr>
            <w:spacing w:val="49"/>
            <w:w w:val="110"/>
          </w:rPr>
          <w:t> </w:t>
        </w:r>
        <w:r>
          <w:rPr>
            <w:spacing w:val="-3"/>
            <w:w w:val="110"/>
          </w:rPr>
          <w:t>Frequentist</w:t>
        </w:r>
      </w:hyperlink>
      <w:r>
        <w:rPr>
          <w:rFonts w:ascii="Times New Roman"/>
          <w:spacing w:val="-3"/>
          <w:w w:val="110"/>
        </w:rPr>
        <w:tab/>
      </w:r>
      <w:r>
        <w:rPr>
          <w:w w:val="110"/>
        </w:rPr>
        <w:t>12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4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20">
        <w:r>
          <w:rPr>
            <w:w w:val="110"/>
          </w:rPr>
          <w:t>Prior</w:t>
        </w:r>
        <w:r>
          <w:rPr>
            <w:spacing w:val="15"/>
            <w:w w:val="110"/>
          </w:rPr>
          <w:t> </w:t>
        </w:r>
        <w:r>
          <w:rPr>
            <w:w w:val="110"/>
          </w:rPr>
          <w:t>Selection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13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6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21">
        <w:r>
          <w:rPr>
            <w:spacing w:val="-1"/>
            <w:w w:val="110"/>
          </w:rPr>
          <w:t>Hierarchical</w:t>
        </w:r>
        <w:r>
          <w:rPr>
            <w:spacing w:val="-3"/>
            <w:w w:val="110"/>
          </w:rPr>
          <w:t> </w:t>
        </w:r>
        <w:r>
          <w:rPr>
            <w:spacing w:val="-2"/>
            <w:w w:val="110"/>
          </w:rPr>
          <w:t>Bayesian</w:t>
        </w:r>
        <w:r>
          <w:rPr>
            <w:spacing w:val="-1"/>
            <w:w w:val="110"/>
          </w:rPr>
          <w:t> </w:t>
        </w:r>
        <w:r>
          <w:rPr>
            <w:spacing w:val="1"/>
            <w:w w:val="110"/>
          </w:rPr>
          <w:t>models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14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25">
        <w:r>
          <w:rPr>
            <w:w w:val="105"/>
          </w:rPr>
          <w:t>DIC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15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26">
        <w:r>
          <w:rPr>
            <w:spacing w:val="-1"/>
            <w:w w:val="105"/>
          </w:rPr>
          <w:t>Effective</w:t>
        </w:r>
        <w:r>
          <w:rPr>
            <w:spacing w:val="26"/>
            <w:w w:val="105"/>
          </w:rPr>
          <w:t> </w:t>
        </w:r>
        <w:r>
          <w:rPr>
            <w:w w:val="105"/>
          </w:rPr>
          <w:t>Sample</w:t>
        </w:r>
        <w:r>
          <w:rPr>
            <w:spacing w:val="28"/>
            <w:w w:val="105"/>
          </w:rPr>
          <w:t> </w:t>
        </w:r>
        <w:r>
          <w:rPr>
            <w:w w:val="105"/>
          </w:rPr>
          <w:t>Size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16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3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27">
        <w:r>
          <w:rPr>
            <w:spacing w:val="-1"/>
            <w:w w:val="110"/>
          </w:rPr>
          <w:t>Hierarchica</w:t>
        </w:r>
        <w:r>
          <w:rPr>
            <w:spacing w:val="-2"/>
            <w:w w:val="110"/>
          </w:rPr>
          <w:t>l</w:t>
        </w:r>
        <w:r>
          <w:rPr>
            <w:spacing w:val="-4"/>
            <w:w w:val="110"/>
          </w:rPr>
          <w:t> </w:t>
        </w:r>
        <w:r>
          <w:rPr>
            <w:w w:val="110"/>
          </w:rPr>
          <w:t>time-series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16</w:t>
      </w:r>
      <w:r>
        <w:rPr/>
      </w:r>
    </w:p>
    <w:p>
      <w:pPr>
        <w:pStyle w:val="BodyText"/>
        <w:numPr>
          <w:ilvl w:val="2"/>
          <w:numId w:val="1"/>
        </w:numPr>
        <w:tabs>
          <w:tab w:pos="1835" w:val="left" w:leader="none"/>
          <w:tab w:pos="8443" w:val="left" w:leader="dot"/>
        </w:tabs>
        <w:spacing w:line="240" w:lineRule="auto" w:before="4" w:after="0"/>
        <w:ind w:left="1834" w:right="0" w:hanging="828"/>
        <w:jc w:val="left"/>
      </w:pPr>
      <w:hyperlink w:history="true" w:anchor="_bookmark28">
        <w:r>
          <w:rPr>
            <w:w w:val="110"/>
          </w:rPr>
          <w:t>Structure</w:t>
        </w:r>
        <w:r>
          <w:rPr>
            <w:spacing w:val="14"/>
            <w:w w:val="110"/>
          </w:rPr>
          <w:t> </w:t>
        </w:r>
        <w:r>
          <w:rPr>
            <w:w w:val="110"/>
          </w:rPr>
          <w:t>of</w:t>
        </w:r>
        <w:r>
          <w:rPr>
            <w:spacing w:val="14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4"/>
            <w:w w:val="110"/>
          </w:rPr>
          <w:t> </w:t>
        </w:r>
        <w:r>
          <w:rPr>
            <w:w w:val="110"/>
          </w:rPr>
          <w:t>time-series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16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30">
        <w:r>
          <w:rPr>
            <w:spacing w:val="-2"/>
            <w:w w:val="110"/>
          </w:rPr>
          <w:t>Forecasting</w:t>
        </w:r>
        <w:r>
          <w:rPr>
            <w:spacing w:val="30"/>
            <w:w w:val="110"/>
          </w:rPr>
          <w:t> </w:t>
        </w:r>
        <w:r>
          <w:rPr>
            <w:spacing w:val="-1"/>
            <w:w w:val="110"/>
          </w:rPr>
          <w:t>approaches</w:t>
        </w:r>
      </w:hyperlink>
      <w:r>
        <w:rPr>
          <w:rFonts w:ascii="Times New Roman"/>
          <w:spacing w:val="-1"/>
          <w:w w:val="110"/>
        </w:rPr>
        <w:tab/>
      </w:r>
      <w:r>
        <w:rPr>
          <w:w w:val="110"/>
        </w:rPr>
        <w:t>18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61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34">
        <w:r>
          <w:rPr>
            <w:w w:val="110"/>
          </w:rPr>
          <w:t>Outline</w:t>
        </w:r>
        <w:r>
          <w:rPr>
            <w:spacing w:val="10"/>
            <w:w w:val="110"/>
          </w:rPr>
          <w:t> </w:t>
        </w:r>
        <w:r>
          <w:rPr>
            <w:w w:val="110"/>
          </w:rPr>
          <w:t>of</w:t>
        </w:r>
        <w:r>
          <w:rPr>
            <w:spacing w:val="10"/>
            <w:w w:val="110"/>
          </w:rPr>
          <w:t> </w:t>
        </w:r>
        <w:r>
          <w:rPr>
            <w:w w:val="110"/>
          </w:rPr>
          <w:t>Thesis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21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3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35">
        <w:r>
          <w:rPr>
            <w:w w:val="110"/>
          </w:rPr>
          <w:t>Notations</w:t>
        </w:r>
        <w:r>
          <w:rPr>
            <w:spacing w:val="30"/>
            <w:w w:val="110"/>
          </w:rPr>
          <w:t> </w:t>
        </w:r>
        <w:r>
          <w:rPr>
            <w:w w:val="110"/>
          </w:rPr>
          <w:t>and</w:t>
        </w:r>
        <w:r>
          <w:rPr>
            <w:spacing w:val="29"/>
            <w:w w:val="110"/>
          </w:rPr>
          <w:t> </w:t>
        </w:r>
        <w:r>
          <w:rPr>
            <w:spacing w:val="-3"/>
            <w:w w:val="110"/>
          </w:rPr>
          <w:t>con</w:t>
        </w:r>
        <w:r>
          <w:rPr>
            <w:spacing w:val="-2"/>
            <w:w w:val="110"/>
          </w:rPr>
          <w:t>ventions</w:t>
        </w:r>
      </w:hyperlink>
      <w:r>
        <w:rPr>
          <w:rFonts w:ascii="Times New Roman"/>
          <w:spacing w:val="-2"/>
          <w:w w:val="110"/>
        </w:rPr>
        <w:tab/>
      </w:r>
      <w:r>
        <w:rPr>
          <w:w w:val="110"/>
        </w:rPr>
        <w:t>22</w:t>
      </w:r>
      <w:r>
        <w:rPr/>
      </w:r>
    </w:p>
    <w:p>
      <w:pPr>
        <w:pStyle w:val="Heading3"/>
        <w:numPr>
          <w:ilvl w:val="0"/>
          <w:numId w:val="1"/>
        </w:numPr>
        <w:tabs>
          <w:tab w:pos="469" w:val="left" w:leader="none"/>
          <w:tab w:pos="8409" w:val="left" w:leader="none"/>
        </w:tabs>
        <w:spacing w:line="240" w:lineRule="auto" w:before="285" w:after="0"/>
        <w:ind w:left="468" w:right="0" w:hanging="351"/>
        <w:jc w:val="left"/>
        <w:rPr>
          <w:b w:val="0"/>
          <w:bCs w:val="0"/>
        </w:rPr>
      </w:pPr>
      <w:hyperlink w:history="true" w:anchor="_bookmark36">
        <w:r>
          <w:rPr>
            <w:spacing w:val="-1"/>
            <w:w w:val="90"/>
          </w:rPr>
          <w:t>Simulations</w:t>
        </w:r>
      </w:hyperlink>
      <w:r>
        <w:rPr>
          <w:rFonts w:ascii="Times New Roman"/>
          <w:b w:val="0"/>
          <w:spacing w:val="-1"/>
          <w:w w:val="90"/>
        </w:rPr>
        <w:tab/>
      </w:r>
      <w:r>
        <w:rPr/>
        <w:t>23</w:t>
      </w:r>
      <w:r>
        <w:rPr>
          <w:b w:val="0"/>
        </w:rPr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4" w:val="left" w:leader="dot"/>
        </w:tabs>
        <w:spacing w:line="240" w:lineRule="auto" w:before="0" w:after="0"/>
        <w:ind w:left="1007" w:right="0" w:hanging="539"/>
        <w:jc w:val="left"/>
      </w:pPr>
      <w:hyperlink w:history="true" w:anchor="_bookmark37">
        <w:r>
          <w:rPr>
            <w:spacing w:val="-1"/>
            <w:w w:val="110"/>
          </w:rPr>
          <w:t>Introduction</w:t>
        </w:r>
      </w:hyperlink>
      <w:r>
        <w:rPr>
          <w:rFonts w:ascii="Times New Roman"/>
          <w:spacing w:val="-1"/>
          <w:w w:val="110"/>
        </w:rPr>
        <w:tab/>
      </w:r>
      <w:r>
        <w:rPr>
          <w:w w:val="110"/>
        </w:rPr>
        <w:t>23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4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38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</w:t>
        </w:r>
        <w:r>
          <w:rPr>
            <w:spacing w:val="29"/>
            <w:w w:val="110"/>
          </w:rPr>
          <w:t> </w:t>
        </w:r>
        <w:r>
          <w:rPr>
            <w:w w:val="110"/>
          </w:rPr>
          <w:t>Methods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23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9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43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</w:t>
        </w:r>
        <w:r>
          <w:rPr>
            <w:spacing w:val="20"/>
            <w:w w:val="110"/>
          </w:rPr>
          <w:t> </w:t>
        </w:r>
        <w:r>
          <w:rPr>
            <w:w w:val="110"/>
          </w:rPr>
          <w:t>1:</w:t>
        </w:r>
        <w:r>
          <w:rPr>
            <w:spacing w:val="49"/>
            <w:w w:val="110"/>
          </w:rPr>
          <w:t> </w:t>
        </w:r>
        <w:r>
          <w:rPr>
            <w:w w:val="110"/>
          </w:rPr>
          <w:t>Prior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27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9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44">
        <w:r>
          <w:rPr>
            <w:w w:val="110"/>
          </w:rPr>
          <w:t>Priors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27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4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46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</w:t>
        </w:r>
        <w:r>
          <w:rPr>
            <w:spacing w:val="36"/>
            <w:w w:val="110"/>
          </w:rPr>
          <w:t> </w:t>
        </w:r>
        <w:r>
          <w:rPr>
            <w:w w:val="110"/>
          </w:rPr>
          <w:t>setups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32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47">
        <w:r>
          <w:rPr>
            <w:w w:val="110"/>
          </w:rPr>
          <w:t>Results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32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61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61">
        <w:r>
          <w:rPr>
            <w:w w:val="105"/>
          </w:rPr>
          <w:t>Discussion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41</w:t>
      </w:r>
      <w:r>
        <w:rPr/>
      </w:r>
    </w:p>
    <w:p>
      <w:pPr>
        <w:pStyle w:val="BodyText"/>
        <w:numPr>
          <w:ilvl w:val="1"/>
          <w:numId w:val="1"/>
        </w:numPr>
        <w:tabs>
          <w:tab w:pos="1007" w:val="left" w:leader="none"/>
          <w:tab w:pos="8443" w:val="left" w:leader="dot"/>
        </w:tabs>
        <w:spacing w:line="240" w:lineRule="auto" w:before="4" w:after="0"/>
        <w:ind w:left="1007" w:right="0" w:hanging="539"/>
        <w:jc w:val="left"/>
      </w:pPr>
      <w:hyperlink w:history="true" w:anchor="_bookmark62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</w:t>
        </w:r>
        <w:r>
          <w:rPr>
            <w:spacing w:val="6"/>
            <w:w w:val="110"/>
          </w:rPr>
          <w:t> </w:t>
        </w:r>
        <w:r>
          <w:rPr>
            <w:w w:val="110"/>
          </w:rPr>
          <w:t>2:</w:t>
        </w:r>
        <w:r>
          <w:rPr>
            <w:spacing w:val="32"/>
            <w:w w:val="110"/>
          </w:rPr>
          <w:t> </w:t>
        </w:r>
        <w:r>
          <w:rPr>
            <w:w w:val="110"/>
          </w:rPr>
          <w:t>Anomaly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42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4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63">
        <w:r>
          <w:rPr>
            <w:spacing w:val="-2"/>
            <w:w w:val="110"/>
          </w:rPr>
          <w:t>Sim</w:t>
        </w:r>
        <w:r>
          <w:rPr>
            <w:spacing w:val="-1"/>
            <w:w w:val="110"/>
          </w:rPr>
          <w:t>ulation</w:t>
        </w:r>
        <w:r>
          <w:rPr>
            <w:spacing w:val="36"/>
            <w:w w:val="110"/>
          </w:rPr>
          <w:t> </w:t>
        </w:r>
        <w:r>
          <w:rPr>
            <w:w w:val="110"/>
          </w:rPr>
          <w:t>setups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42</w:t>
      </w:r>
      <w:r>
        <w:rPr/>
      </w:r>
    </w:p>
    <w:p>
      <w:pPr>
        <w:pStyle w:val="BodyText"/>
        <w:numPr>
          <w:ilvl w:val="2"/>
          <w:numId w:val="1"/>
        </w:numPr>
        <w:tabs>
          <w:tab w:pos="1757" w:val="left" w:leader="none"/>
          <w:tab w:pos="8443" w:val="left" w:leader="dot"/>
        </w:tabs>
        <w:spacing w:line="240" w:lineRule="auto" w:before="4" w:after="0"/>
        <w:ind w:left="1756" w:right="0" w:hanging="750"/>
        <w:jc w:val="left"/>
      </w:pPr>
      <w:hyperlink w:history="true" w:anchor="_bookmark64">
        <w:r>
          <w:rPr>
            <w:w w:val="110"/>
          </w:rPr>
          <w:t>Results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42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799" w:top="1500" w:bottom="980" w:left="1300" w:right="17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numPr>
              <w:ilvl w:val="2"/>
              <w:numId w:val="1"/>
            </w:numPr>
            <w:tabs>
              <w:tab w:pos="2187" w:val="left" w:leader="none"/>
              <w:tab w:pos="8874" w:val="left" w:leader="dot"/>
            </w:tabs>
            <w:spacing w:line="240" w:lineRule="auto" w:before="173" w:after="0"/>
            <w:ind w:left="2186" w:right="0" w:hanging="749"/>
            <w:jc w:val="left"/>
          </w:pPr>
          <w:hyperlink w:history="true" w:anchor="_bookmark78">
            <w:r>
              <w:rPr>
                <w:w w:val="105"/>
              </w:rPr>
              <w:t>Discussion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55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438" w:val="left" w:leader="none"/>
              <w:tab w:pos="8880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79">
            <w:r>
              <w:rPr>
                <w:spacing w:val="-2"/>
                <w:w w:val="110"/>
              </w:rPr>
              <w:t>Sim</w:t>
            </w:r>
            <w:r>
              <w:rPr>
                <w:spacing w:val="-1"/>
                <w:w w:val="110"/>
              </w:rPr>
              <w:t>ulation</w:t>
            </w:r>
            <w:r>
              <w:rPr>
                <w:spacing w:val="31"/>
                <w:w w:val="110"/>
              </w:rPr>
              <w:t> </w:t>
            </w:r>
            <w:r>
              <w:rPr>
                <w:w w:val="110"/>
              </w:rPr>
              <w:t>3:</w:t>
            </w:r>
            <w:r>
              <w:rPr>
                <w:spacing w:val="67"/>
                <w:w w:val="110"/>
              </w:rPr>
              <w:t> </w:t>
            </w:r>
            <w:r>
              <w:rPr>
                <w:w w:val="110"/>
              </w:rPr>
              <w:t>Structure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57</w:t>
          </w:r>
          <w:r>
            <w:rPr/>
          </w:r>
        </w:p>
        <w:p>
          <w:pPr>
            <w:pStyle w:val="TOC3"/>
            <w:numPr>
              <w:ilvl w:val="2"/>
              <w:numId w:val="1"/>
            </w:numPr>
            <w:tabs>
              <w:tab w:pos="2187" w:val="left" w:leader="none"/>
              <w:tab w:pos="8880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80">
            <w:r>
              <w:rPr>
                <w:spacing w:val="-2"/>
                <w:w w:val="110"/>
              </w:rPr>
              <w:t>Sim</w:t>
            </w:r>
            <w:r>
              <w:rPr>
                <w:spacing w:val="-1"/>
                <w:w w:val="110"/>
              </w:rPr>
              <w:t>ulation</w:t>
            </w:r>
            <w:r>
              <w:rPr>
                <w:spacing w:val="36"/>
                <w:w w:val="110"/>
              </w:rPr>
              <w:t> </w:t>
            </w:r>
            <w:r>
              <w:rPr>
                <w:w w:val="110"/>
              </w:rPr>
              <w:t>setups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57</w:t>
          </w:r>
          <w:r>
            <w:rPr/>
          </w:r>
        </w:p>
        <w:p>
          <w:pPr>
            <w:pStyle w:val="TOC3"/>
            <w:numPr>
              <w:ilvl w:val="2"/>
              <w:numId w:val="1"/>
            </w:numPr>
            <w:tabs>
              <w:tab w:pos="2187" w:val="left" w:leader="none"/>
              <w:tab w:pos="8880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81">
            <w:r>
              <w:rPr>
                <w:w w:val="110"/>
              </w:rPr>
              <w:t>Results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57</w:t>
          </w:r>
          <w:r>
            <w:rPr/>
          </w:r>
        </w:p>
        <w:p>
          <w:pPr>
            <w:pStyle w:val="TOC3"/>
            <w:numPr>
              <w:ilvl w:val="2"/>
              <w:numId w:val="1"/>
            </w:numPr>
            <w:tabs>
              <w:tab w:pos="2187" w:val="left" w:leader="none"/>
              <w:tab w:pos="8874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95">
            <w:r>
              <w:rPr>
                <w:w w:val="105"/>
              </w:rPr>
              <w:t>Discussion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69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899" w:val="left" w:leader="none"/>
              <w:tab w:pos="8860" w:val="left" w:leader="none"/>
            </w:tabs>
            <w:spacing w:line="272" w:lineRule="exact" w:before="284" w:after="0"/>
            <w:ind w:left="898" w:right="0" w:hanging="351"/>
            <w:jc w:val="left"/>
            <w:rPr>
              <w:b w:val="0"/>
              <w:bCs w:val="0"/>
            </w:rPr>
          </w:pPr>
          <w:hyperlink w:history="true" w:anchor="_bookmark96">
            <w:r>
              <w:rPr>
                <w:w w:val="95"/>
              </w:rPr>
              <w:t>MIMIC-I</w:t>
            </w:r>
            <w:r>
              <w:rPr>
                <w:spacing w:val="1"/>
                <w:w w:val="95"/>
              </w:rPr>
              <w:t>II</w:t>
            </w:r>
          </w:hyperlink>
          <w:r>
            <w:rPr>
              <w:rFonts w:ascii="Times New Roman"/>
              <w:b w:val="0"/>
              <w:spacing w:val="1"/>
              <w:w w:val="95"/>
            </w:rPr>
            <w:tab/>
          </w:r>
          <w:r>
            <w:rPr>
              <w:w w:val="105"/>
            </w:rPr>
            <w:t>71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1438" w:val="left" w:leader="none"/>
              <w:tab w:pos="8891" w:val="left" w:leader="dot"/>
            </w:tabs>
            <w:spacing w:line="314" w:lineRule="exact" w:before="0" w:after="0"/>
            <w:ind w:left="1437" w:right="0" w:hanging="539"/>
            <w:jc w:val="left"/>
          </w:pPr>
          <w:hyperlink w:history="true" w:anchor="_bookmark97">
            <w:r>
              <w:rPr>
                <w:spacing w:val="-1"/>
                <w:w w:val="110"/>
              </w:rPr>
              <w:t>Introduction</w:t>
            </w:r>
          </w:hyperlink>
          <w:r>
            <w:rPr>
              <w:rFonts w:ascii="Times New Roman"/>
              <w:spacing w:val="-1"/>
              <w:w w:val="110"/>
            </w:rPr>
            <w:tab/>
          </w:r>
          <w:r>
            <w:rPr>
              <w:w w:val="110"/>
            </w:rPr>
            <w:t>71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1438" w:val="left" w:leader="none"/>
              <w:tab w:pos="8891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98">
            <w:r>
              <w:rPr>
                <w:w w:val="110"/>
              </w:rPr>
              <w:t>Source</w:t>
            </w:r>
            <w:r>
              <w:rPr>
                <w:spacing w:val="7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7"/>
                <w:w w:val="110"/>
              </w:rPr>
              <w:t> </w:t>
            </w:r>
            <w:r>
              <w:rPr>
                <w:w w:val="110"/>
              </w:rPr>
              <w:t>Data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71</w:t>
          </w:r>
          <w:r>
            <w:rPr/>
          </w:r>
        </w:p>
        <w:p>
          <w:pPr>
            <w:pStyle w:val="TOC2"/>
            <w:tabs>
              <w:tab w:pos="1437" w:val="left" w:leader="none"/>
              <w:tab w:pos="8874" w:val="left" w:leader="dot"/>
            </w:tabs>
            <w:spacing w:line="240" w:lineRule="auto"/>
            <w:ind w:left="898" w:right="0" w:firstLine="0"/>
            <w:jc w:val="left"/>
          </w:pPr>
          <w:hyperlink w:history="true" w:anchor="_bookmark99">
            <w:r>
              <w:rPr>
                <w:w w:val="105"/>
              </w:rPr>
              <w:t>3.3</w:t>
              <w:tab/>
              <w:t>ICD-9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72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6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2">
            <w:r>
              <w:rPr>
                <w:w w:val="110"/>
              </w:rPr>
              <w:t>Study</w:t>
            </w:r>
            <w:r>
              <w:rPr>
                <w:spacing w:val="68"/>
                <w:w w:val="110"/>
              </w:rPr>
              <w:t> </w:t>
            </w:r>
            <w:r>
              <w:rPr>
                <w:spacing w:val="-1"/>
                <w:w w:val="110"/>
              </w:rPr>
              <w:t>Population</w:t>
            </w:r>
          </w:hyperlink>
          <w:r>
            <w:rPr>
              <w:rFonts w:ascii="Times New Roman"/>
              <w:spacing w:val="-1"/>
              <w:w w:val="110"/>
            </w:rPr>
            <w:tab/>
          </w:r>
          <w:r>
            <w:rPr>
              <w:w w:val="110"/>
            </w:rPr>
            <w:t>74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6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3">
            <w:r>
              <w:rPr>
                <w:w w:val="110"/>
              </w:rPr>
              <w:t>Study</w:t>
            </w:r>
            <w:r>
              <w:rPr>
                <w:spacing w:val="35"/>
                <w:w w:val="110"/>
              </w:rPr>
              <w:t> </w:t>
            </w:r>
            <w:r>
              <w:rPr>
                <w:spacing w:val="-4"/>
                <w:w w:val="110"/>
              </w:rPr>
              <w:t>V</w:t>
            </w:r>
            <w:r>
              <w:rPr>
                <w:spacing w:val="-3"/>
                <w:w w:val="110"/>
              </w:rPr>
              <w:t>ar</w:t>
            </w:r>
            <w:r>
              <w:rPr>
                <w:spacing w:val="-4"/>
                <w:w w:val="110"/>
              </w:rPr>
              <w:t>iables</w:t>
            </w:r>
          </w:hyperlink>
          <w:r>
            <w:rPr>
              <w:rFonts w:ascii="Times New Roman"/>
              <w:spacing w:val="-4"/>
              <w:w w:val="110"/>
            </w:rPr>
            <w:tab/>
          </w:r>
          <w:r>
            <w:rPr>
              <w:w w:val="110"/>
            </w:rPr>
            <w:t>74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4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4">
            <w:r>
              <w:rPr>
                <w:spacing w:val="1"/>
                <w:w w:val="105"/>
              </w:rPr>
              <w:t>Mo</w:t>
            </w:r>
            <w:r>
              <w:rPr>
                <w:w w:val="105"/>
              </w:rPr>
              <w:t>del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75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80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5">
            <w:r>
              <w:rPr>
                <w:w w:val="105"/>
              </w:rPr>
              <w:t>Anomaly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77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4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6">
            <w:r>
              <w:rPr>
                <w:w w:val="110"/>
              </w:rPr>
              <w:t>Statistical</w:t>
            </w:r>
            <w:r>
              <w:rPr>
                <w:spacing w:val="36"/>
                <w:w w:val="110"/>
              </w:rPr>
              <w:t> </w:t>
            </w:r>
            <w:r>
              <w:rPr>
                <w:w w:val="110"/>
              </w:rPr>
              <w:t>Analyses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78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4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07">
            <w:r>
              <w:rPr>
                <w:w w:val="110"/>
              </w:rPr>
              <w:t>Results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79</w:t>
          </w:r>
          <w:r>
            <w:rPr/>
          </w:r>
        </w:p>
        <w:p>
          <w:pPr>
            <w:pStyle w:val="TOC2"/>
            <w:numPr>
              <w:ilvl w:val="1"/>
              <w:numId w:val="2"/>
            </w:numPr>
            <w:tabs>
              <w:tab w:pos="1438" w:val="left" w:leader="none"/>
              <w:tab w:pos="8874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33">
            <w:r>
              <w:rPr>
                <w:w w:val="105"/>
              </w:rPr>
              <w:t>Discussion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99</w:t>
          </w:r>
          <w:r>
            <w:rPr/>
          </w:r>
        </w:p>
        <w:p>
          <w:pPr>
            <w:pStyle w:val="TOC1"/>
            <w:numPr>
              <w:ilvl w:val="0"/>
              <w:numId w:val="3"/>
            </w:numPr>
            <w:tabs>
              <w:tab w:pos="899" w:val="left" w:leader="none"/>
              <w:tab w:pos="8726" w:val="left" w:leader="none"/>
            </w:tabs>
            <w:spacing w:line="272" w:lineRule="exact" w:before="284" w:after="0"/>
            <w:ind w:left="898" w:right="0" w:hanging="351"/>
            <w:jc w:val="left"/>
            <w:rPr>
              <w:b w:val="0"/>
              <w:bCs w:val="0"/>
            </w:rPr>
          </w:pPr>
          <w:hyperlink w:history="true" w:anchor="_bookmark134">
            <w:r>
              <w:rPr>
                <w:w w:val="90"/>
              </w:rPr>
              <w:t>Conclusion</w:t>
            </w:r>
          </w:hyperlink>
          <w:r>
            <w:rPr>
              <w:rFonts w:ascii="Times New Roman"/>
              <w:b w:val="0"/>
              <w:w w:val="90"/>
            </w:rPr>
            <w:tab/>
          </w:r>
          <w:r>
            <w:rPr/>
            <w:t>101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74" w:val="left" w:leader="dot"/>
            </w:tabs>
            <w:spacing w:line="314" w:lineRule="exact" w:before="0" w:after="0"/>
            <w:ind w:left="1437" w:right="0" w:hanging="539"/>
            <w:jc w:val="left"/>
          </w:pPr>
          <w:hyperlink w:history="true" w:anchor="_bookmark135">
            <w:r>
              <w:rPr>
                <w:spacing w:val="-1"/>
                <w:w w:val="110"/>
              </w:rPr>
              <w:t>Introduction</w:t>
            </w:r>
          </w:hyperlink>
          <w:r>
            <w:rPr>
              <w:rFonts w:ascii="Times New Roman"/>
              <w:spacing w:val="-1"/>
              <w:w w:val="110"/>
            </w:rPr>
            <w:tab/>
          </w:r>
          <w:r>
            <w:rPr>
              <w:w w:val="110"/>
            </w:rPr>
            <w:t>101</w:t>
          </w:r>
          <w:r>
            <w:rPr/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74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36">
            <w:r>
              <w:rPr>
                <w:w w:val="105"/>
              </w:rPr>
              <w:t>Summary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fi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101</w:t>
          </w:r>
          <w:r>
            <w:rPr/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37">
            <w:r>
              <w:rPr>
                <w:w w:val="110"/>
              </w:rPr>
              <w:t>extensions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on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methodology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102</w:t>
          </w:r>
          <w:r>
            <w:rPr/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38">
            <w:r>
              <w:rPr>
                <w:w w:val="110"/>
              </w:rPr>
              <w:t>Implications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102</w:t>
          </w:r>
          <w:r>
            <w:rPr/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39">
            <w:r>
              <w:rPr>
                <w:spacing w:val="-4"/>
                <w:w w:val="110"/>
              </w:rPr>
              <w:t>Future</w:t>
            </w:r>
            <w:r>
              <w:rPr>
                <w:spacing w:val="58"/>
                <w:w w:val="110"/>
              </w:rPr>
              <w:t> </w:t>
            </w:r>
            <w:r>
              <w:rPr>
                <w:w w:val="110"/>
              </w:rPr>
              <w:t>Directions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103</w:t>
          </w:r>
          <w:r>
            <w:rPr/>
          </w:r>
        </w:p>
        <w:p>
          <w:pPr>
            <w:pStyle w:val="TOC2"/>
            <w:numPr>
              <w:ilvl w:val="1"/>
              <w:numId w:val="3"/>
            </w:numPr>
            <w:tabs>
              <w:tab w:pos="1438" w:val="left" w:leader="none"/>
              <w:tab w:pos="8759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40">
            <w:r>
              <w:rPr>
                <w:w w:val="110"/>
              </w:rPr>
              <w:t>Concluding</w:t>
            </w:r>
            <w:r>
              <w:rPr>
                <w:spacing w:val="6"/>
                <w:w w:val="110"/>
              </w:rPr>
              <w:t> </w:t>
            </w:r>
            <w:r>
              <w:rPr>
                <w:w w:val="110"/>
              </w:rPr>
              <w:t>remarks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104</w:t>
          </w:r>
          <w:r>
            <w:rPr/>
          </w:r>
        </w:p>
        <w:p>
          <w:pPr>
            <w:pStyle w:val="TOC1"/>
            <w:numPr>
              <w:ilvl w:val="0"/>
              <w:numId w:val="4"/>
            </w:numPr>
            <w:tabs>
              <w:tab w:pos="899" w:val="left" w:leader="none"/>
              <w:tab w:pos="8705" w:val="left" w:leader="none"/>
            </w:tabs>
            <w:spacing w:line="272" w:lineRule="exact" w:before="284" w:after="0"/>
            <w:ind w:left="898" w:right="0" w:hanging="351"/>
            <w:jc w:val="left"/>
            <w:rPr>
              <w:b w:val="0"/>
              <w:bCs w:val="0"/>
            </w:rPr>
          </w:pPr>
          <w:hyperlink w:history="true" w:anchor="_bookmark141">
            <w:r>
              <w:rPr>
                <w:w w:val="95"/>
              </w:rPr>
              <w:t>Co</w:t>
            </w:r>
            <w:r>
              <w:rPr>
                <w:spacing w:val="1"/>
                <w:w w:val="95"/>
              </w:rPr>
              <w:t>des</w:t>
            </w:r>
          </w:hyperlink>
          <w:r>
            <w:rPr>
              <w:rFonts w:ascii="Times New Roman"/>
              <w:b w:val="0"/>
              <w:spacing w:val="1"/>
              <w:w w:val="95"/>
            </w:rPr>
            <w:tab/>
          </w:r>
          <w:r>
            <w:rPr/>
            <w:t>105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4"/>
            </w:numPr>
            <w:tabs>
              <w:tab w:pos="1438" w:val="left" w:leader="none"/>
              <w:tab w:pos="8757" w:val="left" w:leader="dot"/>
            </w:tabs>
            <w:spacing w:line="314" w:lineRule="exact" w:before="0" w:after="0"/>
            <w:ind w:left="1437" w:right="0" w:hanging="539"/>
            <w:jc w:val="left"/>
          </w:pPr>
          <w:hyperlink w:history="true" w:anchor="_bookmark142">
            <w:r>
              <w:rPr>
                <w:spacing w:val="-1"/>
                <w:w w:val="105"/>
              </w:rPr>
              <w:t>Simulations</w:t>
            </w:r>
          </w:hyperlink>
          <w:r>
            <w:rPr>
              <w:rFonts w:ascii="Times New Roman"/>
              <w:spacing w:val="-1"/>
              <w:w w:val="105"/>
            </w:rPr>
            <w:tab/>
          </w:r>
          <w:r>
            <w:rPr>
              <w:w w:val="105"/>
            </w:rPr>
            <w:t>105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57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3">
            <w:r>
              <w:rPr>
                <w:spacing w:val="-3"/>
                <w:w w:val="110"/>
              </w:rPr>
              <w:t>rand.day.time</w:t>
            </w:r>
          </w:hyperlink>
          <w:r>
            <w:rPr>
              <w:rFonts w:ascii="Times New Roman"/>
              <w:spacing w:val="-3"/>
              <w:w w:val="110"/>
            </w:rPr>
            <w:tab/>
          </w:r>
          <w:r>
            <w:rPr>
              <w:w w:val="110"/>
            </w:rPr>
            <w:t>106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57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4">
            <w:r>
              <w:rPr>
                <w:spacing w:val="-1"/>
                <w:w w:val="110"/>
              </w:rPr>
              <w:t>rand.day</w:t>
            </w:r>
          </w:hyperlink>
          <w:r>
            <w:rPr>
              <w:rFonts w:ascii="Times New Roman"/>
              <w:spacing w:val="-1"/>
              <w:w w:val="110"/>
            </w:rPr>
            <w:tab/>
          </w:r>
          <w:r>
            <w:rPr>
              <w:w w:val="110"/>
            </w:rPr>
            <w:t>106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57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5">
            <w:r>
              <w:rPr>
                <w:w w:val="110"/>
              </w:rPr>
              <w:t>simdata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106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63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6">
            <w:r>
              <w:rPr>
                <w:w w:val="110"/>
              </w:rPr>
              <w:t>cumdata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107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63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7">
            <w:r>
              <w:rPr>
                <w:w w:val="115"/>
              </w:rPr>
              <w:t>tabulatedata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107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63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8">
            <w:r>
              <w:rPr>
                <w:w w:val="105"/>
              </w:rPr>
              <w:t>ggcumplot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107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63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49">
            <w:r>
              <w:rPr>
                <w:w w:val="105"/>
              </w:rPr>
              <w:t>ggdailyplot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107</w:t>
          </w:r>
          <w:r>
            <w:rPr/>
          </w:r>
        </w:p>
        <w:p>
          <w:pPr>
            <w:pStyle w:val="TOC3"/>
            <w:numPr>
              <w:ilvl w:val="2"/>
              <w:numId w:val="4"/>
            </w:numPr>
            <w:tabs>
              <w:tab w:pos="2187" w:val="left" w:leader="none"/>
              <w:tab w:pos="8757" w:val="left" w:leader="dot"/>
            </w:tabs>
            <w:spacing w:line="240" w:lineRule="auto" w:before="3" w:after="0"/>
            <w:ind w:left="2186" w:right="0" w:hanging="749"/>
            <w:jc w:val="left"/>
          </w:pPr>
          <w:hyperlink w:history="true" w:anchor="_bookmark150">
            <w:r>
              <w:rPr>
                <w:spacing w:val="-2"/>
                <w:w w:val="110"/>
              </w:rPr>
              <w:t>adddaily.anomaly</w:t>
            </w:r>
          </w:hyperlink>
          <w:r>
            <w:rPr>
              <w:rFonts w:ascii="Times New Roman"/>
              <w:spacing w:val="-2"/>
              <w:w w:val="110"/>
            </w:rPr>
            <w:tab/>
          </w:r>
          <w:r>
            <w:rPr>
              <w:w w:val="110"/>
            </w:rPr>
            <w:t>108</w:t>
          </w:r>
          <w:r>
            <w:rPr/>
          </w:r>
        </w:p>
        <w:p>
          <w:pPr>
            <w:pStyle w:val="TOC2"/>
            <w:numPr>
              <w:ilvl w:val="1"/>
              <w:numId w:val="4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51">
            <w:r>
              <w:rPr>
                <w:spacing w:val="-2"/>
                <w:w w:val="110"/>
              </w:rPr>
              <w:t>JA</w:t>
            </w:r>
            <w:r>
              <w:rPr>
                <w:spacing w:val="-3"/>
                <w:w w:val="110"/>
              </w:rPr>
              <w:t>GS</w:t>
            </w:r>
            <w:r>
              <w:rPr>
                <w:spacing w:val="9"/>
                <w:w w:val="110"/>
              </w:rPr>
              <w:t> </w:t>
            </w:r>
            <w:r>
              <w:rPr>
                <w:spacing w:val="1"/>
                <w:w w:val="110"/>
              </w:rPr>
              <w:t>models</w:t>
            </w:r>
          </w:hyperlink>
          <w:r>
            <w:rPr>
              <w:rFonts w:ascii="Times New Roman"/>
              <w:spacing w:val="1"/>
              <w:w w:val="110"/>
            </w:rPr>
            <w:tab/>
          </w:r>
          <w:r>
            <w:rPr>
              <w:w w:val="110"/>
            </w:rPr>
            <w:t>109</w:t>
          </w:r>
          <w:r>
            <w:rPr/>
          </w:r>
        </w:p>
        <w:p>
          <w:pPr>
            <w:pStyle w:val="TOC2"/>
            <w:numPr>
              <w:ilvl w:val="1"/>
              <w:numId w:val="4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55">
            <w:r>
              <w:rPr>
                <w:spacing w:val="-1"/>
                <w:w w:val="110"/>
              </w:rPr>
              <w:t>Hierarchical</w:t>
            </w:r>
            <w:r>
              <w:rPr>
                <w:spacing w:val="11"/>
                <w:w w:val="110"/>
              </w:rPr>
              <w:t> </w:t>
            </w:r>
            <w:r>
              <w:rPr>
                <w:w w:val="110"/>
              </w:rPr>
              <w:t>Time-series</w:t>
            </w:r>
            <w:r>
              <w:rPr>
                <w:spacing w:val="12"/>
                <w:w w:val="110"/>
              </w:rPr>
              <w:t> </w:t>
            </w:r>
            <w:r>
              <w:rPr>
                <w:w w:val="110"/>
              </w:rPr>
              <w:t>Predictions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112</w:t>
          </w:r>
          <w:r>
            <w:rPr/>
          </w:r>
        </w:p>
        <w:p>
          <w:pPr>
            <w:pStyle w:val="TOC2"/>
            <w:numPr>
              <w:ilvl w:val="1"/>
              <w:numId w:val="4"/>
            </w:numPr>
            <w:tabs>
              <w:tab w:pos="1438" w:val="left" w:leader="none"/>
              <w:tab w:pos="8757" w:val="left" w:leader="dot"/>
            </w:tabs>
            <w:spacing w:line="240" w:lineRule="auto" w:before="3" w:after="0"/>
            <w:ind w:left="1437" w:right="0" w:hanging="539"/>
            <w:jc w:val="left"/>
          </w:pPr>
          <w:hyperlink w:history="true" w:anchor="_bookmark157">
            <w:r>
              <w:rPr>
                <w:w w:val="110"/>
              </w:rPr>
              <w:t>Independent</w:t>
            </w:r>
            <w:r>
              <w:rPr>
                <w:spacing w:val="15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15"/>
                <w:w w:val="110"/>
              </w:rPr>
              <w:t> </w:t>
            </w:r>
            <w:r>
              <w:rPr>
                <w:spacing w:val="-1"/>
                <w:w w:val="110"/>
              </w:rPr>
              <w:t>Hierarchical</w:t>
            </w:r>
            <w:r>
              <w:rPr>
                <w:spacing w:val="15"/>
                <w:w w:val="110"/>
              </w:rPr>
              <w:t> </w:t>
            </w:r>
            <w:r>
              <w:rPr>
                <w:spacing w:val="1"/>
                <w:w w:val="110"/>
              </w:rPr>
              <w:t>Models</w:t>
            </w:r>
          </w:hyperlink>
          <w:r>
            <w:rPr>
              <w:rFonts w:ascii="Times New Roman"/>
              <w:spacing w:val="1"/>
              <w:w w:val="110"/>
            </w:rPr>
            <w:tab/>
          </w:r>
          <w:r>
            <w:rPr>
              <w:w w:val="110"/>
            </w:rPr>
            <w:t>112</w:t>
          </w:r>
          <w:r>
            <w:rPr/>
          </w:r>
        </w:p>
      </w:sdtContent>
    </w:sdt>
    <w:p>
      <w:pPr>
        <w:spacing w:after="0" w:line="240" w:lineRule="auto"/>
        <w:jc w:val="left"/>
        <w:sectPr>
          <w:pgSz w:w="12240" w:h="15840"/>
          <w:pgMar w:header="0" w:footer="799" w:top="1500" w:bottom="98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50"/>
          <w:szCs w:val="50"/>
        </w:rPr>
      </w:pPr>
    </w:p>
    <w:p>
      <w:pPr>
        <w:spacing w:line="240" w:lineRule="auto" w:before="0"/>
        <w:rPr>
          <w:rFonts w:ascii="PMingLiU" w:hAnsi="PMingLiU" w:cs="PMingLiU" w:eastAsia="PMingLiU"/>
          <w:sz w:val="50"/>
          <w:szCs w:val="50"/>
        </w:rPr>
      </w:pPr>
    </w:p>
    <w:p>
      <w:pPr>
        <w:spacing w:before="359"/>
        <w:ind w:left="117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List</w:t>
      </w:r>
      <w:r>
        <w:rPr>
          <w:rFonts w:ascii="Georgia"/>
          <w:b/>
          <w:spacing w:val="-46"/>
          <w:sz w:val="49"/>
        </w:rPr>
        <w:t> </w:t>
      </w:r>
      <w:r>
        <w:rPr>
          <w:rFonts w:ascii="Georgia"/>
          <w:b/>
          <w:sz w:val="49"/>
        </w:rPr>
        <w:t>of</w:t>
      </w:r>
      <w:r>
        <w:rPr>
          <w:rFonts w:ascii="Georgia"/>
          <w:b/>
          <w:spacing w:val="-45"/>
          <w:sz w:val="49"/>
        </w:rPr>
        <w:t> </w:t>
      </w:r>
      <w:r>
        <w:rPr>
          <w:rFonts w:ascii="Georgia"/>
          <w:b/>
          <w:sz w:val="49"/>
        </w:rPr>
        <w:t>Figures</w:t>
      </w:r>
      <w:r>
        <w:rPr>
          <w:rFonts w:ascii="Georgia"/>
          <w:sz w:val="49"/>
        </w:rPr>
      </w:r>
    </w:p>
    <w:p>
      <w:pPr>
        <w:spacing w:line="240" w:lineRule="auto" w:before="8"/>
        <w:rPr>
          <w:rFonts w:ascii="Georgia" w:hAnsi="Georgia" w:cs="Georgia" w:eastAsia="Georgia"/>
          <w:b/>
          <w:bCs/>
          <w:sz w:val="67"/>
          <w:szCs w:val="67"/>
        </w:rPr>
      </w:pPr>
    </w:p>
    <w:p>
      <w:pPr>
        <w:pStyle w:val="BodyText"/>
        <w:numPr>
          <w:ilvl w:val="1"/>
          <w:numId w:val="5"/>
        </w:numPr>
        <w:tabs>
          <w:tab w:pos="1007" w:val="left" w:leader="none"/>
          <w:tab w:pos="8578" w:val="left" w:leader="dot"/>
        </w:tabs>
        <w:spacing w:line="240" w:lineRule="auto" w:before="0" w:after="0"/>
        <w:ind w:left="1007" w:right="0" w:hanging="539"/>
        <w:jc w:val="left"/>
      </w:pPr>
      <w:hyperlink w:history="true" w:anchor="_bookmark2">
        <w:r>
          <w:rPr>
            <w:w w:val="110"/>
          </w:rPr>
          <w:t>A</w:t>
        </w:r>
        <w:r>
          <w:rPr>
            <w:spacing w:val="13"/>
            <w:w w:val="110"/>
          </w:rPr>
          <w:t> </w:t>
        </w:r>
        <w:r>
          <w:rPr>
            <w:spacing w:val="-4"/>
            <w:w w:val="110"/>
          </w:rPr>
          <w:t>t</w:t>
        </w:r>
        <w:r>
          <w:rPr>
            <w:spacing w:val="-6"/>
            <w:w w:val="110"/>
          </w:rPr>
          <w:t>wo</w:t>
        </w:r>
        <w:r>
          <w:rPr>
            <w:spacing w:val="14"/>
            <w:w w:val="110"/>
          </w:rPr>
          <w:t> </w:t>
        </w:r>
        <w:r>
          <w:rPr>
            <w:spacing w:val="-3"/>
            <w:w w:val="110"/>
          </w:rPr>
          <w:t>level</w:t>
        </w:r>
        <w:r>
          <w:rPr>
            <w:spacing w:val="13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4"/>
            <w:w w:val="110"/>
          </w:rPr>
          <w:t> </w:t>
        </w:r>
        <w:r>
          <w:rPr>
            <w:w w:val="110"/>
          </w:rPr>
          <w:t>tree</w:t>
        </w:r>
        <w:r>
          <w:rPr>
            <w:spacing w:val="13"/>
            <w:w w:val="110"/>
          </w:rPr>
          <w:t> </w:t>
        </w:r>
        <w:r>
          <w:rPr>
            <w:spacing w:val="-1"/>
            <w:w w:val="110"/>
          </w:rPr>
          <w:t>diagram</w:t>
        </w:r>
      </w:hyperlink>
      <w:r>
        <w:rPr>
          <w:rFonts w:ascii="Times New Roman"/>
          <w:spacing w:val="-1"/>
          <w:w w:val="110"/>
        </w:rPr>
        <w:tab/>
      </w:r>
      <w:r>
        <w:rPr>
          <w:w w:val="110"/>
        </w:rPr>
        <w:t>1</w:t>
      </w:r>
      <w:r>
        <w:rPr/>
      </w:r>
    </w:p>
    <w:p>
      <w:pPr>
        <w:pStyle w:val="BodyText"/>
        <w:numPr>
          <w:ilvl w:val="1"/>
          <w:numId w:val="5"/>
        </w:numPr>
        <w:tabs>
          <w:tab w:pos="1007" w:val="left" w:leader="none"/>
          <w:tab w:pos="8566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6">
        <w:r>
          <w:rPr>
            <w:w w:val="110"/>
          </w:rPr>
          <w:t>Anomaly</w:t>
        </w:r>
        <w:r>
          <w:rPr>
            <w:spacing w:val="12"/>
            <w:w w:val="110"/>
          </w:rPr>
          <w:t> </w:t>
        </w:r>
        <w:r>
          <w:rPr>
            <w:w w:val="110"/>
          </w:rPr>
          <w:t>Visualisation</w:t>
        </w:r>
        <w:r>
          <w:rPr>
            <w:spacing w:val="13"/>
            <w:w w:val="110"/>
          </w:rPr>
          <w:t> </w:t>
        </w:r>
        <w:r>
          <w:rPr>
            <w:w w:val="110"/>
          </w:rPr>
          <w:t>from</w:t>
        </w:r>
      </w:hyperlink>
      <w:r>
        <w:rPr>
          <w:spacing w:val="12"/>
          <w:w w:val="110"/>
        </w:rPr>
        <w:t> </w:t>
      </w:r>
      <w:hyperlink w:history="true" w:anchor="_bookmark227">
        <w:r>
          <w:rPr>
            <w:spacing w:val="-2"/>
            <w:w w:val="110"/>
          </w:rPr>
          <w:t>Rah</w:t>
        </w:r>
      </w:hyperlink>
      <w:hyperlink w:history="true" w:anchor="_bookmark6">
        <w:r>
          <w:rPr>
            <w:spacing w:val="-2"/>
            <w:w w:val="110"/>
          </w:rPr>
          <w:t>tz</w:t>
        </w:r>
      </w:hyperlink>
      <w:r>
        <w:rPr>
          <w:spacing w:val="11"/>
          <w:w w:val="110"/>
        </w:rPr>
        <w:t> </w:t>
      </w:r>
      <w:hyperlink w:history="true" w:anchor="_bookmark227">
        <w:r>
          <w:rPr>
            <w:w w:val="110"/>
          </w:rPr>
          <w:t>(2015)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7</w:t>
      </w:r>
      <w:r>
        <w:rPr/>
      </w:r>
    </w:p>
    <w:p>
      <w:pPr>
        <w:pStyle w:val="BodyText"/>
        <w:numPr>
          <w:ilvl w:val="1"/>
          <w:numId w:val="5"/>
        </w:numPr>
        <w:tabs>
          <w:tab w:pos="1007" w:val="left" w:leader="none"/>
          <w:tab w:pos="8443" w:val="left" w:leader="dot"/>
        </w:tabs>
        <w:spacing w:line="242" w:lineRule="auto" w:before="32" w:after="0"/>
        <w:ind w:left="1007" w:right="539" w:hanging="539"/>
        <w:jc w:val="left"/>
      </w:pPr>
      <w:hyperlink w:history="true" w:anchor="_bookmark19">
        <w:r>
          <w:rPr>
            <w:w w:val="110"/>
          </w:rPr>
          <w:t>Visualised</w:t>
        </w:r>
        <w:r>
          <w:rPr>
            <w:spacing w:val="6"/>
            <w:w w:val="110"/>
          </w:rPr>
          <w:t> </w:t>
        </w:r>
        <w:r>
          <w:rPr>
            <w:w w:val="110"/>
          </w:rPr>
          <w:t>comparison</w:t>
        </w:r>
        <w:r>
          <w:rPr>
            <w:spacing w:val="5"/>
            <w:w w:val="110"/>
          </w:rPr>
          <w:t> </w:t>
        </w:r>
        <w:r>
          <w:rPr>
            <w:w w:val="110"/>
          </w:rPr>
          <w:t>of</w:t>
        </w:r>
        <w:r>
          <w:rPr>
            <w:spacing w:val="4"/>
            <w:w w:val="110"/>
          </w:rPr>
          <w:t> </w:t>
        </w:r>
        <w:r>
          <w:rPr>
            <w:spacing w:val="-1"/>
            <w:w w:val="110"/>
          </w:rPr>
          <w:t>frequentist</w:t>
        </w:r>
        <w:r>
          <w:rPr>
            <w:spacing w:val="4"/>
            <w:w w:val="110"/>
          </w:rPr>
          <w:t> </w:t>
        </w:r>
        <w:r>
          <w:rPr>
            <w:w w:val="110"/>
          </w:rPr>
          <w:t>and</w:t>
        </w:r>
        <w:r>
          <w:rPr>
            <w:spacing w:val="5"/>
            <w:w w:val="110"/>
          </w:rPr>
          <w:t> </w:t>
        </w:r>
        <w:r>
          <w:rPr>
            <w:spacing w:val="-2"/>
            <w:w w:val="110"/>
          </w:rPr>
          <w:t>Ba</w:t>
        </w:r>
        <w:r>
          <w:rPr>
            <w:spacing w:val="-3"/>
            <w:w w:val="110"/>
          </w:rPr>
          <w:t>y</w:t>
        </w:r>
        <w:r>
          <w:rPr>
            <w:spacing w:val="-2"/>
            <w:w w:val="110"/>
          </w:rPr>
          <w:t>esian</w:t>
        </w:r>
        <w:r>
          <w:rPr>
            <w:spacing w:val="5"/>
            <w:w w:val="110"/>
          </w:rPr>
          <w:t> </w:t>
        </w:r>
        <w:r>
          <w:rPr>
            <w:spacing w:val="-1"/>
            <w:w w:val="110"/>
          </w:rPr>
          <w:t>results,</w:t>
        </w:r>
        <w:r>
          <w:rPr>
            <w:spacing w:val="5"/>
            <w:w w:val="110"/>
          </w:rPr>
          <w:t> </w:t>
        </w:r>
        <w:r>
          <w:rPr>
            <w:w w:val="110"/>
          </w:rPr>
          <w:t>from</w:t>
        </w:r>
      </w:hyperlink>
      <w:r>
        <w:rPr>
          <w:spacing w:val="5"/>
          <w:w w:val="110"/>
        </w:rPr>
        <w:t> </w:t>
      </w:r>
      <w:hyperlink w:history="true" w:anchor="_bookmark239">
        <w:r>
          <w:rPr>
            <w:spacing w:val="-4"/>
            <w:w w:val="110"/>
          </w:rPr>
          <w:t>W</w:t>
        </w:r>
      </w:hyperlink>
      <w:hyperlink w:history="true" w:anchor="_bookmark19">
        <w:r>
          <w:rPr>
            <w:spacing w:val="-5"/>
            <w:w w:val="110"/>
          </w:rPr>
          <w:t>olf-</w:t>
        </w:r>
      </w:hyperlink>
      <w:r>
        <w:rPr>
          <w:w w:val="101"/>
        </w:rPr>
        <w:t> </w:t>
      </w:r>
      <w:r>
        <w:rPr>
          <w:spacing w:val="15"/>
          <w:w w:val="101"/>
        </w:rPr>
        <w:t>  </w:t>
      </w:r>
      <w:hyperlink w:history="true" w:anchor="_bookmark239">
        <w:r>
          <w:rPr>
            <w:w w:val="110"/>
          </w:rPr>
          <w:t>gang</w:t>
        </w:r>
      </w:hyperlink>
      <w:r>
        <w:rPr>
          <w:spacing w:val="-14"/>
          <w:w w:val="110"/>
        </w:rPr>
        <w:t> </w:t>
      </w:r>
      <w:hyperlink w:history="true" w:anchor="_bookmark239">
        <w:r>
          <w:rPr>
            <w:w w:val="110"/>
          </w:rPr>
          <w:t>(2016)</w:t>
        </w:r>
      </w:hyperlink>
      <w:r>
        <w:rPr>
          <w:rFonts w:ascii="Times New Roman"/>
          <w:w w:val="110"/>
        </w:rPr>
        <w:tab/>
      </w:r>
      <w:r>
        <w:rPr/>
        <w:t>12</w:t>
      </w:r>
      <w:r>
        <w:rPr/>
      </w:r>
    </w:p>
    <w:p>
      <w:pPr>
        <w:pStyle w:val="BodyText"/>
        <w:numPr>
          <w:ilvl w:val="1"/>
          <w:numId w:val="5"/>
        </w:numPr>
        <w:tabs>
          <w:tab w:pos="1007" w:val="left" w:leader="none"/>
          <w:tab w:pos="8446" w:val="left" w:leader="dot"/>
        </w:tabs>
        <w:spacing w:line="242" w:lineRule="auto" w:before="29" w:after="0"/>
        <w:ind w:left="1007" w:right="537" w:hanging="539"/>
        <w:jc w:val="left"/>
      </w:pPr>
      <w:hyperlink w:history="true" w:anchor="_bookmark22">
        <w:r>
          <w:rPr>
            <w:w w:val="110"/>
          </w:rPr>
          <w:t>Modelling</w:t>
        </w:r>
        <w:r>
          <w:rPr>
            <w:spacing w:val="-18"/>
            <w:w w:val="110"/>
          </w:rPr>
          <w:t> </w:t>
        </w:r>
        <w:r>
          <w:rPr>
            <w:w w:val="110"/>
          </w:rPr>
          <w:t>structure</w:t>
        </w:r>
        <w:r>
          <w:rPr>
            <w:spacing w:val="-17"/>
            <w:w w:val="110"/>
          </w:rPr>
          <w:t> </w:t>
        </w:r>
        <w:r>
          <w:rPr>
            <w:spacing w:val="-2"/>
            <w:w w:val="110"/>
          </w:rPr>
          <w:t>bet</w:t>
        </w:r>
        <w:r>
          <w:rPr>
            <w:spacing w:val="-3"/>
            <w:w w:val="110"/>
          </w:rPr>
          <w:t>ween</w:t>
        </w:r>
        <w:r>
          <w:rPr>
            <w:spacing w:val="-18"/>
            <w:w w:val="110"/>
          </w:rPr>
          <w:t> </w:t>
        </w:r>
        <w:r>
          <w:rPr>
            <w:spacing w:val="-1"/>
            <w:w w:val="110"/>
          </w:rPr>
          <w:t>regular</w:t>
        </w:r>
        <w:r>
          <w:rPr>
            <w:spacing w:val="-18"/>
            <w:w w:val="110"/>
          </w:rPr>
          <w:t> </w:t>
        </w:r>
        <w:r>
          <w:rPr>
            <w:w w:val="110"/>
          </w:rPr>
          <w:t>and</w:t>
        </w:r>
        <w:r>
          <w:rPr>
            <w:spacing w:val="-18"/>
            <w:w w:val="110"/>
          </w:rPr>
          <w:t> </w:t>
        </w:r>
        <w:r>
          <w:rPr>
            <w:spacing w:val="-1"/>
            <w:w w:val="110"/>
          </w:rPr>
          <w:t>Hierarc</w:t>
        </w:r>
        <w:r>
          <w:rPr>
            <w:spacing w:val="-2"/>
            <w:w w:val="110"/>
          </w:rPr>
          <w:t>hical</w:t>
        </w:r>
        <w:r>
          <w:rPr>
            <w:spacing w:val="-18"/>
            <w:w w:val="110"/>
          </w:rPr>
          <w:t> </w:t>
        </w:r>
        <w:r>
          <w:rPr>
            <w:spacing w:val="-2"/>
            <w:w w:val="110"/>
          </w:rPr>
          <w:t>Ba</w:t>
        </w:r>
        <w:r>
          <w:rPr>
            <w:spacing w:val="-3"/>
            <w:w w:val="110"/>
          </w:rPr>
          <w:t>yesian</w:t>
        </w:r>
        <w:r>
          <w:rPr>
            <w:spacing w:val="-18"/>
            <w:w w:val="110"/>
          </w:rPr>
          <w:t> </w:t>
        </w:r>
        <w:r>
          <w:rPr>
            <w:w w:val="110"/>
          </w:rPr>
          <w:t>Models,</w:t>
        </w:r>
      </w:hyperlink>
      <w:r>
        <w:rPr>
          <w:w w:val="106"/>
        </w:rPr>
        <w:t> </w:t>
      </w:r>
      <w:r>
        <w:rPr>
          <w:spacing w:val="33"/>
          <w:w w:val="106"/>
        </w:rPr>
        <w:t>  </w:t>
      </w:r>
      <w:hyperlink w:history="true" w:anchor="_bookmark22">
        <w:r>
          <w:rPr>
            <w:w w:val="110"/>
          </w:rPr>
          <w:t>from</w:t>
        </w:r>
      </w:hyperlink>
      <w:r>
        <w:rPr>
          <w:spacing w:val="-12"/>
          <w:w w:val="110"/>
        </w:rPr>
        <w:t> </w:t>
      </w:r>
      <w:hyperlink w:history="true" w:anchor="_bookmark239">
        <w:r>
          <w:rPr>
            <w:spacing w:val="-3"/>
            <w:w w:val="110"/>
          </w:rPr>
          <w:t>W</w:t>
        </w:r>
      </w:hyperlink>
      <w:hyperlink w:history="true" w:anchor="_bookmark22">
        <w:r>
          <w:rPr>
            <w:spacing w:val="-4"/>
            <w:w w:val="110"/>
          </w:rPr>
          <w:t>olfgang</w:t>
        </w:r>
      </w:hyperlink>
      <w:r>
        <w:rPr>
          <w:spacing w:val="-13"/>
          <w:w w:val="110"/>
        </w:rPr>
        <w:t> </w:t>
      </w:r>
      <w:hyperlink w:history="true" w:anchor="_bookmark239">
        <w:r>
          <w:rPr>
            <w:w w:val="110"/>
          </w:rPr>
          <w:t>(2016)</w:t>
        </w:r>
      </w:hyperlink>
      <w:r>
        <w:rPr>
          <w:rFonts w:ascii="Times New Roman"/>
          <w:w w:val="110"/>
        </w:rPr>
        <w:tab/>
      </w:r>
      <w:r>
        <w:rPr/>
        <w:t>14</w:t>
      </w:r>
      <w:r>
        <w:rPr/>
      </w:r>
    </w:p>
    <w:p>
      <w:pPr>
        <w:pStyle w:val="BodyText"/>
        <w:numPr>
          <w:ilvl w:val="1"/>
          <w:numId w:val="5"/>
        </w:numPr>
        <w:tabs>
          <w:tab w:pos="1007" w:val="left" w:leader="none"/>
          <w:tab w:pos="8449" w:val="left" w:leader="dot"/>
        </w:tabs>
        <w:spacing w:line="240" w:lineRule="auto" w:before="29" w:after="0"/>
        <w:ind w:left="1007" w:right="0" w:hanging="539"/>
        <w:jc w:val="left"/>
      </w:pPr>
      <w:hyperlink w:history="true" w:anchor="_bookmark29">
        <w:r>
          <w:rPr>
            <w:w w:val="110"/>
          </w:rPr>
          <w:t>A</w:t>
        </w:r>
        <w:r>
          <w:rPr>
            <w:spacing w:val="17"/>
            <w:w w:val="110"/>
          </w:rPr>
          <w:t> </w:t>
        </w:r>
        <w:r>
          <w:rPr>
            <w:w w:val="110"/>
          </w:rPr>
          <w:t>2</w:t>
        </w:r>
        <w:r>
          <w:rPr>
            <w:spacing w:val="17"/>
            <w:w w:val="110"/>
          </w:rPr>
          <w:t> </w:t>
        </w:r>
        <w:r>
          <w:rPr>
            <w:spacing w:val="-3"/>
            <w:w w:val="110"/>
          </w:rPr>
          <w:t>level</w:t>
        </w:r>
        <w:r>
          <w:rPr>
            <w:spacing w:val="18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7"/>
            <w:w w:val="110"/>
          </w:rPr>
          <w:t> </w:t>
        </w:r>
        <w:r>
          <w:rPr>
            <w:w w:val="110"/>
          </w:rPr>
          <w:t>structure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17</w:t>
      </w:r>
      <w:r>
        <w:rPr/>
      </w:r>
    </w:p>
    <w:p>
      <w:pPr>
        <w:pStyle w:val="BodyText"/>
        <w:numPr>
          <w:ilvl w:val="1"/>
          <w:numId w:val="5"/>
        </w:numPr>
        <w:tabs>
          <w:tab w:pos="1007" w:val="left" w:leader="none"/>
          <w:tab w:pos="8444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33">
        <w:r>
          <w:rPr>
            <w:spacing w:val="-3"/>
            <w:w w:val="110"/>
          </w:rPr>
          <w:t>T</w:t>
        </w:r>
        <w:r>
          <w:rPr>
            <w:spacing w:val="-4"/>
            <w:w w:val="110"/>
          </w:rPr>
          <w:t>op-do</w:t>
        </w:r>
        <w:r>
          <w:rPr>
            <w:spacing w:val="-3"/>
            <w:w w:val="110"/>
          </w:rPr>
          <w:t>wn,</w:t>
        </w:r>
        <w:r>
          <w:rPr>
            <w:spacing w:val="25"/>
            <w:w w:val="110"/>
          </w:rPr>
          <w:t> </w:t>
        </w:r>
        <w:r>
          <w:rPr>
            <w:w w:val="110"/>
          </w:rPr>
          <w:t>Bottom</w:t>
        </w:r>
        <w:r>
          <w:rPr>
            <w:spacing w:val="26"/>
            <w:w w:val="110"/>
          </w:rPr>
          <w:t> </w:t>
        </w:r>
        <w:r>
          <w:rPr>
            <w:w w:val="110"/>
          </w:rPr>
          <w:t>up</w:t>
        </w:r>
        <w:r>
          <w:rPr>
            <w:spacing w:val="26"/>
            <w:w w:val="110"/>
          </w:rPr>
          <w:t> </w:t>
        </w:r>
        <w:r>
          <w:rPr>
            <w:w w:val="110"/>
          </w:rPr>
          <w:t>and</w:t>
        </w:r>
        <w:r>
          <w:rPr>
            <w:spacing w:val="25"/>
            <w:w w:val="110"/>
          </w:rPr>
          <w:t> </w:t>
        </w:r>
        <w:r>
          <w:rPr>
            <w:spacing w:val="-1"/>
            <w:w w:val="110"/>
          </w:rPr>
          <w:t>Optimum</w:t>
        </w:r>
        <w:r>
          <w:rPr>
            <w:spacing w:val="26"/>
            <w:w w:val="110"/>
          </w:rPr>
          <w:t> </w:t>
        </w:r>
        <w:r>
          <w:rPr>
            <w:w w:val="110"/>
          </w:rPr>
          <w:t>reconciliation</w:t>
        </w:r>
        <w:r>
          <w:rPr>
            <w:spacing w:val="25"/>
            <w:w w:val="110"/>
          </w:rPr>
          <w:t> </w:t>
        </w:r>
        <w:r>
          <w:rPr>
            <w:spacing w:val="-1"/>
            <w:w w:val="110"/>
          </w:rPr>
          <w:t>approach</w:t>
        </w:r>
      </w:hyperlink>
      <w:r>
        <w:rPr>
          <w:rFonts w:ascii="Times New Roman"/>
          <w:spacing w:val="-1"/>
          <w:w w:val="110"/>
        </w:rPr>
        <w:tab/>
      </w:r>
      <w:r>
        <w:rPr>
          <w:w w:val="110"/>
        </w:rPr>
        <w:t>19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numPr>
          <w:ilvl w:val="1"/>
          <w:numId w:val="6"/>
        </w:numPr>
        <w:tabs>
          <w:tab w:pos="1007" w:val="left" w:leader="none"/>
          <w:tab w:pos="8446" w:val="left" w:leader="dot"/>
        </w:tabs>
        <w:spacing w:line="240" w:lineRule="auto" w:before="0" w:after="0"/>
        <w:ind w:left="1007" w:right="0" w:hanging="539"/>
        <w:jc w:val="left"/>
      </w:pPr>
      <w:hyperlink w:history="true" w:anchor="_bookmark39">
        <w:r>
          <w:rPr>
            <w:spacing w:val="-1"/>
            <w:w w:val="115"/>
          </w:rPr>
          <w:t>Entries</w:t>
        </w:r>
        <w:r>
          <w:rPr>
            <w:w w:val="115"/>
          </w:rPr>
          <w:t> of the</w:t>
        </w:r>
        <w:r>
          <w:rPr>
            <w:spacing w:val="1"/>
            <w:w w:val="115"/>
          </w:rPr>
          <w:t> </w:t>
        </w:r>
        <w:r>
          <w:rPr>
            <w:spacing w:val="-3"/>
            <w:w w:val="115"/>
          </w:rPr>
          <w:t>ra</w:t>
        </w:r>
        <w:r>
          <w:rPr>
            <w:spacing w:val="-4"/>
            <w:w w:val="115"/>
          </w:rPr>
          <w:t>w</w:t>
        </w:r>
        <w:r>
          <w:rPr>
            <w:w w:val="115"/>
          </w:rPr>
          <w:t> dataset</w:t>
        </w:r>
      </w:hyperlink>
      <w:r>
        <w:rPr>
          <w:rFonts w:ascii="Times New Roman"/>
          <w:w w:val="115"/>
        </w:rPr>
        <w:tab/>
      </w:r>
      <w:r>
        <w:rPr>
          <w:w w:val="115"/>
        </w:rPr>
        <w:t>24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40">
        <w:r>
          <w:rPr>
            <w:spacing w:val="-2"/>
            <w:w w:val="110"/>
          </w:rPr>
          <w:t>Conv</w:t>
        </w:r>
        <w:r>
          <w:rPr>
            <w:spacing w:val="-3"/>
            <w:w w:val="110"/>
          </w:rPr>
          <w:t>ersion</w:t>
        </w:r>
        <w:r>
          <w:rPr>
            <w:spacing w:val="20"/>
            <w:w w:val="110"/>
          </w:rPr>
          <w:t> </w:t>
        </w:r>
        <w:r>
          <w:rPr>
            <w:w w:val="110"/>
          </w:rPr>
          <w:t>of</w:t>
        </w:r>
        <w:r>
          <w:rPr>
            <w:spacing w:val="20"/>
            <w:w w:val="110"/>
          </w:rPr>
          <w:t> </w:t>
        </w:r>
        <w:r>
          <w:rPr>
            <w:w w:val="110"/>
          </w:rPr>
          <w:t>a</w:t>
        </w:r>
        <w:r>
          <w:rPr>
            <w:spacing w:val="19"/>
            <w:w w:val="110"/>
          </w:rPr>
          <w:t> </w:t>
        </w:r>
        <w:r>
          <w:rPr>
            <w:w w:val="110"/>
          </w:rPr>
          <w:t>simple</w:t>
        </w:r>
        <w:r>
          <w:rPr>
            <w:spacing w:val="21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9"/>
            <w:w w:val="110"/>
          </w:rPr>
          <w:t> </w:t>
        </w:r>
        <w:r>
          <w:rPr>
            <w:w w:val="110"/>
          </w:rPr>
          <w:t>structure</w:t>
        </w:r>
        <w:r>
          <w:rPr>
            <w:spacing w:val="21"/>
            <w:w w:val="110"/>
          </w:rPr>
          <w:t> </w:t>
        </w:r>
        <w:r>
          <w:rPr>
            <w:w w:val="110"/>
          </w:rPr>
          <w:t>to</w:t>
        </w:r>
        <w:r>
          <w:rPr>
            <w:spacing w:val="19"/>
            <w:w w:val="110"/>
          </w:rPr>
          <w:t> </w:t>
        </w:r>
        <w:r>
          <w:rPr>
            <w:w w:val="110"/>
          </w:rPr>
          <w:t>a</w:t>
        </w:r>
        <w:r>
          <w:rPr>
            <w:spacing w:val="20"/>
            <w:w w:val="110"/>
          </w:rPr>
          <w:t> </w:t>
        </w:r>
        <w:r>
          <w:rPr>
            <w:spacing w:val="-1"/>
            <w:w w:val="110"/>
          </w:rPr>
          <w:t>matr</w:t>
        </w:r>
        <w:r>
          <w:rPr>
            <w:spacing w:val="-2"/>
            <w:w w:val="110"/>
          </w:rPr>
          <w:t>ix</w:t>
        </w:r>
      </w:hyperlink>
      <w:r>
        <w:rPr>
          <w:rFonts w:ascii="Times New Roman"/>
          <w:spacing w:val="-2"/>
          <w:w w:val="110"/>
        </w:rPr>
        <w:tab/>
      </w:r>
      <w:r>
        <w:rPr>
          <w:w w:val="110"/>
        </w:rPr>
        <w:t>25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41">
        <w:r>
          <w:rPr>
            <w:spacing w:val="-1"/>
            <w:w w:val="115"/>
          </w:rPr>
          <w:t>Entries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1"/>
            <w:w w:val="115"/>
          </w:rPr>
          <w:t> </w:t>
        </w:r>
        <w:r>
          <w:rPr>
            <w:w w:val="115"/>
          </w:rPr>
          <w:t>the</w:t>
        </w:r>
        <w:r>
          <w:rPr>
            <w:spacing w:val="-1"/>
            <w:w w:val="115"/>
          </w:rPr>
          <w:t> </w:t>
        </w:r>
        <w:r>
          <w:rPr>
            <w:w w:val="115"/>
          </w:rPr>
          <w:t>daily</w:t>
        </w:r>
        <w:r>
          <w:rPr>
            <w:spacing w:val="-1"/>
            <w:w w:val="115"/>
          </w:rPr>
          <w:t> </w:t>
        </w:r>
        <w:r>
          <w:rPr>
            <w:spacing w:val="-3"/>
            <w:w w:val="115"/>
          </w:rPr>
          <w:t>coun</w:t>
        </w:r>
        <w:r>
          <w:rPr>
            <w:spacing w:val="-2"/>
            <w:w w:val="115"/>
          </w:rPr>
          <w:t>t</w:t>
        </w:r>
        <w:r>
          <w:rPr>
            <w:spacing w:val="-1"/>
            <w:w w:val="115"/>
          </w:rPr>
          <w:t> </w:t>
        </w:r>
        <w:r>
          <w:rPr>
            <w:w w:val="115"/>
          </w:rPr>
          <w:t>dataset</w:t>
        </w:r>
      </w:hyperlink>
      <w:r>
        <w:rPr>
          <w:rFonts w:ascii="Times New Roman"/>
          <w:w w:val="115"/>
        </w:rPr>
        <w:tab/>
      </w:r>
      <w:r>
        <w:rPr>
          <w:w w:val="115"/>
        </w:rPr>
        <w:t>26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42">
        <w:r>
          <w:rPr>
            <w:w w:val="110"/>
          </w:rPr>
          <w:t>Construction</w:t>
        </w:r>
        <w:r>
          <w:rPr>
            <w:spacing w:val="29"/>
            <w:w w:val="110"/>
          </w:rPr>
          <w:t> </w:t>
        </w:r>
        <w:r>
          <w:rPr>
            <w:w w:val="110"/>
          </w:rPr>
          <w:t>of</w:t>
        </w:r>
        <w:r>
          <w:rPr>
            <w:spacing w:val="26"/>
            <w:w w:val="110"/>
          </w:rPr>
          <w:t> </w:t>
        </w:r>
        <w:r>
          <w:rPr>
            <w:w w:val="110"/>
          </w:rPr>
          <w:t>the</w:t>
        </w:r>
        <w:r>
          <w:rPr>
            <w:spacing w:val="27"/>
            <w:w w:val="110"/>
          </w:rPr>
          <w:t> </w:t>
        </w:r>
        <w:r>
          <w:rPr>
            <w:w w:val="110"/>
          </w:rPr>
          <w:t>proportion</w:t>
        </w:r>
        <w:r>
          <w:rPr>
            <w:spacing w:val="26"/>
            <w:w w:val="110"/>
          </w:rPr>
          <w:t> </w:t>
        </w:r>
        <w:r>
          <w:rPr>
            <w:spacing w:val="-2"/>
            <w:w w:val="110"/>
          </w:rPr>
          <w:t>vector</w:t>
        </w:r>
      </w:hyperlink>
      <w:r>
        <w:rPr>
          <w:rFonts w:ascii="Times New Roman"/>
          <w:spacing w:val="-2"/>
          <w:w w:val="110"/>
        </w:rPr>
        <w:tab/>
      </w:r>
      <w:r>
        <w:rPr>
          <w:w w:val="110"/>
        </w:rPr>
        <w:t>26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</w:tabs>
        <w:spacing w:line="242" w:lineRule="auto" w:before="32" w:after="0"/>
        <w:ind w:left="1007" w:right="1142" w:hanging="539"/>
        <w:jc w:val="left"/>
      </w:pPr>
      <w:hyperlink w:history="true" w:anchor="_bookmark45">
        <w:r>
          <w:rPr>
            <w:spacing w:val="-1"/>
            <w:w w:val="115"/>
          </w:rPr>
          <w:t>Histo-densit</w:t>
        </w:r>
        <w:r>
          <w:rPr>
            <w:spacing w:val="-2"/>
            <w:w w:val="115"/>
          </w:rPr>
          <w:t>y</w:t>
        </w:r>
        <w:r>
          <w:rPr>
            <w:spacing w:val="15"/>
            <w:w w:val="115"/>
          </w:rPr>
          <w:t> </w:t>
        </w:r>
        <w:r>
          <w:rPr>
            <w:w w:val="115"/>
          </w:rPr>
          <w:t>plot</w:t>
        </w:r>
        <w:r>
          <w:rPr>
            <w:spacing w:val="16"/>
            <w:w w:val="115"/>
          </w:rPr>
          <w:t> </w:t>
        </w:r>
        <w:r>
          <w:rPr>
            <w:w w:val="115"/>
          </w:rPr>
          <w:t>of</w:t>
        </w:r>
        <w:r>
          <w:rPr>
            <w:spacing w:val="15"/>
            <w:w w:val="115"/>
          </w:rPr>
          <w:t> </w:t>
        </w:r>
        <w:r>
          <w:rPr>
            <w:w w:val="115"/>
          </w:rPr>
          <w:t>the</w:t>
        </w:r>
        <w:r>
          <w:rPr>
            <w:spacing w:val="16"/>
            <w:w w:val="115"/>
          </w:rPr>
          <w:t> </w:t>
        </w:r>
        <w:r>
          <w:rPr>
            <w:w w:val="115"/>
          </w:rPr>
          <w:t>prior</w:t>
        </w:r>
        <w:r>
          <w:rPr>
            <w:spacing w:val="15"/>
            <w:w w:val="115"/>
          </w:rPr>
          <w:t> </w:t>
        </w:r>
        <w:r>
          <w:rPr>
            <w:spacing w:val="-1"/>
            <w:w w:val="115"/>
          </w:rPr>
          <w:t>probabilit</w:t>
        </w:r>
        <w:r>
          <w:rPr>
            <w:spacing w:val="-2"/>
            <w:w w:val="115"/>
          </w:rPr>
          <w:t>y</w:t>
        </w:r>
        <w:r>
          <w:rPr>
            <w:spacing w:val="16"/>
            <w:w w:val="115"/>
          </w:rPr>
          <w:t> </w:t>
        </w:r>
        <w:r>
          <w:rPr>
            <w:w w:val="115"/>
          </w:rPr>
          <w:t>distribution</w:t>
        </w:r>
        <w:r>
          <w:rPr>
            <w:spacing w:val="15"/>
            <w:w w:val="115"/>
          </w:rPr>
          <w:t> </w:t>
        </w:r>
        <w:r>
          <w:rPr>
            <w:w w:val="115"/>
          </w:rPr>
          <w:t>of</w:t>
        </w:r>
        <w:r>
          <w:rPr>
            <w:spacing w:val="16"/>
            <w:w w:val="115"/>
          </w:rPr>
          <w:t> </w:t>
        </w:r>
        <w:r>
          <w:rPr>
            <w:w w:val="115"/>
          </w:rPr>
          <w:t>proposed</w:t>
        </w:r>
      </w:hyperlink>
      <w:r>
        <w:rPr>
          <w:spacing w:val="36"/>
          <w:w w:val="109"/>
        </w:rPr>
        <w:t> </w:t>
      </w:r>
      <w:hyperlink w:history="true" w:anchor="_bookmark45">
        <w:r>
          <w:rPr>
            <w:w w:val="115"/>
          </w:rPr>
          <w:t>prior</w:t>
        </w:r>
        <w:r>
          <w:rPr>
            <w:spacing w:val="-2"/>
            <w:w w:val="115"/>
          </w:rPr>
          <w:t> </w:t>
        </w:r>
        <w:r>
          <w:rPr>
            <w:spacing w:val="-1"/>
            <w:w w:val="115"/>
          </w:rPr>
          <w:t>densit</w:t>
        </w:r>
        <w:r>
          <w:rPr>
            <w:spacing w:val="-2"/>
            <w:w w:val="115"/>
          </w:rPr>
          <w:t>y</w:t>
        </w:r>
        <w:r>
          <w:rPr>
            <w:spacing w:val="-1"/>
            <w:w w:val="115"/>
          </w:rPr>
          <w:t> </w:t>
        </w:r>
        <w:r>
          <w:rPr>
            <w:w w:val="115"/>
          </w:rPr>
          <w:t>models.</w:t>
        </w:r>
        <w:r>
          <w:rPr>
            <w:spacing w:val="23"/>
            <w:w w:val="115"/>
          </w:rPr>
          <w:t> </w:t>
        </w:r>
        <w:r>
          <w:rPr>
            <w:w w:val="115"/>
          </w:rPr>
          <w:t>The</w:t>
        </w:r>
        <w:r>
          <w:rPr>
            <w:spacing w:val="-1"/>
            <w:w w:val="115"/>
          </w:rPr>
          <w:t> </w:t>
        </w:r>
        <w:r>
          <w:rPr>
            <w:w w:val="115"/>
          </w:rPr>
          <w:t>red</w:t>
        </w:r>
        <w:r>
          <w:rPr>
            <w:spacing w:val="-1"/>
            <w:w w:val="115"/>
          </w:rPr>
          <w:t> </w:t>
        </w:r>
        <w:r>
          <w:rPr>
            <w:w w:val="115"/>
          </w:rPr>
          <w:t>dashed</w:t>
        </w:r>
        <w:r>
          <w:rPr>
            <w:spacing w:val="-1"/>
            <w:w w:val="115"/>
          </w:rPr>
          <w:t> </w:t>
        </w:r>
        <w:r>
          <w:rPr>
            <w:w w:val="115"/>
          </w:rPr>
          <w:t>line</w:t>
        </w:r>
        <w:r>
          <w:rPr>
            <w:spacing w:val="-1"/>
            <w:w w:val="115"/>
          </w:rPr>
          <w:t> </w:t>
        </w:r>
        <w:r>
          <w:rPr>
            <w:w w:val="115"/>
          </w:rPr>
          <w:t>indicates</w:t>
        </w:r>
        <w:r>
          <w:rPr>
            <w:spacing w:val="-1"/>
            <w:w w:val="115"/>
          </w:rPr>
          <w:t> </w:t>
        </w:r>
        <w:r>
          <w:rPr>
            <w:w w:val="115"/>
          </w:rPr>
          <w:t>the</w:t>
        </w:r>
        <w:r>
          <w:rPr>
            <w:spacing w:val="-1"/>
            <w:w w:val="115"/>
          </w:rPr>
          <w:t> </w:t>
        </w:r>
        <w:r>
          <w:rPr>
            <w:spacing w:val="-3"/>
            <w:w w:val="115"/>
          </w:rPr>
          <w:t>cen</w:t>
        </w:r>
        <w:r>
          <w:rPr>
            <w:spacing w:val="-2"/>
            <w:w w:val="115"/>
          </w:rPr>
          <w:t>ter</w:t>
        </w:r>
        <w:r>
          <w:rPr>
            <w:spacing w:val="-1"/>
            <w:w w:val="115"/>
          </w:rPr>
          <w:t> p</w:t>
        </w:r>
        <w:r>
          <w:rPr>
            <w:spacing w:val="-2"/>
            <w:w w:val="115"/>
          </w:rPr>
          <w:t>oin</w:t>
        </w:r>
        <w:r>
          <w:rPr>
            <w:spacing w:val="-1"/>
            <w:w w:val="115"/>
          </w:rPr>
          <w:t>t</w:t>
        </w:r>
        <w:r>
          <w:rPr/>
        </w:r>
      </w:hyperlink>
    </w:p>
    <w:p>
      <w:pPr>
        <w:pStyle w:val="BodyText"/>
        <w:tabs>
          <w:tab w:pos="8461" w:val="left" w:leader="dot"/>
        </w:tabs>
        <w:spacing w:line="240" w:lineRule="auto" w:before="1"/>
        <w:ind w:left="1006" w:right="0"/>
        <w:jc w:val="left"/>
      </w:pPr>
      <w:hyperlink w:history="true" w:anchor="_bookmark45">
        <w:r>
          <w:rPr>
            <w:w w:val="110"/>
          </w:rPr>
          <w:t>of</w:t>
        </w:r>
        <w:r>
          <w:rPr>
            <w:spacing w:val="10"/>
            <w:w w:val="110"/>
          </w:rPr>
          <w:t> </w:t>
        </w:r>
        <w:r>
          <w:rPr>
            <w:w w:val="110"/>
          </w:rPr>
          <w:t>these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distributions,</w:t>
        </w:r>
        <w:r>
          <w:rPr>
            <w:spacing w:val="11"/>
            <w:w w:val="110"/>
          </w:rPr>
          <w:t> </w:t>
        </w:r>
        <w:r>
          <w:rPr>
            <w:spacing w:val="-3"/>
            <w:w w:val="110"/>
          </w:rPr>
          <w:t>whic</w:t>
        </w:r>
        <w:r>
          <w:rPr>
            <w:spacing w:val="-2"/>
            <w:w w:val="110"/>
          </w:rPr>
          <w:t>h</w:t>
        </w:r>
        <w:r>
          <w:rPr>
            <w:spacing w:val="10"/>
            <w:w w:val="110"/>
          </w:rPr>
          <w:t> </w:t>
        </w:r>
        <w:r>
          <w:rPr>
            <w:w w:val="110"/>
          </w:rPr>
          <w:t>is</w:t>
        </w:r>
        <w:r>
          <w:rPr>
            <w:spacing w:val="10"/>
            <w:w w:val="110"/>
          </w:rPr>
          <w:t> </w:t>
        </w:r>
        <w:r>
          <w:rPr>
            <w:w w:val="110"/>
          </w:rPr>
          <w:t>1.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31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4290" w:val="left" w:leader="none"/>
        </w:tabs>
        <w:spacing w:line="240" w:lineRule="auto" w:before="32" w:after="0"/>
        <w:ind w:left="1007" w:right="0" w:hanging="539"/>
        <w:jc w:val="left"/>
      </w:pPr>
      <w:hyperlink w:history="true" w:anchor="_bookmark50">
        <w:r>
          <w:rPr>
            <w:spacing w:val="-1"/>
            <w:w w:val="110"/>
          </w:rPr>
          <w:t>Posterior</w:t>
        </w:r>
        <w:r>
          <w:rPr>
            <w:spacing w:val="-17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-17"/>
            <w:w w:val="110"/>
          </w:rPr>
          <w:t> </w:t>
        </w:r>
        <w:r>
          <w:rPr>
            <w:w w:val="110"/>
          </w:rPr>
          <w:t>of</w:t>
        </w:r>
        <w:r>
          <w:rPr>
            <w:spacing w:val="-17"/>
            <w:w w:val="110"/>
          </w:rPr>
          <w:t> </w:t>
        </w:r>
        <w:r>
          <w:rPr>
            <w:w w:val="110"/>
          </w:rPr>
          <w:t>diff</w:t>
          <w:tab/>
          <w:t>t</w:t>
        </w:r>
        <w:r>
          <w:rPr>
            <w:spacing w:val="-5"/>
            <w:w w:val="110"/>
          </w:rPr>
          <w:t> </w:t>
        </w:r>
        <w:r>
          <w:rPr>
            <w:spacing w:val="1"/>
            <w:w w:val="110"/>
          </w:rPr>
          <w:t>models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6"/>
            <w:w w:val="110"/>
          </w:rPr>
          <w:t> </w:t>
        </w:r>
        <w:r>
          <w:rPr>
            <w:spacing w:val="-4"/>
            <w:w w:val="110"/>
          </w:rPr>
          <w:t>Total,</w:t>
        </w:r>
        <w:r>
          <w:rPr>
            <w:spacing w:val="-2"/>
            <w:w w:val="110"/>
          </w:rPr>
          <w:t> </w:t>
        </w:r>
        <w:r>
          <w:rPr>
            <w:w w:val="110"/>
          </w:rPr>
          <w:t>with</w:t>
        </w:r>
        <w:r>
          <w:rPr>
            <w:spacing w:val="-5"/>
            <w:w w:val="110"/>
          </w:rPr>
          <w:t> </w:t>
        </w:r>
        <w:r>
          <w:rPr>
            <w:w w:val="110"/>
          </w:rPr>
          <w:t>added</w:t>
        </w:r>
        <w:r>
          <w:rPr>
            <w:spacing w:val="-4"/>
            <w:w w:val="110"/>
          </w:rPr>
          <w:t> </w:t>
        </w:r>
        <w:r>
          <w:rPr>
            <w:spacing w:val="-1"/>
            <w:w w:val="110"/>
          </w:rPr>
          <w:t>anoma-</w:t>
        </w:r>
        <w:r>
          <w:rPr/>
        </w:r>
      </w:hyperlink>
    </w:p>
    <w:p>
      <w:pPr>
        <w:pStyle w:val="BodyText"/>
        <w:tabs>
          <w:tab w:pos="8446" w:val="left" w:leader="dot"/>
        </w:tabs>
        <w:spacing w:line="240" w:lineRule="auto" w:before="3"/>
        <w:ind w:left="1006" w:right="0"/>
        <w:jc w:val="left"/>
      </w:pPr>
      <w:hyperlink w:history="true" w:anchor="_bookmark50">
        <w:r>
          <w:rPr>
            <w:w w:val="110"/>
          </w:rPr>
          <w:t>lies,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5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5"/>
            <w:w w:val="110"/>
          </w:rPr>
          <w:t> </w:t>
        </w:r>
        <w:r>
          <w:rPr>
            <w:w w:val="110"/>
          </w:rPr>
          <w:t>with</w:t>
        </w:r>
        <w:r>
          <w:rPr>
            <w:spacing w:val="15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4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4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34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4285" w:val="left" w:leader="none"/>
        </w:tabs>
        <w:spacing w:line="240" w:lineRule="auto" w:before="32" w:after="0"/>
        <w:ind w:left="1007" w:right="0" w:hanging="539"/>
        <w:jc w:val="left"/>
      </w:pPr>
      <w:hyperlink w:history="true" w:anchor="_bookmark52">
        <w:r>
          <w:rPr>
            <w:spacing w:val="-1"/>
            <w:w w:val="110"/>
          </w:rPr>
          <w:t>Posterior</w:t>
        </w:r>
        <w:r>
          <w:rPr>
            <w:spacing w:val="-19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-19"/>
            <w:w w:val="110"/>
          </w:rPr>
          <w:t> </w:t>
        </w:r>
        <w:r>
          <w:rPr>
            <w:w w:val="110"/>
          </w:rPr>
          <w:t>of</w:t>
        </w:r>
        <w:r>
          <w:rPr>
            <w:spacing w:val="-19"/>
            <w:w w:val="110"/>
          </w:rPr>
          <w:t> </w:t>
        </w:r>
        <w:r>
          <w:rPr>
            <w:w w:val="110"/>
          </w:rPr>
          <w:t>diff</w:t>
          <w:tab/>
          <w:t>t</w:t>
        </w:r>
        <w:r>
          <w:rPr>
            <w:spacing w:val="-14"/>
            <w:w w:val="110"/>
          </w:rPr>
          <w:t> </w:t>
        </w:r>
        <w:r>
          <w:rPr>
            <w:spacing w:val="1"/>
            <w:w w:val="110"/>
          </w:rPr>
          <w:t>models</w:t>
        </w:r>
        <w:r>
          <w:rPr>
            <w:spacing w:val="-14"/>
            <w:w w:val="110"/>
          </w:rPr>
          <w:t> </w:t>
        </w:r>
        <w:r>
          <w:rPr>
            <w:w w:val="110"/>
          </w:rPr>
          <w:t>for</w:t>
        </w:r>
        <w:r>
          <w:rPr>
            <w:spacing w:val="-14"/>
            <w:w w:val="110"/>
          </w:rPr>
          <w:t> </w:t>
        </w:r>
        <w:r>
          <w:rPr>
            <w:w w:val="110"/>
          </w:rPr>
          <w:t>A</w:t>
        </w:r>
        <w:r>
          <w:rPr>
            <w:spacing w:val="-15"/>
            <w:w w:val="110"/>
          </w:rPr>
          <w:t> </w:t>
        </w:r>
        <w:r>
          <w:rPr>
            <w:w w:val="110"/>
          </w:rPr>
          <w:t>,</w:t>
        </w:r>
        <w:r>
          <w:rPr>
            <w:spacing w:val="-14"/>
            <w:w w:val="110"/>
          </w:rPr>
          <w:t> </w:t>
        </w:r>
        <w:r>
          <w:rPr>
            <w:w w:val="110"/>
          </w:rPr>
          <w:t>with</w:t>
        </w:r>
        <w:r>
          <w:rPr>
            <w:spacing w:val="-14"/>
            <w:w w:val="110"/>
          </w:rPr>
          <w:t> </w:t>
        </w:r>
        <w:r>
          <w:rPr>
            <w:w w:val="110"/>
          </w:rPr>
          <w:t>added</w:t>
        </w:r>
        <w:r>
          <w:rPr>
            <w:spacing w:val="-14"/>
            <w:w w:val="110"/>
          </w:rPr>
          <w:t> </w:t>
        </w:r>
        <w:r>
          <w:rPr>
            <w:w w:val="110"/>
          </w:rPr>
          <w:t>anomalies,</w:t>
        </w:r>
        <w:r>
          <w:rPr/>
        </w:r>
      </w:hyperlink>
    </w:p>
    <w:p>
      <w:pPr>
        <w:pStyle w:val="BodyText"/>
        <w:tabs>
          <w:tab w:pos="8443" w:val="left" w:leader="dot"/>
        </w:tabs>
        <w:spacing w:line="240" w:lineRule="auto" w:before="3"/>
        <w:ind w:left="1006" w:right="0"/>
        <w:jc w:val="left"/>
      </w:pPr>
      <w:hyperlink w:history="true" w:anchor="_bookmark52">
        <w:r>
          <w:rPr>
            <w:w w:val="110"/>
          </w:rPr>
          <w:t>and</w:t>
        </w:r>
        <w:r>
          <w:rPr>
            <w:spacing w:val="20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21"/>
            <w:w w:val="110"/>
          </w:rPr>
          <w:t> </w:t>
        </w:r>
        <w:r>
          <w:rPr>
            <w:w w:val="110"/>
          </w:rPr>
          <w:t>with</w:t>
        </w:r>
        <w:r>
          <w:rPr>
            <w:spacing w:val="2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2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2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35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4363" w:val="left" w:leader="none"/>
        </w:tabs>
        <w:spacing w:line="240" w:lineRule="auto" w:before="32" w:after="0"/>
        <w:ind w:left="1007" w:right="0" w:hanging="539"/>
        <w:jc w:val="left"/>
      </w:pPr>
      <w:hyperlink w:history="true" w:anchor="_bookmark54">
        <w:r>
          <w:rPr>
            <w:spacing w:val="-1"/>
            <w:w w:val="115"/>
          </w:rPr>
          <w:t>P</w:t>
        </w:r>
        <w:r>
          <w:rPr>
            <w:spacing w:val="-2"/>
            <w:w w:val="115"/>
          </w:rPr>
          <w:t>os</w:t>
        </w:r>
        <w:r>
          <w:rPr>
            <w:spacing w:val="-1"/>
            <w:w w:val="115"/>
          </w:rPr>
          <w:t>t</w:t>
        </w:r>
        <w:r>
          <w:rPr>
            <w:spacing w:val="-2"/>
            <w:w w:val="115"/>
          </w:rPr>
          <w:t>erior</w:t>
        </w:r>
        <w:r>
          <w:rPr>
            <w:spacing w:val="-34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-35"/>
            <w:w w:val="115"/>
          </w:rPr>
          <w:t> </w:t>
        </w:r>
        <w:r>
          <w:rPr>
            <w:w w:val="115"/>
          </w:rPr>
          <w:t>of</w:t>
        </w:r>
        <w:r>
          <w:rPr>
            <w:spacing w:val="-34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21"/>
            <w:w w:val="115"/>
          </w:rPr>
          <w:t> </w:t>
        </w:r>
        <w:r>
          <w:rPr>
            <w:w w:val="115"/>
          </w:rPr>
          <w:t>for</w:t>
        </w:r>
        <w:r>
          <w:rPr>
            <w:spacing w:val="-20"/>
            <w:w w:val="115"/>
          </w:rPr>
          <w:t> </w:t>
        </w:r>
        <w:r>
          <w:rPr>
            <w:w w:val="115"/>
          </w:rPr>
          <w:t>AA,</w:t>
        </w:r>
        <w:r>
          <w:rPr>
            <w:spacing w:val="-21"/>
            <w:w w:val="115"/>
          </w:rPr>
          <w:t> </w:t>
        </w:r>
        <w:r>
          <w:rPr>
            <w:w w:val="115"/>
          </w:rPr>
          <w:t>with</w:t>
        </w:r>
        <w:r>
          <w:rPr>
            <w:spacing w:val="-20"/>
            <w:w w:val="115"/>
          </w:rPr>
          <w:t> </w:t>
        </w:r>
        <w:r>
          <w:rPr>
            <w:w w:val="115"/>
          </w:rPr>
          <w:t>added</w:t>
        </w:r>
        <w:r>
          <w:rPr>
            <w:spacing w:val="-21"/>
            <w:w w:val="115"/>
          </w:rPr>
          <w:t> </w:t>
        </w:r>
        <w:r>
          <w:rPr>
            <w:w w:val="115"/>
          </w:rPr>
          <w:t>anoma-</w:t>
        </w:r>
        <w:r>
          <w:rPr/>
        </w:r>
      </w:hyperlink>
    </w:p>
    <w:p>
      <w:pPr>
        <w:pStyle w:val="BodyText"/>
        <w:tabs>
          <w:tab w:pos="8443" w:val="left" w:leader="dot"/>
        </w:tabs>
        <w:spacing w:line="240" w:lineRule="auto" w:before="3"/>
        <w:ind w:left="1006" w:right="0"/>
        <w:jc w:val="left"/>
      </w:pPr>
      <w:hyperlink w:history="true" w:anchor="_bookmark54">
        <w:r>
          <w:rPr>
            <w:w w:val="110"/>
          </w:rPr>
          <w:t>lies,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5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5"/>
            <w:w w:val="110"/>
          </w:rPr>
          <w:t> </w:t>
        </w:r>
        <w:r>
          <w:rPr>
            <w:w w:val="110"/>
          </w:rPr>
          <w:t>with</w:t>
        </w:r>
        <w:r>
          <w:rPr>
            <w:spacing w:val="15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4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4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36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7" w:right="0" w:hanging="539"/>
        <w:jc w:val="left"/>
      </w:pPr>
      <w:hyperlink w:history="true" w:anchor="_bookmark55">
        <w:r>
          <w:rPr>
            <w:spacing w:val="-4"/>
            <w:w w:val="110"/>
          </w:rPr>
          <w:t>T</w:t>
        </w:r>
        <w:r>
          <w:rPr>
            <w:spacing w:val="-5"/>
            <w:w w:val="110"/>
          </w:rPr>
          <w:t>races</w:t>
        </w:r>
        <w:r>
          <w:rPr>
            <w:spacing w:val="10"/>
            <w:w w:val="110"/>
          </w:rPr>
          <w:t> </w:t>
        </w:r>
        <w:r>
          <w:rPr>
            <w:w w:val="110"/>
          </w:rPr>
          <w:t>plot</w:t>
        </w:r>
        <w:r>
          <w:rPr>
            <w:spacing w:val="11"/>
            <w:w w:val="110"/>
          </w:rPr>
          <w:t> </w:t>
        </w:r>
        <w:r>
          <w:rPr>
            <w:w w:val="110"/>
          </w:rPr>
          <w:t>for</w:t>
        </w:r>
        <w:r>
          <w:rPr>
            <w:spacing w:val="11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12"/>
            <w:w w:val="110"/>
          </w:rPr>
          <w:t> </w:t>
        </w:r>
        <w:r>
          <w:rPr>
            <w:w w:val="110"/>
          </w:rPr>
          <w:t>total</w:t>
        </w:r>
        <w:r>
          <w:rPr>
            <w:spacing w:val="11"/>
            <w:w w:val="110"/>
          </w:rPr>
          <w:t> </w:t>
        </w:r>
        <w:r>
          <w:rPr>
            <w:w w:val="110"/>
          </w:rPr>
          <w:t>of</w:t>
        </w:r>
        <w:r>
          <w:rPr>
            <w:spacing w:val="11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11"/>
            <w:w w:val="110"/>
          </w:rPr>
          <w:t> </w:t>
        </w:r>
        <w:r>
          <w:rPr>
            <w:w w:val="110"/>
          </w:rPr>
          <w:t>1</w:t>
        </w:r>
        <w:r>
          <w:rPr>
            <w:spacing w:val="11"/>
            <w:w w:val="110"/>
          </w:rPr>
          <w:t> </w:t>
        </w:r>
        <w:r>
          <w:rPr>
            <w:w w:val="110"/>
          </w:rPr>
          <w:t>to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11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38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6" w:right="0" w:hanging="538"/>
        <w:jc w:val="left"/>
      </w:pPr>
      <w:hyperlink w:history="true" w:anchor="_bookmark56">
        <w:r>
          <w:rPr>
            <w:spacing w:val="-4"/>
            <w:w w:val="110"/>
          </w:rPr>
          <w:t>A</w:t>
        </w:r>
        <w:r>
          <w:rPr>
            <w:spacing w:val="-3"/>
            <w:w w:val="110"/>
          </w:rPr>
          <w:t>CF</w:t>
        </w:r>
        <w:r>
          <w:rPr>
            <w:spacing w:val="9"/>
            <w:w w:val="110"/>
          </w:rPr>
          <w:t> </w:t>
        </w:r>
        <w:r>
          <w:rPr>
            <w:w w:val="110"/>
          </w:rPr>
          <w:t>plots</w:t>
        </w:r>
        <w:r>
          <w:rPr>
            <w:spacing w:val="10"/>
            <w:w w:val="110"/>
          </w:rPr>
          <w:t> </w:t>
        </w:r>
        <w:r>
          <w:rPr>
            <w:w w:val="110"/>
          </w:rPr>
          <w:t>for</w:t>
        </w:r>
        <w:r>
          <w:rPr>
            <w:spacing w:val="10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11"/>
            <w:w w:val="110"/>
          </w:rPr>
          <w:t> </w:t>
        </w:r>
        <w:r>
          <w:rPr>
            <w:w w:val="110"/>
          </w:rPr>
          <w:t>total</w:t>
        </w:r>
        <w:r>
          <w:rPr>
            <w:spacing w:val="10"/>
            <w:w w:val="110"/>
          </w:rPr>
          <w:t> </w:t>
        </w:r>
        <w:r>
          <w:rPr>
            <w:w w:val="110"/>
          </w:rPr>
          <w:t>of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10"/>
            <w:w w:val="110"/>
          </w:rPr>
          <w:t> </w:t>
        </w:r>
        <w:r>
          <w:rPr>
            <w:w w:val="110"/>
          </w:rPr>
          <w:t>1</w:t>
        </w:r>
        <w:r>
          <w:rPr>
            <w:spacing w:val="10"/>
            <w:w w:val="110"/>
          </w:rPr>
          <w:t> </w:t>
        </w:r>
        <w:r>
          <w:rPr>
            <w:w w:val="110"/>
          </w:rPr>
          <w:t>to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10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38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6" w:right="0" w:hanging="538"/>
        <w:jc w:val="left"/>
      </w:pPr>
      <w:hyperlink w:history="true" w:anchor="_bookmark57">
        <w:r>
          <w:rPr>
            <w:spacing w:val="-4"/>
            <w:w w:val="110"/>
          </w:rPr>
          <w:t>T</w:t>
        </w:r>
        <w:r>
          <w:rPr>
            <w:spacing w:val="-5"/>
            <w:w w:val="110"/>
          </w:rPr>
          <w:t>races</w:t>
        </w:r>
        <w:r>
          <w:rPr>
            <w:spacing w:val="6"/>
            <w:w w:val="110"/>
          </w:rPr>
          <w:t> </w:t>
        </w:r>
        <w:r>
          <w:rPr>
            <w:w w:val="110"/>
          </w:rPr>
          <w:t>plot</w:t>
        </w:r>
        <w:r>
          <w:rPr>
            <w:spacing w:val="6"/>
            <w:w w:val="110"/>
          </w:rPr>
          <w:t> </w:t>
        </w:r>
        <w:r>
          <w:rPr>
            <w:w w:val="110"/>
          </w:rPr>
          <w:t>for</w:t>
        </w:r>
        <w:r>
          <w:rPr>
            <w:spacing w:val="8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7"/>
            <w:w w:val="110"/>
          </w:rPr>
          <w:t> </w:t>
        </w:r>
        <w:r>
          <w:rPr>
            <w:w w:val="110"/>
          </w:rPr>
          <w:t>A</w:t>
        </w:r>
        <w:r>
          <w:rPr>
            <w:spacing w:val="7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7"/>
            <w:w w:val="110"/>
          </w:rPr>
          <w:t> </w:t>
        </w:r>
        <w:r>
          <w:rPr>
            <w:w w:val="110"/>
          </w:rPr>
          <w:t>1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7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39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6" w:right="0" w:hanging="538"/>
        <w:jc w:val="left"/>
      </w:pPr>
      <w:hyperlink w:history="true" w:anchor="_bookmark58">
        <w:r>
          <w:rPr>
            <w:spacing w:val="-3"/>
            <w:w w:val="110"/>
          </w:rPr>
          <w:t>A</w:t>
        </w:r>
        <w:r>
          <w:rPr>
            <w:spacing w:val="-2"/>
            <w:w w:val="110"/>
          </w:rPr>
          <w:t>CFs</w:t>
        </w:r>
        <w:r>
          <w:rPr>
            <w:spacing w:val="5"/>
            <w:w w:val="110"/>
          </w:rPr>
          <w:t> </w:t>
        </w:r>
        <w:r>
          <w:rPr>
            <w:w w:val="110"/>
          </w:rPr>
          <w:t>plot</w:t>
        </w:r>
        <w:r>
          <w:rPr>
            <w:spacing w:val="6"/>
            <w:w w:val="110"/>
          </w:rPr>
          <w:t> </w:t>
        </w:r>
        <w:r>
          <w:rPr>
            <w:w w:val="110"/>
          </w:rPr>
          <w:t>for</w:t>
        </w:r>
        <w:r>
          <w:rPr>
            <w:spacing w:val="6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7"/>
            <w:w w:val="110"/>
          </w:rPr>
          <w:t> </w:t>
        </w:r>
        <w:r>
          <w:rPr>
            <w:w w:val="110"/>
          </w:rPr>
          <w:t>A</w:t>
        </w:r>
        <w:r>
          <w:rPr>
            <w:spacing w:val="5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1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5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39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6" w:right="0" w:hanging="538"/>
        <w:jc w:val="left"/>
      </w:pPr>
      <w:hyperlink w:history="true" w:anchor="_bookmark59">
        <w:r>
          <w:rPr>
            <w:spacing w:val="-4"/>
            <w:w w:val="110"/>
          </w:rPr>
          <w:t>T</w:t>
        </w:r>
        <w:r>
          <w:rPr>
            <w:spacing w:val="-5"/>
            <w:w w:val="110"/>
          </w:rPr>
          <w:t>races</w:t>
        </w:r>
        <w:r>
          <w:rPr>
            <w:spacing w:val="6"/>
            <w:w w:val="110"/>
          </w:rPr>
          <w:t> </w:t>
        </w:r>
        <w:r>
          <w:rPr>
            <w:w w:val="110"/>
          </w:rPr>
          <w:t>plot</w:t>
        </w:r>
        <w:r>
          <w:rPr>
            <w:spacing w:val="6"/>
            <w:w w:val="110"/>
          </w:rPr>
          <w:t> </w:t>
        </w:r>
        <w:r>
          <w:rPr>
            <w:w w:val="110"/>
          </w:rPr>
          <w:t>for</w:t>
        </w:r>
        <w:r>
          <w:rPr>
            <w:spacing w:val="6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7"/>
            <w:w w:val="110"/>
          </w:rPr>
          <w:t> </w:t>
        </w:r>
        <w:r>
          <w:rPr>
            <w:w w:val="110"/>
          </w:rPr>
          <w:t>AA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1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40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8443" w:val="left" w:leader="dot"/>
        </w:tabs>
        <w:spacing w:line="240" w:lineRule="auto" w:before="32" w:after="0"/>
        <w:ind w:left="1006" w:right="0" w:hanging="538"/>
        <w:jc w:val="left"/>
      </w:pPr>
      <w:hyperlink w:history="true" w:anchor="_bookmark60">
        <w:r>
          <w:rPr>
            <w:spacing w:val="-3"/>
            <w:w w:val="110"/>
          </w:rPr>
          <w:t>A</w:t>
        </w:r>
        <w:r>
          <w:rPr>
            <w:spacing w:val="-2"/>
            <w:w w:val="110"/>
          </w:rPr>
          <w:t>CFs</w:t>
        </w:r>
        <w:r>
          <w:rPr>
            <w:spacing w:val="5"/>
            <w:w w:val="110"/>
          </w:rPr>
          <w:t> </w:t>
        </w:r>
        <w:r>
          <w:rPr>
            <w:w w:val="110"/>
          </w:rPr>
          <w:t>plot</w:t>
        </w:r>
        <w:r>
          <w:rPr>
            <w:spacing w:val="5"/>
            <w:w w:val="110"/>
          </w:rPr>
          <w:t> </w:t>
        </w:r>
        <w:r>
          <w:rPr>
            <w:w w:val="110"/>
          </w:rPr>
          <w:t>for</w:t>
        </w:r>
        <w:r>
          <w:rPr>
            <w:spacing w:val="5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7"/>
            <w:w w:val="110"/>
          </w:rPr>
          <w:t> </w:t>
        </w:r>
        <w:r>
          <w:rPr>
            <w:w w:val="110"/>
          </w:rPr>
          <w:t>AA</w:t>
        </w:r>
        <w:r>
          <w:rPr>
            <w:spacing w:val="5"/>
            <w:w w:val="110"/>
          </w:rPr>
          <w:t> </w:t>
        </w:r>
        <w:r>
          <w:rPr>
            <w:w w:val="110"/>
          </w:rPr>
          <w:t>of</w:t>
        </w:r>
        <w:r>
          <w:rPr>
            <w:spacing w:val="5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1</w:t>
        </w:r>
        <w:r>
          <w:rPr>
            <w:spacing w:val="5"/>
            <w:w w:val="110"/>
          </w:rPr>
          <w:t> </w:t>
        </w:r>
        <w:r>
          <w:rPr>
            <w:w w:val="110"/>
          </w:rPr>
          <w:t>to</w:t>
        </w:r>
        <w:r>
          <w:rPr>
            <w:spacing w:val="5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6"/>
            <w:w w:val="110"/>
          </w:rPr>
          <w:t>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40</w:t>
      </w:r>
      <w:r>
        <w:rPr/>
      </w:r>
    </w:p>
    <w:p>
      <w:pPr>
        <w:pStyle w:val="BodyText"/>
        <w:numPr>
          <w:ilvl w:val="1"/>
          <w:numId w:val="6"/>
        </w:numPr>
        <w:tabs>
          <w:tab w:pos="1007" w:val="left" w:leader="none"/>
          <w:tab w:pos="5086" w:val="left" w:leader="none"/>
        </w:tabs>
        <w:spacing w:line="240" w:lineRule="auto" w:before="32" w:after="0"/>
        <w:ind w:left="1007" w:right="0" w:hanging="539"/>
        <w:jc w:val="left"/>
      </w:pPr>
      <w:hyperlink w:history="true" w:anchor="_bookmark72">
        <w:r>
          <w:rPr>
            <w:w w:val="115"/>
          </w:rPr>
          <w:t>Heat-map</w:t>
        </w:r>
        <w:r>
          <w:rPr>
            <w:spacing w:val="-42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2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3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2"/>
            <w:w w:val="115"/>
          </w:rPr>
          <w:t> </w:t>
        </w:r>
        <w:r>
          <w:rPr>
            <w:w w:val="115"/>
          </w:rPr>
          <w:t>diff</w:t>
        </w:r>
        <w:r>
          <w:rPr/>
        </w:r>
      </w:hyperlink>
    </w:p>
    <w:p>
      <w:pPr>
        <w:pStyle w:val="BodyText"/>
        <w:tabs>
          <w:tab w:pos="8449" w:val="left" w:leader="dot"/>
        </w:tabs>
        <w:spacing w:line="240" w:lineRule="auto" w:before="3"/>
        <w:ind w:left="1006" w:right="0"/>
        <w:jc w:val="left"/>
      </w:pPr>
      <w:hyperlink w:history="true" w:anchor="_bookmark72">
        <w:r>
          <w:rPr>
            <w:spacing w:val="-4"/>
            <w:w w:val="115"/>
          </w:rPr>
          <w:t>en</w:t>
        </w:r>
        <w:r>
          <w:rPr>
            <w:spacing w:val="-3"/>
            <w:w w:val="115"/>
          </w:rPr>
          <w:t>t</w:t>
        </w:r>
        <w:r>
          <w:rPr>
            <w:spacing w:val="-7"/>
            <w:w w:val="115"/>
          </w:rPr>
          <w:t> </w:t>
        </w:r>
        <w:r>
          <w:rPr>
            <w:w w:val="115"/>
          </w:rPr>
          <w:t>k</w:t>
        </w:r>
        <w:r>
          <w:rPr>
            <w:spacing w:val="-7"/>
            <w:w w:val="115"/>
          </w:rPr>
          <w:t> </w:t>
        </w:r>
        <w:r>
          <w:rPr>
            <w:spacing w:val="-3"/>
            <w:w w:val="115"/>
          </w:rPr>
          <w:t>values,</w:t>
        </w:r>
        <w:r>
          <w:rPr>
            <w:spacing w:val="-7"/>
            <w:w w:val="115"/>
          </w:rPr>
          <w:t> </w:t>
        </w:r>
        <w:r>
          <w:rPr>
            <w:w w:val="115"/>
          </w:rPr>
          <w:t>of</w:t>
        </w:r>
        <w:r>
          <w:rPr>
            <w:spacing w:val="-6"/>
            <w:w w:val="115"/>
          </w:rPr>
          <w:t> </w:t>
        </w:r>
        <w:r>
          <w:rPr>
            <w:w w:val="115"/>
          </w:rPr>
          <w:t>IBM</w:t>
        </w:r>
        <w:r>
          <w:rPr>
            <w:spacing w:val="-7"/>
            <w:w w:val="115"/>
          </w:rPr>
          <w:t> </w:t>
        </w:r>
        <w:r>
          <w:rPr>
            <w:w w:val="115"/>
          </w:rPr>
          <w:t>and</w:t>
        </w:r>
        <w:r>
          <w:rPr>
            <w:spacing w:val="-7"/>
            <w:w w:val="115"/>
          </w:rPr>
          <w:t> </w:t>
        </w:r>
        <w:r>
          <w:rPr>
            <w:w w:val="115"/>
          </w:rPr>
          <w:t>HBM,</w:t>
        </w:r>
        <w:r>
          <w:rPr>
            <w:spacing w:val="-6"/>
            <w:w w:val="115"/>
          </w:rPr>
          <w:t> </w:t>
        </w:r>
        <w:r>
          <w:rPr>
            <w:w w:val="115"/>
          </w:rPr>
          <w:t>at</w:t>
        </w:r>
        <w:r>
          <w:rPr>
            <w:spacing w:val="-6"/>
            <w:w w:val="115"/>
          </w:rPr>
          <w:t> </w:t>
        </w:r>
        <w:r>
          <w:rPr>
            <w:w w:val="115"/>
          </w:rPr>
          <w:t>category</w:t>
        </w:r>
        <w:r>
          <w:rPr>
            <w:spacing w:val="-6"/>
            <w:w w:val="115"/>
          </w:rPr>
          <w:t> </w:t>
        </w:r>
        <w:r>
          <w:rPr>
            <w:w w:val="115"/>
          </w:rPr>
          <w:t>total.</w:t>
        </w:r>
      </w:hyperlink>
      <w:r>
        <w:rPr>
          <w:rFonts w:ascii="Times New Roman"/>
          <w:w w:val="115"/>
        </w:rPr>
        <w:tab/>
      </w:r>
      <w:r>
        <w:rPr>
          <w:w w:val="115"/>
        </w:rPr>
        <w:t>47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799" w:top="1500" w:bottom="980" w:left="1300" w:right="1720"/>
        </w:sectPr>
      </w:pPr>
    </w:p>
    <w:p>
      <w:pPr>
        <w:spacing w:line="240" w:lineRule="auto" w:before="4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numPr>
          <w:ilvl w:val="1"/>
          <w:numId w:val="6"/>
        </w:numPr>
        <w:tabs>
          <w:tab w:pos="1438" w:val="left" w:leader="none"/>
          <w:tab w:pos="5516" w:val="left" w:leader="none"/>
        </w:tabs>
        <w:spacing w:line="242" w:lineRule="auto" w:before="13" w:after="0"/>
        <w:ind w:left="1437" w:right="726" w:hanging="539"/>
        <w:jc w:val="left"/>
      </w:pPr>
      <w:hyperlink w:history="true" w:anchor="_bookmark73">
        <w:r>
          <w:rPr>
            <w:w w:val="115"/>
          </w:rPr>
          <w:t>Heat-map</w:t>
        </w:r>
        <w:r>
          <w:rPr>
            <w:spacing w:val="-43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3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3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2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3"/>
            <w:w w:val="115"/>
          </w:rPr>
          <w:t> </w:t>
        </w:r>
        <w:r>
          <w:rPr>
            <w:w w:val="115"/>
          </w:rPr>
          <w:t>diff</w:t>
        </w:r>
      </w:hyperlink>
      <w:r>
        <w:rPr>
          <w:w w:val="89"/>
        </w:rPr>
        <w:t> </w:t>
      </w:r>
      <w:hyperlink w:history="true" w:anchor="_bookmark73">
        <w:r>
          <w:rPr>
            <w:spacing w:val="-4"/>
            <w:w w:val="115"/>
          </w:rPr>
          <w:t>en</w:t>
        </w:r>
        <w:r>
          <w:rPr>
            <w:spacing w:val="-3"/>
            <w:w w:val="115"/>
          </w:rPr>
          <w:t>t </w:t>
        </w:r>
        <w:r>
          <w:rPr>
            <w:w w:val="115"/>
          </w:rPr>
          <w:t>k</w:t>
        </w:r>
        <w:r>
          <w:rPr>
            <w:spacing w:val="-3"/>
            <w:w w:val="115"/>
          </w:rPr>
          <w:t> values,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w w:val="115"/>
          </w:rPr>
          <w:t>IBM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3"/>
            <w:w w:val="115"/>
          </w:rPr>
          <w:t> </w:t>
        </w:r>
        <w:r>
          <w:rPr>
            <w:w w:val="115"/>
          </w:rPr>
          <w:t>HBM</w:t>
        </w:r>
        <w:r>
          <w:rPr>
            <w:spacing w:val="-3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2"/>
            <w:w w:val="115"/>
          </w:rPr>
          <w:t> </w:t>
        </w:r>
        <w:r>
          <w:rPr>
            <w:w w:val="115"/>
          </w:rPr>
          <w:t>in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>
            <w:spacing w:val="-2"/>
            <w:w w:val="115"/>
          </w:rPr>
          <w:t> </w:t>
        </w:r>
        <w:r>
          <w:rPr>
            <w:w w:val="115"/>
          </w:rPr>
          <w:t>k</w:t>
        </w:r>
        <w:r>
          <w:rPr>
            <w:spacing w:val="-3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0.6</w:t>
        </w:r>
        <w:r>
          <w:rPr>
            <w:spacing w:val="-3"/>
            <w:w w:val="115"/>
          </w:rPr>
          <w:t> </w:t>
        </w:r>
        <w:r>
          <w:rPr>
            <w:w w:val="115"/>
          </w:rPr>
          <w:t>to</w:t>
        </w:r>
        <w:r>
          <w:rPr>
            <w:spacing w:val="-2"/>
            <w:w w:val="115"/>
          </w:rPr>
          <w:t> </w:t>
        </w:r>
        <w:r>
          <w:rPr>
            <w:w w:val="115"/>
          </w:rPr>
          <w:t>1,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/>
        </w:r>
      </w:hyperlink>
    </w:p>
    <w:p>
      <w:pPr>
        <w:pStyle w:val="BodyText"/>
        <w:tabs>
          <w:tab w:pos="9108" w:val="right" w:leader="dot"/>
        </w:tabs>
        <w:spacing w:line="240" w:lineRule="auto" w:before="1"/>
        <w:ind w:left="1437" w:right="0"/>
        <w:jc w:val="left"/>
      </w:pPr>
      <w:hyperlink w:history="true" w:anchor="_bookmark73">
        <w:r>
          <w:rPr>
            <w:w w:val="110"/>
          </w:rPr>
          <w:t>category</w:t>
        </w:r>
        <w:r>
          <w:rPr>
            <w:spacing w:val="10"/>
            <w:w w:val="110"/>
          </w:rPr>
          <w:t> </w:t>
        </w:r>
        <w:r>
          <w:rPr>
            <w:w w:val="110"/>
          </w:rPr>
          <w:t>total.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48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516" w:val="left" w:leader="none"/>
        </w:tabs>
        <w:spacing w:line="240" w:lineRule="auto" w:before="38" w:after="0"/>
        <w:ind w:left="1437" w:right="0" w:hanging="539"/>
        <w:jc w:val="left"/>
      </w:pPr>
      <w:hyperlink w:history="true" w:anchor="_bookmark74">
        <w:r>
          <w:rPr>
            <w:w w:val="115"/>
          </w:rPr>
          <w:t>Heat-map</w:t>
        </w:r>
        <w:r>
          <w:rPr>
            <w:spacing w:val="-43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3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3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2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3"/>
            <w:w w:val="115"/>
          </w:rPr>
          <w:t> </w:t>
        </w:r>
        <w:r>
          <w:rPr>
            <w:w w:val="115"/>
          </w:rPr>
          <w:t>diff</w:t>
        </w:r>
        <w:r>
          <w:rPr/>
        </w:r>
      </w:hyperlink>
    </w:p>
    <w:p>
      <w:pPr>
        <w:pStyle w:val="BodyText"/>
        <w:tabs>
          <w:tab w:pos="9108" w:val="right" w:leader="dot"/>
        </w:tabs>
        <w:spacing w:line="240" w:lineRule="auto" w:before="3"/>
        <w:ind w:left="1437" w:right="0"/>
        <w:jc w:val="left"/>
      </w:pPr>
      <w:hyperlink w:history="true" w:anchor="_bookmark74">
        <w:r>
          <w:rPr>
            <w:spacing w:val="-3"/>
            <w:w w:val="110"/>
          </w:rPr>
          <w:t>ent</w:t>
        </w:r>
        <w:r>
          <w:rPr>
            <w:spacing w:val="9"/>
            <w:w w:val="110"/>
          </w:rPr>
          <w:t> </w:t>
        </w:r>
        <w:r>
          <w:rPr>
            <w:w w:val="110"/>
          </w:rPr>
          <w:t>k</w:t>
        </w:r>
        <w:r>
          <w:rPr>
            <w:spacing w:val="9"/>
            <w:w w:val="110"/>
          </w:rPr>
          <w:t> </w:t>
        </w:r>
        <w:r>
          <w:rPr>
            <w:spacing w:val="-2"/>
            <w:w w:val="110"/>
          </w:rPr>
          <w:t>values,</w:t>
        </w:r>
        <w:r>
          <w:rPr>
            <w:spacing w:val="9"/>
            <w:w w:val="110"/>
          </w:rPr>
          <w:t> </w:t>
        </w:r>
        <w:r>
          <w:rPr>
            <w:w w:val="110"/>
          </w:rPr>
          <w:t>of</w:t>
        </w:r>
        <w:r>
          <w:rPr>
            <w:spacing w:val="9"/>
            <w:w w:val="110"/>
          </w:rPr>
          <w:t> </w:t>
        </w:r>
        <w:r>
          <w:rPr>
            <w:w w:val="110"/>
          </w:rPr>
          <w:t>IBM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w w:val="110"/>
          </w:rPr>
          <w:t>HBM,</w:t>
        </w:r>
        <w:r>
          <w:rPr>
            <w:spacing w:val="11"/>
            <w:w w:val="110"/>
          </w:rPr>
          <w:t> </w:t>
        </w:r>
        <w:r>
          <w:rPr>
            <w:w w:val="110"/>
          </w:rPr>
          <w:t>at</w:t>
        </w:r>
        <w:r>
          <w:rPr>
            <w:spacing w:val="9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10"/>
            <w:w w:val="110"/>
          </w:rPr>
          <w:t> </w:t>
        </w:r>
        <w:r>
          <w:rPr>
            <w:w w:val="110"/>
          </w:rPr>
          <w:t>A.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50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516" w:val="left" w:leader="none"/>
        </w:tabs>
        <w:spacing w:line="242" w:lineRule="auto" w:before="38" w:after="0"/>
        <w:ind w:left="1437" w:right="726" w:hanging="539"/>
        <w:jc w:val="left"/>
      </w:pPr>
      <w:hyperlink w:history="true" w:anchor="_bookmark75">
        <w:r>
          <w:rPr>
            <w:w w:val="115"/>
          </w:rPr>
          <w:t>Heat-map</w:t>
        </w:r>
        <w:r>
          <w:rPr>
            <w:spacing w:val="-43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3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3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2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3"/>
            <w:w w:val="115"/>
          </w:rPr>
          <w:t> </w:t>
        </w:r>
        <w:r>
          <w:rPr>
            <w:w w:val="115"/>
          </w:rPr>
          <w:t>diff</w:t>
        </w:r>
      </w:hyperlink>
      <w:r>
        <w:rPr>
          <w:w w:val="89"/>
        </w:rPr>
        <w:t> </w:t>
      </w:r>
      <w:hyperlink w:history="true" w:anchor="_bookmark75">
        <w:r>
          <w:rPr>
            <w:spacing w:val="-4"/>
            <w:w w:val="115"/>
          </w:rPr>
          <w:t>en</w:t>
        </w:r>
        <w:r>
          <w:rPr>
            <w:spacing w:val="-3"/>
            <w:w w:val="115"/>
          </w:rPr>
          <w:t>t </w:t>
        </w:r>
        <w:r>
          <w:rPr>
            <w:w w:val="115"/>
          </w:rPr>
          <w:t>k</w:t>
        </w:r>
        <w:r>
          <w:rPr>
            <w:spacing w:val="-3"/>
            <w:w w:val="115"/>
          </w:rPr>
          <w:t> values,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w w:val="115"/>
          </w:rPr>
          <w:t>IBM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3"/>
            <w:w w:val="115"/>
          </w:rPr>
          <w:t> </w:t>
        </w:r>
        <w:r>
          <w:rPr>
            <w:w w:val="115"/>
          </w:rPr>
          <w:t>HBM</w:t>
        </w:r>
        <w:r>
          <w:rPr>
            <w:spacing w:val="-3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2"/>
            <w:w w:val="115"/>
          </w:rPr>
          <w:t> </w:t>
        </w:r>
        <w:r>
          <w:rPr>
            <w:w w:val="115"/>
          </w:rPr>
          <w:t>in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>
            <w:spacing w:val="-2"/>
            <w:w w:val="115"/>
          </w:rPr>
          <w:t> </w:t>
        </w:r>
        <w:r>
          <w:rPr>
            <w:w w:val="115"/>
          </w:rPr>
          <w:t>k</w:t>
        </w:r>
        <w:r>
          <w:rPr>
            <w:spacing w:val="-3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0.6</w:t>
        </w:r>
        <w:r>
          <w:rPr>
            <w:spacing w:val="-3"/>
            <w:w w:val="115"/>
          </w:rPr>
          <w:t> </w:t>
        </w:r>
        <w:r>
          <w:rPr>
            <w:w w:val="115"/>
          </w:rPr>
          <w:t>to</w:t>
        </w:r>
        <w:r>
          <w:rPr>
            <w:spacing w:val="-2"/>
            <w:w w:val="115"/>
          </w:rPr>
          <w:t> </w:t>
        </w:r>
        <w:r>
          <w:rPr>
            <w:w w:val="115"/>
          </w:rPr>
          <w:t>1,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/>
        </w:r>
      </w:hyperlink>
    </w:p>
    <w:p>
      <w:pPr>
        <w:pStyle w:val="BodyText"/>
        <w:tabs>
          <w:tab w:pos="9126" w:val="right" w:leader="dot"/>
        </w:tabs>
        <w:spacing w:line="240" w:lineRule="auto" w:before="1"/>
        <w:ind w:left="1437" w:right="0"/>
        <w:jc w:val="left"/>
      </w:pPr>
      <w:hyperlink w:history="true" w:anchor="_bookmark75">
        <w:r>
          <w:rPr>
            <w:w w:val="110"/>
          </w:rPr>
          <w:t>category</w:t>
        </w:r>
        <w:r>
          <w:rPr>
            <w:spacing w:val="9"/>
            <w:w w:val="110"/>
          </w:rPr>
          <w:t> </w:t>
        </w:r>
        <w:r>
          <w:rPr>
            <w:w w:val="110"/>
          </w:rPr>
          <w:t>A.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51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516" w:val="left" w:leader="none"/>
        </w:tabs>
        <w:spacing w:line="240" w:lineRule="auto" w:before="38" w:after="0"/>
        <w:ind w:left="1437" w:right="0" w:hanging="539"/>
        <w:jc w:val="left"/>
      </w:pPr>
      <w:hyperlink w:history="true" w:anchor="_bookmark76">
        <w:r>
          <w:rPr>
            <w:w w:val="115"/>
          </w:rPr>
          <w:t>Heat-map</w:t>
        </w:r>
        <w:r>
          <w:rPr>
            <w:spacing w:val="-43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3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3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2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3"/>
            <w:w w:val="115"/>
          </w:rPr>
          <w:t> </w:t>
        </w:r>
        <w:r>
          <w:rPr>
            <w:w w:val="115"/>
          </w:rPr>
          <w:t>diff</w:t>
        </w:r>
        <w:r>
          <w:rPr/>
        </w:r>
      </w:hyperlink>
    </w:p>
    <w:p>
      <w:pPr>
        <w:pStyle w:val="BodyText"/>
        <w:tabs>
          <w:tab w:pos="9108" w:val="right" w:leader="dot"/>
        </w:tabs>
        <w:spacing w:line="240" w:lineRule="auto" w:before="3"/>
        <w:ind w:left="1437" w:right="0"/>
        <w:jc w:val="left"/>
      </w:pPr>
      <w:hyperlink w:history="true" w:anchor="_bookmark76">
        <w:r>
          <w:rPr>
            <w:spacing w:val="-3"/>
            <w:w w:val="110"/>
          </w:rPr>
          <w:t>ent</w:t>
        </w:r>
        <w:r>
          <w:rPr>
            <w:spacing w:val="9"/>
            <w:w w:val="110"/>
          </w:rPr>
          <w:t> </w:t>
        </w:r>
        <w:r>
          <w:rPr>
            <w:w w:val="110"/>
          </w:rPr>
          <w:t>k</w:t>
        </w:r>
        <w:r>
          <w:rPr>
            <w:spacing w:val="9"/>
            <w:w w:val="110"/>
          </w:rPr>
          <w:t> </w:t>
        </w:r>
        <w:r>
          <w:rPr>
            <w:spacing w:val="-2"/>
            <w:w w:val="110"/>
          </w:rPr>
          <w:t>values,</w:t>
        </w:r>
        <w:r>
          <w:rPr>
            <w:spacing w:val="9"/>
            <w:w w:val="110"/>
          </w:rPr>
          <w:t> </w:t>
        </w:r>
        <w:r>
          <w:rPr>
            <w:w w:val="110"/>
          </w:rPr>
          <w:t>of</w:t>
        </w:r>
        <w:r>
          <w:rPr>
            <w:spacing w:val="9"/>
            <w:w w:val="110"/>
          </w:rPr>
          <w:t> </w:t>
        </w:r>
        <w:r>
          <w:rPr>
            <w:w w:val="110"/>
          </w:rPr>
          <w:t>IBM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w w:val="110"/>
          </w:rPr>
          <w:t>HBM,</w:t>
        </w:r>
        <w:r>
          <w:rPr>
            <w:spacing w:val="10"/>
            <w:w w:val="110"/>
          </w:rPr>
          <w:t> </w:t>
        </w:r>
        <w:r>
          <w:rPr>
            <w:w w:val="110"/>
          </w:rPr>
          <w:t>at</w:t>
        </w:r>
        <w:r>
          <w:rPr>
            <w:spacing w:val="9"/>
            <w:w w:val="110"/>
          </w:rPr>
          <w:t> </w:t>
        </w:r>
        <w:r>
          <w:rPr>
            <w:w w:val="110"/>
          </w:rPr>
          <w:t>category</w:t>
        </w:r>
        <w:r>
          <w:rPr>
            <w:spacing w:val="10"/>
            <w:w w:val="110"/>
          </w:rPr>
          <w:t> </w:t>
        </w:r>
        <w:r>
          <w:rPr>
            <w:w w:val="110"/>
          </w:rPr>
          <w:t>AA.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53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516" w:val="left" w:leader="none"/>
        </w:tabs>
        <w:spacing w:line="242" w:lineRule="auto" w:before="38" w:after="0"/>
        <w:ind w:left="1437" w:right="726" w:hanging="539"/>
        <w:jc w:val="left"/>
      </w:pPr>
      <w:hyperlink w:history="true" w:anchor="_bookmark77">
        <w:r>
          <w:rPr>
            <w:w w:val="115"/>
          </w:rPr>
          <w:t>Heat-map</w:t>
        </w:r>
        <w:r>
          <w:rPr>
            <w:spacing w:val="-43"/>
            <w:w w:val="115"/>
          </w:rPr>
          <w:t> </w:t>
        </w:r>
        <w:r>
          <w:rPr>
            <w:w w:val="115"/>
          </w:rPr>
          <w:t>of</w:t>
        </w:r>
        <w:r>
          <w:rPr>
            <w:spacing w:val="-4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42"/>
            <w:w w:val="115"/>
          </w:rPr>
          <w:t> </w:t>
        </w:r>
        <w:r>
          <w:rPr>
            <w:w w:val="115"/>
          </w:rPr>
          <w:t>alarms</w:t>
        </w:r>
        <w:r>
          <w:rPr>
            <w:spacing w:val="-43"/>
            <w:w w:val="115"/>
          </w:rPr>
          <w:t> </w:t>
        </w:r>
        <w:r>
          <w:rPr>
            <w:w w:val="115"/>
          </w:rPr>
          <w:t>for</w:t>
        </w:r>
        <w:r>
          <w:rPr>
            <w:spacing w:val="-4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3"/>
            <w:w w:val="115"/>
          </w:rPr>
          <w:t> </w:t>
        </w:r>
        <w:r>
          <w:rPr>
            <w:w w:val="115"/>
          </w:rPr>
          <w:t>size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3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2"/>
            <w:w w:val="115"/>
          </w:rPr>
          <w:t> </w:t>
        </w:r>
        <w:r>
          <w:rPr>
            <w:w w:val="115"/>
          </w:rPr>
          <w:t>under</w:t>
        </w:r>
        <w:r>
          <w:rPr>
            <w:spacing w:val="-33"/>
            <w:w w:val="115"/>
          </w:rPr>
          <w:t> </w:t>
        </w:r>
        <w:r>
          <w:rPr>
            <w:w w:val="115"/>
          </w:rPr>
          <w:t>diff</w:t>
        </w:r>
      </w:hyperlink>
      <w:r>
        <w:rPr>
          <w:w w:val="89"/>
        </w:rPr>
        <w:t> </w:t>
      </w:r>
      <w:hyperlink w:history="true" w:anchor="_bookmark77">
        <w:r>
          <w:rPr>
            <w:spacing w:val="-4"/>
            <w:w w:val="115"/>
          </w:rPr>
          <w:t>en</w:t>
        </w:r>
        <w:r>
          <w:rPr>
            <w:spacing w:val="-3"/>
            <w:w w:val="115"/>
          </w:rPr>
          <w:t>t </w:t>
        </w:r>
        <w:r>
          <w:rPr>
            <w:w w:val="115"/>
          </w:rPr>
          <w:t>k</w:t>
        </w:r>
        <w:r>
          <w:rPr>
            <w:spacing w:val="-3"/>
            <w:w w:val="115"/>
          </w:rPr>
          <w:t> values,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w w:val="115"/>
          </w:rPr>
          <w:t>IBM</w:t>
        </w:r>
        <w:r>
          <w:rPr>
            <w:spacing w:val="-2"/>
            <w:w w:val="115"/>
          </w:rPr>
          <w:t> </w:t>
        </w:r>
        <w:r>
          <w:rPr>
            <w:w w:val="115"/>
          </w:rPr>
          <w:t>and</w:t>
        </w:r>
        <w:r>
          <w:rPr>
            <w:spacing w:val="-3"/>
            <w:w w:val="115"/>
          </w:rPr>
          <w:t> </w:t>
        </w:r>
        <w:r>
          <w:rPr>
            <w:w w:val="115"/>
          </w:rPr>
          <w:t>HBM</w:t>
        </w:r>
        <w:r>
          <w:rPr>
            <w:spacing w:val="-3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2"/>
            <w:w w:val="115"/>
          </w:rPr>
          <w:t> </w:t>
        </w:r>
        <w:r>
          <w:rPr>
            <w:w w:val="115"/>
          </w:rPr>
          <w:t>in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>
            <w:spacing w:val="-2"/>
            <w:w w:val="115"/>
          </w:rPr>
          <w:t> </w:t>
        </w:r>
        <w:r>
          <w:rPr>
            <w:w w:val="115"/>
          </w:rPr>
          <w:t>k</w:t>
        </w:r>
        <w:r>
          <w:rPr>
            <w:spacing w:val="-3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2"/>
            <w:w w:val="115"/>
          </w:rPr>
          <w:t> </w:t>
        </w:r>
        <w:r>
          <w:rPr>
            <w:w w:val="115"/>
          </w:rPr>
          <w:t>of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0.6</w:t>
        </w:r>
        <w:r>
          <w:rPr>
            <w:spacing w:val="-3"/>
            <w:w w:val="115"/>
          </w:rPr>
          <w:t> </w:t>
        </w:r>
        <w:r>
          <w:rPr>
            <w:w w:val="115"/>
          </w:rPr>
          <w:t>to</w:t>
        </w:r>
        <w:r>
          <w:rPr>
            <w:spacing w:val="-2"/>
            <w:w w:val="115"/>
          </w:rPr>
          <w:t> </w:t>
        </w:r>
        <w:r>
          <w:rPr>
            <w:w w:val="115"/>
          </w:rPr>
          <w:t>1,</w:t>
        </w:r>
        <w:r>
          <w:rPr>
            <w:spacing w:val="-3"/>
            <w:w w:val="115"/>
          </w:rPr>
          <w:t> </w:t>
        </w:r>
        <w:r>
          <w:rPr>
            <w:w w:val="115"/>
          </w:rPr>
          <w:t>at</w:t>
        </w:r>
        <w:r>
          <w:rPr/>
        </w:r>
      </w:hyperlink>
    </w:p>
    <w:p>
      <w:pPr>
        <w:pStyle w:val="BodyText"/>
        <w:tabs>
          <w:tab w:pos="9110" w:val="right" w:leader="dot"/>
        </w:tabs>
        <w:spacing w:line="240" w:lineRule="auto" w:before="1"/>
        <w:ind w:left="1437" w:right="0"/>
        <w:jc w:val="left"/>
      </w:pPr>
      <w:hyperlink w:history="true" w:anchor="_bookmark77">
        <w:r>
          <w:rPr>
            <w:w w:val="110"/>
          </w:rPr>
          <w:t>category</w:t>
        </w:r>
        <w:r>
          <w:rPr>
            <w:spacing w:val="9"/>
            <w:w w:val="110"/>
          </w:rPr>
          <w:t> </w:t>
        </w:r>
        <w:r>
          <w:rPr>
            <w:w w:val="110"/>
          </w:rPr>
          <w:t>AA.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54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  <w:tab w:pos="9126" w:val="right" w:leader="dot"/>
        </w:tabs>
        <w:spacing w:line="242" w:lineRule="auto" w:before="38" w:after="0"/>
        <w:ind w:left="1437" w:right="111" w:hanging="539"/>
        <w:jc w:val="left"/>
      </w:pPr>
      <w:hyperlink w:history="true" w:anchor="_bookmark89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w w:val="114"/>
        </w:rPr>
        <w:t> </w:t>
      </w:r>
      <w:r>
        <w:rPr>
          <w:spacing w:val="25"/>
          <w:w w:val="114"/>
        </w:rPr>
        <w:t> </w:t>
      </w:r>
      <w:hyperlink w:history="true" w:anchor="_bookmark89">
        <w:r>
          <w:rPr>
            <w:w w:val="115"/>
          </w:rPr>
          <w:t>ture,</w:t>
        </w:r>
        <w:r>
          <w:rPr>
            <w:spacing w:val="3"/>
            <w:w w:val="115"/>
          </w:rPr>
          <w:t> </w:t>
        </w:r>
        <w:r>
          <w:rPr>
            <w:w w:val="115"/>
          </w:rPr>
          <w:t>of</w:t>
        </w:r>
        <w:r>
          <w:rPr>
            <w:spacing w:val="4"/>
            <w:w w:val="115"/>
          </w:rPr>
          <w:t> </w:t>
        </w:r>
        <w:r>
          <w:rPr>
            <w:w w:val="115"/>
          </w:rPr>
          <w:t>IBM</w:t>
        </w:r>
        <w:r>
          <w:rPr>
            <w:spacing w:val="3"/>
            <w:w w:val="115"/>
          </w:rPr>
          <w:t> </w:t>
        </w:r>
        <w:r>
          <w:rPr>
            <w:w w:val="115"/>
          </w:rPr>
          <w:t>and</w:t>
        </w:r>
        <w:r>
          <w:rPr>
            <w:spacing w:val="4"/>
            <w:w w:val="115"/>
          </w:rPr>
          <w:t> </w:t>
        </w:r>
        <w:r>
          <w:rPr>
            <w:w w:val="115"/>
          </w:rPr>
          <w:t>HBM</w:t>
        </w:r>
        <w:r>
          <w:rPr>
            <w:spacing w:val="4"/>
            <w:w w:val="115"/>
          </w:rPr>
          <w:t> </w:t>
        </w:r>
        <w:r>
          <w:rPr>
            <w:w w:val="115"/>
          </w:rPr>
          <w:t>at</w:t>
        </w:r>
        <w:r>
          <w:rPr>
            <w:spacing w:val="3"/>
            <w:w w:val="115"/>
          </w:rPr>
          <w:t> </w:t>
        </w:r>
        <w:r>
          <w:rPr>
            <w:w w:val="115"/>
          </w:rPr>
          <w:t>category</w:t>
        </w:r>
        <w:r>
          <w:rPr>
            <w:spacing w:val="5"/>
            <w:w w:val="115"/>
          </w:rPr>
          <w:t> </w:t>
        </w:r>
        <w:r>
          <w:rPr>
            <w:w w:val="115"/>
          </w:rPr>
          <w:t>total.</w:t>
        </w:r>
      </w:hyperlink>
      <w:r>
        <w:rPr>
          <w:rFonts w:ascii="Times New Roman"/>
          <w:w w:val="115"/>
        </w:rPr>
        <w:tab/>
        <w:tab/>
      </w:r>
      <w:r>
        <w:rPr>
          <w:w w:val="115"/>
        </w:rPr>
        <w:t>61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  <w:tab w:pos="9108" w:val="right" w:leader="dot"/>
        </w:tabs>
        <w:spacing w:line="242" w:lineRule="auto" w:before="36" w:after="0"/>
        <w:ind w:left="1437" w:right="129" w:hanging="539"/>
        <w:jc w:val="left"/>
      </w:pPr>
      <w:hyperlink w:history="true" w:anchor="_bookmark90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w w:val="114"/>
        </w:rPr>
        <w:t> </w:t>
      </w:r>
      <w:r>
        <w:rPr>
          <w:spacing w:val="25"/>
          <w:w w:val="114"/>
        </w:rPr>
        <w:t> </w:t>
      </w:r>
      <w:hyperlink w:history="true" w:anchor="_bookmark90">
        <w:r>
          <w:rPr>
            <w:w w:val="115"/>
          </w:rPr>
          <w:t>ture,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IBM</w:t>
        </w:r>
        <w:r>
          <w:rPr>
            <w:spacing w:val="-12"/>
            <w:w w:val="115"/>
          </w:rPr>
          <w:t> </w:t>
        </w:r>
        <w:r>
          <w:rPr>
            <w:w w:val="115"/>
          </w:rPr>
          <w:t>and</w:t>
        </w:r>
        <w:r>
          <w:rPr>
            <w:spacing w:val="-12"/>
            <w:w w:val="115"/>
          </w:rPr>
          <w:t> </w:t>
        </w:r>
        <w:r>
          <w:rPr>
            <w:w w:val="115"/>
          </w:rPr>
          <w:t>HBM</w:t>
        </w:r>
        <w:r>
          <w:rPr>
            <w:spacing w:val="-12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12"/>
            <w:w w:val="115"/>
          </w:rPr>
          <w:t> </w:t>
        </w:r>
        <w:r>
          <w:rPr>
            <w:w w:val="115"/>
          </w:rPr>
          <w:t>in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w w:val="115"/>
          </w:rPr>
          <w:t>k</w:t>
        </w:r>
        <w:r>
          <w:rPr>
            <w:spacing w:val="-12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0.6</w:t>
        </w:r>
        <w:r>
          <w:rPr>
            <w:spacing w:val="-12"/>
            <w:w w:val="115"/>
          </w:rPr>
          <w:t> </w:t>
        </w:r>
        <w:r>
          <w:rPr>
            <w:w w:val="115"/>
          </w:rPr>
          <w:t>to</w:t>
        </w:r>
        <w:r>
          <w:rPr>
            <w:spacing w:val="-12"/>
            <w:w w:val="115"/>
          </w:rPr>
          <w:t> </w:t>
        </w:r>
        <w:r>
          <w:rPr>
            <w:w w:val="115"/>
          </w:rPr>
          <w:t>1,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spacing w:val="-2"/>
            <w:w w:val="115"/>
          </w:rPr>
          <w:t>category</w:t>
        </w:r>
      </w:hyperlink>
      <w:r>
        <w:rPr>
          <w:w w:val="111"/>
        </w:rPr>
        <w:t> </w:t>
      </w:r>
      <w:r>
        <w:rPr>
          <w:spacing w:val="25"/>
          <w:w w:val="111"/>
        </w:rPr>
        <w:t> </w:t>
      </w:r>
      <w:hyperlink w:history="true" w:anchor="_bookmark90">
        <w:r>
          <w:rPr>
            <w:w w:val="115"/>
          </w:rPr>
          <w:t>total.</w:t>
        </w:r>
      </w:hyperlink>
      <w:r>
        <w:rPr>
          <w:rFonts w:ascii="Times New Roman"/>
          <w:w w:val="115"/>
        </w:rPr>
        <w:tab/>
        <w:tab/>
        <w:tab/>
      </w:r>
      <w:r>
        <w:rPr>
          <w:w w:val="115"/>
        </w:rPr>
        <w:t>62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  <w:tab w:pos="9110" w:val="right" w:leader="dot"/>
        </w:tabs>
        <w:spacing w:line="242" w:lineRule="auto" w:before="36" w:after="0"/>
        <w:ind w:left="1437" w:right="127" w:hanging="539"/>
        <w:jc w:val="left"/>
      </w:pPr>
      <w:hyperlink w:history="true" w:anchor="_bookmark91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w w:val="114"/>
        </w:rPr>
        <w:t> </w:t>
      </w:r>
      <w:r>
        <w:rPr>
          <w:spacing w:val="25"/>
          <w:w w:val="114"/>
        </w:rPr>
        <w:t> </w:t>
      </w:r>
      <w:hyperlink w:history="true" w:anchor="_bookmark91">
        <w:r>
          <w:rPr>
            <w:w w:val="115"/>
          </w:rPr>
          <w:t>ture,</w:t>
        </w:r>
        <w:r>
          <w:rPr>
            <w:spacing w:val="-10"/>
            <w:w w:val="115"/>
          </w:rPr>
          <w:t> </w:t>
        </w:r>
        <w:r>
          <w:rPr>
            <w:w w:val="115"/>
          </w:rPr>
          <w:t>of</w:t>
        </w:r>
        <w:r>
          <w:rPr>
            <w:spacing w:val="-9"/>
            <w:w w:val="115"/>
          </w:rPr>
          <w:t> </w:t>
        </w:r>
        <w:r>
          <w:rPr>
            <w:w w:val="115"/>
          </w:rPr>
          <w:t>IBM</w:t>
        </w:r>
        <w:r>
          <w:rPr>
            <w:spacing w:val="-10"/>
            <w:w w:val="115"/>
          </w:rPr>
          <w:t> </w:t>
        </w:r>
        <w:r>
          <w:rPr>
            <w:w w:val="115"/>
          </w:rPr>
          <w:t>and</w:t>
        </w:r>
        <w:r>
          <w:rPr>
            <w:spacing w:val="-9"/>
            <w:w w:val="115"/>
          </w:rPr>
          <w:t> </w:t>
        </w:r>
        <w:r>
          <w:rPr>
            <w:w w:val="115"/>
          </w:rPr>
          <w:t>HBM,</w:t>
        </w:r>
        <w:r>
          <w:rPr>
            <w:spacing w:val="-9"/>
            <w:w w:val="115"/>
          </w:rPr>
          <w:t> </w:t>
        </w:r>
        <w:r>
          <w:rPr>
            <w:w w:val="115"/>
          </w:rPr>
          <w:t>at</w:t>
        </w:r>
        <w:r>
          <w:rPr>
            <w:spacing w:val="-9"/>
            <w:w w:val="115"/>
          </w:rPr>
          <w:t> </w:t>
        </w:r>
        <w:r>
          <w:rPr>
            <w:w w:val="115"/>
          </w:rPr>
          <w:t>category</w:t>
        </w:r>
        <w:r>
          <w:rPr>
            <w:spacing w:val="-9"/>
            <w:w w:val="115"/>
          </w:rPr>
          <w:t> </w:t>
        </w:r>
        <w:r>
          <w:rPr>
            <w:w w:val="115"/>
          </w:rPr>
          <w:t>A.</w:t>
        </w:r>
      </w:hyperlink>
      <w:r>
        <w:rPr>
          <w:rFonts w:ascii="Times New Roman"/>
          <w:w w:val="115"/>
        </w:rPr>
        <w:tab/>
        <w:tab/>
      </w:r>
      <w:r>
        <w:rPr>
          <w:w w:val="115"/>
        </w:rPr>
        <w:t>64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</w:tabs>
        <w:spacing w:line="242" w:lineRule="auto" w:before="36" w:after="0"/>
        <w:ind w:left="1437" w:right="693" w:hanging="539"/>
        <w:jc w:val="left"/>
      </w:pPr>
      <w:hyperlink w:history="true" w:anchor="_bookmark92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spacing w:val="25"/>
          <w:w w:val="114"/>
        </w:rPr>
        <w:t> </w:t>
      </w:r>
      <w:hyperlink w:history="true" w:anchor="_bookmark92">
        <w:r>
          <w:rPr>
            <w:w w:val="115"/>
          </w:rPr>
          <w:t>ture,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IBM</w:t>
        </w:r>
        <w:r>
          <w:rPr>
            <w:spacing w:val="-12"/>
            <w:w w:val="115"/>
          </w:rPr>
          <w:t> </w:t>
        </w:r>
        <w:r>
          <w:rPr>
            <w:w w:val="115"/>
          </w:rPr>
          <w:t>and</w:t>
        </w:r>
        <w:r>
          <w:rPr>
            <w:spacing w:val="-12"/>
            <w:w w:val="115"/>
          </w:rPr>
          <w:t> </w:t>
        </w:r>
        <w:r>
          <w:rPr>
            <w:w w:val="115"/>
          </w:rPr>
          <w:t>HBM</w:t>
        </w:r>
        <w:r>
          <w:rPr>
            <w:spacing w:val="-12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12"/>
            <w:w w:val="115"/>
          </w:rPr>
          <w:t> </w:t>
        </w:r>
        <w:r>
          <w:rPr>
            <w:w w:val="115"/>
          </w:rPr>
          <w:t>in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w w:val="115"/>
          </w:rPr>
          <w:t>k</w:t>
        </w:r>
        <w:r>
          <w:rPr>
            <w:spacing w:val="-12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0.6</w:t>
        </w:r>
        <w:r>
          <w:rPr>
            <w:spacing w:val="-12"/>
            <w:w w:val="115"/>
          </w:rPr>
          <w:t> </w:t>
        </w:r>
        <w:r>
          <w:rPr>
            <w:w w:val="115"/>
          </w:rPr>
          <w:t>to</w:t>
        </w:r>
        <w:r>
          <w:rPr>
            <w:spacing w:val="-12"/>
            <w:w w:val="115"/>
          </w:rPr>
          <w:t> </w:t>
        </w:r>
        <w:r>
          <w:rPr>
            <w:w w:val="115"/>
          </w:rPr>
          <w:t>1,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spacing w:val="-2"/>
            <w:w w:val="115"/>
          </w:rPr>
          <w:t>category</w:t>
        </w:r>
        <w:r>
          <w:rPr/>
        </w:r>
      </w:hyperlink>
    </w:p>
    <w:p>
      <w:pPr>
        <w:pStyle w:val="BodyText"/>
        <w:tabs>
          <w:tab w:pos="9108" w:val="right" w:leader="dot"/>
        </w:tabs>
        <w:spacing w:line="240" w:lineRule="auto" w:before="1"/>
        <w:ind w:left="1428" w:right="0"/>
        <w:jc w:val="left"/>
      </w:pPr>
      <w:hyperlink w:history="true" w:anchor="_bookmark92">
        <w:r>
          <w:rPr>
            <w:w w:val="105"/>
          </w:rPr>
          <w:t>A.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65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  <w:tab w:pos="9114" w:val="right" w:leader="dot"/>
        </w:tabs>
        <w:spacing w:line="242" w:lineRule="auto" w:before="38" w:after="0"/>
        <w:ind w:left="1437" w:right="123" w:hanging="539"/>
        <w:jc w:val="left"/>
      </w:pPr>
      <w:hyperlink w:history="true" w:anchor="_bookmark93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w w:val="114"/>
        </w:rPr>
        <w:t> </w:t>
      </w:r>
      <w:r>
        <w:rPr>
          <w:spacing w:val="25"/>
          <w:w w:val="114"/>
        </w:rPr>
        <w:t> </w:t>
      </w:r>
      <w:hyperlink w:history="true" w:anchor="_bookmark93">
        <w:r>
          <w:rPr>
            <w:w w:val="115"/>
          </w:rPr>
          <w:t>ture,</w:t>
        </w:r>
        <w:r>
          <w:rPr>
            <w:spacing w:val="2"/>
            <w:w w:val="115"/>
          </w:rPr>
          <w:t> </w:t>
        </w:r>
        <w:r>
          <w:rPr>
            <w:w w:val="115"/>
          </w:rPr>
          <w:t>of</w:t>
        </w:r>
        <w:r>
          <w:rPr>
            <w:spacing w:val="3"/>
            <w:w w:val="115"/>
          </w:rPr>
          <w:t> </w:t>
        </w:r>
        <w:r>
          <w:rPr>
            <w:w w:val="115"/>
          </w:rPr>
          <w:t>IBM</w:t>
        </w:r>
        <w:r>
          <w:rPr>
            <w:spacing w:val="3"/>
            <w:w w:val="115"/>
          </w:rPr>
          <w:t> </w:t>
        </w:r>
        <w:r>
          <w:rPr>
            <w:w w:val="115"/>
          </w:rPr>
          <w:t>and</w:t>
        </w:r>
        <w:r>
          <w:rPr>
            <w:spacing w:val="2"/>
            <w:w w:val="115"/>
          </w:rPr>
          <w:t> </w:t>
        </w:r>
        <w:r>
          <w:rPr>
            <w:w w:val="115"/>
          </w:rPr>
          <w:t>HBM,</w:t>
        </w:r>
        <w:r>
          <w:rPr>
            <w:spacing w:val="4"/>
            <w:w w:val="115"/>
          </w:rPr>
          <w:t> </w:t>
        </w:r>
        <w:r>
          <w:rPr>
            <w:w w:val="115"/>
          </w:rPr>
          <w:t>at</w:t>
        </w:r>
        <w:r>
          <w:rPr>
            <w:spacing w:val="3"/>
            <w:w w:val="115"/>
          </w:rPr>
          <w:t> </w:t>
        </w:r>
        <w:r>
          <w:rPr>
            <w:w w:val="115"/>
          </w:rPr>
          <w:t>category</w:t>
        </w:r>
        <w:r>
          <w:rPr>
            <w:spacing w:val="3"/>
            <w:w w:val="115"/>
          </w:rPr>
          <w:t> </w:t>
        </w:r>
        <w:r>
          <w:rPr>
            <w:w w:val="115"/>
          </w:rPr>
          <w:t>AA.</w:t>
        </w:r>
      </w:hyperlink>
      <w:r>
        <w:rPr>
          <w:rFonts w:ascii="Times New Roman"/>
          <w:w w:val="115"/>
        </w:rPr>
        <w:tab/>
        <w:tab/>
      </w:r>
      <w:r>
        <w:rPr>
          <w:w w:val="115"/>
        </w:rPr>
        <w:t>67</w:t>
      </w:r>
      <w:r>
        <w:rPr/>
      </w:r>
    </w:p>
    <w:p>
      <w:pPr>
        <w:pStyle w:val="BodyText"/>
        <w:numPr>
          <w:ilvl w:val="1"/>
          <w:numId w:val="6"/>
        </w:numPr>
        <w:tabs>
          <w:tab w:pos="1438" w:val="left" w:leader="none"/>
          <w:tab w:pos="5607" w:val="left" w:leader="none"/>
          <w:tab w:pos="6531" w:val="left" w:leader="none"/>
        </w:tabs>
        <w:spacing w:line="242" w:lineRule="auto" w:before="36" w:after="0"/>
        <w:ind w:left="1437" w:right="693" w:hanging="539"/>
        <w:jc w:val="left"/>
      </w:pPr>
      <w:hyperlink w:history="true" w:anchor="_bookmark94">
        <w:r>
          <w:rPr>
            <w:w w:val="115"/>
          </w:rPr>
          <w:t>Heat-map</w:t>
        </w:r>
        <w:r>
          <w:rPr>
            <w:spacing w:val="-32"/>
            <w:w w:val="115"/>
          </w:rPr>
          <w:t> </w:t>
        </w:r>
        <w:r>
          <w:rPr>
            <w:w w:val="115"/>
          </w:rPr>
          <w:t>of</w:t>
        </w:r>
        <w:r>
          <w:rPr>
            <w:spacing w:val="-32"/>
            <w:w w:val="115"/>
          </w:rPr>
          <w:t> </w:t>
        </w:r>
        <w:r>
          <w:rPr>
            <w:w w:val="115"/>
          </w:rPr>
          <w:t>anomaly</w:t>
        </w:r>
        <w:r>
          <w:rPr>
            <w:spacing w:val="-31"/>
            <w:w w:val="115"/>
          </w:rPr>
          <w:t> </w:t>
        </w:r>
        <w:r>
          <w:rPr>
            <w:w w:val="115"/>
          </w:rPr>
          <w:t>signals</w:t>
        </w:r>
        <w:r>
          <w:rPr>
            <w:spacing w:val="-31"/>
            <w:w w:val="115"/>
          </w:rPr>
          <w:t> </w:t>
        </w:r>
        <w:r>
          <w:rPr>
            <w:w w:val="115"/>
          </w:rPr>
          <w:t>for</w:t>
        </w:r>
        <w:r>
          <w:rPr>
            <w:spacing w:val="-3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"/>
            <w:w w:val="115"/>
          </w:rPr>
          <w:t> </w:t>
        </w:r>
        <w:r>
          <w:rPr>
            <w:w w:val="115"/>
          </w:rPr>
          <w:t>struc-</w:t>
        </w:r>
      </w:hyperlink>
      <w:r>
        <w:rPr>
          <w:spacing w:val="25"/>
          <w:w w:val="114"/>
        </w:rPr>
        <w:t> </w:t>
      </w:r>
      <w:hyperlink w:history="true" w:anchor="_bookmark94">
        <w:r>
          <w:rPr>
            <w:w w:val="115"/>
          </w:rPr>
          <w:t>ture,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IBM</w:t>
        </w:r>
        <w:r>
          <w:rPr>
            <w:spacing w:val="-12"/>
            <w:w w:val="115"/>
          </w:rPr>
          <w:t> </w:t>
        </w:r>
        <w:r>
          <w:rPr>
            <w:w w:val="115"/>
          </w:rPr>
          <w:t>and</w:t>
        </w:r>
        <w:r>
          <w:rPr>
            <w:spacing w:val="-12"/>
            <w:w w:val="115"/>
          </w:rPr>
          <w:t> </w:t>
        </w:r>
        <w:r>
          <w:rPr>
            <w:w w:val="115"/>
          </w:rPr>
          <w:t>HBM</w:t>
        </w:r>
        <w:r>
          <w:rPr>
            <w:spacing w:val="-12"/>
            <w:w w:val="115"/>
          </w:rPr>
          <w:t> </w:t>
        </w:r>
        <w:r>
          <w:rPr>
            <w:spacing w:val="1"/>
            <w:w w:val="115"/>
          </w:rPr>
          <w:t>zoomed</w:t>
        </w:r>
        <w:r>
          <w:rPr>
            <w:spacing w:val="-12"/>
            <w:w w:val="115"/>
          </w:rPr>
          <w:t> </w:t>
        </w:r>
        <w:r>
          <w:rPr>
            <w:w w:val="115"/>
          </w:rPr>
          <w:t>in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w w:val="115"/>
          </w:rPr>
          <w:t>k</w:t>
        </w:r>
        <w:r>
          <w:rPr>
            <w:spacing w:val="-12"/>
            <w:w w:val="115"/>
          </w:rPr>
          <w:t> </w:t>
        </w:r>
        <w:r>
          <w:rPr>
            <w:spacing w:val="-4"/>
            <w:w w:val="115"/>
          </w:rPr>
          <w:t>values</w:t>
        </w:r>
        <w:r>
          <w:rPr>
            <w:spacing w:val="-12"/>
            <w:w w:val="115"/>
          </w:rPr>
          <w:t> </w:t>
        </w:r>
        <w:r>
          <w:rPr>
            <w:w w:val="115"/>
          </w:rPr>
          <w:t>of</w:t>
        </w:r>
        <w:r>
          <w:rPr>
            <w:spacing w:val="-12"/>
            <w:w w:val="115"/>
          </w:rPr>
          <w:t> </w:t>
        </w:r>
        <w:r>
          <w:rPr>
            <w:w w:val="115"/>
          </w:rPr>
          <w:t>0.6</w:t>
        </w:r>
        <w:r>
          <w:rPr>
            <w:spacing w:val="-12"/>
            <w:w w:val="115"/>
          </w:rPr>
          <w:t> </w:t>
        </w:r>
        <w:r>
          <w:rPr>
            <w:w w:val="115"/>
          </w:rPr>
          <w:t>to</w:t>
        </w:r>
        <w:r>
          <w:rPr>
            <w:spacing w:val="-12"/>
            <w:w w:val="115"/>
          </w:rPr>
          <w:t> </w:t>
        </w:r>
        <w:r>
          <w:rPr>
            <w:w w:val="115"/>
          </w:rPr>
          <w:t>1,</w:t>
        </w:r>
        <w:r>
          <w:rPr>
            <w:spacing w:val="-12"/>
            <w:w w:val="115"/>
          </w:rPr>
          <w:t> </w:t>
        </w:r>
        <w:r>
          <w:rPr>
            <w:w w:val="115"/>
          </w:rPr>
          <w:t>at</w:t>
        </w:r>
        <w:r>
          <w:rPr>
            <w:spacing w:val="-12"/>
            <w:w w:val="115"/>
          </w:rPr>
          <w:t> </w:t>
        </w:r>
        <w:r>
          <w:rPr>
            <w:spacing w:val="-2"/>
            <w:w w:val="115"/>
          </w:rPr>
          <w:t>category</w:t>
        </w:r>
        <w:r>
          <w:rPr/>
        </w:r>
      </w:hyperlink>
    </w:p>
    <w:p>
      <w:pPr>
        <w:pStyle w:val="BodyText"/>
        <w:tabs>
          <w:tab w:pos="9108" w:val="right" w:leader="dot"/>
        </w:tabs>
        <w:spacing w:line="240" w:lineRule="auto" w:before="1"/>
        <w:ind w:left="1428" w:right="0"/>
        <w:jc w:val="left"/>
      </w:pPr>
      <w:hyperlink w:history="true" w:anchor="_bookmark94">
        <w:r>
          <w:rPr>
            <w:w w:val="105"/>
          </w:rPr>
          <w:t>AA.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68</w:t>
      </w:r>
      <w:r>
        <w:rPr/>
      </w:r>
    </w:p>
    <w:p>
      <w:pPr>
        <w:pStyle w:val="BodyText"/>
        <w:numPr>
          <w:ilvl w:val="1"/>
          <w:numId w:val="7"/>
        </w:numPr>
        <w:tabs>
          <w:tab w:pos="1438" w:val="left" w:leader="none"/>
          <w:tab w:pos="9108" w:val="right" w:leader="dot"/>
        </w:tabs>
        <w:spacing w:line="242" w:lineRule="auto" w:before="238" w:after="0"/>
        <w:ind w:left="1410" w:right="129" w:hanging="512"/>
        <w:jc w:val="left"/>
      </w:pPr>
      <w:hyperlink w:history="true" w:anchor="_bookmark100">
        <w:r>
          <w:rPr>
            <w:w w:val="115"/>
          </w:rPr>
          <w:t>Visualisation</w:t>
        </w:r>
        <w:r>
          <w:rPr>
            <w:spacing w:val="8"/>
            <w:w w:val="115"/>
          </w:rPr>
          <w:t> </w:t>
        </w:r>
        <w:r>
          <w:rPr>
            <w:w w:val="115"/>
          </w:rPr>
          <w:t>of</w:t>
        </w:r>
        <w:r>
          <w:rPr>
            <w:spacing w:val="8"/>
            <w:w w:val="115"/>
          </w:rPr>
          <w:t> </w:t>
        </w:r>
        <w:r>
          <w:rPr>
            <w:w w:val="115"/>
          </w:rPr>
          <w:t>ICD-10</w:t>
        </w:r>
        <w:r>
          <w:rPr>
            <w:spacing w:val="7"/>
            <w:w w:val="115"/>
          </w:rPr>
          <w:t> </w:t>
        </w:r>
        <w:r>
          <w:rPr>
            <w:spacing w:val="1"/>
            <w:w w:val="115"/>
          </w:rPr>
          <w:t>Code</w:t>
        </w:r>
        <w:r>
          <w:rPr>
            <w:spacing w:val="6"/>
            <w:w w:val="115"/>
          </w:rPr>
          <w:t> </w:t>
        </w:r>
        <w:r>
          <w:rPr>
            <w:w w:val="115"/>
          </w:rPr>
          <w:t>Structure,</w:t>
        </w:r>
        <w:r>
          <w:rPr>
            <w:spacing w:val="9"/>
            <w:w w:val="115"/>
          </w:rPr>
          <w:t> </w:t>
        </w:r>
        <w:r>
          <w:rPr>
            <w:w w:val="115"/>
          </w:rPr>
          <w:t>from</w:t>
        </w:r>
      </w:hyperlink>
      <w:r>
        <w:rPr>
          <w:spacing w:val="7"/>
          <w:w w:val="115"/>
        </w:rPr>
        <w:t> </w:t>
      </w:r>
      <w:hyperlink w:history="true" w:anchor="_bookmark163">
        <w:r>
          <w:rPr>
            <w:w w:val="115"/>
          </w:rPr>
          <w:t>Andrus</w:t>
        </w:r>
      </w:hyperlink>
      <w:r>
        <w:rPr>
          <w:spacing w:val="7"/>
          <w:w w:val="115"/>
        </w:rPr>
        <w:t> </w:t>
      </w:r>
      <w:hyperlink w:history="true" w:anchor="_bookmark100">
        <w:r>
          <w:rPr>
            <w:w w:val="115"/>
          </w:rPr>
          <w:t>and</w:t>
        </w:r>
        <w:r>
          <w:rPr>
            <w:spacing w:val="7"/>
            <w:w w:val="115"/>
          </w:rPr>
          <w:t> </w:t>
        </w:r>
        <w:r>
          <w:rPr>
            <w:w w:val="115"/>
          </w:rPr>
          <w:t>Bohnett</w:t>
        </w:r>
      </w:hyperlink>
      <w:r>
        <w:rPr>
          <w:spacing w:val="22"/>
          <w:w w:val="118"/>
        </w:rPr>
        <w:t> </w:t>
      </w:r>
      <w:hyperlink w:history="true" w:anchor="_bookmark163">
        <w:r>
          <w:rPr>
            <w:w w:val="115"/>
          </w:rPr>
          <w:t>(2013).</w:t>
        </w:r>
      </w:hyperlink>
      <w:r>
        <w:rPr>
          <w:rFonts w:ascii="Times New Roman"/>
          <w:w w:val="115"/>
        </w:rPr>
        <w:tab/>
      </w:r>
      <w:r>
        <w:rPr>
          <w:w w:val="115"/>
        </w:rPr>
        <w:t>72</w:t>
      </w:r>
      <w:r>
        <w:rPr/>
      </w:r>
    </w:p>
    <w:p>
      <w:pPr>
        <w:pStyle w:val="BodyText"/>
        <w:numPr>
          <w:ilvl w:val="1"/>
          <w:numId w:val="7"/>
        </w:numPr>
        <w:tabs>
          <w:tab w:pos="1438" w:val="left" w:leader="none"/>
        </w:tabs>
        <w:spacing w:line="240" w:lineRule="auto" w:before="36" w:after="0"/>
        <w:ind w:left="1437" w:right="0" w:hanging="539"/>
        <w:jc w:val="left"/>
      </w:pPr>
      <w:hyperlink w:history="true" w:anchor="_bookmark110">
        <w:r>
          <w:rPr>
            <w:spacing w:val="-1"/>
            <w:w w:val="110"/>
          </w:rPr>
          <w:t>Posterior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4"/>
            <w:w w:val="110"/>
          </w:rPr>
          <w:t> </w:t>
        </w:r>
        <w:r>
          <w:rPr>
            <w:w w:val="110"/>
          </w:rPr>
          <w:t>ICD</w:t>
        </w:r>
        <w:r>
          <w:rPr>
            <w:spacing w:val="-5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4"/>
            <w:w w:val="110"/>
          </w:rPr>
          <w:t> </w:t>
        </w:r>
        <w:r>
          <w:rPr>
            <w:w w:val="110"/>
          </w:rPr>
          <w:t>452</w:t>
        </w:r>
        <w:r>
          <w:rPr>
            <w:spacing w:val="-5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its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ancestors,</w:t>
        </w:r>
        <w:r>
          <w:rPr>
            <w:spacing w:val="-5"/>
            <w:w w:val="110"/>
          </w:rPr>
          <w:t> </w:t>
        </w:r>
        <w:r>
          <w:rPr>
            <w:w w:val="110"/>
          </w:rPr>
          <w:t>with</w:t>
        </w:r>
        <w:r>
          <w:rPr/>
        </w:r>
      </w:hyperlink>
    </w:p>
    <w:p>
      <w:pPr>
        <w:pStyle w:val="BodyText"/>
        <w:tabs>
          <w:tab w:pos="8544" w:val="left" w:leader="none"/>
          <w:tab w:pos="8874" w:val="left" w:leader="none"/>
        </w:tabs>
        <w:spacing w:line="240" w:lineRule="auto" w:before="3"/>
        <w:ind w:left="1437" w:right="0"/>
        <w:jc w:val="left"/>
      </w:pPr>
      <w:hyperlink w:history="true" w:anchor="_bookmark110">
        <w:r>
          <w:rPr>
            <w:w w:val="110"/>
          </w:rPr>
          <w:t>no</w:t>
        </w:r>
        <w:r>
          <w:rPr>
            <w:spacing w:val="15"/>
            <w:w w:val="110"/>
          </w:rPr>
          <w:t> </w:t>
        </w:r>
        <w:r>
          <w:rPr>
            <w:w w:val="110"/>
          </w:rPr>
          <w:t>added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16"/>
            <w:w w:val="110"/>
          </w:rPr>
          <w:t> </w:t>
        </w:r>
        <w:r>
          <w:rPr>
            <w:w w:val="110"/>
          </w:rPr>
          <w:t>and</w:t>
        </w:r>
        <w:r>
          <w:rPr>
            <w:spacing w:val="16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7"/>
            <w:w w:val="110"/>
          </w:rPr>
          <w:t> </w:t>
        </w:r>
        <w:r>
          <w:rPr>
            <w:w w:val="110"/>
          </w:rPr>
          <w:t>with</w:t>
        </w:r>
        <w:r>
          <w:rPr>
            <w:spacing w:val="17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5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6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spacing w:val="1"/>
          <w:w w:val="110"/>
        </w:rPr>
        <w:tab/>
      </w:r>
      <w:r>
        <w:rPr>
          <w:w w:val="110"/>
        </w:rPr>
        <w:t>.</w:t>
        <w:tab/>
        <w:t>80</w:t>
      </w:r>
      <w:r>
        <w:rPr/>
      </w:r>
    </w:p>
    <w:p>
      <w:pPr>
        <w:pStyle w:val="BodyText"/>
        <w:numPr>
          <w:ilvl w:val="1"/>
          <w:numId w:val="7"/>
        </w:numPr>
        <w:tabs>
          <w:tab w:pos="1438" w:val="left" w:leader="none"/>
        </w:tabs>
        <w:spacing w:line="240" w:lineRule="auto" w:before="38" w:after="0"/>
        <w:ind w:left="1437" w:right="0" w:hanging="539"/>
        <w:jc w:val="left"/>
      </w:pPr>
      <w:hyperlink w:history="true" w:anchor="_bookmark112">
        <w:r>
          <w:rPr>
            <w:spacing w:val="-1"/>
            <w:w w:val="110"/>
          </w:rPr>
          <w:t>Posterior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4"/>
            <w:w w:val="110"/>
          </w:rPr>
          <w:t> </w:t>
        </w:r>
        <w:r>
          <w:rPr>
            <w:w w:val="110"/>
          </w:rPr>
          <w:t>ICD</w:t>
        </w:r>
        <w:r>
          <w:rPr>
            <w:spacing w:val="-5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4"/>
            <w:w w:val="110"/>
          </w:rPr>
          <w:t> </w:t>
        </w:r>
        <w:r>
          <w:rPr>
            <w:w w:val="110"/>
          </w:rPr>
          <w:t>452</w:t>
        </w:r>
        <w:r>
          <w:rPr>
            <w:spacing w:val="-5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its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ancestors,</w:t>
        </w:r>
        <w:r>
          <w:rPr>
            <w:spacing w:val="-5"/>
            <w:w w:val="110"/>
          </w:rPr>
          <w:t> </w:t>
        </w:r>
        <w:r>
          <w:rPr>
            <w:w w:val="110"/>
          </w:rPr>
          <w:t>with</w:t>
        </w:r>
        <w:r>
          <w:rPr/>
        </w:r>
      </w:hyperlink>
    </w:p>
    <w:p>
      <w:pPr>
        <w:pStyle w:val="BodyText"/>
        <w:tabs>
          <w:tab w:pos="8891" w:val="left" w:leader="none"/>
        </w:tabs>
        <w:spacing w:line="240" w:lineRule="auto" w:before="3"/>
        <w:ind w:left="1437" w:right="0"/>
        <w:jc w:val="left"/>
      </w:pPr>
      <w:hyperlink w:history="true" w:anchor="_bookmark112">
        <w:r>
          <w:rPr>
            <w:w w:val="110"/>
          </w:rPr>
          <w:t>no</w:t>
        </w:r>
        <w:r>
          <w:rPr>
            <w:spacing w:val="11"/>
            <w:w w:val="110"/>
          </w:rPr>
          <w:t> </w:t>
        </w:r>
        <w:r>
          <w:rPr>
            <w:w w:val="110"/>
          </w:rPr>
          <w:t>added</w:t>
        </w:r>
        <w:r>
          <w:rPr>
            <w:spacing w:val="13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12"/>
            <w:w w:val="110"/>
          </w:rPr>
          <w:t> </w:t>
        </w:r>
        <w:r>
          <w:rPr>
            <w:w w:val="110"/>
          </w:rPr>
          <w:t>and</w:t>
        </w:r>
        <w:r>
          <w:rPr>
            <w:spacing w:val="12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3"/>
            <w:w w:val="110"/>
          </w:rPr>
          <w:t> </w:t>
        </w:r>
        <w:r>
          <w:rPr>
            <w:w w:val="110"/>
          </w:rPr>
          <w:t>with</w:t>
        </w:r>
        <w:r>
          <w:rPr>
            <w:spacing w:val="13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2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2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spacing w:val="16"/>
          <w:w w:val="110"/>
        </w:rPr>
        <w:t> </w:t>
      </w:r>
      <w:r>
        <w:rPr>
          <w:w w:val="110"/>
        </w:rPr>
        <w:t>.</w:t>
      </w:r>
      <w:r>
        <w:rPr>
          <w:spacing w:val="56"/>
          <w:w w:val="110"/>
        </w:rPr>
        <w:t> </w:t>
      </w:r>
      <w:r>
        <w:rPr>
          <w:w w:val="110"/>
        </w:rPr>
        <w:t>.</w:t>
        <w:tab/>
        <w:t>81</w:t>
      </w:r>
      <w:r>
        <w:rPr/>
      </w:r>
    </w:p>
    <w:p>
      <w:pPr>
        <w:pStyle w:val="BodyText"/>
        <w:numPr>
          <w:ilvl w:val="1"/>
          <w:numId w:val="7"/>
        </w:numPr>
        <w:tabs>
          <w:tab w:pos="1438" w:val="left" w:leader="none"/>
          <w:tab w:pos="9108" w:val="right" w:leader="dot"/>
        </w:tabs>
        <w:spacing w:line="242" w:lineRule="auto" w:before="38" w:after="0"/>
        <w:ind w:left="1437" w:right="129" w:hanging="539"/>
        <w:jc w:val="left"/>
      </w:pPr>
      <w:hyperlink w:history="true" w:anchor="_bookmark114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2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3"/>
            <w:w w:val="110"/>
          </w:rPr>
          <w:t> </w:t>
        </w:r>
        <w:r>
          <w:rPr>
            <w:w w:val="110"/>
          </w:rPr>
          <w:t>410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3"/>
            <w:w w:val="110"/>
          </w:rPr>
          <w:t> </w:t>
        </w:r>
        <w:r>
          <w:rPr>
            <w:spacing w:val="-1"/>
            <w:w w:val="110"/>
          </w:rPr>
          <w:t>ancestor</w:t>
        </w:r>
        <w:r>
          <w:rPr>
            <w:spacing w:val="-2"/>
            <w:w w:val="110"/>
          </w:rPr>
          <w:t>s</w:t>
        </w:r>
        <w:r>
          <w:rPr>
            <w:spacing w:val="-1"/>
            <w:w w:val="110"/>
          </w:rPr>
          <w:t>,</w:t>
        </w:r>
        <w:r>
          <w:rPr>
            <w:w w:val="110"/>
          </w:rPr>
          <w:t>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3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3"/>
          <w:w w:val="115"/>
        </w:rPr>
        <w:t> </w:t>
      </w:r>
      <w:hyperlink w:history="true" w:anchor="_bookmark114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82</w:t>
      </w:r>
      <w:r>
        <w:rPr/>
      </w:r>
    </w:p>
    <w:p>
      <w:pPr>
        <w:pStyle w:val="BodyText"/>
        <w:numPr>
          <w:ilvl w:val="1"/>
          <w:numId w:val="7"/>
        </w:numPr>
        <w:tabs>
          <w:tab w:pos="1438" w:val="left" w:leader="none"/>
          <w:tab w:pos="9108" w:val="right" w:leader="dot"/>
        </w:tabs>
        <w:spacing w:line="242" w:lineRule="auto" w:before="36" w:after="0"/>
        <w:ind w:left="1437" w:right="129" w:hanging="539"/>
        <w:jc w:val="left"/>
      </w:pPr>
      <w:hyperlink w:history="true" w:anchor="_bookmark116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2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3"/>
            <w:w w:val="110"/>
          </w:rPr>
          <w:t> </w:t>
        </w:r>
        <w:r>
          <w:rPr>
            <w:w w:val="110"/>
          </w:rPr>
          <w:t>410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3"/>
            <w:w w:val="110"/>
          </w:rPr>
          <w:t> </w:t>
        </w:r>
        <w:r>
          <w:rPr>
            <w:spacing w:val="-1"/>
            <w:w w:val="110"/>
          </w:rPr>
          <w:t>ancestor</w:t>
        </w:r>
        <w:r>
          <w:rPr>
            <w:spacing w:val="-2"/>
            <w:w w:val="110"/>
          </w:rPr>
          <w:t>s</w:t>
        </w:r>
        <w:r>
          <w:rPr>
            <w:spacing w:val="-1"/>
            <w:w w:val="110"/>
          </w:rPr>
          <w:t>,</w:t>
        </w:r>
        <w:r>
          <w:rPr>
            <w:w w:val="110"/>
          </w:rPr>
          <w:t>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3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3"/>
          <w:w w:val="115"/>
        </w:rPr>
        <w:t> </w:t>
      </w:r>
      <w:hyperlink w:history="true" w:anchor="_bookmark116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Hierarchiacl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83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0" w:footer="799" w:top="1500" w:bottom="980" w:left="1720" w:right="1280"/>
        </w:sectPr>
      </w:pPr>
    </w:p>
    <w:p>
      <w:pPr>
        <w:pStyle w:val="BodyText"/>
        <w:numPr>
          <w:ilvl w:val="1"/>
          <w:numId w:val="7"/>
        </w:numPr>
        <w:tabs>
          <w:tab w:pos="647" w:val="left" w:leader="none"/>
          <w:tab w:pos="8320" w:val="right" w:leader="dot"/>
        </w:tabs>
        <w:spacing w:line="242" w:lineRule="auto" w:before="173" w:after="0"/>
        <w:ind w:left="647" w:right="537" w:hanging="539"/>
        <w:jc w:val="left"/>
      </w:pPr>
      <w:hyperlink w:history="true" w:anchor="_bookmark118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415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18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84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18" w:val="right" w:leader="dot"/>
        </w:tabs>
        <w:spacing w:line="242" w:lineRule="auto" w:before="1" w:after="0"/>
        <w:ind w:left="647" w:right="539" w:hanging="539"/>
        <w:jc w:val="left"/>
      </w:pPr>
      <w:hyperlink w:history="true" w:anchor="_bookmark120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415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20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85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18" w:val="right" w:leader="dot"/>
        </w:tabs>
        <w:spacing w:line="242" w:lineRule="auto" w:before="1" w:after="0"/>
        <w:ind w:left="647" w:right="539" w:hanging="539"/>
        <w:jc w:val="left"/>
      </w:pPr>
      <w:hyperlink w:history="true" w:anchor="_bookmark122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452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22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86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23" w:val="right" w:leader="dot"/>
        </w:tabs>
        <w:spacing w:line="242" w:lineRule="auto" w:before="1" w:after="0"/>
        <w:ind w:left="647" w:right="534" w:hanging="539"/>
        <w:jc w:val="left"/>
      </w:pPr>
      <w:hyperlink w:history="true" w:anchor="_bookmark124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452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24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87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18" w:val="right" w:leader="dot"/>
        </w:tabs>
        <w:spacing w:line="242" w:lineRule="auto" w:before="1" w:after="0"/>
        <w:ind w:left="638" w:right="539" w:hanging="530"/>
        <w:jc w:val="left"/>
      </w:pPr>
      <w:hyperlink w:history="true" w:anchor="_bookmark125">
        <w:r>
          <w:rPr>
            <w:w w:val="110"/>
          </w:rPr>
          <w:t>Heat-map</w:t>
        </w:r>
        <w:r>
          <w:rPr>
            <w:spacing w:val="-23"/>
            <w:w w:val="110"/>
          </w:rPr>
          <w:t> </w:t>
        </w:r>
        <w:r>
          <w:rPr>
            <w:w w:val="110"/>
          </w:rPr>
          <w:t>of</w:t>
        </w:r>
        <w:r>
          <w:rPr>
            <w:spacing w:val="-23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-23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-24"/>
            <w:w w:val="110"/>
          </w:rPr>
          <w:t> </w:t>
        </w:r>
        <w:r>
          <w:rPr>
            <w:w w:val="110"/>
          </w:rPr>
          <w:t>for</w:t>
        </w:r>
        <w:r>
          <w:rPr>
            <w:spacing w:val="-23"/>
            <w:w w:val="110"/>
          </w:rPr>
          <w:t> </w:t>
        </w:r>
        <w:r>
          <w:rPr>
            <w:w w:val="110"/>
          </w:rPr>
          <w:t>ICD</w:t>
        </w:r>
        <w:r>
          <w:rPr>
            <w:spacing w:val="-23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-23"/>
            <w:w w:val="110"/>
          </w:rPr>
          <w:t> </w:t>
        </w:r>
        <w:r>
          <w:rPr>
            <w:w w:val="110"/>
          </w:rPr>
          <w:t>and</w:t>
        </w:r>
        <w:r>
          <w:rPr>
            <w:spacing w:val="-23"/>
            <w:w w:val="110"/>
          </w:rPr>
          <w:t> </w:t>
        </w:r>
        <w:r>
          <w:rPr>
            <w:w w:val="110"/>
          </w:rPr>
          <w:t>452</w:t>
        </w:r>
        <w:r>
          <w:rPr>
            <w:spacing w:val="-24"/>
            <w:w w:val="110"/>
          </w:rPr>
          <w:t> </w:t>
        </w:r>
        <w:r>
          <w:rPr>
            <w:w w:val="110"/>
          </w:rPr>
          <w:t>and</w:t>
        </w:r>
        <w:r>
          <w:rPr>
            <w:spacing w:val="-23"/>
            <w:w w:val="110"/>
          </w:rPr>
          <w:t> </w:t>
        </w:r>
        <w:r>
          <w:rPr>
            <w:w w:val="110"/>
          </w:rPr>
          <w:t>its</w:t>
        </w:r>
        <w:r>
          <w:rPr>
            <w:spacing w:val="-23"/>
            <w:w w:val="110"/>
          </w:rPr>
          <w:t> </w:t>
        </w:r>
        <w:r>
          <w:rPr>
            <w:w w:val="110"/>
          </w:rPr>
          <w:t>ancestors,</w:t>
        </w:r>
      </w:hyperlink>
      <w:r>
        <w:rPr>
          <w:w w:val="109"/>
        </w:rPr>
        <w:t> </w:t>
      </w:r>
      <w:r>
        <w:rPr>
          <w:w w:val="109"/>
        </w:rPr>
        <w:t>  </w:t>
      </w:r>
      <w:hyperlink w:history="true" w:anchor="_bookmark125">
        <w:r>
          <w:rPr>
            <w:w w:val="110"/>
          </w:rPr>
          <w:t>with</w:t>
        </w:r>
        <w:r>
          <w:rPr>
            <w:spacing w:val="9"/>
            <w:w w:val="110"/>
          </w:rPr>
          <w:t> </w:t>
        </w:r>
        <w:r>
          <w:rPr>
            <w:w w:val="110"/>
          </w:rPr>
          <w:t>no</w:t>
        </w:r>
        <w:r>
          <w:rPr>
            <w:spacing w:val="8"/>
            <w:w w:val="110"/>
          </w:rPr>
          <w:t> </w:t>
        </w:r>
        <w:r>
          <w:rPr>
            <w:w w:val="110"/>
          </w:rPr>
          <w:t>added</w:t>
        </w:r>
        <w:r>
          <w:rPr>
            <w:spacing w:val="9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of</w:t>
        </w:r>
        <w:r>
          <w:rPr>
            <w:spacing w:val="8"/>
            <w:w w:val="110"/>
          </w:rPr>
          <w:t> </w:t>
        </w:r>
        <w:r>
          <w:rPr>
            <w:w w:val="110"/>
          </w:rPr>
          <w:t>IBM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8"/>
            <w:w w:val="110"/>
          </w:rPr>
          <w:t> </w:t>
        </w:r>
        <w:r>
          <w:rPr>
            <w:w w:val="110"/>
          </w:rPr>
          <w:t>HBM.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88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17" w:val="right" w:leader="dot"/>
        </w:tabs>
        <w:spacing w:line="242" w:lineRule="auto" w:before="1" w:after="0"/>
        <w:ind w:left="640" w:right="539" w:hanging="532"/>
        <w:jc w:val="left"/>
      </w:pPr>
      <w:hyperlink w:history="true" w:anchor="_bookmark126">
        <w:r>
          <w:rPr>
            <w:w w:val="110"/>
          </w:rPr>
          <w:t>Heat-map</w:t>
        </w:r>
        <w:r>
          <w:rPr>
            <w:spacing w:val="56"/>
            <w:w w:val="110"/>
          </w:rPr>
          <w:t> </w:t>
        </w:r>
        <w:r>
          <w:rPr>
            <w:w w:val="110"/>
          </w:rPr>
          <w:t>of</w:t>
        </w:r>
        <w:r>
          <w:rPr>
            <w:spacing w:val="55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56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56"/>
            <w:w w:val="110"/>
          </w:rPr>
          <w:t> </w:t>
        </w:r>
        <w:r>
          <w:rPr>
            <w:w w:val="110"/>
          </w:rPr>
          <w:t>for</w:t>
        </w:r>
        <w:r>
          <w:rPr>
            <w:spacing w:val="55"/>
            <w:w w:val="110"/>
          </w:rPr>
          <w:t> </w:t>
        </w:r>
        <w:r>
          <w:rPr>
            <w:w w:val="110"/>
          </w:rPr>
          <w:t>ICD</w:t>
        </w:r>
        <w:r>
          <w:rPr>
            <w:spacing w:val="56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55"/>
            <w:w w:val="110"/>
          </w:rPr>
          <w:t> </w:t>
        </w:r>
        <w:r>
          <w:rPr>
            <w:w w:val="110"/>
          </w:rPr>
          <w:t>and</w:t>
        </w:r>
        <w:r>
          <w:rPr>
            <w:spacing w:val="56"/>
            <w:w w:val="110"/>
          </w:rPr>
          <w:t> </w:t>
        </w:r>
        <w:r>
          <w:rPr>
            <w:w w:val="110"/>
          </w:rPr>
          <w:t>452</w:t>
        </w:r>
        <w:r>
          <w:rPr>
            <w:spacing w:val="55"/>
            <w:w w:val="110"/>
          </w:rPr>
          <w:t> </w:t>
        </w:r>
        <w:r>
          <w:rPr>
            <w:w w:val="110"/>
          </w:rPr>
          <w:t>and</w:t>
        </w:r>
        <w:r>
          <w:rPr>
            <w:spacing w:val="55"/>
            <w:w w:val="110"/>
          </w:rPr>
          <w:t> </w:t>
        </w:r>
        <w:r>
          <w:rPr>
            <w:spacing w:val="-1"/>
            <w:w w:val="110"/>
          </w:rPr>
          <w:t>their</w:t>
        </w:r>
      </w:hyperlink>
      <w:r>
        <w:rPr>
          <w:spacing w:val="24"/>
          <w:w w:val="113"/>
        </w:rPr>
        <w:t> </w:t>
      </w:r>
      <w:hyperlink w:history="true" w:anchor="_bookmark126">
        <w:r>
          <w:rPr>
            <w:w w:val="110"/>
          </w:rPr>
          <w:t>ancestors,</w:t>
        </w:r>
        <w:r>
          <w:rPr>
            <w:spacing w:val="-2"/>
            <w:w w:val="110"/>
          </w:rPr>
          <w:t> </w:t>
        </w:r>
        <w:r>
          <w:rPr>
            <w:w w:val="110"/>
          </w:rPr>
          <w:t>with no</w:t>
        </w:r>
        <w:r>
          <w:rPr>
            <w:spacing w:val="-1"/>
            <w:w w:val="110"/>
          </w:rPr>
          <w:t> </w:t>
        </w:r>
        <w:r>
          <w:rPr>
            <w:w w:val="110"/>
          </w:rPr>
          <w:t>added anomalies, of</w:t>
        </w:r>
        <w:r>
          <w:rPr>
            <w:spacing w:val="-1"/>
            <w:w w:val="110"/>
          </w:rPr>
          <w:t> </w:t>
        </w:r>
        <w:r>
          <w:rPr>
            <w:w w:val="110"/>
          </w:rPr>
          <w:t>IBM and</w:t>
        </w:r>
        <w:r>
          <w:rPr>
            <w:spacing w:val="-1"/>
            <w:w w:val="110"/>
          </w:rPr>
          <w:t> </w:t>
        </w:r>
        <w:r>
          <w:rPr>
            <w:w w:val="110"/>
          </w:rPr>
          <w:t>HBM z</w:t>
        </w:r>
        <w:r>
          <w:rPr>
            <w:spacing w:val="6"/>
            <w:w w:val="110"/>
          </w:rPr>
          <w:t>o</w:t>
        </w:r>
        <w:r>
          <w:rPr>
            <w:w w:val="110"/>
          </w:rPr>
          <w:t>omed</w:t>
        </w:r>
        <w:r>
          <w:rPr>
            <w:spacing w:val="-1"/>
            <w:w w:val="110"/>
          </w:rPr>
          <w:t> </w:t>
        </w:r>
        <w:r>
          <w:rPr>
            <w:w w:val="110"/>
          </w:rPr>
          <w:t>in at</w:t>
        </w:r>
        <w:r>
          <w:rPr>
            <w:spacing w:val="-1"/>
            <w:w w:val="110"/>
          </w:rPr>
          <w:t> </w:t>
        </w:r>
        <w:r>
          <w:rPr>
            <w:w w:val="110"/>
          </w:rPr>
          <w:t>k</w:t>
        </w:r>
      </w:hyperlink>
      <w:r>
        <w:rPr>
          <w:w w:val="107"/>
        </w:rPr>
        <w:t> </w:t>
      </w:r>
      <w:hyperlink w:history="true" w:anchor="_bookmark126">
        <w:r>
          <w:rPr>
            <w:spacing w:val="-3"/>
            <w:w w:val="110"/>
          </w:rPr>
          <w:t>valu</w:t>
        </w:r>
        <w:r>
          <w:rPr>
            <w:spacing w:val="-4"/>
            <w:w w:val="110"/>
          </w:rPr>
          <w:t>es</w:t>
        </w:r>
        <w:r>
          <w:rPr>
            <w:spacing w:val="8"/>
            <w:w w:val="110"/>
          </w:rPr>
          <w:t> </w:t>
        </w:r>
        <w:r>
          <w:rPr>
            <w:w w:val="110"/>
          </w:rPr>
          <w:t>of</w:t>
        </w:r>
        <w:r>
          <w:rPr>
            <w:spacing w:val="8"/>
            <w:w w:val="110"/>
          </w:rPr>
          <w:t> </w:t>
        </w:r>
        <w:r>
          <w:rPr>
            <w:w w:val="110"/>
          </w:rPr>
          <w:t>0.9</w:t>
        </w:r>
        <w:r>
          <w:rPr>
            <w:spacing w:val="9"/>
            <w:w w:val="110"/>
          </w:rPr>
          <w:t> </w:t>
        </w:r>
        <w:r>
          <w:rPr>
            <w:w w:val="110"/>
          </w:rPr>
          <w:t>to</w:t>
        </w:r>
        <w:r>
          <w:rPr>
            <w:spacing w:val="8"/>
            <w:w w:val="110"/>
          </w:rPr>
          <w:t> </w:t>
        </w:r>
        <w:r>
          <w:rPr>
            <w:w w:val="110"/>
          </w:rPr>
          <w:t>1.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89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35" w:val="right" w:leader="dot"/>
        </w:tabs>
        <w:spacing w:line="242" w:lineRule="auto" w:before="1" w:after="0"/>
        <w:ind w:left="647" w:right="522" w:hanging="539"/>
        <w:jc w:val="left"/>
      </w:pPr>
      <w:hyperlink w:history="true" w:anchor="_bookmark127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410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27">
        <w:r>
          <w:rPr>
            <w:w w:val="110"/>
          </w:rPr>
          <w:t>added</w:t>
        </w:r>
        <w:r>
          <w:rPr>
            <w:spacing w:val="8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of</w:t>
        </w:r>
        <w:r>
          <w:rPr>
            <w:spacing w:val="8"/>
            <w:w w:val="110"/>
          </w:rPr>
          <w:t> </w:t>
        </w:r>
        <w:r>
          <w:rPr>
            <w:w w:val="110"/>
          </w:rPr>
          <w:t>IBM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w w:val="110"/>
          </w:rPr>
          <w:t>HBM.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91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083" w:val="left" w:leader="none"/>
        </w:tabs>
        <w:spacing w:line="242" w:lineRule="auto" w:before="1" w:after="0"/>
        <w:ind w:left="647" w:right="539" w:hanging="539"/>
        <w:jc w:val="left"/>
      </w:pPr>
      <w:hyperlink w:history="true" w:anchor="_bookmark128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410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28">
        <w:r>
          <w:rPr>
            <w:w w:val="110"/>
          </w:rPr>
          <w:t>added</w:t>
        </w:r>
        <w:r>
          <w:rPr>
            <w:spacing w:val="6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IBM</w:t>
        </w:r>
        <w:r>
          <w:rPr>
            <w:spacing w:val="6"/>
            <w:w w:val="110"/>
          </w:rPr>
          <w:t> </w:t>
        </w:r>
        <w:r>
          <w:rPr>
            <w:w w:val="110"/>
          </w:rPr>
          <w:t>and</w:t>
        </w:r>
        <w:r>
          <w:rPr>
            <w:spacing w:val="6"/>
            <w:w w:val="110"/>
          </w:rPr>
          <w:t> </w:t>
        </w:r>
        <w:r>
          <w:rPr>
            <w:w w:val="110"/>
          </w:rPr>
          <w:t>HBM</w:t>
        </w:r>
        <w:r>
          <w:rPr>
            <w:spacing w:val="7"/>
            <w:w w:val="110"/>
          </w:rPr>
          <w:t> </w:t>
        </w:r>
        <w:r>
          <w:rPr>
            <w:spacing w:val="1"/>
            <w:w w:val="110"/>
          </w:rPr>
          <w:t>zoomed</w:t>
        </w:r>
        <w:r>
          <w:rPr>
            <w:spacing w:val="6"/>
            <w:w w:val="110"/>
          </w:rPr>
          <w:t> </w:t>
        </w:r>
        <w:r>
          <w:rPr>
            <w:w w:val="110"/>
          </w:rPr>
          <w:t>in</w:t>
        </w:r>
        <w:r>
          <w:rPr>
            <w:spacing w:val="6"/>
            <w:w w:val="110"/>
          </w:rPr>
          <w:t> </w:t>
        </w:r>
        <w:r>
          <w:rPr>
            <w:w w:val="110"/>
          </w:rPr>
          <w:t>at</w:t>
        </w:r>
        <w:r>
          <w:rPr>
            <w:spacing w:val="6"/>
            <w:w w:val="110"/>
          </w:rPr>
          <w:t> </w:t>
        </w:r>
        <w:r>
          <w:rPr>
            <w:w w:val="110"/>
          </w:rPr>
          <w:t>k</w:t>
        </w:r>
        <w:r>
          <w:rPr>
            <w:spacing w:val="6"/>
            <w:w w:val="110"/>
          </w:rPr>
          <w:t> </w:t>
        </w:r>
        <w:r>
          <w:rPr>
            <w:spacing w:val="-3"/>
            <w:w w:val="110"/>
          </w:rPr>
          <w:t>values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0.9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6"/>
            <w:w w:val="110"/>
          </w:rPr>
          <w:t> </w:t>
        </w:r>
        <w:r>
          <w:rPr>
            <w:w w:val="110"/>
          </w:rPr>
          <w:t>1.</w:t>
        </w:r>
      </w:hyperlink>
      <w:r>
        <w:rPr>
          <w:w w:val="110"/>
        </w:rPr>
        <w:tab/>
      </w:r>
      <w:r>
        <w:rPr/>
        <w:t>92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20" w:val="right" w:leader="dot"/>
        </w:tabs>
        <w:spacing w:line="242" w:lineRule="auto" w:before="1" w:after="0"/>
        <w:ind w:left="647" w:right="537" w:hanging="539"/>
        <w:jc w:val="left"/>
      </w:pPr>
      <w:hyperlink w:history="true" w:anchor="_bookmark129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415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29">
        <w:r>
          <w:rPr>
            <w:w w:val="110"/>
          </w:rPr>
          <w:t>added</w:t>
        </w:r>
        <w:r>
          <w:rPr>
            <w:spacing w:val="8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of</w:t>
        </w:r>
        <w:r>
          <w:rPr>
            <w:spacing w:val="8"/>
            <w:w w:val="110"/>
          </w:rPr>
          <w:t> </w:t>
        </w:r>
        <w:r>
          <w:rPr>
            <w:w w:val="110"/>
          </w:rPr>
          <w:t>IBM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w w:val="110"/>
          </w:rPr>
          <w:t>HBM.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94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083" w:val="left" w:leader="none"/>
        </w:tabs>
        <w:spacing w:line="242" w:lineRule="auto" w:before="1" w:after="0"/>
        <w:ind w:left="647" w:right="539" w:hanging="539"/>
        <w:jc w:val="left"/>
      </w:pPr>
      <w:hyperlink w:history="true" w:anchor="_bookmark130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415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30">
        <w:r>
          <w:rPr>
            <w:w w:val="110"/>
          </w:rPr>
          <w:t>added</w:t>
        </w:r>
        <w:r>
          <w:rPr>
            <w:spacing w:val="6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IBM</w:t>
        </w:r>
        <w:r>
          <w:rPr>
            <w:spacing w:val="6"/>
            <w:w w:val="110"/>
          </w:rPr>
          <w:t> </w:t>
        </w:r>
        <w:r>
          <w:rPr>
            <w:w w:val="110"/>
          </w:rPr>
          <w:t>and</w:t>
        </w:r>
        <w:r>
          <w:rPr>
            <w:spacing w:val="6"/>
            <w:w w:val="110"/>
          </w:rPr>
          <w:t> </w:t>
        </w:r>
        <w:r>
          <w:rPr>
            <w:w w:val="110"/>
          </w:rPr>
          <w:t>HBM</w:t>
        </w:r>
        <w:r>
          <w:rPr>
            <w:spacing w:val="7"/>
            <w:w w:val="110"/>
          </w:rPr>
          <w:t> </w:t>
        </w:r>
        <w:r>
          <w:rPr>
            <w:spacing w:val="1"/>
            <w:w w:val="110"/>
          </w:rPr>
          <w:t>zoomed</w:t>
        </w:r>
        <w:r>
          <w:rPr>
            <w:spacing w:val="6"/>
            <w:w w:val="110"/>
          </w:rPr>
          <w:t> </w:t>
        </w:r>
        <w:r>
          <w:rPr>
            <w:w w:val="110"/>
          </w:rPr>
          <w:t>in</w:t>
        </w:r>
        <w:r>
          <w:rPr>
            <w:spacing w:val="6"/>
            <w:w w:val="110"/>
          </w:rPr>
          <w:t> </w:t>
        </w:r>
        <w:r>
          <w:rPr>
            <w:w w:val="110"/>
          </w:rPr>
          <w:t>at</w:t>
        </w:r>
        <w:r>
          <w:rPr>
            <w:spacing w:val="6"/>
            <w:w w:val="110"/>
          </w:rPr>
          <w:t> </w:t>
        </w:r>
        <w:r>
          <w:rPr>
            <w:w w:val="110"/>
          </w:rPr>
          <w:t>k</w:t>
        </w:r>
        <w:r>
          <w:rPr>
            <w:spacing w:val="6"/>
            <w:w w:val="110"/>
          </w:rPr>
          <w:t> </w:t>
        </w:r>
        <w:r>
          <w:rPr>
            <w:spacing w:val="-3"/>
            <w:w w:val="110"/>
          </w:rPr>
          <w:t>values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0.9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6"/>
            <w:w w:val="110"/>
          </w:rPr>
          <w:t> </w:t>
        </w:r>
        <w:r>
          <w:rPr>
            <w:w w:val="110"/>
          </w:rPr>
          <w:t>1.</w:t>
        </w:r>
      </w:hyperlink>
      <w:r>
        <w:rPr>
          <w:w w:val="110"/>
        </w:rPr>
        <w:tab/>
      </w:r>
      <w:r>
        <w:rPr/>
        <w:t>95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323" w:val="right" w:leader="dot"/>
        </w:tabs>
        <w:spacing w:line="242" w:lineRule="auto" w:before="1" w:after="0"/>
        <w:ind w:left="647" w:right="534" w:hanging="539"/>
        <w:jc w:val="left"/>
      </w:pPr>
      <w:hyperlink w:history="true" w:anchor="_bookmark131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452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31">
        <w:r>
          <w:rPr>
            <w:w w:val="110"/>
          </w:rPr>
          <w:t>added</w:t>
        </w:r>
        <w:r>
          <w:rPr>
            <w:spacing w:val="8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of</w:t>
        </w:r>
        <w:r>
          <w:rPr>
            <w:spacing w:val="8"/>
            <w:w w:val="110"/>
          </w:rPr>
          <w:t> </w:t>
        </w:r>
        <w:r>
          <w:rPr>
            <w:w w:val="110"/>
          </w:rPr>
          <w:t>IBM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9"/>
            <w:w w:val="110"/>
          </w:rPr>
          <w:t> </w:t>
        </w:r>
        <w:r>
          <w:rPr>
            <w:w w:val="110"/>
          </w:rPr>
          <w:t>HBM.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97</w:t>
      </w:r>
      <w:r>
        <w:rPr/>
      </w:r>
    </w:p>
    <w:p>
      <w:pPr>
        <w:pStyle w:val="BodyText"/>
        <w:numPr>
          <w:ilvl w:val="1"/>
          <w:numId w:val="7"/>
        </w:numPr>
        <w:tabs>
          <w:tab w:pos="647" w:val="left" w:leader="none"/>
          <w:tab w:pos="8083" w:val="left" w:leader="none"/>
        </w:tabs>
        <w:spacing w:line="242" w:lineRule="auto" w:before="1" w:after="0"/>
        <w:ind w:left="647" w:right="539" w:hanging="539"/>
        <w:jc w:val="left"/>
      </w:pPr>
      <w:hyperlink w:history="true" w:anchor="_bookmark132">
        <w:r>
          <w:rPr>
            <w:w w:val="110"/>
          </w:rPr>
          <w:t>Heat-map</w:t>
        </w:r>
        <w:r>
          <w:rPr>
            <w:spacing w:val="18"/>
            <w:w w:val="110"/>
          </w:rPr>
          <w:t> </w:t>
        </w:r>
        <w:r>
          <w:rPr>
            <w:w w:val="110"/>
          </w:rPr>
          <w:t>of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18"/>
            <w:w w:val="110"/>
          </w:rPr>
          <w:t> </w:t>
        </w:r>
        <w:r>
          <w:rPr>
            <w:w w:val="110"/>
          </w:rPr>
          <w:t>signals</w:t>
        </w:r>
        <w:r>
          <w:rPr>
            <w:spacing w:val="18"/>
            <w:w w:val="110"/>
          </w:rPr>
          <w:t> </w:t>
        </w:r>
        <w:r>
          <w:rPr>
            <w:w w:val="110"/>
          </w:rPr>
          <w:t>for</w:t>
        </w:r>
        <w:r>
          <w:rPr>
            <w:spacing w:val="18"/>
            <w:w w:val="110"/>
          </w:rPr>
          <w:t> </w:t>
        </w:r>
        <w:r>
          <w:rPr>
            <w:w w:val="110"/>
          </w:rPr>
          <w:t>ICD</w:t>
        </w:r>
        <w:r>
          <w:rPr>
            <w:spacing w:val="17"/>
            <w:w w:val="110"/>
          </w:rPr>
          <w:t> </w:t>
        </w:r>
        <w:r>
          <w:rPr>
            <w:w w:val="110"/>
          </w:rPr>
          <w:t>452</w:t>
        </w:r>
        <w:r>
          <w:rPr>
            <w:spacing w:val="17"/>
            <w:w w:val="110"/>
          </w:rPr>
          <w:t> </w:t>
        </w:r>
        <w:r>
          <w:rPr>
            <w:w w:val="110"/>
          </w:rPr>
          <w:t>and</w:t>
        </w:r>
        <w:r>
          <w:rPr>
            <w:spacing w:val="18"/>
            <w:w w:val="110"/>
          </w:rPr>
          <w:t> </w:t>
        </w:r>
        <w:r>
          <w:rPr>
            <w:w w:val="110"/>
          </w:rPr>
          <w:t>its</w:t>
        </w:r>
        <w:r>
          <w:rPr>
            <w:spacing w:val="17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17"/>
            <w:w w:val="110"/>
          </w:rPr>
          <w:t> </w:t>
        </w:r>
        <w:r>
          <w:rPr>
            <w:spacing w:val="-2"/>
            <w:w w:val="110"/>
          </w:rPr>
          <w:t>w</w:t>
        </w:r>
        <w:r>
          <w:rPr>
            <w:spacing w:val="-1"/>
            <w:w w:val="110"/>
          </w:rPr>
          <w:t>ith</w:t>
        </w:r>
        <w:r>
          <w:rPr>
            <w:spacing w:val="17"/>
            <w:w w:val="110"/>
          </w:rPr>
          <w:t> </w:t>
        </w:r>
        <w:r>
          <w:rPr>
            <w:w w:val="110"/>
          </w:rPr>
          <w:t>no</w:t>
        </w:r>
      </w:hyperlink>
      <w:r>
        <w:rPr>
          <w:spacing w:val="23"/>
          <w:w w:val="110"/>
        </w:rPr>
        <w:t> </w:t>
      </w:r>
      <w:hyperlink w:history="true" w:anchor="_bookmark132">
        <w:r>
          <w:rPr>
            <w:w w:val="110"/>
          </w:rPr>
          <w:t>added</w:t>
        </w:r>
        <w:r>
          <w:rPr>
            <w:spacing w:val="6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IBM</w:t>
        </w:r>
        <w:r>
          <w:rPr>
            <w:spacing w:val="6"/>
            <w:w w:val="110"/>
          </w:rPr>
          <w:t> </w:t>
        </w:r>
        <w:r>
          <w:rPr>
            <w:w w:val="110"/>
          </w:rPr>
          <w:t>and</w:t>
        </w:r>
        <w:r>
          <w:rPr>
            <w:spacing w:val="6"/>
            <w:w w:val="110"/>
          </w:rPr>
          <w:t> </w:t>
        </w:r>
        <w:r>
          <w:rPr>
            <w:w w:val="110"/>
          </w:rPr>
          <w:t>HBM</w:t>
        </w:r>
        <w:r>
          <w:rPr>
            <w:spacing w:val="7"/>
            <w:w w:val="110"/>
          </w:rPr>
          <w:t> </w:t>
        </w:r>
        <w:r>
          <w:rPr>
            <w:spacing w:val="1"/>
            <w:w w:val="110"/>
          </w:rPr>
          <w:t>zoomed</w:t>
        </w:r>
        <w:r>
          <w:rPr>
            <w:spacing w:val="6"/>
            <w:w w:val="110"/>
          </w:rPr>
          <w:t> </w:t>
        </w:r>
        <w:r>
          <w:rPr>
            <w:w w:val="110"/>
          </w:rPr>
          <w:t>in</w:t>
        </w:r>
        <w:r>
          <w:rPr>
            <w:spacing w:val="6"/>
            <w:w w:val="110"/>
          </w:rPr>
          <w:t> </w:t>
        </w:r>
        <w:r>
          <w:rPr>
            <w:w w:val="110"/>
          </w:rPr>
          <w:t>at</w:t>
        </w:r>
        <w:r>
          <w:rPr>
            <w:spacing w:val="6"/>
            <w:w w:val="110"/>
          </w:rPr>
          <w:t> </w:t>
        </w:r>
        <w:r>
          <w:rPr>
            <w:w w:val="110"/>
          </w:rPr>
          <w:t>k</w:t>
        </w:r>
        <w:r>
          <w:rPr>
            <w:spacing w:val="6"/>
            <w:w w:val="110"/>
          </w:rPr>
          <w:t> </w:t>
        </w:r>
        <w:r>
          <w:rPr>
            <w:spacing w:val="-3"/>
            <w:w w:val="110"/>
          </w:rPr>
          <w:t>values</w:t>
        </w:r>
        <w:r>
          <w:rPr>
            <w:spacing w:val="6"/>
            <w:w w:val="110"/>
          </w:rPr>
          <w:t> </w:t>
        </w:r>
        <w:r>
          <w:rPr>
            <w:w w:val="110"/>
          </w:rPr>
          <w:t>of</w:t>
        </w:r>
        <w:r>
          <w:rPr>
            <w:spacing w:val="6"/>
            <w:w w:val="110"/>
          </w:rPr>
          <w:t> </w:t>
        </w:r>
        <w:r>
          <w:rPr>
            <w:w w:val="110"/>
          </w:rPr>
          <w:t>0.9</w:t>
        </w:r>
        <w:r>
          <w:rPr>
            <w:spacing w:val="6"/>
            <w:w w:val="110"/>
          </w:rPr>
          <w:t> </w:t>
        </w:r>
        <w:r>
          <w:rPr>
            <w:w w:val="110"/>
          </w:rPr>
          <w:t>to</w:t>
        </w:r>
        <w:r>
          <w:rPr>
            <w:spacing w:val="6"/>
            <w:w w:val="110"/>
          </w:rPr>
          <w:t> </w:t>
        </w:r>
        <w:r>
          <w:rPr>
            <w:w w:val="110"/>
          </w:rPr>
          <w:t>1.</w:t>
        </w:r>
      </w:hyperlink>
      <w:r>
        <w:rPr>
          <w:w w:val="110"/>
        </w:rPr>
        <w:tab/>
      </w:r>
      <w:r>
        <w:rPr/>
        <w:t>98</w:t>
      </w:r>
      <w:r>
        <w:rPr/>
      </w:r>
    </w:p>
    <w:p>
      <w:pPr>
        <w:spacing w:after="0" w:line="242" w:lineRule="auto"/>
        <w:jc w:val="left"/>
        <w:sectPr>
          <w:footerReference w:type="even" r:id="rId10"/>
          <w:footerReference w:type="default" r:id="rId11"/>
          <w:pgSz w:w="12240" w:h="15840"/>
          <w:pgMar w:footer="799" w:header="0" w:top="1500" w:bottom="980" w:left="1660" w:right="1720"/>
          <w:pgNumType w:start="8"/>
        </w:sectPr>
      </w:pPr>
    </w:p>
    <w:p>
      <w:pPr>
        <w:spacing w:line="240" w:lineRule="auto" w:before="0"/>
        <w:rPr>
          <w:rFonts w:ascii="PMingLiU" w:hAnsi="PMingLiU" w:cs="PMingLiU" w:eastAsia="PMingLiU"/>
          <w:sz w:val="50"/>
          <w:szCs w:val="50"/>
        </w:rPr>
      </w:pPr>
    </w:p>
    <w:p>
      <w:pPr>
        <w:spacing w:line="240" w:lineRule="auto" w:before="0"/>
        <w:rPr>
          <w:rFonts w:ascii="PMingLiU" w:hAnsi="PMingLiU" w:cs="PMingLiU" w:eastAsia="PMingLiU"/>
          <w:sz w:val="50"/>
          <w:szCs w:val="50"/>
        </w:rPr>
      </w:pPr>
    </w:p>
    <w:p>
      <w:pPr>
        <w:spacing w:before="368"/>
        <w:ind w:left="547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z w:val="49"/>
        </w:rPr>
        <w:t>List</w:t>
      </w:r>
      <w:r>
        <w:rPr>
          <w:rFonts w:ascii="Georgia"/>
          <w:b/>
          <w:spacing w:val="-19"/>
          <w:sz w:val="49"/>
        </w:rPr>
        <w:t> </w:t>
      </w:r>
      <w:r>
        <w:rPr>
          <w:rFonts w:ascii="Georgia"/>
          <w:b/>
          <w:sz w:val="49"/>
        </w:rPr>
        <w:t>of</w:t>
      </w:r>
      <w:r>
        <w:rPr>
          <w:rFonts w:ascii="Georgia"/>
          <w:b/>
          <w:spacing w:val="-19"/>
          <w:sz w:val="49"/>
        </w:rPr>
        <w:t> </w:t>
      </w:r>
      <w:r>
        <w:rPr>
          <w:rFonts w:ascii="Georgia"/>
          <w:b/>
          <w:spacing w:val="-41"/>
          <w:sz w:val="49"/>
        </w:rPr>
        <w:t>T</w:t>
      </w:r>
      <w:r>
        <w:rPr>
          <w:rFonts w:ascii="Georgia"/>
          <w:b/>
          <w:sz w:val="49"/>
        </w:rPr>
        <w:t>ables</w:t>
      </w:r>
      <w:r>
        <w:rPr>
          <w:rFonts w:ascii="Georgia"/>
          <w:sz w:val="49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68"/>
          <w:szCs w:val="68"/>
        </w:rPr>
      </w:pPr>
    </w:p>
    <w:p>
      <w:pPr>
        <w:pStyle w:val="BodyText"/>
        <w:numPr>
          <w:ilvl w:val="1"/>
          <w:numId w:val="8"/>
        </w:numPr>
        <w:tabs>
          <w:tab w:pos="1438" w:val="left" w:leader="none"/>
        </w:tabs>
        <w:spacing w:line="240" w:lineRule="auto" w:before="0" w:after="0"/>
        <w:ind w:left="1437" w:right="0" w:hanging="539"/>
        <w:jc w:val="left"/>
      </w:pPr>
      <w:hyperlink w:history="true" w:anchor="_bookmark48">
        <w:r>
          <w:rPr>
            <w:w w:val="105"/>
          </w:rPr>
          <w:t>DIC</w:t>
        </w:r>
        <w:r>
          <w:rPr>
            <w:spacing w:val="26"/>
            <w:w w:val="105"/>
          </w:rPr>
          <w:t> </w:t>
        </w:r>
        <w:r>
          <w:rPr>
            <w:w w:val="105"/>
          </w:rPr>
          <w:t>(with</w:t>
        </w:r>
        <w:r>
          <w:rPr>
            <w:spacing w:val="27"/>
            <w:w w:val="105"/>
          </w:rPr>
          <w:t> </w:t>
        </w:r>
        <w:r>
          <w:rPr>
            <w:w w:val="105"/>
          </w:rPr>
          <w:t>1,000,000</w:t>
        </w:r>
        <w:r>
          <w:rPr>
            <w:spacing w:val="28"/>
            <w:w w:val="105"/>
          </w:rPr>
          <w:t> </w:t>
        </w:r>
        <w:r>
          <w:rPr>
            <w:w w:val="105"/>
          </w:rPr>
          <w:t>iteration)</w:t>
        </w:r>
        <w:r>
          <w:rPr>
            <w:spacing w:val="26"/>
            <w:w w:val="105"/>
          </w:rPr>
          <w:t> </w:t>
        </w:r>
        <w:r>
          <w:rPr>
            <w:w w:val="105"/>
          </w:rPr>
          <w:t>summary</w:t>
        </w:r>
        <w:r>
          <w:rPr>
            <w:spacing w:val="29"/>
            <w:w w:val="105"/>
          </w:rPr>
          <w:t> </w:t>
        </w:r>
        <w:r>
          <w:rPr>
            <w:w w:val="105"/>
          </w:rPr>
          <w:t>distribution</w:t>
        </w:r>
        <w:r>
          <w:rPr>
            <w:spacing w:val="26"/>
            <w:w w:val="105"/>
          </w:rPr>
          <w:t> </w:t>
        </w:r>
        <w:r>
          <w:rPr>
            <w:w w:val="105"/>
          </w:rPr>
          <w:t>cross</w:t>
        </w:r>
        <w:r>
          <w:rPr>
            <w:spacing w:val="26"/>
            <w:w w:val="105"/>
          </w:rPr>
          <w:t> </w:t>
        </w:r>
        <w:r>
          <w:rPr>
            <w:w w:val="105"/>
          </w:rPr>
          <w:t>comparisons</w:t>
        </w:r>
        <w:r>
          <w:rPr/>
        </w:r>
      </w:hyperlink>
    </w:p>
    <w:p>
      <w:pPr>
        <w:pStyle w:val="BodyText"/>
        <w:tabs>
          <w:tab w:pos="8874" w:val="left" w:leader="dot"/>
        </w:tabs>
        <w:spacing w:line="240" w:lineRule="auto" w:before="3"/>
        <w:ind w:left="1437" w:right="0"/>
        <w:jc w:val="left"/>
      </w:pPr>
      <w:hyperlink w:history="true" w:anchor="_bookmark48">
        <w:r>
          <w:rPr>
            <w:w w:val="110"/>
          </w:rPr>
          <w:t>for</w:t>
        </w:r>
        <w:r>
          <w:rPr>
            <w:spacing w:val="1"/>
            <w:w w:val="110"/>
          </w:rPr>
          <w:t> model</w:t>
        </w:r>
        <w:r>
          <w:rPr>
            <w:spacing w:val="2"/>
            <w:w w:val="110"/>
          </w:rPr>
          <w:t> </w:t>
        </w:r>
        <w:r>
          <w:rPr>
            <w:w w:val="110"/>
          </w:rPr>
          <w:t>1</w:t>
        </w:r>
        <w:r>
          <w:rPr>
            <w:spacing w:val="2"/>
            <w:w w:val="110"/>
          </w:rPr>
          <w:t> </w:t>
        </w:r>
        <w:r>
          <w:rPr>
            <w:w w:val="110"/>
          </w:rPr>
          <w:t>to</w:t>
        </w:r>
        <w:r>
          <w:rPr>
            <w:spacing w:val="2"/>
            <w:w w:val="110"/>
          </w:rPr>
          <w:t> </w:t>
        </w:r>
        <w:r>
          <w:rPr>
            <w:spacing w:val="1"/>
            <w:w w:val="110"/>
          </w:rPr>
          <w:t>model </w:t>
        </w:r>
        <w:r>
          <w:rPr>
            <w:w w:val="110"/>
          </w:rPr>
          <w:t>6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32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721" w:val="left" w:leader="none"/>
        </w:tabs>
        <w:spacing w:line="240" w:lineRule="auto" w:before="42" w:after="0"/>
        <w:ind w:left="1437" w:right="0" w:hanging="539"/>
        <w:jc w:val="left"/>
      </w:pPr>
      <w:hyperlink w:history="true" w:anchor="_bookmark49">
        <w:r>
          <w:rPr>
            <w:spacing w:val="-1"/>
            <w:w w:val="110"/>
          </w:rPr>
          <w:t>Posterior</w:t>
        </w:r>
        <w:r>
          <w:rPr>
            <w:spacing w:val="-17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-17"/>
            <w:w w:val="110"/>
          </w:rPr>
          <w:t> </w:t>
        </w:r>
        <w:r>
          <w:rPr>
            <w:w w:val="110"/>
          </w:rPr>
          <w:t>of</w:t>
        </w:r>
        <w:r>
          <w:rPr>
            <w:spacing w:val="-17"/>
            <w:w w:val="110"/>
          </w:rPr>
          <w:t> </w:t>
        </w:r>
        <w:r>
          <w:rPr>
            <w:w w:val="110"/>
          </w:rPr>
          <w:t>diff</w:t>
          <w:tab/>
          <w:t>t</w:t>
        </w:r>
        <w:r>
          <w:rPr>
            <w:spacing w:val="-5"/>
            <w:w w:val="110"/>
          </w:rPr>
          <w:t> </w:t>
        </w:r>
        <w:r>
          <w:rPr>
            <w:spacing w:val="1"/>
            <w:w w:val="110"/>
          </w:rPr>
          <w:t>models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5"/>
            <w:w w:val="110"/>
          </w:rPr>
          <w:t> </w:t>
        </w:r>
        <w:r>
          <w:rPr>
            <w:spacing w:val="-4"/>
            <w:w w:val="110"/>
          </w:rPr>
          <w:t>Total,</w:t>
        </w:r>
        <w:r>
          <w:rPr>
            <w:spacing w:val="-3"/>
            <w:w w:val="110"/>
          </w:rPr>
          <w:t> </w:t>
        </w:r>
        <w:r>
          <w:rPr>
            <w:w w:val="110"/>
          </w:rPr>
          <w:t>with</w:t>
        </w:r>
        <w:r>
          <w:rPr>
            <w:spacing w:val="-4"/>
            <w:w w:val="110"/>
          </w:rPr>
          <w:t> </w:t>
        </w:r>
        <w:r>
          <w:rPr>
            <w:w w:val="110"/>
          </w:rPr>
          <w:t>added</w:t>
        </w:r>
        <w:r>
          <w:rPr>
            <w:spacing w:val="-5"/>
            <w:w w:val="110"/>
          </w:rPr>
          <w:t> </w:t>
        </w:r>
        <w:r>
          <w:rPr>
            <w:w w:val="110"/>
          </w:rPr>
          <w:t>anoma-</w:t>
        </w:r>
        <w:r>
          <w:rPr/>
        </w:r>
      </w:hyperlink>
    </w:p>
    <w:p>
      <w:pPr>
        <w:pStyle w:val="BodyText"/>
        <w:tabs>
          <w:tab w:pos="8876" w:val="left" w:leader="dot"/>
        </w:tabs>
        <w:spacing w:line="240" w:lineRule="auto" w:before="3"/>
        <w:ind w:left="1437" w:right="0"/>
        <w:jc w:val="left"/>
      </w:pPr>
      <w:hyperlink w:history="true" w:anchor="_bookmark49">
        <w:r>
          <w:rPr>
            <w:w w:val="110"/>
          </w:rPr>
          <w:t>lies,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5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4"/>
            <w:w w:val="110"/>
          </w:rPr>
          <w:t> </w:t>
        </w:r>
        <w:r>
          <w:rPr>
            <w:w w:val="110"/>
          </w:rPr>
          <w:t>with</w:t>
        </w:r>
        <w:r>
          <w:rPr>
            <w:spacing w:val="16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4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4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34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715" w:val="left" w:leader="none"/>
        </w:tabs>
        <w:spacing w:line="240" w:lineRule="auto" w:before="42" w:after="0"/>
        <w:ind w:left="1437" w:right="0" w:hanging="539"/>
        <w:jc w:val="left"/>
      </w:pPr>
      <w:hyperlink w:history="true" w:anchor="_bookmark51">
        <w:r>
          <w:rPr>
            <w:spacing w:val="-1"/>
            <w:w w:val="110"/>
          </w:rPr>
          <w:t>Posterior</w:t>
        </w:r>
        <w:r>
          <w:rPr>
            <w:spacing w:val="-19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-19"/>
            <w:w w:val="110"/>
          </w:rPr>
          <w:t> </w:t>
        </w:r>
        <w:r>
          <w:rPr>
            <w:w w:val="110"/>
          </w:rPr>
          <w:t>of</w:t>
        </w:r>
        <w:r>
          <w:rPr>
            <w:spacing w:val="-19"/>
            <w:w w:val="110"/>
          </w:rPr>
          <w:t> </w:t>
        </w:r>
        <w:r>
          <w:rPr>
            <w:w w:val="110"/>
          </w:rPr>
          <w:t>diff</w:t>
          <w:tab/>
          <w:t>t</w:t>
        </w:r>
        <w:r>
          <w:rPr>
            <w:spacing w:val="-14"/>
            <w:w w:val="110"/>
          </w:rPr>
          <w:t> </w:t>
        </w:r>
        <w:r>
          <w:rPr>
            <w:spacing w:val="1"/>
            <w:w w:val="110"/>
          </w:rPr>
          <w:t>models</w:t>
        </w:r>
        <w:r>
          <w:rPr>
            <w:spacing w:val="-14"/>
            <w:w w:val="110"/>
          </w:rPr>
          <w:t> </w:t>
        </w:r>
        <w:r>
          <w:rPr>
            <w:w w:val="110"/>
          </w:rPr>
          <w:t>for</w:t>
        </w:r>
        <w:r>
          <w:rPr>
            <w:spacing w:val="-14"/>
            <w:w w:val="110"/>
          </w:rPr>
          <w:t> </w:t>
        </w:r>
        <w:r>
          <w:rPr>
            <w:w w:val="110"/>
          </w:rPr>
          <w:t>A</w:t>
        </w:r>
        <w:r>
          <w:rPr>
            <w:spacing w:val="-15"/>
            <w:w w:val="110"/>
          </w:rPr>
          <w:t> </w:t>
        </w:r>
        <w:r>
          <w:rPr>
            <w:w w:val="110"/>
          </w:rPr>
          <w:t>,</w:t>
        </w:r>
        <w:r>
          <w:rPr>
            <w:spacing w:val="-14"/>
            <w:w w:val="110"/>
          </w:rPr>
          <w:t> </w:t>
        </w:r>
        <w:r>
          <w:rPr>
            <w:w w:val="110"/>
          </w:rPr>
          <w:t>with</w:t>
        </w:r>
        <w:r>
          <w:rPr>
            <w:spacing w:val="-14"/>
            <w:w w:val="110"/>
          </w:rPr>
          <w:t> </w:t>
        </w:r>
        <w:r>
          <w:rPr>
            <w:w w:val="110"/>
          </w:rPr>
          <w:t>added</w:t>
        </w:r>
        <w:r>
          <w:rPr>
            <w:spacing w:val="-14"/>
            <w:w w:val="110"/>
          </w:rPr>
          <w:t> </w:t>
        </w:r>
        <w:r>
          <w:rPr>
            <w:w w:val="110"/>
          </w:rPr>
          <w:t>anomalies,</w:t>
        </w:r>
        <w:r>
          <w:rPr/>
        </w:r>
      </w:hyperlink>
    </w:p>
    <w:p>
      <w:pPr>
        <w:pStyle w:val="BodyText"/>
        <w:tabs>
          <w:tab w:pos="8874" w:val="left" w:leader="dot"/>
        </w:tabs>
        <w:spacing w:line="240" w:lineRule="auto" w:before="3"/>
        <w:ind w:left="1437" w:right="0"/>
        <w:jc w:val="left"/>
      </w:pPr>
      <w:hyperlink w:history="true" w:anchor="_bookmark51">
        <w:r>
          <w:rPr>
            <w:w w:val="110"/>
          </w:rPr>
          <w:t>and</w:t>
        </w:r>
        <w:r>
          <w:rPr>
            <w:spacing w:val="20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21"/>
            <w:w w:val="110"/>
          </w:rPr>
          <w:t> </w:t>
        </w:r>
        <w:r>
          <w:rPr>
            <w:w w:val="110"/>
          </w:rPr>
          <w:t>with</w:t>
        </w:r>
        <w:r>
          <w:rPr>
            <w:spacing w:val="2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2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2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35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793" w:val="left" w:leader="none"/>
        </w:tabs>
        <w:spacing w:line="240" w:lineRule="auto" w:before="42" w:after="0"/>
        <w:ind w:left="1437" w:right="0" w:hanging="539"/>
        <w:jc w:val="left"/>
      </w:pPr>
      <w:hyperlink w:history="true" w:anchor="_bookmark53">
        <w:r>
          <w:rPr>
            <w:spacing w:val="-1"/>
            <w:w w:val="115"/>
          </w:rPr>
          <w:t>P</w:t>
        </w:r>
        <w:r>
          <w:rPr>
            <w:spacing w:val="-2"/>
            <w:w w:val="115"/>
          </w:rPr>
          <w:t>osterior</w:t>
        </w:r>
        <w:r>
          <w:rPr>
            <w:spacing w:val="-34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-33"/>
            <w:w w:val="115"/>
          </w:rPr>
          <w:t> </w:t>
        </w:r>
        <w:r>
          <w:rPr>
            <w:w w:val="115"/>
          </w:rPr>
          <w:t>of</w:t>
        </w:r>
        <w:r>
          <w:rPr>
            <w:spacing w:val="-34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0"/>
            <w:w w:val="115"/>
          </w:rPr>
          <w:t> </w:t>
        </w:r>
        <w:r>
          <w:rPr>
            <w:w w:val="115"/>
          </w:rPr>
          <w:t>models</w:t>
        </w:r>
        <w:r>
          <w:rPr>
            <w:spacing w:val="-20"/>
            <w:w w:val="115"/>
          </w:rPr>
          <w:t> </w:t>
        </w:r>
        <w:r>
          <w:rPr>
            <w:w w:val="115"/>
          </w:rPr>
          <w:t>for</w:t>
        </w:r>
        <w:r>
          <w:rPr>
            <w:spacing w:val="-21"/>
            <w:w w:val="115"/>
          </w:rPr>
          <w:t> </w:t>
        </w:r>
        <w:r>
          <w:rPr>
            <w:w w:val="115"/>
          </w:rPr>
          <w:t>AA,</w:t>
        </w:r>
        <w:r>
          <w:rPr>
            <w:spacing w:val="-20"/>
            <w:w w:val="115"/>
          </w:rPr>
          <w:t> </w:t>
        </w:r>
        <w:r>
          <w:rPr>
            <w:w w:val="115"/>
          </w:rPr>
          <w:t>with</w:t>
        </w:r>
        <w:r>
          <w:rPr>
            <w:spacing w:val="-21"/>
            <w:w w:val="115"/>
          </w:rPr>
          <w:t> </w:t>
        </w:r>
        <w:r>
          <w:rPr>
            <w:w w:val="115"/>
          </w:rPr>
          <w:t>added</w:t>
        </w:r>
        <w:r>
          <w:rPr>
            <w:spacing w:val="-20"/>
            <w:w w:val="115"/>
          </w:rPr>
          <w:t> </w:t>
        </w:r>
        <w:r>
          <w:rPr>
            <w:w w:val="115"/>
          </w:rPr>
          <w:t>anoma-</w:t>
        </w:r>
        <w:r>
          <w:rPr/>
        </w:r>
      </w:hyperlink>
    </w:p>
    <w:p>
      <w:pPr>
        <w:pStyle w:val="BodyText"/>
        <w:tabs>
          <w:tab w:pos="8874" w:val="left" w:leader="dot"/>
        </w:tabs>
        <w:spacing w:line="240" w:lineRule="auto" w:before="3"/>
        <w:ind w:left="1437" w:right="0"/>
        <w:jc w:val="left"/>
      </w:pPr>
      <w:hyperlink w:history="true" w:anchor="_bookmark53">
        <w:r>
          <w:rPr>
            <w:w w:val="110"/>
          </w:rPr>
          <w:t>lies,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5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4"/>
            <w:w w:val="110"/>
          </w:rPr>
          <w:t> </w:t>
        </w:r>
        <w:r>
          <w:rPr>
            <w:w w:val="110"/>
          </w:rPr>
          <w:t>with</w:t>
        </w:r>
        <w:r>
          <w:rPr>
            <w:spacing w:val="16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4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4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36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7643" w:val="left" w:leader="none"/>
        </w:tabs>
        <w:spacing w:line="242" w:lineRule="auto" w:before="42" w:after="0"/>
        <w:ind w:left="1437" w:right="673" w:hanging="539"/>
        <w:jc w:val="left"/>
      </w:pPr>
      <w:hyperlink w:history="true" w:anchor="_bookmark65">
        <w:r>
          <w:rPr>
            <w:w w:val="110"/>
          </w:rPr>
          <w:t>DIC</w:t>
        </w:r>
        <w:r>
          <w:rPr>
            <w:spacing w:val="-28"/>
            <w:w w:val="110"/>
          </w:rPr>
          <w:t> </w:t>
        </w:r>
        <w:r>
          <w:rPr>
            <w:w w:val="110"/>
          </w:rPr>
          <w:t>(with</w:t>
        </w:r>
        <w:r>
          <w:rPr>
            <w:spacing w:val="-27"/>
            <w:w w:val="110"/>
          </w:rPr>
          <w:t> </w:t>
        </w:r>
        <w:r>
          <w:rPr>
            <w:w w:val="110"/>
          </w:rPr>
          <w:t>1,000,000</w:t>
        </w:r>
        <w:r>
          <w:rPr>
            <w:spacing w:val="-28"/>
            <w:w w:val="110"/>
          </w:rPr>
          <w:t> </w:t>
        </w:r>
        <w:r>
          <w:rPr>
            <w:w w:val="110"/>
          </w:rPr>
          <w:t>iteration)</w:t>
        </w:r>
        <w:r>
          <w:rPr>
            <w:spacing w:val="-28"/>
            <w:w w:val="110"/>
          </w:rPr>
          <w:t> </w:t>
        </w:r>
        <w:r>
          <w:rPr>
            <w:w w:val="110"/>
          </w:rPr>
          <w:t>comparisons</w:t>
        </w:r>
        <w:r>
          <w:rPr>
            <w:spacing w:val="-27"/>
            <w:w w:val="110"/>
          </w:rPr>
          <w:t> </w:t>
        </w:r>
        <w:r>
          <w:rPr>
            <w:spacing w:val="-2"/>
            <w:w w:val="110"/>
          </w:rPr>
          <w:t>bet</w:t>
        </w:r>
        <w:r>
          <w:rPr>
            <w:spacing w:val="-3"/>
            <w:w w:val="110"/>
          </w:rPr>
          <w:t>ween</w:t>
        </w:r>
        <w:r>
          <w:rPr>
            <w:spacing w:val="-26"/>
            <w:w w:val="110"/>
          </w:rPr>
          <w:t> </w:t>
        </w:r>
        <w:r>
          <w:rPr>
            <w:spacing w:val="-1"/>
            <w:w w:val="110"/>
          </w:rPr>
          <w:t>Indep</w:t>
        </w:r>
        <w:r>
          <w:rPr>
            <w:spacing w:val="-2"/>
            <w:w w:val="110"/>
          </w:rPr>
          <w:t>e</w:t>
        </w:r>
        <w:r>
          <w:rPr>
            <w:spacing w:val="-1"/>
            <w:w w:val="110"/>
          </w:rPr>
          <w:t>ndent</w:t>
        </w:r>
        <w:r>
          <w:rPr>
            <w:spacing w:val="-28"/>
            <w:w w:val="110"/>
          </w:rPr>
          <w:t> </w:t>
        </w:r>
        <w:r>
          <w:rPr>
            <w:spacing w:val="-3"/>
            <w:w w:val="110"/>
          </w:rPr>
          <w:t>Ba</w:t>
        </w:r>
        <w:r>
          <w:rPr>
            <w:spacing w:val="-4"/>
            <w:w w:val="110"/>
          </w:rPr>
          <w:t>yes</w:t>
        </w:r>
      </w:hyperlink>
      <w:r>
        <w:rPr>
          <w:spacing w:val="35"/>
          <w:w w:val="102"/>
        </w:rPr>
        <w:t> </w:t>
      </w:r>
      <w:hyperlink w:history="true" w:anchor="_bookmark65">
        <w:r>
          <w:rPr>
            <w:spacing w:val="1"/>
            <w:w w:val="110"/>
          </w:rPr>
          <w:t>model</w:t>
        </w:r>
        <w:r>
          <w:rPr>
            <w:spacing w:val="-16"/>
            <w:w w:val="110"/>
          </w:rPr>
          <w:t> </w:t>
        </w:r>
        <w:r>
          <w:rPr>
            <w:w w:val="110"/>
          </w:rPr>
          <w:t>and</w:t>
        </w:r>
        <w:r>
          <w:rPr>
            <w:spacing w:val="-17"/>
            <w:w w:val="110"/>
          </w:rPr>
          <w:t> </w:t>
        </w:r>
        <w:r>
          <w:rPr>
            <w:spacing w:val="-1"/>
            <w:w w:val="110"/>
          </w:rPr>
          <w:t>Hierarc</w:t>
        </w:r>
        <w:r>
          <w:rPr>
            <w:spacing w:val="-2"/>
            <w:w w:val="110"/>
          </w:rPr>
          <w:t>hical</w:t>
        </w:r>
        <w:r>
          <w:rPr>
            <w:spacing w:val="-16"/>
            <w:w w:val="110"/>
          </w:rPr>
          <w:t> </w:t>
        </w:r>
        <w:r>
          <w:rPr>
            <w:spacing w:val="-3"/>
            <w:w w:val="110"/>
          </w:rPr>
          <w:t>Ba</w:t>
        </w:r>
        <w:r>
          <w:rPr>
            <w:spacing w:val="-4"/>
            <w:w w:val="110"/>
          </w:rPr>
          <w:t>yes</w:t>
        </w:r>
        <w:r>
          <w:rPr>
            <w:spacing w:val="-1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-16"/>
            <w:w w:val="110"/>
          </w:rPr>
          <w:t> </w:t>
        </w:r>
        <w:r>
          <w:rPr>
            <w:w w:val="110"/>
          </w:rPr>
          <w:t>(HBM</w:t>
        </w:r>
        <w:r>
          <w:rPr>
            <w:spacing w:val="-16"/>
            <w:w w:val="110"/>
          </w:rPr>
          <w:t> </w:t>
        </w:r>
        <w:r>
          <w:rPr>
            <w:w w:val="110"/>
          </w:rPr>
          <w:t>-IBM)</w:t>
        </w:r>
        <w:r>
          <w:rPr>
            <w:spacing w:val="-16"/>
            <w:w w:val="110"/>
          </w:rPr>
          <w:t> </w:t>
        </w:r>
        <w:r>
          <w:rPr>
            <w:w w:val="110"/>
          </w:rPr>
          <w:t>for</w:t>
        </w:r>
        <w:r>
          <w:rPr>
            <w:spacing w:val="-16"/>
            <w:w w:val="110"/>
          </w:rPr>
          <w:t> </w:t>
        </w:r>
        <w:r>
          <w:rPr>
            <w:w w:val="110"/>
          </w:rPr>
          <w:t>diff</w:t>
          <w:tab/>
        </w:r>
        <w:r>
          <w:rPr>
            <w:w w:val="115"/>
          </w:rPr>
          <w:t>t</w:t>
        </w:r>
        <w:r>
          <w:rPr>
            <w:spacing w:val="-23"/>
            <w:w w:val="115"/>
          </w:rPr>
          <w:t> </w:t>
        </w:r>
        <w:r>
          <w:rPr>
            <w:w w:val="115"/>
          </w:rPr>
          <w:t>anoma-</w:t>
        </w:r>
        <w:r>
          <w:rPr/>
        </w:r>
      </w:hyperlink>
    </w:p>
    <w:p>
      <w:pPr>
        <w:pStyle w:val="BodyText"/>
        <w:tabs>
          <w:tab w:pos="8874" w:val="left" w:leader="dot"/>
        </w:tabs>
        <w:spacing w:line="240" w:lineRule="auto" w:before="1"/>
        <w:ind w:left="1437" w:right="0"/>
        <w:jc w:val="left"/>
      </w:pPr>
      <w:hyperlink w:history="true" w:anchor="_bookmark65">
        <w:r>
          <w:rPr>
            <w:w w:val="105"/>
          </w:rPr>
          <w:t>lies</w:t>
        </w:r>
        <w:r>
          <w:rPr>
            <w:spacing w:val="4"/>
            <w:w w:val="105"/>
          </w:rPr>
          <w:t> </w:t>
        </w:r>
        <w:r>
          <w:rPr>
            <w:w w:val="105"/>
          </w:rPr>
          <w:t>sizes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42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957" w:val="left" w:leader="none"/>
          <w:tab w:pos="8418" w:val="left" w:leader="none"/>
          <w:tab w:pos="8874" w:val="left" w:leader="dot"/>
        </w:tabs>
        <w:spacing w:line="242" w:lineRule="auto" w:before="42" w:after="0"/>
        <w:ind w:left="1437" w:right="109" w:hanging="539"/>
        <w:jc w:val="left"/>
      </w:pPr>
      <w:hyperlink w:history="true" w:anchor="_bookmark66">
        <w:r>
          <w:rPr>
            <w:spacing w:val="-1"/>
            <w:w w:val="115"/>
          </w:rPr>
          <w:t>Posterior</w:t>
        </w:r>
        <w:r>
          <w:rPr>
            <w:spacing w:val="13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13"/>
            <w:w w:val="115"/>
          </w:rPr>
          <w:t> </w:t>
        </w:r>
        <w:r>
          <w:rPr>
            <w:w w:val="115"/>
          </w:rPr>
          <w:t>of</w:t>
        </w:r>
        <w:r>
          <w:rPr>
            <w:spacing w:val="1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18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18"/>
            <w:w w:val="115"/>
          </w:rPr>
          <w:t> </w:t>
        </w:r>
        <w:r>
          <w:rPr>
            <w:w w:val="115"/>
          </w:rPr>
          <w:t>for</w:t>
        </w:r>
        <w:r>
          <w:rPr>
            <w:spacing w:val="19"/>
            <w:w w:val="115"/>
          </w:rPr>
          <w:t> </w:t>
        </w:r>
        <w:r>
          <w:rPr>
            <w:spacing w:val="-4"/>
            <w:w w:val="115"/>
          </w:rPr>
          <w:t>Total,</w:t>
        </w:r>
        <w:r>
          <w:rPr>
            <w:spacing w:val="24"/>
            <w:w w:val="115"/>
          </w:rPr>
          <w:t> </w:t>
        </w:r>
        <w:r>
          <w:rPr>
            <w:w w:val="115"/>
          </w:rPr>
          <w:t>with</w:t>
        </w:r>
        <w:r>
          <w:rPr>
            <w:spacing w:val="19"/>
            <w:w w:val="115"/>
          </w:rPr>
          <w:t> </w:t>
        </w:r>
        <w:r>
          <w:rPr>
            <w:w w:val="115"/>
          </w:rPr>
          <w:t>diff</w:t>
          <w:tab/>
          <w:t>t</w:t>
        </w:r>
      </w:hyperlink>
      <w:r>
        <w:rPr>
          <w:spacing w:val="26"/>
          <w:w w:val="147"/>
        </w:rPr>
        <w:t> </w:t>
      </w:r>
      <w:hyperlink w:history="true" w:anchor="_bookmark66">
        <w:r>
          <w:rPr>
            <w:spacing w:val="-2"/>
            <w:w w:val="115"/>
          </w:rPr>
          <w:t>incremen</w:t>
        </w:r>
        <w:r>
          <w:rPr>
            <w:spacing w:val="-1"/>
            <w:w w:val="115"/>
          </w:rPr>
          <w:t>ts</w:t>
        </w:r>
        <w:r>
          <w:rPr>
            <w:spacing w:val="-49"/>
            <w:w w:val="115"/>
          </w:rPr>
          <w:t> </w:t>
        </w:r>
        <w:r>
          <w:rPr>
            <w:w w:val="115"/>
          </w:rPr>
          <w:t>of</w:t>
        </w:r>
        <w:r>
          <w:rPr>
            <w:spacing w:val="-49"/>
            <w:w w:val="115"/>
          </w:rPr>
          <w:t> </w:t>
        </w:r>
        <w:r>
          <w:rPr>
            <w:w w:val="115"/>
          </w:rPr>
          <w:t>added</w:t>
        </w:r>
        <w:r>
          <w:rPr>
            <w:spacing w:val="-48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-48"/>
            <w:w w:val="115"/>
          </w:rPr>
          <w:t> </w:t>
        </w:r>
        <w:r>
          <w:rPr>
            <w:w w:val="115"/>
          </w:rPr>
          <w:t>and</w:t>
        </w:r>
        <w:r>
          <w:rPr>
            <w:spacing w:val="-49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48"/>
            <w:w w:val="115"/>
          </w:rPr>
          <w:t> </w:t>
        </w:r>
        <w:r>
          <w:rPr>
            <w:w w:val="115"/>
          </w:rPr>
          <w:t>with</w:t>
        </w:r>
        <w:r>
          <w:rPr>
            <w:spacing w:val="-49"/>
            <w:w w:val="115"/>
          </w:rPr>
          <w:t> </w:t>
        </w:r>
        <w:r>
          <w:rPr>
            <w:w w:val="115"/>
          </w:rPr>
          <w:t>independent</w:t>
        </w:r>
        <w:r>
          <w:rPr>
            <w:spacing w:val="-48"/>
            <w:w w:val="115"/>
          </w:rPr>
          <w:t> </w:t>
        </w:r>
        <w:r>
          <w:rPr>
            <w:spacing w:val="-4"/>
            <w:w w:val="115"/>
          </w:rPr>
          <w:t>Bayes</w:t>
        </w:r>
      </w:hyperlink>
      <w:r>
        <w:rPr>
          <w:spacing w:val="25"/>
          <w:w w:val="102"/>
        </w:rPr>
        <w:t> </w:t>
      </w:r>
      <w:hyperlink w:history="true" w:anchor="_bookmark66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43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957" w:val="left" w:leader="none"/>
          <w:tab w:pos="8418" w:val="left" w:leader="none"/>
          <w:tab w:pos="8874" w:val="left" w:leader="dot"/>
        </w:tabs>
        <w:spacing w:line="242" w:lineRule="auto" w:before="39" w:after="0"/>
        <w:ind w:left="1437" w:right="109" w:hanging="539"/>
        <w:jc w:val="left"/>
      </w:pPr>
      <w:hyperlink w:history="true" w:anchor="_bookmark67">
        <w:r>
          <w:rPr>
            <w:spacing w:val="-1"/>
            <w:w w:val="115"/>
          </w:rPr>
          <w:t>Posterior</w:t>
        </w:r>
        <w:r>
          <w:rPr>
            <w:spacing w:val="13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13"/>
            <w:w w:val="115"/>
          </w:rPr>
          <w:t> </w:t>
        </w:r>
        <w:r>
          <w:rPr>
            <w:w w:val="115"/>
          </w:rPr>
          <w:t>of</w:t>
        </w:r>
        <w:r>
          <w:rPr>
            <w:spacing w:val="12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18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18"/>
            <w:w w:val="115"/>
          </w:rPr>
          <w:t> </w:t>
        </w:r>
        <w:r>
          <w:rPr>
            <w:w w:val="115"/>
          </w:rPr>
          <w:t>for</w:t>
        </w:r>
        <w:r>
          <w:rPr>
            <w:spacing w:val="19"/>
            <w:w w:val="115"/>
          </w:rPr>
          <w:t> </w:t>
        </w:r>
        <w:r>
          <w:rPr>
            <w:spacing w:val="-4"/>
            <w:w w:val="115"/>
          </w:rPr>
          <w:t>Total,</w:t>
        </w:r>
        <w:r>
          <w:rPr>
            <w:spacing w:val="24"/>
            <w:w w:val="115"/>
          </w:rPr>
          <w:t> </w:t>
        </w:r>
        <w:r>
          <w:rPr>
            <w:w w:val="115"/>
          </w:rPr>
          <w:t>with</w:t>
        </w:r>
        <w:r>
          <w:rPr>
            <w:spacing w:val="19"/>
            <w:w w:val="115"/>
          </w:rPr>
          <w:t> </w:t>
        </w:r>
        <w:r>
          <w:rPr>
            <w:w w:val="115"/>
          </w:rPr>
          <w:t>diff</w:t>
          <w:tab/>
          <w:t>t</w:t>
        </w:r>
      </w:hyperlink>
      <w:r>
        <w:rPr>
          <w:spacing w:val="26"/>
          <w:w w:val="147"/>
        </w:rPr>
        <w:t> </w:t>
      </w:r>
      <w:hyperlink w:history="true" w:anchor="_bookmark67">
        <w:r>
          <w:rPr>
            <w:spacing w:val="-2"/>
            <w:w w:val="115"/>
          </w:rPr>
          <w:t>incremen</w:t>
        </w:r>
        <w:r>
          <w:rPr>
            <w:spacing w:val="-1"/>
            <w:w w:val="115"/>
          </w:rPr>
          <w:t>ts</w:t>
        </w:r>
        <w:r>
          <w:rPr>
            <w:spacing w:val="-48"/>
            <w:w w:val="115"/>
          </w:rPr>
          <w:t> </w:t>
        </w:r>
        <w:r>
          <w:rPr>
            <w:w w:val="115"/>
          </w:rPr>
          <w:t>of</w:t>
        </w:r>
        <w:r>
          <w:rPr>
            <w:spacing w:val="-48"/>
            <w:w w:val="115"/>
          </w:rPr>
          <w:t> </w:t>
        </w:r>
        <w:r>
          <w:rPr>
            <w:w w:val="115"/>
          </w:rPr>
          <w:t>added</w:t>
        </w:r>
        <w:r>
          <w:rPr>
            <w:spacing w:val="-47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-47"/>
            <w:w w:val="115"/>
          </w:rPr>
          <w:t> </w:t>
        </w:r>
        <w:r>
          <w:rPr>
            <w:w w:val="115"/>
          </w:rPr>
          <w:t>and</w:t>
        </w:r>
        <w:r>
          <w:rPr>
            <w:spacing w:val="-47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47"/>
            <w:w w:val="115"/>
          </w:rPr>
          <w:t> </w:t>
        </w:r>
        <w:r>
          <w:rPr>
            <w:w w:val="115"/>
          </w:rPr>
          <w:t>with</w:t>
        </w:r>
        <w:r>
          <w:rPr>
            <w:spacing w:val="-48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47"/>
            <w:w w:val="115"/>
          </w:rPr>
          <w:t> </w:t>
        </w:r>
        <w:r>
          <w:rPr>
            <w:spacing w:val="-4"/>
            <w:w w:val="115"/>
          </w:rPr>
          <w:t>Bayes</w:t>
        </w:r>
      </w:hyperlink>
      <w:r>
        <w:rPr>
          <w:spacing w:val="21"/>
          <w:w w:val="102"/>
        </w:rPr>
        <w:t> </w:t>
      </w:r>
      <w:hyperlink w:history="true" w:anchor="_bookmark67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43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815" w:val="left" w:leader="none"/>
          <w:tab w:pos="7805" w:val="left" w:leader="none"/>
          <w:tab w:pos="8876" w:val="left" w:leader="dot"/>
        </w:tabs>
        <w:spacing w:line="242" w:lineRule="auto" w:before="39" w:after="0"/>
        <w:ind w:left="1437" w:right="107" w:hanging="539"/>
        <w:jc w:val="left"/>
      </w:pPr>
      <w:hyperlink w:history="true" w:anchor="_bookmark68">
        <w:r>
          <w:rPr>
            <w:spacing w:val="-1"/>
            <w:w w:val="115"/>
          </w:rPr>
          <w:t>P</w:t>
        </w:r>
        <w:r>
          <w:rPr>
            <w:spacing w:val="-2"/>
            <w:w w:val="115"/>
          </w:rPr>
          <w:t>osterior</w:t>
        </w:r>
        <w:r>
          <w:rPr>
            <w:spacing w:val="-28"/>
            <w:w w:val="115"/>
          </w:rPr>
          <w:t> </w:t>
        </w:r>
        <w:r>
          <w:rPr>
            <w:spacing w:val="-1"/>
            <w:w w:val="115"/>
          </w:rPr>
          <w:t>distribution</w:t>
        </w:r>
        <w:r>
          <w:rPr>
            <w:spacing w:val="-2"/>
            <w:w w:val="115"/>
          </w:rPr>
          <w:t>s</w:t>
        </w:r>
        <w:r>
          <w:rPr>
            <w:spacing w:val="-28"/>
            <w:w w:val="115"/>
          </w:rPr>
          <w:t> </w:t>
        </w:r>
        <w:r>
          <w:rPr>
            <w:w w:val="115"/>
          </w:rPr>
          <w:t>of</w:t>
        </w:r>
        <w:r>
          <w:rPr>
            <w:spacing w:val="-28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16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15"/>
            <w:w w:val="115"/>
          </w:rPr>
          <w:t> </w:t>
        </w:r>
        <w:r>
          <w:rPr>
            <w:w w:val="115"/>
          </w:rPr>
          <w:t>for</w:t>
        </w:r>
        <w:r>
          <w:rPr>
            <w:spacing w:val="-16"/>
            <w:w w:val="115"/>
          </w:rPr>
          <w:t> </w:t>
        </w:r>
        <w:r>
          <w:rPr>
            <w:w w:val="115"/>
          </w:rPr>
          <w:t>A</w:t>
        </w:r>
        <w:r>
          <w:rPr>
            <w:spacing w:val="-16"/>
            <w:w w:val="115"/>
          </w:rPr>
          <w:t> </w:t>
        </w:r>
        <w:r>
          <w:rPr>
            <w:w w:val="115"/>
          </w:rPr>
          <w:t>,</w:t>
        </w:r>
        <w:r>
          <w:rPr>
            <w:spacing w:val="-16"/>
            <w:w w:val="115"/>
          </w:rPr>
          <w:t> </w:t>
        </w:r>
        <w:r>
          <w:rPr>
            <w:w w:val="115"/>
          </w:rPr>
          <w:t>with</w:t>
        </w:r>
        <w:r>
          <w:rPr>
            <w:spacing w:val="-15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13"/>
            <w:w w:val="115"/>
          </w:rPr>
          <w:t> </w:t>
        </w:r>
        <w:r>
          <w:rPr>
            <w:w w:val="115"/>
          </w:rPr>
          <w:t>incre-</w:t>
        </w:r>
      </w:hyperlink>
      <w:r>
        <w:rPr>
          <w:spacing w:val="28"/>
          <w:w w:val="108"/>
        </w:rPr>
        <w:t> </w:t>
      </w:r>
      <w:hyperlink w:history="true" w:anchor="_bookmark68">
        <w:r>
          <w:rPr>
            <w:spacing w:val="-3"/>
            <w:w w:val="115"/>
          </w:rPr>
          <w:t>men</w:t>
        </w:r>
        <w:r>
          <w:rPr>
            <w:spacing w:val="-2"/>
            <w:w w:val="115"/>
          </w:rPr>
          <w:t>ts</w:t>
        </w:r>
        <w:r>
          <w:rPr>
            <w:spacing w:val="12"/>
            <w:w w:val="115"/>
          </w:rPr>
          <w:t> </w:t>
        </w:r>
        <w:r>
          <w:rPr>
            <w:w w:val="115"/>
          </w:rPr>
          <w:t>of</w:t>
        </w:r>
        <w:r>
          <w:rPr>
            <w:spacing w:val="14"/>
            <w:w w:val="115"/>
          </w:rPr>
          <w:t> </w:t>
        </w:r>
        <w:r>
          <w:rPr>
            <w:w w:val="115"/>
          </w:rPr>
          <w:t>added</w:t>
        </w:r>
        <w:r>
          <w:rPr>
            <w:spacing w:val="13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17"/>
            <w:w w:val="115"/>
          </w:rPr>
          <w:t> </w:t>
        </w:r>
        <w:r>
          <w:rPr>
            <w:w w:val="115"/>
          </w:rPr>
          <w:t>and</w:t>
        </w:r>
        <w:r>
          <w:rPr>
            <w:spacing w:val="13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14"/>
            <w:w w:val="115"/>
          </w:rPr>
          <w:t> </w:t>
        </w:r>
        <w:r>
          <w:rPr>
            <w:w w:val="115"/>
          </w:rPr>
          <w:t>with</w:t>
        </w:r>
        <w:r>
          <w:rPr>
            <w:spacing w:val="14"/>
            <w:w w:val="115"/>
          </w:rPr>
          <w:t> </w:t>
        </w:r>
        <w:r>
          <w:rPr>
            <w:spacing w:val="-1"/>
            <w:w w:val="115"/>
          </w:rPr>
          <w:t>Indep</w:t>
        </w:r>
        <w:r>
          <w:rPr>
            <w:spacing w:val="-2"/>
            <w:w w:val="115"/>
          </w:rPr>
          <w:t>e</w:t>
        </w:r>
        <w:r>
          <w:rPr>
            <w:spacing w:val="-1"/>
            <w:w w:val="115"/>
          </w:rPr>
          <w:t>ndent</w:t>
        </w:r>
        <w:r>
          <w:rPr>
            <w:spacing w:val="12"/>
            <w:w w:val="115"/>
          </w:rPr>
          <w:t> </w:t>
        </w:r>
        <w:r>
          <w:rPr>
            <w:spacing w:val="-3"/>
            <w:w w:val="115"/>
          </w:rPr>
          <w:t>Ba</w:t>
        </w:r>
        <w:r>
          <w:rPr>
            <w:spacing w:val="-4"/>
            <w:w w:val="115"/>
          </w:rPr>
          <w:t>yes</w:t>
        </w:r>
      </w:hyperlink>
      <w:r>
        <w:rPr>
          <w:spacing w:val="29"/>
          <w:w w:val="106"/>
        </w:rPr>
        <w:t> </w:t>
      </w:r>
      <w:hyperlink w:history="true" w:anchor="_bookmark68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44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936" w:val="left" w:leader="none"/>
          <w:tab w:pos="8079" w:val="left" w:leader="none"/>
          <w:tab w:pos="8876" w:val="left" w:leader="dot"/>
        </w:tabs>
        <w:spacing w:line="242" w:lineRule="auto" w:before="39" w:after="0"/>
        <w:ind w:left="1437" w:right="107" w:hanging="539"/>
        <w:jc w:val="left"/>
      </w:pPr>
      <w:hyperlink w:history="true" w:anchor="_bookmark69">
        <w:r>
          <w:rPr>
            <w:spacing w:val="-1"/>
            <w:w w:val="115"/>
          </w:rPr>
          <w:t>Posterior</w:t>
        </w:r>
        <w:r>
          <w:rPr>
            <w:spacing w:val="6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5"/>
            <w:w w:val="115"/>
          </w:rPr>
          <w:t> </w:t>
        </w:r>
        <w:r>
          <w:rPr>
            <w:w w:val="115"/>
          </w:rPr>
          <w:t>of</w:t>
        </w:r>
        <w:r>
          <w:rPr>
            <w:spacing w:val="5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9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8"/>
            <w:w w:val="115"/>
          </w:rPr>
          <w:t> </w:t>
        </w:r>
        <w:r>
          <w:rPr>
            <w:w w:val="115"/>
          </w:rPr>
          <w:t>for</w:t>
        </w:r>
        <w:r>
          <w:rPr>
            <w:spacing w:val="9"/>
            <w:w w:val="115"/>
          </w:rPr>
          <w:t> </w:t>
        </w:r>
        <w:r>
          <w:rPr>
            <w:w w:val="115"/>
          </w:rPr>
          <w:t>A</w:t>
        </w:r>
        <w:r>
          <w:rPr>
            <w:spacing w:val="8"/>
            <w:w w:val="115"/>
          </w:rPr>
          <w:t> </w:t>
        </w:r>
        <w:r>
          <w:rPr>
            <w:w w:val="115"/>
          </w:rPr>
          <w:t>,</w:t>
        </w:r>
        <w:r>
          <w:rPr>
            <w:spacing w:val="8"/>
            <w:w w:val="115"/>
          </w:rPr>
          <w:t> </w:t>
        </w:r>
        <w:r>
          <w:rPr>
            <w:w w:val="115"/>
          </w:rPr>
          <w:t>with</w:t>
        </w:r>
        <w:r>
          <w:rPr>
            <w:spacing w:val="9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31"/>
            <w:w w:val="115"/>
          </w:rPr>
          <w:t> </w:t>
        </w:r>
        <w:r>
          <w:rPr>
            <w:w w:val="115"/>
          </w:rPr>
          <w:t>in-</w:t>
        </w:r>
      </w:hyperlink>
      <w:r>
        <w:rPr>
          <w:spacing w:val="22"/>
          <w:w w:val="105"/>
        </w:rPr>
        <w:t> </w:t>
      </w:r>
      <w:hyperlink w:history="true" w:anchor="_bookmark69">
        <w:r>
          <w:rPr>
            <w:spacing w:val="-2"/>
            <w:w w:val="115"/>
          </w:rPr>
          <w:t>cremen</w:t>
        </w:r>
        <w:r>
          <w:rPr>
            <w:spacing w:val="-1"/>
            <w:w w:val="115"/>
          </w:rPr>
          <w:t>ts</w:t>
        </w:r>
        <w:r>
          <w:rPr>
            <w:spacing w:val="-24"/>
            <w:w w:val="115"/>
          </w:rPr>
          <w:t> </w:t>
        </w:r>
        <w:r>
          <w:rPr>
            <w:w w:val="115"/>
          </w:rPr>
          <w:t>of</w:t>
        </w:r>
        <w:r>
          <w:rPr>
            <w:spacing w:val="-24"/>
            <w:w w:val="115"/>
          </w:rPr>
          <w:t> </w:t>
        </w:r>
        <w:r>
          <w:rPr>
            <w:w w:val="115"/>
          </w:rPr>
          <w:t>added</w:t>
        </w:r>
        <w:r>
          <w:rPr>
            <w:spacing w:val="-24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-23"/>
            <w:w w:val="115"/>
          </w:rPr>
          <w:t> </w:t>
        </w:r>
        <w:r>
          <w:rPr>
            <w:w w:val="115"/>
          </w:rPr>
          <w:t>and</w:t>
        </w:r>
        <w:r>
          <w:rPr>
            <w:spacing w:val="-24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23"/>
            <w:w w:val="115"/>
          </w:rPr>
          <w:t> </w:t>
        </w:r>
        <w:r>
          <w:rPr>
            <w:w w:val="115"/>
          </w:rPr>
          <w:t>with</w:t>
        </w:r>
        <w:r>
          <w:rPr>
            <w:spacing w:val="-2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24"/>
            <w:w w:val="115"/>
          </w:rPr>
          <w:t> </w:t>
        </w:r>
        <w:r>
          <w:rPr>
            <w:spacing w:val="-4"/>
            <w:w w:val="115"/>
          </w:rPr>
          <w:t>Bayes</w:t>
        </w:r>
      </w:hyperlink>
      <w:r>
        <w:rPr>
          <w:spacing w:val="30"/>
          <w:w w:val="104"/>
        </w:rPr>
        <w:t> </w:t>
      </w:r>
      <w:hyperlink w:history="true" w:anchor="_bookmark69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44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907" w:val="left" w:leader="none"/>
          <w:tab w:pos="8089" w:val="left" w:leader="none"/>
          <w:tab w:pos="8874" w:val="left" w:leader="dot"/>
        </w:tabs>
        <w:spacing w:line="242" w:lineRule="auto" w:before="39" w:after="0"/>
        <w:ind w:left="1437" w:right="109" w:hanging="539"/>
        <w:jc w:val="left"/>
      </w:pPr>
      <w:hyperlink w:history="true" w:anchor="_bookmark70">
        <w:r>
          <w:rPr>
            <w:spacing w:val="-1"/>
            <w:w w:val="115"/>
          </w:rPr>
          <w:t>Posterior</w:t>
        </w:r>
        <w:r>
          <w:rPr>
            <w:spacing w:val="-5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-4"/>
            <w:w w:val="115"/>
          </w:rPr>
          <w:t> </w:t>
        </w:r>
        <w:r>
          <w:rPr>
            <w:w w:val="115"/>
          </w:rPr>
          <w:t>of</w:t>
        </w:r>
        <w:r>
          <w:rPr>
            <w:spacing w:val="-4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6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5"/>
            <w:w w:val="115"/>
          </w:rPr>
          <w:t> </w:t>
        </w:r>
        <w:r>
          <w:rPr>
            <w:w w:val="115"/>
          </w:rPr>
          <w:t>for</w:t>
        </w:r>
        <w:r>
          <w:rPr>
            <w:spacing w:val="-5"/>
            <w:w w:val="115"/>
          </w:rPr>
          <w:t> </w:t>
        </w:r>
        <w:r>
          <w:rPr>
            <w:w w:val="115"/>
          </w:rPr>
          <w:t>AA,</w:t>
        </w:r>
        <w:r>
          <w:rPr>
            <w:spacing w:val="-5"/>
            <w:w w:val="115"/>
          </w:rPr>
          <w:t> </w:t>
        </w:r>
        <w:r>
          <w:rPr>
            <w:spacing w:val="-2"/>
            <w:w w:val="115"/>
          </w:rPr>
          <w:t>w</w:t>
        </w:r>
        <w:r>
          <w:rPr>
            <w:spacing w:val="-1"/>
            <w:w w:val="115"/>
          </w:rPr>
          <w:t>ith</w:t>
        </w:r>
        <w:r>
          <w:rPr>
            <w:spacing w:val="-5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20"/>
            <w:w w:val="115"/>
          </w:rPr>
          <w:t> </w:t>
        </w:r>
        <w:r>
          <w:rPr>
            <w:w w:val="115"/>
          </w:rPr>
          <w:t>in-</w:t>
        </w:r>
      </w:hyperlink>
      <w:r>
        <w:rPr>
          <w:spacing w:val="25"/>
          <w:w w:val="105"/>
        </w:rPr>
        <w:t> </w:t>
      </w:r>
      <w:hyperlink w:history="true" w:anchor="_bookmark70">
        <w:r>
          <w:rPr>
            <w:spacing w:val="-2"/>
            <w:w w:val="115"/>
          </w:rPr>
          <w:t>cremen</w:t>
        </w:r>
        <w:r>
          <w:rPr>
            <w:spacing w:val="-1"/>
            <w:w w:val="115"/>
          </w:rPr>
          <w:t>ts</w:t>
        </w:r>
        <w:r>
          <w:rPr>
            <w:spacing w:val="-26"/>
            <w:w w:val="115"/>
          </w:rPr>
          <w:t> </w:t>
        </w:r>
        <w:r>
          <w:rPr>
            <w:w w:val="115"/>
          </w:rPr>
          <w:t>of</w:t>
        </w:r>
        <w:r>
          <w:rPr>
            <w:spacing w:val="-25"/>
            <w:w w:val="115"/>
          </w:rPr>
          <w:t> </w:t>
        </w:r>
        <w:r>
          <w:rPr>
            <w:w w:val="115"/>
          </w:rPr>
          <w:t>added</w:t>
        </w:r>
        <w:r>
          <w:rPr>
            <w:spacing w:val="-26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-26"/>
            <w:w w:val="115"/>
          </w:rPr>
          <w:t> </w:t>
        </w:r>
        <w:r>
          <w:rPr>
            <w:w w:val="115"/>
          </w:rPr>
          <w:t>and</w:t>
        </w:r>
        <w:r>
          <w:rPr>
            <w:spacing w:val="-25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25"/>
            <w:w w:val="115"/>
          </w:rPr>
          <w:t> </w:t>
        </w:r>
        <w:r>
          <w:rPr>
            <w:w w:val="115"/>
          </w:rPr>
          <w:t>with</w:t>
        </w:r>
        <w:r>
          <w:rPr>
            <w:spacing w:val="-25"/>
            <w:w w:val="115"/>
          </w:rPr>
          <w:t> </w:t>
        </w:r>
        <w:r>
          <w:rPr>
            <w:w w:val="115"/>
          </w:rPr>
          <w:t>Independent</w:t>
        </w:r>
        <w:r>
          <w:rPr>
            <w:spacing w:val="-25"/>
            <w:w w:val="115"/>
          </w:rPr>
          <w:t> </w:t>
        </w:r>
        <w:r>
          <w:rPr>
            <w:spacing w:val="-4"/>
            <w:w w:val="115"/>
          </w:rPr>
          <w:t>Bayes</w:t>
        </w:r>
      </w:hyperlink>
      <w:r>
        <w:rPr>
          <w:spacing w:val="23"/>
          <w:w w:val="103"/>
        </w:rPr>
        <w:t> </w:t>
      </w:r>
      <w:hyperlink w:history="true" w:anchor="_bookmark70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45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4907" w:val="left" w:leader="none"/>
          <w:tab w:pos="8089" w:val="left" w:leader="none"/>
          <w:tab w:pos="8874" w:val="left" w:leader="dot"/>
        </w:tabs>
        <w:spacing w:line="242" w:lineRule="auto" w:before="39" w:after="0"/>
        <w:ind w:left="1437" w:right="109" w:hanging="539"/>
        <w:jc w:val="left"/>
      </w:pPr>
      <w:hyperlink w:history="true" w:anchor="_bookmark71">
        <w:r>
          <w:rPr>
            <w:spacing w:val="-1"/>
            <w:w w:val="115"/>
          </w:rPr>
          <w:t>Posterior</w:t>
        </w:r>
        <w:r>
          <w:rPr>
            <w:spacing w:val="-5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-4"/>
            <w:w w:val="115"/>
          </w:rPr>
          <w:t> </w:t>
        </w:r>
        <w:r>
          <w:rPr>
            <w:w w:val="115"/>
          </w:rPr>
          <w:t>of</w:t>
        </w:r>
        <w:r>
          <w:rPr>
            <w:spacing w:val="-4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6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5"/>
            <w:w w:val="115"/>
          </w:rPr>
          <w:t> </w:t>
        </w:r>
        <w:r>
          <w:rPr>
            <w:w w:val="115"/>
          </w:rPr>
          <w:t>for</w:t>
        </w:r>
        <w:r>
          <w:rPr>
            <w:spacing w:val="-5"/>
            <w:w w:val="115"/>
          </w:rPr>
          <w:t> </w:t>
        </w:r>
        <w:r>
          <w:rPr>
            <w:w w:val="115"/>
          </w:rPr>
          <w:t>AA,</w:t>
        </w:r>
        <w:r>
          <w:rPr>
            <w:spacing w:val="-5"/>
            <w:w w:val="115"/>
          </w:rPr>
          <w:t> </w:t>
        </w:r>
        <w:r>
          <w:rPr>
            <w:spacing w:val="-2"/>
            <w:w w:val="115"/>
          </w:rPr>
          <w:t>w</w:t>
        </w:r>
        <w:r>
          <w:rPr>
            <w:spacing w:val="-1"/>
            <w:w w:val="115"/>
          </w:rPr>
          <w:t>ith</w:t>
        </w:r>
        <w:r>
          <w:rPr>
            <w:spacing w:val="-5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20"/>
            <w:w w:val="115"/>
          </w:rPr>
          <w:t> </w:t>
        </w:r>
        <w:r>
          <w:rPr>
            <w:w w:val="115"/>
          </w:rPr>
          <w:t>in-</w:t>
        </w:r>
      </w:hyperlink>
      <w:r>
        <w:rPr>
          <w:spacing w:val="25"/>
          <w:w w:val="105"/>
        </w:rPr>
        <w:t> </w:t>
      </w:r>
      <w:hyperlink w:history="true" w:anchor="_bookmark71">
        <w:r>
          <w:rPr>
            <w:spacing w:val="-2"/>
            <w:w w:val="115"/>
          </w:rPr>
          <w:t>cremen</w:t>
        </w:r>
        <w:r>
          <w:rPr>
            <w:spacing w:val="-1"/>
            <w:w w:val="115"/>
          </w:rPr>
          <w:t>ts</w:t>
        </w:r>
        <w:r>
          <w:rPr>
            <w:spacing w:val="-24"/>
            <w:w w:val="115"/>
          </w:rPr>
          <w:t> </w:t>
        </w:r>
        <w:r>
          <w:rPr>
            <w:w w:val="115"/>
          </w:rPr>
          <w:t>of</w:t>
        </w:r>
        <w:r>
          <w:rPr>
            <w:spacing w:val="-24"/>
            <w:w w:val="115"/>
          </w:rPr>
          <w:t> </w:t>
        </w:r>
        <w:r>
          <w:rPr>
            <w:w w:val="115"/>
          </w:rPr>
          <w:t>added</w:t>
        </w:r>
        <w:r>
          <w:rPr>
            <w:spacing w:val="-24"/>
            <w:w w:val="115"/>
          </w:rPr>
          <w:t> </w:t>
        </w:r>
        <w:r>
          <w:rPr>
            <w:w w:val="115"/>
          </w:rPr>
          <w:t>anomalies,</w:t>
        </w:r>
        <w:r>
          <w:rPr>
            <w:spacing w:val="-23"/>
            <w:w w:val="115"/>
          </w:rPr>
          <w:t> </w:t>
        </w:r>
        <w:r>
          <w:rPr>
            <w:w w:val="115"/>
          </w:rPr>
          <w:t>and</w:t>
        </w:r>
        <w:r>
          <w:rPr>
            <w:spacing w:val="-24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23"/>
            <w:w w:val="115"/>
          </w:rPr>
          <w:t> </w:t>
        </w:r>
        <w:r>
          <w:rPr>
            <w:w w:val="115"/>
          </w:rPr>
          <w:t>with</w:t>
        </w:r>
        <w:r>
          <w:rPr>
            <w:spacing w:val="-2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24"/>
            <w:w w:val="115"/>
          </w:rPr>
          <w:t> </w:t>
        </w:r>
        <w:r>
          <w:rPr>
            <w:spacing w:val="-4"/>
            <w:w w:val="115"/>
          </w:rPr>
          <w:t>Bayes</w:t>
        </w:r>
      </w:hyperlink>
      <w:r>
        <w:rPr>
          <w:spacing w:val="30"/>
          <w:w w:val="104"/>
        </w:rPr>
        <w:t> </w:t>
      </w:r>
      <w:hyperlink w:history="true" w:anchor="_bookmark71">
        <w:r>
          <w:rPr>
            <w:w w:val="105"/>
          </w:rPr>
          <w:t>model</w:t>
        </w:r>
      </w:hyperlink>
      <w:r>
        <w:rPr>
          <w:rFonts w:ascii="Times New Roman"/>
          <w:w w:val="105"/>
        </w:rPr>
        <w:tab/>
        <w:tab/>
        <w:tab/>
      </w:r>
      <w:r>
        <w:rPr/>
        <w:t>45</w:t>
      </w:r>
      <w:r>
        <w:rPr/>
      </w:r>
    </w:p>
    <w:p>
      <w:pPr>
        <w:pStyle w:val="BodyText"/>
        <w:numPr>
          <w:ilvl w:val="1"/>
          <w:numId w:val="8"/>
        </w:numPr>
        <w:tabs>
          <w:tab w:pos="1438" w:val="left" w:leader="none"/>
          <w:tab w:pos="8880" w:val="left" w:leader="dot"/>
        </w:tabs>
        <w:spacing w:line="240" w:lineRule="auto" w:before="39" w:after="0"/>
        <w:ind w:left="1437" w:right="0" w:hanging="539"/>
        <w:jc w:val="left"/>
      </w:pPr>
      <w:hyperlink w:history="true" w:anchor="_bookmark82">
        <w:r>
          <w:rPr>
            <w:w w:val="110"/>
          </w:rPr>
          <w:t>DIC</w:t>
        </w:r>
        <w:r>
          <w:rPr>
            <w:spacing w:val="15"/>
            <w:w w:val="110"/>
          </w:rPr>
          <w:t> </w:t>
        </w:r>
        <w:r>
          <w:rPr>
            <w:w w:val="110"/>
          </w:rPr>
          <w:t>comparisons</w:t>
        </w:r>
        <w:r>
          <w:rPr>
            <w:spacing w:val="15"/>
            <w:w w:val="110"/>
          </w:rPr>
          <w:t> </w:t>
        </w:r>
        <w:r>
          <w:rPr>
            <w:w w:val="110"/>
          </w:rPr>
          <w:t>for</w:t>
        </w:r>
        <w:r>
          <w:rPr>
            <w:spacing w:val="16"/>
            <w:w w:val="110"/>
          </w:rPr>
          <w:t> </w:t>
        </w:r>
        <w:r>
          <w:rPr>
            <w:spacing w:val="-1"/>
            <w:w w:val="110"/>
          </w:rPr>
          <w:t>brunching</w:t>
        </w:r>
        <w:r>
          <w:rPr>
            <w:spacing w:val="15"/>
            <w:w w:val="110"/>
          </w:rPr>
          <w:t> </w:t>
        </w:r>
        <w:r>
          <w:rPr>
            <w:spacing w:val="-2"/>
            <w:w w:val="110"/>
          </w:rPr>
          <w:t>number</w:t>
        </w:r>
        <w:r>
          <w:rPr>
            <w:spacing w:val="15"/>
            <w:w w:val="110"/>
          </w:rPr>
          <w:t> </w:t>
        </w:r>
        <w:r>
          <w:rPr>
            <w:w w:val="110"/>
          </w:rPr>
          <w:t>at</w:t>
        </w:r>
        <w:r>
          <w:rPr>
            <w:spacing w:val="16"/>
            <w:w w:val="110"/>
          </w:rPr>
          <w:t> </w:t>
        </w:r>
        <w:r>
          <w:rPr>
            <w:w w:val="110"/>
          </w:rPr>
          <w:t>A</w:t>
        </w:r>
      </w:hyperlink>
      <w:r>
        <w:rPr>
          <w:rFonts w:ascii="Times New Roman"/>
          <w:w w:val="110"/>
        </w:rPr>
        <w:tab/>
      </w:r>
      <w:r>
        <w:rPr>
          <w:spacing w:val="-2"/>
          <w:w w:val="110"/>
        </w:rPr>
        <w:t>57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799" w:top="1500" w:bottom="980" w:left="1720" w:right="1300"/>
        </w:sectPr>
      </w:pPr>
    </w:p>
    <w:p>
      <w:pPr>
        <w:spacing w:line="240" w:lineRule="auto" w:before="7"/>
        <w:rPr>
          <w:rFonts w:ascii="PMingLiU" w:hAnsi="PMingLiU" w:cs="PMingLiU" w:eastAsia="PMingLiU"/>
          <w:sz w:val="5"/>
          <w:szCs w:val="5"/>
        </w:rPr>
      </w:pPr>
    </w:p>
    <w:p>
      <w:pPr>
        <w:spacing w:line="20" w:lineRule="atLeast"/>
        <w:ind w:left="113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15pt;height:.4pt;mso-position-horizontal-relative:char;mso-position-vertical-relative:line" coordorigin="0,0" coordsize="8563,8">
            <v:group style="position:absolute;left:4;top:4;width:8555;height:2" coordorigin="4,4" coordsize="8555,2">
              <v:shape style="position:absolute;left:4;top:4;width:8555;height:2" coordorigin="4,4" coordsize="8555,0" path="m4,4l8559,4e" filled="false" stroked="true" strokeweight=".39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10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numPr>
          <w:ilvl w:val="1"/>
          <w:numId w:val="8"/>
        </w:numPr>
        <w:tabs>
          <w:tab w:pos="1007" w:val="left" w:leader="none"/>
          <w:tab w:pos="4526" w:val="left" w:leader="none"/>
          <w:tab w:pos="7988" w:val="left" w:leader="none"/>
          <w:tab w:pos="8444" w:val="left" w:leader="none"/>
        </w:tabs>
        <w:spacing w:line="242" w:lineRule="auto" w:before="13" w:after="0"/>
        <w:ind w:left="1007" w:right="539" w:hanging="539"/>
        <w:jc w:val="left"/>
      </w:pPr>
      <w:hyperlink w:history="true" w:anchor="_bookmark83">
        <w:r>
          <w:rPr>
            <w:spacing w:val="-1"/>
            <w:w w:val="115"/>
          </w:rPr>
          <w:t>Posterior</w:t>
        </w:r>
        <w:r>
          <w:rPr>
            <w:spacing w:val="12"/>
            <w:w w:val="115"/>
          </w:rPr>
          <w:t> </w:t>
        </w:r>
        <w:r>
          <w:rPr>
            <w:spacing w:val="-1"/>
            <w:w w:val="115"/>
          </w:rPr>
          <w:t>di</w:t>
        </w:r>
        <w:r>
          <w:rPr>
            <w:spacing w:val="-2"/>
            <w:w w:val="115"/>
          </w:rPr>
          <w:t>s</w:t>
        </w:r>
        <w:r>
          <w:rPr>
            <w:spacing w:val="-1"/>
            <w:w w:val="115"/>
          </w:rPr>
          <w:t>tributions</w:t>
        </w:r>
        <w:r>
          <w:rPr>
            <w:spacing w:val="12"/>
            <w:w w:val="115"/>
          </w:rPr>
          <w:t> </w:t>
        </w:r>
        <w:r>
          <w:rPr>
            <w:w w:val="115"/>
          </w:rPr>
          <w:t>of</w:t>
        </w:r>
        <w:r>
          <w:rPr>
            <w:spacing w:val="1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18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18"/>
            <w:w w:val="115"/>
          </w:rPr>
          <w:t> </w:t>
        </w:r>
        <w:r>
          <w:rPr>
            <w:w w:val="115"/>
          </w:rPr>
          <w:t>for</w:t>
        </w:r>
        <w:r>
          <w:rPr>
            <w:spacing w:val="19"/>
            <w:w w:val="115"/>
          </w:rPr>
          <w:t> </w:t>
        </w:r>
        <w:r>
          <w:rPr>
            <w:spacing w:val="-4"/>
            <w:w w:val="115"/>
          </w:rPr>
          <w:t>Total,</w:t>
        </w:r>
        <w:r>
          <w:rPr>
            <w:spacing w:val="24"/>
            <w:w w:val="115"/>
          </w:rPr>
          <w:t> </w:t>
        </w:r>
        <w:r>
          <w:rPr>
            <w:w w:val="115"/>
          </w:rPr>
          <w:t>with</w:t>
        </w:r>
        <w:r>
          <w:rPr>
            <w:spacing w:val="19"/>
            <w:w w:val="115"/>
          </w:rPr>
          <w:t> </w:t>
        </w:r>
        <w:r>
          <w:rPr>
            <w:w w:val="115"/>
          </w:rPr>
          <w:t>diff</w:t>
          <w:tab/>
          <w:t>t</w:t>
        </w:r>
      </w:hyperlink>
      <w:r>
        <w:rPr>
          <w:spacing w:val="36"/>
          <w:w w:val="147"/>
        </w:rPr>
        <w:t> </w:t>
      </w:r>
      <w:hyperlink w:history="true" w:anchor="_bookmark83">
        <w:r>
          <w:rPr>
            <w:spacing w:val="-3"/>
            <w:w w:val="115"/>
          </w:rPr>
          <w:t>brunc</w:t>
        </w:r>
        <w:r>
          <w:rPr>
            <w:spacing w:val="-2"/>
            <w:w w:val="115"/>
          </w:rPr>
          <w:t>h</w:t>
        </w:r>
        <w:r>
          <w:rPr>
            <w:spacing w:val="-8"/>
            <w:w w:val="115"/>
          </w:rPr>
          <w:t> </w:t>
        </w:r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7"/>
            <w:w w:val="115"/>
          </w:rPr>
          <w:t> </w:t>
        </w:r>
        <w:r>
          <w:rPr>
            <w:w w:val="115"/>
          </w:rPr>
          <w:t>at</w:t>
        </w:r>
        <w:r>
          <w:rPr>
            <w:spacing w:val="-7"/>
            <w:w w:val="115"/>
          </w:rPr>
          <w:t> </w:t>
        </w:r>
        <w:r>
          <w:rPr>
            <w:w w:val="115"/>
          </w:rPr>
          <w:t>A,</w:t>
        </w:r>
        <w:r>
          <w:rPr>
            <w:spacing w:val="-7"/>
            <w:w w:val="115"/>
          </w:rPr>
          <w:t> </w:t>
        </w:r>
        <w:r>
          <w:rPr>
            <w:w w:val="115"/>
          </w:rPr>
          <w:t>and</w:t>
        </w:r>
        <w:r>
          <w:rPr>
            <w:spacing w:val="-7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6"/>
            <w:w w:val="115"/>
          </w:rPr>
          <w:t> </w:t>
        </w:r>
        <w:r>
          <w:rPr>
            <w:w w:val="115"/>
          </w:rPr>
          <w:t>with</w:t>
        </w:r>
        <w:r>
          <w:rPr>
            <w:spacing w:val="-7"/>
            <w:w w:val="115"/>
          </w:rPr>
          <w:t> </w:t>
        </w:r>
        <w:r>
          <w:rPr>
            <w:w w:val="115"/>
          </w:rPr>
          <w:t>Independent</w:t>
        </w:r>
        <w:r>
          <w:rPr>
            <w:spacing w:val="-7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7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spacing w:val="42"/>
          <w:w w:val="115"/>
        </w:rPr>
        <w:t> </w:t>
      </w:r>
      <w:r>
        <w:rPr>
          <w:w w:val="115"/>
        </w:rPr>
        <w:t>.</w:t>
        <w:tab/>
      </w:r>
      <w:r>
        <w:rPr/>
        <w:t>58</w:t>
      </w:r>
      <w:r>
        <w:rPr/>
      </w:r>
    </w:p>
    <w:p>
      <w:pPr>
        <w:pStyle w:val="BodyText"/>
        <w:numPr>
          <w:ilvl w:val="1"/>
          <w:numId w:val="8"/>
        </w:numPr>
        <w:tabs>
          <w:tab w:pos="1007" w:val="left" w:leader="none"/>
          <w:tab w:pos="4526" w:val="left" w:leader="none"/>
          <w:tab w:pos="7988" w:val="left" w:leader="none"/>
          <w:tab w:pos="8443" w:val="left" w:leader="none"/>
        </w:tabs>
        <w:spacing w:line="242" w:lineRule="auto" w:before="1" w:after="0"/>
        <w:ind w:left="1007" w:right="539" w:hanging="539"/>
        <w:jc w:val="left"/>
      </w:pPr>
      <w:hyperlink w:history="true" w:anchor="_bookmark84">
        <w:r>
          <w:rPr>
            <w:spacing w:val="-1"/>
            <w:w w:val="115"/>
          </w:rPr>
          <w:t>Posterior</w:t>
        </w:r>
        <w:r>
          <w:rPr>
            <w:spacing w:val="12"/>
            <w:w w:val="115"/>
          </w:rPr>
          <w:t> </w:t>
        </w:r>
        <w:r>
          <w:rPr>
            <w:spacing w:val="-1"/>
            <w:w w:val="115"/>
          </w:rPr>
          <w:t>di</w:t>
        </w:r>
        <w:r>
          <w:rPr>
            <w:spacing w:val="-2"/>
            <w:w w:val="115"/>
          </w:rPr>
          <w:t>s</w:t>
        </w:r>
        <w:r>
          <w:rPr>
            <w:spacing w:val="-1"/>
            <w:w w:val="115"/>
          </w:rPr>
          <w:t>tributions</w:t>
        </w:r>
        <w:r>
          <w:rPr>
            <w:spacing w:val="12"/>
            <w:w w:val="115"/>
          </w:rPr>
          <w:t> </w:t>
        </w:r>
        <w:r>
          <w:rPr>
            <w:w w:val="115"/>
          </w:rPr>
          <w:t>of</w:t>
        </w:r>
        <w:r>
          <w:rPr>
            <w:spacing w:val="1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18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18"/>
            <w:w w:val="115"/>
          </w:rPr>
          <w:t> </w:t>
        </w:r>
        <w:r>
          <w:rPr>
            <w:w w:val="115"/>
          </w:rPr>
          <w:t>for</w:t>
        </w:r>
        <w:r>
          <w:rPr>
            <w:spacing w:val="19"/>
            <w:w w:val="115"/>
          </w:rPr>
          <w:t> </w:t>
        </w:r>
        <w:r>
          <w:rPr>
            <w:spacing w:val="-4"/>
            <w:w w:val="115"/>
          </w:rPr>
          <w:t>Total,</w:t>
        </w:r>
        <w:r>
          <w:rPr>
            <w:spacing w:val="24"/>
            <w:w w:val="115"/>
          </w:rPr>
          <w:t> </w:t>
        </w:r>
        <w:r>
          <w:rPr>
            <w:w w:val="115"/>
          </w:rPr>
          <w:t>with</w:t>
        </w:r>
        <w:r>
          <w:rPr>
            <w:spacing w:val="19"/>
            <w:w w:val="115"/>
          </w:rPr>
          <w:t> </w:t>
        </w:r>
        <w:r>
          <w:rPr>
            <w:w w:val="115"/>
          </w:rPr>
          <w:t>diff</w:t>
          <w:tab/>
          <w:t>t</w:t>
        </w:r>
      </w:hyperlink>
      <w:r>
        <w:rPr>
          <w:spacing w:val="36"/>
          <w:w w:val="147"/>
        </w:rPr>
        <w:t> </w:t>
      </w:r>
      <w:hyperlink w:history="true" w:anchor="_bookmark84">
        <w:r>
          <w:rPr>
            <w:spacing w:val="-3"/>
            <w:w w:val="115"/>
          </w:rPr>
          <w:t>brunc</w:t>
        </w:r>
        <w:r>
          <w:rPr>
            <w:spacing w:val="-2"/>
            <w:w w:val="115"/>
          </w:rPr>
          <w:t>h</w:t>
        </w:r>
        <w:r>
          <w:rPr>
            <w:spacing w:val="-9"/>
            <w:w w:val="115"/>
          </w:rPr>
          <w:t> </w:t>
        </w:r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9"/>
            <w:w w:val="115"/>
          </w:rPr>
          <w:t> </w:t>
        </w:r>
        <w:r>
          <w:rPr>
            <w:w w:val="115"/>
          </w:rPr>
          <w:t>at</w:t>
        </w:r>
        <w:r>
          <w:rPr>
            <w:spacing w:val="-9"/>
            <w:w w:val="115"/>
          </w:rPr>
          <w:t> </w:t>
        </w:r>
        <w:r>
          <w:rPr>
            <w:w w:val="115"/>
          </w:rPr>
          <w:t>A,</w:t>
        </w:r>
        <w:r>
          <w:rPr>
            <w:spacing w:val="-8"/>
            <w:w w:val="115"/>
          </w:rPr>
          <w:t> </w:t>
        </w:r>
        <w:r>
          <w:rPr>
            <w:w w:val="115"/>
          </w:rPr>
          <w:t>and</w:t>
        </w:r>
        <w:r>
          <w:rPr>
            <w:spacing w:val="-9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7"/>
            <w:w w:val="115"/>
          </w:rPr>
          <w:t> </w:t>
        </w:r>
        <w:r>
          <w:rPr>
            <w:w w:val="115"/>
          </w:rPr>
          <w:t>with</w:t>
        </w:r>
        <w:r>
          <w:rPr>
            <w:spacing w:val="-8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9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9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w w:val="115"/>
        </w:rPr>
        <w:t> </w:t>
      </w:r>
      <w:r>
        <w:rPr>
          <w:spacing w:val="6"/>
          <w:w w:val="115"/>
        </w:rPr>
        <w:t> </w:t>
      </w:r>
      <w:r>
        <w:rPr>
          <w:spacing w:val="6"/>
          <w:w w:val="115"/>
        </w:rPr>
      </w:r>
      <w:r>
        <w:rPr>
          <w:w w:val="115"/>
        </w:rPr>
        <w:t>.</w:t>
        <w:tab/>
      </w:r>
      <w:r>
        <w:rPr/>
        <w:t>58</w:t>
      </w:r>
      <w:r>
        <w:rPr/>
      </w:r>
    </w:p>
    <w:p>
      <w:pPr>
        <w:pStyle w:val="BodyText"/>
        <w:numPr>
          <w:ilvl w:val="1"/>
          <w:numId w:val="8"/>
        </w:numPr>
        <w:tabs>
          <w:tab w:pos="1007" w:val="left" w:leader="none"/>
          <w:tab w:pos="4312" w:val="left" w:leader="none"/>
          <w:tab w:pos="7220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85">
        <w:r>
          <w:rPr>
            <w:spacing w:val="-1"/>
            <w:w w:val="110"/>
          </w:rPr>
          <w:t>Posterior</w:t>
        </w:r>
        <w:r>
          <w:rPr>
            <w:spacing w:val="-10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-10"/>
            <w:w w:val="110"/>
          </w:rPr>
          <w:t> </w:t>
        </w:r>
        <w:r>
          <w:rPr>
            <w:w w:val="110"/>
          </w:rPr>
          <w:t>of</w:t>
        </w:r>
        <w:r>
          <w:rPr>
            <w:spacing w:val="-10"/>
            <w:w w:val="110"/>
          </w:rPr>
          <w:t> </w:t>
        </w:r>
        <w:r>
          <w:rPr>
            <w:w w:val="110"/>
          </w:rPr>
          <w:t>diff</w:t>
          <w:tab/>
        </w:r>
        <w:r>
          <w:rPr>
            <w:w w:val="115"/>
          </w:rPr>
          <w:t>t</w:t>
        </w:r>
        <w:r>
          <w:rPr>
            <w:spacing w:val="-27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28"/>
            <w:w w:val="115"/>
          </w:rPr>
          <w:t> </w:t>
        </w:r>
        <w:r>
          <w:rPr>
            <w:w w:val="115"/>
          </w:rPr>
          <w:t>for</w:t>
        </w:r>
        <w:r>
          <w:rPr>
            <w:spacing w:val="-27"/>
            <w:w w:val="115"/>
          </w:rPr>
          <w:t> </w:t>
        </w:r>
        <w:r>
          <w:rPr>
            <w:w w:val="115"/>
          </w:rPr>
          <w:t>A</w:t>
        </w:r>
        <w:r>
          <w:rPr>
            <w:spacing w:val="-27"/>
            <w:w w:val="115"/>
          </w:rPr>
          <w:t> </w:t>
        </w:r>
        <w:r>
          <w:rPr>
            <w:w w:val="115"/>
          </w:rPr>
          <w:t>,</w:t>
        </w:r>
        <w:r>
          <w:rPr>
            <w:spacing w:val="-28"/>
            <w:w w:val="115"/>
          </w:rPr>
          <w:t> </w:t>
        </w:r>
        <w:r>
          <w:rPr>
            <w:w w:val="115"/>
          </w:rPr>
          <w:t>with</w:t>
        </w:r>
        <w:r>
          <w:rPr>
            <w:spacing w:val="-27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1"/>
            <w:w w:val="115"/>
          </w:rPr>
          <w:t> </w:t>
        </w:r>
        <w:r>
          <w:rPr>
            <w:spacing w:val="-3"/>
            <w:w w:val="115"/>
          </w:rPr>
          <w:t>brunch</w:t>
        </w:r>
      </w:hyperlink>
      <w:r>
        <w:rPr>
          <w:spacing w:val="27"/>
          <w:w w:val="112"/>
        </w:rPr>
        <w:t> </w:t>
      </w:r>
      <w:hyperlink w:history="true" w:anchor="_bookmark85"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11"/>
            <w:w w:val="115"/>
          </w:rPr>
          <w:t> </w:t>
        </w:r>
        <w:r>
          <w:rPr>
            <w:w w:val="115"/>
          </w:rPr>
          <w:t>at</w:t>
        </w:r>
        <w:r>
          <w:rPr>
            <w:spacing w:val="-10"/>
            <w:w w:val="115"/>
          </w:rPr>
          <w:t> </w:t>
        </w:r>
        <w:r>
          <w:rPr>
            <w:w w:val="115"/>
          </w:rPr>
          <w:t>A,</w:t>
        </w:r>
        <w:r>
          <w:rPr>
            <w:spacing w:val="-10"/>
            <w:w w:val="115"/>
          </w:rPr>
          <w:t> </w:t>
        </w:r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9"/>
            <w:w w:val="115"/>
          </w:rPr>
          <w:t> </w:t>
        </w:r>
        <w:r>
          <w:rPr>
            <w:w w:val="115"/>
          </w:rPr>
          <w:t>with</w:t>
        </w:r>
        <w:r>
          <w:rPr>
            <w:spacing w:val="-10"/>
            <w:w w:val="115"/>
          </w:rPr>
          <w:t> </w:t>
        </w:r>
        <w:r>
          <w:rPr>
            <w:spacing w:val="-2"/>
            <w:w w:val="115"/>
          </w:rPr>
          <w:t>independen</w:t>
        </w:r>
        <w:r>
          <w:rPr>
            <w:spacing w:val="-1"/>
            <w:w w:val="115"/>
          </w:rPr>
          <w:t>t</w:t>
        </w:r>
        <w:r>
          <w:rPr>
            <w:spacing w:val="-11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10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rFonts w:ascii="Times New Roman"/>
          <w:spacing w:val="1"/>
          <w:w w:val="115"/>
        </w:rPr>
        <w:tab/>
      </w:r>
      <w:r>
        <w:rPr>
          <w:w w:val="115"/>
        </w:rPr>
        <w:t>59</w:t>
      </w:r>
      <w:r>
        <w:rPr/>
      </w:r>
    </w:p>
    <w:p>
      <w:pPr>
        <w:pStyle w:val="BodyText"/>
        <w:numPr>
          <w:ilvl w:val="1"/>
          <w:numId w:val="8"/>
        </w:numPr>
        <w:tabs>
          <w:tab w:pos="1007" w:val="left" w:leader="none"/>
          <w:tab w:pos="4337" w:val="left" w:leader="none"/>
          <w:tab w:pos="7212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86">
        <w:r>
          <w:rPr>
            <w:spacing w:val="-1"/>
            <w:w w:val="115"/>
          </w:rPr>
          <w:t>P</w:t>
        </w:r>
        <w:r>
          <w:rPr>
            <w:spacing w:val="-2"/>
            <w:w w:val="115"/>
          </w:rPr>
          <w:t>osterior</w:t>
        </w:r>
        <w:r>
          <w:rPr>
            <w:spacing w:val="-41"/>
            <w:w w:val="115"/>
          </w:rPr>
          <w:t> </w:t>
        </w:r>
        <w:r>
          <w:rPr>
            <w:w w:val="115"/>
          </w:rPr>
          <w:t>distributions</w:t>
        </w:r>
        <w:r>
          <w:rPr>
            <w:spacing w:val="-42"/>
            <w:w w:val="115"/>
          </w:rPr>
          <w:t> </w:t>
        </w:r>
        <w:r>
          <w:rPr>
            <w:w w:val="115"/>
          </w:rPr>
          <w:t>of</w:t>
        </w:r>
        <w:r>
          <w:rPr>
            <w:spacing w:val="-41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26"/>
            <w:w w:val="115"/>
          </w:rPr>
          <w:t> </w:t>
        </w:r>
        <w:r>
          <w:rPr>
            <w:w w:val="115"/>
          </w:rPr>
          <w:t>modelsfor</w:t>
        </w:r>
        <w:r>
          <w:rPr>
            <w:spacing w:val="-26"/>
            <w:w w:val="115"/>
          </w:rPr>
          <w:t> </w:t>
        </w:r>
        <w:r>
          <w:rPr>
            <w:w w:val="115"/>
          </w:rPr>
          <w:t>A</w:t>
        </w:r>
        <w:r>
          <w:rPr>
            <w:spacing w:val="-26"/>
            <w:w w:val="115"/>
          </w:rPr>
          <w:t> </w:t>
        </w:r>
        <w:r>
          <w:rPr>
            <w:w w:val="115"/>
          </w:rPr>
          <w:t>,</w:t>
        </w:r>
        <w:r>
          <w:rPr>
            <w:spacing w:val="-26"/>
            <w:w w:val="115"/>
          </w:rPr>
          <w:t> </w:t>
        </w:r>
        <w:r>
          <w:rPr>
            <w:w w:val="115"/>
          </w:rPr>
          <w:t>with</w:t>
        </w:r>
        <w:r>
          <w:rPr>
            <w:spacing w:val="-26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6"/>
            <w:w w:val="115"/>
          </w:rPr>
          <w:t> </w:t>
        </w:r>
        <w:r>
          <w:rPr>
            <w:spacing w:val="-3"/>
            <w:w w:val="115"/>
          </w:rPr>
          <w:t>brunch</w:t>
        </w:r>
      </w:hyperlink>
      <w:r>
        <w:rPr>
          <w:spacing w:val="27"/>
          <w:w w:val="113"/>
        </w:rPr>
        <w:t> </w:t>
      </w:r>
      <w:hyperlink w:history="true" w:anchor="_bookmark86"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14"/>
            <w:w w:val="115"/>
          </w:rPr>
          <w:t> </w:t>
        </w:r>
        <w:r>
          <w:rPr>
            <w:w w:val="115"/>
          </w:rPr>
          <w:t>at</w:t>
        </w:r>
        <w:r>
          <w:rPr>
            <w:spacing w:val="-14"/>
            <w:w w:val="115"/>
          </w:rPr>
          <w:t> </w:t>
        </w:r>
        <w:r>
          <w:rPr>
            <w:w w:val="115"/>
          </w:rPr>
          <w:t>A,</w:t>
        </w:r>
        <w:r>
          <w:rPr>
            <w:spacing w:val="-13"/>
            <w:w w:val="115"/>
          </w:rPr>
          <w:t> </w:t>
        </w:r>
        <w:r>
          <w:rPr>
            <w:w w:val="115"/>
          </w:rPr>
          <w:t>and</w:t>
        </w:r>
        <w:r>
          <w:rPr>
            <w:spacing w:val="-14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13"/>
            <w:w w:val="115"/>
          </w:rPr>
          <w:t> </w:t>
        </w:r>
        <w:r>
          <w:rPr>
            <w:w w:val="115"/>
          </w:rPr>
          <w:t>with</w:t>
        </w:r>
        <w:r>
          <w:rPr>
            <w:spacing w:val="-13"/>
            <w:w w:val="115"/>
          </w:rPr>
          <w:t> </w:t>
        </w:r>
        <w:r>
          <w:rPr>
            <w:spacing w:val="-2"/>
            <w:w w:val="115"/>
          </w:rPr>
          <w:t>Hierarchical</w:t>
        </w:r>
        <w:r>
          <w:rPr>
            <w:spacing w:val="-14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14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rFonts w:ascii="Times New Roman"/>
          <w:spacing w:val="1"/>
          <w:w w:val="115"/>
        </w:rPr>
        <w:tab/>
      </w:r>
      <w:r>
        <w:rPr>
          <w:w w:val="115"/>
        </w:rPr>
        <w:t>59</w:t>
      </w:r>
      <w:r>
        <w:rPr/>
      </w:r>
    </w:p>
    <w:p>
      <w:pPr>
        <w:pStyle w:val="BodyText"/>
        <w:numPr>
          <w:ilvl w:val="1"/>
          <w:numId w:val="8"/>
        </w:numPr>
        <w:tabs>
          <w:tab w:pos="1007" w:val="left" w:leader="none"/>
          <w:tab w:pos="4278" w:val="left" w:leader="none"/>
          <w:tab w:pos="7231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87">
        <w:r>
          <w:rPr>
            <w:spacing w:val="-1"/>
            <w:w w:val="110"/>
          </w:rPr>
          <w:t>Posterior</w:t>
        </w:r>
        <w:r>
          <w:rPr>
            <w:spacing w:val="-19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20"/>
            <w:w w:val="110"/>
          </w:rPr>
          <w:t> </w:t>
        </w:r>
        <w:r>
          <w:rPr>
            <w:w w:val="110"/>
          </w:rPr>
          <w:t>of</w:t>
        </w:r>
        <w:r>
          <w:rPr>
            <w:spacing w:val="-19"/>
            <w:w w:val="110"/>
          </w:rPr>
          <w:t> </w:t>
        </w:r>
        <w:r>
          <w:rPr>
            <w:w w:val="110"/>
          </w:rPr>
          <w:t>diff</w:t>
          <w:tab/>
        </w:r>
        <w:r>
          <w:rPr>
            <w:w w:val="115"/>
          </w:rPr>
          <w:t>t</w:t>
        </w:r>
        <w:r>
          <w:rPr>
            <w:spacing w:val="-47"/>
            <w:w w:val="115"/>
          </w:rPr>
          <w:t> </w:t>
        </w:r>
        <w:r>
          <w:rPr>
            <w:spacing w:val="1"/>
            <w:w w:val="115"/>
          </w:rPr>
          <w:t>models</w:t>
        </w:r>
        <w:r>
          <w:rPr>
            <w:spacing w:val="-48"/>
            <w:w w:val="115"/>
          </w:rPr>
          <w:t> </w:t>
        </w:r>
        <w:r>
          <w:rPr>
            <w:w w:val="115"/>
          </w:rPr>
          <w:t>for</w:t>
        </w:r>
        <w:r>
          <w:rPr>
            <w:spacing w:val="-47"/>
            <w:w w:val="115"/>
          </w:rPr>
          <w:t> </w:t>
        </w:r>
        <w:r>
          <w:rPr>
            <w:w w:val="115"/>
          </w:rPr>
          <w:t>AA,</w:t>
        </w:r>
        <w:r>
          <w:rPr>
            <w:spacing w:val="-48"/>
            <w:w w:val="115"/>
          </w:rPr>
          <w:t> </w:t>
        </w:r>
        <w:r>
          <w:rPr>
            <w:w w:val="115"/>
          </w:rPr>
          <w:t>with</w:t>
        </w:r>
        <w:r>
          <w:rPr>
            <w:spacing w:val="-47"/>
            <w:w w:val="115"/>
          </w:rPr>
          <w:t> </w:t>
        </w:r>
        <w:r>
          <w:rPr>
            <w:w w:val="115"/>
          </w:rPr>
          <w:t>diff</w:t>
          <w:tab/>
          <w:t>t</w:t>
        </w:r>
        <w:r>
          <w:rPr>
            <w:spacing w:val="-13"/>
            <w:w w:val="115"/>
          </w:rPr>
          <w:t> </w:t>
        </w:r>
        <w:r>
          <w:rPr>
            <w:spacing w:val="-3"/>
            <w:w w:val="115"/>
          </w:rPr>
          <w:t>brunch</w:t>
        </w:r>
      </w:hyperlink>
      <w:r>
        <w:rPr>
          <w:spacing w:val="39"/>
          <w:w w:val="112"/>
        </w:rPr>
        <w:t> </w:t>
      </w:r>
      <w:hyperlink w:history="true" w:anchor="_bookmark87"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11"/>
            <w:w w:val="115"/>
          </w:rPr>
          <w:t> </w:t>
        </w:r>
        <w:r>
          <w:rPr>
            <w:w w:val="115"/>
          </w:rPr>
          <w:t>at</w:t>
        </w:r>
        <w:r>
          <w:rPr>
            <w:spacing w:val="-10"/>
            <w:w w:val="115"/>
          </w:rPr>
          <w:t> </w:t>
        </w:r>
        <w:r>
          <w:rPr>
            <w:w w:val="115"/>
          </w:rPr>
          <w:t>A,</w:t>
        </w:r>
        <w:r>
          <w:rPr>
            <w:spacing w:val="-10"/>
            <w:w w:val="115"/>
          </w:rPr>
          <w:t> </w:t>
        </w:r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9"/>
            <w:w w:val="115"/>
          </w:rPr>
          <w:t> </w:t>
        </w:r>
        <w:r>
          <w:rPr>
            <w:w w:val="115"/>
          </w:rPr>
          <w:t>with</w:t>
        </w:r>
        <w:r>
          <w:rPr>
            <w:spacing w:val="-10"/>
            <w:w w:val="115"/>
          </w:rPr>
          <w:t> </w:t>
        </w:r>
        <w:r>
          <w:rPr>
            <w:spacing w:val="-2"/>
            <w:w w:val="115"/>
          </w:rPr>
          <w:t>independen</w:t>
        </w:r>
        <w:r>
          <w:rPr>
            <w:spacing w:val="-1"/>
            <w:w w:val="115"/>
          </w:rPr>
          <w:t>t</w:t>
        </w:r>
        <w:r>
          <w:rPr>
            <w:spacing w:val="-11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10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rFonts w:ascii="Times New Roman"/>
          <w:spacing w:val="1"/>
          <w:w w:val="115"/>
        </w:rPr>
        <w:tab/>
      </w:r>
      <w:r>
        <w:rPr>
          <w:w w:val="115"/>
        </w:rPr>
        <w:t>60</w:t>
      </w:r>
      <w:r>
        <w:rPr/>
      </w:r>
    </w:p>
    <w:p>
      <w:pPr>
        <w:pStyle w:val="BodyText"/>
        <w:numPr>
          <w:ilvl w:val="1"/>
          <w:numId w:val="8"/>
        </w:numPr>
        <w:tabs>
          <w:tab w:pos="1007" w:val="left" w:leader="none"/>
          <w:tab w:pos="4300" w:val="left" w:leader="none"/>
          <w:tab w:pos="7223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88">
        <w:r>
          <w:rPr>
            <w:spacing w:val="-1"/>
            <w:w w:val="110"/>
          </w:rPr>
          <w:t>Posterior</w:t>
        </w:r>
        <w:r>
          <w:rPr>
            <w:spacing w:val="-13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12"/>
            <w:w w:val="110"/>
          </w:rPr>
          <w:t> </w:t>
        </w:r>
        <w:r>
          <w:rPr>
            <w:w w:val="110"/>
          </w:rPr>
          <w:t>of</w:t>
        </w:r>
        <w:r>
          <w:rPr>
            <w:spacing w:val="-12"/>
            <w:w w:val="110"/>
          </w:rPr>
          <w:t> </w:t>
        </w:r>
        <w:r>
          <w:rPr>
            <w:w w:val="110"/>
          </w:rPr>
          <w:t>diff</w:t>
          <w:tab/>
          <w:t>t</w:t>
        </w:r>
        <w:r>
          <w:rPr>
            <w:spacing w:val="-21"/>
            <w:w w:val="110"/>
          </w:rPr>
          <w:t> </w:t>
        </w:r>
        <w:r>
          <w:rPr>
            <w:w w:val="110"/>
          </w:rPr>
          <w:t>modelsfor</w:t>
        </w:r>
        <w:r>
          <w:rPr>
            <w:spacing w:val="-20"/>
            <w:w w:val="110"/>
          </w:rPr>
          <w:t> </w:t>
        </w:r>
        <w:r>
          <w:rPr>
            <w:w w:val="110"/>
          </w:rPr>
          <w:t>AA,</w:t>
        </w:r>
        <w:r>
          <w:rPr>
            <w:spacing w:val="-21"/>
            <w:w w:val="110"/>
          </w:rPr>
          <w:t> </w:t>
        </w:r>
        <w:r>
          <w:rPr>
            <w:w w:val="110"/>
          </w:rPr>
          <w:t>with</w:t>
        </w:r>
        <w:r>
          <w:rPr>
            <w:spacing w:val="-20"/>
            <w:w w:val="110"/>
          </w:rPr>
          <w:t> </w:t>
        </w:r>
        <w:r>
          <w:rPr>
            <w:w w:val="110"/>
          </w:rPr>
          <w:t>diff</w:t>
          <w:tab/>
        </w:r>
        <w:r>
          <w:rPr>
            <w:w w:val="115"/>
          </w:rPr>
          <w:t>t</w:t>
        </w:r>
        <w:r>
          <w:rPr>
            <w:spacing w:val="-5"/>
            <w:w w:val="115"/>
          </w:rPr>
          <w:t> </w:t>
        </w:r>
        <w:r>
          <w:rPr>
            <w:spacing w:val="-3"/>
            <w:w w:val="115"/>
          </w:rPr>
          <w:t>brunch</w:t>
        </w:r>
      </w:hyperlink>
      <w:r>
        <w:rPr>
          <w:spacing w:val="51"/>
          <w:w w:val="112"/>
        </w:rPr>
        <w:t> </w:t>
      </w:r>
      <w:hyperlink w:history="true" w:anchor="_bookmark88">
        <w:r>
          <w:rPr>
            <w:spacing w:val="-2"/>
            <w:w w:val="115"/>
          </w:rPr>
          <w:t>n</w:t>
        </w:r>
        <w:r>
          <w:rPr>
            <w:spacing w:val="-3"/>
            <w:w w:val="115"/>
          </w:rPr>
          <w:t>um</w:t>
        </w:r>
        <w:r>
          <w:rPr>
            <w:spacing w:val="-2"/>
            <w:w w:val="115"/>
          </w:rPr>
          <w:t>b</w:t>
        </w:r>
        <w:r>
          <w:rPr>
            <w:spacing w:val="-3"/>
            <w:w w:val="115"/>
          </w:rPr>
          <w:t>er</w:t>
        </w:r>
        <w:r>
          <w:rPr>
            <w:spacing w:val="-14"/>
            <w:w w:val="115"/>
          </w:rPr>
          <w:t> </w:t>
        </w:r>
        <w:r>
          <w:rPr>
            <w:w w:val="115"/>
          </w:rPr>
          <w:t>at</w:t>
        </w:r>
        <w:r>
          <w:rPr>
            <w:spacing w:val="-14"/>
            <w:w w:val="115"/>
          </w:rPr>
          <w:t> </w:t>
        </w:r>
        <w:r>
          <w:rPr>
            <w:w w:val="115"/>
          </w:rPr>
          <w:t>A,</w:t>
        </w:r>
        <w:r>
          <w:rPr>
            <w:spacing w:val="-13"/>
            <w:w w:val="115"/>
          </w:rPr>
          <w:t> </w:t>
        </w:r>
        <w:r>
          <w:rPr>
            <w:w w:val="115"/>
          </w:rPr>
          <w:t>and</w:t>
        </w:r>
        <w:r>
          <w:rPr>
            <w:spacing w:val="-14"/>
            <w:w w:val="115"/>
          </w:rPr>
          <w:t> </w:t>
        </w:r>
        <w:r>
          <w:rPr>
            <w:w w:val="115"/>
          </w:rPr>
          <w:t>calculated</w:t>
        </w:r>
        <w:r>
          <w:rPr>
            <w:spacing w:val="-13"/>
            <w:w w:val="115"/>
          </w:rPr>
          <w:t> </w:t>
        </w:r>
        <w:r>
          <w:rPr>
            <w:w w:val="115"/>
          </w:rPr>
          <w:t>with</w:t>
        </w:r>
        <w:r>
          <w:rPr>
            <w:spacing w:val="-13"/>
            <w:w w:val="115"/>
          </w:rPr>
          <w:t> </w:t>
        </w:r>
        <w:r>
          <w:rPr>
            <w:spacing w:val="-2"/>
            <w:w w:val="115"/>
          </w:rPr>
          <w:t>Hierarchiacl</w:t>
        </w:r>
        <w:r>
          <w:rPr>
            <w:spacing w:val="-14"/>
            <w:w w:val="115"/>
          </w:rPr>
          <w:t> </w:t>
        </w:r>
        <w:r>
          <w:rPr>
            <w:spacing w:val="-4"/>
            <w:w w:val="115"/>
          </w:rPr>
          <w:t>Bayes</w:t>
        </w:r>
        <w:r>
          <w:rPr>
            <w:spacing w:val="-14"/>
            <w:w w:val="115"/>
          </w:rPr>
          <w:t> </w:t>
        </w:r>
        <w:r>
          <w:rPr>
            <w:spacing w:val="1"/>
            <w:w w:val="115"/>
          </w:rPr>
          <w:t>model</w:t>
        </w:r>
      </w:hyperlink>
      <w:r>
        <w:rPr>
          <w:rFonts w:ascii="Times New Roman"/>
          <w:spacing w:val="1"/>
          <w:w w:val="115"/>
        </w:rPr>
        <w:tab/>
      </w:r>
      <w:r>
        <w:rPr>
          <w:w w:val="115"/>
        </w:rPr>
        <w:t>60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78" w:val="right" w:leader="dot"/>
        </w:tabs>
        <w:spacing w:line="240" w:lineRule="auto" w:before="200" w:after="0"/>
        <w:ind w:left="1007" w:right="0" w:hanging="539"/>
        <w:jc w:val="left"/>
      </w:pPr>
      <w:hyperlink w:history="true" w:anchor="_bookmark101">
        <w:r>
          <w:rPr>
            <w:w w:val="105"/>
          </w:rPr>
          <w:t>ICD-9</w:t>
        </w:r>
        <w:r>
          <w:rPr>
            <w:spacing w:val="12"/>
            <w:w w:val="105"/>
          </w:rPr>
          <w:t> </w:t>
        </w:r>
        <w:r>
          <w:rPr>
            <w:w w:val="105"/>
          </w:rPr>
          <w:t>Diagnosis</w:t>
        </w:r>
        <w:r>
          <w:rPr>
            <w:spacing w:val="13"/>
            <w:w w:val="105"/>
          </w:rPr>
          <w:t> </w:t>
        </w:r>
        <w:r>
          <w:rPr>
            <w:w w:val="105"/>
          </w:rPr>
          <w:t>C</w:t>
        </w:r>
        <w:r>
          <w:rPr>
            <w:spacing w:val="1"/>
            <w:w w:val="105"/>
          </w:rPr>
          <w:t>o</w:t>
        </w:r>
        <w:r>
          <w:rPr>
            <w:w w:val="105"/>
          </w:rPr>
          <w:t>des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73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</w:tabs>
        <w:spacing w:line="242" w:lineRule="auto" w:before="3" w:after="0"/>
        <w:ind w:left="1007" w:right="1142" w:hanging="539"/>
        <w:jc w:val="left"/>
      </w:pPr>
      <w:hyperlink w:history="true" w:anchor="_bookmark108">
        <w:r>
          <w:rPr>
            <w:w w:val="110"/>
          </w:rPr>
          <w:t>DIC</w:t>
        </w:r>
        <w:r>
          <w:rPr>
            <w:spacing w:val="29"/>
            <w:w w:val="110"/>
          </w:rPr>
          <w:t> </w:t>
        </w:r>
        <w:r>
          <w:rPr>
            <w:w w:val="110"/>
          </w:rPr>
          <w:t>comparisons</w:t>
        </w:r>
        <w:r>
          <w:rPr>
            <w:spacing w:val="32"/>
            <w:w w:val="110"/>
          </w:rPr>
          <w:t> </w:t>
        </w:r>
        <w:r>
          <w:rPr>
            <w:w w:val="110"/>
          </w:rPr>
          <w:t>for</w:t>
        </w:r>
        <w:r>
          <w:rPr>
            <w:spacing w:val="3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31"/>
            <w:w w:val="110"/>
          </w:rPr>
          <w:t> </w:t>
        </w:r>
        <w:r>
          <w:rPr>
            <w:spacing w:val="-2"/>
            <w:w w:val="110"/>
          </w:rPr>
          <w:t>Bayesian</w:t>
        </w:r>
        <w:r>
          <w:rPr>
            <w:spacing w:val="31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31"/>
            <w:w w:val="110"/>
          </w:rPr>
          <w:t> </w:t>
        </w:r>
        <w:r>
          <w:rPr>
            <w:w w:val="110"/>
          </w:rPr>
          <w:t>and</w:t>
        </w:r>
        <w:r>
          <w:rPr>
            <w:spacing w:val="31"/>
            <w:w w:val="110"/>
          </w:rPr>
          <w:t> </w:t>
        </w:r>
        <w:r>
          <w:rPr>
            <w:spacing w:val="-1"/>
            <w:w w:val="110"/>
          </w:rPr>
          <w:t>Hierarchical</w:t>
        </w:r>
      </w:hyperlink>
      <w:r>
        <w:rPr>
          <w:spacing w:val="21"/>
          <w:w w:val="111"/>
        </w:rPr>
        <w:t> </w:t>
      </w:r>
      <w:hyperlink w:history="true" w:anchor="_bookmark108">
        <w:r>
          <w:rPr>
            <w:spacing w:val="-2"/>
            <w:w w:val="110"/>
          </w:rPr>
          <w:t>Ba</w:t>
        </w:r>
        <w:r>
          <w:rPr>
            <w:spacing w:val="-3"/>
            <w:w w:val="110"/>
          </w:rPr>
          <w:t>yesian</w:t>
        </w:r>
        <w:r>
          <w:rPr>
            <w:spacing w:val="-1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-1"/>
            <w:w w:val="110"/>
          </w:rPr>
          <w:t> </w:t>
        </w:r>
        <w:r>
          <w:rPr>
            <w:w w:val="110"/>
          </w:rPr>
          <w:t>for</w:t>
        </w:r>
        <w:r>
          <w:rPr>
            <w:spacing w:val="-2"/>
            <w:w w:val="110"/>
          </w:rPr>
          <w:t> </w:t>
        </w:r>
        <w:r>
          <w:rPr>
            <w:w w:val="110"/>
          </w:rPr>
          <w:t>no</w:t>
        </w:r>
        <w:r>
          <w:rPr>
            <w:spacing w:val="-1"/>
            <w:w w:val="110"/>
          </w:rPr>
          <w:t> </w:t>
        </w:r>
        <w:r>
          <w:rPr>
            <w:spacing w:val="-4"/>
            <w:w w:val="110"/>
          </w:rPr>
          <w:t>anomaly</w:t>
        </w:r>
        <w:r>
          <w:rPr>
            <w:spacing w:val="-3"/>
            <w:w w:val="110"/>
          </w:rPr>
          <w:t>,</w:t>
        </w:r>
        <w:r>
          <w:rPr>
            <w:spacing w:val="-2"/>
            <w:w w:val="110"/>
          </w:rPr>
          <w:t> </w:t>
        </w:r>
        <w:r>
          <w:rPr>
            <w:w w:val="110"/>
          </w:rPr>
          <w:t>and</w:t>
        </w:r>
        <w:r>
          <w:rPr>
            <w:spacing w:val="-1"/>
            <w:w w:val="110"/>
          </w:rPr>
          <w:t> </w:t>
        </w:r>
        <w:r>
          <w:rPr>
            <w:w w:val="110"/>
          </w:rPr>
          <w:t>anomaly</w:t>
        </w:r>
        <w:r>
          <w:rPr>
            <w:spacing w:val="-1"/>
            <w:w w:val="110"/>
          </w:rPr>
          <w:t> </w:t>
        </w:r>
        <w:r>
          <w:rPr>
            <w:w w:val="110"/>
          </w:rPr>
          <w:t>added</w:t>
        </w:r>
        <w:r>
          <w:rPr>
            <w:spacing w:val="-2"/>
            <w:w w:val="110"/>
          </w:rPr>
          <w:t> </w:t>
        </w:r>
        <w:r>
          <w:rPr>
            <w:w w:val="110"/>
          </w:rPr>
          <w:t>for</w:t>
        </w:r>
        <w:r>
          <w:rPr>
            <w:spacing w:val="-1"/>
            <w:w w:val="110"/>
          </w:rPr>
          <w:t> </w:t>
        </w:r>
        <w:r>
          <w:rPr>
            <w:w w:val="110"/>
          </w:rPr>
          <w:t>common,</w:t>
        </w:r>
        <w:r>
          <w:rPr>
            <w:spacing w:val="-1"/>
            <w:w w:val="110"/>
          </w:rPr>
          <w:t> </w:t>
        </w:r>
        <w:r>
          <w:rPr>
            <w:w w:val="110"/>
          </w:rPr>
          <w:t>rare</w:t>
        </w:r>
        <w:r>
          <w:rPr/>
        </w:r>
      </w:hyperlink>
    </w:p>
    <w:p>
      <w:pPr>
        <w:pStyle w:val="BodyText"/>
        <w:tabs>
          <w:tab w:pos="8677" w:val="right" w:leader="dot"/>
        </w:tabs>
        <w:spacing w:line="240" w:lineRule="auto" w:before="1"/>
        <w:ind w:left="1006" w:right="0"/>
        <w:jc w:val="left"/>
      </w:pPr>
      <w:hyperlink w:history="true" w:anchor="_bookmark108">
        <w:r>
          <w:rPr>
            <w:w w:val="110"/>
          </w:rPr>
          <w:t>and</w:t>
        </w:r>
        <w:r>
          <w:rPr>
            <w:spacing w:val="8"/>
            <w:w w:val="110"/>
          </w:rPr>
          <w:t> </w:t>
        </w:r>
        <w:r>
          <w:rPr>
            <w:w w:val="110"/>
          </w:rPr>
          <w:t>extremely</w:t>
        </w:r>
        <w:r>
          <w:rPr>
            <w:spacing w:val="10"/>
            <w:w w:val="110"/>
          </w:rPr>
          <w:t> </w:t>
        </w:r>
        <w:r>
          <w:rPr>
            <w:w w:val="110"/>
          </w:rPr>
          <w:t>rare</w:t>
        </w:r>
        <w:r>
          <w:rPr>
            <w:spacing w:val="8"/>
            <w:w w:val="110"/>
          </w:rPr>
          <w:t> </w:t>
        </w:r>
        <w:r>
          <w:rPr>
            <w:w w:val="110"/>
          </w:rPr>
          <w:t>diseases</w:t>
        </w:r>
      </w:hyperlink>
      <w:r>
        <w:rPr>
          <w:rFonts w:ascii="Times New Roman"/>
          <w:w w:val="110"/>
        </w:rPr>
        <w:tab/>
      </w:r>
      <w:r>
        <w:rPr>
          <w:w w:val="110"/>
        </w:rPr>
        <w:t>79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</w:tabs>
        <w:spacing w:line="240" w:lineRule="auto" w:before="3" w:after="0"/>
        <w:ind w:left="1007" w:right="0" w:hanging="539"/>
        <w:jc w:val="left"/>
      </w:pPr>
      <w:hyperlink w:history="true" w:anchor="_bookmark109">
        <w:r>
          <w:rPr>
            <w:spacing w:val="-1"/>
            <w:w w:val="110"/>
          </w:rPr>
          <w:t>Posterior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5"/>
            <w:w w:val="110"/>
          </w:rPr>
          <w:t> </w:t>
        </w:r>
        <w:r>
          <w:rPr>
            <w:w w:val="110"/>
          </w:rPr>
          <w:t>ICD</w:t>
        </w:r>
        <w:r>
          <w:rPr>
            <w:spacing w:val="-5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452</w:t>
        </w:r>
        <w:r>
          <w:rPr>
            <w:spacing w:val="-4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its</w:t>
        </w:r>
        <w:r>
          <w:rPr>
            <w:spacing w:val="-6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-3"/>
            <w:w w:val="110"/>
          </w:rPr>
          <w:t> </w:t>
        </w:r>
        <w:r>
          <w:rPr>
            <w:w w:val="110"/>
          </w:rPr>
          <w:t>with</w:t>
        </w:r>
        <w:r>
          <w:rPr/>
        </w:r>
      </w:hyperlink>
    </w:p>
    <w:p>
      <w:pPr>
        <w:pStyle w:val="BodyText"/>
        <w:tabs>
          <w:tab w:pos="8114" w:val="left" w:leader="none"/>
          <w:tab w:pos="8443" w:val="left" w:leader="none"/>
        </w:tabs>
        <w:spacing w:line="240" w:lineRule="auto" w:before="3"/>
        <w:ind w:left="1006" w:right="0"/>
        <w:jc w:val="left"/>
      </w:pPr>
      <w:hyperlink w:history="true" w:anchor="_bookmark109">
        <w:r>
          <w:rPr>
            <w:w w:val="110"/>
          </w:rPr>
          <w:t>no</w:t>
        </w:r>
        <w:r>
          <w:rPr>
            <w:spacing w:val="16"/>
            <w:w w:val="110"/>
          </w:rPr>
          <w:t> </w:t>
        </w:r>
        <w:r>
          <w:rPr>
            <w:w w:val="110"/>
          </w:rPr>
          <w:t>added</w:t>
        </w:r>
        <w:r>
          <w:rPr>
            <w:spacing w:val="17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18"/>
            <w:w w:val="110"/>
          </w:rPr>
          <w:t> </w:t>
        </w:r>
        <w:r>
          <w:rPr>
            <w:w w:val="110"/>
          </w:rPr>
          <w:t>and</w:t>
        </w:r>
        <w:r>
          <w:rPr>
            <w:spacing w:val="16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8"/>
            <w:w w:val="110"/>
          </w:rPr>
          <w:t> </w:t>
        </w:r>
        <w:r>
          <w:rPr>
            <w:w w:val="110"/>
          </w:rPr>
          <w:t>with</w:t>
        </w:r>
        <w:r>
          <w:rPr>
            <w:spacing w:val="17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7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6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spacing w:val="1"/>
          <w:w w:val="110"/>
        </w:rPr>
        <w:tab/>
      </w:r>
      <w:r>
        <w:rPr>
          <w:w w:val="110"/>
        </w:rPr>
        <w:t>.</w:t>
        <w:tab/>
        <w:t>80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</w:tabs>
        <w:spacing w:line="240" w:lineRule="auto" w:before="3" w:after="0"/>
        <w:ind w:left="1007" w:right="0" w:hanging="539"/>
        <w:jc w:val="left"/>
      </w:pPr>
      <w:hyperlink w:history="true" w:anchor="_bookmark111">
        <w:r>
          <w:rPr>
            <w:spacing w:val="-1"/>
            <w:w w:val="110"/>
          </w:rPr>
          <w:t>Posterior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distributions</w:t>
        </w:r>
        <w:r>
          <w:rPr>
            <w:spacing w:val="-6"/>
            <w:w w:val="110"/>
          </w:rPr>
          <w:t> </w:t>
        </w:r>
        <w:r>
          <w:rPr>
            <w:w w:val="110"/>
          </w:rPr>
          <w:t>for</w:t>
        </w:r>
        <w:r>
          <w:rPr>
            <w:spacing w:val="-5"/>
            <w:w w:val="110"/>
          </w:rPr>
          <w:t> </w:t>
        </w:r>
        <w:r>
          <w:rPr>
            <w:w w:val="110"/>
          </w:rPr>
          <w:t>ICD</w:t>
        </w:r>
        <w:r>
          <w:rPr>
            <w:spacing w:val="-5"/>
            <w:w w:val="110"/>
          </w:rPr>
          <w:t> </w:t>
        </w:r>
        <w:r>
          <w:rPr>
            <w:w w:val="110"/>
          </w:rPr>
          <w:t>410,415</w:t>
        </w:r>
        <w:r>
          <w:rPr>
            <w:spacing w:val="-6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452</w:t>
        </w:r>
        <w:r>
          <w:rPr>
            <w:spacing w:val="-4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its</w:t>
        </w:r>
        <w:r>
          <w:rPr>
            <w:spacing w:val="-6"/>
            <w:w w:val="110"/>
          </w:rPr>
          <w:t> </w:t>
        </w:r>
        <w:r>
          <w:rPr>
            <w:w w:val="110"/>
          </w:rPr>
          <w:t>ancestors,</w:t>
        </w:r>
        <w:r>
          <w:rPr>
            <w:spacing w:val="-3"/>
            <w:w w:val="110"/>
          </w:rPr>
          <w:t> </w:t>
        </w:r>
        <w:r>
          <w:rPr>
            <w:w w:val="110"/>
          </w:rPr>
          <w:t>with</w:t>
        </w:r>
        <w:r>
          <w:rPr/>
        </w:r>
      </w:hyperlink>
    </w:p>
    <w:p>
      <w:pPr>
        <w:pStyle w:val="BodyText"/>
        <w:tabs>
          <w:tab w:pos="8461" w:val="left" w:leader="none"/>
        </w:tabs>
        <w:spacing w:line="240" w:lineRule="auto" w:before="3"/>
        <w:ind w:left="1006" w:right="0"/>
        <w:jc w:val="left"/>
      </w:pPr>
      <w:hyperlink w:history="true" w:anchor="_bookmark111">
        <w:r>
          <w:rPr>
            <w:w w:val="110"/>
          </w:rPr>
          <w:t>no</w:t>
        </w:r>
        <w:r>
          <w:rPr>
            <w:spacing w:val="12"/>
            <w:w w:val="110"/>
          </w:rPr>
          <w:t> </w:t>
        </w:r>
        <w:r>
          <w:rPr>
            <w:w w:val="110"/>
          </w:rPr>
          <w:t>added</w:t>
        </w:r>
        <w:r>
          <w:rPr>
            <w:spacing w:val="13"/>
            <w:w w:val="110"/>
          </w:rPr>
          <w:t> </w:t>
        </w:r>
        <w:r>
          <w:rPr>
            <w:w w:val="110"/>
          </w:rPr>
          <w:t>anomalies,</w:t>
        </w:r>
        <w:r>
          <w:rPr>
            <w:spacing w:val="14"/>
            <w:w w:val="110"/>
          </w:rPr>
          <w:t> </w:t>
        </w:r>
        <w:r>
          <w:rPr>
            <w:w w:val="110"/>
          </w:rPr>
          <w:t>and</w:t>
        </w:r>
        <w:r>
          <w:rPr>
            <w:spacing w:val="12"/>
            <w:w w:val="110"/>
          </w:rPr>
          <w:t> </w:t>
        </w:r>
        <w:r>
          <w:rPr>
            <w:w w:val="110"/>
          </w:rPr>
          <w:t>calculated</w:t>
        </w:r>
        <w:r>
          <w:rPr>
            <w:spacing w:val="14"/>
            <w:w w:val="110"/>
          </w:rPr>
          <w:t> </w:t>
        </w:r>
        <w:r>
          <w:rPr>
            <w:w w:val="110"/>
          </w:rPr>
          <w:t>with</w:t>
        </w:r>
        <w:r>
          <w:rPr>
            <w:spacing w:val="13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13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2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spacing w:val="17"/>
          <w:w w:val="110"/>
        </w:rPr>
        <w:t> </w:t>
      </w:r>
      <w:r>
        <w:rPr>
          <w:w w:val="110"/>
        </w:rPr>
        <w:t>.</w:t>
      </w:r>
      <w:r>
        <w:rPr>
          <w:spacing w:val="57"/>
          <w:w w:val="110"/>
        </w:rPr>
        <w:t> </w:t>
      </w:r>
      <w:r>
        <w:rPr>
          <w:w w:val="110"/>
        </w:rPr>
        <w:t>.</w:t>
        <w:tab/>
        <w:t>81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78" w:val="right" w:leader="dot"/>
        </w:tabs>
        <w:spacing w:line="242" w:lineRule="auto" w:before="3" w:after="0"/>
        <w:ind w:left="1007" w:right="539" w:hanging="539"/>
        <w:jc w:val="left"/>
      </w:pPr>
      <w:hyperlink w:history="true" w:anchor="_bookmark113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410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13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82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115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410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15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Hierarchiacl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83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80" w:val="right" w:leader="dot"/>
        </w:tabs>
        <w:spacing w:line="242" w:lineRule="auto" w:before="1" w:after="0"/>
        <w:ind w:left="1007" w:right="537" w:hanging="539"/>
        <w:jc w:val="left"/>
      </w:pPr>
      <w:hyperlink w:history="true" w:anchor="_bookmark117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415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17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84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119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415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19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85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78" w:val="right" w:leader="dot"/>
        </w:tabs>
        <w:spacing w:line="242" w:lineRule="auto" w:before="1" w:after="0"/>
        <w:ind w:left="1007" w:right="539" w:hanging="539"/>
        <w:jc w:val="left"/>
      </w:pPr>
      <w:hyperlink w:history="true" w:anchor="_bookmark121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452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21">
        <w:r>
          <w:rPr>
            <w:w w:val="110"/>
          </w:rPr>
          <w:t>anomalies,</w:t>
        </w:r>
        <w:r>
          <w:rPr>
            <w:spacing w:val="9"/>
            <w:w w:val="110"/>
          </w:rPr>
          <w:t> </w:t>
        </w:r>
        <w:r>
          <w:rPr>
            <w:w w:val="110"/>
          </w:rPr>
          <w:t>and</w:t>
        </w:r>
        <w:r>
          <w:rPr>
            <w:spacing w:val="11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1"/>
            <w:w w:val="110"/>
          </w:rPr>
          <w:t> </w:t>
        </w:r>
        <w:r>
          <w:rPr>
            <w:w w:val="110"/>
          </w:rPr>
          <w:t>with</w:t>
        </w:r>
        <w:r>
          <w:rPr>
            <w:spacing w:val="11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10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10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86</w:t>
      </w:r>
      <w:r>
        <w:rPr/>
      </w:r>
    </w:p>
    <w:p>
      <w:pPr>
        <w:pStyle w:val="BodyText"/>
        <w:numPr>
          <w:ilvl w:val="1"/>
          <w:numId w:val="9"/>
        </w:numPr>
        <w:tabs>
          <w:tab w:pos="1007" w:val="left" w:leader="none"/>
          <w:tab w:pos="8683" w:val="right" w:leader="dot"/>
        </w:tabs>
        <w:spacing w:line="242" w:lineRule="auto" w:before="1" w:after="0"/>
        <w:ind w:left="1007" w:right="534" w:hanging="539"/>
        <w:jc w:val="left"/>
      </w:pPr>
      <w:hyperlink w:history="true" w:anchor="_bookmark123">
        <w:r>
          <w:rPr>
            <w:spacing w:val="-1"/>
            <w:w w:val="110"/>
          </w:rPr>
          <w:t>Posterior</w:t>
        </w:r>
        <w:r>
          <w:rPr>
            <w:spacing w:val="63"/>
            <w:w w:val="110"/>
          </w:rPr>
          <w:t> </w:t>
        </w:r>
        <w:r>
          <w:rPr>
            <w:w w:val="110"/>
          </w:rPr>
          <w:t>distributions</w:t>
        </w:r>
        <w:r>
          <w:rPr>
            <w:spacing w:val="63"/>
            <w:w w:val="110"/>
          </w:rPr>
          <w:t> </w:t>
        </w:r>
        <w:r>
          <w:rPr>
            <w:w w:val="110"/>
          </w:rPr>
          <w:t>for</w:t>
        </w:r>
        <w:r>
          <w:rPr>
            <w:spacing w:val="64"/>
            <w:w w:val="110"/>
          </w:rPr>
          <w:t> </w:t>
        </w:r>
        <w:r>
          <w:rPr>
            <w:w w:val="110"/>
          </w:rPr>
          <w:t>ICD</w:t>
        </w:r>
        <w:r>
          <w:rPr>
            <w:spacing w:val="64"/>
            <w:w w:val="110"/>
          </w:rPr>
          <w:t> </w:t>
        </w:r>
        <w:r>
          <w:rPr>
            <w:w w:val="110"/>
          </w:rPr>
          <w:t>452</w:t>
        </w:r>
        <w:r>
          <w:rPr>
            <w:spacing w:val="64"/>
            <w:w w:val="110"/>
          </w:rPr>
          <w:t> </w:t>
        </w:r>
        <w:r>
          <w:rPr>
            <w:w w:val="110"/>
          </w:rPr>
          <w:t>and</w:t>
        </w:r>
        <w:r>
          <w:rPr>
            <w:spacing w:val="64"/>
            <w:w w:val="110"/>
          </w:rPr>
          <w:t> </w:t>
        </w:r>
        <w:r>
          <w:rPr>
            <w:w w:val="110"/>
          </w:rPr>
          <w:t>its</w:t>
        </w:r>
        <w:r>
          <w:rPr>
            <w:spacing w:val="64"/>
            <w:w w:val="110"/>
          </w:rPr>
          <w:t> </w:t>
        </w:r>
        <w:r>
          <w:rPr>
            <w:w w:val="110"/>
          </w:rPr>
          <w:t>ancestors, </w:t>
        </w:r>
        <w:r>
          <w:rPr>
            <w:spacing w:val="4"/>
            <w:w w:val="110"/>
          </w:rPr>
          <w:t> </w:t>
        </w:r>
        <w:r>
          <w:rPr>
            <w:w w:val="110"/>
          </w:rPr>
          <w:t>with</w:t>
        </w:r>
        <w:r>
          <w:rPr>
            <w:spacing w:val="64"/>
            <w:w w:val="110"/>
          </w:rPr>
          <w:t> </w:t>
        </w:r>
        <w:r>
          <w:rPr>
            <w:w w:val="110"/>
          </w:rPr>
          <w:t>added</w:t>
        </w:r>
      </w:hyperlink>
      <w:r>
        <w:rPr>
          <w:spacing w:val="22"/>
          <w:w w:val="115"/>
        </w:rPr>
        <w:t> </w:t>
      </w:r>
      <w:hyperlink w:history="true" w:anchor="_bookmark123">
        <w:r>
          <w:rPr>
            <w:w w:val="110"/>
          </w:rPr>
          <w:t>anomalies,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10"/>
            <w:w w:val="110"/>
          </w:rPr>
          <w:t> </w:t>
        </w:r>
        <w:r>
          <w:rPr>
            <w:spacing w:val="-2"/>
            <w:w w:val="110"/>
          </w:rPr>
          <w:t>c</w:t>
        </w:r>
        <w:r>
          <w:rPr>
            <w:spacing w:val="-1"/>
            <w:w w:val="110"/>
          </w:rPr>
          <w:t>alculated</w:t>
        </w:r>
        <w:r>
          <w:rPr>
            <w:spacing w:val="10"/>
            <w:w w:val="110"/>
          </w:rPr>
          <w:t> </w:t>
        </w:r>
        <w:r>
          <w:rPr>
            <w:w w:val="110"/>
          </w:rPr>
          <w:t>with</w:t>
        </w:r>
        <w:r>
          <w:rPr>
            <w:spacing w:val="10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9"/>
            <w:w w:val="110"/>
          </w:rPr>
          <w:t> </w:t>
        </w:r>
        <w:r>
          <w:rPr>
            <w:spacing w:val="1"/>
            <w:w w:val="110"/>
          </w:rPr>
          <w:t>model</w:t>
        </w:r>
      </w:hyperlink>
      <w:r>
        <w:rPr>
          <w:rFonts w:ascii="Times New Roman"/>
          <w:spacing w:val="1"/>
          <w:w w:val="110"/>
        </w:rPr>
        <w:tab/>
      </w:r>
      <w:r>
        <w:rPr>
          <w:w w:val="110"/>
        </w:rPr>
        <w:t>87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</w:tabs>
        <w:spacing w:line="240" w:lineRule="auto" w:before="200" w:after="0"/>
        <w:ind w:left="1006" w:right="0" w:hanging="538"/>
        <w:jc w:val="left"/>
      </w:pPr>
      <w:hyperlink w:history="true" w:anchor="_bookmark152">
        <w:r>
          <w:rPr>
            <w:spacing w:val="1"/>
            <w:w w:val="110"/>
          </w:rPr>
          <w:t>Code</w:t>
        </w:r>
        <w:r>
          <w:rPr>
            <w:spacing w:val="7"/>
            <w:w w:val="110"/>
          </w:rPr>
          <w:t> </w:t>
        </w:r>
        <w:r>
          <w:rPr>
            <w:w w:val="110"/>
          </w:rPr>
          <w:t>used</w:t>
        </w:r>
        <w:r>
          <w:rPr>
            <w:spacing w:val="7"/>
            <w:w w:val="110"/>
          </w:rPr>
          <w:t> </w:t>
        </w:r>
        <w:r>
          <w:rPr>
            <w:w w:val="110"/>
          </w:rPr>
          <w:t>to</w:t>
        </w:r>
        <w:r>
          <w:rPr>
            <w:spacing w:val="8"/>
            <w:w w:val="110"/>
          </w:rPr>
          <w:t> </w:t>
        </w:r>
        <w:r>
          <w:rPr>
            <w:w w:val="110"/>
          </w:rPr>
          <w:t>specify</w:t>
        </w:r>
        <w:r>
          <w:rPr>
            <w:spacing w:val="7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8"/>
            <w:w w:val="110"/>
          </w:rPr>
          <w:t> </w:t>
        </w:r>
        <w:r>
          <w:rPr>
            <w:spacing w:val="-3"/>
            <w:w w:val="110"/>
          </w:rPr>
          <w:t>Bay</w:t>
        </w:r>
        <w:r>
          <w:rPr>
            <w:spacing w:val="-4"/>
            <w:w w:val="110"/>
          </w:rPr>
          <w:t>es</w:t>
        </w:r>
        <w:r>
          <w:rPr>
            <w:spacing w:val="7"/>
            <w:w w:val="110"/>
          </w:rPr>
          <w:t> </w:t>
        </w:r>
        <w:r>
          <w:rPr>
            <w:spacing w:val="1"/>
            <w:w w:val="110"/>
          </w:rPr>
          <w:t>Models</w:t>
        </w:r>
        <w:r>
          <w:rPr>
            <w:spacing w:val="8"/>
            <w:w w:val="110"/>
          </w:rPr>
          <w:t> </w:t>
        </w:r>
        <w:r>
          <w:rPr>
            <w:w w:val="110"/>
          </w:rPr>
          <w:t>for</w:t>
        </w:r>
        <w:r>
          <w:rPr>
            <w:spacing w:val="7"/>
            <w:w w:val="110"/>
          </w:rPr>
          <w:t> </w:t>
        </w:r>
        <w:r>
          <w:rPr>
            <w:w w:val="110"/>
          </w:rPr>
          <w:t>Chapter</w:t>
        </w:r>
        <w:r>
          <w:rPr>
            <w:spacing w:val="9"/>
            <w:w w:val="110"/>
          </w:rPr>
          <w:t> </w:t>
        </w:r>
        <w:r>
          <w:rPr>
            <w:w w:val="110"/>
          </w:rPr>
          <w:t>2.3</w:t>
        </w:r>
        <w:r>
          <w:rPr>
            <w:spacing w:val="8"/>
            <w:w w:val="110"/>
          </w:rPr>
          <w:t> </w:t>
        </w:r>
        <w:r>
          <w:rPr>
            <w:w w:val="110"/>
          </w:rPr>
          <w:t>a</w:t>
        </w:r>
      </w:hyperlink>
      <w:r>
        <w:rPr>
          <w:spacing w:val="67"/>
          <w:w w:val="110"/>
        </w:rPr>
        <w:t> </w:t>
      </w:r>
      <w:r>
        <w:rPr>
          <w:w w:val="110"/>
        </w:rPr>
        <w:t>.</w:t>
      </w:r>
      <w:r>
        <w:rPr>
          <w:spacing w:val="49"/>
          <w:w w:val="110"/>
        </w:rPr>
        <w:t> </w:t>
      </w:r>
      <w:r>
        <w:rPr>
          <w:w w:val="110"/>
        </w:rPr>
        <w:t>. </w:t>
      </w:r>
      <w:r>
        <w:rPr>
          <w:spacing w:val="8"/>
          <w:w w:val="110"/>
        </w:rPr>
        <w:t> </w:t>
      </w:r>
      <w:r>
        <w:rPr>
          <w:w w:val="110"/>
        </w:rPr>
        <w:t>109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  <w:tab w:pos="8678" w:val="right" w:leader="dot"/>
        </w:tabs>
        <w:spacing w:line="240" w:lineRule="auto" w:before="3" w:after="0"/>
        <w:ind w:left="1006" w:right="0" w:hanging="538"/>
        <w:jc w:val="left"/>
      </w:pPr>
      <w:hyperlink w:history="true" w:anchor="_bookmark153">
        <w:r>
          <w:rPr>
            <w:w w:val="105"/>
          </w:rPr>
          <w:t>Code</w:t>
        </w:r>
        <w:r>
          <w:rPr>
            <w:spacing w:val="15"/>
            <w:w w:val="105"/>
          </w:rPr>
          <w:t> </w:t>
        </w:r>
        <w:r>
          <w:rPr>
            <w:w w:val="105"/>
          </w:rPr>
          <w:t>used</w:t>
        </w:r>
        <w:r>
          <w:rPr>
            <w:spacing w:val="15"/>
            <w:w w:val="105"/>
          </w:rPr>
          <w:t> </w:t>
        </w:r>
        <w:r>
          <w:rPr>
            <w:w w:val="105"/>
          </w:rPr>
          <w:t>to</w:t>
        </w:r>
        <w:r>
          <w:rPr>
            <w:spacing w:val="16"/>
            <w:w w:val="105"/>
          </w:rPr>
          <w:t> </w:t>
        </w:r>
        <w:r>
          <w:rPr>
            <w:w w:val="105"/>
          </w:rPr>
          <w:t>specify</w:t>
        </w:r>
        <w:r>
          <w:rPr>
            <w:spacing w:val="15"/>
            <w:w w:val="105"/>
          </w:rPr>
          <w:t> </w:t>
        </w:r>
        <w:r>
          <w:rPr>
            <w:w w:val="105"/>
          </w:rPr>
          <w:t>BHMs</w:t>
        </w:r>
        <w:r>
          <w:rPr>
            <w:spacing w:val="16"/>
            <w:w w:val="105"/>
          </w:rPr>
          <w:t> </w:t>
        </w:r>
        <w:r>
          <w:rPr>
            <w:w w:val="105"/>
          </w:rPr>
          <w:t>for</w:t>
        </w:r>
        <w:r>
          <w:rPr>
            <w:spacing w:val="15"/>
            <w:w w:val="105"/>
          </w:rPr>
          <w:t> </w:t>
        </w:r>
        <w:r>
          <w:rPr>
            <w:w w:val="105"/>
          </w:rPr>
          <w:t>Chapter</w:t>
        </w:r>
        <w:r>
          <w:rPr>
            <w:spacing w:val="17"/>
            <w:w w:val="105"/>
          </w:rPr>
          <w:t> </w:t>
        </w:r>
        <w:r>
          <w:rPr>
            <w:w w:val="105"/>
          </w:rPr>
          <w:t>3</w:t>
        </w:r>
        <w:r>
          <w:rPr>
            <w:spacing w:val="15"/>
            <w:w w:val="105"/>
          </w:rPr>
          <w:t> </w:t>
        </w:r>
        <w:r>
          <w:rPr>
            <w:w w:val="105"/>
          </w:rPr>
          <w:t>b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110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  <w:tab w:pos="8695" w:val="right" w:leader="dot"/>
        </w:tabs>
        <w:spacing w:line="240" w:lineRule="auto" w:before="3" w:after="0"/>
        <w:ind w:left="1006" w:right="0" w:hanging="538"/>
        <w:jc w:val="left"/>
      </w:pPr>
      <w:hyperlink w:history="true" w:anchor="_bookmark154">
        <w:r>
          <w:rPr>
            <w:w w:val="105"/>
          </w:rPr>
          <w:t>Code</w:t>
        </w:r>
        <w:r>
          <w:rPr>
            <w:spacing w:val="15"/>
            <w:w w:val="105"/>
          </w:rPr>
          <w:t> </w:t>
        </w:r>
        <w:r>
          <w:rPr>
            <w:w w:val="105"/>
          </w:rPr>
          <w:t>used</w:t>
        </w:r>
        <w:r>
          <w:rPr>
            <w:spacing w:val="15"/>
            <w:w w:val="105"/>
          </w:rPr>
          <w:t> </w:t>
        </w:r>
        <w:r>
          <w:rPr>
            <w:w w:val="105"/>
          </w:rPr>
          <w:t>to</w:t>
        </w:r>
        <w:r>
          <w:rPr>
            <w:spacing w:val="15"/>
            <w:w w:val="105"/>
          </w:rPr>
          <w:t> </w:t>
        </w:r>
        <w:r>
          <w:rPr>
            <w:w w:val="105"/>
          </w:rPr>
          <w:t>specify</w:t>
        </w:r>
        <w:r>
          <w:rPr>
            <w:spacing w:val="15"/>
            <w:w w:val="105"/>
          </w:rPr>
          <w:t> </w:t>
        </w:r>
        <w:r>
          <w:rPr>
            <w:w w:val="105"/>
          </w:rPr>
          <w:t>BHMs</w:t>
        </w:r>
        <w:r>
          <w:rPr>
            <w:spacing w:val="15"/>
            <w:w w:val="105"/>
          </w:rPr>
          <w:t> </w:t>
        </w:r>
        <w:r>
          <w:rPr>
            <w:w w:val="105"/>
          </w:rPr>
          <w:t>for</w:t>
        </w:r>
        <w:r>
          <w:rPr>
            <w:spacing w:val="15"/>
            <w:w w:val="105"/>
          </w:rPr>
          <w:t> </w:t>
        </w:r>
        <w:r>
          <w:rPr>
            <w:w w:val="105"/>
          </w:rPr>
          <w:t>Chapter</w:t>
        </w:r>
        <w:r>
          <w:rPr>
            <w:spacing w:val="16"/>
            <w:w w:val="105"/>
          </w:rPr>
          <w:t> </w:t>
        </w:r>
        <w:r>
          <w:rPr>
            <w:w w:val="105"/>
          </w:rPr>
          <w:t>3</w:t>
        </w:r>
        <w:r>
          <w:rPr>
            <w:spacing w:val="16"/>
            <w:w w:val="105"/>
          </w:rPr>
          <w:t> </w:t>
        </w:r>
        <w:r>
          <w:rPr>
            <w:w w:val="105"/>
          </w:rPr>
          <w:t>c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111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</w:tabs>
        <w:spacing w:line="240" w:lineRule="auto" w:before="3" w:after="0"/>
        <w:ind w:left="1007" w:right="0" w:hanging="539"/>
        <w:jc w:val="left"/>
      </w:pPr>
      <w:hyperlink w:history="true" w:anchor="_bookmark156">
        <w:r>
          <w:rPr>
            <w:w w:val="105"/>
          </w:rPr>
          <w:t>Example</w:t>
        </w:r>
        <w:r>
          <w:rPr>
            <w:spacing w:val="19"/>
            <w:w w:val="105"/>
          </w:rPr>
          <w:t> </w:t>
        </w:r>
        <w:r>
          <w:rPr>
            <w:w w:val="105"/>
          </w:rPr>
          <w:t>of</w:t>
        </w:r>
        <w:r>
          <w:rPr>
            <w:spacing w:val="19"/>
            <w:w w:val="105"/>
          </w:rPr>
          <w:t> </w:t>
        </w:r>
        <w:r>
          <w:rPr>
            <w:w w:val="105"/>
          </w:rPr>
          <w:t>R</w:t>
        </w:r>
        <w:r>
          <w:rPr>
            <w:spacing w:val="18"/>
            <w:w w:val="105"/>
          </w:rPr>
          <w:t> </w:t>
        </w:r>
        <w:r>
          <w:rPr>
            <w:spacing w:val="1"/>
            <w:w w:val="105"/>
          </w:rPr>
          <w:t>co</w:t>
        </w:r>
        <w:r>
          <w:rPr>
            <w:w w:val="105"/>
          </w:rPr>
          <w:t>de</w:t>
        </w:r>
        <w:r>
          <w:rPr>
            <w:spacing w:val="18"/>
            <w:w w:val="105"/>
          </w:rPr>
          <w:t> </w:t>
        </w:r>
        <w:r>
          <w:rPr>
            <w:w w:val="105"/>
          </w:rPr>
          <w:t>used</w:t>
        </w:r>
        <w:r>
          <w:rPr>
            <w:spacing w:val="19"/>
            <w:w w:val="105"/>
          </w:rPr>
          <w:t> </w:t>
        </w:r>
        <w:r>
          <w:rPr>
            <w:w w:val="105"/>
          </w:rPr>
          <w:t>to</w:t>
        </w:r>
        <w:r>
          <w:rPr>
            <w:spacing w:val="18"/>
            <w:w w:val="105"/>
          </w:rPr>
          <w:t> </w:t>
        </w:r>
        <w:r>
          <w:rPr>
            <w:spacing w:val="-2"/>
            <w:w w:val="105"/>
          </w:rPr>
          <w:t>mak</w:t>
        </w:r>
        <w:r>
          <w:rPr>
            <w:spacing w:val="-3"/>
            <w:w w:val="105"/>
          </w:rPr>
          <w:t>e</w:t>
        </w:r>
        <w:r>
          <w:rPr>
            <w:spacing w:val="18"/>
            <w:w w:val="105"/>
          </w:rPr>
          <w:t> </w:t>
        </w:r>
        <w:r>
          <w:rPr>
            <w:w w:val="105"/>
          </w:rPr>
          <w:t>time-series</w:t>
        </w:r>
        <w:r>
          <w:rPr>
            <w:spacing w:val="19"/>
            <w:w w:val="105"/>
          </w:rPr>
          <w:t> </w:t>
        </w:r>
        <w:r>
          <w:rPr>
            <w:w w:val="105"/>
          </w:rPr>
          <w:t>prediction</w:t>
        </w:r>
        <w:r>
          <w:rPr>
            <w:spacing w:val="18"/>
            <w:w w:val="105"/>
          </w:rPr>
          <w:t> </w:t>
        </w:r>
        <w:r>
          <w:rPr>
            <w:w w:val="105"/>
          </w:rPr>
          <w:t>used</w:t>
        </w:r>
        <w:r>
          <w:rPr>
            <w:spacing w:val="18"/>
            <w:w w:val="105"/>
          </w:rPr>
          <w:t> </w:t>
        </w:r>
        <w:r>
          <w:rPr>
            <w:w w:val="105"/>
          </w:rPr>
          <w:t>in</w:t>
        </w:r>
        <w:r>
          <w:rPr>
            <w:spacing w:val="19"/>
            <w:w w:val="105"/>
          </w:rPr>
          <w:t> </w:t>
        </w:r>
        <w:r>
          <w:rPr>
            <w:w w:val="105"/>
          </w:rPr>
          <w:t>Chapter</w:t>
        </w:r>
        <w:r>
          <w:rPr>
            <w:spacing w:val="19"/>
            <w:w w:val="105"/>
          </w:rPr>
          <w:t> </w:t>
        </w:r>
        <w:r>
          <w:rPr>
            <w:spacing w:val="2"/>
            <w:w w:val="105"/>
          </w:rPr>
          <w:t>3</w:t>
        </w:r>
      </w:hyperlink>
      <w:r>
        <w:rPr>
          <w:spacing w:val="2"/>
          <w:w w:val="105"/>
        </w:rPr>
        <w:t>112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</w:tabs>
        <w:spacing w:line="240" w:lineRule="auto" w:before="3" w:after="0"/>
        <w:ind w:left="1007" w:right="0" w:hanging="539"/>
        <w:jc w:val="left"/>
      </w:pPr>
      <w:hyperlink w:history="true" w:anchor="_bookmark158">
        <w:r>
          <w:rPr>
            <w:spacing w:val="-2"/>
            <w:w w:val="110"/>
          </w:rPr>
          <w:t>JA</w:t>
        </w:r>
        <w:r>
          <w:rPr>
            <w:spacing w:val="-3"/>
            <w:w w:val="110"/>
          </w:rPr>
          <w:t>GS</w:t>
        </w:r>
        <w:r>
          <w:rPr>
            <w:spacing w:val="4"/>
            <w:w w:val="110"/>
          </w:rPr>
          <w:t> </w:t>
        </w:r>
        <w:r>
          <w:rPr>
            <w:spacing w:val="1"/>
            <w:w w:val="110"/>
          </w:rPr>
          <w:t>code</w:t>
        </w:r>
        <w:r>
          <w:rPr>
            <w:spacing w:val="5"/>
            <w:w w:val="110"/>
          </w:rPr>
          <w:t> </w:t>
        </w:r>
        <w:r>
          <w:rPr>
            <w:w w:val="110"/>
          </w:rPr>
          <w:t>used</w:t>
        </w:r>
        <w:r>
          <w:rPr>
            <w:spacing w:val="5"/>
            <w:w w:val="110"/>
          </w:rPr>
          <w:t> </w:t>
        </w:r>
        <w:r>
          <w:rPr>
            <w:w w:val="110"/>
          </w:rPr>
          <w:t>for</w:t>
        </w:r>
        <w:r>
          <w:rPr>
            <w:spacing w:val="6"/>
            <w:w w:val="110"/>
          </w:rPr>
          <w:t> </w:t>
        </w:r>
        <w:r>
          <w:rPr>
            <w:spacing w:val="-1"/>
            <w:w w:val="110"/>
          </w:rPr>
          <w:t>the</w:t>
        </w:r>
        <w:r>
          <w:rPr>
            <w:spacing w:val="5"/>
            <w:w w:val="110"/>
          </w:rPr>
          <w:t> </w:t>
        </w:r>
        <w:r>
          <w:rPr>
            <w:w w:val="110"/>
          </w:rPr>
          <w:t>Independent</w:t>
        </w:r>
        <w:r>
          <w:rPr>
            <w:spacing w:val="5"/>
            <w:w w:val="110"/>
          </w:rPr>
          <w:t> </w:t>
        </w:r>
        <w:r>
          <w:rPr>
            <w:spacing w:val="-2"/>
            <w:w w:val="110"/>
          </w:rPr>
          <w:t>Ba</w:t>
        </w:r>
        <w:r>
          <w:rPr>
            <w:spacing w:val="-3"/>
            <w:w w:val="110"/>
          </w:rPr>
          <w:t>yesian</w:t>
        </w:r>
        <w:r>
          <w:rPr>
            <w:spacing w:val="5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5"/>
            <w:w w:val="110"/>
          </w:rPr>
          <w:t> </w:t>
        </w:r>
        <w:r>
          <w:rPr>
            <w:w w:val="110"/>
          </w:rPr>
          <w:t>used</w:t>
        </w:r>
        <w:r>
          <w:rPr>
            <w:spacing w:val="5"/>
            <w:w w:val="110"/>
          </w:rPr>
          <w:t> </w:t>
        </w:r>
        <w:r>
          <w:rPr>
            <w:w w:val="110"/>
          </w:rPr>
          <w:t>in</w:t>
        </w:r>
        <w:r>
          <w:rPr>
            <w:spacing w:val="5"/>
            <w:w w:val="110"/>
          </w:rPr>
          <w:t> </w:t>
        </w:r>
        <w:r>
          <w:rPr>
            <w:spacing w:val="-1"/>
            <w:w w:val="110"/>
          </w:rPr>
          <w:t>Chapter</w:t>
        </w:r>
        <w:r>
          <w:rPr>
            <w:spacing w:val="5"/>
            <w:w w:val="110"/>
          </w:rPr>
          <w:t> </w:t>
        </w:r>
        <w:r>
          <w:rPr>
            <w:spacing w:val="3"/>
            <w:w w:val="110"/>
          </w:rPr>
          <w:t>3</w:t>
        </w:r>
      </w:hyperlink>
      <w:r>
        <w:rPr>
          <w:spacing w:val="3"/>
          <w:w w:val="110"/>
        </w:rPr>
        <w:t>112</w:t>
      </w:r>
      <w:r>
        <w:rPr/>
      </w:r>
    </w:p>
    <w:p>
      <w:pPr>
        <w:pStyle w:val="BodyText"/>
        <w:numPr>
          <w:ilvl w:val="1"/>
          <w:numId w:val="10"/>
        </w:numPr>
        <w:tabs>
          <w:tab w:pos="1007" w:val="left" w:leader="none"/>
        </w:tabs>
        <w:spacing w:line="240" w:lineRule="auto" w:before="3" w:after="0"/>
        <w:ind w:left="1007" w:right="0" w:hanging="539"/>
        <w:jc w:val="left"/>
      </w:pPr>
      <w:hyperlink w:history="true" w:anchor="_bookmark159">
        <w:r>
          <w:rPr>
            <w:spacing w:val="-2"/>
            <w:w w:val="110"/>
          </w:rPr>
          <w:t>JA</w:t>
        </w:r>
        <w:r>
          <w:rPr>
            <w:spacing w:val="-3"/>
            <w:w w:val="110"/>
          </w:rPr>
          <w:t>GS</w:t>
        </w:r>
        <w:r>
          <w:rPr>
            <w:spacing w:val="5"/>
            <w:w w:val="110"/>
          </w:rPr>
          <w:t> </w:t>
        </w:r>
        <w:r>
          <w:rPr>
            <w:spacing w:val="1"/>
            <w:w w:val="110"/>
          </w:rPr>
          <w:t>code</w:t>
        </w:r>
        <w:r>
          <w:rPr>
            <w:spacing w:val="5"/>
            <w:w w:val="110"/>
          </w:rPr>
          <w:t> </w:t>
        </w:r>
        <w:r>
          <w:rPr>
            <w:w w:val="110"/>
          </w:rPr>
          <w:t>used</w:t>
        </w:r>
        <w:r>
          <w:rPr>
            <w:spacing w:val="5"/>
            <w:w w:val="110"/>
          </w:rPr>
          <w:t> </w:t>
        </w:r>
        <w:r>
          <w:rPr>
            <w:w w:val="110"/>
          </w:rPr>
          <w:t>for</w:t>
        </w:r>
        <w:r>
          <w:rPr>
            <w:spacing w:val="5"/>
            <w:w w:val="110"/>
          </w:rPr>
          <w:t> </w:t>
        </w:r>
        <w:r>
          <w:rPr>
            <w:w w:val="110"/>
          </w:rPr>
          <w:t>the</w:t>
        </w:r>
        <w:r>
          <w:rPr>
            <w:spacing w:val="5"/>
            <w:w w:val="110"/>
          </w:rPr>
          <w:t> </w:t>
        </w:r>
        <w:r>
          <w:rPr>
            <w:spacing w:val="-1"/>
            <w:w w:val="110"/>
          </w:rPr>
          <w:t>Hierarchical</w:t>
        </w:r>
        <w:r>
          <w:rPr>
            <w:spacing w:val="5"/>
            <w:w w:val="110"/>
          </w:rPr>
          <w:t> </w:t>
        </w:r>
        <w:r>
          <w:rPr>
            <w:spacing w:val="-2"/>
            <w:w w:val="110"/>
          </w:rPr>
          <w:t>Ba</w:t>
        </w:r>
        <w:r>
          <w:rPr>
            <w:spacing w:val="-3"/>
            <w:w w:val="110"/>
          </w:rPr>
          <w:t>yesian</w:t>
        </w:r>
        <w:r>
          <w:rPr>
            <w:spacing w:val="6"/>
            <w:w w:val="110"/>
          </w:rPr>
          <w:t> </w:t>
        </w:r>
        <w:r>
          <w:rPr>
            <w:spacing w:val="1"/>
            <w:w w:val="110"/>
          </w:rPr>
          <w:t>Model</w:t>
        </w:r>
        <w:r>
          <w:rPr>
            <w:spacing w:val="5"/>
            <w:w w:val="110"/>
          </w:rPr>
          <w:t> </w:t>
        </w:r>
        <w:r>
          <w:rPr>
            <w:w w:val="110"/>
          </w:rPr>
          <w:t>used</w:t>
        </w:r>
        <w:r>
          <w:rPr>
            <w:spacing w:val="6"/>
            <w:w w:val="110"/>
          </w:rPr>
          <w:t> </w:t>
        </w:r>
        <w:r>
          <w:rPr>
            <w:w w:val="110"/>
          </w:rPr>
          <w:t>in</w:t>
        </w:r>
        <w:r>
          <w:rPr>
            <w:spacing w:val="6"/>
            <w:w w:val="110"/>
          </w:rPr>
          <w:t> </w:t>
        </w:r>
        <w:r>
          <w:rPr>
            <w:w w:val="110"/>
          </w:rPr>
          <w:t>Chapter</w:t>
        </w:r>
        <w:r>
          <w:rPr>
            <w:spacing w:val="6"/>
            <w:w w:val="110"/>
          </w:rPr>
          <w:t> </w:t>
        </w:r>
        <w:r>
          <w:rPr>
            <w:spacing w:val="2"/>
            <w:w w:val="110"/>
          </w:rPr>
          <w:t>3</w:t>
        </w:r>
      </w:hyperlink>
      <w:r>
        <w:rPr>
          <w:spacing w:val="2"/>
          <w:w w:val="110"/>
        </w:rPr>
        <w:t>113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0" w:footer="799" w:top="1180" w:bottom="98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4"/>
        <w:rPr>
          <w:rFonts w:ascii="PMingLiU" w:hAnsi="PMingLiU" w:cs="PMingLiU" w:eastAsia="PMingLiU"/>
          <w:sz w:val="28"/>
          <w:szCs w:val="28"/>
        </w:rPr>
      </w:pPr>
    </w:p>
    <w:p>
      <w:pPr>
        <w:spacing w:line="457" w:lineRule="auto" w:before="22"/>
        <w:ind w:left="547" w:right="3426" w:firstLine="0"/>
        <w:jc w:val="left"/>
        <w:rPr>
          <w:rFonts w:ascii="Georgia" w:hAnsi="Georgia" w:cs="Georgia" w:eastAsia="Georgia"/>
          <w:sz w:val="49"/>
          <w:szCs w:val="49"/>
        </w:rPr>
      </w:pPr>
      <w:bookmarkStart w:name="Background" w:id="1"/>
      <w:bookmarkEnd w:id="1"/>
      <w:r>
        <w:rPr/>
      </w:r>
      <w:bookmarkStart w:name="_bookmark0" w:id="2"/>
      <w:bookmarkEnd w:id="2"/>
      <w:r>
        <w:rPr/>
      </w:r>
      <w:r>
        <w:rPr>
          <w:rFonts w:ascii="Georgia"/>
          <w:b/>
          <w:sz w:val="49"/>
        </w:rPr>
        <w:t>Chapter</w:t>
      </w:r>
      <w:r>
        <w:rPr>
          <w:rFonts w:ascii="Georgia"/>
          <w:b/>
          <w:spacing w:val="58"/>
          <w:sz w:val="49"/>
        </w:rPr>
        <w:t> </w:t>
      </w:r>
      <w:r>
        <w:rPr>
          <w:rFonts w:ascii="Georgia"/>
          <w:b/>
          <w:sz w:val="49"/>
        </w:rPr>
        <w:t>1</w:t>
      </w:r>
      <w:r>
        <w:rPr>
          <w:rFonts w:ascii="Georgia"/>
          <w:b/>
          <w:w w:val="116"/>
          <w:sz w:val="49"/>
        </w:rPr>
        <w:t> </w:t>
      </w:r>
      <w:r>
        <w:rPr>
          <w:rFonts w:ascii="Georgia"/>
          <w:b/>
          <w:spacing w:val="-2"/>
          <w:w w:val="95"/>
          <w:sz w:val="49"/>
        </w:rPr>
        <w:t>Bac</w:t>
      </w:r>
      <w:r>
        <w:rPr>
          <w:rFonts w:ascii="Georgia"/>
          <w:b/>
          <w:spacing w:val="-3"/>
          <w:w w:val="95"/>
          <w:sz w:val="49"/>
        </w:rPr>
        <w:t>kground</w:t>
      </w:r>
      <w:r>
        <w:rPr>
          <w:rFonts w:ascii="Georgia"/>
          <w:sz w:val="49"/>
        </w:rPr>
      </w:r>
    </w:p>
    <w:p>
      <w:pPr>
        <w:numPr>
          <w:ilvl w:val="1"/>
          <w:numId w:val="11"/>
        </w:numPr>
        <w:tabs>
          <w:tab w:pos="1430" w:val="left" w:leader="none"/>
        </w:tabs>
        <w:spacing w:before="361"/>
        <w:ind w:left="1430" w:right="0" w:hanging="883"/>
        <w:jc w:val="both"/>
        <w:rPr>
          <w:rFonts w:ascii="Georgia" w:hAnsi="Georgia" w:cs="Georgia" w:eastAsia="Georgia"/>
          <w:sz w:val="34"/>
          <w:szCs w:val="34"/>
        </w:rPr>
      </w:pPr>
      <w:bookmarkStart w:name="Introduction" w:id="3"/>
      <w:bookmarkEnd w:id="3"/>
      <w:r>
        <w:rPr/>
      </w:r>
      <w:bookmarkStart w:name="_bookmark1" w:id="4"/>
      <w:bookmarkEnd w:id="4"/>
      <w:r>
        <w:rPr/>
      </w:r>
      <w:bookmarkStart w:name="_bookmark1" w:id="5"/>
      <w:bookmarkEnd w:id="5"/>
      <w:r>
        <w:rPr>
          <w:rFonts w:ascii="Georgia"/>
          <w:b/>
          <w:spacing w:val="-2"/>
          <w:sz w:val="34"/>
        </w:rPr>
        <w:t>I</w:t>
      </w:r>
      <w:r>
        <w:rPr>
          <w:rFonts w:ascii="Georgia"/>
          <w:b/>
          <w:spacing w:val="-2"/>
          <w:sz w:val="34"/>
        </w:rPr>
        <w:t>ntroduction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27"/>
        <w:ind w:left="539" w:right="109" w:firstLine="8"/>
        <w:jc w:val="both"/>
      </w:pPr>
      <w:r>
        <w:rPr>
          <w:w w:val="115"/>
        </w:rPr>
        <w:t>Large</w:t>
      </w:r>
      <w:r>
        <w:rPr>
          <w:spacing w:val="10"/>
          <w:w w:val="115"/>
        </w:rPr>
        <w:t> </w:t>
      </w:r>
      <w:r>
        <w:rPr>
          <w:w w:val="115"/>
        </w:rPr>
        <w:t>datasets</w:t>
      </w:r>
      <w:r>
        <w:rPr>
          <w:spacing w:val="11"/>
          <w:w w:val="115"/>
        </w:rPr>
        <w:t> </w:t>
      </w:r>
      <w:r>
        <w:rPr>
          <w:w w:val="115"/>
        </w:rPr>
        <w:t>often</w:t>
      </w:r>
      <w:r>
        <w:rPr>
          <w:spacing w:val="12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2"/>
          <w:w w:val="115"/>
        </w:rPr>
        <w:t> </w:t>
      </w:r>
      <w:r>
        <w:rPr>
          <w:w w:val="115"/>
        </w:rPr>
        <w:t>structure</w:t>
      </w:r>
      <w:r>
        <w:rPr>
          <w:spacing w:val="12"/>
          <w:w w:val="115"/>
        </w:rPr>
        <w:t> </w:t>
      </w:r>
      <w:r>
        <w:rPr>
          <w:w w:val="115"/>
        </w:rPr>
        <w:t>(as</w:t>
      </w:r>
      <w:r>
        <w:rPr>
          <w:spacing w:val="12"/>
          <w:w w:val="115"/>
        </w:rPr>
        <w:t> </w:t>
      </w:r>
      <w:r>
        <w:rPr>
          <w:w w:val="115"/>
        </w:rPr>
        <w:t>seen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fi</w:t>
      </w:r>
      <w:r>
        <w:rPr>
          <w:spacing w:val="18"/>
          <w:w w:val="115"/>
        </w:rPr>
        <w:t> </w:t>
      </w:r>
      <w:hyperlink w:history="true" w:anchor="_bookmark2">
        <w:r>
          <w:rPr>
            <w:w w:val="115"/>
          </w:rPr>
          <w:t>1.1</w:t>
        </w:r>
      </w:hyperlink>
      <w:r>
        <w:rPr>
          <w:w w:val="115"/>
        </w:rPr>
        <w:t>),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other</w:t>
      </w:r>
      <w:r>
        <w:rPr>
          <w:spacing w:val="28"/>
          <w:w w:val="117"/>
        </w:rPr>
        <w:t> </w:t>
      </w:r>
      <w:r>
        <w:rPr>
          <w:spacing w:val="-3"/>
          <w:w w:val="115"/>
        </w:rPr>
        <w:t>words,</w:t>
      </w:r>
      <w:r>
        <w:rPr>
          <w:spacing w:val="-8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8"/>
          <w:w w:val="115"/>
        </w:rPr>
        <w:t> </w:t>
      </w:r>
      <w:r>
        <w:rPr>
          <w:w w:val="115"/>
        </w:rPr>
        <w:t>organised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tree-like</w:t>
      </w:r>
      <w:r>
        <w:rPr>
          <w:spacing w:val="-8"/>
          <w:w w:val="115"/>
        </w:rPr>
        <w:t> </w:t>
      </w:r>
      <w:r>
        <w:rPr>
          <w:w w:val="115"/>
        </w:rPr>
        <w:t>structure,</w:t>
      </w:r>
      <w:r>
        <w:rPr>
          <w:spacing w:val="-8"/>
          <w:w w:val="115"/>
        </w:rPr>
        <w:t> </w:t>
      </w:r>
      <w:r>
        <w:rPr>
          <w:w w:val="115"/>
        </w:rPr>
        <w:t>where</w:t>
      </w:r>
      <w:r>
        <w:rPr>
          <w:spacing w:val="-8"/>
          <w:w w:val="115"/>
        </w:rPr>
        <w:t> </w:t>
      </w:r>
      <w:r>
        <w:rPr>
          <w:w w:val="115"/>
        </w:rPr>
        <w:t>broader</w:t>
      </w:r>
      <w:r>
        <w:rPr>
          <w:spacing w:val="-8"/>
          <w:w w:val="115"/>
        </w:rPr>
        <w:t> </w:t>
      </w:r>
      <w:r>
        <w:rPr>
          <w:w w:val="115"/>
        </w:rPr>
        <w:t>categories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21"/>
          <w:w w:val="113"/>
        </w:rPr>
        <w:t> </w:t>
      </w:r>
      <w:r>
        <w:rPr>
          <w:w w:val="115"/>
        </w:rPr>
        <w:t>higher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hierarchy</w:t>
      </w:r>
      <w:r>
        <w:rPr>
          <w:spacing w:val="-29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30"/>
          <w:w w:val="115"/>
        </w:rPr>
        <w:t> </w:t>
      </w:r>
      <w:r>
        <w:rPr>
          <w:w w:val="115"/>
        </w:rPr>
        <w:t>disaggregate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29"/>
          <w:w w:val="115"/>
        </w:rPr>
        <w:t> </w:t>
      </w:r>
      <w:r>
        <w:rPr>
          <w:w w:val="115"/>
        </w:rPr>
        <w:t>smaller</w:t>
      </w:r>
      <w:r>
        <w:rPr>
          <w:spacing w:val="-29"/>
          <w:w w:val="115"/>
        </w:rPr>
        <w:t> </w:t>
      </w:r>
      <w:r>
        <w:rPr>
          <w:w w:val="115"/>
        </w:rPr>
        <w:t>categories</w:t>
      </w:r>
      <w:r>
        <w:rPr>
          <w:spacing w:val="-29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30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15"/>
          <w:w w:val="115"/>
        </w:rPr>
        <w:t> </w:t>
      </w:r>
      <w:r>
        <w:rPr>
          <w:w w:val="115"/>
        </w:rPr>
        <w:t>Vice</w:t>
      </w:r>
      <w:r>
        <w:rPr>
          <w:spacing w:val="29"/>
          <w:w w:val="104"/>
        </w:rPr>
        <w:t> </w:t>
      </w:r>
      <w:r>
        <w:rPr>
          <w:spacing w:val="-3"/>
          <w:w w:val="115"/>
        </w:rPr>
        <w:t>versa,</w:t>
      </w:r>
      <w:r>
        <w:rPr>
          <w:spacing w:val="-26"/>
          <w:w w:val="115"/>
        </w:rPr>
        <w:t> </w:t>
      </w:r>
      <w:r>
        <w:rPr>
          <w:w w:val="115"/>
        </w:rPr>
        <w:t>smaller</w:t>
      </w:r>
      <w:r>
        <w:rPr>
          <w:spacing w:val="-27"/>
          <w:w w:val="115"/>
        </w:rPr>
        <w:t> </w:t>
      </w:r>
      <w:r>
        <w:rPr>
          <w:w w:val="115"/>
        </w:rPr>
        <w:t>categories</w:t>
      </w:r>
      <w:r>
        <w:rPr>
          <w:spacing w:val="-26"/>
          <w:w w:val="115"/>
        </w:rPr>
        <w:t> </w:t>
      </w:r>
      <w:r>
        <w:rPr>
          <w:w w:val="115"/>
        </w:rPr>
        <w:t>with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27"/>
          <w:w w:val="115"/>
        </w:rPr>
        <w:t> </w:t>
      </w:r>
      <w:r>
        <w:rPr>
          <w:w w:val="115"/>
        </w:rPr>
        <w:t>aggregate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27"/>
          <w:w w:val="115"/>
        </w:rPr>
        <w:t> </w:t>
      </w:r>
      <w:r>
        <w:rPr>
          <w:w w:val="115"/>
        </w:rPr>
        <w:t>broader</w:t>
      </w:r>
      <w:r>
        <w:rPr>
          <w:spacing w:val="-26"/>
          <w:w w:val="115"/>
        </w:rPr>
        <w:t> </w:t>
      </w:r>
      <w:r>
        <w:rPr>
          <w:w w:val="115"/>
        </w:rPr>
        <w:t>categories</w:t>
      </w:r>
      <w:r>
        <w:rPr>
          <w:spacing w:val="27"/>
          <w:w w:val="108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higher</w:t>
      </w:r>
      <w:r>
        <w:rPr>
          <w:spacing w:val="-12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y.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clinical</w:t>
      </w:r>
      <w:r>
        <w:rPr>
          <w:spacing w:val="-11"/>
          <w:w w:val="115"/>
        </w:rPr>
        <w:t> </w:t>
      </w:r>
      <w:r>
        <w:rPr>
          <w:w w:val="115"/>
        </w:rPr>
        <w:t>trial,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Adverse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Even</w:t>
      </w:r>
      <w:r>
        <w:rPr>
          <w:spacing w:val="-3"/>
          <w:w w:val="115"/>
        </w:rPr>
        <w:t>ts</w:t>
      </w:r>
      <w:r>
        <w:rPr>
          <w:spacing w:val="-12"/>
          <w:w w:val="115"/>
        </w:rPr>
        <w:t> </w:t>
      </w:r>
      <w:r>
        <w:rPr>
          <w:w w:val="115"/>
        </w:rPr>
        <w:t>(AEs)</w:t>
      </w:r>
      <w:r>
        <w:rPr>
          <w:spacing w:val="-13"/>
          <w:w w:val="115"/>
        </w:rPr>
        <w:t> </w:t>
      </w:r>
      <w:r>
        <w:rPr>
          <w:w w:val="115"/>
        </w:rPr>
        <w:t>caused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treatment</w:t>
      </w:r>
      <w:r>
        <w:rPr>
          <w:spacing w:val="29"/>
          <w:w w:val="143"/>
        </w:rPr>
        <w:t> </w:t>
      </w:r>
      <w:r>
        <w:rPr>
          <w:w w:val="115"/>
        </w:rPr>
        <w:t>drugs</w:t>
      </w:r>
      <w:r>
        <w:rPr>
          <w:spacing w:val="-28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7"/>
          <w:w w:val="115"/>
        </w:rPr>
        <w:t> </w:t>
      </w:r>
      <w:r>
        <w:rPr>
          <w:w w:val="115"/>
        </w:rPr>
        <w:t>aggregate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27"/>
          <w:w w:val="115"/>
        </w:rPr>
        <w:t> </w:t>
      </w:r>
      <w:r>
        <w:rPr>
          <w:spacing w:val="3"/>
          <w:w w:val="115"/>
        </w:rPr>
        <w:t>body</w:t>
      </w:r>
      <w:r>
        <w:rPr>
          <w:spacing w:val="-28"/>
          <w:w w:val="115"/>
        </w:rPr>
        <w:t> </w:t>
      </w:r>
      <w:r>
        <w:rPr>
          <w:w w:val="115"/>
        </w:rPr>
        <w:t>systems</w:t>
      </w:r>
      <w:r>
        <w:rPr>
          <w:spacing w:val="-27"/>
          <w:w w:val="115"/>
        </w:rPr>
        <w:t> </w:t>
      </w:r>
      <w:r>
        <w:rPr>
          <w:w w:val="115"/>
        </w:rPr>
        <w:t>that</w:t>
      </w:r>
      <w:r>
        <w:rPr>
          <w:spacing w:val="-27"/>
          <w:w w:val="115"/>
        </w:rPr>
        <w:t> </w:t>
      </w:r>
      <w:r>
        <w:rPr>
          <w:w w:val="115"/>
        </w:rPr>
        <w:t>are</w:t>
      </w:r>
      <w:r>
        <w:rPr>
          <w:spacing w:val="-28"/>
          <w:w w:val="115"/>
        </w:rPr>
        <w:t> </w:t>
      </w:r>
      <w:r>
        <w:rPr>
          <w:w w:val="115"/>
        </w:rPr>
        <w:t>associated</w:t>
      </w:r>
      <w:r>
        <w:rPr>
          <w:spacing w:val="-27"/>
          <w:w w:val="115"/>
        </w:rPr>
        <w:t> </w:t>
      </w:r>
      <w:r>
        <w:rPr>
          <w:w w:val="115"/>
        </w:rPr>
        <w:t>with</w:t>
      </w:r>
      <w:r>
        <w:rPr>
          <w:spacing w:val="-27"/>
          <w:w w:val="115"/>
        </w:rPr>
        <w:t> </w:t>
      </w:r>
      <w:r>
        <w:rPr>
          <w:w w:val="115"/>
        </w:rPr>
        <w:t>AEs,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th</w:t>
      </w:r>
      <w:r>
        <w:rPr>
          <w:spacing w:val="-3"/>
          <w:w w:val="115"/>
        </w:rPr>
        <w:t>us</w:t>
      </w:r>
      <w:r>
        <w:rPr>
          <w:spacing w:val="-27"/>
          <w:w w:val="115"/>
        </w:rPr>
        <w:t> </w:t>
      </w:r>
      <w:r>
        <w:rPr>
          <w:w w:val="115"/>
        </w:rPr>
        <w:t>creating</w:t>
      </w:r>
      <w:r>
        <w:rPr>
          <w:spacing w:val="28"/>
          <w:w w:val="110"/>
        </w:rPr>
        <w:t> </w:t>
      </w:r>
      <w:r>
        <w:rPr>
          <w:w w:val="115"/>
        </w:rPr>
        <w:t>a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2-level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2"/>
          <w:w w:val="115"/>
        </w:rPr>
        <w:t> </w:t>
      </w:r>
      <w:r>
        <w:rPr>
          <w:w w:val="115"/>
        </w:rPr>
        <w:t>structure.</w:t>
      </w:r>
      <w:r>
        <w:rPr>
          <w:spacing w:val="-5"/>
          <w:w w:val="115"/>
        </w:rPr>
        <w:t> </w:t>
      </w:r>
      <w:r>
        <w:rPr>
          <w:w w:val="115"/>
        </w:rPr>
        <w:t>An</w:t>
      </w:r>
      <w:r>
        <w:rPr>
          <w:spacing w:val="-22"/>
          <w:w w:val="115"/>
        </w:rPr>
        <w:t> </w:t>
      </w:r>
      <w:r>
        <w:rPr>
          <w:w w:val="115"/>
        </w:rPr>
        <w:t>example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w w:val="115"/>
        </w:rPr>
        <w:t>study</w:t>
      </w:r>
      <w:r>
        <w:rPr>
          <w:spacing w:val="-22"/>
          <w:w w:val="115"/>
        </w:rPr>
        <w:t> </w:t>
      </w:r>
      <w:r>
        <w:rPr>
          <w:w w:val="115"/>
        </w:rPr>
        <w:t>considering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23"/>
          <w:w w:val="108"/>
        </w:rPr>
        <w:t> </w:t>
      </w:r>
      <w:r>
        <w:rPr>
          <w:w w:val="115"/>
        </w:rPr>
        <w:t>structure</w:t>
      </w:r>
      <w:r>
        <w:rPr>
          <w:spacing w:val="-32"/>
          <w:w w:val="115"/>
        </w:rPr>
        <w:t> </w:t>
      </w:r>
      <w:r>
        <w:rPr>
          <w:w w:val="115"/>
        </w:rPr>
        <w:t>is</w:t>
      </w:r>
      <w:r>
        <w:rPr>
          <w:spacing w:val="-31"/>
          <w:w w:val="115"/>
        </w:rPr>
        <w:t> </w:t>
      </w:r>
      <w:hyperlink w:history="true" w:anchor="_bookmark166">
        <w:r>
          <w:rPr>
            <w:w w:val="115"/>
          </w:rPr>
          <w:t>Berry</w:t>
        </w:r>
        <w:r>
          <w:rPr>
            <w:spacing w:val="-32"/>
            <w:w w:val="115"/>
          </w:rPr>
          <w:t> </w:t>
        </w:r>
        <w:r>
          <w:rPr>
            <w:w w:val="115"/>
          </w:rPr>
          <w:t>and</w:t>
        </w:r>
        <w:r>
          <w:rPr>
            <w:spacing w:val="-32"/>
            <w:w w:val="115"/>
          </w:rPr>
          <w:t> </w:t>
        </w:r>
        <w:r>
          <w:rPr>
            <w:w w:val="115"/>
          </w:rPr>
          <w:t>Berry</w:t>
        </w:r>
      </w:hyperlink>
      <w:r>
        <w:rPr>
          <w:spacing w:val="-32"/>
          <w:w w:val="115"/>
        </w:rPr>
        <w:t> </w:t>
      </w:r>
      <w:hyperlink w:history="true" w:anchor="_bookmark166">
        <w:r>
          <w:rPr>
            <w:w w:val="115"/>
          </w:rPr>
          <w:t>(2004),</w:t>
        </w:r>
      </w:hyperlink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study</w:t>
      </w:r>
      <w:r>
        <w:rPr>
          <w:spacing w:val="-31"/>
          <w:w w:val="115"/>
        </w:rPr>
        <w:t> </w:t>
      </w:r>
      <w:r>
        <w:rPr>
          <w:w w:val="115"/>
        </w:rPr>
        <w:t>considers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probabilities</w:t>
      </w:r>
      <w:r>
        <w:rPr>
          <w:spacing w:val="-32"/>
          <w:w w:val="115"/>
        </w:rPr>
        <w:t> </w:t>
      </w:r>
      <w:r>
        <w:rPr>
          <w:w w:val="115"/>
        </w:rPr>
        <w:t>of</w:t>
      </w:r>
      <w:r>
        <w:rPr>
          <w:spacing w:val="-32"/>
          <w:w w:val="115"/>
        </w:rPr>
        <w:t> </w:t>
      </w:r>
      <w:r>
        <w:rPr>
          <w:spacing w:val="-1"/>
          <w:w w:val="115"/>
        </w:rPr>
        <w:t>treatment</w:t>
      </w:r>
      <w:r>
        <w:rPr>
          <w:spacing w:val="21"/>
          <w:w w:val="142"/>
        </w:rPr>
        <w:t> </w:t>
      </w:r>
      <w:r>
        <w:rPr>
          <w:w w:val="115"/>
        </w:rPr>
        <w:t>drug cause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1"/>
          <w:w w:val="115"/>
        </w:rPr>
        <w:t> </w:t>
      </w:r>
      <w:r>
        <w:rPr>
          <w:w w:val="115"/>
        </w:rPr>
        <w:t>AEs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w w:val="115"/>
        </w:rPr>
        <w:t>found</w:t>
      </w:r>
      <w:r>
        <w:rPr>
          <w:spacing w:val="1"/>
          <w:w w:val="115"/>
        </w:rPr>
        <w:t> </w:t>
      </w:r>
      <w:r>
        <w:rPr>
          <w:w w:val="115"/>
        </w:rPr>
        <w:t>signifi </w:t>
      </w:r>
      <w:r>
        <w:rPr>
          <w:spacing w:val="35"/>
          <w:w w:val="115"/>
        </w:rPr>
        <w:t> </w:t>
      </w:r>
      <w:r>
        <w:rPr>
          <w:w w:val="115"/>
        </w:rPr>
        <w:t>t diff  </w:t>
      </w:r>
      <w:r>
        <w:rPr>
          <w:spacing w:val="66"/>
          <w:w w:val="115"/>
        </w:rPr>
        <w:t> </w:t>
      </w:r>
      <w:r>
        <w:rPr>
          <w:w w:val="115"/>
        </w:rPr>
        <w:t>es</w:t>
      </w:r>
      <w:r>
        <w:rPr>
          <w:spacing w:val="1"/>
          <w:w w:val="115"/>
        </w:rPr>
        <w:t> </w:t>
      </w:r>
      <w:r>
        <w:rPr>
          <w:w w:val="115"/>
        </w:rPr>
        <w:t>in results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solo</w:t>
      </w:r>
      <w:r>
        <w:rPr>
          <w:spacing w:val="1"/>
          <w:w w:val="115"/>
        </w:rPr>
        <w:t> </w:t>
      </w:r>
      <w:r>
        <w:rPr>
          <w:w w:val="115"/>
        </w:rPr>
        <w:t>(</w:t>
      </w:r>
      <w:r>
        <w:rPr>
          <w:spacing w:val="1"/>
          <w:w w:val="115"/>
        </w:rPr>
        <w:t> </w:t>
      </w:r>
      <w:r>
        <w:rPr>
          <w:w w:val="115"/>
        </w:rPr>
        <w:t>with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22"/>
          <w:w w:val="115"/>
        </w:rPr>
        <w:t> </w:t>
      </w:r>
      <w:r>
        <w:rPr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independently</w:t>
      </w:r>
      <w:r>
        <w:rPr>
          <w:spacing w:val="-21"/>
          <w:w w:val="115"/>
        </w:rPr>
        <w:t> </w:t>
      </w:r>
      <w:r>
        <w:rPr>
          <w:w w:val="115"/>
        </w:rPr>
        <w:t>modelled)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2"/>
          <w:w w:val="115"/>
        </w:rPr>
        <w:t> </w:t>
      </w:r>
      <w:r>
        <w:rPr>
          <w:w w:val="115"/>
        </w:rPr>
        <w:t>(HBM)</w:t>
      </w:r>
      <w:r>
        <w:rPr>
          <w:spacing w:val="-21"/>
          <w:w w:val="115"/>
        </w:rPr>
        <w:t> </w:t>
      </w:r>
      <w:r>
        <w:rPr>
          <w:w w:val="115"/>
        </w:rPr>
        <w:t>at</w:t>
      </w:r>
      <w:r>
        <w:rPr>
          <w:spacing w:val="33"/>
          <w:w w:val="127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spacing w:val="1"/>
          <w:w w:val="115"/>
        </w:rPr>
        <w:t>bottom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suggested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HBM</w:t>
      </w:r>
      <w:r>
        <w:rPr>
          <w:spacing w:val="-4"/>
          <w:w w:val="115"/>
        </w:rPr>
        <w:t> </w:t>
      </w:r>
      <w:r>
        <w:rPr>
          <w:w w:val="115"/>
        </w:rPr>
        <w:t>could</w:t>
      </w:r>
      <w:r>
        <w:rPr>
          <w:spacing w:val="-3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solution</w:t>
      </w:r>
      <w:r>
        <w:rPr>
          <w:spacing w:val="29"/>
          <w:w w:val="111"/>
        </w:rPr>
        <w:t> </w:t>
      </w:r>
      <w:r>
        <w:rPr>
          <w:w w:val="115"/>
        </w:rPr>
        <w:t>to the </w:t>
      </w:r>
      <w:r>
        <w:rPr>
          <w:spacing w:val="-3"/>
          <w:w w:val="115"/>
        </w:rPr>
        <w:t>m</w:t>
      </w:r>
      <w:r>
        <w:rPr>
          <w:spacing w:val="-2"/>
          <w:w w:val="115"/>
        </w:rPr>
        <w:t>ultiplicit</w:t>
      </w:r>
      <w:r>
        <w:rPr>
          <w:spacing w:val="-3"/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problem found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large datasets.</w:t>
      </w:r>
      <w:r>
        <w:rPr>
          <w:spacing w:val="28"/>
          <w:w w:val="115"/>
        </w:rPr>
        <w:t> </w:t>
      </w:r>
      <w:r>
        <w:rPr>
          <w:w w:val="115"/>
        </w:rPr>
        <w:t>Disease </w:t>
      </w:r>
      <w:r>
        <w:rPr>
          <w:spacing w:val="-1"/>
          <w:w w:val="115"/>
        </w:rPr>
        <w:t>diagn</w:t>
      </w:r>
      <w:r>
        <w:rPr>
          <w:spacing w:val="-2"/>
          <w:w w:val="115"/>
        </w:rPr>
        <w:t>oses</w:t>
      </w:r>
      <w:r>
        <w:rPr>
          <w:w w:val="115"/>
        </w:rPr>
        <w:t> also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w w:val="115"/>
        </w:rPr>
        <w:t> a</w:t>
      </w:r>
      <w:r>
        <w:rPr>
          <w:spacing w:val="41"/>
          <w:w w:val="119"/>
        </w:rPr>
        <w:t> </w:t>
      </w:r>
      <w:r>
        <w:rPr>
          <w:w w:val="115"/>
        </w:rPr>
        <w:t>complex,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-8"/>
          <w:w w:val="115"/>
        </w:rPr>
        <w:t> </w:t>
      </w:r>
      <w:r>
        <w:rPr>
          <w:w w:val="115"/>
        </w:rPr>
        <w:t>structure,</w:t>
      </w:r>
      <w:r>
        <w:rPr>
          <w:spacing w:val="-7"/>
          <w:w w:val="115"/>
        </w:rPr>
        <w:t> </w:t>
      </w:r>
      <w:r>
        <w:rPr>
          <w:w w:val="115"/>
        </w:rPr>
        <w:t>where</w:t>
      </w:r>
      <w:r>
        <w:rPr>
          <w:spacing w:val="-8"/>
          <w:w w:val="115"/>
        </w:rPr>
        <w:t> </w:t>
      </w:r>
      <w:r>
        <w:rPr>
          <w:w w:val="115"/>
        </w:rPr>
        <w:t>diff</w:t>
      </w:r>
      <w:r>
        <w:rPr>
          <w:spacing w:val="68"/>
          <w:w w:val="115"/>
        </w:rPr>
        <w:t> </w:t>
      </w:r>
      <w:r>
        <w:rPr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categories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diagnoses</w:t>
      </w:r>
      <w:r>
        <w:rPr>
          <w:spacing w:val="-8"/>
          <w:w w:val="115"/>
        </w:rPr>
        <w:t> </w:t>
      </w:r>
      <w:r>
        <w:rPr>
          <w:w w:val="115"/>
        </w:rPr>
        <w:t>aggregated</w:t>
      </w:r>
      <w:r>
        <w:rPr>
          <w:spacing w:val="25"/>
          <w:w w:val="113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broader</w:t>
      </w:r>
      <w:r>
        <w:rPr>
          <w:spacing w:val="-5"/>
          <w:w w:val="115"/>
        </w:rPr>
        <w:t> </w:t>
      </w:r>
      <w:r>
        <w:rPr>
          <w:w w:val="115"/>
        </w:rPr>
        <w:t>categories.</w:t>
      </w:r>
      <w:r>
        <w:rPr>
          <w:spacing w:val="19"/>
          <w:w w:val="115"/>
        </w:rPr>
        <w:t> </w:t>
      </w:r>
      <w:r>
        <w:rPr>
          <w:w w:val="115"/>
        </w:rPr>
        <w:t>Standard</w:t>
      </w:r>
      <w:r>
        <w:rPr>
          <w:spacing w:val="-5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-5"/>
          <w:w w:val="115"/>
        </w:rPr>
        <w:t> </w:t>
      </w:r>
      <w:r>
        <w:rPr>
          <w:w w:val="115"/>
        </w:rPr>
        <w:t>Statistical</w:t>
      </w:r>
      <w:r>
        <w:rPr>
          <w:spacing w:val="-4"/>
          <w:w w:val="115"/>
        </w:rPr>
        <w:t> </w:t>
      </w:r>
      <w:r>
        <w:rPr>
          <w:w w:val="115"/>
        </w:rPr>
        <w:t>Classification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29"/>
          <w:w w:val="101"/>
        </w:rPr>
        <w:t> </w:t>
      </w:r>
      <w:r>
        <w:rPr>
          <w:w w:val="115"/>
        </w:rPr>
        <w:t>Diseases</w:t>
      </w:r>
      <w:r>
        <w:rPr>
          <w:spacing w:val="-46"/>
          <w:w w:val="115"/>
        </w:rPr>
        <w:t> </w:t>
      </w:r>
      <w:r>
        <w:rPr>
          <w:w w:val="115"/>
        </w:rPr>
        <w:t>and</w:t>
      </w:r>
      <w:r>
        <w:rPr>
          <w:spacing w:val="-46"/>
          <w:w w:val="115"/>
        </w:rPr>
        <w:t> </w:t>
      </w:r>
      <w:r>
        <w:rPr>
          <w:w w:val="115"/>
        </w:rPr>
        <w:t>Related</w:t>
      </w:r>
      <w:r>
        <w:rPr>
          <w:spacing w:val="-46"/>
          <w:w w:val="115"/>
        </w:rPr>
        <w:t> </w:t>
      </w:r>
      <w:r>
        <w:rPr>
          <w:w w:val="115"/>
        </w:rPr>
        <w:t>Health</w:t>
      </w:r>
      <w:r>
        <w:rPr>
          <w:spacing w:val="-45"/>
          <w:w w:val="115"/>
        </w:rPr>
        <w:t> </w:t>
      </w:r>
      <w:r>
        <w:rPr>
          <w:w w:val="115"/>
        </w:rPr>
        <w:t>Problems</w:t>
      </w:r>
      <w:r>
        <w:rPr>
          <w:spacing w:val="-45"/>
          <w:w w:val="115"/>
        </w:rPr>
        <w:t> </w:t>
      </w:r>
      <w:hyperlink w:history="true" w:anchor="_bookmark217">
        <w:r>
          <w:rPr>
            <w:w w:val="115"/>
          </w:rPr>
          <w:t>(ICD)(Organization,</w:t>
        </w:r>
      </w:hyperlink>
      <w:r>
        <w:rPr>
          <w:spacing w:val="-46"/>
          <w:w w:val="115"/>
        </w:rPr>
        <w:t> </w:t>
      </w:r>
      <w:hyperlink w:history="true" w:anchor="_bookmark217">
        <w:r>
          <w:rPr>
            <w:w w:val="115"/>
          </w:rPr>
          <w:t>2019)</w:t>
        </w:r>
      </w:hyperlink>
      <w:r>
        <w:rPr>
          <w:spacing w:val="-45"/>
          <w:w w:val="115"/>
        </w:rPr>
        <w:t> </w:t>
      </w:r>
      <w:r>
        <w:rPr>
          <w:w w:val="115"/>
        </w:rPr>
        <w:t>are</w:t>
      </w:r>
      <w:r>
        <w:rPr>
          <w:spacing w:val="-46"/>
          <w:w w:val="115"/>
        </w:rPr>
        <w:t> </w:t>
      </w:r>
      <w:r>
        <w:rPr>
          <w:w w:val="115"/>
        </w:rPr>
        <w:t>used</w:t>
      </w:r>
      <w:r>
        <w:rPr>
          <w:spacing w:val="-45"/>
          <w:w w:val="115"/>
        </w:rPr>
        <w:t> </w:t>
      </w:r>
      <w:r>
        <w:rPr>
          <w:w w:val="115"/>
        </w:rPr>
        <w:t>to</w:t>
      </w:r>
      <w:r>
        <w:rPr>
          <w:spacing w:val="-46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46"/>
          <w:w w:val="115"/>
        </w:rPr>
        <w:t> </w:t>
      </w:r>
      <w:r>
        <w:rPr>
          <w:w w:val="115"/>
        </w:rPr>
        <w:t>for</w:t>
      </w:r>
      <w:r>
        <w:rPr>
          <w:spacing w:val="22"/>
          <w:w w:val="104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organise</w:t>
      </w:r>
      <w:r>
        <w:rPr>
          <w:spacing w:val="-17"/>
          <w:w w:val="115"/>
        </w:rPr>
        <w:t> </w:t>
      </w:r>
      <w:r>
        <w:rPr>
          <w:w w:val="115"/>
        </w:rPr>
        <w:t>disease</w:t>
      </w:r>
      <w:r>
        <w:rPr>
          <w:spacing w:val="-17"/>
          <w:w w:val="115"/>
        </w:rPr>
        <w:t> </w:t>
      </w:r>
      <w:r>
        <w:rPr>
          <w:w w:val="115"/>
        </w:rPr>
        <w:t>diagnosis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7"/>
          <w:w w:val="115"/>
        </w:rPr>
        <w:t> </w:t>
      </w:r>
      <w:r>
        <w:rPr>
          <w:w w:val="115"/>
        </w:rPr>
        <w:t>a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7"/>
          <w:w w:val="115"/>
        </w:rPr>
        <w:t> </w:t>
      </w:r>
      <w:r>
        <w:rPr>
          <w:w w:val="115"/>
        </w:rPr>
        <w:t>structure.</w:t>
      </w:r>
      <w:r>
        <w:rPr>
          <w:spacing w:val="3"/>
          <w:w w:val="115"/>
        </w:rPr>
        <w:t> </w:t>
      </w:r>
      <w:r>
        <w:rPr>
          <w:w w:val="115"/>
        </w:rPr>
        <w:t>Information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ab</w:t>
      </w:r>
      <w:r>
        <w:rPr>
          <w:w w:val="115"/>
        </w:rPr>
        <w:t>out</w:t>
      </w:r>
      <w:r>
        <w:rPr>
          <w:spacing w:val="-16"/>
          <w:w w:val="115"/>
        </w:rPr>
        <w:t> </w:t>
      </w:r>
      <w:r>
        <w:rPr>
          <w:w w:val="115"/>
        </w:rPr>
        <w:t>ICD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1"/>
          <w:szCs w:val="11"/>
        </w:rPr>
      </w:pPr>
    </w:p>
    <w:p>
      <w:pPr>
        <w:spacing w:line="200" w:lineRule="atLeast"/>
        <w:ind w:left="3114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2208847" cy="139731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847" cy="13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0" w:lineRule="auto" w:before="119"/>
        <w:ind w:right="0"/>
        <w:jc w:val="both"/>
      </w:pPr>
      <w:bookmarkStart w:name="_bookmark2" w:id="6"/>
      <w:bookmarkEnd w:id="6"/>
      <w:r>
        <w:rPr/>
      </w:r>
      <w:r>
        <w:rPr>
          <w:w w:val="110"/>
        </w:rPr>
        <w:t>Figure</w:t>
      </w:r>
      <w:r>
        <w:rPr>
          <w:spacing w:val="11"/>
          <w:w w:val="110"/>
        </w:rPr>
        <w:t> </w:t>
      </w:r>
      <w:r>
        <w:rPr>
          <w:w w:val="110"/>
        </w:rPr>
        <w:t>1.1: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0"/>
          <w:w w:val="110"/>
        </w:rPr>
        <w:t> </w:t>
      </w:r>
      <w:r>
        <w:rPr>
          <w:w w:val="110"/>
        </w:rPr>
        <w:t>tree</w:t>
      </w:r>
      <w:r>
        <w:rPr>
          <w:spacing w:val="10"/>
          <w:w w:val="110"/>
        </w:rPr>
        <w:t> </w:t>
      </w:r>
      <w:r>
        <w:rPr>
          <w:w w:val="110"/>
        </w:rPr>
        <w:t>diagram</w:t>
      </w:r>
      <w:r>
        <w:rPr/>
      </w:r>
    </w:p>
    <w:p>
      <w:pPr>
        <w:spacing w:after="0" w:line="240" w:lineRule="auto"/>
        <w:jc w:val="both"/>
        <w:sectPr>
          <w:footerReference w:type="default" r:id="rId12"/>
          <w:footerReference w:type="even" r:id="rId13"/>
          <w:pgSz w:w="12240" w:h="15840"/>
          <w:pgMar w:footer="749" w:header="0" w:top="1500" w:bottom="940" w:left="1720" w:right="1300"/>
          <w:pgNumType w:start="1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17" w:right="513"/>
        <w:jc w:val="both"/>
      </w:pPr>
      <w:r>
        <w:rPr>
          <w:w w:val="115"/>
        </w:rPr>
        <w:t>diagnoses</w:t>
      </w:r>
      <w:r>
        <w:rPr>
          <w:spacing w:val="-22"/>
          <w:w w:val="115"/>
        </w:rPr>
        <w:t> </w:t>
      </w:r>
      <w:r>
        <w:rPr>
          <w:w w:val="115"/>
        </w:rPr>
        <w:t>often</w:t>
      </w:r>
      <w:r>
        <w:rPr>
          <w:spacing w:val="-20"/>
          <w:w w:val="115"/>
        </w:rPr>
        <w:t> </w:t>
      </w:r>
      <w:r>
        <w:rPr>
          <w:w w:val="115"/>
        </w:rPr>
        <w:t>included</w:t>
      </w:r>
      <w:r>
        <w:rPr>
          <w:spacing w:val="-21"/>
          <w:w w:val="115"/>
        </w:rPr>
        <w:t> </w:t>
      </w:r>
      <w:r>
        <w:rPr>
          <w:w w:val="115"/>
        </w:rPr>
        <w:t>in</w:t>
      </w:r>
      <w:r>
        <w:rPr>
          <w:spacing w:val="-21"/>
          <w:w w:val="115"/>
        </w:rPr>
        <w:t> </w:t>
      </w:r>
      <w:r>
        <w:rPr>
          <w:w w:val="115"/>
        </w:rPr>
        <w:t>hospital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archives</w:t>
      </w:r>
      <w:r>
        <w:rPr>
          <w:spacing w:val="-21"/>
          <w:w w:val="115"/>
        </w:rPr>
        <w:t> </w:t>
      </w:r>
      <w:r>
        <w:rPr>
          <w:w w:val="115"/>
        </w:rPr>
        <w:t>for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various</w:t>
      </w:r>
      <w:r>
        <w:rPr>
          <w:spacing w:val="-21"/>
          <w:w w:val="115"/>
        </w:rPr>
        <w:t> </w:t>
      </w:r>
      <w:r>
        <w:rPr>
          <w:w w:val="115"/>
        </w:rPr>
        <w:t>managerial</w:t>
      </w:r>
      <w:r>
        <w:rPr>
          <w:spacing w:val="-21"/>
          <w:w w:val="115"/>
        </w:rPr>
        <w:t> </w:t>
      </w:r>
      <w:r>
        <w:rPr>
          <w:w w:val="115"/>
        </w:rPr>
        <w:t>purposes.</w:t>
      </w:r>
      <w:r>
        <w:rPr>
          <w:spacing w:val="-4"/>
          <w:w w:val="115"/>
        </w:rPr>
        <w:t> </w:t>
      </w:r>
      <w:r>
        <w:rPr>
          <w:w w:val="115"/>
        </w:rPr>
        <w:t>Note</w:t>
      </w:r>
      <w:r>
        <w:rPr>
          <w:spacing w:val="30"/>
          <w:w w:val="111"/>
        </w:rPr>
        <w:t> </w:t>
      </w:r>
      <w:r>
        <w:rPr>
          <w:w w:val="115"/>
        </w:rPr>
        <w:t>that</w:t>
      </w:r>
      <w:r>
        <w:rPr>
          <w:spacing w:val="-28"/>
          <w:w w:val="115"/>
        </w:rPr>
        <w:t> </w:t>
      </w:r>
      <w:r>
        <w:rPr>
          <w:w w:val="115"/>
        </w:rPr>
        <w:t>ICD</w:t>
      </w:r>
      <w:r>
        <w:rPr>
          <w:spacing w:val="-28"/>
          <w:w w:val="115"/>
        </w:rPr>
        <w:t> </w:t>
      </w:r>
      <w:r>
        <w:rPr>
          <w:w w:val="115"/>
        </w:rPr>
        <w:t>diagnosis</w:t>
      </w:r>
      <w:r>
        <w:rPr>
          <w:spacing w:val="-29"/>
          <w:w w:val="115"/>
        </w:rPr>
        <w:t> </w:t>
      </w:r>
      <w:r>
        <w:rPr>
          <w:w w:val="115"/>
        </w:rPr>
        <w:t>is</w:t>
      </w:r>
      <w:r>
        <w:rPr>
          <w:spacing w:val="-28"/>
          <w:w w:val="115"/>
        </w:rPr>
        <w:t> </w:t>
      </w:r>
      <w:r>
        <w:rPr>
          <w:w w:val="115"/>
        </w:rPr>
        <w:t>not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equivalen</w:t>
      </w:r>
      <w:r>
        <w:rPr>
          <w:spacing w:val="-2"/>
          <w:w w:val="115"/>
        </w:rPr>
        <w:t>t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original</w:t>
      </w:r>
      <w:r>
        <w:rPr>
          <w:spacing w:val="-28"/>
          <w:w w:val="115"/>
        </w:rPr>
        <w:t> </w:t>
      </w:r>
      <w:r>
        <w:rPr>
          <w:w w:val="115"/>
        </w:rPr>
        <w:t>diagnosis</w:t>
      </w:r>
      <w:r>
        <w:rPr>
          <w:spacing w:val="-28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28"/>
          <w:w w:val="115"/>
        </w:rPr>
        <w:t> </w:t>
      </w:r>
      <w:r>
        <w:rPr>
          <w:w w:val="115"/>
        </w:rPr>
        <w:t>doctors,</w:t>
      </w:r>
      <w:r>
        <w:rPr>
          <w:spacing w:val="-27"/>
          <w:w w:val="115"/>
        </w:rPr>
        <w:t> </w:t>
      </w:r>
      <w:r>
        <w:rPr>
          <w:w w:val="115"/>
        </w:rPr>
        <w:t>descriptions</w:t>
      </w:r>
      <w:r>
        <w:rPr>
          <w:spacing w:val="28"/>
          <w:w w:val="108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diagnoses</w:t>
      </w:r>
      <w:r>
        <w:rPr>
          <w:spacing w:val="31"/>
          <w:w w:val="115"/>
        </w:rPr>
        <w:t> </w:t>
      </w:r>
      <w:r>
        <w:rPr>
          <w:w w:val="115"/>
        </w:rPr>
        <w:t>can</w:t>
      </w:r>
      <w:r>
        <w:rPr>
          <w:spacing w:val="31"/>
          <w:w w:val="115"/>
        </w:rPr>
        <w:t> </w:t>
      </w:r>
      <w:r>
        <w:rPr>
          <w:spacing w:val="-5"/>
          <w:w w:val="115"/>
        </w:rPr>
        <w:t>v</w:t>
      </w:r>
      <w:r>
        <w:rPr>
          <w:spacing w:val="-4"/>
          <w:w w:val="115"/>
        </w:rPr>
        <w:t>ary</w:t>
      </w:r>
      <w:r>
        <w:rPr>
          <w:spacing w:val="31"/>
          <w:w w:val="115"/>
        </w:rPr>
        <w:t> </w:t>
      </w:r>
      <w:r>
        <w:rPr>
          <w:spacing w:val="1"/>
          <w:w w:val="115"/>
        </w:rPr>
        <w:t>do</w:t>
      </w:r>
      <w:r>
        <w:rPr>
          <w:w w:val="115"/>
        </w:rPr>
        <w:t>ctor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doctor,</w:t>
      </w:r>
      <w:r>
        <w:rPr>
          <w:spacing w:val="38"/>
          <w:w w:val="115"/>
        </w:rPr>
        <w:t> </w:t>
      </w:r>
      <w:r>
        <w:rPr>
          <w:w w:val="115"/>
        </w:rPr>
        <w:t>it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non-consisten</w:t>
      </w:r>
      <w:r>
        <w:rPr>
          <w:spacing w:val="-1"/>
          <w:w w:val="115"/>
        </w:rPr>
        <w:t>t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unorganised</w:t>
      </w:r>
      <w:r>
        <w:rPr>
          <w:spacing w:val="31"/>
          <w:w w:val="115"/>
        </w:rPr>
        <w:t> </w:t>
      </w:r>
      <w:r>
        <w:rPr>
          <w:w w:val="115"/>
        </w:rPr>
        <w:t>at</w:t>
      </w:r>
      <w:r>
        <w:rPr>
          <w:spacing w:val="31"/>
          <w:w w:val="130"/>
        </w:rPr>
        <w:t> </w:t>
      </w:r>
      <w:r>
        <w:rPr>
          <w:w w:val="115"/>
        </w:rPr>
        <w:t>fi</w:t>
      </w:r>
      <w:r>
        <w:rPr>
          <w:spacing w:val="44"/>
          <w:w w:val="115"/>
        </w:rPr>
        <w:t> </w:t>
      </w:r>
      <w:r>
        <w:rPr>
          <w:w w:val="115"/>
        </w:rPr>
        <w:t>this</w:t>
      </w:r>
      <w:r>
        <w:rPr>
          <w:spacing w:val="-10"/>
          <w:w w:val="115"/>
        </w:rPr>
        <w:t> </w:t>
      </w:r>
      <w:r>
        <w:rPr>
          <w:w w:val="115"/>
        </w:rPr>
        <w:t>diagnosis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then</w:t>
      </w:r>
      <w:r>
        <w:rPr>
          <w:spacing w:val="-10"/>
          <w:w w:val="115"/>
        </w:rPr>
        <w:t> </w:t>
      </w:r>
      <w:r>
        <w:rPr>
          <w:w w:val="115"/>
        </w:rPr>
        <w:t>classified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standard</w:t>
      </w:r>
      <w:r>
        <w:rPr>
          <w:spacing w:val="-9"/>
          <w:w w:val="115"/>
        </w:rPr>
        <w:t> </w:t>
      </w:r>
      <w:r>
        <w:rPr>
          <w:w w:val="115"/>
        </w:rPr>
        <w:t>ICD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dia</w:t>
      </w:r>
      <w:r>
        <w:rPr>
          <w:spacing w:val="-2"/>
          <w:w w:val="115"/>
        </w:rPr>
        <w:t>gnosis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standard,</w:t>
      </w:r>
      <w:r>
        <w:rPr>
          <w:spacing w:val="25"/>
          <w:w w:val="116"/>
        </w:rPr>
        <w:t> </w:t>
      </w:r>
      <w:r>
        <w:rPr>
          <w:w w:val="115"/>
        </w:rPr>
        <w:t>organised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has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3"/>
          <w:w w:val="115"/>
        </w:rPr>
        <w:t> </w:t>
      </w:r>
      <w:r>
        <w:rPr>
          <w:w w:val="115"/>
        </w:rPr>
        <w:t>properties.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08" w:right="506" w:firstLine="359"/>
        <w:jc w:val="both"/>
      </w:pP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interested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whether</w:t>
      </w:r>
      <w:r>
        <w:rPr>
          <w:spacing w:val="30"/>
          <w:w w:val="110"/>
        </w:rPr>
        <w:t> </w:t>
      </w:r>
      <w:r>
        <w:rPr>
          <w:w w:val="110"/>
        </w:rPr>
        <w:t>modelling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full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better</w:t>
      </w:r>
      <w:r>
        <w:rPr>
          <w:spacing w:val="28"/>
          <w:w w:val="110"/>
        </w:rPr>
        <w:t> </w:t>
      </w:r>
      <w:r>
        <w:rPr>
          <w:w w:val="110"/>
        </w:rPr>
        <w:t>under-</w:t>
      </w:r>
      <w:r>
        <w:rPr>
          <w:spacing w:val="43"/>
          <w:w w:val="114"/>
        </w:rPr>
        <w:t> </w:t>
      </w:r>
      <w:r>
        <w:rPr>
          <w:w w:val="110"/>
        </w:rPr>
        <w:t>standing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anomalies</w:t>
      </w:r>
      <w:r>
        <w:rPr>
          <w:spacing w:val="8"/>
          <w:w w:val="110"/>
        </w:rPr>
        <w:t> </w:t>
      </w:r>
      <w:r>
        <w:rPr>
          <w:w w:val="110"/>
        </w:rPr>
        <w:t>compares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modelling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category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indep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ndently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57"/>
          <w:w w:val="103"/>
        </w:rPr>
        <w:t> </w:t>
      </w:r>
      <w:r>
        <w:rPr>
          <w:w w:val="110"/>
        </w:rPr>
        <w:t>at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w w:val="110"/>
        </w:rPr>
        <w:t>time.</w:t>
      </w:r>
      <w:r>
        <w:rPr>
          <w:spacing w:val="49"/>
          <w:w w:val="110"/>
        </w:rPr>
        <w:t> </w:t>
      </w:r>
      <w:r>
        <w:rPr>
          <w:w w:val="110"/>
        </w:rPr>
        <w:t>When</w:t>
      </w:r>
      <w:r>
        <w:rPr>
          <w:spacing w:val="45"/>
          <w:w w:val="110"/>
        </w:rPr>
        <w:t> </w:t>
      </w:r>
      <w:r>
        <w:rPr>
          <w:w w:val="110"/>
        </w:rPr>
        <w:t>modelling</w:t>
      </w:r>
      <w:r>
        <w:rPr>
          <w:spacing w:val="45"/>
          <w:w w:val="110"/>
        </w:rPr>
        <w:t> </w:t>
      </w:r>
      <w:r>
        <w:rPr>
          <w:spacing w:val="1"/>
          <w:w w:val="110"/>
        </w:rPr>
        <w:t>to</w:t>
      </w:r>
      <w:r>
        <w:rPr>
          <w:spacing w:val="2"/>
          <w:w w:val="110"/>
        </w:rPr>
        <w:t>o</w:t>
      </w:r>
      <w:r>
        <w:rPr>
          <w:spacing w:val="44"/>
          <w:w w:val="110"/>
        </w:rPr>
        <w:t> </w:t>
      </w:r>
      <w:r>
        <w:rPr>
          <w:w w:val="110"/>
        </w:rPr>
        <w:t>broad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category,</w:t>
      </w:r>
      <w:r>
        <w:rPr>
          <w:spacing w:val="50"/>
          <w:w w:val="110"/>
        </w:rPr>
        <w:t> </w:t>
      </w:r>
      <w:r>
        <w:rPr>
          <w:w w:val="110"/>
        </w:rPr>
        <w:t>individual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variations</w:t>
      </w:r>
      <w:r>
        <w:rPr>
          <w:spacing w:val="45"/>
          <w:w w:val="110"/>
        </w:rPr>
        <w:t> </w:t>
      </w:r>
      <w:r>
        <w:rPr>
          <w:w w:val="110"/>
        </w:rPr>
        <w:t>could</w:t>
      </w:r>
      <w:r>
        <w:rPr>
          <w:spacing w:val="4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3"/>
          <w:w w:val="106"/>
        </w:rPr>
        <w:t> </w:t>
      </w:r>
      <w:r>
        <w:rPr>
          <w:w w:val="110"/>
        </w:rPr>
        <w:t>missed;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3"/>
          <w:w w:val="110"/>
        </w:rPr>
        <w:t> </w:t>
      </w:r>
      <w:r>
        <w:rPr>
          <w:spacing w:val="1"/>
          <w:w w:val="110"/>
        </w:rPr>
        <w:t>to</w:t>
      </w:r>
      <w:r>
        <w:rPr>
          <w:spacing w:val="2"/>
          <w:w w:val="110"/>
        </w:rPr>
        <w:t>o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narro</w:t>
      </w:r>
      <w:r>
        <w:rPr>
          <w:spacing w:val="-3"/>
          <w:w w:val="110"/>
        </w:rPr>
        <w:t>w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category,</w:t>
      </w:r>
      <w:r>
        <w:rPr>
          <w:spacing w:val="23"/>
          <w:w w:val="110"/>
        </w:rPr>
        <w:t> </w:t>
      </w:r>
      <w:r>
        <w:rPr>
          <w:w w:val="110"/>
        </w:rPr>
        <w:t>there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2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3"/>
          <w:w w:val="110"/>
        </w:rPr>
        <w:t> </w:t>
      </w:r>
      <w:r>
        <w:rPr>
          <w:spacing w:val="1"/>
          <w:w w:val="110"/>
        </w:rPr>
        <w:t>to</w:t>
      </w:r>
      <w:r>
        <w:rPr>
          <w:spacing w:val="2"/>
          <w:w w:val="110"/>
        </w:rPr>
        <w:t>o</w:t>
      </w:r>
      <w:r>
        <w:rPr>
          <w:spacing w:val="24"/>
          <w:w w:val="110"/>
        </w:rPr>
        <w:t> </w:t>
      </w:r>
      <w:r>
        <w:rPr>
          <w:w w:val="110"/>
        </w:rPr>
        <w:t>little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little</w:t>
      </w:r>
      <w:r>
        <w:rPr>
          <w:spacing w:val="33"/>
          <w:w w:val="117"/>
        </w:rPr>
        <w:t> </w:t>
      </w:r>
      <w:r>
        <w:rPr>
          <w:w w:val="110"/>
        </w:rPr>
        <w:t>significance.</w:t>
      </w:r>
      <w:r>
        <w:rPr>
          <w:spacing w:val="62"/>
          <w:w w:val="110"/>
        </w:rPr>
        <w:t> </w:t>
      </w:r>
      <w:r>
        <w:rPr>
          <w:w w:val="110"/>
        </w:rPr>
        <w:t>Vital</w:t>
      </w:r>
      <w:r>
        <w:rPr>
          <w:spacing w:val="21"/>
          <w:w w:val="110"/>
        </w:rPr>
        <w:t> </w:t>
      </w:r>
      <w:r>
        <w:rPr>
          <w:w w:val="110"/>
        </w:rPr>
        <w:t>information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likely</w:t>
      </w:r>
      <w:r>
        <w:rPr>
          <w:spacing w:val="2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lost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only</w:t>
      </w:r>
      <w:r>
        <w:rPr>
          <w:spacing w:val="21"/>
          <w:w w:val="110"/>
        </w:rPr>
        <w:t> </w:t>
      </w:r>
      <w:r>
        <w:rPr>
          <w:w w:val="110"/>
        </w:rPr>
        <w:t>consider</w:t>
      </w:r>
      <w:r>
        <w:rPr>
          <w:spacing w:val="20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1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9"/>
          <w:w w:val="119"/>
        </w:rPr>
        <w:t> </w:t>
      </w:r>
      <w:r>
        <w:rPr>
          <w:w w:val="110"/>
        </w:rPr>
        <w:t>time</w:t>
      </w:r>
      <w:r>
        <w:rPr>
          <w:spacing w:val="9"/>
          <w:w w:val="110"/>
        </w:rPr>
        <w:t> </w:t>
      </w:r>
      <w:r>
        <w:rPr>
          <w:w w:val="110"/>
        </w:rPr>
        <w:t>if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information</w:t>
      </w:r>
      <w:r>
        <w:rPr>
          <w:spacing w:val="9"/>
          <w:w w:val="110"/>
        </w:rPr>
        <w:t> </w:t>
      </w:r>
      <w:r>
        <w:rPr>
          <w:spacing w:val="2"/>
          <w:w w:val="110"/>
        </w:rPr>
        <w:t>doe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situated</w:t>
      </w:r>
      <w:r>
        <w:rPr>
          <w:spacing w:val="11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0"/>
          <w:w w:val="110"/>
        </w:rPr>
        <w:t> </w:t>
      </w:r>
      <w:r>
        <w:rPr>
          <w:w w:val="110"/>
        </w:rPr>
        <w:t>considered,</w:t>
      </w:r>
      <w:r>
        <w:rPr>
          <w:spacing w:val="10"/>
          <w:w w:val="110"/>
        </w:rPr>
        <w:t> </w:t>
      </w:r>
      <w:r>
        <w:rPr>
          <w:w w:val="110"/>
        </w:rPr>
        <w:t>so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why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consider</w:t>
      </w:r>
      <w:r>
        <w:rPr>
          <w:spacing w:val="31"/>
          <w:w w:val="107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ery</w:t>
      </w:r>
      <w:r>
        <w:rPr>
          <w:spacing w:val="17"/>
          <w:w w:val="110"/>
        </w:rPr>
        <w:t> </w:t>
      </w:r>
      <w:r>
        <w:rPr>
          <w:w w:val="110"/>
        </w:rPr>
        <w:t>possible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level?</w:t>
      </w:r>
      <w:r>
        <w:rPr>
          <w:spacing w:val="4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6"/>
          <w:w w:val="110"/>
        </w:rPr>
        <w:t> </w:t>
      </w:r>
      <w:r>
        <w:rPr>
          <w:w w:val="110"/>
        </w:rPr>
        <w:t>m</w:t>
      </w:r>
      <w:r>
        <w:rPr>
          <w:spacing w:val="1"/>
          <w:w w:val="110"/>
        </w:rPr>
        <w:t>odel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retains</w:t>
      </w:r>
      <w:r>
        <w:rPr>
          <w:spacing w:val="16"/>
          <w:w w:val="110"/>
        </w:rPr>
        <w:t> </w:t>
      </w:r>
      <w:r>
        <w:rPr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59"/>
          <w:w w:val="120"/>
        </w:rPr>
        <w:t> </w:t>
      </w:r>
      <w:r>
        <w:rPr>
          <w:spacing w:val="-2"/>
          <w:w w:val="110"/>
        </w:rPr>
        <w:t>hierarchy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34"/>
          <w:w w:val="110"/>
        </w:rPr>
        <w:t> </w:t>
      </w:r>
      <w:r>
        <w:rPr>
          <w:w w:val="110"/>
        </w:rPr>
        <w:t>better</w:t>
      </w:r>
      <w:r>
        <w:rPr>
          <w:spacing w:val="33"/>
          <w:w w:val="110"/>
        </w:rPr>
        <w:t> </w:t>
      </w:r>
      <w:r>
        <w:rPr>
          <w:w w:val="110"/>
        </w:rPr>
        <w:t>predictions</w:t>
      </w:r>
      <w:r>
        <w:rPr>
          <w:spacing w:val="32"/>
          <w:w w:val="110"/>
        </w:rPr>
        <w:t> </w:t>
      </w:r>
      <w:r>
        <w:rPr>
          <w:w w:val="110"/>
        </w:rPr>
        <w:t>compare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standard</w:t>
      </w:r>
      <w:r>
        <w:rPr>
          <w:spacing w:val="34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do</w:t>
      </w:r>
      <w:r>
        <w:rPr>
          <w:spacing w:val="27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implicate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hierarchica</w:t>
      </w:r>
      <w:r>
        <w:rPr>
          <w:spacing w:val="-2"/>
          <w:w w:val="110"/>
        </w:rPr>
        <w:t>l</w:t>
      </w:r>
      <w:r>
        <w:rPr>
          <w:spacing w:val="40"/>
          <w:w w:val="110"/>
        </w:rPr>
        <w:t> </w:t>
      </w:r>
      <w:r>
        <w:rPr>
          <w:w w:val="110"/>
        </w:rPr>
        <w:t>structure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data.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purpose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23"/>
          <w:w w:val="117"/>
        </w:rPr>
        <w:t> </w:t>
      </w:r>
      <w:r>
        <w:rPr>
          <w:w w:val="110"/>
        </w:rPr>
        <w:t>thesis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estigate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5"/>
          <w:w w:val="110"/>
        </w:rPr>
        <w:t> </w:t>
      </w:r>
      <w:r>
        <w:rPr>
          <w:w w:val="110"/>
        </w:rPr>
        <w:t>(HBM)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possible</w:t>
      </w:r>
      <w:r>
        <w:rPr>
          <w:spacing w:val="49"/>
          <w:w w:val="105"/>
        </w:rPr>
        <w:t> </w:t>
      </w:r>
      <w:r>
        <w:rPr>
          <w:spacing w:val="-1"/>
          <w:w w:val="110"/>
        </w:rPr>
        <w:t>approach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detection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anomalies</w:t>
      </w:r>
      <w:r>
        <w:rPr>
          <w:spacing w:val="25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ts.</w:t>
      </w:r>
      <w:r>
        <w:rPr>
          <w:spacing w:val="5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hapter,</w:t>
      </w:r>
      <w:r>
        <w:rPr>
          <w:spacing w:val="29"/>
          <w:w w:val="118"/>
        </w:rPr>
        <w:t> </w:t>
      </w:r>
      <w:r>
        <w:rPr>
          <w:spacing w:val="-5"/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describe</w:t>
      </w:r>
      <w:r>
        <w:rPr>
          <w:spacing w:val="-9"/>
          <w:w w:val="110"/>
        </w:rPr>
        <w:t> </w:t>
      </w:r>
      <w:r>
        <w:rPr>
          <w:w w:val="110"/>
        </w:rPr>
        <w:t>examples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here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issues</w:t>
      </w:r>
      <w:r>
        <w:rPr>
          <w:spacing w:val="-9"/>
          <w:w w:val="110"/>
        </w:rPr>
        <w:t> </w:t>
      </w:r>
      <w:r>
        <w:rPr>
          <w:w w:val="110"/>
        </w:rPr>
        <w:t>arise,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la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technical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background</w:t>
      </w:r>
      <w:r>
        <w:rPr>
          <w:spacing w:val="41"/>
          <w:w w:val="109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methods.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numPr>
          <w:ilvl w:val="1"/>
          <w:numId w:val="11"/>
        </w:numPr>
        <w:tabs>
          <w:tab w:pos="1000" w:val="left" w:leader="none"/>
        </w:tabs>
        <w:spacing w:before="162"/>
        <w:ind w:left="999" w:right="0" w:hanging="882"/>
        <w:jc w:val="both"/>
        <w:rPr>
          <w:rFonts w:ascii="Georgia" w:hAnsi="Georgia" w:cs="Georgia" w:eastAsia="Georgia"/>
          <w:sz w:val="34"/>
          <w:szCs w:val="34"/>
        </w:rPr>
      </w:pPr>
      <w:bookmarkStart w:name="Emergency Department Congestion" w:id="7"/>
      <w:bookmarkEnd w:id="7"/>
      <w:r>
        <w:rPr/>
      </w:r>
      <w:bookmarkStart w:name="_bookmark3" w:id="8"/>
      <w:bookmarkEnd w:id="8"/>
      <w:r>
        <w:rPr/>
      </w:r>
      <w:bookmarkStart w:name="_bookmark3" w:id="9"/>
      <w:bookmarkEnd w:id="9"/>
      <w:r>
        <w:rPr>
          <w:rFonts w:ascii="Georgia"/>
          <w:b/>
          <w:w w:val="95"/>
          <w:sz w:val="34"/>
        </w:rPr>
        <w:t>Emergency</w:t>
      </w:r>
      <w:r>
        <w:rPr>
          <w:rFonts w:ascii="Georgia"/>
          <w:b/>
          <w:spacing w:val="57"/>
          <w:w w:val="95"/>
          <w:sz w:val="34"/>
        </w:rPr>
        <w:t> </w:t>
      </w:r>
      <w:r>
        <w:rPr>
          <w:rFonts w:ascii="Georgia"/>
          <w:b/>
          <w:spacing w:val="-2"/>
          <w:w w:val="95"/>
          <w:sz w:val="34"/>
        </w:rPr>
        <w:t>Department</w:t>
      </w:r>
      <w:r>
        <w:rPr>
          <w:rFonts w:ascii="Georgia"/>
          <w:b/>
          <w:spacing w:val="57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Congestion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13"/>
        <w:ind w:left="108" w:right="499" w:hanging="4"/>
        <w:jc w:val="both"/>
      </w:pPr>
      <w:r>
        <w:rPr>
          <w:w w:val="115"/>
        </w:rPr>
        <w:t>While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world</w:t>
      </w:r>
      <w:r>
        <w:rPr>
          <w:spacing w:val="17"/>
          <w:w w:val="115"/>
        </w:rPr>
        <w:t> </w:t>
      </w:r>
      <w:r>
        <w:rPr>
          <w:w w:val="115"/>
        </w:rPr>
        <w:t>population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con</w:t>
      </w:r>
      <w:r>
        <w:rPr>
          <w:spacing w:val="-2"/>
          <w:w w:val="115"/>
        </w:rPr>
        <w:t>tin</w:t>
      </w:r>
      <w:r>
        <w:rPr>
          <w:spacing w:val="-3"/>
          <w:w w:val="115"/>
        </w:rPr>
        <w:t>ues</w:t>
      </w:r>
      <w:r>
        <w:rPr>
          <w:spacing w:val="16"/>
          <w:w w:val="115"/>
        </w:rPr>
        <w:t> </w:t>
      </w:r>
      <w:r>
        <w:rPr>
          <w:w w:val="115"/>
        </w:rPr>
        <w:t>to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grow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age</w:t>
      </w:r>
      <w:r>
        <w:rPr>
          <w:spacing w:val="17"/>
          <w:w w:val="115"/>
        </w:rPr>
        <w:t> </w:t>
      </w:r>
      <w:r>
        <w:rPr>
          <w:w w:val="115"/>
        </w:rPr>
        <w:t>at</w:t>
      </w:r>
      <w:r>
        <w:rPr>
          <w:spacing w:val="17"/>
          <w:w w:val="115"/>
        </w:rPr>
        <w:t> </w:t>
      </w:r>
      <w:r>
        <w:rPr>
          <w:w w:val="115"/>
        </w:rPr>
        <w:t>an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unprecedented</w:t>
      </w:r>
      <w:r>
        <w:rPr>
          <w:spacing w:val="16"/>
          <w:w w:val="115"/>
        </w:rPr>
        <w:t> </w:t>
      </w:r>
      <w:r>
        <w:rPr>
          <w:w w:val="115"/>
        </w:rPr>
        <w:t>rate,</w:t>
      </w:r>
      <w:r>
        <w:rPr>
          <w:spacing w:val="39"/>
          <w:w w:val="120"/>
        </w:rPr>
        <w:t> </w:t>
      </w:r>
      <w:r>
        <w:rPr>
          <w:w w:val="115"/>
        </w:rPr>
        <w:t>public</w:t>
      </w:r>
      <w:r>
        <w:rPr>
          <w:spacing w:val="-22"/>
          <w:w w:val="115"/>
        </w:rPr>
        <w:t> </w:t>
      </w:r>
      <w:r>
        <w:rPr>
          <w:w w:val="115"/>
        </w:rPr>
        <w:t>healthcare</w:t>
      </w:r>
      <w:r>
        <w:rPr>
          <w:spacing w:val="-21"/>
          <w:w w:val="115"/>
        </w:rPr>
        <w:t> </w:t>
      </w:r>
      <w:r>
        <w:rPr>
          <w:w w:val="115"/>
        </w:rPr>
        <w:t>system</w:t>
      </w:r>
      <w:r>
        <w:rPr>
          <w:spacing w:val="-20"/>
          <w:w w:val="115"/>
        </w:rPr>
        <w:t> </w:t>
      </w:r>
      <w:r>
        <w:rPr>
          <w:w w:val="115"/>
        </w:rPr>
        <w:t>all</w:t>
      </w:r>
      <w:r>
        <w:rPr>
          <w:spacing w:val="-20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world</w:t>
      </w:r>
      <w:r>
        <w:rPr>
          <w:spacing w:val="-21"/>
          <w:w w:val="115"/>
        </w:rPr>
        <w:t> </w:t>
      </w:r>
      <w:r>
        <w:rPr>
          <w:w w:val="115"/>
        </w:rPr>
        <w:t>are</w:t>
      </w:r>
      <w:r>
        <w:rPr>
          <w:spacing w:val="-21"/>
          <w:w w:val="115"/>
        </w:rPr>
        <w:t> </w:t>
      </w:r>
      <w:r>
        <w:rPr>
          <w:w w:val="115"/>
        </w:rPr>
        <w:t>expected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w w:val="115"/>
        </w:rPr>
        <w:t>experience</w:t>
      </w:r>
      <w:r>
        <w:rPr>
          <w:spacing w:val="-21"/>
          <w:w w:val="115"/>
        </w:rPr>
        <w:t> </w:t>
      </w:r>
      <w:r>
        <w:rPr>
          <w:w w:val="115"/>
        </w:rPr>
        <w:t>an</w:t>
      </w:r>
      <w:r>
        <w:rPr>
          <w:spacing w:val="-20"/>
          <w:w w:val="115"/>
        </w:rPr>
        <w:t> </w:t>
      </w:r>
      <w:r>
        <w:rPr>
          <w:w w:val="115"/>
        </w:rPr>
        <w:t>increasing</w:t>
      </w:r>
      <w:r>
        <w:rPr>
          <w:spacing w:val="37"/>
          <w:w w:val="108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situations</w:t>
      </w:r>
      <w:r>
        <w:rPr>
          <w:spacing w:val="25"/>
          <w:w w:val="115"/>
        </w:rPr>
        <w:t> </w:t>
      </w:r>
      <w:r>
        <w:rPr>
          <w:w w:val="115"/>
        </w:rPr>
        <w:t>where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massive</w:t>
      </w:r>
      <w:r>
        <w:rPr>
          <w:spacing w:val="24"/>
          <w:w w:val="115"/>
        </w:rPr>
        <w:t> </w:t>
      </w:r>
      <w:r>
        <w:rPr>
          <w:w w:val="115"/>
        </w:rPr>
        <w:t>infl</w:t>
      </w:r>
      <w:r>
        <w:rPr>
          <w:spacing w:val="47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patients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overwhelms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current</w:t>
      </w:r>
      <w:r>
        <w:rPr>
          <w:spacing w:val="23"/>
          <w:w w:val="147"/>
        </w:rPr>
        <w:t> </w:t>
      </w:r>
      <w:r>
        <w:rPr>
          <w:w w:val="115"/>
        </w:rPr>
        <w:t>healthcare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capability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0"/>
          <w:w w:val="115"/>
        </w:rPr>
        <w:t> </w:t>
      </w:r>
      <w:r>
        <w:rPr>
          <w:w w:val="115"/>
        </w:rPr>
        <w:t>in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which</w:t>
      </w:r>
      <w:r>
        <w:rPr>
          <w:spacing w:val="-30"/>
          <w:w w:val="115"/>
        </w:rPr>
        <w:t> </w:t>
      </w:r>
      <w:r>
        <w:rPr>
          <w:w w:val="115"/>
        </w:rPr>
        <w:t>congestion</w:t>
      </w:r>
      <w:r>
        <w:rPr>
          <w:spacing w:val="-30"/>
          <w:w w:val="115"/>
        </w:rPr>
        <w:t> </w:t>
      </w:r>
      <w:r>
        <w:rPr>
          <w:spacing w:val="1"/>
          <w:w w:val="115"/>
        </w:rPr>
        <w:t>occur</w:t>
      </w:r>
      <w:r>
        <w:rPr>
          <w:spacing w:val="-31"/>
          <w:w w:val="115"/>
        </w:rPr>
        <w:t> </w:t>
      </w:r>
      <w:hyperlink w:history="true" w:anchor="_bookmark214">
        <w:r>
          <w:rPr>
            <w:w w:val="115"/>
          </w:rPr>
          <w:t>(Morley</w:t>
        </w:r>
        <w:r>
          <w:rPr>
            <w:spacing w:val="-30"/>
            <w:w w:val="115"/>
          </w:rPr>
          <w:t> </w:t>
        </w:r>
        <w:r>
          <w:rPr>
            <w:w w:val="115"/>
          </w:rPr>
          <w:t>et</w:t>
        </w:r>
        <w:r>
          <w:rPr>
            <w:spacing w:val="-31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-30"/>
          <w:w w:val="115"/>
        </w:rPr>
        <w:t> </w:t>
      </w:r>
      <w:hyperlink w:history="true" w:anchor="_bookmark214">
        <w:r>
          <w:rPr>
            <w:w w:val="115"/>
          </w:rPr>
          <w:t>2018;</w:t>
        </w:r>
      </w:hyperlink>
      <w:r>
        <w:rPr>
          <w:spacing w:val="-30"/>
          <w:w w:val="115"/>
        </w:rPr>
        <w:t> </w:t>
      </w:r>
      <w:hyperlink w:history="true" w:anchor="_bookmark240">
        <w:r>
          <w:rPr>
            <w:spacing w:val="-6"/>
            <w:w w:val="115"/>
          </w:rPr>
          <w:t>Wong</w:t>
        </w:r>
        <w:r>
          <w:rPr>
            <w:spacing w:val="-31"/>
            <w:w w:val="115"/>
          </w:rPr>
          <w:t> </w:t>
        </w:r>
        <w:r>
          <w:rPr>
            <w:w w:val="115"/>
          </w:rPr>
          <w:t>et</w:t>
        </w:r>
        <w:r>
          <w:rPr>
            <w:spacing w:val="-30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28"/>
          <w:w w:val="110"/>
        </w:rPr>
        <w:t> </w:t>
      </w:r>
      <w:hyperlink w:history="true" w:anchor="_bookmark240">
        <w:r>
          <w:rPr>
            <w:w w:val="115"/>
          </w:rPr>
          <w:t>2010).</w:t>
        </w:r>
      </w:hyperlink>
      <w:r>
        <w:rPr>
          <w:spacing w:val="49"/>
          <w:w w:val="115"/>
        </w:rPr>
        <w:t> </w:t>
      </w:r>
      <w:r>
        <w:rPr>
          <w:w w:val="115"/>
        </w:rPr>
        <w:t>Other</w:t>
      </w:r>
      <w:r>
        <w:rPr>
          <w:spacing w:val="10"/>
          <w:w w:val="115"/>
        </w:rPr>
        <w:t> </w:t>
      </w:r>
      <w:r>
        <w:rPr>
          <w:w w:val="115"/>
        </w:rPr>
        <w:t>similar</w:t>
      </w:r>
      <w:r>
        <w:rPr>
          <w:spacing w:val="10"/>
          <w:w w:val="115"/>
        </w:rPr>
        <w:t> </w:t>
      </w:r>
      <w:r>
        <w:rPr>
          <w:w w:val="115"/>
        </w:rPr>
        <w:t>terms</w:t>
      </w:r>
      <w:r>
        <w:rPr>
          <w:spacing w:val="9"/>
          <w:w w:val="115"/>
        </w:rPr>
        <w:t> </w:t>
      </w:r>
      <w:r>
        <w:rPr>
          <w:w w:val="115"/>
        </w:rPr>
        <w:t>used</w:t>
      </w:r>
      <w:r>
        <w:rPr>
          <w:spacing w:val="9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describe</w:t>
      </w:r>
      <w:r>
        <w:rPr>
          <w:spacing w:val="10"/>
          <w:w w:val="115"/>
        </w:rPr>
        <w:t> </w:t>
      </w:r>
      <w:r>
        <w:rPr>
          <w:w w:val="115"/>
        </w:rPr>
        <w:t>this</w:t>
      </w:r>
      <w:r>
        <w:rPr>
          <w:spacing w:val="9"/>
          <w:w w:val="115"/>
        </w:rPr>
        <w:t> </w:t>
      </w:r>
      <w:r>
        <w:rPr>
          <w:w w:val="115"/>
        </w:rPr>
        <w:t>situation</w:t>
      </w:r>
      <w:r>
        <w:rPr>
          <w:spacing w:val="11"/>
          <w:w w:val="115"/>
        </w:rPr>
        <w:t> </w:t>
      </w:r>
      <w:r>
        <w:rPr>
          <w:w w:val="115"/>
        </w:rPr>
        <w:t>include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bottlenec</w:t>
      </w:r>
      <w:r>
        <w:rPr>
          <w:spacing w:val="-2"/>
          <w:w w:val="115"/>
        </w:rPr>
        <w:t>k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7"/>
        </w:rPr>
        <w:t> </w:t>
      </w:r>
      <w:r>
        <w:rPr>
          <w:spacing w:val="-3"/>
          <w:w w:val="115"/>
        </w:rPr>
        <w:t>overcrowding.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Congestion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nega</w:t>
      </w:r>
      <w:r>
        <w:rPr>
          <w:spacing w:val="-1"/>
          <w:w w:val="115"/>
        </w:rPr>
        <w:t>tiv</w:t>
      </w:r>
      <w:r>
        <w:rPr>
          <w:spacing w:val="-2"/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infl</w:t>
      </w:r>
      <w:r>
        <w:rPr>
          <w:spacing w:val="32"/>
          <w:w w:val="115"/>
        </w:rPr>
        <w:t> </w:t>
      </w:r>
      <w:r>
        <w:rPr>
          <w:w w:val="115"/>
        </w:rPr>
        <w:t>es</w:t>
      </w:r>
      <w:r>
        <w:rPr>
          <w:spacing w:val="-7"/>
          <w:w w:val="115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spacing w:val="1"/>
          <w:w w:val="115"/>
        </w:rPr>
        <w:t>b</w:t>
      </w:r>
      <w:r>
        <w:rPr>
          <w:w w:val="115"/>
        </w:rPr>
        <w:t>oth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43"/>
          <w:w w:val="115"/>
        </w:rPr>
        <w:t> </w:t>
      </w:r>
      <w:r>
        <w:rPr>
          <w:w w:val="115"/>
        </w:rPr>
        <w:t>hospital</w:t>
      </w:r>
      <w:r>
        <w:rPr>
          <w:spacing w:val="-23"/>
          <w:w w:val="115"/>
        </w:rPr>
        <w:t> </w:t>
      </w:r>
      <w:r>
        <w:rPr>
          <w:w w:val="115"/>
        </w:rPr>
        <w:t>staff,</w:t>
      </w:r>
      <w:r>
        <w:rPr>
          <w:spacing w:val="-22"/>
          <w:w w:val="115"/>
        </w:rPr>
        <w:t> </w:t>
      </w:r>
      <w:r>
        <w:rPr>
          <w:w w:val="115"/>
        </w:rPr>
        <w:t>studies</w:t>
      </w:r>
      <w:r>
        <w:rPr>
          <w:spacing w:val="-22"/>
          <w:w w:val="115"/>
        </w:rPr>
        <w:t> </w:t>
      </w:r>
      <w:hyperlink w:history="true" w:anchor="_bookmark173">
        <w:r>
          <w:rPr>
            <w:spacing w:val="-2"/>
            <w:w w:val="115"/>
          </w:rPr>
          <w:t>(Cham</w:t>
        </w:r>
        <w:r>
          <w:rPr>
            <w:spacing w:val="-1"/>
            <w:w w:val="115"/>
          </w:rPr>
          <w:t>b</w:t>
        </w:r>
        <w:r>
          <w:rPr>
            <w:spacing w:val="-2"/>
            <w:w w:val="115"/>
          </w:rPr>
          <w:t>ers</w:t>
        </w:r>
        <w:r>
          <w:rPr>
            <w:spacing w:val="-23"/>
            <w:w w:val="115"/>
          </w:rPr>
          <w:t> </w:t>
        </w:r>
        <w:r>
          <w:rPr>
            <w:w w:val="115"/>
          </w:rPr>
          <w:t>et</w:t>
        </w:r>
        <w:r>
          <w:rPr>
            <w:spacing w:val="-22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-23"/>
          <w:w w:val="115"/>
        </w:rPr>
        <w:t> </w:t>
      </w:r>
      <w:hyperlink w:history="true" w:anchor="_bookmark173">
        <w:r>
          <w:rPr>
            <w:w w:val="115"/>
          </w:rPr>
          <w:t>2016;</w:t>
        </w:r>
      </w:hyperlink>
      <w:r>
        <w:rPr>
          <w:spacing w:val="-22"/>
          <w:w w:val="115"/>
        </w:rPr>
        <w:t> </w:t>
      </w:r>
      <w:hyperlink w:history="true" w:anchor="_bookmark202">
        <w:r>
          <w:rPr>
            <w:w w:val="115"/>
          </w:rPr>
          <w:t>Khare</w:t>
        </w:r>
        <w:r>
          <w:rPr>
            <w:spacing w:val="-23"/>
            <w:w w:val="115"/>
          </w:rPr>
          <w:t> </w:t>
        </w:r>
        <w:r>
          <w:rPr>
            <w:w w:val="115"/>
          </w:rPr>
          <w:t>et</w:t>
        </w:r>
        <w:r>
          <w:rPr>
            <w:spacing w:val="-22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-23"/>
          <w:w w:val="115"/>
        </w:rPr>
        <w:t> </w:t>
      </w:r>
      <w:hyperlink w:history="true" w:anchor="_bookmark202">
        <w:r>
          <w:rPr>
            <w:w w:val="115"/>
          </w:rPr>
          <w:t>2009;</w:t>
        </w:r>
      </w:hyperlink>
      <w:r>
        <w:rPr>
          <w:spacing w:val="-22"/>
          <w:w w:val="115"/>
        </w:rPr>
        <w:t> </w:t>
      </w:r>
      <w:hyperlink w:history="true" w:anchor="_bookmark229">
        <w:r>
          <w:rPr>
            <w:spacing w:val="-4"/>
            <w:w w:val="115"/>
          </w:rPr>
          <w:t>Salw</w:t>
        </w:r>
        <w:r>
          <w:rPr>
            <w:spacing w:val="-3"/>
            <w:w w:val="115"/>
          </w:rPr>
          <w:t>a</w:t>
        </w:r>
        <w:r>
          <w:rPr>
            <w:spacing w:val="-4"/>
            <w:w w:val="115"/>
          </w:rPr>
          <w:t>y</w:t>
        </w:r>
        <w:r>
          <w:rPr>
            <w:spacing w:val="-23"/>
            <w:w w:val="115"/>
          </w:rPr>
          <w:t> </w:t>
        </w:r>
        <w:r>
          <w:rPr>
            <w:w w:val="115"/>
          </w:rPr>
          <w:t>et</w:t>
        </w:r>
        <w:r>
          <w:rPr>
            <w:spacing w:val="-22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-23"/>
          <w:w w:val="115"/>
        </w:rPr>
        <w:t> </w:t>
      </w:r>
      <w:hyperlink w:history="true" w:anchor="_bookmark229">
        <w:r>
          <w:rPr>
            <w:w w:val="115"/>
          </w:rPr>
          <w:t>2017)</w:t>
        </w:r>
      </w:hyperlink>
      <w:r>
        <w:rPr>
          <w:spacing w:val="25"/>
          <w:w w:val="104"/>
        </w:rPr>
        <w:t> </w:t>
      </w:r>
      <w:r>
        <w:rPr>
          <w:w w:val="115"/>
        </w:rPr>
        <w:t>suggest</w:t>
      </w:r>
      <w:r>
        <w:rPr>
          <w:spacing w:val="-35"/>
          <w:w w:val="115"/>
        </w:rPr>
        <w:t> </w:t>
      </w:r>
      <w:r>
        <w:rPr>
          <w:w w:val="115"/>
        </w:rPr>
        <w:t>that</w:t>
      </w:r>
      <w:r>
        <w:rPr>
          <w:spacing w:val="-35"/>
          <w:w w:val="115"/>
        </w:rPr>
        <w:t> </w:t>
      </w:r>
      <w:r>
        <w:rPr>
          <w:w w:val="115"/>
        </w:rPr>
        <w:t>congestion</w:t>
      </w:r>
      <w:r>
        <w:rPr>
          <w:spacing w:val="-35"/>
          <w:w w:val="115"/>
        </w:rPr>
        <w:t> </w:t>
      </w:r>
      <w:r>
        <w:rPr>
          <w:w w:val="115"/>
        </w:rPr>
        <w:t>is</w:t>
      </w:r>
      <w:r>
        <w:rPr>
          <w:spacing w:val="-34"/>
          <w:w w:val="115"/>
        </w:rPr>
        <w:t> </w:t>
      </w:r>
      <w:r>
        <w:rPr>
          <w:spacing w:val="-2"/>
          <w:w w:val="115"/>
        </w:rPr>
        <w:t>positively</w:t>
      </w:r>
      <w:r>
        <w:rPr>
          <w:spacing w:val="-35"/>
          <w:w w:val="115"/>
        </w:rPr>
        <w:t> </w:t>
      </w:r>
      <w:r>
        <w:rPr>
          <w:w w:val="115"/>
        </w:rPr>
        <w:t>associated</w:t>
      </w:r>
      <w:r>
        <w:rPr>
          <w:spacing w:val="-35"/>
          <w:w w:val="115"/>
        </w:rPr>
        <w:t> </w:t>
      </w:r>
      <w:r>
        <w:rPr>
          <w:w w:val="115"/>
        </w:rPr>
        <w:t>with</w:t>
      </w:r>
      <w:r>
        <w:rPr>
          <w:spacing w:val="-35"/>
          <w:w w:val="115"/>
        </w:rPr>
        <w:t> </w:t>
      </w:r>
      <w:r>
        <w:rPr>
          <w:spacing w:val="-2"/>
          <w:w w:val="115"/>
        </w:rPr>
        <w:t>adverse</w:t>
      </w:r>
      <w:r>
        <w:rPr>
          <w:spacing w:val="-35"/>
          <w:w w:val="115"/>
        </w:rPr>
        <w:t> </w:t>
      </w:r>
      <w:r>
        <w:rPr>
          <w:w w:val="115"/>
        </w:rPr>
        <w:t>outcomes</w:t>
      </w:r>
      <w:r>
        <w:rPr>
          <w:spacing w:val="-35"/>
          <w:w w:val="115"/>
        </w:rPr>
        <w:t> </w:t>
      </w:r>
      <w:r>
        <w:rPr>
          <w:spacing w:val="-3"/>
          <w:w w:val="115"/>
        </w:rPr>
        <w:t>such</w:t>
      </w:r>
      <w:r>
        <w:rPr>
          <w:spacing w:val="-34"/>
          <w:w w:val="115"/>
        </w:rPr>
        <w:t> </w:t>
      </w:r>
      <w:r>
        <w:rPr>
          <w:w w:val="115"/>
        </w:rPr>
        <w:t>as</w:t>
      </w:r>
      <w:r>
        <w:rPr>
          <w:spacing w:val="-35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33"/>
          <w:w w:val="142"/>
        </w:rPr>
        <w:t> </w:t>
      </w:r>
      <w:r>
        <w:rPr>
          <w:spacing w:val="-2"/>
          <w:w w:val="115"/>
        </w:rPr>
        <w:t>waiting</w:t>
      </w:r>
      <w:r>
        <w:rPr>
          <w:spacing w:val="-33"/>
          <w:w w:val="115"/>
        </w:rPr>
        <w:t> </w:t>
      </w:r>
      <w:r>
        <w:rPr>
          <w:w w:val="115"/>
        </w:rPr>
        <w:t>time,</w:t>
      </w:r>
      <w:r>
        <w:rPr>
          <w:spacing w:val="-31"/>
          <w:w w:val="115"/>
        </w:rPr>
        <w:t> </w:t>
      </w:r>
      <w:r>
        <w:rPr>
          <w:w w:val="115"/>
        </w:rPr>
        <w:t>short</w:t>
      </w:r>
      <w:r>
        <w:rPr>
          <w:spacing w:val="-32"/>
          <w:w w:val="115"/>
        </w:rPr>
        <w:t> </w:t>
      </w:r>
      <w:r>
        <w:rPr>
          <w:w w:val="115"/>
        </w:rPr>
        <w:t>term</w:t>
      </w:r>
      <w:r>
        <w:rPr>
          <w:spacing w:val="-33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32"/>
          <w:w w:val="115"/>
        </w:rPr>
        <w:t> </w:t>
      </w:r>
      <w:r>
        <w:rPr>
          <w:spacing w:val="-3"/>
          <w:w w:val="115"/>
        </w:rPr>
        <w:t>mortalit</w:t>
      </w:r>
      <w:r>
        <w:rPr>
          <w:spacing w:val="-4"/>
          <w:w w:val="115"/>
        </w:rPr>
        <w:t>y,</w:t>
      </w:r>
      <w:r>
        <w:rPr>
          <w:spacing w:val="-31"/>
          <w:w w:val="115"/>
        </w:rPr>
        <w:t> </w:t>
      </w:r>
      <w:r>
        <w:rPr>
          <w:w w:val="115"/>
        </w:rPr>
        <w:t>medical</w:t>
      </w:r>
      <w:r>
        <w:rPr>
          <w:spacing w:val="-32"/>
          <w:w w:val="115"/>
        </w:rPr>
        <w:t> </w:t>
      </w:r>
      <w:r>
        <w:rPr>
          <w:w w:val="115"/>
        </w:rPr>
        <w:t>errors,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2"/>
          <w:w w:val="115"/>
        </w:rPr>
        <w:t> </w:t>
      </w:r>
      <w:r>
        <w:rPr>
          <w:w w:val="115"/>
        </w:rPr>
        <w:t>professional</w:t>
      </w:r>
      <w:r>
        <w:rPr>
          <w:spacing w:val="-33"/>
          <w:w w:val="115"/>
        </w:rPr>
        <w:t> </w:t>
      </w:r>
      <w:r>
        <w:rPr>
          <w:w w:val="115"/>
        </w:rPr>
        <w:t>burnout</w:t>
      </w:r>
      <w:r>
        <w:rPr>
          <w:spacing w:val="-33"/>
          <w:w w:val="115"/>
        </w:rPr>
        <w:t> </w:t>
      </w:r>
      <w:r>
        <w:rPr>
          <w:w w:val="115"/>
        </w:rPr>
        <w:t>in</w:t>
      </w:r>
      <w:r>
        <w:rPr>
          <w:spacing w:val="24"/>
          <w:w w:val="108"/>
        </w:rPr>
        <w:t> </w:t>
      </w:r>
      <w:r>
        <w:rPr>
          <w:w w:val="115"/>
        </w:rPr>
        <w:t>hospital</w:t>
      </w:r>
      <w:r>
        <w:rPr>
          <w:spacing w:val="-38"/>
          <w:w w:val="115"/>
        </w:rPr>
        <w:t> </w:t>
      </w:r>
      <w:r>
        <w:rPr>
          <w:w w:val="115"/>
        </w:rPr>
        <w:t>staff;</w:t>
      </w:r>
      <w:r>
        <w:rPr>
          <w:spacing w:val="-36"/>
          <w:w w:val="115"/>
        </w:rPr>
        <w:t> </w:t>
      </w:r>
      <w:r>
        <w:rPr>
          <w:w w:val="115"/>
        </w:rPr>
        <w:t>therefore</w:t>
      </w:r>
      <w:r>
        <w:rPr>
          <w:spacing w:val="-38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37"/>
          <w:w w:val="115"/>
        </w:rPr>
        <w:t> </w:t>
      </w:r>
      <w:r>
        <w:rPr>
          <w:spacing w:val="-5"/>
          <w:w w:val="115"/>
        </w:rPr>
        <w:t>wan</w:t>
      </w:r>
      <w:r>
        <w:rPr>
          <w:spacing w:val="-4"/>
          <w:w w:val="115"/>
        </w:rPr>
        <w:t>t</w:t>
      </w:r>
      <w:r>
        <w:rPr>
          <w:spacing w:val="-38"/>
          <w:w w:val="115"/>
        </w:rPr>
        <w:t> </w:t>
      </w:r>
      <w:r>
        <w:rPr>
          <w:w w:val="115"/>
        </w:rPr>
        <w:t>to</w:t>
      </w:r>
      <w:r>
        <w:rPr>
          <w:spacing w:val="-37"/>
          <w:w w:val="115"/>
        </w:rPr>
        <w:t> 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void</w:t>
      </w:r>
      <w:r>
        <w:rPr>
          <w:spacing w:val="-37"/>
          <w:w w:val="115"/>
        </w:rPr>
        <w:t> </w:t>
      </w:r>
      <w:r>
        <w:rPr>
          <w:w w:val="115"/>
        </w:rPr>
        <w:t>or</w:t>
      </w:r>
      <w:r>
        <w:rPr>
          <w:spacing w:val="-37"/>
          <w:w w:val="115"/>
        </w:rPr>
        <w:t> </w:t>
      </w:r>
      <w:r>
        <w:rPr>
          <w:w w:val="115"/>
        </w:rPr>
        <w:t>reduce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possibility</w:t>
      </w:r>
      <w:r>
        <w:rPr>
          <w:spacing w:val="-37"/>
          <w:w w:val="115"/>
        </w:rPr>
        <w:t> </w:t>
      </w:r>
      <w:r>
        <w:rPr>
          <w:w w:val="115"/>
        </w:rPr>
        <w:t>of</w:t>
      </w:r>
      <w:r>
        <w:rPr>
          <w:spacing w:val="-38"/>
          <w:w w:val="115"/>
        </w:rPr>
        <w:t> </w:t>
      </w:r>
      <w:r>
        <w:rPr>
          <w:w w:val="115"/>
        </w:rPr>
        <w:t>occurrence</w:t>
      </w:r>
      <w:r>
        <w:rPr>
          <w:spacing w:val="47"/>
          <w:w w:val="107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congestions.</w:t>
      </w:r>
      <w:r>
        <w:rPr>
          <w:spacing w:val="14"/>
          <w:w w:val="115"/>
        </w:rPr>
        <w:t> </w:t>
      </w:r>
      <w:r>
        <w:rPr>
          <w:w w:val="115"/>
        </w:rPr>
        <w:t>Congestion</w:t>
      </w:r>
      <w:r>
        <w:rPr>
          <w:spacing w:val="-11"/>
          <w:w w:val="115"/>
        </w:rPr>
        <w:t> </w:t>
      </w:r>
      <w:r>
        <w:rPr>
          <w:w w:val="115"/>
        </w:rPr>
        <w:t>seriously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challenges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capabilit</w:t>
      </w:r>
      <w:r>
        <w:rPr>
          <w:spacing w:val="-2"/>
          <w:w w:val="115"/>
        </w:rPr>
        <w:t>y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public</w:t>
      </w:r>
      <w:r>
        <w:rPr>
          <w:spacing w:val="-11"/>
          <w:w w:val="115"/>
        </w:rPr>
        <w:t> </w:t>
      </w:r>
      <w:r>
        <w:rPr>
          <w:w w:val="115"/>
        </w:rPr>
        <w:t>healthcare</w:t>
      </w:r>
      <w:r>
        <w:rPr>
          <w:spacing w:val="27"/>
          <w:w w:val="115"/>
        </w:rPr>
        <w:t> </w:t>
      </w:r>
      <w:r>
        <w:rPr>
          <w:w w:val="115"/>
        </w:rPr>
        <w:t>system</w:t>
      </w:r>
      <w:r>
        <w:rPr>
          <w:spacing w:val="-37"/>
          <w:w w:val="115"/>
        </w:rPr>
        <w:t> </w:t>
      </w:r>
      <w:r>
        <w:rPr>
          <w:spacing w:val="-2"/>
          <w:w w:val="115"/>
        </w:rPr>
        <w:t>worldwide</w:t>
      </w:r>
      <w:r>
        <w:rPr>
          <w:spacing w:val="-36"/>
          <w:w w:val="115"/>
        </w:rPr>
        <w:t> </w:t>
      </w:r>
      <w:r>
        <w:rPr>
          <w:w w:val="115"/>
        </w:rPr>
        <w:t>and</w:t>
      </w:r>
      <w:r>
        <w:rPr>
          <w:spacing w:val="-36"/>
          <w:w w:val="115"/>
        </w:rPr>
        <w:t> </w:t>
      </w:r>
      <w:r>
        <w:rPr>
          <w:w w:val="115"/>
        </w:rPr>
        <w:t>are</w:t>
      </w:r>
      <w:r>
        <w:rPr>
          <w:spacing w:val="-36"/>
          <w:w w:val="115"/>
        </w:rPr>
        <w:t> </w:t>
      </w:r>
      <w:r>
        <w:rPr>
          <w:w w:val="115"/>
        </w:rPr>
        <w:t>becoming</w:t>
      </w:r>
      <w:r>
        <w:rPr>
          <w:spacing w:val="-36"/>
          <w:w w:val="115"/>
        </w:rPr>
        <w:t> </w:t>
      </w:r>
      <w:r>
        <w:rPr>
          <w:w w:val="115"/>
        </w:rPr>
        <w:t>increasingly</w:t>
      </w:r>
      <w:r>
        <w:rPr>
          <w:spacing w:val="-36"/>
          <w:w w:val="115"/>
        </w:rPr>
        <w:t> </w:t>
      </w:r>
      <w:r>
        <w:rPr>
          <w:w w:val="115"/>
        </w:rPr>
        <w:t>burdensome</w:t>
      </w:r>
      <w:r>
        <w:rPr>
          <w:spacing w:val="-37"/>
          <w:w w:val="115"/>
        </w:rPr>
        <w:t> </w:t>
      </w:r>
      <w:r>
        <w:rPr>
          <w:w w:val="115"/>
        </w:rPr>
        <w:t>in</w:t>
      </w:r>
      <w:r>
        <w:rPr>
          <w:spacing w:val="-36"/>
          <w:w w:val="115"/>
        </w:rPr>
        <w:t> </w:t>
      </w:r>
      <w:r>
        <w:rPr>
          <w:spacing w:val="-3"/>
          <w:w w:val="115"/>
        </w:rPr>
        <w:t>many</w:t>
      </w:r>
      <w:r>
        <w:rPr>
          <w:spacing w:val="-36"/>
          <w:w w:val="115"/>
        </w:rPr>
        <w:t> </w:t>
      </w:r>
      <w:r>
        <w:rPr>
          <w:w w:val="115"/>
        </w:rPr>
        <w:t>locations,</w:t>
      </w:r>
      <w:r>
        <w:rPr>
          <w:spacing w:val="-35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3"/>
        </w:rPr>
        <w:t> </w:t>
      </w:r>
      <w:r>
        <w:rPr>
          <w:w w:val="115"/>
        </w:rPr>
        <w:t>efforts</w:t>
      </w:r>
      <w:r>
        <w:rPr>
          <w:spacing w:val="-24"/>
          <w:w w:val="115"/>
        </w:rPr>
        <w:t> </w:t>
      </w:r>
      <w:r>
        <w:rPr>
          <w:w w:val="115"/>
        </w:rPr>
        <w:t>from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healthcare</w:t>
      </w:r>
      <w:r>
        <w:rPr>
          <w:spacing w:val="-24"/>
          <w:w w:val="115"/>
        </w:rPr>
        <w:t> </w:t>
      </w:r>
      <w:r>
        <w:rPr>
          <w:w w:val="115"/>
        </w:rPr>
        <w:t>systems</w:t>
      </w:r>
      <w:r>
        <w:rPr>
          <w:spacing w:val="-24"/>
          <w:w w:val="115"/>
        </w:rPr>
        <w:t> </w:t>
      </w:r>
      <w:r>
        <w:rPr>
          <w:w w:val="115"/>
        </w:rPr>
        <w:t>are</w:t>
      </w:r>
      <w:r>
        <w:rPr>
          <w:spacing w:val="-24"/>
          <w:w w:val="115"/>
        </w:rPr>
        <w:t> </w:t>
      </w:r>
      <w:r>
        <w:rPr>
          <w:w w:val="115"/>
        </w:rPr>
        <w:t>struggling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k</w:t>
      </w:r>
      <w:r>
        <w:rPr>
          <w:spacing w:val="-2"/>
          <w:w w:val="115"/>
        </w:rPr>
        <w:t>ept</w:t>
      </w:r>
      <w:r>
        <w:rPr>
          <w:spacing w:val="-24"/>
          <w:w w:val="115"/>
        </w:rPr>
        <w:t> </w:t>
      </w:r>
      <w:r>
        <w:rPr>
          <w:w w:val="115"/>
        </w:rPr>
        <w:t>pace</w:t>
      </w:r>
      <w:r>
        <w:rPr>
          <w:spacing w:val="-24"/>
          <w:w w:val="115"/>
        </w:rPr>
        <w:t> </w:t>
      </w:r>
      <w:r>
        <w:rPr>
          <w:w w:val="115"/>
        </w:rPr>
        <w:t>with</w:t>
      </w:r>
      <w:r>
        <w:rPr>
          <w:spacing w:val="-23"/>
          <w:w w:val="115"/>
        </w:rPr>
        <w:t> </w:t>
      </w:r>
      <w:r>
        <w:rPr>
          <w:w w:val="115"/>
        </w:rPr>
        <w:t>increasing</w:t>
      </w:r>
      <w:r>
        <w:rPr>
          <w:spacing w:val="-25"/>
          <w:w w:val="115"/>
        </w:rPr>
        <w:t> </w:t>
      </w:r>
      <w:r>
        <w:rPr>
          <w:w w:val="115"/>
        </w:rPr>
        <w:t>demands.</w:t>
      </w:r>
      <w:r>
        <w:rPr>
          <w:spacing w:val="21"/>
          <w:w w:val="111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overall</w:t>
      </w:r>
      <w:r>
        <w:rPr>
          <w:spacing w:val="-2"/>
          <w:w w:val="115"/>
        </w:rPr>
        <w:t> </w:t>
      </w:r>
      <w:r>
        <w:rPr>
          <w:w w:val="115"/>
        </w:rPr>
        <w:t>consensus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dem</w:t>
      </w:r>
      <w:r>
        <w:rPr>
          <w:spacing w:val="-1"/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from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3"/>
          <w:w w:val="115"/>
        </w:rPr>
        <w:t> </w:t>
      </w:r>
      <w:r>
        <w:rPr>
          <w:w w:val="115"/>
        </w:rPr>
        <w:t>ageing</w:t>
      </w:r>
      <w:r>
        <w:rPr>
          <w:spacing w:val="-3"/>
          <w:w w:val="115"/>
        </w:rPr>
        <w:t> </w:t>
      </w:r>
      <w:r>
        <w:rPr>
          <w:w w:val="115"/>
        </w:rPr>
        <w:t>population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one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9"/>
        </w:rPr>
        <w:t> </w:t>
      </w:r>
      <w:r>
        <w:rPr>
          <w:spacing w:val="2"/>
          <w:w w:val="115"/>
        </w:rPr>
        <w:t>major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tributing</w:t>
      </w:r>
      <w:r>
        <w:rPr>
          <w:spacing w:val="-4"/>
          <w:w w:val="115"/>
        </w:rPr>
        <w:t> </w:t>
      </w:r>
      <w:r>
        <w:rPr>
          <w:w w:val="115"/>
        </w:rPr>
        <w:t>factors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current</w:t>
      </w:r>
      <w:r>
        <w:rPr>
          <w:spacing w:val="-4"/>
          <w:w w:val="115"/>
        </w:rPr>
        <w:t> </w:t>
      </w:r>
      <w:r>
        <w:rPr>
          <w:w w:val="115"/>
        </w:rPr>
        <w:t>crisis,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factor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ageing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unlikely</w:t>
      </w:r>
      <w:r>
        <w:rPr>
          <w:spacing w:val="20"/>
          <w:w w:val="107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improve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9"/>
          <w:w w:val="115"/>
        </w:rPr>
        <w:t> </w:t>
      </w:r>
      <w:r>
        <w:rPr>
          <w:w w:val="115"/>
        </w:rPr>
        <w:t>time</w:t>
      </w:r>
      <w:r>
        <w:rPr>
          <w:spacing w:val="9"/>
          <w:w w:val="115"/>
        </w:rPr>
        <w:t> </w:t>
      </w:r>
      <w:hyperlink w:history="true" w:anchor="_bookmark165">
        <w:r>
          <w:rPr>
            <w:spacing w:val="-1"/>
            <w:w w:val="115"/>
          </w:rPr>
          <w:t>(Ba</w:t>
        </w:r>
        <w:r>
          <w:rPr>
            <w:spacing w:val="-2"/>
            <w:w w:val="115"/>
          </w:rPr>
          <w:t>yley</w:t>
        </w:r>
        <w:r>
          <w:rPr>
            <w:spacing w:val="9"/>
            <w:w w:val="115"/>
          </w:rPr>
          <w:t> </w:t>
        </w:r>
        <w:r>
          <w:rPr>
            <w:spacing w:val="-2"/>
            <w:w w:val="115"/>
          </w:rPr>
          <w:t>e</w:t>
        </w:r>
        <w:r>
          <w:rPr>
            <w:spacing w:val="-1"/>
            <w:w w:val="115"/>
          </w:rPr>
          <w:t>t</w:t>
        </w:r>
        <w:r>
          <w:rPr>
            <w:spacing w:val="9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9"/>
          <w:w w:val="115"/>
        </w:rPr>
        <w:t> </w:t>
      </w:r>
      <w:hyperlink w:history="true" w:anchor="_bookmark165">
        <w:r>
          <w:rPr>
            <w:w w:val="115"/>
          </w:rPr>
          <w:t>2005;</w:t>
        </w:r>
      </w:hyperlink>
      <w:r>
        <w:rPr>
          <w:spacing w:val="9"/>
          <w:w w:val="115"/>
        </w:rPr>
        <w:t> </w:t>
      </w:r>
      <w:hyperlink w:history="true" w:anchor="_bookmark178">
        <w:r>
          <w:rPr>
            <w:spacing w:val="-2"/>
            <w:w w:val="115"/>
          </w:rPr>
          <w:t>Corn</w:t>
        </w:r>
        <w:r>
          <w:rPr>
            <w:spacing w:val="-3"/>
            <w:w w:val="115"/>
          </w:rPr>
          <w:t>wall</w:t>
        </w:r>
        <w:r>
          <w:rPr>
            <w:spacing w:val="9"/>
            <w:w w:val="115"/>
          </w:rPr>
          <w:t> </w:t>
        </w:r>
        <w:r>
          <w:rPr>
            <w:w w:val="115"/>
          </w:rPr>
          <w:t>and</w:t>
        </w:r>
        <w:r>
          <w:rPr>
            <w:spacing w:val="9"/>
            <w:w w:val="115"/>
          </w:rPr>
          <w:t> </w:t>
        </w:r>
        <w:r>
          <w:rPr>
            <w:spacing w:val="-3"/>
            <w:w w:val="115"/>
          </w:rPr>
          <w:t>Da</w:t>
        </w:r>
        <w:r>
          <w:rPr>
            <w:spacing w:val="-4"/>
            <w:w w:val="115"/>
          </w:rPr>
          <w:t>vey,</w:t>
        </w:r>
      </w:hyperlink>
      <w:r>
        <w:rPr>
          <w:spacing w:val="9"/>
          <w:w w:val="115"/>
        </w:rPr>
        <w:t> </w:t>
      </w:r>
      <w:hyperlink w:history="true" w:anchor="_bookmark178">
        <w:r>
          <w:rPr>
            <w:w w:val="115"/>
          </w:rPr>
          <w:t>2004;</w:t>
        </w:r>
      </w:hyperlink>
      <w:r>
        <w:rPr>
          <w:spacing w:val="9"/>
          <w:w w:val="115"/>
        </w:rPr>
        <w:t> </w:t>
      </w:r>
      <w:hyperlink w:history="true" w:anchor="_bookmark240">
        <w:r>
          <w:rPr>
            <w:spacing w:val="-5"/>
            <w:w w:val="115"/>
          </w:rPr>
          <w:t>W</w:t>
        </w:r>
        <w:r>
          <w:rPr>
            <w:spacing w:val="-6"/>
            <w:w w:val="115"/>
          </w:rPr>
          <w:t>ong</w:t>
        </w:r>
        <w:r>
          <w:rPr>
            <w:spacing w:val="9"/>
            <w:w w:val="115"/>
          </w:rPr>
          <w:t> </w:t>
        </w:r>
        <w:r>
          <w:rPr>
            <w:w w:val="115"/>
          </w:rPr>
          <w:t>et</w:t>
        </w:r>
        <w:r>
          <w:rPr>
            <w:spacing w:val="9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30"/>
          <w:w w:val="115"/>
        </w:rPr>
        <w:t> </w:t>
      </w:r>
      <w:hyperlink w:history="true" w:anchor="_bookmark240">
        <w:r>
          <w:rPr>
            <w:w w:val="115"/>
          </w:rPr>
          <w:t>2010).</w:t>
        </w:r>
      </w:hyperlink>
      <w:r>
        <w:rPr>
          <w:spacing w:val="-17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32"/>
          <w:w w:val="115"/>
        </w:rPr>
        <w:t> </w:t>
      </w:r>
      <w:r>
        <w:rPr>
          <w:w w:val="115"/>
        </w:rPr>
        <w:t>instance,</w:t>
      </w:r>
      <w:r>
        <w:rPr>
          <w:spacing w:val="-33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national</w:t>
      </w:r>
      <w:r>
        <w:rPr>
          <w:spacing w:val="-33"/>
          <w:w w:val="115"/>
        </w:rPr>
        <w:t> </w:t>
      </w:r>
      <w:r>
        <w:rPr>
          <w:w w:val="115"/>
        </w:rPr>
        <w:t>population</w:t>
      </w:r>
      <w:r>
        <w:rPr>
          <w:spacing w:val="-32"/>
          <w:w w:val="115"/>
        </w:rPr>
        <w:t> </w:t>
      </w:r>
      <w:r>
        <w:rPr>
          <w:spacing w:val="1"/>
          <w:w w:val="115"/>
        </w:rPr>
        <w:t>projections</w:t>
      </w:r>
      <w:r>
        <w:rPr>
          <w:spacing w:val="-33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32"/>
          <w:w w:val="115"/>
        </w:rPr>
        <w:t> </w:t>
      </w:r>
      <w:r>
        <w:rPr>
          <w:w w:val="115"/>
        </w:rPr>
        <w:t>Stats</w:t>
      </w:r>
      <w:r>
        <w:rPr>
          <w:spacing w:val="-33"/>
          <w:w w:val="115"/>
        </w:rPr>
        <w:t> </w:t>
      </w:r>
      <w:r>
        <w:rPr>
          <w:w w:val="115"/>
        </w:rPr>
        <w:t>New</w:t>
      </w:r>
      <w:r>
        <w:rPr>
          <w:spacing w:val="-33"/>
          <w:w w:val="115"/>
        </w:rPr>
        <w:t> </w:t>
      </w:r>
      <w:r>
        <w:rPr>
          <w:w w:val="115"/>
        </w:rPr>
        <w:t>Zealand</w:t>
      </w:r>
      <w:r>
        <w:rPr>
          <w:spacing w:val="-32"/>
          <w:w w:val="115"/>
        </w:rPr>
        <w:t> </w:t>
      </w:r>
      <w:r>
        <w:rPr>
          <w:w w:val="115"/>
        </w:rPr>
        <w:t>(2016)</w:t>
      </w:r>
      <w:r>
        <w:rPr>
          <w:spacing w:val="30"/>
          <w:w w:val="105"/>
        </w:rPr>
        <w:t> </w:t>
      </w:r>
      <w:r>
        <w:rPr>
          <w:w w:val="115"/>
        </w:rPr>
        <w:t>predicts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9"/>
          <w:w w:val="115"/>
        </w:rPr>
        <w:t> </w:t>
      </w:r>
      <w:r>
        <w:rPr>
          <w:w w:val="115"/>
        </w:rPr>
        <w:t>increasing</w:t>
      </w:r>
      <w:r>
        <w:rPr>
          <w:spacing w:val="9"/>
          <w:w w:val="115"/>
        </w:rPr>
        <w:t> </w:t>
      </w:r>
      <w:r>
        <w:rPr>
          <w:w w:val="115"/>
        </w:rPr>
        <w:t>trend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9"/>
          <w:w w:val="115"/>
        </w:rPr>
        <w:t> </w:t>
      </w:r>
      <w:r>
        <w:rPr>
          <w:w w:val="115"/>
        </w:rPr>
        <w:t>older</w:t>
      </w:r>
      <w:r>
        <w:rPr>
          <w:spacing w:val="10"/>
          <w:w w:val="115"/>
        </w:rPr>
        <w:t> </w:t>
      </w:r>
      <w:r>
        <w:rPr>
          <w:w w:val="115"/>
        </w:rPr>
        <w:t>(age</w:t>
      </w:r>
      <w:r>
        <w:rPr>
          <w:spacing w:val="9"/>
          <w:w w:val="115"/>
        </w:rPr>
        <w:t> </w:t>
      </w:r>
      <w:r>
        <w:rPr>
          <w:w w:val="115"/>
        </w:rPr>
        <w:t>65</w:t>
      </w:r>
      <w:r>
        <w:rPr>
          <w:spacing w:val="9"/>
          <w:w w:val="115"/>
        </w:rPr>
        <w:t> </w:t>
      </w:r>
      <w:r>
        <w:rPr>
          <w:w w:val="115"/>
        </w:rPr>
        <w:t>+)</w:t>
      </w:r>
      <w:r>
        <w:rPr>
          <w:spacing w:val="10"/>
          <w:w w:val="115"/>
        </w:rPr>
        <w:t> </w:t>
      </w:r>
      <w:r>
        <w:rPr>
          <w:w w:val="115"/>
        </w:rPr>
        <w:t>populations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10"/>
          <w:w w:val="115"/>
        </w:rPr>
        <w:t> </w:t>
      </w:r>
      <w:r>
        <w:rPr>
          <w:w w:val="115"/>
        </w:rPr>
        <w:t>no</w:t>
      </w:r>
      <w:r>
        <w:rPr/>
      </w:r>
    </w:p>
    <w:p>
      <w:pPr>
        <w:spacing w:after="0" w:line="242" w:lineRule="auto"/>
        <w:jc w:val="both"/>
        <w:sectPr>
          <w:headerReference w:type="even" r:id="rId15"/>
          <w:headerReference w:type="default" r:id="rId16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539" w:right="123" w:firstLine="8"/>
        <w:jc w:val="left"/>
      </w:pPr>
      <w:r>
        <w:rPr>
          <w:w w:val="110"/>
        </w:rPr>
        <w:t>sign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slowing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down,</w:t>
      </w:r>
      <w:r>
        <w:rPr>
          <w:spacing w:val="2"/>
          <w:w w:val="110"/>
        </w:rPr>
        <w:t> </w:t>
      </w:r>
      <w:r>
        <w:rPr>
          <w:w w:val="110"/>
        </w:rPr>
        <w:t>so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problem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congestion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New</w:t>
      </w:r>
      <w:r>
        <w:rPr>
          <w:spacing w:val="1"/>
          <w:w w:val="110"/>
        </w:rPr>
        <w:t> </w:t>
      </w:r>
      <w:r>
        <w:rPr>
          <w:w w:val="110"/>
        </w:rPr>
        <w:t>Zealand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another</w:t>
      </w:r>
      <w:r>
        <w:rPr>
          <w:spacing w:val="2"/>
          <w:w w:val="110"/>
        </w:rPr>
        <w:t> </w:t>
      </w:r>
      <w:r>
        <w:rPr>
          <w:w w:val="110"/>
        </w:rPr>
        <w:t>hand,</w:t>
      </w:r>
      <w:r>
        <w:rPr>
          <w:spacing w:val="23"/>
          <w:w w:val="114"/>
        </w:rPr>
        <w:t> </w:t>
      </w:r>
      <w:r>
        <w:rPr>
          <w:w w:val="110"/>
        </w:rPr>
        <w:t>will</w:t>
      </w:r>
      <w:r>
        <w:rPr>
          <w:spacing w:val="11"/>
          <w:w w:val="110"/>
        </w:rPr>
        <w:t> </w:t>
      </w:r>
      <w:r>
        <w:rPr>
          <w:w w:val="110"/>
        </w:rPr>
        <w:t>most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likely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correspond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o</w:t>
      </w:r>
      <w:r>
        <w:rPr>
          <w:spacing w:val="10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orsen.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2" w:lineRule="auto"/>
        <w:ind w:left="539" w:right="109" w:firstLine="359"/>
        <w:jc w:val="both"/>
      </w:pPr>
      <w:r>
        <w:rPr>
          <w:w w:val="105"/>
        </w:rPr>
        <w:t>Shortage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staff</w:t>
      </w:r>
      <w:r>
        <w:rPr>
          <w:spacing w:val="45"/>
          <w:w w:val="105"/>
        </w:rPr>
        <w:t> </w:t>
      </w:r>
      <w:r>
        <w:rPr>
          <w:w w:val="105"/>
        </w:rPr>
        <w:t>for</w:t>
      </w:r>
      <w:r>
        <w:rPr>
          <w:spacing w:val="47"/>
          <w:w w:val="105"/>
        </w:rPr>
        <w:t> </w:t>
      </w:r>
      <w:r>
        <w:rPr>
          <w:w w:val="105"/>
        </w:rPr>
        <w:t>public</w:t>
      </w:r>
      <w:r>
        <w:rPr>
          <w:spacing w:val="46"/>
          <w:w w:val="105"/>
        </w:rPr>
        <w:t> </w:t>
      </w:r>
      <w:r>
        <w:rPr>
          <w:w w:val="105"/>
        </w:rPr>
        <w:t>healthcare</w:t>
      </w:r>
      <w:r>
        <w:rPr>
          <w:spacing w:val="44"/>
          <w:w w:val="105"/>
        </w:rPr>
        <w:t> </w:t>
      </w:r>
      <w:r>
        <w:rPr>
          <w:w w:val="105"/>
        </w:rPr>
        <w:t>services</w:t>
      </w:r>
      <w:r>
        <w:rPr>
          <w:spacing w:val="47"/>
          <w:w w:val="105"/>
        </w:rPr>
        <w:t> </w:t>
      </w:r>
      <w:r>
        <w:rPr>
          <w:w w:val="105"/>
        </w:rPr>
        <w:t>has</w:t>
      </w:r>
      <w:r>
        <w:rPr>
          <w:spacing w:val="46"/>
          <w:w w:val="105"/>
        </w:rPr>
        <w:t> </w:t>
      </w:r>
      <w:r>
        <w:rPr>
          <w:w w:val="105"/>
        </w:rPr>
        <w:t>been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prominent</w:t>
      </w:r>
      <w:r>
        <w:rPr>
          <w:spacing w:val="46"/>
          <w:w w:val="105"/>
        </w:rPr>
        <w:t> </w:t>
      </w:r>
      <w:r>
        <w:rPr>
          <w:w w:val="105"/>
        </w:rPr>
        <w:t>issue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ever</w:t>
      </w:r>
      <w:r>
        <w:rPr>
          <w:spacing w:val="25"/>
          <w:w w:val="113"/>
        </w:rPr>
        <w:t> </w:t>
      </w:r>
      <w:r>
        <w:rPr>
          <w:w w:val="105"/>
        </w:rPr>
        <w:t>since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decade</w:t>
      </w:r>
      <w:r>
        <w:rPr>
          <w:spacing w:val="50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decrease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0"/>
          <w:w w:val="105"/>
        </w:rPr>
        <w:t> </w:t>
      </w:r>
      <w:r>
        <w:rPr>
          <w:w w:val="105"/>
        </w:rPr>
        <w:t>proportion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0"/>
          <w:w w:val="105"/>
        </w:rPr>
        <w:t> </w:t>
      </w:r>
      <w:r>
        <w:rPr>
          <w:w w:val="105"/>
        </w:rPr>
        <w:t>healthcare</w:t>
      </w:r>
      <w:r>
        <w:rPr>
          <w:spacing w:val="50"/>
          <w:w w:val="105"/>
        </w:rPr>
        <w:t> </w:t>
      </w:r>
      <w:r>
        <w:rPr>
          <w:w w:val="105"/>
        </w:rPr>
        <w:t>funding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w w:val="105"/>
        </w:rPr>
        <w:t>defi     for</w:t>
      </w:r>
      <w:r>
        <w:rPr>
          <w:spacing w:val="26"/>
          <w:w w:val="108"/>
        </w:rPr>
        <w:t> </w:t>
      </w:r>
      <w:r>
        <w:rPr>
          <w:w w:val="105"/>
        </w:rPr>
        <w:t>the</w:t>
      </w:r>
      <w:r>
        <w:rPr>
          <w:spacing w:val="54"/>
          <w:w w:val="105"/>
        </w:rPr>
        <w:t> </w:t>
      </w:r>
      <w:r>
        <w:rPr>
          <w:w w:val="105"/>
        </w:rPr>
        <w:t>public</w:t>
      </w:r>
      <w:r>
        <w:rPr>
          <w:spacing w:val="55"/>
          <w:w w:val="105"/>
        </w:rPr>
        <w:t> </w:t>
      </w:r>
      <w:r>
        <w:rPr>
          <w:w w:val="105"/>
        </w:rPr>
        <w:t>health</w:t>
      </w:r>
      <w:r>
        <w:rPr>
          <w:spacing w:val="53"/>
          <w:w w:val="105"/>
        </w:rPr>
        <w:t> </w:t>
      </w:r>
      <w:r>
        <w:rPr>
          <w:w w:val="105"/>
        </w:rPr>
        <w:t>system</w:t>
      </w:r>
      <w:r>
        <w:rPr>
          <w:spacing w:val="54"/>
          <w:w w:val="105"/>
        </w:rPr>
        <w:t> </w:t>
      </w:r>
      <w:r>
        <w:rPr>
          <w:w w:val="105"/>
        </w:rPr>
        <w:t>in</w:t>
      </w:r>
      <w:r>
        <w:rPr>
          <w:spacing w:val="55"/>
          <w:w w:val="105"/>
        </w:rPr>
        <w:t> </w:t>
      </w:r>
      <w:r>
        <w:rPr>
          <w:w w:val="105"/>
        </w:rPr>
        <w:t>New</w:t>
      </w:r>
      <w:r>
        <w:rPr>
          <w:spacing w:val="54"/>
          <w:w w:val="105"/>
        </w:rPr>
        <w:t> </w:t>
      </w:r>
      <w:r>
        <w:rPr>
          <w:w w:val="105"/>
        </w:rPr>
        <w:t>Zealand</w:t>
      </w:r>
      <w:r>
        <w:rPr>
          <w:spacing w:val="55"/>
          <w:w w:val="105"/>
        </w:rPr>
        <w:t> </w:t>
      </w:r>
      <w:hyperlink w:history="true" w:anchor="_bookmark161">
        <w:r>
          <w:rPr>
            <w:spacing w:val="-1"/>
            <w:w w:val="105"/>
          </w:rPr>
          <w:t>(Akoorie,</w:t>
        </w:r>
      </w:hyperlink>
      <w:r>
        <w:rPr>
          <w:spacing w:val="54"/>
          <w:w w:val="105"/>
        </w:rPr>
        <w:t> </w:t>
      </w:r>
      <w:hyperlink w:history="true" w:anchor="_bookmark161">
        <w:r>
          <w:rPr>
            <w:w w:val="105"/>
          </w:rPr>
          <w:t>2018;</w:t>
        </w:r>
      </w:hyperlink>
      <w:r>
        <w:rPr>
          <w:spacing w:val="55"/>
          <w:w w:val="105"/>
        </w:rPr>
        <w:t> </w:t>
      </w:r>
      <w:hyperlink w:history="true" w:anchor="_bookmark236">
        <w:r>
          <w:rPr>
            <w:w w:val="105"/>
          </w:rPr>
          <w:t>The</w:t>
        </w:r>
        <w:r>
          <w:rPr>
            <w:spacing w:val="54"/>
            <w:w w:val="105"/>
          </w:rPr>
          <w:t> </w:t>
        </w:r>
        <w:r>
          <w:rPr>
            <w:spacing w:val="-4"/>
            <w:w w:val="105"/>
          </w:rPr>
          <w:t>World</w:t>
        </w:r>
        <w:r>
          <w:rPr>
            <w:spacing w:val="55"/>
            <w:w w:val="105"/>
          </w:rPr>
          <w:t> </w:t>
        </w:r>
        <w:r>
          <w:rPr>
            <w:w w:val="105"/>
          </w:rPr>
          <w:t>Bank,</w:t>
        </w:r>
      </w:hyperlink>
      <w:r>
        <w:rPr>
          <w:spacing w:val="54"/>
          <w:w w:val="105"/>
        </w:rPr>
        <w:t> </w:t>
      </w:r>
      <w:hyperlink w:history="true" w:anchor="_bookmark236">
        <w:r>
          <w:rPr>
            <w:w w:val="105"/>
          </w:rPr>
          <w:t>2019).</w:t>
        </w:r>
      </w:hyperlink>
      <w:r>
        <w:rPr>
          <w:spacing w:val="28"/>
          <w:w w:val="109"/>
        </w:rPr>
        <w:t> </w:t>
      </w:r>
      <w:r>
        <w:rPr>
          <w:w w:val="105"/>
        </w:rPr>
        <w:t>Due</w:t>
      </w:r>
      <w:r>
        <w:rPr>
          <w:spacing w:val="55"/>
          <w:w w:val="105"/>
        </w:rPr>
        <w:t> </w:t>
      </w:r>
      <w:r>
        <w:rPr>
          <w:w w:val="105"/>
        </w:rPr>
        <w:t>to</w:t>
      </w:r>
      <w:r>
        <w:rPr>
          <w:spacing w:val="54"/>
          <w:w w:val="105"/>
        </w:rPr>
        <w:t> </w:t>
      </w:r>
      <w:r>
        <w:rPr>
          <w:w w:val="105"/>
        </w:rPr>
        <w:t>limitations</w:t>
      </w:r>
      <w:r>
        <w:rPr>
          <w:spacing w:val="55"/>
          <w:w w:val="105"/>
        </w:rPr>
        <w:t> </w:t>
      </w:r>
      <w:r>
        <w:rPr>
          <w:w w:val="105"/>
        </w:rPr>
        <w:t>with</w:t>
      </w:r>
      <w:r>
        <w:rPr>
          <w:spacing w:val="57"/>
          <w:w w:val="105"/>
        </w:rPr>
        <w:t> </w:t>
      </w:r>
      <w:r>
        <w:rPr>
          <w:w w:val="105"/>
        </w:rPr>
        <w:t>medical</w:t>
      </w:r>
      <w:r>
        <w:rPr>
          <w:spacing w:val="55"/>
          <w:w w:val="105"/>
        </w:rPr>
        <w:t> </w:t>
      </w:r>
      <w:r>
        <w:rPr>
          <w:w w:val="105"/>
        </w:rPr>
        <w:t>material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55"/>
          <w:w w:val="105"/>
        </w:rPr>
        <w:t> </w:t>
      </w:r>
      <w:r>
        <w:rPr>
          <w:w w:val="105"/>
        </w:rPr>
        <w:t>resources,</w:t>
      </w:r>
      <w:r>
        <w:rPr>
          <w:spacing w:val="55"/>
          <w:w w:val="105"/>
        </w:rPr>
        <w:t> </w:t>
      </w:r>
      <w:r>
        <w:rPr>
          <w:w w:val="105"/>
        </w:rPr>
        <w:t>hospital</w:t>
      </w:r>
      <w:r>
        <w:rPr>
          <w:spacing w:val="55"/>
          <w:w w:val="105"/>
        </w:rPr>
        <w:t> </w:t>
      </w:r>
      <w:r>
        <w:rPr>
          <w:w w:val="105"/>
        </w:rPr>
        <w:t>staff</w:t>
      </w:r>
      <w:r>
        <w:rPr>
          <w:spacing w:val="54"/>
          <w:w w:val="105"/>
        </w:rPr>
        <w:t> </w:t>
      </w:r>
      <w:r>
        <w:rPr>
          <w:w w:val="105"/>
        </w:rPr>
        <w:t>often</w:t>
      </w:r>
      <w:r>
        <w:rPr>
          <w:spacing w:val="23"/>
          <w:w w:val="111"/>
        </w:rPr>
        <w:t> </w:t>
      </w:r>
      <w:r>
        <w:rPr>
          <w:w w:val="105"/>
        </w:rPr>
        <w:t>had</w:t>
      </w:r>
      <w:r>
        <w:rPr>
          <w:spacing w:val="56"/>
          <w:w w:val="105"/>
        </w:rPr>
        <w:t> </w:t>
      </w:r>
      <w:r>
        <w:rPr>
          <w:w w:val="105"/>
        </w:rPr>
        <w:t>to</w:t>
      </w:r>
      <w:r>
        <w:rPr>
          <w:spacing w:val="57"/>
          <w:w w:val="105"/>
        </w:rPr>
        <w:t> </w:t>
      </w:r>
      <w:r>
        <w:rPr>
          <w:w w:val="105"/>
        </w:rPr>
        <w:t>operate</w:t>
      </w:r>
      <w:r>
        <w:rPr>
          <w:spacing w:val="59"/>
          <w:w w:val="105"/>
        </w:rPr>
        <w:t> </w:t>
      </w:r>
      <w:r>
        <w:rPr>
          <w:w w:val="105"/>
        </w:rPr>
        <w:t>at</w:t>
      </w:r>
      <w:r>
        <w:rPr>
          <w:spacing w:val="57"/>
          <w:w w:val="105"/>
        </w:rPr>
        <w:t> </w:t>
      </w:r>
      <w:r>
        <w:rPr>
          <w:w w:val="105"/>
        </w:rPr>
        <w:t>full</w:t>
      </w:r>
      <w:r>
        <w:rPr>
          <w:spacing w:val="58"/>
          <w:w w:val="105"/>
        </w:rPr>
        <w:t> </w:t>
      </w:r>
      <w:r>
        <w:rPr>
          <w:spacing w:val="-1"/>
          <w:w w:val="105"/>
        </w:rPr>
        <w:t>capacity</w:t>
      </w:r>
      <w:r>
        <w:rPr>
          <w:spacing w:val="57"/>
          <w:w w:val="105"/>
        </w:rPr>
        <w:t> </w:t>
      </w:r>
      <w:r>
        <w:rPr>
          <w:w w:val="105"/>
        </w:rPr>
        <w:t>and</w:t>
      </w:r>
      <w:r>
        <w:rPr>
          <w:spacing w:val="58"/>
          <w:w w:val="105"/>
        </w:rPr>
        <w:t> </w:t>
      </w:r>
      <w:r>
        <w:rPr>
          <w:w w:val="105"/>
        </w:rPr>
        <w:t>are</w:t>
      </w:r>
      <w:r>
        <w:rPr>
          <w:spacing w:val="57"/>
          <w:w w:val="105"/>
        </w:rPr>
        <w:t> </w:t>
      </w:r>
      <w:r>
        <w:rPr>
          <w:w w:val="105"/>
        </w:rPr>
        <w:t>therefore</w:t>
      </w:r>
      <w:r>
        <w:rPr>
          <w:spacing w:val="57"/>
          <w:w w:val="105"/>
        </w:rPr>
        <w:t> </w:t>
      </w:r>
      <w:r>
        <w:rPr>
          <w:w w:val="105"/>
        </w:rPr>
        <w:t>under</w:t>
      </w:r>
      <w:r>
        <w:rPr>
          <w:spacing w:val="57"/>
          <w:w w:val="105"/>
        </w:rPr>
        <w:t> </w:t>
      </w:r>
      <w:r>
        <w:rPr>
          <w:w w:val="105"/>
        </w:rPr>
        <w:t>tremendous</w:t>
      </w:r>
      <w:r>
        <w:rPr>
          <w:spacing w:val="57"/>
          <w:w w:val="105"/>
        </w:rPr>
        <w:t> </w:t>
      </w:r>
      <w:r>
        <w:rPr>
          <w:w w:val="105"/>
        </w:rPr>
        <w:t>stress.</w:t>
      </w:r>
      <w:r>
        <w:rPr>
          <w:spacing w:val="33"/>
          <w:w w:val="105"/>
        </w:rPr>
        <w:t> </w:t>
      </w:r>
      <w:r>
        <w:rPr>
          <w:w w:val="105"/>
        </w:rPr>
        <w:t>Studies</w:t>
      </w:r>
      <w:r>
        <w:rPr>
          <w:spacing w:val="26"/>
          <w:w w:val="113"/>
        </w:rPr>
        <w:t> </w:t>
      </w:r>
      <w:r>
        <w:rPr>
          <w:spacing w:val="-4"/>
          <w:w w:val="105"/>
        </w:rPr>
        <w:t>hav</w:t>
      </w:r>
      <w:r>
        <w:rPr>
          <w:spacing w:val="-5"/>
          <w:w w:val="105"/>
        </w:rPr>
        <w:t>e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shown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under-staffi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spacing w:val="-3"/>
          <w:w w:val="105"/>
        </w:rPr>
        <w:t>key</w:t>
      </w:r>
      <w:r>
        <w:rPr>
          <w:spacing w:val="39"/>
          <w:w w:val="105"/>
        </w:rPr>
        <w:t> </w:t>
      </w:r>
      <w:r>
        <w:rPr>
          <w:w w:val="105"/>
        </w:rPr>
        <w:t>factors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spacing w:val="-1"/>
          <w:w w:val="105"/>
        </w:rPr>
        <w:t>contribute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23"/>
          <w:w w:val="110"/>
        </w:rPr>
        <w:t> </w:t>
      </w:r>
      <w:r>
        <w:rPr>
          <w:spacing w:val="-2"/>
          <w:w w:val="105"/>
        </w:rPr>
        <w:t>prevalence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professional</w:t>
      </w:r>
      <w:r>
        <w:rPr>
          <w:spacing w:val="31"/>
          <w:w w:val="105"/>
        </w:rPr>
        <w:t> </w:t>
      </w:r>
      <w:r>
        <w:rPr>
          <w:w w:val="105"/>
        </w:rPr>
        <w:t>burnout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New</w:t>
      </w:r>
      <w:r>
        <w:rPr>
          <w:spacing w:val="30"/>
          <w:w w:val="105"/>
        </w:rPr>
        <w:t> </w:t>
      </w:r>
      <w:r>
        <w:rPr>
          <w:w w:val="105"/>
        </w:rPr>
        <w:t>Zealand’s</w:t>
      </w:r>
      <w:r>
        <w:rPr>
          <w:spacing w:val="31"/>
          <w:w w:val="105"/>
        </w:rPr>
        <w:t> </w:t>
      </w:r>
      <w:r>
        <w:rPr>
          <w:w w:val="105"/>
        </w:rPr>
        <w:t>public</w:t>
      </w:r>
      <w:r>
        <w:rPr>
          <w:spacing w:val="31"/>
          <w:w w:val="105"/>
        </w:rPr>
        <w:t> </w:t>
      </w:r>
      <w:r>
        <w:rPr>
          <w:w w:val="105"/>
        </w:rPr>
        <w:t>hospital</w:t>
      </w:r>
      <w:r>
        <w:rPr>
          <w:spacing w:val="31"/>
          <w:w w:val="105"/>
        </w:rPr>
        <w:t> </w:t>
      </w:r>
      <w:r>
        <w:rPr>
          <w:w w:val="105"/>
        </w:rPr>
        <w:t>senior</w:t>
      </w:r>
      <w:r>
        <w:rPr>
          <w:spacing w:val="31"/>
          <w:w w:val="105"/>
        </w:rPr>
        <w:t> </w:t>
      </w:r>
      <w:r>
        <w:rPr>
          <w:w w:val="105"/>
        </w:rPr>
        <w:t>medical</w:t>
      </w:r>
      <w:r>
        <w:rPr>
          <w:spacing w:val="35"/>
          <w:w w:val="110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orkforce</w:t>
      </w:r>
      <w:r>
        <w:rPr>
          <w:spacing w:val="5"/>
          <w:w w:val="105"/>
        </w:rPr>
        <w:t> </w:t>
      </w:r>
      <w:hyperlink w:history="true" w:anchor="_bookmark173">
        <w:r>
          <w:rPr>
            <w:spacing w:val="-1"/>
            <w:w w:val="105"/>
          </w:rPr>
          <w:t>(Chambers</w:t>
        </w:r>
        <w:r>
          <w:rPr>
            <w:spacing w:val="5"/>
            <w:w w:val="105"/>
          </w:rPr>
          <w:t> </w:t>
        </w:r>
        <w:r>
          <w:rPr>
            <w:w w:val="105"/>
          </w:rPr>
          <w:t>et</w:t>
        </w:r>
        <w:r>
          <w:rPr>
            <w:spacing w:val="6"/>
            <w:w w:val="105"/>
          </w:rPr>
          <w:t> </w:t>
        </w:r>
        <w:r>
          <w:rPr>
            <w:w w:val="105"/>
          </w:rPr>
          <w:t>al.,</w:t>
        </w:r>
      </w:hyperlink>
      <w:r>
        <w:rPr>
          <w:spacing w:val="7"/>
          <w:w w:val="105"/>
        </w:rPr>
        <w:t> </w:t>
      </w:r>
      <w:hyperlink w:history="true" w:anchor="_bookmark173">
        <w:r>
          <w:rPr>
            <w:w w:val="105"/>
          </w:rPr>
          <w:t>2016).</w:t>
        </w:r>
      </w:hyperlink>
      <w:r>
        <w:rPr>
          <w:spacing w:val="29"/>
          <w:w w:val="105"/>
        </w:rPr>
        <w:t> </w:t>
      </w:r>
      <w:r>
        <w:rPr>
          <w:w w:val="105"/>
        </w:rPr>
        <w:t>Described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“erosion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s</w:t>
      </w:r>
      <w:r>
        <w:rPr>
          <w:spacing w:val="-2"/>
          <w:w w:val="105"/>
        </w:rPr>
        <w:t>oul”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6"/>
          <w:w w:val="105"/>
        </w:rPr>
        <w:t> </w:t>
      </w:r>
      <w:r>
        <w:rPr>
          <w:spacing w:val="1"/>
          <w:w w:val="105"/>
        </w:rPr>
        <w:t>Do</w:t>
      </w:r>
      <w:r>
        <w:rPr>
          <w:w w:val="105"/>
        </w:rPr>
        <w:t>ctor</w:t>
      </w:r>
      <w:r>
        <w:rPr>
          <w:spacing w:val="7"/>
          <w:w w:val="105"/>
        </w:rPr>
        <w:t> </w:t>
      </w:r>
      <w:r>
        <w:rPr>
          <w:w w:val="105"/>
        </w:rPr>
        <w:t>Len</w:t>
      </w:r>
      <w:r>
        <w:rPr>
          <w:spacing w:val="43"/>
          <w:w w:val="106"/>
        </w:rPr>
        <w:t> </w:t>
      </w:r>
      <w:r>
        <w:rPr>
          <w:w w:val="105"/>
        </w:rPr>
        <w:t>Gabbard,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article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27"/>
          <w:w w:val="105"/>
        </w:rPr>
        <w:t> </w:t>
      </w:r>
      <w:hyperlink w:history="true" w:anchor="_bookmark192">
        <w:r>
          <w:rPr>
            <w:w w:val="105"/>
          </w:rPr>
          <w:t>HemOnc</w:t>
        </w:r>
        <w:r>
          <w:rPr>
            <w:spacing w:val="29"/>
            <w:w w:val="105"/>
          </w:rPr>
          <w:t> </w:t>
        </w:r>
        <w:r>
          <w:rPr>
            <w:spacing w:val="-5"/>
            <w:w w:val="105"/>
          </w:rPr>
          <w:t>T</w:t>
        </w:r>
        <w:r>
          <w:rPr>
            <w:spacing w:val="-6"/>
            <w:w w:val="105"/>
          </w:rPr>
          <w:t>o</w:t>
        </w:r>
        <w:r>
          <w:rPr>
            <w:spacing w:val="-5"/>
            <w:w w:val="105"/>
          </w:rPr>
          <w:t>day</w:t>
        </w:r>
      </w:hyperlink>
      <w:r>
        <w:rPr>
          <w:spacing w:val="27"/>
          <w:w w:val="105"/>
        </w:rPr>
        <w:t> </w:t>
      </w:r>
      <w:r>
        <w:rPr>
          <w:spacing w:val="-1"/>
          <w:w w:val="105"/>
        </w:rPr>
        <w:t>(2008),</w:t>
      </w:r>
      <w:r>
        <w:rPr>
          <w:spacing w:val="29"/>
          <w:w w:val="105"/>
        </w:rPr>
        <w:t> </w:t>
      </w:r>
      <w:r>
        <w:rPr>
          <w:w w:val="105"/>
        </w:rPr>
        <w:t>professional</w:t>
      </w:r>
      <w:r>
        <w:rPr>
          <w:spacing w:val="26"/>
          <w:w w:val="105"/>
        </w:rPr>
        <w:t> </w:t>
      </w:r>
      <w:r>
        <w:rPr>
          <w:w w:val="105"/>
        </w:rPr>
        <w:t>burnout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term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35"/>
          <w:w w:val="108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industry</w:t>
      </w:r>
      <w:r>
        <w:rPr>
          <w:spacing w:val="33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4"/>
          <w:w w:val="105"/>
        </w:rPr>
        <w:t> </w:t>
      </w:r>
      <w:r>
        <w:rPr>
          <w:w w:val="105"/>
        </w:rPr>
        <w:t>refers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sense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emotional</w:t>
      </w:r>
      <w:r>
        <w:rPr>
          <w:spacing w:val="36"/>
          <w:w w:val="105"/>
        </w:rPr>
        <w:t> </w:t>
      </w:r>
      <w:r>
        <w:rPr>
          <w:w w:val="105"/>
        </w:rPr>
        <w:t>exhaustion,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negativ</w:t>
      </w:r>
      <w:r>
        <w:rPr>
          <w:spacing w:val="-2"/>
          <w:w w:val="105"/>
        </w:rPr>
        <w:t>e</w:t>
      </w:r>
      <w:r>
        <w:rPr>
          <w:spacing w:val="33"/>
          <w:w w:val="105"/>
        </w:rPr>
        <w:t> </w:t>
      </w:r>
      <w:r>
        <w:rPr>
          <w:w w:val="105"/>
        </w:rPr>
        <w:t>attitudes</w:t>
      </w:r>
      <w:r>
        <w:rPr>
          <w:spacing w:val="22"/>
          <w:w w:val="116"/>
        </w:rPr>
        <w:t> </w:t>
      </w:r>
      <w:r>
        <w:rPr>
          <w:w w:val="105"/>
        </w:rPr>
        <w:t>and</w:t>
      </w:r>
      <w:r>
        <w:rPr>
          <w:spacing w:val="53"/>
          <w:w w:val="105"/>
        </w:rPr>
        <w:t> </w:t>
      </w:r>
      <w:r>
        <w:rPr>
          <w:w w:val="105"/>
        </w:rPr>
        <w:t>sense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2"/>
          <w:w w:val="105"/>
        </w:rPr>
        <w:t> </w:t>
      </w:r>
      <w:r>
        <w:rPr>
          <w:w w:val="105"/>
        </w:rPr>
        <w:t>incompetence</w:t>
      </w:r>
      <w:r>
        <w:rPr>
          <w:spacing w:val="54"/>
          <w:w w:val="105"/>
        </w:rPr>
        <w:t> </w:t>
      </w:r>
      <w:r>
        <w:rPr>
          <w:w w:val="105"/>
        </w:rPr>
        <w:t>that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ten</w:t>
      </w:r>
      <w:r>
        <w:rPr>
          <w:spacing w:val="52"/>
          <w:w w:val="105"/>
        </w:rPr>
        <w:t> </w:t>
      </w:r>
      <w:r>
        <w:rPr>
          <w:w w:val="105"/>
        </w:rPr>
        <w:t>lead</w:t>
      </w:r>
      <w:r>
        <w:rPr>
          <w:spacing w:val="52"/>
          <w:w w:val="105"/>
        </w:rPr>
        <w:t> </w:t>
      </w:r>
      <w:r>
        <w:rPr>
          <w:w w:val="105"/>
        </w:rPr>
        <w:t>to</w:t>
      </w:r>
      <w:r>
        <w:rPr>
          <w:spacing w:val="52"/>
          <w:w w:val="105"/>
        </w:rPr>
        <w:t> </w:t>
      </w:r>
      <w:r>
        <w:rPr>
          <w:w w:val="105"/>
        </w:rPr>
        <w:t>reduced</w:t>
      </w:r>
      <w:r>
        <w:rPr>
          <w:spacing w:val="52"/>
          <w:w w:val="105"/>
        </w:rPr>
        <w:t> </w:t>
      </w:r>
      <w:r>
        <w:rPr>
          <w:spacing w:val="-2"/>
          <w:w w:val="105"/>
        </w:rPr>
        <w:t>work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effectiveness</w:t>
      </w:r>
      <w:r>
        <w:rPr>
          <w:spacing w:val="52"/>
          <w:w w:val="105"/>
        </w:rPr>
        <w:t> </w:t>
      </w:r>
      <w:r>
        <w:rPr>
          <w:spacing w:val="-1"/>
          <w:w w:val="105"/>
        </w:rPr>
        <w:t>(P</w:t>
      </w:r>
      <w:hyperlink w:history="true" w:anchor="_bookmark220">
        <w:r>
          <w:rPr>
            <w:spacing w:val="-1"/>
            <w:w w:val="105"/>
          </w:rPr>
          <w:t>aterson</w:t>
        </w:r>
      </w:hyperlink>
      <w:r>
        <w:rPr>
          <w:spacing w:val="39"/>
          <w:w w:val="115"/>
        </w:rPr>
        <w:t> </w:t>
      </w:r>
      <w:hyperlink w:history="true" w:anchor="_bookmark220">
        <w:r>
          <w:rPr>
            <w:w w:val="105"/>
          </w:rPr>
          <w:t>and</w:t>
        </w:r>
        <w:r>
          <w:rPr>
            <w:spacing w:val="48"/>
            <w:w w:val="105"/>
          </w:rPr>
          <w:t> </w:t>
        </w:r>
        <w:r>
          <w:rPr>
            <w:w w:val="105"/>
          </w:rPr>
          <w:t>Adams,</w:t>
        </w:r>
      </w:hyperlink>
      <w:r>
        <w:rPr>
          <w:spacing w:val="50"/>
          <w:w w:val="105"/>
        </w:rPr>
        <w:t> </w:t>
      </w:r>
      <w:hyperlink w:history="true" w:anchor="_bookmark220">
        <w:r>
          <w:rPr>
            <w:spacing w:val="-1"/>
            <w:w w:val="105"/>
          </w:rPr>
          <w:t>2011</w:t>
        </w:r>
      </w:hyperlink>
      <w:r>
        <w:rPr>
          <w:spacing w:val="-1"/>
          <w:w w:val="105"/>
        </w:rPr>
        <w:t>).</w:t>
      </w:r>
      <w:r>
        <w:rPr>
          <w:spacing w:val="22"/>
          <w:w w:val="105"/>
        </w:rPr>
        <w:t> </w:t>
      </w:r>
      <w:r>
        <w:rPr>
          <w:w w:val="105"/>
        </w:rPr>
        <w:t>Therefore</w:t>
      </w:r>
      <w:r>
        <w:rPr>
          <w:spacing w:val="50"/>
          <w:w w:val="105"/>
        </w:rPr>
        <w:t> </w:t>
      </w:r>
      <w:r>
        <w:rPr>
          <w:w w:val="105"/>
        </w:rPr>
        <w:t>burnout</w:t>
      </w:r>
      <w:r>
        <w:rPr>
          <w:spacing w:val="49"/>
          <w:w w:val="105"/>
        </w:rPr>
        <w:t> </w:t>
      </w:r>
      <w:r>
        <w:rPr>
          <w:w w:val="105"/>
        </w:rPr>
        <w:t>has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negative</w:t>
      </w:r>
      <w:r>
        <w:rPr>
          <w:spacing w:val="49"/>
          <w:w w:val="105"/>
        </w:rPr>
        <w:t> </w:t>
      </w:r>
      <w:r>
        <w:rPr>
          <w:w w:val="105"/>
        </w:rPr>
        <w:t>impacts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spacing w:val="49"/>
          <w:w w:val="105"/>
        </w:rPr>
        <w:t> </w:t>
      </w:r>
      <w:r>
        <w:rPr>
          <w:w w:val="105"/>
        </w:rPr>
        <w:t>to</w:t>
      </w:r>
      <w:r>
        <w:rPr>
          <w:spacing w:val="50"/>
          <w:w w:val="105"/>
        </w:rPr>
        <w:t> </w:t>
      </w:r>
      <w:r>
        <w:rPr>
          <w:w w:val="105"/>
        </w:rPr>
        <w:t>reduce</w:t>
      </w:r>
      <w:r>
        <w:rPr>
          <w:spacing w:val="49"/>
          <w:w w:val="105"/>
        </w:rPr>
        <w:t> </w:t>
      </w:r>
      <w:r>
        <w:rPr>
          <w:w w:val="105"/>
        </w:rPr>
        <w:t>this;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7"/>
          <w:w w:val="104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ould</w:t>
      </w:r>
      <w:r>
        <w:rPr>
          <w:spacing w:val="48"/>
          <w:w w:val="105"/>
        </w:rPr>
        <w:t> </w:t>
      </w:r>
      <w:r>
        <w:rPr>
          <w:w w:val="105"/>
        </w:rPr>
        <w:t>need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49"/>
          <w:w w:val="105"/>
        </w:rPr>
        <w:t> </w:t>
      </w:r>
      <w:r>
        <w:rPr>
          <w:w w:val="105"/>
        </w:rPr>
        <w:t>optimise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ay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hospital</w:t>
      </w:r>
      <w:r>
        <w:rPr>
          <w:spacing w:val="49"/>
          <w:w w:val="105"/>
        </w:rPr>
        <w:t> </w:t>
      </w:r>
      <w:r>
        <w:rPr>
          <w:w w:val="105"/>
        </w:rPr>
        <w:t>operates.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2" w:lineRule="auto"/>
        <w:ind w:right="115" w:firstLine="351"/>
        <w:jc w:val="both"/>
      </w:pPr>
      <w:r>
        <w:rPr>
          <w:w w:val="115"/>
        </w:rPr>
        <w:t>Due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increasing</w:t>
      </w:r>
      <w:r>
        <w:rPr>
          <w:spacing w:val="25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25"/>
          <w:w w:val="115"/>
        </w:rPr>
        <w:t> </w:t>
      </w:r>
      <w:r>
        <w:rPr>
          <w:w w:val="115"/>
        </w:rPr>
        <w:t>infl</w:t>
      </w:r>
      <w:r>
        <w:rPr>
          <w:spacing w:val="4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w w:val="115"/>
        </w:rPr>
        <w:t>understaffi</w:t>
      </w:r>
      <w:r>
        <w:rPr>
          <w:spacing w:val="35"/>
          <w:w w:val="115"/>
        </w:rPr>
        <w:t> </w:t>
      </w:r>
      <w:r>
        <w:rPr>
          <w:w w:val="115"/>
        </w:rPr>
        <w:t>some</w:t>
      </w:r>
      <w:r>
        <w:rPr>
          <w:spacing w:val="26"/>
          <w:w w:val="115"/>
        </w:rPr>
        <w:t> </w:t>
      </w:r>
      <w:r>
        <w:rPr>
          <w:w w:val="115"/>
        </w:rPr>
        <w:t>Emergency</w:t>
      </w:r>
      <w:r>
        <w:rPr>
          <w:spacing w:val="26"/>
          <w:w w:val="115"/>
        </w:rPr>
        <w:t> </w:t>
      </w:r>
      <w:r>
        <w:rPr>
          <w:w w:val="115"/>
        </w:rPr>
        <w:t>De-</w:t>
      </w:r>
      <w:r>
        <w:rPr>
          <w:spacing w:val="21"/>
          <w:w w:val="108"/>
        </w:rPr>
        <w:t> </w:t>
      </w:r>
      <w:r>
        <w:rPr>
          <w:spacing w:val="-1"/>
          <w:w w:val="115"/>
        </w:rPr>
        <w:t>partment</w:t>
      </w:r>
      <w:r>
        <w:rPr>
          <w:spacing w:val="26"/>
          <w:w w:val="115"/>
        </w:rPr>
        <w:t> </w:t>
      </w:r>
      <w:r>
        <w:rPr>
          <w:w w:val="115"/>
        </w:rPr>
        <w:t>(ED)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try</w:t>
      </w:r>
      <w:r>
        <w:rPr>
          <w:spacing w:val="26"/>
          <w:w w:val="115"/>
        </w:rPr>
        <w:t> </w:t>
      </w:r>
      <w:r>
        <w:rPr>
          <w:w w:val="115"/>
        </w:rPr>
        <w:t>struggled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spacing w:val="1"/>
          <w:w w:val="115"/>
        </w:rPr>
        <w:t>cope</w:t>
      </w:r>
      <w:r>
        <w:rPr>
          <w:spacing w:val="26"/>
          <w:w w:val="115"/>
        </w:rPr>
        <w:t> </w:t>
      </w:r>
      <w:r>
        <w:rPr>
          <w:w w:val="115"/>
        </w:rPr>
        <w:t>with</w:t>
      </w:r>
      <w:r>
        <w:rPr>
          <w:spacing w:val="27"/>
          <w:w w:val="115"/>
        </w:rPr>
        <w:t> </w:t>
      </w:r>
      <w:r>
        <w:rPr>
          <w:w w:val="115"/>
        </w:rPr>
        <w:t>increasing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pati</w:t>
      </w:r>
      <w:r>
        <w:rPr>
          <w:spacing w:val="-3"/>
          <w:w w:val="115"/>
        </w:rPr>
        <w:t>en</w:t>
      </w:r>
      <w:r>
        <w:rPr>
          <w:spacing w:val="-2"/>
          <w:w w:val="115"/>
        </w:rPr>
        <w:t>t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als;</w:t>
      </w:r>
      <w:r>
        <w:rPr>
          <w:spacing w:val="29"/>
          <w:w w:val="110"/>
        </w:rPr>
        <w:t> </w:t>
      </w:r>
      <w:r>
        <w:rPr>
          <w:w w:val="115"/>
        </w:rPr>
        <w:t>this is reflected from</w:t>
      </w:r>
      <w:r>
        <w:rPr>
          <w:spacing w:val="2"/>
          <w:w w:val="115"/>
        </w:rPr>
        <w:t> </w:t>
      </w:r>
      <w:r>
        <w:rPr>
          <w:w w:val="115"/>
        </w:rPr>
        <w:t>unacceptable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delays</w:t>
      </w:r>
      <w:r>
        <w:rPr>
          <w:w w:val="115"/>
        </w:rPr>
        <w:t> b</w:t>
      </w:r>
      <w:r>
        <w:rPr>
          <w:spacing w:val="1"/>
          <w:w w:val="115"/>
        </w:rPr>
        <w:t>efore </w:t>
      </w:r>
      <w:r>
        <w:rPr>
          <w:spacing w:val="-1"/>
          <w:w w:val="115"/>
        </w:rPr>
        <w:t>patients</w:t>
      </w:r>
      <w:r>
        <w:rPr>
          <w:w w:val="115"/>
        </w:rPr>
        <w:t> are</w:t>
      </w:r>
      <w:r>
        <w:rPr>
          <w:spacing w:val="1"/>
          <w:w w:val="115"/>
        </w:rPr>
        <w:t> </w:t>
      </w:r>
      <w:r>
        <w:rPr>
          <w:w w:val="115"/>
        </w:rPr>
        <w:t>admitted</w:t>
      </w:r>
      <w:r>
        <w:rPr>
          <w:spacing w:val="1"/>
          <w:w w:val="115"/>
        </w:rPr>
        <w:t> </w:t>
      </w:r>
      <w:r>
        <w:rPr>
          <w:w w:val="115"/>
        </w:rPr>
        <w:t>to hospital,</w:t>
      </w:r>
      <w:r>
        <w:rPr>
          <w:spacing w:val="26"/>
          <w:w w:val="115"/>
        </w:rPr>
        <w:t> </w:t>
      </w:r>
      <w:r>
        <w:rPr>
          <w:w w:val="115"/>
        </w:rPr>
        <w:t>transferred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sen</w:t>
      </w:r>
      <w:r>
        <w:rPr>
          <w:spacing w:val="-2"/>
          <w:w w:val="115"/>
        </w:rPr>
        <w:t>t</w:t>
      </w:r>
      <w:r>
        <w:rPr>
          <w:spacing w:val="-10"/>
          <w:w w:val="115"/>
        </w:rPr>
        <w:t> </w:t>
      </w:r>
      <w:r>
        <w:rPr>
          <w:w w:val="115"/>
        </w:rPr>
        <w:t>home.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Patient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delay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direct</w:t>
      </w:r>
      <w:r>
        <w:rPr>
          <w:spacing w:val="-10"/>
          <w:w w:val="115"/>
        </w:rPr>
        <w:t> </w:t>
      </w:r>
      <w:r>
        <w:rPr>
          <w:w w:val="115"/>
        </w:rPr>
        <w:t>result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triage</w:t>
      </w:r>
      <w:r>
        <w:rPr>
          <w:spacing w:val="-10"/>
          <w:w w:val="115"/>
        </w:rPr>
        <w:t> </w:t>
      </w:r>
      <w:r>
        <w:rPr>
          <w:w w:val="115"/>
        </w:rPr>
        <w:t>strategy</w:t>
      </w:r>
      <w:r>
        <w:rPr>
          <w:spacing w:val="-9"/>
          <w:w w:val="115"/>
        </w:rPr>
        <w:t> </w:t>
      </w:r>
      <w:hyperlink w:history="true" w:anchor="_bookmark210">
        <w:r>
          <w:rPr>
            <w:w w:val="115"/>
          </w:rPr>
          <w:t>(Ministry</w:t>
        </w:r>
      </w:hyperlink>
      <w:r>
        <w:rPr>
          <w:spacing w:val="25"/>
          <w:w w:val="111"/>
        </w:rPr>
        <w:t> </w:t>
      </w:r>
      <w:hyperlink w:history="true" w:anchor="_bookmark210">
        <w:r>
          <w:rPr>
            <w:w w:val="115"/>
          </w:rPr>
          <w:t>of</w:t>
        </w:r>
        <w:r>
          <w:rPr>
            <w:spacing w:val="-10"/>
            <w:w w:val="115"/>
          </w:rPr>
          <w:t> </w:t>
        </w:r>
        <w:r>
          <w:rPr>
            <w:w w:val="115"/>
          </w:rPr>
          <w:t>Health,</w:t>
        </w:r>
      </w:hyperlink>
      <w:r>
        <w:rPr>
          <w:spacing w:val="-8"/>
          <w:w w:val="115"/>
        </w:rPr>
        <w:t> </w:t>
      </w:r>
      <w:hyperlink w:history="true" w:anchor="_bookmark210">
        <w:r>
          <w:rPr>
            <w:w w:val="115"/>
          </w:rPr>
          <w:t>2011)</w:t>
        </w:r>
      </w:hyperlink>
      <w:r>
        <w:rPr>
          <w:spacing w:val="-9"/>
          <w:w w:val="115"/>
        </w:rPr>
        <w:t> </w:t>
      </w:r>
      <w:r>
        <w:rPr>
          <w:w w:val="115"/>
        </w:rPr>
        <w:t>utilised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9"/>
          <w:w w:val="115"/>
        </w:rPr>
        <w:t> </w:t>
      </w:r>
      <w:r>
        <w:rPr>
          <w:w w:val="115"/>
        </w:rPr>
        <w:t>ED</w:t>
      </w:r>
      <w:r>
        <w:rPr>
          <w:spacing w:val="-9"/>
          <w:w w:val="115"/>
        </w:rPr>
        <w:t> </w:t>
      </w:r>
      <w:r>
        <w:rPr>
          <w:w w:val="115"/>
        </w:rPr>
        <w:t>if</w:t>
      </w:r>
      <w:r>
        <w:rPr>
          <w:spacing w:val="-9"/>
          <w:w w:val="115"/>
        </w:rPr>
        <w:t> </w:t>
      </w:r>
      <w:r>
        <w:rPr>
          <w:w w:val="115"/>
        </w:rPr>
        <w:t>congestion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patients</w:t>
      </w:r>
      <w:r>
        <w:rPr>
          <w:spacing w:val="-9"/>
          <w:w w:val="115"/>
        </w:rPr>
        <w:t> </w:t>
      </w:r>
      <w:r>
        <w:rPr>
          <w:w w:val="115"/>
        </w:rPr>
        <w:t>occurs.</w:t>
      </w:r>
      <w:r>
        <w:rPr>
          <w:spacing w:val="13"/>
          <w:w w:val="115"/>
        </w:rPr>
        <w:t> </w:t>
      </w:r>
      <w:r>
        <w:rPr>
          <w:w w:val="115"/>
        </w:rPr>
        <w:t>When</w:t>
      </w:r>
      <w:r>
        <w:rPr>
          <w:spacing w:val="-10"/>
          <w:w w:val="115"/>
        </w:rPr>
        <w:t> </w:t>
      </w:r>
      <w:r>
        <w:rPr>
          <w:w w:val="115"/>
        </w:rPr>
        <w:t>there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not</w:t>
      </w:r>
      <w:r>
        <w:rPr>
          <w:spacing w:val="28"/>
          <w:w w:val="118"/>
        </w:rPr>
        <w:t> </w:t>
      </w:r>
      <w:r>
        <w:rPr>
          <w:w w:val="115"/>
        </w:rPr>
        <w:t>enough</w:t>
      </w:r>
      <w:r>
        <w:rPr>
          <w:spacing w:val="2"/>
          <w:w w:val="115"/>
        </w:rPr>
        <w:t> </w:t>
      </w:r>
      <w:r>
        <w:rPr>
          <w:w w:val="115"/>
        </w:rPr>
        <w:t>staff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cope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2"/>
          <w:w w:val="115"/>
        </w:rPr>
        <w:t> </w:t>
      </w:r>
      <w:r>
        <w:rPr>
          <w:w w:val="115"/>
        </w:rPr>
        <w:t>demand,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3"/>
          <w:w w:val="115"/>
        </w:rPr>
        <w:t> </w:t>
      </w:r>
      <w:r>
        <w:rPr>
          <w:w w:val="115"/>
        </w:rPr>
        <w:t>at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higher</w:t>
      </w:r>
      <w:r>
        <w:rPr>
          <w:spacing w:val="2"/>
          <w:w w:val="115"/>
        </w:rPr>
        <w:t> </w:t>
      </w:r>
      <w:r>
        <w:rPr>
          <w:w w:val="115"/>
        </w:rPr>
        <w:t>triage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25"/>
          <w:w w:val="118"/>
        </w:rPr>
        <w:t> </w:t>
      </w:r>
      <w:r>
        <w:rPr>
          <w:spacing w:val="-1"/>
          <w:w w:val="115"/>
        </w:rPr>
        <w:t>priorit</w:t>
      </w:r>
      <w:r>
        <w:rPr>
          <w:spacing w:val="-2"/>
          <w:w w:val="115"/>
        </w:rPr>
        <w:t>y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treatment</w:t>
      </w:r>
      <w:r>
        <w:rPr>
          <w:spacing w:val="-14"/>
          <w:w w:val="115"/>
        </w:rPr>
        <w:t> </w:t>
      </w:r>
      <w:r>
        <w:rPr>
          <w:w w:val="115"/>
        </w:rPr>
        <w:t>(higher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tria</w:t>
      </w:r>
      <w:r>
        <w:rPr>
          <w:spacing w:val="-2"/>
          <w:w w:val="115"/>
        </w:rPr>
        <w:t>ge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level,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more</w:t>
      </w:r>
      <w:r>
        <w:rPr>
          <w:spacing w:val="-13"/>
          <w:w w:val="115"/>
        </w:rPr>
        <w:t> </w:t>
      </w:r>
      <w:r>
        <w:rPr>
          <w:w w:val="115"/>
        </w:rPr>
        <w:t>critical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elieved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39"/>
          <w:w w:val="116"/>
        </w:rPr>
        <w:t> </w:t>
      </w:r>
      <w:r>
        <w:rPr>
          <w:spacing w:val="1"/>
          <w:w w:val="115"/>
        </w:rPr>
        <w:t>be). </w:t>
      </w:r>
      <w:r>
        <w:rPr>
          <w:spacing w:val="-4"/>
          <w:w w:val="115"/>
        </w:rPr>
        <w:t>However,</w:t>
      </w:r>
      <w:r>
        <w:rPr>
          <w:spacing w:val="-17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critical</w:t>
      </w:r>
      <w:r>
        <w:rPr>
          <w:spacing w:val="-17"/>
          <w:w w:val="115"/>
        </w:rPr>
        <w:t> </w:t>
      </w:r>
      <w:r>
        <w:rPr>
          <w:w w:val="115"/>
        </w:rPr>
        <w:t>fl</w:t>
      </w:r>
      <w:r>
        <w:rPr>
          <w:spacing w:val="4"/>
          <w:w w:val="115"/>
        </w:rPr>
        <w:t> </w:t>
      </w:r>
      <w:r>
        <w:rPr>
          <w:w w:val="115"/>
        </w:rPr>
        <w:t>w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curren</w:t>
      </w:r>
      <w:r>
        <w:rPr>
          <w:spacing w:val="-1"/>
          <w:w w:val="115"/>
        </w:rPr>
        <w:t>t</w:t>
      </w:r>
      <w:r>
        <w:rPr>
          <w:spacing w:val="-17"/>
          <w:w w:val="115"/>
        </w:rPr>
        <w:t> </w:t>
      </w:r>
      <w:r>
        <w:rPr>
          <w:w w:val="115"/>
        </w:rPr>
        <w:t>strategy</w:t>
      </w:r>
      <w:r>
        <w:rPr>
          <w:spacing w:val="-17"/>
          <w:w w:val="115"/>
        </w:rPr>
        <w:t> </w:t>
      </w:r>
      <w:r>
        <w:rPr>
          <w:w w:val="115"/>
        </w:rPr>
        <w:t>is</w:t>
      </w:r>
      <w:r>
        <w:rPr>
          <w:spacing w:val="-17"/>
          <w:w w:val="115"/>
        </w:rPr>
        <w:t> </w:t>
      </w:r>
      <w:r>
        <w:rPr>
          <w:w w:val="115"/>
        </w:rPr>
        <w:t>that</w:t>
      </w:r>
      <w:r>
        <w:rPr>
          <w:spacing w:val="-17"/>
          <w:w w:val="115"/>
        </w:rPr>
        <w:t> </w:t>
      </w:r>
      <w:r>
        <w:rPr>
          <w:w w:val="115"/>
        </w:rPr>
        <w:t>if</w:t>
      </w:r>
      <w:r>
        <w:rPr>
          <w:spacing w:val="-17"/>
          <w:w w:val="115"/>
        </w:rPr>
        <w:t> </w:t>
      </w:r>
      <w:r>
        <w:rPr>
          <w:w w:val="115"/>
        </w:rPr>
        <w:t>congestion</w:t>
      </w:r>
      <w:r>
        <w:rPr>
          <w:spacing w:val="-17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17"/>
          <w:w w:val="115"/>
        </w:rPr>
        <w:t> </w:t>
      </w:r>
      <w:r>
        <w:rPr>
          <w:w w:val="115"/>
        </w:rPr>
        <w:t>not</w:t>
      </w:r>
      <w:r>
        <w:rPr>
          <w:spacing w:val="-17"/>
          <w:w w:val="115"/>
        </w:rPr>
        <w:t> </w:t>
      </w:r>
      <w:r>
        <w:rPr>
          <w:w w:val="115"/>
        </w:rPr>
        <w:t>get</w:t>
      </w:r>
      <w:r>
        <w:rPr>
          <w:spacing w:val="28"/>
          <w:w w:val="110"/>
        </w:rPr>
        <w:t> </w:t>
      </w:r>
      <w:r>
        <w:rPr>
          <w:spacing w:val="-2"/>
          <w:w w:val="115"/>
        </w:rPr>
        <w:t>resolved,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lots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patients</w:t>
      </w:r>
      <w:r>
        <w:rPr>
          <w:spacing w:val="-20"/>
          <w:w w:val="115"/>
        </w:rPr>
        <w:t> </w:t>
      </w:r>
      <w:r>
        <w:rPr>
          <w:w w:val="115"/>
        </w:rPr>
        <w:t>require</w:t>
      </w:r>
      <w:r>
        <w:rPr>
          <w:spacing w:val="-19"/>
          <w:w w:val="115"/>
        </w:rPr>
        <w:t> </w:t>
      </w:r>
      <w:r>
        <w:rPr>
          <w:w w:val="115"/>
        </w:rPr>
        <w:t>immediate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treatment,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19"/>
          <w:w w:val="115"/>
        </w:rPr>
        <w:t> </w:t>
      </w:r>
      <w:r>
        <w:rPr>
          <w:w w:val="115"/>
        </w:rPr>
        <w:t>that</w:t>
      </w:r>
      <w:r>
        <w:rPr>
          <w:spacing w:val="-20"/>
          <w:w w:val="115"/>
        </w:rPr>
        <w:t> </w:t>
      </w:r>
      <w:r>
        <w:rPr>
          <w:w w:val="115"/>
        </w:rPr>
        <w:t>is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evaluated</w:t>
      </w:r>
      <w:r>
        <w:rPr>
          <w:spacing w:val="23"/>
          <w:w w:val="113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9"/>
          <w:w w:val="115"/>
        </w:rPr>
        <w:t> </w:t>
      </w:r>
      <w:r>
        <w:rPr>
          <w:w w:val="115"/>
        </w:rPr>
        <w:t>less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u</w:t>
      </w:r>
      <w:r>
        <w:rPr>
          <w:spacing w:val="-3"/>
          <w:w w:val="115"/>
        </w:rPr>
        <w:t>rgen</w:t>
      </w:r>
      <w:r>
        <w:rPr>
          <w:spacing w:val="-2"/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often</w:t>
      </w:r>
      <w:r>
        <w:rPr>
          <w:spacing w:val="-9"/>
          <w:w w:val="115"/>
        </w:rPr>
        <w:t> </w:t>
      </w:r>
      <w:r>
        <w:rPr>
          <w:w w:val="115"/>
        </w:rPr>
        <w:t>gets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delay</w:t>
      </w:r>
      <w:r>
        <w:rPr>
          <w:spacing w:val="-9"/>
          <w:w w:val="115"/>
        </w:rPr>
        <w:t> </w:t>
      </w:r>
      <w:r>
        <w:rPr>
          <w:w w:val="115"/>
        </w:rPr>
        <w:t>after</w:t>
      </w:r>
      <w:r>
        <w:rPr>
          <w:spacing w:val="-9"/>
          <w:w w:val="115"/>
        </w:rPr>
        <w:t> </w:t>
      </w:r>
      <w:r>
        <w:rPr>
          <w:spacing w:val="-6"/>
          <w:w w:val="115"/>
        </w:rPr>
        <w:t>delay.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theory,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8"/>
          <w:w w:val="115"/>
        </w:rPr>
        <w:t> </w:t>
      </w:r>
      <w:r>
        <w:rPr>
          <w:w w:val="115"/>
        </w:rPr>
        <w:t>can</w:t>
      </w:r>
      <w:r>
        <w:rPr>
          <w:spacing w:val="-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delayed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25"/>
          <w:w w:val="105"/>
        </w:rPr>
        <w:t> </w:t>
      </w:r>
      <w:r>
        <w:rPr>
          <w:w w:val="115"/>
        </w:rPr>
        <w:t>infi</w:t>
      </w:r>
      <w:r>
        <w:rPr>
          <w:spacing w:val="23"/>
          <w:w w:val="115"/>
        </w:rPr>
        <w:t> </w:t>
      </w:r>
      <w:r>
        <w:rPr>
          <w:w w:val="115"/>
        </w:rPr>
        <w:t>y</w:t>
      </w:r>
      <w:r>
        <w:rPr>
          <w:spacing w:val="-31"/>
          <w:w w:val="115"/>
        </w:rPr>
        <w:t> </w:t>
      </w:r>
      <w:r>
        <w:rPr>
          <w:w w:val="115"/>
        </w:rPr>
        <w:t>if</w:t>
      </w:r>
      <w:r>
        <w:rPr>
          <w:spacing w:val="-32"/>
          <w:w w:val="115"/>
        </w:rPr>
        <w:t> </w:t>
      </w:r>
      <w:r>
        <w:rPr>
          <w:w w:val="115"/>
        </w:rPr>
        <w:t>he</w:t>
      </w:r>
      <w:r>
        <w:rPr>
          <w:spacing w:val="-32"/>
          <w:w w:val="115"/>
        </w:rPr>
        <w:t> </w:t>
      </w:r>
      <w:r>
        <w:rPr>
          <w:w w:val="115"/>
        </w:rPr>
        <w:t>is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unfort</w:t>
      </w:r>
      <w:r>
        <w:rPr>
          <w:spacing w:val="-1"/>
          <w:w w:val="115"/>
        </w:rPr>
        <w:t>unate</w:t>
      </w:r>
      <w:r>
        <w:rPr>
          <w:spacing w:val="-31"/>
          <w:w w:val="115"/>
        </w:rPr>
        <w:t> </w:t>
      </w:r>
      <w:r>
        <w:rPr>
          <w:w w:val="115"/>
        </w:rPr>
        <w:t>enough,</w:t>
      </w:r>
      <w:r>
        <w:rPr>
          <w:spacing w:val="-30"/>
          <w:w w:val="115"/>
        </w:rPr>
        <w:t> </w:t>
      </w:r>
      <w:r>
        <w:rPr>
          <w:w w:val="115"/>
        </w:rPr>
        <w:t>and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chance</w:t>
      </w:r>
      <w:r>
        <w:rPr>
          <w:spacing w:val="-32"/>
          <w:w w:val="115"/>
        </w:rPr>
        <w:t> </w:t>
      </w:r>
      <w:r>
        <w:rPr>
          <w:w w:val="115"/>
        </w:rPr>
        <w:t>of</w:t>
      </w:r>
      <w:r>
        <w:rPr>
          <w:spacing w:val="-32"/>
          <w:w w:val="115"/>
        </w:rPr>
        <w:t> </w:t>
      </w:r>
      <w:r>
        <w:rPr>
          <w:w w:val="115"/>
        </w:rPr>
        <w:t>further</w:t>
      </w:r>
      <w:r>
        <w:rPr>
          <w:spacing w:val="-31"/>
          <w:w w:val="115"/>
        </w:rPr>
        <w:t> </w:t>
      </w:r>
      <w:r>
        <w:rPr>
          <w:w w:val="115"/>
        </w:rPr>
        <w:t>complication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developing</w:t>
      </w:r>
      <w:r>
        <w:rPr>
          <w:spacing w:val="37"/>
          <w:w w:val="105"/>
        </w:rPr>
        <w:t> </w:t>
      </w:r>
      <w:r>
        <w:rPr>
          <w:w w:val="115"/>
        </w:rPr>
        <w:t>during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aiting</w:t>
      </w:r>
      <w:r>
        <w:rPr>
          <w:spacing w:val="-16"/>
          <w:w w:val="115"/>
        </w:rPr>
        <w:t> </w:t>
      </w:r>
      <w:r>
        <w:rPr>
          <w:spacing w:val="2"/>
          <w:w w:val="115"/>
        </w:rPr>
        <w:t>period</w:t>
      </w:r>
      <w:r>
        <w:rPr>
          <w:spacing w:val="-17"/>
          <w:w w:val="115"/>
        </w:rPr>
        <w:t> </w:t>
      </w:r>
      <w:r>
        <w:rPr>
          <w:w w:val="115"/>
        </w:rPr>
        <w:t>will</w:t>
      </w:r>
      <w:r>
        <w:rPr>
          <w:spacing w:val="-15"/>
          <w:w w:val="115"/>
        </w:rPr>
        <w:t> </w:t>
      </w:r>
      <w:r>
        <w:rPr>
          <w:w w:val="115"/>
        </w:rPr>
        <w:t>only</w:t>
      </w:r>
      <w:r>
        <w:rPr>
          <w:spacing w:val="-17"/>
          <w:w w:val="115"/>
        </w:rPr>
        <w:t> </w:t>
      </w:r>
      <w:r>
        <w:rPr>
          <w:w w:val="115"/>
        </w:rPr>
        <w:t>rise</w:t>
      </w:r>
      <w:r>
        <w:rPr>
          <w:spacing w:val="-17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-16"/>
          <w:w w:val="115"/>
        </w:rPr>
        <w:t> </w:t>
      </w:r>
      <w:r>
        <w:rPr>
          <w:w w:val="115"/>
        </w:rPr>
        <w:t>second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clock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tic</w:t>
      </w:r>
      <w:r>
        <w:rPr>
          <w:spacing w:val="-2"/>
          <w:w w:val="115"/>
        </w:rPr>
        <w:t>king</w:t>
      </w:r>
      <w:r>
        <w:rPr>
          <w:spacing w:val="-16"/>
          <w:w w:val="115"/>
        </w:rPr>
        <w:t> </w:t>
      </w:r>
      <w:r>
        <w:rPr>
          <w:spacing w:val="-9"/>
          <w:w w:val="115"/>
        </w:rPr>
        <w:t>b</w:t>
      </w:r>
      <w:r>
        <w:rPr>
          <w:spacing w:val="-10"/>
          <w:w w:val="115"/>
        </w:rPr>
        <w:t>y.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1" w:lineRule="auto"/>
        <w:ind w:left="529" w:right="123" w:firstLine="369"/>
        <w:jc w:val="both"/>
      </w:pP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tragic</w:t>
      </w:r>
      <w:r>
        <w:rPr>
          <w:spacing w:val="-3"/>
          <w:w w:val="105"/>
        </w:rPr>
        <w:t> </w:t>
      </w:r>
      <w:r>
        <w:rPr>
          <w:w w:val="105"/>
        </w:rPr>
        <w:t>case</w:t>
      </w:r>
      <w:r>
        <w:rPr>
          <w:spacing w:val="-3"/>
          <w:w w:val="105"/>
        </w:rPr>
        <w:t> </w:t>
      </w:r>
      <w:r>
        <w:rPr>
          <w:w w:val="105"/>
        </w:rPr>
        <w:t>happened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New</w:t>
      </w:r>
      <w:r>
        <w:rPr>
          <w:spacing w:val="-3"/>
          <w:w w:val="105"/>
        </w:rPr>
        <w:t> </w:t>
      </w:r>
      <w:r>
        <w:rPr>
          <w:w w:val="105"/>
        </w:rPr>
        <w:t>Zealand,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back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2015,</w:t>
      </w:r>
      <w:r>
        <w:rPr>
          <w:spacing w:val="3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w</w:t>
      </w:r>
      <w:r>
        <w:rPr>
          <w:spacing w:val="-2"/>
          <w:w w:val="105"/>
        </w:rPr>
        <w:t>oman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Wellington</w:t>
      </w:r>
      <w:r>
        <w:rPr>
          <w:spacing w:val="21"/>
          <w:w w:val="107"/>
        </w:rPr>
        <w:t> </w:t>
      </w:r>
      <w:r>
        <w:rPr>
          <w:w w:val="105"/>
        </w:rPr>
        <w:t>died</w:t>
      </w:r>
      <w:r>
        <w:rPr>
          <w:spacing w:val="35"/>
          <w:w w:val="105"/>
        </w:rPr>
        <w:t> </w:t>
      </w:r>
      <w:r>
        <w:rPr>
          <w:w w:val="105"/>
        </w:rPr>
        <w:t>after</w:t>
      </w:r>
      <w:r>
        <w:rPr>
          <w:spacing w:val="34"/>
          <w:w w:val="105"/>
        </w:rPr>
        <w:t> </w:t>
      </w:r>
      <w:r>
        <w:rPr>
          <w:w w:val="105"/>
        </w:rPr>
        <w:t>12</w:t>
      </w:r>
      <w:r>
        <w:rPr>
          <w:spacing w:val="36"/>
          <w:w w:val="105"/>
        </w:rPr>
        <w:t> </w:t>
      </w:r>
      <w:r>
        <w:rPr>
          <w:w w:val="105"/>
        </w:rPr>
        <w:t>hours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delay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ignorance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emergency</w:t>
      </w:r>
      <w:r>
        <w:rPr>
          <w:spacing w:val="34"/>
          <w:w w:val="105"/>
        </w:rPr>
        <w:t> </w:t>
      </w:r>
      <w:r>
        <w:rPr>
          <w:w w:val="105"/>
        </w:rPr>
        <w:t>medical</w:t>
      </w:r>
      <w:r>
        <w:rPr>
          <w:spacing w:val="35"/>
          <w:w w:val="105"/>
        </w:rPr>
        <w:t> </w:t>
      </w:r>
      <w:r>
        <w:rPr>
          <w:w w:val="105"/>
        </w:rPr>
        <w:t>service</w:t>
      </w:r>
      <w:r>
        <w:rPr>
          <w:spacing w:val="35"/>
          <w:w w:val="105"/>
        </w:rPr>
        <w:t> </w:t>
      </w:r>
      <w:hyperlink w:history="true" w:anchor="_bookmark231">
        <w:r>
          <w:rPr>
            <w:w w:val="105"/>
          </w:rPr>
          <w:t>(Southland</w:t>
        </w:r>
      </w:hyperlink>
      <w:r>
        <w:rPr>
          <w:spacing w:val="23"/>
          <w:w w:val="113"/>
        </w:rPr>
        <w:t> </w:t>
      </w:r>
      <w:hyperlink w:history="true" w:anchor="_bookmark231">
        <w:r>
          <w:rPr>
            <w:w w:val="105"/>
          </w:rPr>
          <w:t>times,</w:t>
        </w:r>
      </w:hyperlink>
      <w:r>
        <w:rPr>
          <w:spacing w:val="4"/>
          <w:w w:val="105"/>
        </w:rPr>
        <w:t> </w:t>
      </w:r>
      <w:hyperlink w:history="true" w:anchor="_bookmark231">
        <w:r>
          <w:rPr>
            <w:w w:val="105"/>
          </w:rPr>
          <w:t>2015).</w:t>
        </w:r>
      </w:hyperlink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news</w:t>
      </w:r>
      <w:r>
        <w:rPr>
          <w:spacing w:val="4"/>
          <w:w w:val="105"/>
        </w:rPr>
        <w:t> </w:t>
      </w:r>
      <w:r>
        <w:rPr>
          <w:w w:val="105"/>
        </w:rPr>
        <w:t>reported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“The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emergency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department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was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</w:rPr>
        <w:t>stretched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7"/>
          <w:w w:val="79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by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influx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patient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which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9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</w:rPr>
        <w:t>lead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congestion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overcrowding”</w:t>
      </w:r>
      <w:r>
        <w:rPr>
          <w:spacing w:val="-2"/>
        </w:rPr>
        <w:t>,</w:t>
      </w:r>
      <w:r>
        <w:rPr>
          <w:spacing w:val="-33"/>
        </w:rPr>
        <w:t> </w:t>
      </w:r>
      <w:r>
        <w:rPr/>
        <w:t>so</w:t>
      </w:r>
      <w:r>
        <w:rPr>
          <w:spacing w:val="-32"/>
        </w:rPr>
        <w:t> </w:t>
      </w:r>
      <w:r>
        <w:rPr/>
        <w:t>ED</w:t>
      </w:r>
      <w:r>
        <w:rPr>
          <w:spacing w:val="-33"/>
        </w:rPr>
        <w:t> </w:t>
      </w:r>
      <w:r>
        <w:rPr/>
        <w:t>staff</w:t>
      </w:r>
      <w:r>
        <w:rPr>
          <w:spacing w:val="-32"/>
        </w:rPr>
        <w:t> </w:t>
      </w:r>
      <w:r>
        <w:rPr/>
        <w:t>had</w:t>
      </w:r>
      <w:r>
        <w:rPr>
          <w:spacing w:val="29"/>
          <w:w w:val="116"/>
        </w:rPr>
        <w:t> </w:t>
      </w:r>
      <w:r>
        <w:rPr>
          <w:w w:val="105"/>
        </w:rPr>
        <w:t>decided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patient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was</w:t>
      </w:r>
      <w:r>
        <w:rPr>
          <w:spacing w:val="8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an</w:t>
      </w:r>
      <w:r>
        <w:rPr>
          <w:spacing w:val="8"/>
          <w:w w:val="105"/>
        </w:rPr>
        <w:t> </w:t>
      </w:r>
      <w:r>
        <w:rPr>
          <w:w w:val="105"/>
        </w:rPr>
        <w:t>immediately </w:t>
      </w:r>
      <w:r>
        <w:rPr>
          <w:spacing w:val="8"/>
          <w:w w:val="105"/>
        </w:rPr>
        <w:t> </w:t>
      </w:r>
      <w:r>
        <w:rPr>
          <w:w w:val="105"/>
        </w:rPr>
        <w:t>life-threatening </w:t>
      </w:r>
      <w:r>
        <w:rPr>
          <w:spacing w:val="6"/>
          <w:w w:val="105"/>
        </w:rPr>
        <w:t> </w:t>
      </w:r>
      <w:r>
        <w:rPr>
          <w:w w:val="105"/>
        </w:rPr>
        <w:t>situation 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28"/>
          <w:w w:val="117"/>
        </w:rPr>
        <w:t> </w:t>
      </w:r>
      <w:r>
        <w:rPr>
          <w:w w:val="105"/>
        </w:rPr>
        <w:t>decided to</w:t>
      </w:r>
      <w:r>
        <w:rPr>
          <w:spacing w:val="2"/>
          <w:w w:val="105"/>
        </w:rPr>
        <w:t> </w:t>
      </w:r>
      <w:r>
        <w:rPr>
          <w:w w:val="105"/>
        </w:rPr>
        <w:t>apply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triage</w:t>
      </w:r>
      <w:r>
        <w:rPr>
          <w:spacing w:val="2"/>
          <w:w w:val="105"/>
        </w:rPr>
        <w:t> </w:t>
      </w:r>
      <w:r>
        <w:rPr>
          <w:w w:val="105"/>
        </w:rPr>
        <w:t>strategy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therefore </w:t>
      </w:r>
      <w:r>
        <w:rPr>
          <w:spacing w:val="-2"/>
          <w:w w:val="105"/>
        </w:rPr>
        <w:t>delayed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medical</w:t>
      </w:r>
      <w:r>
        <w:rPr>
          <w:spacing w:val="2"/>
          <w:w w:val="105"/>
        </w:rPr>
        <w:t> </w:t>
      </w:r>
      <w:r>
        <w:rPr>
          <w:w w:val="105"/>
        </w:rPr>
        <w:t>service. </w:t>
      </w:r>
      <w:r>
        <w:rPr>
          <w:spacing w:val="1"/>
          <w:w w:val="105"/>
        </w:rPr>
        <w:t> </w:t>
      </w:r>
      <w:r>
        <w:rPr>
          <w:w w:val="105"/>
        </w:rPr>
        <w:t>What</w:t>
      </w:r>
      <w:r>
        <w:rPr>
          <w:spacing w:val="26"/>
          <w:w w:val="120"/>
        </w:rPr>
        <w:t> </w:t>
      </w:r>
      <w:r>
        <w:rPr>
          <w:w w:val="105"/>
        </w:rPr>
        <w:t>supposed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30-minute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delay</w:t>
      </w:r>
      <w:r>
        <w:rPr>
          <w:spacing w:val="43"/>
          <w:w w:val="105"/>
        </w:rPr>
        <w:t> </w:t>
      </w:r>
      <w:r>
        <w:rPr>
          <w:w w:val="105"/>
        </w:rPr>
        <w:t>had</w:t>
      </w:r>
      <w:r>
        <w:rPr>
          <w:spacing w:val="42"/>
          <w:w w:val="105"/>
        </w:rPr>
        <w:t> </w:t>
      </w:r>
      <w:r>
        <w:rPr>
          <w:w w:val="105"/>
        </w:rPr>
        <w:t>turned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43"/>
          <w:w w:val="105"/>
        </w:rPr>
        <w:t> </w:t>
      </w:r>
      <w:r>
        <w:rPr>
          <w:w w:val="105"/>
        </w:rPr>
        <w:t>more</w:t>
      </w:r>
      <w:r>
        <w:rPr>
          <w:spacing w:val="42"/>
          <w:w w:val="105"/>
        </w:rPr>
        <w:t> </w:t>
      </w:r>
      <w:r>
        <w:rPr>
          <w:w w:val="105"/>
        </w:rPr>
        <w:t>than</w:t>
      </w:r>
      <w:r>
        <w:rPr>
          <w:spacing w:val="44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44"/>
          <w:w w:val="105"/>
        </w:rPr>
        <w:t> </w:t>
      </w:r>
      <w:r>
        <w:rPr>
          <w:w w:val="105"/>
        </w:rPr>
        <w:t>hour,</w:t>
      </w:r>
      <w:r>
        <w:rPr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o</w:t>
      </w:r>
      <w:r>
        <w:rPr>
          <w:spacing w:val="-4"/>
          <w:w w:val="105"/>
        </w:rPr>
        <w:t>ver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17"/>
        </w:rPr>
        <w:t> </w:t>
      </w:r>
      <w:r>
        <w:rPr>
          <w:w w:val="105"/>
        </w:rPr>
        <w:t>last</w:t>
      </w:r>
      <w:r>
        <w:rPr>
          <w:spacing w:val="12"/>
          <w:w w:val="105"/>
        </w:rPr>
        <w:t> </w:t>
      </w:r>
      <w:r>
        <w:rPr>
          <w:w w:val="105"/>
        </w:rPr>
        <w:t>12</w:t>
      </w:r>
      <w:r>
        <w:rPr>
          <w:spacing w:val="12"/>
          <w:w w:val="105"/>
        </w:rPr>
        <w:t> </w:t>
      </w:r>
      <w:r>
        <w:rPr>
          <w:w w:val="105"/>
        </w:rPr>
        <w:t>hour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1"/>
        </w:rPr>
        <w:t>patien</w:t>
      </w:r>
      <w:r>
        <w:rPr>
          <w:spacing w:val="-2"/>
        </w:rPr>
        <w:t>t’s</w:t>
      </w:r>
      <w:r>
        <w:rPr>
          <w:spacing w:val="16"/>
        </w:rPr>
        <w:t> </w:t>
      </w:r>
      <w:r>
        <w:rPr>
          <w:w w:val="105"/>
        </w:rPr>
        <w:t>life,</w:t>
      </w:r>
      <w:r>
        <w:rPr>
          <w:spacing w:val="14"/>
          <w:w w:val="105"/>
        </w:rPr>
        <w:t> </w:t>
      </w:r>
      <w:r>
        <w:rPr>
          <w:w w:val="105"/>
        </w:rPr>
        <w:t>ED</w:t>
      </w:r>
      <w:r>
        <w:rPr>
          <w:spacing w:val="13"/>
          <w:w w:val="105"/>
        </w:rPr>
        <w:t> </w:t>
      </w:r>
      <w:r>
        <w:rPr>
          <w:w w:val="105"/>
        </w:rPr>
        <w:t>staff</w:t>
      </w:r>
      <w:r>
        <w:rPr>
          <w:spacing w:val="13"/>
          <w:w w:val="105"/>
        </w:rPr>
        <w:t> </w:t>
      </w:r>
      <w:r>
        <w:rPr>
          <w:w w:val="105"/>
        </w:rPr>
        <w:t>failed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provid</w:t>
      </w:r>
      <w:r>
        <w:rPr>
          <w:spacing w:val="-2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adequate</w:t>
      </w:r>
      <w:r>
        <w:rPr>
          <w:spacing w:val="13"/>
          <w:w w:val="105"/>
        </w:rPr>
        <w:t> </w:t>
      </w:r>
      <w:r>
        <w:rPr>
          <w:w w:val="105"/>
        </w:rPr>
        <w:t>monitor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care,</w:t>
      </w:r>
      <w:r>
        <w:rPr>
          <w:spacing w:val="22"/>
          <w:w w:val="109"/>
        </w:rPr>
        <w:t> </w:t>
      </w:r>
      <w:r>
        <w:rPr>
          <w:spacing w:val="-2"/>
          <w:w w:val="105"/>
        </w:rPr>
        <w:t>which</w:t>
      </w:r>
      <w:r>
        <w:rPr>
          <w:spacing w:val="40"/>
          <w:w w:val="105"/>
        </w:rPr>
        <w:t> </w:t>
      </w:r>
      <w:r>
        <w:rPr>
          <w:spacing w:val="-3"/>
          <w:w w:val="105"/>
        </w:rPr>
        <w:t>was</w:t>
      </w:r>
      <w:r>
        <w:rPr>
          <w:spacing w:val="41"/>
          <w:w w:val="105"/>
        </w:rPr>
        <w:t> </w:t>
      </w:r>
      <w:r>
        <w:rPr>
          <w:w w:val="105"/>
        </w:rPr>
        <w:t>believed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hav</w:t>
      </w:r>
      <w:r>
        <w:rPr>
          <w:spacing w:val="-5"/>
          <w:w w:val="105"/>
        </w:rPr>
        <w:t>e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contributed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spacing w:val="-1"/>
        </w:rPr>
        <w:t>patien</w:t>
      </w:r>
      <w:r>
        <w:rPr>
          <w:spacing w:val="-2"/>
        </w:rPr>
        <w:t>t’s</w:t>
      </w:r>
      <w:r>
        <w:rPr>
          <w:spacing w:val="44"/>
        </w:rPr>
        <w:t> </w:t>
      </w:r>
      <w:r>
        <w:rPr>
          <w:spacing w:val="-1"/>
          <w:w w:val="105"/>
        </w:rPr>
        <w:t>untimely</w:t>
      </w:r>
      <w:r>
        <w:rPr>
          <w:spacing w:val="41"/>
          <w:w w:val="105"/>
        </w:rPr>
        <w:t> </w:t>
      </w:r>
      <w:r>
        <w:rPr>
          <w:w w:val="105"/>
        </w:rPr>
        <w:t>demise.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41"/>
          <w:w w:val="105"/>
        </w:rPr>
        <w:t> </w:t>
      </w:r>
      <w:r>
        <w:rPr>
          <w:w w:val="105"/>
        </w:rPr>
        <w:t>breaks</w:t>
      </w:r>
      <w:r>
        <w:rPr>
          <w:spacing w:val="29"/>
          <w:w w:val="112"/>
        </w:rPr>
        <w:t> </w:t>
      </w:r>
      <w:r>
        <w:rPr>
          <w:spacing w:val="-2"/>
          <w:w w:val="105"/>
        </w:rPr>
        <w:t>your</w:t>
      </w:r>
      <w:r>
        <w:rPr>
          <w:spacing w:val="33"/>
          <w:w w:val="105"/>
        </w:rPr>
        <w:t> </w:t>
      </w:r>
      <w:r>
        <w:rPr>
          <w:w w:val="105"/>
        </w:rPr>
        <w:t>heart</w:t>
      </w:r>
      <w:r>
        <w:rPr>
          <w:spacing w:val="33"/>
          <w:w w:val="105"/>
        </w:rPr>
        <w:t> </w:t>
      </w:r>
      <w:r>
        <w:rPr>
          <w:w w:val="105"/>
        </w:rPr>
        <w:t>when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you</w:t>
      </w:r>
      <w:r>
        <w:rPr>
          <w:spacing w:val="34"/>
          <w:w w:val="105"/>
        </w:rPr>
        <w:t> </w:t>
      </w:r>
      <w:r>
        <w:rPr>
          <w:w w:val="105"/>
        </w:rPr>
        <w:t>hear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such</w:t>
      </w:r>
      <w:r>
        <w:rPr>
          <w:spacing w:val="33"/>
          <w:w w:val="105"/>
        </w:rPr>
        <w:t> </w:t>
      </w:r>
      <w:r>
        <w:rPr>
          <w:w w:val="105"/>
        </w:rPr>
        <w:t>case</w:t>
      </w:r>
      <w:r>
        <w:rPr>
          <w:spacing w:val="33"/>
          <w:w w:val="105"/>
        </w:rPr>
        <w:t> </w:t>
      </w:r>
      <w:r>
        <w:rPr>
          <w:w w:val="105"/>
        </w:rPr>
        <w:t>happening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you</w:t>
      </w:r>
      <w:r>
        <w:rPr>
          <w:spacing w:val="33"/>
          <w:w w:val="105"/>
        </w:rPr>
        <w:t> </w:t>
      </w:r>
      <w:r>
        <w:rPr>
          <w:w w:val="105"/>
        </w:rPr>
        <w:t>cannot</w:t>
      </w:r>
      <w:r>
        <w:rPr>
          <w:spacing w:val="35"/>
          <w:w w:val="105"/>
        </w:rPr>
        <w:t> </w:t>
      </w:r>
      <w:r>
        <w:rPr>
          <w:w w:val="105"/>
        </w:rPr>
        <w:t>stop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ondering,</w:t>
      </w:r>
      <w:r>
        <w:rPr>
          <w:spacing w:val="35"/>
          <w:w w:val="105"/>
        </w:rPr>
        <w:t> </w:t>
      </w:r>
      <w:r>
        <w:rPr>
          <w:w w:val="105"/>
        </w:rPr>
        <w:t>what</w:t>
      </w:r>
      <w:r>
        <w:rPr/>
      </w:r>
    </w:p>
    <w:p>
      <w:pPr>
        <w:spacing w:after="0" w:line="241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left="137" w:right="0"/>
        <w:jc w:val="both"/>
      </w:pPr>
      <w:r>
        <w:rPr>
          <w:w w:val="110"/>
        </w:rPr>
        <w:t>if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s</w:t>
      </w:r>
      <w:r>
        <w:rPr>
          <w:spacing w:val="26"/>
          <w:w w:val="110"/>
        </w:rPr>
        <w:t> </w:t>
      </w:r>
      <w:r>
        <w:rPr>
          <w:w w:val="110"/>
        </w:rPr>
        <w:t>treated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time?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numPr>
          <w:ilvl w:val="1"/>
          <w:numId w:val="11"/>
        </w:numPr>
        <w:tabs>
          <w:tab w:pos="1020" w:val="left" w:leader="none"/>
        </w:tabs>
        <w:spacing w:before="187"/>
        <w:ind w:left="1019" w:right="0" w:hanging="882"/>
        <w:jc w:val="both"/>
        <w:rPr>
          <w:rFonts w:ascii="Georgia" w:hAnsi="Georgia" w:cs="Georgia" w:eastAsia="Georgia"/>
          <w:sz w:val="34"/>
          <w:szCs w:val="34"/>
        </w:rPr>
      </w:pPr>
      <w:bookmarkStart w:name="Motivation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rFonts w:ascii="Georgia"/>
          <w:b/>
          <w:spacing w:val="-3"/>
          <w:sz w:val="34"/>
        </w:rPr>
        <w:t>Moti</w:t>
      </w:r>
      <w:r>
        <w:rPr>
          <w:rFonts w:ascii="Georgia"/>
          <w:b/>
          <w:spacing w:val="-3"/>
          <w:sz w:val="34"/>
        </w:rPr>
        <w:t>v</w:t>
      </w:r>
      <w:r>
        <w:rPr>
          <w:rFonts w:ascii="Georgia"/>
          <w:b/>
          <w:spacing w:val="-4"/>
          <w:sz w:val="34"/>
        </w:rPr>
        <w:t>ation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20"/>
        <w:ind w:left="137" w:right="512"/>
        <w:jc w:val="both"/>
      </w:pPr>
      <w:r>
        <w:rPr>
          <w:w w:val="115"/>
        </w:rPr>
        <w:t>Located</w:t>
      </w:r>
      <w:r>
        <w:rPr>
          <w:spacing w:val="38"/>
          <w:w w:val="115"/>
        </w:rPr>
        <w:t> </w:t>
      </w:r>
      <w:r>
        <w:rPr>
          <w:w w:val="115"/>
        </w:rPr>
        <w:t>at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start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healthcare</w:t>
      </w:r>
      <w:r>
        <w:rPr>
          <w:spacing w:val="37"/>
          <w:w w:val="115"/>
        </w:rPr>
        <w:t> </w:t>
      </w:r>
      <w:r>
        <w:rPr>
          <w:spacing w:val="-3"/>
          <w:w w:val="115"/>
        </w:rPr>
        <w:t>path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y</w:t>
      </w:r>
      <w:r>
        <w:rPr>
          <w:spacing w:val="38"/>
          <w:w w:val="115"/>
        </w:rPr>
        <w:t> </w:t>
      </w:r>
      <w:hyperlink w:history="true" w:anchor="_bookmark212">
        <w:r>
          <w:rPr>
            <w:w w:val="115"/>
          </w:rPr>
          <w:t>(Ministry</w:t>
        </w:r>
        <w:r>
          <w:rPr>
            <w:spacing w:val="38"/>
            <w:w w:val="115"/>
          </w:rPr>
          <w:t> </w:t>
        </w:r>
        <w:r>
          <w:rPr>
            <w:w w:val="115"/>
          </w:rPr>
          <w:t>of</w:t>
        </w:r>
        <w:r>
          <w:rPr>
            <w:spacing w:val="39"/>
            <w:w w:val="115"/>
          </w:rPr>
          <w:t> </w:t>
        </w:r>
        <w:r>
          <w:rPr>
            <w:w w:val="115"/>
          </w:rPr>
          <w:t>Health,</w:t>
        </w:r>
      </w:hyperlink>
      <w:r>
        <w:rPr>
          <w:spacing w:val="39"/>
          <w:w w:val="115"/>
        </w:rPr>
        <w:t> </w:t>
      </w:r>
      <w:hyperlink w:history="true" w:anchor="_bookmark212">
        <w:r>
          <w:rPr>
            <w:w w:val="115"/>
          </w:rPr>
          <w:t>2016),</w:t>
        </w:r>
      </w:hyperlink>
      <w:r>
        <w:rPr>
          <w:spacing w:val="4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20"/>
        </w:rPr>
        <w:t> </w:t>
      </w:r>
      <w:r>
        <w:rPr>
          <w:w w:val="115"/>
        </w:rPr>
        <w:t>Emergency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-14"/>
          <w:w w:val="115"/>
        </w:rPr>
        <w:t> </w:t>
      </w:r>
      <w:r>
        <w:rPr>
          <w:w w:val="115"/>
        </w:rPr>
        <w:t>(ED)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other</w:t>
      </w:r>
      <w:r>
        <w:rPr>
          <w:spacing w:val="-13"/>
          <w:w w:val="115"/>
        </w:rPr>
        <w:t> </w:t>
      </w:r>
      <w:r>
        <w:rPr>
          <w:w w:val="115"/>
        </w:rPr>
        <w:t>forms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emergency</w:t>
      </w:r>
      <w:r>
        <w:rPr>
          <w:spacing w:val="-13"/>
          <w:w w:val="115"/>
        </w:rPr>
        <w:t> </w:t>
      </w:r>
      <w:r>
        <w:rPr>
          <w:w w:val="115"/>
        </w:rPr>
        <w:t>health</w:t>
      </w:r>
      <w:r>
        <w:rPr>
          <w:spacing w:val="-14"/>
          <w:w w:val="115"/>
        </w:rPr>
        <w:t> </w:t>
      </w:r>
      <w:r>
        <w:rPr>
          <w:w w:val="115"/>
        </w:rPr>
        <w:t>care</w:t>
      </w:r>
      <w:r>
        <w:rPr>
          <w:spacing w:val="-13"/>
          <w:w w:val="115"/>
        </w:rPr>
        <w:t> </w:t>
      </w:r>
      <w:r>
        <w:rPr>
          <w:w w:val="115"/>
        </w:rPr>
        <w:t>are</w:t>
      </w:r>
      <w:r>
        <w:rPr>
          <w:spacing w:val="-13"/>
          <w:w w:val="115"/>
        </w:rPr>
        <w:t> </w:t>
      </w:r>
      <w:r>
        <w:rPr>
          <w:w w:val="115"/>
        </w:rPr>
        <w:t>feeling</w:t>
      </w:r>
      <w:r>
        <w:rPr>
          <w:spacing w:val="23"/>
          <w:w w:val="105"/>
        </w:rPr>
        <w:t> </w:t>
      </w:r>
      <w:r>
        <w:rPr>
          <w:w w:val="115"/>
        </w:rPr>
        <w:t>tremendous</w:t>
      </w:r>
      <w:r>
        <w:rPr>
          <w:spacing w:val="24"/>
          <w:w w:val="115"/>
        </w:rPr>
        <w:t> </w:t>
      </w:r>
      <w:r>
        <w:rPr>
          <w:w w:val="115"/>
        </w:rPr>
        <w:t>pressure</w:t>
      </w:r>
      <w:r>
        <w:rPr>
          <w:spacing w:val="24"/>
          <w:w w:val="115"/>
        </w:rPr>
        <w:t> </w:t>
      </w:r>
      <w:r>
        <w:rPr>
          <w:w w:val="115"/>
        </w:rPr>
        <w:t>from</w:t>
      </w:r>
      <w:r>
        <w:rPr>
          <w:spacing w:val="25"/>
          <w:w w:val="115"/>
        </w:rPr>
        <w:t> </w:t>
      </w:r>
      <w:r>
        <w:rPr>
          <w:w w:val="115"/>
        </w:rPr>
        <w:t>increasing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healthcare</w:t>
      </w:r>
      <w:r>
        <w:rPr>
          <w:spacing w:val="25"/>
          <w:w w:val="115"/>
        </w:rPr>
        <w:t> </w:t>
      </w:r>
      <w:r>
        <w:rPr>
          <w:w w:val="115"/>
        </w:rPr>
        <w:t>demands.</w:t>
      </w:r>
      <w:r>
        <w:rPr>
          <w:spacing w:val="30"/>
          <w:w w:val="115"/>
        </w:rPr>
        <w:t> </w:t>
      </w:r>
      <w:r>
        <w:rPr>
          <w:w w:val="115"/>
        </w:rPr>
        <w:t>Compare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primary</w:t>
      </w:r>
      <w:r>
        <w:rPr>
          <w:spacing w:val="29"/>
          <w:w w:val="115"/>
        </w:rPr>
        <w:t> </w:t>
      </w:r>
      <w:r>
        <w:rPr>
          <w:w w:val="115"/>
        </w:rPr>
        <w:t>healthcare,</w:t>
      </w:r>
      <w:r>
        <w:rPr>
          <w:spacing w:val="31"/>
          <w:w w:val="115"/>
        </w:rPr>
        <w:t> </w:t>
      </w:r>
      <w:r>
        <w:rPr>
          <w:w w:val="115"/>
        </w:rPr>
        <w:t>emergency</w:t>
      </w:r>
      <w:r>
        <w:rPr>
          <w:spacing w:val="27"/>
          <w:w w:val="115"/>
        </w:rPr>
        <w:t> </w:t>
      </w:r>
      <w:r>
        <w:rPr>
          <w:w w:val="115"/>
        </w:rPr>
        <w:t>healthcare</w:t>
      </w:r>
      <w:r>
        <w:rPr>
          <w:spacing w:val="25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24/7</w:t>
      </w:r>
      <w:r>
        <w:rPr>
          <w:spacing w:val="26"/>
          <w:w w:val="115"/>
        </w:rPr>
        <w:t> </w:t>
      </w:r>
      <w:r>
        <w:rPr>
          <w:w w:val="115"/>
        </w:rPr>
        <w:t>operating</w:t>
      </w:r>
      <w:r>
        <w:rPr>
          <w:spacing w:val="26"/>
          <w:w w:val="115"/>
        </w:rPr>
        <w:t> </w:t>
      </w:r>
      <w:r>
        <w:rPr>
          <w:w w:val="115"/>
        </w:rPr>
        <w:t>service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haracterised</w:t>
      </w:r>
      <w:r>
        <w:rPr>
          <w:spacing w:val="24"/>
          <w:w w:val="115"/>
        </w:rPr>
        <w:t> </w:t>
      </w:r>
      <w:r>
        <w:rPr>
          <w:w w:val="115"/>
        </w:rPr>
        <w:t>with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unsc</w:t>
      </w:r>
      <w:r>
        <w:rPr>
          <w:spacing w:val="-1"/>
          <w:w w:val="115"/>
        </w:rPr>
        <w:t>heduled</w:t>
      </w:r>
      <w:r>
        <w:rPr>
          <w:spacing w:val="4"/>
          <w:w w:val="115"/>
        </w:rPr>
        <w:t> </w:t>
      </w:r>
      <w:r>
        <w:rPr>
          <w:w w:val="115"/>
        </w:rPr>
        <w:t>visits,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mostly</w:t>
      </w:r>
      <w:r>
        <w:rPr>
          <w:spacing w:val="5"/>
          <w:w w:val="115"/>
        </w:rPr>
        <w:t> </w:t>
      </w:r>
      <w:r>
        <w:rPr>
          <w:w w:val="115"/>
        </w:rPr>
        <w:t>deals</w:t>
      </w:r>
      <w:r>
        <w:rPr>
          <w:spacing w:val="4"/>
          <w:w w:val="115"/>
        </w:rPr>
        <w:t> </w:t>
      </w:r>
      <w:r>
        <w:rPr>
          <w:w w:val="115"/>
        </w:rPr>
        <w:t>with</w:t>
      </w:r>
      <w:r>
        <w:rPr>
          <w:spacing w:val="6"/>
          <w:w w:val="115"/>
        </w:rPr>
        <w:t> </w:t>
      </w:r>
      <w:r>
        <w:rPr>
          <w:w w:val="115"/>
        </w:rPr>
        <w:t>critical</w:t>
      </w:r>
      <w:r>
        <w:rPr>
          <w:spacing w:val="5"/>
          <w:w w:val="115"/>
        </w:rPr>
        <w:t> </w:t>
      </w:r>
      <w:r>
        <w:rPr>
          <w:w w:val="115"/>
        </w:rPr>
        <w:t>conditions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need</w:t>
      </w:r>
      <w:r>
        <w:rPr>
          <w:spacing w:val="4"/>
          <w:w w:val="115"/>
        </w:rPr>
        <w:t> </w:t>
      </w:r>
      <w:r>
        <w:rPr>
          <w:w w:val="115"/>
        </w:rPr>
        <w:t>immediate</w:t>
      </w:r>
      <w:r>
        <w:rPr>
          <w:spacing w:val="24"/>
          <w:w w:val="114"/>
        </w:rPr>
        <w:t> </w:t>
      </w:r>
      <w:r>
        <w:rPr>
          <w:spacing w:val="-1"/>
          <w:w w:val="115"/>
        </w:rPr>
        <w:t>attention</w:t>
      </w:r>
      <w:r>
        <w:rPr>
          <w:w w:val="115"/>
        </w:rPr>
        <w:t> </w:t>
      </w:r>
      <w:hyperlink w:history="true" w:anchor="_bookmark209">
        <w:r>
          <w:rPr>
            <w:w w:val="115"/>
          </w:rPr>
          <w:t>(Ministry of Health,</w:t>
        </w:r>
      </w:hyperlink>
      <w:r>
        <w:rPr>
          <w:spacing w:val="1"/>
          <w:w w:val="115"/>
        </w:rPr>
        <w:t> </w:t>
      </w:r>
      <w:hyperlink w:history="true" w:anchor="_bookmark209">
        <w:r>
          <w:rPr>
            <w:w w:val="115"/>
          </w:rPr>
          <w:t>2009,</w:t>
        </w:r>
      </w:hyperlink>
      <w:r>
        <w:rPr>
          <w:w w:val="115"/>
        </w:rPr>
        <w:t> </w:t>
      </w:r>
      <w:hyperlink w:history="true" w:anchor="_bookmark211">
        <w:r>
          <w:rPr>
            <w:w w:val="115"/>
          </w:rPr>
          <w:t>2015),</w:t>
        </w:r>
      </w:hyperlink>
      <w:r>
        <w:rPr>
          <w:spacing w:val="1"/>
          <w:w w:val="115"/>
        </w:rPr>
        <w:t> </w:t>
      </w:r>
      <w:r>
        <w:rPr>
          <w:w w:val="115"/>
        </w:rPr>
        <w:t>therefore ED </w:t>
      </w:r>
      <w:r>
        <w:rPr>
          <w:spacing w:val="-2"/>
          <w:w w:val="115"/>
        </w:rPr>
        <w:t>frequen</w:t>
      </w:r>
      <w:r>
        <w:rPr>
          <w:spacing w:val="-1"/>
          <w:w w:val="115"/>
        </w:rPr>
        <w:t>tly</w:t>
      </w:r>
      <w:r>
        <w:rPr>
          <w:w w:val="115"/>
        </w:rPr>
        <w:t> </w:t>
      </w:r>
      <w:r>
        <w:rPr>
          <w:spacing w:val="-2"/>
          <w:w w:val="115"/>
        </w:rPr>
        <w:t>encoun</w:t>
      </w:r>
      <w:r>
        <w:rPr>
          <w:spacing w:val="-1"/>
          <w:w w:val="115"/>
        </w:rPr>
        <w:t>ters</w:t>
      </w:r>
      <w:r>
        <w:rPr>
          <w:w w:val="115"/>
        </w:rPr>
        <w:t> an</w:t>
      </w:r>
      <w:r>
        <w:rPr>
          <w:spacing w:val="21"/>
          <w:w w:val="118"/>
        </w:rPr>
        <w:t> </w:t>
      </w:r>
      <w:r>
        <w:rPr>
          <w:w w:val="115"/>
        </w:rPr>
        <w:t>infl</w:t>
      </w:r>
      <w:r>
        <w:rPr>
          <w:spacing w:val="70"/>
          <w:w w:val="115"/>
        </w:rPr>
        <w:t> </w:t>
      </w:r>
      <w:r>
        <w:rPr>
          <w:w w:val="115"/>
        </w:rPr>
        <w:t>of</w:t>
      </w:r>
      <w:r>
        <w:rPr>
          <w:spacing w:val="-44"/>
          <w:w w:val="115"/>
        </w:rPr>
        <w:t> </w:t>
      </w:r>
      <w:r>
        <w:rPr>
          <w:spacing w:val="-1"/>
          <w:w w:val="115"/>
        </w:rPr>
        <w:t>unanticipated</w:t>
      </w:r>
      <w:r>
        <w:rPr>
          <w:spacing w:val="-45"/>
          <w:w w:val="115"/>
        </w:rPr>
        <w:t> </w:t>
      </w:r>
      <w:r>
        <w:rPr>
          <w:w w:val="115"/>
        </w:rPr>
        <w:t>emergencies</w:t>
      </w:r>
      <w:r>
        <w:rPr>
          <w:spacing w:val="-44"/>
          <w:w w:val="115"/>
        </w:rPr>
        <w:t> </w:t>
      </w:r>
      <w:r>
        <w:rPr>
          <w:spacing w:val="-3"/>
          <w:w w:val="115"/>
        </w:rPr>
        <w:t>such</w:t>
      </w:r>
      <w:r>
        <w:rPr>
          <w:spacing w:val="-44"/>
          <w:w w:val="115"/>
        </w:rPr>
        <w:t> </w:t>
      </w:r>
      <w:r>
        <w:rPr>
          <w:w w:val="115"/>
        </w:rPr>
        <w:t>as</w:t>
      </w:r>
      <w:r>
        <w:rPr>
          <w:spacing w:val="-45"/>
          <w:w w:val="115"/>
        </w:rPr>
        <w:t> </w:t>
      </w:r>
      <w:r>
        <w:rPr>
          <w:spacing w:val="2"/>
          <w:w w:val="115"/>
        </w:rPr>
        <w:t>major</w:t>
      </w:r>
      <w:r>
        <w:rPr>
          <w:spacing w:val="-44"/>
          <w:w w:val="115"/>
        </w:rPr>
        <w:t> </w:t>
      </w:r>
      <w:r>
        <w:rPr>
          <w:w w:val="115"/>
        </w:rPr>
        <w:t>traffic</w:t>
      </w:r>
      <w:r>
        <w:rPr>
          <w:spacing w:val="-45"/>
          <w:w w:val="115"/>
        </w:rPr>
        <w:t> </w:t>
      </w:r>
      <w:r>
        <w:rPr>
          <w:spacing w:val="-2"/>
          <w:w w:val="115"/>
        </w:rPr>
        <w:t>acciden</w:t>
      </w:r>
      <w:r>
        <w:rPr>
          <w:spacing w:val="-1"/>
          <w:w w:val="115"/>
        </w:rPr>
        <w:t>t,</w:t>
      </w:r>
      <w:r>
        <w:rPr>
          <w:spacing w:val="-42"/>
          <w:w w:val="115"/>
        </w:rPr>
        <w:t> </w:t>
      </w:r>
      <w:r>
        <w:rPr>
          <w:w w:val="115"/>
        </w:rPr>
        <w:t>mass</w:t>
      </w:r>
      <w:r>
        <w:rPr>
          <w:spacing w:val="-45"/>
          <w:w w:val="115"/>
        </w:rPr>
        <w:t> </w:t>
      </w:r>
      <w:r>
        <w:rPr>
          <w:spacing w:val="3"/>
          <w:w w:val="115"/>
        </w:rPr>
        <w:t>food</w:t>
      </w:r>
      <w:r>
        <w:rPr>
          <w:spacing w:val="-44"/>
          <w:w w:val="115"/>
        </w:rPr>
        <w:t> </w:t>
      </w:r>
      <w:r>
        <w:rPr>
          <w:w w:val="115"/>
        </w:rPr>
        <w:t>poisoning</w:t>
      </w:r>
      <w:r>
        <w:rPr>
          <w:spacing w:val="34"/>
          <w:w w:val="104"/>
        </w:rPr>
        <w:t> </w:t>
      </w:r>
      <w:r>
        <w:rPr>
          <w:w w:val="115"/>
        </w:rPr>
        <w:t>and</w:t>
      </w:r>
      <w:r>
        <w:rPr>
          <w:spacing w:val="-35"/>
          <w:w w:val="115"/>
        </w:rPr>
        <w:t> </w:t>
      </w:r>
      <w:r>
        <w:rPr>
          <w:w w:val="115"/>
        </w:rPr>
        <w:t>disease</w:t>
      </w:r>
      <w:r>
        <w:rPr>
          <w:spacing w:val="-35"/>
          <w:w w:val="115"/>
        </w:rPr>
        <w:t> </w:t>
      </w:r>
      <w:r>
        <w:rPr>
          <w:w w:val="115"/>
        </w:rPr>
        <w:t>outbreaks.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Unfortunately,</w:t>
      </w:r>
      <w:r>
        <w:rPr>
          <w:spacing w:val="-34"/>
          <w:w w:val="115"/>
        </w:rPr>
        <w:t> </w:t>
      </w:r>
      <w:r>
        <w:rPr>
          <w:w w:val="115"/>
        </w:rPr>
        <w:t>due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-34"/>
          <w:w w:val="115"/>
        </w:rPr>
        <w:t> </w:t>
      </w:r>
      <w:r>
        <w:rPr>
          <w:w w:val="115"/>
        </w:rPr>
        <w:t>limited</w:t>
      </w:r>
      <w:r>
        <w:rPr>
          <w:spacing w:val="-35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nd</w:t>
      </w:r>
      <w:r>
        <w:rPr>
          <w:spacing w:val="-34"/>
          <w:w w:val="115"/>
        </w:rPr>
        <w:t> </w:t>
      </w:r>
      <w:r>
        <w:rPr>
          <w:w w:val="115"/>
        </w:rPr>
        <w:t>often</w:t>
      </w:r>
      <w:r>
        <w:rPr>
          <w:spacing w:val="-34"/>
          <w:w w:val="115"/>
        </w:rPr>
        <w:t> </w:t>
      </w:r>
      <w:r>
        <w:rPr>
          <w:w w:val="115"/>
        </w:rPr>
        <w:t>diminishing</w:t>
      </w:r>
      <w:r>
        <w:rPr>
          <w:spacing w:val="-35"/>
          <w:w w:val="115"/>
        </w:rPr>
        <w:t> </w:t>
      </w:r>
      <w:r>
        <w:rPr>
          <w:w w:val="115"/>
        </w:rPr>
        <w:t>resources,</w:t>
      </w:r>
      <w:r>
        <w:rPr>
          <w:spacing w:val="20"/>
          <w:w w:val="106"/>
        </w:rPr>
        <w:t> </w:t>
      </w:r>
      <w:r>
        <w:rPr>
          <w:w w:val="115"/>
        </w:rPr>
        <w:t>public</w:t>
      </w:r>
      <w:r>
        <w:rPr>
          <w:spacing w:val="34"/>
          <w:w w:val="115"/>
        </w:rPr>
        <w:t> </w:t>
      </w:r>
      <w:r>
        <w:rPr>
          <w:spacing w:val="-1"/>
          <w:w w:val="115"/>
        </w:rPr>
        <w:t>healthcare</w:t>
      </w:r>
      <w:r>
        <w:rPr>
          <w:spacing w:val="35"/>
          <w:w w:val="115"/>
        </w:rPr>
        <w:t> </w:t>
      </w:r>
      <w:r>
        <w:rPr>
          <w:w w:val="115"/>
        </w:rPr>
        <w:t>facilities</w:t>
      </w:r>
      <w:r>
        <w:rPr>
          <w:spacing w:val="36"/>
          <w:w w:val="115"/>
        </w:rPr>
        <w:t> </w:t>
      </w:r>
      <w:r>
        <w:rPr>
          <w:w w:val="115"/>
        </w:rPr>
        <w:t>often</w:t>
      </w:r>
      <w:r>
        <w:rPr>
          <w:spacing w:val="35"/>
          <w:w w:val="115"/>
        </w:rPr>
        <w:t> </w:t>
      </w:r>
      <w:r>
        <w:rPr>
          <w:w w:val="115"/>
        </w:rPr>
        <w:t>had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operate</w:t>
      </w:r>
      <w:r>
        <w:rPr>
          <w:spacing w:val="36"/>
          <w:w w:val="115"/>
        </w:rPr>
        <w:t> </w:t>
      </w:r>
      <w:r>
        <w:rPr>
          <w:w w:val="115"/>
        </w:rPr>
        <w:t>at</w:t>
      </w:r>
      <w:r>
        <w:rPr>
          <w:spacing w:val="35"/>
          <w:w w:val="115"/>
        </w:rPr>
        <w:t> </w:t>
      </w:r>
      <w:r>
        <w:rPr>
          <w:w w:val="115"/>
        </w:rPr>
        <w:t>near</w:t>
      </w:r>
      <w:r>
        <w:rPr>
          <w:spacing w:val="35"/>
          <w:w w:val="115"/>
        </w:rPr>
        <w:t> </w:t>
      </w:r>
      <w:r>
        <w:rPr>
          <w:w w:val="115"/>
        </w:rPr>
        <w:t>full</w:t>
      </w:r>
      <w:r>
        <w:rPr>
          <w:spacing w:val="35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reduce</w:t>
      </w:r>
      <w:r>
        <w:rPr>
          <w:spacing w:val="34"/>
          <w:w w:val="112"/>
        </w:rPr>
        <w:t> </w:t>
      </w:r>
      <w:r>
        <w:rPr>
          <w:w w:val="115"/>
        </w:rPr>
        <w:t>operation</w:t>
      </w:r>
      <w:r>
        <w:rPr>
          <w:spacing w:val="14"/>
          <w:w w:val="115"/>
        </w:rPr>
        <w:t> </w:t>
      </w:r>
      <w:r>
        <w:rPr>
          <w:w w:val="115"/>
        </w:rPr>
        <w:t>costs</w:t>
      </w:r>
      <w:r>
        <w:rPr>
          <w:spacing w:val="13"/>
          <w:w w:val="115"/>
        </w:rPr>
        <w:t> </w:t>
      </w:r>
      <w:hyperlink w:history="true" w:anchor="_bookmark229">
        <w:r>
          <w:rPr>
            <w:spacing w:val="-3"/>
            <w:w w:val="115"/>
          </w:rPr>
          <w:t>(Salw</w:t>
        </w:r>
        <w:r>
          <w:rPr>
            <w:spacing w:val="-2"/>
            <w:w w:val="115"/>
          </w:rPr>
          <w:t>a</w:t>
        </w:r>
        <w:r>
          <w:rPr>
            <w:spacing w:val="-3"/>
            <w:w w:val="115"/>
          </w:rPr>
          <w:t>y</w:t>
        </w:r>
        <w:r>
          <w:rPr>
            <w:spacing w:val="14"/>
            <w:w w:val="115"/>
          </w:rPr>
          <w:t> </w:t>
        </w:r>
        <w:r>
          <w:rPr>
            <w:w w:val="115"/>
          </w:rPr>
          <w:t>et</w:t>
        </w:r>
        <w:r>
          <w:rPr>
            <w:spacing w:val="13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14"/>
          <w:w w:val="115"/>
        </w:rPr>
        <w:t> </w:t>
      </w:r>
      <w:hyperlink w:history="true" w:anchor="_bookmark229">
        <w:r>
          <w:rPr>
            <w:w w:val="115"/>
          </w:rPr>
          <w:t>2017),</w:t>
        </w:r>
      </w:hyperlink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leaves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13"/>
          <w:w w:val="115"/>
        </w:rPr>
        <w:t> </w:t>
      </w:r>
      <w:r>
        <w:rPr>
          <w:w w:val="115"/>
        </w:rPr>
        <w:t>small</w:t>
      </w:r>
      <w:r>
        <w:rPr>
          <w:spacing w:val="15"/>
          <w:w w:val="115"/>
        </w:rPr>
        <w:t> </w:t>
      </w:r>
      <w:r>
        <w:rPr>
          <w:w w:val="115"/>
        </w:rPr>
        <w:t>buff</w:t>
      </w:r>
      <w:r>
        <w:rPr>
          <w:spacing w:val="49"/>
          <w:w w:val="115"/>
        </w:rPr>
        <w:t> </w:t>
      </w:r>
      <w:r>
        <w:rPr>
          <w:w w:val="115"/>
        </w:rPr>
        <w:t>zone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23"/>
          <w:w w:val="120"/>
        </w:rPr>
        <w:t> </w:t>
      </w:r>
      <w:r>
        <w:rPr>
          <w:w w:val="115"/>
        </w:rPr>
        <w:t>deal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abnormally</w:t>
      </w:r>
      <w:r>
        <w:rPr>
          <w:spacing w:val="1"/>
          <w:w w:val="115"/>
        </w:rPr>
        <w:t> </w:t>
      </w:r>
      <w:r>
        <w:rPr>
          <w:w w:val="115"/>
        </w:rPr>
        <w:t>high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als,</w:t>
      </w:r>
      <w:r>
        <w:rPr>
          <w:w w:val="115"/>
        </w:rPr>
        <w:t> so it is quite</w:t>
      </w:r>
      <w:r>
        <w:rPr>
          <w:spacing w:val="-1"/>
          <w:w w:val="115"/>
        </w:rPr>
        <w:t> </w:t>
      </w:r>
      <w:r>
        <w:rPr>
          <w:w w:val="115"/>
        </w:rPr>
        <w:t>safe to suggest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ED staffs are</w:t>
      </w:r>
      <w:r>
        <w:rPr>
          <w:spacing w:val="25"/>
          <w:w w:val="115"/>
        </w:rPr>
        <w:t> </w:t>
      </w:r>
      <w:r>
        <w:rPr>
          <w:w w:val="110"/>
        </w:rPr>
        <w:t>underprepared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congestion.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28" w:right="512" w:firstLine="359"/>
        <w:jc w:val="both"/>
      </w:pP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congestion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crisis</w:t>
      </w:r>
      <w:r>
        <w:rPr>
          <w:spacing w:val="-38"/>
          <w:w w:val="115"/>
        </w:rPr>
        <w:t> </w:t>
      </w:r>
      <w:r>
        <w:rPr>
          <w:w w:val="115"/>
        </w:rPr>
        <w:t>in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New</w:t>
      </w:r>
      <w:r>
        <w:rPr>
          <w:spacing w:val="-37"/>
          <w:w w:val="115"/>
        </w:rPr>
        <w:t> </w:t>
      </w:r>
      <w:r>
        <w:rPr>
          <w:w w:val="115"/>
        </w:rPr>
        <w:t>Zealand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healthcare</w:t>
      </w:r>
      <w:r>
        <w:rPr>
          <w:spacing w:val="-38"/>
          <w:w w:val="115"/>
        </w:rPr>
        <w:t> </w:t>
      </w:r>
      <w:r>
        <w:rPr>
          <w:w w:val="115"/>
        </w:rPr>
        <w:t>service</w:t>
      </w:r>
      <w:r>
        <w:rPr>
          <w:spacing w:val="-37"/>
          <w:w w:val="115"/>
        </w:rPr>
        <w:t> </w:t>
      </w:r>
      <w:r>
        <w:rPr>
          <w:spacing w:val="2"/>
          <w:w w:val="115"/>
        </w:rPr>
        <w:t>stood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well</w:t>
      </w:r>
      <w:r>
        <w:rPr>
          <w:spacing w:val="-38"/>
          <w:w w:val="115"/>
        </w:rPr>
        <w:t> </w:t>
      </w:r>
      <w:r>
        <w:rPr>
          <w:w w:val="115"/>
        </w:rPr>
        <w:t>recognised</w:t>
      </w:r>
      <w:r>
        <w:rPr>
          <w:spacing w:val="34"/>
          <w:w w:val="105"/>
        </w:rPr>
        <w:t> </w:t>
      </w:r>
      <w:r>
        <w:rPr>
          <w:spacing w:val="-5"/>
          <w:w w:val="115"/>
        </w:rPr>
        <w:t>by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academic</w:t>
      </w:r>
      <w:r>
        <w:rPr>
          <w:spacing w:val="-21"/>
          <w:w w:val="115"/>
        </w:rPr>
        <w:t> </w:t>
      </w:r>
      <w:r>
        <w:rPr>
          <w:spacing w:val="-5"/>
          <w:w w:val="115"/>
        </w:rPr>
        <w:t>comm</w:t>
      </w:r>
      <w:r>
        <w:rPr>
          <w:spacing w:val="-4"/>
          <w:w w:val="115"/>
        </w:rPr>
        <w:t>unit</w:t>
      </w:r>
      <w:r>
        <w:rPr>
          <w:spacing w:val="-5"/>
          <w:w w:val="115"/>
        </w:rPr>
        <w:t>y,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nd</w:t>
      </w:r>
      <w:r>
        <w:rPr>
          <w:spacing w:val="-20"/>
          <w:w w:val="115"/>
        </w:rPr>
        <w:t> </w:t>
      </w:r>
      <w:r>
        <w:rPr>
          <w:w w:val="115"/>
        </w:rPr>
        <w:t>there</w:t>
      </w:r>
      <w:r>
        <w:rPr>
          <w:spacing w:val="-20"/>
          <w:w w:val="115"/>
        </w:rPr>
        <w:t> </w:t>
      </w:r>
      <w:r>
        <w:rPr>
          <w:w w:val="115"/>
        </w:rPr>
        <w:t>is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substantial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recen</w:t>
      </w:r>
      <w:r>
        <w:rPr>
          <w:spacing w:val="-2"/>
          <w:w w:val="115"/>
        </w:rPr>
        <w:t>t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ongoing</w:t>
      </w:r>
      <w:r>
        <w:rPr>
          <w:spacing w:val="51"/>
          <w:w w:val="104"/>
        </w:rPr>
        <w:t> </w:t>
      </w:r>
      <w:r>
        <w:rPr>
          <w:spacing w:val="-2"/>
          <w:w w:val="115"/>
        </w:rPr>
        <w:t>researc</w:t>
      </w:r>
      <w:r>
        <w:rPr>
          <w:spacing w:val="-1"/>
          <w:w w:val="115"/>
        </w:rPr>
        <w:t>h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7"/>
          <w:w w:val="115"/>
        </w:rPr>
        <w:t> </w:t>
      </w:r>
      <w:r>
        <w:rPr>
          <w:w w:val="115"/>
        </w:rPr>
        <w:t>aims</w:t>
      </w:r>
      <w:r>
        <w:rPr>
          <w:spacing w:val="38"/>
          <w:w w:val="115"/>
        </w:rPr>
        <w:t> </w:t>
      </w:r>
      <w:r>
        <w:rPr>
          <w:w w:val="115"/>
        </w:rPr>
        <w:t>at</w:t>
      </w:r>
      <w:r>
        <w:rPr>
          <w:spacing w:val="37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viding</w:t>
      </w:r>
      <w:r>
        <w:rPr>
          <w:spacing w:val="37"/>
          <w:w w:val="115"/>
        </w:rPr>
        <w:t> </w:t>
      </w:r>
      <w:r>
        <w:rPr>
          <w:spacing w:val="-1"/>
          <w:w w:val="115"/>
        </w:rPr>
        <w:t>alternativ</w:t>
      </w:r>
      <w:r>
        <w:rPr>
          <w:spacing w:val="-2"/>
          <w:w w:val="115"/>
        </w:rPr>
        <w:t>e</w:t>
      </w:r>
      <w:r>
        <w:rPr>
          <w:spacing w:val="38"/>
          <w:w w:val="115"/>
        </w:rPr>
        <w:t> </w:t>
      </w:r>
      <w:r>
        <w:rPr>
          <w:w w:val="115"/>
        </w:rPr>
        <w:t>operational</w:t>
      </w:r>
      <w:r>
        <w:rPr>
          <w:spacing w:val="38"/>
          <w:w w:val="115"/>
        </w:rPr>
        <w:t> </w:t>
      </w:r>
      <w:r>
        <w:rPr>
          <w:w w:val="115"/>
        </w:rPr>
        <w:t>strategies.</w:t>
      </w:r>
      <w:r>
        <w:rPr>
          <w:spacing w:val="50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38"/>
          <w:w w:val="115"/>
        </w:rPr>
        <w:t> </w:t>
      </w:r>
      <w:r>
        <w:rPr>
          <w:w w:val="115"/>
        </w:rPr>
        <w:t>instance,</w:t>
      </w:r>
      <w:r>
        <w:rPr>
          <w:spacing w:val="27"/>
          <w:w w:val="115"/>
        </w:rPr>
        <w:t> </w:t>
      </w:r>
      <w:hyperlink w:history="true" w:anchor="_bookmark160">
        <w:r>
          <w:rPr>
            <w:w w:val="115"/>
          </w:rPr>
          <w:t>Adams</w:t>
        </w:r>
        <w:r>
          <w:rPr>
            <w:spacing w:val="-29"/>
            <w:w w:val="115"/>
          </w:rPr>
          <w:t> </w:t>
        </w:r>
        <w:r>
          <w:rPr>
            <w:w w:val="115"/>
          </w:rPr>
          <w:t>et</w:t>
        </w:r>
        <w:r>
          <w:rPr>
            <w:spacing w:val="-29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29"/>
          <w:w w:val="115"/>
        </w:rPr>
        <w:t> </w:t>
      </w:r>
      <w:hyperlink w:history="true" w:anchor="_bookmark160">
        <w:r>
          <w:rPr>
            <w:spacing w:val="-2"/>
            <w:w w:val="115"/>
          </w:rPr>
          <w:t>(2018</w:t>
        </w:r>
      </w:hyperlink>
      <w:r>
        <w:rPr>
          <w:spacing w:val="-1"/>
          <w:w w:val="115"/>
        </w:rPr>
        <w:t>)</w:t>
      </w:r>
      <w:r>
        <w:rPr>
          <w:spacing w:val="-29"/>
          <w:w w:val="115"/>
        </w:rPr>
        <w:t> </w:t>
      </w:r>
      <w:r>
        <w:rPr>
          <w:w w:val="115"/>
        </w:rPr>
        <w:t>is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currently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working</w:t>
      </w:r>
      <w:r>
        <w:rPr>
          <w:spacing w:val="-29"/>
          <w:w w:val="115"/>
        </w:rPr>
        <w:t> </w:t>
      </w:r>
      <w:r>
        <w:rPr>
          <w:w w:val="115"/>
        </w:rPr>
        <w:t>on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ulations</w:t>
      </w:r>
      <w:r>
        <w:rPr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Auc</w:t>
      </w:r>
      <w:r>
        <w:rPr>
          <w:spacing w:val="-1"/>
          <w:w w:val="115"/>
        </w:rPr>
        <w:t>kland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hospita</w:t>
      </w:r>
      <w:r>
        <w:rPr>
          <w:spacing w:val="-2"/>
          <w:w w:val="115"/>
        </w:rPr>
        <w:t>l’s</w:t>
      </w:r>
      <w:r>
        <w:rPr>
          <w:spacing w:val="47"/>
          <w:w w:val="57"/>
        </w:rPr>
        <w:t> </w:t>
      </w:r>
      <w:r>
        <w:rPr>
          <w:w w:val="115"/>
        </w:rPr>
        <w:t>Emergency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-25"/>
          <w:w w:val="115"/>
        </w:rPr>
        <w:t> </w:t>
      </w:r>
      <w:r>
        <w:rPr>
          <w:w w:val="115"/>
        </w:rPr>
        <w:t>with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d</w:t>
      </w:r>
      <w:r>
        <w:rPr>
          <w:spacing w:val="-25"/>
          <w:w w:val="115"/>
        </w:rPr>
        <w:t> </w:t>
      </w:r>
      <w:r>
        <w:rPr>
          <w:spacing w:val="1"/>
          <w:w w:val="115"/>
        </w:rPr>
        <w:t>model,</w:t>
      </w:r>
      <w:r>
        <w:rPr>
          <w:spacing w:val="-25"/>
          <w:w w:val="115"/>
        </w:rPr>
        <w:t> </w:t>
      </w:r>
      <w:r>
        <w:rPr>
          <w:w w:val="115"/>
        </w:rPr>
        <w:t>where</w:t>
      </w:r>
      <w:r>
        <w:rPr>
          <w:spacing w:val="-24"/>
          <w:w w:val="115"/>
        </w:rPr>
        <w:t> </w:t>
      </w:r>
      <w:r>
        <w:rPr>
          <w:w w:val="115"/>
        </w:rPr>
        <w:t>doctors</w:t>
      </w:r>
      <w:r>
        <w:rPr>
          <w:spacing w:val="-24"/>
          <w:w w:val="115"/>
        </w:rPr>
        <w:t> </w:t>
      </w:r>
      <w:r>
        <w:rPr>
          <w:w w:val="115"/>
        </w:rPr>
        <w:t>form</w:t>
      </w:r>
      <w:r>
        <w:rPr>
          <w:spacing w:val="-25"/>
          <w:w w:val="115"/>
        </w:rPr>
        <w:t> </w:t>
      </w:r>
      <w:r>
        <w:rPr>
          <w:w w:val="115"/>
        </w:rPr>
        <w:t>small</w:t>
      </w:r>
      <w:r>
        <w:rPr>
          <w:spacing w:val="-24"/>
          <w:w w:val="115"/>
        </w:rPr>
        <w:t> </w:t>
      </w:r>
      <w:r>
        <w:rPr>
          <w:w w:val="115"/>
        </w:rPr>
        <w:t>cross-functional</w:t>
      </w:r>
      <w:r>
        <w:rPr>
          <w:spacing w:val="22"/>
          <w:w w:val="109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m</w:t>
      </w:r>
      <w:r>
        <w:rPr>
          <w:spacing w:val="-1"/>
          <w:w w:val="115"/>
        </w:rPr>
        <w:t>ultidisciplinary</w:t>
      </w:r>
      <w:r>
        <w:rPr>
          <w:spacing w:val="5"/>
          <w:w w:val="115"/>
        </w:rPr>
        <w:t> </w:t>
      </w:r>
      <w:r>
        <w:rPr>
          <w:w w:val="115"/>
        </w:rPr>
        <w:t>teams.</w:t>
      </w:r>
      <w:r>
        <w:rPr>
          <w:spacing w:val="32"/>
          <w:w w:val="115"/>
        </w:rPr>
        <w:t> </w:t>
      </w:r>
      <w:r>
        <w:rPr>
          <w:w w:val="115"/>
        </w:rPr>
        <w:t>Experimental</w:t>
      </w:r>
      <w:r>
        <w:rPr>
          <w:spacing w:val="5"/>
          <w:w w:val="115"/>
        </w:rPr>
        <w:t> </w:t>
      </w:r>
      <w:r>
        <w:rPr>
          <w:w w:val="115"/>
        </w:rPr>
        <w:t>trials</w:t>
      </w:r>
      <w:r>
        <w:rPr>
          <w:spacing w:val="6"/>
          <w:w w:val="115"/>
        </w:rPr>
        <w:t> </w:t>
      </w:r>
      <w:r>
        <w:rPr>
          <w:w w:val="115"/>
        </w:rPr>
        <w:t>had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en</w:t>
      </w:r>
      <w:r>
        <w:rPr>
          <w:spacing w:val="6"/>
          <w:w w:val="115"/>
        </w:rPr>
        <w:t> </w:t>
      </w:r>
      <w:r>
        <w:rPr>
          <w:w w:val="115"/>
        </w:rPr>
        <w:t>place</w:t>
      </w:r>
      <w:r>
        <w:rPr>
          <w:spacing w:val="5"/>
          <w:w w:val="115"/>
        </w:rPr>
        <w:t> </w:t>
      </w:r>
      <w:r>
        <w:rPr>
          <w:w w:val="115"/>
        </w:rPr>
        <w:t>at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Auck</w:t>
      </w:r>
      <w:r>
        <w:rPr>
          <w:spacing w:val="-1"/>
          <w:w w:val="115"/>
        </w:rPr>
        <w:t>land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cit</w:t>
      </w:r>
      <w:r>
        <w:rPr>
          <w:spacing w:val="-3"/>
          <w:w w:val="115"/>
        </w:rPr>
        <w:t>y</w:t>
      </w:r>
      <w:r>
        <w:rPr>
          <w:spacing w:val="-10"/>
          <w:w w:val="115"/>
        </w:rPr>
        <w:t> </w:t>
      </w:r>
      <w:r>
        <w:rPr>
          <w:w w:val="115"/>
        </w:rPr>
        <w:t>hospital</w:t>
      </w:r>
      <w:r>
        <w:rPr>
          <w:spacing w:val="-9"/>
          <w:w w:val="115"/>
        </w:rPr>
        <w:t> </w:t>
      </w:r>
      <w:r>
        <w:rPr>
          <w:w w:val="115"/>
        </w:rPr>
        <w:t>during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Decem</w:t>
      </w:r>
      <w:r>
        <w:rPr>
          <w:spacing w:val="-1"/>
          <w:w w:val="115"/>
        </w:rPr>
        <w:t>ber</w:t>
      </w:r>
      <w:r>
        <w:rPr>
          <w:spacing w:val="-9"/>
          <w:w w:val="115"/>
        </w:rPr>
        <w:t> </w:t>
      </w:r>
      <w:r>
        <w:rPr>
          <w:w w:val="115"/>
        </w:rPr>
        <w:t>2018</w:t>
      </w:r>
      <w:r>
        <w:rPr>
          <w:spacing w:val="-9"/>
          <w:w w:val="115"/>
        </w:rPr>
        <w:t> </w:t>
      </w:r>
      <w:r>
        <w:rPr>
          <w:w w:val="115"/>
        </w:rPr>
        <w:t>-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January</w:t>
      </w:r>
      <w:r>
        <w:rPr>
          <w:spacing w:val="-9"/>
          <w:w w:val="115"/>
        </w:rPr>
        <w:t> </w:t>
      </w:r>
      <w:r>
        <w:rPr>
          <w:w w:val="115"/>
        </w:rPr>
        <w:t>2019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ev</w:t>
      </w:r>
      <w:r>
        <w:rPr>
          <w:spacing w:val="-2"/>
          <w:w w:val="115"/>
        </w:rPr>
        <w:t>aluate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effec</w:t>
      </w:r>
      <w:r>
        <w:rPr>
          <w:spacing w:val="-1"/>
          <w:w w:val="115"/>
        </w:rPr>
        <w:t>tiv</w:t>
      </w:r>
      <w:r>
        <w:rPr>
          <w:spacing w:val="-2"/>
          <w:w w:val="115"/>
        </w:rPr>
        <w:t>eness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35"/>
          <w:w w:val="101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ods</w:t>
      </w:r>
      <w:r>
        <w:rPr>
          <w:spacing w:val="-11"/>
          <w:w w:val="115"/>
        </w:rPr>
        <w:t> </w:t>
      </w:r>
      <w:r>
        <w:rPr>
          <w:w w:val="115"/>
        </w:rPr>
        <w:t>strategy</w:t>
      </w:r>
      <w:r>
        <w:rPr>
          <w:spacing w:val="-11"/>
          <w:w w:val="115"/>
        </w:rPr>
        <w:t> </w:t>
      </w:r>
      <w:r>
        <w:rPr>
          <w:w w:val="115"/>
        </w:rPr>
        <w:t>compare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preceden</w:t>
      </w:r>
      <w:r>
        <w:rPr>
          <w:spacing w:val="-1"/>
          <w:w w:val="115"/>
        </w:rPr>
        <w:t>t</w:t>
      </w:r>
      <w:r>
        <w:rPr>
          <w:spacing w:val="-11"/>
          <w:w w:val="115"/>
        </w:rPr>
        <w:t> </w:t>
      </w:r>
      <w:r>
        <w:rPr>
          <w:w w:val="115"/>
        </w:rPr>
        <w:t>triage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strategy.</w:t>
      </w:r>
      <w:r>
        <w:rPr>
          <w:spacing w:val="10"/>
          <w:w w:val="115"/>
        </w:rPr>
        <w:t> </w:t>
      </w:r>
      <w:r>
        <w:rPr>
          <w:w w:val="115"/>
        </w:rPr>
        <w:t>Another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interesting</w:t>
      </w:r>
      <w:r>
        <w:rPr>
          <w:spacing w:val="-11"/>
          <w:w w:val="115"/>
        </w:rPr>
        <w:t> </w:t>
      </w:r>
      <w:r>
        <w:rPr>
          <w:w w:val="115"/>
        </w:rPr>
        <w:t>study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33"/>
          <w:w w:val="102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w w:val="115"/>
        </w:rPr>
        <w:t>study</w:t>
      </w:r>
      <w:r>
        <w:rPr>
          <w:spacing w:val="-29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29"/>
          <w:w w:val="115"/>
        </w:rPr>
        <w:t> </w:t>
      </w:r>
      <w:hyperlink w:history="true" w:anchor="_bookmark175">
        <w:r>
          <w:rPr>
            <w:w w:val="115"/>
          </w:rPr>
          <w:t>Cleland</w:t>
        </w:r>
        <w:r>
          <w:rPr>
            <w:spacing w:val="-29"/>
            <w:w w:val="115"/>
          </w:rPr>
          <w:t> </w:t>
        </w:r>
        <w:r>
          <w:rPr>
            <w:w w:val="115"/>
          </w:rPr>
          <w:t>et</w:t>
        </w:r>
        <w:r>
          <w:rPr>
            <w:spacing w:val="-29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29"/>
          <w:w w:val="115"/>
        </w:rPr>
        <w:t> </w:t>
      </w:r>
      <w:hyperlink w:history="true" w:anchor="_bookmark175">
        <w:r>
          <w:rPr>
            <w:w w:val="115"/>
          </w:rPr>
          <w:t>(2018)</w:t>
        </w:r>
      </w:hyperlink>
      <w:r>
        <w:rPr>
          <w:spacing w:val="-29"/>
          <w:w w:val="115"/>
        </w:rPr>
        <w:t> </w:t>
      </w:r>
      <w:r>
        <w:rPr>
          <w:w w:val="115"/>
        </w:rPr>
        <w:t>that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looked</w:t>
      </w:r>
      <w:r>
        <w:rPr>
          <w:spacing w:val="-29"/>
          <w:w w:val="115"/>
        </w:rPr>
        <w:t> </w:t>
      </w:r>
      <w:r>
        <w:rPr>
          <w:w w:val="115"/>
        </w:rPr>
        <w:t>at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developing</w:t>
      </w:r>
      <w:r>
        <w:rPr>
          <w:spacing w:val="-28"/>
          <w:w w:val="115"/>
        </w:rPr>
        <w:t> </w:t>
      </w:r>
      <w:r>
        <w:rPr>
          <w:w w:val="115"/>
        </w:rPr>
        <w:t>algorithms</w:t>
      </w:r>
      <w:r>
        <w:rPr>
          <w:spacing w:val="-29"/>
          <w:w w:val="115"/>
        </w:rPr>
        <w:t> </w:t>
      </w:r>
      <w:r>
        <w:rPr>
          <w:w w:val="115"/>
        </w:rPr>
        <w:t>to</w:t>
      </w:r>
      <w:r>
        <w:rPr>
          <w:spacing w:val="-29"/>
          <w:w w:val="115"/>
        </w:rPr>
        <w:t> </w:t>
      </w:r>
      <w:r>
        <w:rPr>
          <w:w w:val="115"/>
        </w:rPr>
        <w:t>optimise</w:t>
      </w:r>
      <w:r>
        <w:rPr>
          <w:spacing w:val="-29"/>
          <w:w w:val="115"/>
        </w:rPr>
        <w:t> </w:t>
      </w:r>
      <w:r>
        <w:rPr>
          <w:w w:val="115"/>
        </w:rPr>
        <w:t>staff</w:t>
      </w:r>
      <w:r>
        <w:rPr>
          <w:spacing w:val="29"/>
          <w:w w:val="106"/>
        </w:rPr>
        <w:t> </w:t>
      </w:r>
      <w:r>
        <w:rPr>
          <w:w w:val="115"/>
        </w:rPr>
        <w:t>rostering,</w:t>
      </w:r>
      <w:r>
        <w:rPr>
          <w:spacing w:val="-28"/>
          <w:w w:val="115"/>
        </w:rPr>
        <w:t> </w:t>
      </w:r>
      <w:r>
        <w:rPr>
          <w:w w:val="115"/>
        </w:rPr>
        <w:t>compares</w:t>
      </w:r>
      <w:r>
        <w:rPr>
          <w:spacing w:val="-27"/>
          <w:w w:val="115"/>
        </w:rPr>
        <w:t> </w:t>
      </w:r>
      <w:r>
        <w:rPr>
          <w:w w:val="115"/>
        </w:rPr>
        <w:t>to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preceden</w:t>
      </w:r>
      <w:r>
        <w:rPr>
          <w:spacing w:val="-1"/>
          <w:w w:val="115"/>
        </w:rPr>
        <w:t>t;</w:t>
      </w:r>
      <w:r>
        <w:rPr>
          <w:spacing w:val="-27"/>
          <w:w w:val="115"/>
        </w:rPr>
        <w:t> </w:t>
      </w:r>
      <w:r>
        <w:rPr>
          <w:w w:val="115"/>
        </w:rPr>
        <w:t>his</w:t>
      </w:r>
      <w:r>
        <w:rPr>
          <w:spacing w:val="-27"/>
          <w:w w:val="115"/>
        </w:rPr>
        <w:t> </w:t>
      </w:r>
      <w:r>
        <w:rPr>
          <w:w w:val="115"/>
        </w:rPr>
        <w:t>algorithm</w:t>
      </w:r>
      <w:r>
        <w:rPr>
          <w:spacing w:val="-27"/>
          <w:w w:val="115"/>
        </w:rPr>
        <w:t> </w:t>
      </w:r>
      <w:r>
        <w:rPr>
          <w:w w:val="115"/>
        </w:rPr>
        <w:t>found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many</w:t>
      </w:r>
      <w:r>
        <w:rPr>
          <w:spacing w:val="-27"/>
          <w:w w:val="115"/>
        </w:rPr>
        <w:t> </w:t>
      </w:r>
      <w:r>
        <w:rPr>
          <w:w w:val="115"/>
        </w:rPr>
        <w:t>new</w:t>
      </w:r>
      <w:r>
        <w:rPr>
          <w:spacing w:val="-27"/>
          <w:w w:val="115"/>
        </w:rPr>
        <w:t> </w:t>
      </w:r>
      <w:r>
        <w:rPr>
          <w:spacing w:val="-5"/>
          <w:w w:val="115"/>
        </w:rPr>
        <w:t>w</w:t>
      </w:r>
      <w:r>
        <w:rPr>
          <w:spacing w:val="-4"/>
          <w:w w:val="115"/>
        </w:rPr>
        <w:t>a</w:t>
      </w:r>
      <w:r>
        <w:rPr>
          <w:spacing w:val="-5"/>
          <w:w w:val="115"/>
        </w:rPr>
        <w:t>ys</w:t>
      </w:r>
      <w:r>
        <w:rPr>
          <w:spacing w:val="-28"/>
          <w:w w:val="115"/>
        </w:rPr>
        <w:t> </w:t>
      </w:r>
      <w:r>
        <w:rPr>
          <w:w w:val="115"/>
        </w:rPr>
        <w:t>staff</w:t>
      </w:r>
      <w:r>
        <w:rPr>
          <w:spacing w:val="-26"/>
          <w:w w:val="115"/>
        </w:rPr>
        <w:t> </w:t>
      </w:r>
      <w:r>
        <w:rPr>
          <w:w w:val="115"/>
        </w:rPr>
        <w:t>rostering</w:t>
      </w:r>
      <w:r>
        <w:rPr>
          <w:spacing w:val="27"/>
          <w:w w:val="110"/>
        </w:rPr>
        <w:t> </w:t>
      </w:r>
      <w:r>
        <w:rPr>
          <w:w w:val="115"/>
        </w:rPr>
        <w:t>can</w:t>
      </w:r>
      <w:r>
        <w:rPr>
          <w:spacing w:val="-2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improved</w:t>
      </w:r>
      <w:r>
        <w:rPr>
          <w:spacing w:val="-28"/>
          <w:w w:val="115"/>
        </w:rPr>
        <w:t> </w:t>
      </w:r>
      <w:r>
        <w:rPr>
          <w:w w:val="115"/>
        </w:rPr>
        <w:t>and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th</w:t>
      </w:r>
      <w:r>
        <w:rPr>
          <w:spacing w:val="-3"/>
          <w:w w:val="115"/>
        </w:rPr>
        <w:t>us</w:t>
      </w:r>
      <w:r>
        <w:rPr>
          <w:spacing w:val="-29"/>
          <w:w w:val="115"/>
        </w:rPr>
        <w:t> </w:t>
      </w:r>
      <w:r>
        <w:rPr>
          <w:w w:val="115"/>
        </w:rPr>
        <w:t>could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improve</w:t>
      </w:r>
      <w:r>
        <w:rPr>
          <w:spacing w:val="-29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w w:val="115"/>
        </w:rPr>
        <w:t>operational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effectiveness</w:t>
      </w:r>
      <w:r>
        <w:rPr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29"/>
          <w:w w:val="115"/>
        </w:rPr>
        <w:t> </w:t>
      </w:r>
      <w:r>
        <w:rPr>
          <w:w w:val="115"/>
        </w:rPr>
        <w:t>hospital.</w:t>
      </w:r>
      <w:r>
        <w:rPr>
          <w:spacing w:val="-14"/>
          <w:w w:val="115"/>
        </w:rPr>
        <w:t> </w:t>
      </w:r>
      <w:r>
        <w:rPr>
          <w:w w:val="115"/>
        </w:rPr>
        <w:t>As</w:t>
      </w:r>
      <w:r>
        <w:rPr>
          <w:spacing w:val="29"/>
          <w:w w:val="104"/>
        </w:rPr>
        <w:t> </w:t>
      </w:r>
      <w:r>
        <w:rPr>
          <w:spacing w:val="-5"/>
          <w:w w:val="115"/>
        </w:rPr>
        <w:t>we</w:t>
      </w:r>
      <w:r>
        <w:rPr>
          <w:spacing w:val="-20"/>
          <w:w w:val="115"/>
        </w:rPr>
        <w:t> </w:t>
      </w:r>
      <w:r>
        <w:rPr>
          <w:w w:val="115"/>
        </w:rPr>
        <w:t>can</w:t>
      </w:r>
      <w:r>
        <w:rPr>
          <w:spacing w:val="-20"/>
          <w:w w:val="115"/>
        </w:rPr>
        <w:t> </w:t>
      </w:r>
      <w:r>
        <w:rPr>
          <w:w w:val="115"/>
        </w:rPr>
        <w:t>see,</w:t>
      </w:r>
      <w:r>
        <w:rPr>
          <w:spacing w:val="-19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0"/>
          <w:w w:val="115"/>
        </w:rPr>
        <w:t> </w:t>
      </w:r>
      <w:r>
        <w:rPr>
          <w:w w:val="115"/>
        </w:rPr>
        <w:t>do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people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appro</w:t>
      </w:r>
      <w:r>
        <w:rPr>
          <w:spacing w:val="-2"/>
          <w:w w:val="115"/>
        </w:rPr>
        <w:t>aching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problem</w:t>
      </w:r>
      <w:r>
        <w:rPr>
          <w:spacing w:val="-20"/>
          <w:w w:val="115"/>
        </w:rPr>
        <w:t> </w:t>
      </w:r>
      <w:r>
        <w:rPr>
          <w:w w:val="115"/>
        </w:rPr>
        <w:t>in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various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ys.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1" w:lineRule="auto"/>
        <w:ind w:left="119" w:right="512" w:firstLine="369"/>
        <w:jc w:val="both"/>
      </w:pPr>
      <w:r>
        <w:rPr>
          <w:spacing w:val="-7"/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thesis,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an</w:t>
      </w:r>
      <w:r>
        <w:rPr>
          <w:spacing w:val="-3"/>
          <w:w w:val="105"/>
        </w:rPr>
        <w:t>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approach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problem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congestion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public</w:t>
      </w:r>
      <w:r>
        <w:rPr>
          <w:spacing w:val="26"/>
          <w:w w:val="105"/>
        </w:rPr>
        <w:t> </w:t>
      </w:r>
      <w:r>
        <w:rPr>
          <w:w w:val="105"/>
        </w:rPr>
        <w:t>hospitals</w:t>
      </w:r>
      <w:r>
        <w:rPr>
          <w:spacing w:val="28"/>
          <w:w w:val="109"/>
        </w:rPr>
        <w:t> </w:t>
      </w:r>
      <w:r>
        <w:rPr>
          <w:w w:val="105"/>
        </w:rPr>
        <w:t>through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8"/>
          <w:w w:val="105"/>
        </w:rPr>
        <w:t> </w:t>
      </w:r>
      <w:r>
        <w:rPr>
          <w:w w:val="105"/>
        </w:rPr>
        <w:t>perspective</w:t>
      </w:r>
      <w:r>
        <w:rPr>
          <w:spacing w:val="58"/>
          <w:w w:val="105"/>
        </w:rPr>
        <w:t> </w:t>
      </w:r>
      <w:r>
        <w:rPr>
          <w:w w:val="105"/>
        </w:rPr>
        <w:t>of</w:t>
      </w:r>
      <w:r>
        <w:rPr>
          <w:spacing w:val="58"/>
          <w:w w:val="105"/>
        </w:rPr>
        <w:t> </w:t>
      </w:r>
      <w:r>
        <w:rPr>
          <w:w w:val="105"/>
        </w:rPr>
        <w:t>Healthcare</w:t>
      </w:r>
      <w:r>
        <w:rPr>
          <w:spacing w:val="56"/>
          <w:w w:val="105"/>
        </w:rPr>
        <w:t> </w:t>
      </w:r>
      <w:r>
        <w:rPr>
          <w:w w:val="105"/>
        </w:rPr>
        <w:t>Logistics.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58"/>
          <w:w w:val="105"/>
        </w:rPr>
        <w:t> </w:t>
      </w:r>
      <w:r>
        <w:rPr>
          <w:w w:val="105"/>
        </w:rPr>
        <w:t>Prof.Dr.</w:t>
      </w:r>
      <w:r>
        <w:rPr>
          <w:spacing w:val="36"/>
          <w:w w:val="105"/>
        </w:rPr>
        <w:t> </w:t>
      </w:r>
      <w:r>
        <w:rPr>
          <w:w w:val="105"/>
        </w:rPr>
        <w:t>Stephan</w:t>
      </w:r>
      <w:r>
        <w:rPr>
          <w:spacing w:val="58"/>
          <w:w w:val="105"/>
        </w:rPr>
        <w:t> </w:t>
      </w:r>
      <w:r>
        <w:rPr>
          <w:spacing w:val="-2"/>
          <w:w w:val="105"/>
        </w:rPr>
        <w:t>Nickle</w:t>
      </w:r>
      <w:r>
        <w:rPr>
          <w:spacing w:val="57"/>
          <w:w w:val="105"/>
        </w:rPr>
        <w:t> </w:t>
      </w:r>
      <w:r>
        <w:rPr>
          <w:w w:val="105"/>
        </w:rPr>
        <w:t>from</w:t>
      </w:r>
      <w:r>
        <w:rPr>
          <w:spacing w:val="20"/>
          <w:w w:val="110"/>
        </w:rPr>
        <w:t> </w:t>
      </w:r>
      <w:r>
        <w:rPr>
          <w:w w:val="105"/>
        </w:rPr>
        <w:t>Karlsruhe</w:t>
      </w:r>
      <w:r>
        <w:rPr>
          <w:spacing w:val="25"/>
          <w:w w:val="105"/>
        </w:rPr>
        <w:t> </w:t>
      </w:r>
      <w:r>
        <w:rPr>
          <w:w w:val="105"/>
        </w:rPr>
        <w:t>Institute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ec</w:t>
      </w:r>
      <w:r>
        <w:rPr>
          <w:spacing w:val="-3"/>
          <w:w w:val="105"/>
        </w:rPr>
        <w:t>hnology</w:t>
      </w:r>
      <w:r>
        <w:rPr>
          <w:spacing w:val="24"/>
          <w:w w:val="105"/>
        </w:rPr>
        <w:t> </w:t>
      </w:r>
      <w:r>
        <w:rPr>
          <w:w w:val="105"/>
        </w:rPr>
        <w:t>(KIT)</w:t>
      </w:r>
      <w:r>
        <w:rPr>
          <w:spacing w:val="25"/>
          <w:w w:val="105"/>
        </w:rPr>
        <w:t> </w:t>
      </w:r>
      <w:r>
        <w:rPr>
          <w:w w:val="105"/>
        </w:rPr>
        <w:t>Quoted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during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2018</w:t>
      </w:r>
      <w:r>
        <w:rPr>
          <w:spacing w:val="25"/>
          <w:w w:val="105"/>
        </w:rPr>
        <w:t> </w:t>
      </w:r>
      <w:r>
        <w:rPr>
          <w:w w:val="105"/>
        </w:rPr>
        <w:t>Operations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Research</w:t>
      </w:r>
      <w:r>
        <w:rPr>
          <w:spacing w:val="31"/>
          <w:w w:val="112"/>
        </w:rPr>
        <w:t> </w:t>
      </w:r>
      <w:r>
        <w:rPr>
          <w:spacing w:val="-2"/>
          <w:w w:val="105"/>
        </w:rPr>
        <w:t>Socie</w:t>
      </w:r>
      <w:r>
        <w:rPr>
          <w:spacing w:val="-1"/>
          <w:w w:val="105"/>
        </w:rPr>
        <w:t>ty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New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Zealand</w:t>
      </w:r>
      <w:r>
        <w:rPr>
          <w:spacing w:val="-18"/>
          <w:w w:val="105"/>
        </w:rPr>
        <w:t> </w:t>
      </w:r>
      <w:r>
        <w:rPr>
          <w:w w:val="105"/>
        </w:rPr>
        <w:t>(ORSNA)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onference</w:t>
      </w:r>
      <w:r>
        <w:rPr>
          <w:spacing w:val="-19"/>
          <w:w w:val="105"/>
        </w:rPr>
        <w:t> </w:t>
      </w:r>
      <w:hyperlink w:history="true" w:anchor="_bookmark215">
        <w:r>
          <w:rPr>
            <w:spacing w:val="-2"/>
            <w:w w:val="105"/>
          </w:rPr>
          <w:t>(Nickel,</w:t>
        </w:r>
      </w:hyperlink>
      <w:r>
        <w:rPr>
          <w:spacing w:val="-17"/>
          <w:w w:val="105"/>
        </w:rPr>
        <w:t> </w:t>
      </w:r>
      <w:hyperlink w:history="true" w:anchor="_bookmark215">
        <w:r>
          <w:rPr>
            <w:w w:val="105"/>
          </w:rPr>
          <w:t>2018),</w:t>
        </w:r>
      </w:hyperlink>
      <w:r>
        <w:rPr>
          <w:spacing w:val="-18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105"/>
        </w:rPr>
        <w:t>“Healthcar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105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105"/>
        </w:rPr>
        <w:t>Logistics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7"/>
          <w:w w:val="8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</w:rPr>
        <w:t>all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</w:rPr>
        <w:t>about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obustness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smoothness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</w:rPr>
        <w:t>operation”</w:t>
      </w:r>
      <w:r>
        <w:rPr>
          <w:spacing w:val="-3"/>
        </w:rPr>
        <w:t>,</w:t>
      </w:r>
      <w:r>
        <w:rPr>
          <w:spacing w:val="-26"/>
        </w:rPr>
        <w:t> </w:t>
      </w:r>
      <w:r>
        <w:rPr/>
        <w:t>what</w:t>
      </w:r>
      <w:r>
        <w:rPr>
          <w:spacing w:val="-26"/>
        </w:rPr>
        <w:t> </w:t>
      </w:r>
      <w:r>
        <w:rPr>
          <w:spacing w:val="-4"/>
        </w:rPr>
        <w:t>we</w:t>
      </w:r>
      <w:r>
        <w:rPr>
          <w:spacing w:val="-27"/>
        </w:rPr>
        <w:t> </w:t>
      </w:r>
      <w:r>
        <w:rPr>
          <w:spacing w:val="-4"/>
        </w:rPr>
        <w:t>wan</w:t>
      </w:r>
      <w:r>
        <w:rPr>
          <w:spacing w:val="-3"/>
        </w:rPr>
        <w:t>t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>
          <w:spacing w:val="-1"/>
        </w:rPr>
        <w:t>stability</w:t>
      </w:r>
      <w:r>
        <w:rPr>
          <w:spacing w:val="73"/>
          <w:w w:val="109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predictability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operation,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even</w:t>
      </w:r>
      <w:r>
        <w:rPr>
          <w:spacing w:val="37"/>
          <w:w w:val="105"/>
        </w:rPr>
        <w:t> </w:t>
      </w:r>
      <w:r>
        <w:rPr>
          <w:w w:val="105"/>
        </w:rPr>
        <w:t>if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paper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we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have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high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efficiency,</w:t>
      </w:r>
      <w:r>
        <w:rPr>
          <w:spacing w:val="38"/>
          <w:w w:val="105"/>
        </w:rPr>
        <w:t> </w:t>
      </w:r>
      <w:r>
        <w:rPr>
          <w:w w:val="105"/>
        </w:rPr>
        <w:t>it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43"/>
          <w:w w:val="106"/>
        </w:rPr>
        <w:t> </w:t>
      </w:r>
      <w:r>
        <w:rPr>
          <w:w w:val="105"/>
        </w:rPr>
        <w:t>no</w:t>
      </w:r>
      <w:r>
        <w:rPr>
          <w:spacing w:val="34"/>
          <w:w w:val="105"/>
        </w:rPr>
        <w:t> </w:t>
      </w:r>
      <w:r>
        <w:rPr>
          <w:w w:val="105"/>
        </w:rPr>
        <w:t>g</w:t>
      </w:r>
      <w:r>
        <w:rPr>
          <w:spacing w:val="6"/>
          <w:w w:val="105"/>
        </w:rPr>
        <w:t>oo</w:t>
      </w:r>
      <w:r>
        <w:rPr>
          <w:w w:val="105"/>
        </w:rPr>
        <w:t>d</w:t>
      </w:r>
      <w:r>
        <w:rPr>
          <w:spacing w:val="37"/>
          <w:w w:val="105"/>
        </w:rPr>
        <w:t> </w:t>
      </w:r>
      <w:r>
        <w:rPr>
          <w:w w:val="105"/>
        </w:rPr>
        <w:t>if</w:t>
      </w:r>
      <w:r>
        <w:rPr>
          <w:spacing w:val="35"/>
          <w:w w:val="105"/>
        </w:rPr>
        <w:t> </w:t>
      </w:r>
      <w:r>
        <w:rPr>
          <w:w w:val="105"/>
        </w:rPr>
        <w:t>this</w:t>
      </w:r>
      <w:r>
        <w:rPr>
          <w:spacing w:val="36"/>
          <w:w w:val="105"/>
        </w:rPr>
        <w:t> </w:t>
      </w:r>
      <w:r>
        <w:rPr>
          <w:w w:val="105"/>
        </w:rPr>
        <w:t>efficiency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often</w:t>
      </w:r>
      <w:r>
        <w:rPr>
          <w:spacing w:val="35"/>
          <w:w w:val="105"/>
        </w:rPr>
        <w:t> </w:t>
      </w:r>
      <w:r>
        <w:rPr>
          <w:w w:val="105"/>
        </w:rPr>
        <w:t>compromised.</w:t>
      </w:r>
      <w:r>
        <w:rPr>
          <w:spacing w:val="6"/>
          <w:w w:val="105"/>
        </w:rPr>
        <w:t> </w:t>
      </w:r>
      <w:r>
        <w:rPr>
          <w:w w:val="105"/>
        </w:rPr>
        <w:t>ED</w:t>
      </w:r>
      <w:r>
        <w:rPr>
          <w:spacing w:val="36"/>
          <w:w w:val="105"/>
        </w:rPr>
        <w:t> </w:t>
      </w:r>
      <w:r>
        <w:rPr>
          <w:w w:val="105"/>
        </w:rPr>
        <w:t>congestion</w:t>
      </w:r>
      <w:r>
        <w:rPr>
          <w:spacing w:val="36"/>
          <w:w w:val="105"/>
        </w:rPr>
        <w:t> </w:t>
      </w:r>
      <w:r>
        <w:rPr>
          <w:w w:val="105"/>
        </w:rPr>
        <w:t>often</w:t>
      </w:r>
      <w:r>
        <w:rPr>
          <w:spacing w:val="35"/>
          <w:w w:val="105"/>
        </w:rPr>
        <w:t> </w:t>
      </w:r>
      <w:r>
        <w:rPr>
          <w:spacing w:val="6"/>
          <w:w w:val="105"/>
        </w:rPr>
        <w:t>o</w:t>
      </w:r>
      <w:r>
        <w:rPr>
          <w:w w:val="105"/>
        </w:rPr>
        <w:t>ccurs</w:t>
      </w:r>
      <w:r>
        <w:rPr>
          <w:spacing w:val="36"/>
          <w:w w:val="105"/>
        </w:rPr>
        <w:t> </w:t>
      </w:r>
      <w:r>
        <w:rPr>
          <w:w w:val="105"/>
        </w:rPr>
        <w:t>during</w:t>
      </w:r>
      <w:r>
        <w:rPr>
          <w:w w:val="113"/>
        </w:rPr>
        <w:t> </w:t>
      </w:r>
      <w:r>
        <w:rPr>
          <w:w w:val="105"/>
        </w:rPr>
        <w:t>the</w:t>
      </w:r>
      <w:r>
        <w:rPr>
          <w:spacing w:val="56"/>
          <w:w w:val="105"/>
        </w:rPr>
        <w:t> </w:t>
      </w:r>
      <w:r>
        <w:rPr>
          <w:w w:val="105"/>
        </w:rPr>
        <w:t>periods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abnormal</w:t>
      </w:r>
      <w:r>
        <w:rPr>
          <w:spacing w:val="57"/>
          <w:w w:val="105"/>
        </w:rPr>
        <w:t> </w:t>
      </w:r>
      <w:r>
        <w:rPr>
          <w:spacing w:val="-2"/>
          <w:w w:val="105"/>
        </w:rPr>
        <w:t>arrivals</w:t>
      </w:r>
      <w:r>
        <w:rPr>
          <w:spacing w:val="57"/>
          <w:w w:val="105"/>
        </w:rPr>
        <w:t> </w:t>
      </w:r>
      <w:r>
        <w:rPr>
          <w:w w:val="105"/>
        </w:rPr>
        <w:t>when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max</w:t>
      </w:r>
      <w:r>
        <w:rPr>
          <w:spacing w:val="55"/>
          <w:w w:val="105"/>
        </w:rPr>
        <w:t> </w:t>
      </w:r>
      <w:r>
        <w:rPr>
          <w:spacing w:val="-1"/>
          <w:w w:val="105"/>
        </w:rPr>
        <w:t>capacity</w:t>
      </w:r>
      <w:r>
        <w:rPr>
          <w:spacing w:val="57"/>
          <w:w w:val="105"/>
        </w:rPr>
        <w:t> </w:t>
      </w:r>
      <w:r>
        <w:rPr>
          <w:w w:val="105"/>
        </w:rPr>
        <w:t>is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overwhelmed;</w:t>
      </w:r>
      <w:r>
        <w:rPr>
          <w:spacing w:val="56"/>
          <w:w w:val="105"/>
        </w:rPr>
        <w:t> </w:t>
      </w:r>
      <w:r>
        <w:rPr>
          <w:w w:val="105"/>
        </w:rPr>
        <w:t>therefore,</w:t>
      </w:r>
      <w:r>
        <w:rPr>
          <w:spacing w:val="39"/>
          <w:w w:val="112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success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prediction/anticipation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abnormal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arrivals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could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provide</w:t>
      </w:r>
      <w:r>
        <w:rPr>
          <w:w w:val="105"/>
        </w:rPr>
        <w:t> 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valuable</w:t>
      </w:r>
      <w:r>
        <w:rPr>
          <w:spacing w:val="53"/>
          <w:w w:val="113"/>
        </w:rPr>
        <w:t> </w:t>
      </w:r>
      <w:r>
        <w:rPr>
          <w:spacing w:val="-1"/>
          <w:w w:val="105"/>
        </w:rPr>
        <w:t>insight</w:t>
      </w:r>
      <w:r>
        <w:rPr>
          <w:w w:val="105"/>
        </w:rPr>
        <w:t> </w:t>
      </w:r>
      <w:r>
        <w:rPr>
          <w:spacing w:val="7"/>
          <w:w w:val="105"/>
        </w:rPr>
        <w:t> </w:t>
      </w:r>
      <w:r>
        <w:rPr>
          <w:w w:val="105"/>
        </w:rPr>
        <w:t>for </w:t>
      </w:r>
      <w:r>
        <w:rPr>
          <w:spacing w:val="8"/>
          <w:w w:val="105"/>
        </w:rPr>
        <w:t> </w:t>
      </w:r>
      <w:r>
        <w:rPr>
          <w:w w:val="105"/>
        </w:rPr>
        <w:t>operational </w:t>
      </w:r>
      <w:r>
        <w:rPr>
          <w:spacing w:val="10"/>
          <w:w w:val="105"/>
        </w:rPr>
        <w:t> </w:t>
      </w:r>
      <w:r>
        <w:rPr>
          <w:w w:val="105"/>
        </w:rPr>
        <w:t>planning </w:t>
      </w:r>
      <w:r>
        <w:rPr>
          <w:spacing w:val="8"/>
          <w:w w:val="105"/>
        </w:rPr>
        <w:t> </w:t>
      </w:r>
      <w:r>
        <w:rPr>
          <w:w w:val="105"/>
        </w:rPr>
        <w:t>and 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management.</w:t>
      </w:r>
      <w:r>
        <w:rPr>
          <w:w w:val="105"/>
        </w:rPr>
        <w:t> </w:t>
      </w:r>
      <w:r>
        <w:rPr>
          <w:spacing w:val="55"/>
          <w:w w:val="105"/>
        </w:rPr>
        <w:t> </w:t>
      </w:r>
      <w:r>
        <w:rPr>
          <w:w w:val="105"/>
        </w:rPr>
        <w:t>Public </w:t>
      </w:r>
      <w:r>
        <w:rPr>
          <w:spacing w:val="10"/>
          <w:w w:val="105"/>
        </w:rPr>
        <w:t> </w:t>
      </w:r>
      <w:r>
        <w:rPr>
          <w:w w:val="105"/>
        </w:rPr>
        <w:t>hospital 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was</w:t>
      </w:r>
      <w:r>
        <w:rPr>
          <w:w w:val="105"/>
        </w:rPr>
        <w:t> </w:t>
      </w:r>
      <w:r>
        <w:rPr>
          <w:spacing w:val="8"/>
          <w:w w:val="105"/>
        </w:rPr>
        <w:t> </w:t>
      </w:r>
      <w:r>
        <w:rPr>
          <w:w w:val="105"/>
        </w:rPr>
        <w:t>supposedly</w:t>
      </w:r>
      <w:r>
        <w:rPr/>
      </w:r>
    </w:p>
    <w:p>
      <w:pPr>
        <w:spacing w:after="0" w:line="241" w:lineRule="auto"/>
        <w:jc w:val="both"/>
        <w:sectPr>
          <w:headerReference w:type="even" r:id="rId17"/>
          <w:headerReference w:type="default" r:id="rId18"/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right="109"/>
        <w:jc w:val="both"/>
      </w:pPr>
      <w:r>
        <w:rPr>
          <w:w w:val="110"/>
        </w:rPr>
        <w:t>prepared,</w:t>
      </w:r>
      <w:r>
        <w:rPr>
          <w:spacing w:val="55"/>
          <w:w w:val="110"/>
        </w:rPr>
        <w:t> </w:t>
      </w:r>
      <w:r>
        <w:rPr>
          <w:w w:val="110"/>
        </w:rPr>
        <w:t>medical</w:t>
      </w:r>
      <w:r>
        <w:rPr>
          <w:spacing w:val="50"/>
          <w:w w:val="110"/>
        </w:rPr>
        <w:t> </w:t>
      </w:r>
      <w:r>
        <w:rPr>
          <w:w w:val="110"/>
        </w:rPr>
        <w:t>facilities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continually</w:t>
      </w:r>
      <w:r>
        <w:rPr>
          <w:spacing w:val="50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eing</w:t>
      </w:r>
      <w:r>
        <w:rPr>
          <w:spacing w:val="51"/>
          <w:w w:val="110"/>
        </w:rPr>
        <w:t> </w:t>
      </w:r>
      <w:r>
        <w:rPr>
          <w:w w:val="110"/>
        </w:rPr>
        <w:t>built,</w:t>
      </w:r>
      <w:r>
        <w:rPr>
          <w:spacing w:val="57"/>
          <w:w w:val="110"/>
        </w:rPr>
        <w:t> </w:t>
      </w:r>
      <w:r>
        <w:rPr>
          <w:w w:val="110"/>
        </w:rPr>
        <w:t>medical</w:t>
      </w:r>
      <w:r>
        <w:rPr>
          <w:spacing w:val="49"/>
          <w:w w:val="110"/>
        </w:rPr>
        <w:t> </w:t>
      </w:r>
      <w:r>
        <w:rPr>
          <w:w w:val="110"/>
        </w:rPr>
        <w:t>supplies</w:t>
      </w:r>
      <w:r>
        <w:rPr>
          <w:spacing w:val="51"/>
          <w:w w:val="110"/>
        </w:rPr>
        <w:t> </w:t>
      </w:r>
      <w:r>
        <w:rPr>
          <w:w w:val="110"/>
        </w:rPr>
        <w:t>prepared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29"/>
          <w:w w:val="113"/>
        </w:rPr>
        <w:t> </w:t>
      </w:r>
      <w:r>
        <w:rPr>
          <w:spacing w:val="-2"/>
          <w:w w:val="110"/>
        </w:rPr>
        <w:t>advance,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staff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1"/>
          <w:w w:val="110"/>
        </w:rPr>
        <w:t> </w:t>
      </w:r>
      <w:r>
        <w:rPr>
          <w:w w:val="110"/>
        </w:rPr>
        <w:t>recruited</w:t>
      </w:r>
      <w:r>
        <w:rPr>
          <w:spacing w:val="21"/>
          <w:w w:val="110"/>
        </w:rPr>
        <w:t> </w:t>
      </w:r>
      <w:r>
        <w:rPr>
          <w:w w:val="110"/>
        </w:rPr>
        <w:t>base</w:t>
      </w:r>
      <w:r>
        <w:rPr>
          <w:spacing w:val="21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predictions</w:t>
      </w:r>
      <w:r>
        <w:rPr>
          <w:spacing w:val="22"/>
          <w:w w:val="110"/>
        </w:rPr>
        <w:t> </w:t>
      </w:r>
      <w:r>
        <w:rPr>
          <w:w w:val="110"/>
        </w:rPr>
        <w:t>from</w:t>
      </w:r>
      <w:r>
        <w:rPr>
          <w:spacing w:val="22"/>
          <w:w w:val="110"/>
        </w:rPr>
        <w:t> </w:t>
      </w:r>
      <w:r>
        <w:rPr>
          <w:w w:val="110"/>
        </w:rPr>
        <w:t>historical</w:t>
      </w:r>
      <w:r>
        <w:rPr>
          <w:spacing w:val="21"/>
          <w:w w:val="110"/>
        </w:rPr>
        <w:t> </w:t>
      </w:r>
      <w:r>
        <w:rPr>
          <w:w w:val="110"/>
        </w:rPr>
        <w:t>mean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arrivals.</w:t>
      </w:r>
      <w:r>
        <w:rPr>
          <w:spacing w:val="30"/>
          <w:w w:val="111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sense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public</w:t>
      </w:r>
      <w:r>
        <w:rPr>
          <w:spacing w:val="13"/>
          <w:w w:val="110"/>
        </w:rPr>
        <w:t> </w:t>
      </w:r>
      <w:r>
        <w:rPr>
          <w:w w:val="110"/>
        </w:rPr>
        <w:t>health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sys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em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14"/>
          <w:w w:val="110"/>
        </w:rPr>
        <w:t> </w:t>
      </w:r>
      <w:r>
        <w:rPr>
          <w:w w:val="110"/>
        </w:rPr>
        <w:t>prepared,</w:t>
      </w:r>
      <w:r>
        <w:rPr>
          <w:spacing w:val="23"/>
          <w:w w:val="111"/>
        </w:rPr>
        <w:t> </w:t>
      </w:r>
      <w:r>
        <w:rPr>
          <w:spacing w:val="-3"/>
          <w:w w:val="110"/>
        </w:rPr>
        <w:t>righ</w:t>
      </w:r>
      <w:r>
        <w:rPr>
          <w:spacing w:val="-2"/>
          <w:w w:val="110"/>
        </w:rPr>
        <w:t>t?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why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still</w:t>
      </w:r>
      <w:r>
        <w:rPr>
          <w:spacing w:val="-2"/>
          <w:w w:val="110"/>
        </w:rPr>
        <w:t> </w:t>
      </w:r>
      <w:r>
        <w:rPr>
          <w:w w:val="110"/>
        </w:rPr>
        <w:t>seeing</w:t>
      </w:r>
      <w:r>
        <w:rPr>
          <w:spacing w:val="-2"/>
          <w:w w:val="110"/>
        </w:rPr>
        <w:t> </w:t>
      </w:r>
      <w:r>
        <w:rPr>
          <w:w w:val="110"/>
        </w:rPr>
        <w:t>congestions?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5"/>
          <w:w w:val="110"/>
        </w:rPr>
        <w:t>ell,</w:t>
      </w:r>
      <w:r>
        <w:rPr>
          <w:spacing w:val="-2"/>
          <w:w w:val="110"/>
        </w:rPr>
        <w:t> </w:t>
      </w:r>
      <w:r>
        <w:rPr>
          <w:w w:val="110"/>
        </w:rPr>
        <w:t>what</w:t>
      </w:r>
      <w:r>
        <w:rPr>
          <w:spacing w:val="-2"/>
          <w:w w:val="110"/>
        </w:rPr>
        <w:t> </w:t>
      </w:r>
      <w:r>
        <w:rPr>
          <w:w w:val="110"/>
        </w:rPr>
        <w:t>happened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5"/>
        </w:rPr>
        <w:t> </w:t>
      </w:r>
      <w:r>
        <w:rPr>
          <w:w w:val="110"/>
        </w:rPr>
        <w:t>public</w:t>
      </w:r>
      <w:r>
        <w:rPr>
          <w:spacing w:val="21"/>
          <w:w w:val="110"/>
        </w:rPr>
        <w:t> </w:t>
      </w:r>
      <w:r>
        <w:rPr>
          <w:w w:val="110"/>
        </w:rPr>
        <w:t>health</w:t>
      </w:r>
      <w:r>
        <w:rPr>
          <w:spacing w:val="21"/>
          <w:w w:val="110"/>
        </w:rPr>
        <w:t> </w:t>
      </w:r>
      <w:r>
        <w:rPr>
          <w:w w:val="110"/>
        </w:rPr>
        <w:t>system</w:t>
      </w:r>
      <w:r>
        <w:rPr>
          <w:spacing w:val="22"/>
          <w:w w:val="110"/>
        </w:rPr>
        <w:t> </w:t>
      </w:r>
      <w:r>
        <w:rPr>
          <w:w w:val="110"/>
        </w:rPr>
        <w:t>had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23"/>
          <w:w w:val="110"/>
        </w:rPr>
        <w:t> </w:t>
      </w:r>
      <w:r>
        <w:rPr>
          <w:w w:val="110"/>
        </w:rPr>
        <w:t>prepared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normality,</w:t>
      </w:r>
      <w:r>
        <w:rPr>
          <w:spacing w:val="22"/>
          <w:w w:val="110"/>
        </w:rPr>
        <w:t> </w:t>
      </w:r>
      <w:r>
        <w:rPr>
          <w:w w:val="110"/>
        </w:rPr>
        <w:t>but</w:t>
      </w:r>
      <w:r>
        <w:rPr>
          <w:spacing w:val="21"/>
          <w:w w:val="110"/>
        </w:rPr>
        <w:t> </w:t>
      </w:r>
      <w:r>
        <w:rPr>
          <w:w w:val="110"/>
        </w:rPr>
        <w:t>has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erlook</w:t>
      </w:r>
      <w:r>
        <w:rPr>
          <w:spacing w:val="-2"/>
          <w:w w:val="110"/>
        </w:rPr>
        <w:t>ed</w:t>
      </w:r>
      <w:r>
        <w:rPr>
          <w:spacing w:val="21"/>
          <w:w w:val="110"/>
        </w:rPr>
        <w:t> </w:t>
      </w:r>
      <w:r>
        <w:rPr>
          <w:w w:val="110"/>
        </w:rPr>
        <w:t>instances</w:t>
      </w:r>
      <w:r>
        <w:rPr>
          <w:spacing w:val="21"/>
          <w:w w:val="112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abnormalit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Lots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operational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logistics</w:t>
      </w:r>
      <w:r>
        <w:rPr>
          <w:spacing w:val="3"/>
          <w:w w:val="110"/>
        </w:rPr>
        <w:t> </w:t>
      </w:r>
      <w:r>
        <w:rPr>
          <w:w w:val="110"/>
        </w:rPr>
        <w:t>planning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based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values,</w:t>
      </w:r>
      <w:r>
        <w:rPr>
          <w:spacing w:val="33"/>
          <w:w w:val="108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-13"/>
          <w:w w:val="110"/>
        </w:rPr>
        <w:t> </w:t>
      </w:r>
      <w:r>
        <w:rPr>
          <w:w w:val="110"/>
        </w:rPr>
        <w:t>means</w:t>
      </w:r>
      <w:r>
        <w:rPr>
          <w:spacing w:val="-17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-17"/>
          <w:w w:val="110"/>
        </w:rPr>
        <w:t> </w:t>
      </w:r>
      <w:r>
        <w:rPr>
          <w:w w:val="110"/>
        </w:rPr>
        <w:t>not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</w:t>
      </w:r>
      <w:r>
        <w:rPr>
          <w:spacing w:val="-17"/>
          <w:w w:val="110"/>
        </w:rPr>
        <w:t> </w:t>
      </w:r>
      <w:r>
        <w:rPr>
          <w:w w:val="110"/>
        </w:rPr>
        <w:t>information</w:t>
      </w:r>
      <w:r>
        <w:rPr>
          <w:spacing w:val="-17"/>
          <w:w w:val="110"/>
        </w:rPr>
        <w:t> </w:t>
      </w:r>
      <w:r>
        <w:rPr>
          <w:w w:val="110"/>
        </w:rPr>
        <w:t>about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abnormalit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.</w:t>
      </w:r>
      <w:r>
        <w:rPr>
          <w:spacing w:val="22"/>
          <w:w w:val="110"/>
        </w:rPr>
        <w:t> </w:t>
      </w:r>
      <w:r>
        <w:rPr>
          <w:spacing w:val="-10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spacing w:val="-3"/>
          <w:w w:val="110"/>
        </w:rPr>
        <w:t>inconvenience</w:t>
      </w:r>
      <w:r>
        <w:rPr>
          <w:spacing w:val="57"/>
          <w:w w:val="105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everybody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inv</w:t>
      </w:r>
      <w:r>
        <w:rPr>
          <w:spacing w:val="-4"/>
          <w:w w:val="110"/>
        </w:rPr>
        <w:t>olv</w:t>
      </w:r>
      <w:r>
        <w:rPr>
          <w:spacing w:val="-3"/>
          <w:w w:val="110"/>
        </w:rPr>
        <w:t>ed,</w:t>
      </w:r>
      <w:r>
        <w:rPr>
          <w:spacing w:val="8"/>
          <w:w w:val="110"/>
        </w:rPr>
        <w:t> </w:t>
      </w:r>
      <w:r>
        <w:rPr>
          <w:w w:val="110"/>
        </w:rPr>
        <w:t>congestion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occurs</w:t>
      </w:r>
      <w:r>
        <w:rPr>
          <w:spacing w:val="9"/>
          <w:w w:val="110"/>
        </w:rPr>
        <w:t> </w:t>
      </w:r>
      <w:r>
        <w:rPr>
          <w:w w:val="110"/>
        </w:rPr>
        <w:t>during</w:t>
      </w:r>
      <w:r>
        <w:rPr>
          <w:spacing w:val="8"/>
          <w:w w:val="110"/>
        </w:rPr>
        <w:t> </w:t>
      </w:r>
      <w:r>
        <w:rPr>
          <w:w w:val="110"/>
        </w:rPr>
        <w:t>abnormal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ents.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535" w:right="110" w:firstLine="363"/>
        <w:jc w:val="both"/>
      </w:pP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m</w:t>
      </w:r>
      <w:r>
        <w:rPr>
          <w:spacing w:val="-2"/>
          <w:w w:val="110"/>
        </w:rPr>
        <w:t>ak</w:t>
      </w:r>
      <w:r>
        <w:rPr>
          <w:spacing w:val="-3"/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sense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1"/>
          <w:w w:val="110"/>
        </w:rPr>
        <w:t> </w:t>
      </w:r>
      <w:r>
        <w:rPr>
          <w:w w:val="110"/>
        </w:rPr>
        <w:t>informed</w:t>
      </w:r>
      <w:r>
        <w:rPr>
          <w:spacing w:val="1"/>
          <w:w w:val="110"/>
        </w:rPr>
        <w:t> </w:t>
      </w:r>
      <w:r>
        <w:rPr>
          <w:w w:val="110"/>
        </w:rPr>
        <w:t>predictions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1"/>
          <w:w w:val="110"/>
        </w:rPr>
        <w:t> </w:t>
      </w:r>
      <w:r>
        <w:rPr>
          <w:w w:val="110"/>
        </w:rPr>
        <w:t>abnormal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25"/>
          <w:w w:val="142"/>
        </w:rPr>
        <w:t> </w:t>
      </w:r>
      <w:r>
        <w:rPr>
          <w:spacing w:val="-2"/>
          <w:w w:val="110"/>
        </w:rPr>
        <w:t>arrivals,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</w:t>
      </w:r>
      <w:r>
        <w:rPr>
          <w:spacing w:val="12"/>
          <w:w w:val="110"/>
        </w:rPr>
        <w:t> </w:t>
      </w:r>
      <w:r>
        <w:rPr>
          <w:w w:val="110"/>
        </w:rPr>
        <w:t>helpfulness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planning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management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public</w:t>
      </w:r>
      <w:r>
        <w:rPr>
          <w:spacing w:val="23"/>
          <w:w w:val="102"/>
        </w:rPr>
        <w:t> </w:t>
      </w:r>
      <w:r>
        <w:rPr>
          <w:w w:val="110"/>
        </w:rPr>
        <w:t>healthcare</w:t>
      </w:r>
      <w:r>
        <w:rPr>
          <w:spacing w:val="-13"/>
          <w:w w:val="110"/>
        </w:rPr>
        <w:t> </w:t>
      </w:r>
      <w:r>
        <w:rPr>
          <w:w w:val="110"/>
        </w:rPr>
        <w:t>system.</w:t>
      </w:r>
      <w:r>
        <w:rPr>
          <w:spacing w:val="26"/>
          <w:w w:val="110"/>
        </w:rPr>
        <w:t> </w:t>
      </w:r>
      <w:r>
        <w:rPr>
          <w:w w:val="110"/>
        </w:rPr>
        <w:t>Doctors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transfer,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medic</w:t>
      </w:r>
      <w:r>
        <w:rPr>
          <w:spacing w:val="-1"/>
          <w:w w:val="110"/>
        </w:rPr>
        <w:t>al</w:t>
      </w:r>
      <w:r>
        <w:rPr>
          <w:spacing w:val="-11"/>
          <w:w w:val="110"/>
        </w:rPr>
        <w:t> </w:t>
      </w:r>
      <w:r>
        <w:rPr>
          <w:w w:val="110"/>
        </w:rPr>
        <w:t>supplies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preparation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40"/>
          <w:w w:val="109"/>
        </w:rPr>
        <w:t> </w:t>
      </w:r>
      <w:r>
        <w:rPr>
          <w:spacing w:val="1"/>
          <w:w w:val="110"/>
        </w:rPr>
        <w:t>soon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enough</w:t>
      </w:r>
      <w:r>
        <w:rPr>
          <w:spacing w:val="-15"/>
          <w:w w:val="110"/>
        </w:rPr>
        <w:t> </w:t>
      </w:r>
      <w:r>
        <w:rPr>
          <w:w w:val="110"/>
        </w:rPr>
        <w:t>evidence</w:t>
      </w:r>
      <w:r>
        <w:rPr>
          <w:spacing w:val="-14"/>
          <w:w w:val="110"/>
        </w:rPr>
        <w:t> </w:t>
      </w:r>
      <w:r>
        <w:rPr>
          <w:w w:val="110"/>
        </w:rPr>
        <w:t>suggesting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abnormal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even</w:t>
      </w:r>
      <w:r>
        <w:rPr>
          <w:spacing w:val="-3"/>
          <w:w w:val="110"/>
        </w:rPr>
        <w:t>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will</w:t>
      </w:r>
      <w:r>
        <w:rPr>
          <w:spacing w:val="-1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happening.</w:t>
      </w:r>
      <w:r>
        <w:rPr>
          <w:spacing w:val="29"/>
          <w:w w:val="107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better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preparation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faster</w:t>
      </w:r>
      <w:r>
        <w:rPr>
          <w:spacing w:val="4"/>
          <w:w w:val="110"/>
        </w:rPr>
        <w:t> </w:t>
      </w:r>
      <w:r>
        <w:rPr>
          <w:w w:val="110"/>
        </w:rPr>
        <w:t>response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abnormal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patient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problem</w:t>
      </w:r>
      <w:r>
        <w:rPr>
          <w:spacing w:val="55"/>
          <w:w w:val="108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congestion</w:t>
      </w:r>
      <w:r>
        <w:rPr>
          <w:spacing w:val="16"/>
          <w:w w:val="110"/>
        </w:rPr>
        <w:t> </w:t>
      </w:r>
      <w:r>
        <w:rPr>
          <w:w w:val="110"/>
        </w:rPr>
        <w:t>could</w:t>
      </w:r>
      <w:r>
        <w:rPr>
          <w:spacing w:val="1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5"/>
          <w:w w:val="110"/>
        </w:rPr>
        <w:t> </w:t>
      </w:r>
      <w:r>
        <w:rPr>
          <w:w w:val="110"/>
        </w:rPr>
        <w:t>alleviated,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benefit</w:t>
      </w:r>
      <w:r>
        <w:rPr>
          <w:spacing w:val="16"/>
          <w:w w:val="110"/>
        </w:rPr>
        <w:t> </w:t>
      </w:r>
      <w:r>
        <w:rPr>
          <w:w w:val="110"/>
        </w:rPr>
        <w:t>both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patient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healthcare</w:t>
      </w:r>
      <w:r>
        <w:rPr>
          <w:spacing w:val="15"/>
          <w:w w:val="110"/>
        </w:rPr>
        <w:t> </w:t>
      </w:r>
      <w:r>
        <w:rPr>
          <w:w w:val="110"/>
        </w:rPr>
        <w:t>staff.</w:t>
      </w:r>
      <w:r>
        <w:rPr>
          <w:spacing w:val="43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patients,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shorter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delay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aiting</w:t>
      </w:r>
      <w:r>
        <w:rPr>
          <w:spacing w:val="30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30"/>
          <w:w w:val="110"/>
        </w:rPr>
        <w:t> </w:t>
      </w:r>
      <w:r>
        <w:rPr>
          <w:w w:val="110"/>
        </w:rPr>
        <w:t>will</w:t>
      </w:r>
      <w:r>
        <w:rPr>
          <w:spacing w:val="31"/>
          <w:w w:val="110"/>
        </w:rPr>
        <w:t> </w:t>
      </w:r>
      <w:r>
        <w:rPr>
          <w:w w:val="110"/>
        </w:rPr>
        <w:t>increase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quality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timeliness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6"/>
          <w:w w:val="102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medical</w:t>
      </w:r>
      <w:r>
        <w:rPr>
          <w:spacing w:val="8"/>
          <w:w w:val="110"/>
        </w:rPr>
        <w:t> </w:t>
      </w:r>
      <w:r>
        <w:rPr>
          <w:w w:val="110"/>
        </w:rPr>
        <w:t>service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reduce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risk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further</w:t>
      </w:r>
      <w:r>
        <w:rPr>
          <w:spacing w:val="10"/>
          <w:w w:val="110"/>
        </w:rPr>
        <w:t> </w:t>
      </w:r>
      <w:r>
        <w:rPr>
          <w:w w:val="110"/>
        </w:rPr>
        <w:t>complications</w:t>
      </w:r>
      <w:r>
        <w:rPr>
          <w:spacing w:val="9"/>
          <w:w w:val="110"/>
        </w:rPr>
        <w:t> </w:t>
      </w:r>
      <w:r>
        <w:rPr>
          <w:w w:val="110"/>
        </w:rPr>
        <w:t>during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6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ait.</w:t>
      </w:r>
      <w:r>
        <w:rPr>
          <w:spacing w:val="47"/>
          <w:w w:val="110"/>
        </w:rPr>
        <w:t> </w:t>
      </w:r>
      <w:r>
        <w:rPr>
          <w:spacing w:val="-3"/>
          <w:w w:val="110"/>
        </w:rPr>
        <w:t>Moreo</w:t>
      </w:r>
      <w:r>
        <w:rPr>
          <w:spacing w:val="-2"/>
          <w:w w:val="110"/>
        </w:rPr>
        <w:t>ver,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doctors,</w:t>
      </w:r>
      <w:r>
        <w:rPr>
          <w:spacing w:val="19"/>
          <w:w w:val="110"/>
        </w:rPr>
        <w:t> </w:t>
      </w:r>
      <w:r>
        <w:rPr>
          <w:w w:val="110"/>
        </w:rPr>
        <w:t>more</w:t>
      </w:r>
      <w:r>
        <w:rPr>
          <w:spacing w:val="18"/>
          <w:w w:val="110"/>
        </w:rPr>
        <w:t> </w:t>
      </w:r>
      <w:r>
        <w:rPr>
          <w:w w:val="110"/>
        </w:rPr>
        <w:t>preparedness</w:t>
      </w:r>
      <w:r>
        <w:rPr>
          <w:spacing w:val="17"/>
          <w:w w:val="110"/>
        </w:rPr>
        <w:t> </w:t>
      </w:r>
      <w:r>
        <w:rPr>
          <w:w w:val="110"/>
        </w:rPr>
        <w:t>should</w:t>
      </w:r>
      <w:r>
        <w:rPr>
          <w:spacing w:val="19"/>
          <w:w w:val="110"/>
        </w:rPr>
        <w:t> </w:t>
      </w:r>
      <w:r>
        <w:rPr>
          <w:w w:val="110"/>
        </w:rPr>
        <w:t>reduce</w:t>
      </w:r>
      <w:r>
        <w:rPr>
          <w:spacing w:val="18"/>
          <w:w w:val="110"/>
        </w:rPr>
        <w:t> </w:t>
      </w:r>
      <w:r>
        <w:rPr>
          <w:w w:val="110"/>
        </w:rPr>
        <w:t>professional</w:t>
      </w:r>
      <w:r>
        <w:rPr>
          <w:spacing w:val="17"/>
          <w:w w:val="110"/>
        </w:rPr>
        <w:t> </w:t>
      </w:r>
      <w:r>
        <w:rPr>
          <w:w w:val="110"/>
        </w:rPr>
        <w:t>burnout</w:t>
      </w:r>
      <w:r>
        <w:rPr>
          <w:spacing w:val="27"/>
          <w:w w:val="117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inc</w:t>
      </w:r>
      <w:r>
        <w:rPr>
          <w:spacing w:val="-1"/>
          <w:w w:val="110"/>
        </w:rPr>
        <w:t>rease</w:t>
      </w:r>
      <w:r>
        <w:rPr>
          <w:spacing w:val="6"/>
          <w:w w:val="110"/>
        </w:rPr>
        <w:t> </w:t>
      </w:r>
      <w:r>
        <w:rPr>
          <w:w w:val="110"/>
        </w:rPr>
        <w:t>efficiency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(C</w:t>
      </w:r>
      <w:hyperlink w:history="true" w:anchor="_bookmark173">
        <w:r>
          <w:rPr>
            <w:spacing w:val="-1"/>
            <w:w w:val="110"/>
          </w:rPr>
          <w:t>hambers</w:t>
        </w:r>
        <w:r>
          <w:rPr>
            <w:spacing w:val="7"/>
            <w:w w:val="110"/>
          </w:rPr>
          <w:t> </w:t>
        </w:r>
        <w:r>
          <w:rPr>
            <w:w w:val="110"/>
          </w:rPr>
          <w:t>et</w:t>
        </w:r>
        <w:r>
          <w:rPr>
            <w:spacing w:val="7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6"/>
          <w:w w:val="110"/>
        </w:rPr>
        <w:t> </w:t>
      </w:r>
      <w:hyperlink w:history="true" w:anchor="_bookmark173">
        <w:r>
          <w:rPr>
            <w:w w:val="110"/>
          </w:rPr>
          <w:t>2016;</w:t>
        </w:r>
      </w:hyperlink>
      <w:r>
        <w:rPr>
          <w:spacing w:val="7"/>
          <w:w w:val="110"/>
        </w:rPr>
        <w:t> </w:t>
      </w:r>
      <w:hyperlink w:history="true" w:anchor="_bookmark202">
        <w:r>
          <w:rPr>
            <w:w w:val="110"/>
          </w:rPr>
          <w:t>Khare</w:t>
        </w:r>
        <w:r>
          <w:rPr>
            <w:spacing w:val="6"/>
            <w:w w:val="110"/>
          </w:rPr>
          <w:t> </w:t>
        </w:r>
        <w:r>
          <w:rPr>
            <w:w w:val="110"/>
          </w:rPr>
          <w:t>et</w:t>
        </w:r>
        <w:r>
          <w:rPr>
            <w:spacing w:val="7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7"/>
          <w:w w:val="110"/>
        </w:rPr>
        <w:t> </w:t>
      </w:r>
      <w:hyperlink w:history="true" w:anchor="_bookmark202">
        <w:r>
          <w:rPr>
            <w:w w:val="110"/>
          </w:rPr>
          <w:t>2009).</w:t>
        </w:r>
      </w:hyperlink>
      <w:r>
        <w:rPr>
          <w:spacing w:val="31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thesis,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31"/>
          <w:w w:val="115"/>
        </w:rPr>
        <w:t> </w:t>
      </w:r>
      <w:r>
        <w:rPr>
          <w:w w:val="110"/>
        </w:rPr>
        <w:t>strong</w:t>
      </w:r>
      <w:r>
        <w:rPr>
          <w:spacing w:val="6"/>
          <w:w w:val="110"/>
        </w:rPr>
        <w:t> </w:t>
      </w:r>
      <w:r>
        <w:rPr>
          <w:w w:val="110"/>
        </w:rPr>
        <w:t>emphasis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placed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modelling</w:t>
      </w:r>
      <w:r>
        <w:rPr>
          <w:spacing w:val="5"/>
          <w:w w:val="110"/>
        </w:rPr>
        <w:t> </w:t>
      </w:r>
      <w:r>
        <w:rPr>
          <w:w w:val="110"/>
        </w:rPr>
        <w:t>anomaly</w:t>
      </w:r>
      <w:r>
        <w:rPr>
          <w:spacing w:val="6"/>
          <w:w w:val="110"/>
        </w:rPr>
        <w:t> </w:t>
      </w:r>
      <w:r>
        <w:rPr>
          <w:w w:val="110"/>
        </w:rPr>
        <w:t>detection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arriv</w:t>
      </w:r>
      <w:r>
        <w:rPr>
          <w:spacing w:val="-3"/>
          <w:w w:val="110"/>
        </w:rPr>
        <w:t>als,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5"/>
        </w:rPr>
        <w:t> </w:t>
      </w:r>
      <w:r>
        <w:rPr>
          <w:w w:val="110"/>
        </w:rPr>
        <w:t>hop</w:t>
      </w:r>
      <w:r>
        <w:rPr>
          <w:spacing w:val="1"/>
          <w:w w:val="110"/>
        </w:rPr>
        <w:t>es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extension</w:t>
      </w:r>
      <w:r>
        <w:rPr>
          <w:spacing w:val="23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understanding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anomalous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ents</w:t>
      </w:r>
      <w:r>
        <w:rPr>
          <w:spacing w:val="22"/>
          <w:w w:val="110"/>
        </w:rPr>
        <w:t> </w:t>
      </w:r>
      <w:r>
        <w:rPr>
          <w:w w:val="110"/>
        </w:rPr>
        <w:t>could</w:t>
      </w:r>
      <w:r>
        <w:rPr>
          <w:spacing w:val="2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6"/>
          <w:w w:val="105"/>
        </w:rPr>
        <w:t> </w:t>
      </w:r>
      <w:r>
        <w:rPr>
          <w:w w:val="110"/>
        </w:rPr>
        <w:t>made,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information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theoretical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real</w:t>
      </w:r>
      <w:r>
        <w:rPr>
          <w:spacing w:val="-2"/>
          <w:w w:val="110"/>
        </w:rPr>
        <w:t>-life</w:t>
      </w:r>
      <w:r>
        <w:rPr>
          <w:spacing w:val="15"/>
          <w:w w:val="110"/>
        </w:rPr>
        <w:t> </w:t>
      </w:r>
      <w:r>
        <w:rPr>
          <w:w w:val="110"/>
        </w:rPr>
        <w:t>implications.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numPr>
          <w:ilvl w:val="1"/>
          <w:numId w:val="11"/>
        </w:numPr>
        <w:tabs>
          <w:tab w:pos="1430" w:val="left" w:leader="none"/>
        </w:tabs>
        <w:spacing w:before="184"/>
        <w:ind w:left="1430" w:right="0" w:hanging="883"/>
        <w:jc w:val="both"/>
        <w:rPr>
          <w:rFonts w:ascii="Georgia" w:hAnsi="Georgia" w:cs="Georgia" w:eastAsia="Georgia"/>
          <w:sz w:val="34"/>
          <w:szCs w:val="34"/>
        </w:rPr>
      </w:pPr>
      <w:bookmarkStart w:name="Anomaly Detection" w:id="13"/>
      <w:bookmarkEnd w:id="13"/>
      <w:r>
        <w:rPr/>
      </w:r>
      <w:bookmarkStart w:name="_bookmark5" w:id="14"/>
      <w:bookmarkEnd w:id="14"/>
      <w:r>
        <w:rPr/>
      </w:r>
      <w:bookmarkStart w:name="_bookmark5" w:id="15"/>
      <w:bookmarkEnd w:id="15"/>
      <w:r>
        <w:rPr>
          <w:rFonts w:ascii="Georgia"/>
          <w:b/>
          <w:w w:val="95"/>
          <w:sz w:val="34"/>
        </w:rPr>
        <w:t>Anomaly</w:t>
      </w:r>
      <w:r>
        <w:rPr>
          <w:rFonts w:ascii="Georgia"/>
          <w:b/>
          <w:w w:val="95"/>
          <w:sz w:val="34"/>
        </w:rPr>
        <w:t> </w:t>
      </w:r>
      <w:r>
        <w:rPr>
          <w:rFonts w:ascii="Georgia"/>
          <w:b/>
          <w:spacing w:val="13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Detection</w:t>
      </w:r>
      <w:r>
        <w:rPr>
          <w:rFonts w:ascii="Georgia"/>
          <w:sz w:val="34"/>
        </w:rPr>
      </w:r>
    </w:p>
    <w:p>
      <w:pPr>
        <w:pStyle w:val="BodyText"/>
        <w:spacing w:line="241" w:lineRule="auto" w:before="220"/>
        <w:ind w:left="539" w:right="109" w:hanging="1"/>
        <w:jc w:val="both"/>
      </w:pPr>
      <w:r>
        <w:rPr>
          <w:w w:val="110"/>
        </w:rPr>
        <w:t>Anomaly</w:t>
      </w:r>
      <w:r>
        <w:rPr>
          <w:spacing w:val="11"/>
          <w:w w:val="110"/>
        </w:rPr>
        <w:t> </w:t>
      </w:r>
      <w:r>
        <w:rPr>
          <w:w w:val="110"/>
        </w:rPr>
        <w:t>detection</w:t>
      </w:r>
      <w:r>
        <w:rPr>
          <w:spacing w:val="10"/>
          <w:w w:val="110"/>
        </w:rPr>
        <w:t> </w:t>
      </w:r>
      <w:r>
        <w:rPr>
          <w:w w:val="110"/>
        </w:rPr>
        <w:t>refers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fi    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studies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fi     </w:t>
      </w:r>
      <w:r>
        <w:rPr>
          <w:spacing w:val="40"/>
          <w:w w:val="110"/>
        </w:rPr>
        <w:t> </w:t>
      </w:r>
      <w:r>
        <w:rPr>
          <w:w w:val="110"/>
        </w:rPr>
        <w:t>patterns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22"/>
          <w:w w:val="103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conform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expectation,</w:t>
      </w:r>
      <w:r>
        <w:rPr>
          <w:spacing w:val="17"/>
          <w:w w:val="110"/>
        </w:rPr>
        <w:t> </w:t>
      </w:r>
      <w:r>
        <w:rPr>
          <w:w w:val="110"/>
        </w:rPr>
        <w:t>or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out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normality.</w:t>
      </w:r>
      <w:r>
        <w:rPr>
          <w:spacing w:val="45"/>
          <w:w w:val="110"/>
        </w:rPr>
        <w:t> </w:t>
      </w:r>
      <w:r>
        <w:rPr>
          <w:w w:val="110"/>
        </w:rPr>
        <w:t>Studies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anomaly</w:t>
      </w:r>
      <w:r>
        <w:rPr>
          <w:spacing w:val="17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1"/>
        </w:rPr>
        <w:t> </w:t>
      </w:r>
      <w:r>
        <w:rPr>
          <w:w w:val="110"/>
        </w:rPr>
        <w:t>trace</w:t>
      </w:r>
      <w:r>
        <w:rPr>
          <w:spacing w:val="-2"/>
          <w:w w:val="110"/>
        </w:rPr>
        <w:t> bac</w:t>
      </w:r>
      <w:r>
        <w:rPr>
          <w:spacing w:val="-3"/>
          <w:w w:val="110"/>
        </w:rPr>
        <w:t>k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19th</w:t>
      </w:r>
      <w:r>
        <w:rPr>
          <w:spacing w:val="-2"/>
          <w:w w:val="110"/>
        </w:rPr>
        <w:t> cen</w:t>
      </w:r>
      <w:r>
        <w:rPr>
          <w:spacing w:val="-1"/>
          <w:w w:val="110"/>
        </w:rPr>
        <w:t>tury;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example is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1887,</w:t>
      </w:r>
      <w:r>
        <w:rPr>
          <w:spacing w:val="1"/>
          <w:w w:val="110"/>
        </w:rPr>
        <w:t> </w:t>
      </w:r>
      <w:r>
        <w:rPr>
          <w:w w:val="110"/>
        </w:rPr>
        <w:t>F.</w:t>
      </w:r>
      <w:r>
        <w:rPr>
          <w:spacing w:val="-2"/>
          <w:w w:val="110"/>
        </w:rPr>
        <w:t> </w:t>
      </w:r>
      <w:r>
        <w:rPr>
          <w:w w:val="110"/>
        </w:rPr>
        <w:t>Y.</w:t>
      </w:r>
      <w:r>
        <w:rPr>
          <w:spacing w:val="-2"/>
          <w:w w:val="110"/>
        </w:rPr>
        <w:t> Edgew</w:t>
      </w:r>
      <w:r>
        <w:rPr>
          <w:spacing w:val="-1"/>
          <w:w w:val="110"/>
        </w:rPr>
        <w:t>orth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lecturer</w:t>
      </w:r>
      <w:r>
        <w:rPr>
          <w:spacing w:val="25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/>
        <w:t>King’s</w:t>
      </w:r>
      <w:r>
        <w:rPr>
          <w:spacing w:val="-4"/>
        </w:rPr>
        <w:t> </w:t>
      </w:r>
      <w:r>
        <w:rPr>
          <w:w w:val="110"/>
        </w:rPr>
        <w:t>College,</w:t>
      </w:r>
      <w:r>
        <w:rPr>
          <w:spacing w:val="-9"/>
          <w:w w:val="110"/>
        </w:rPr>
        <w:t> </w:t>
      </w:r>
      <w:r>
        <w:rPr>
          <w:w w:val="110"/>
        </w:rPr>
        <w:t>London</w:t>
      </w:r>
      <w:r>
        <w:rPr>
          <w:spacing w:val="-10"/>
          <w:w w:val="110"/>
        </w:rPr>
        <w:t> </w:t>
      </w:r>
      <w:r>
        <w:rPr>
          <w:w w:val="110"/>
        </w:rPr>
        <w:t>wrote</w:t>
      </w:r>
      <w:r>
        <w:rPr>
          <w:spacing w:val="-11"/>
          <w:w w:val="110"/>
        </w:rPr>
        <w:t> </w:t>
      </w:r>
      <w:r>
        <w:rPr>
          <w:w w:val="110"/>
        </w:rPr>
        <w:t>ab</w:t>
      </w:r>
      <w:r>
        <w:rPr>
          <w:spacing w:val="1"/>
          <w:w w:val="110"/>
        </w:rPr>
        <w:t>o</w:t>
      </w:r>
      <w:r>
        <w:rPr>
          <w:w w:val="110"/>
        </w:rPr>
        <w:t>ut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10"/>
          <w:w w:val="110"/>
        </w:rPr>
        <w:t> </w:t>
      </w:r>
      <w:r>
        <w:rPr>
          <w:w w:val="110"/>
        </w:rPr>
        <w:t>he</w:t>
      </w:r>
      <w:r>
        <w:rPr>
          <w:spacing w:val="-11"/>
          <w:w w:val="110"/>
        </w:rPr>
        <w:t> </w:t>
      </w:r>
      <w:r>
        <w:rPr>
          <w:w w:val="110"/>
        </w:rPr>
        <w:t>termed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discordant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observ</w:t>
      </w:r>
      <w:r>
        <w:rPr>
          <w:spacing w:val="-1"/>
          <w:w w:val="110"/>
        </w:rPr>
        <w:t>ations,</w:t>
      </w:r>
      <w:r>
        <w:rPr>
          <w:spacing w:val="23"/>
          <w:w w:val="111"/>
        </w:rPr>
        <w:t> </w:t>
      </w:r>
      <w:r>
        <w:rPr>
          <w:spacing w:val="-2"/>
        </w:rPr>
        <w:t>observations</w:t>
      </w:r>
      <w:r>
        <w:rPr>
          <w:spacing w:val="-31"/>
        </w:rPr>
        <w:t> </w:t>
      </w:r>
      <w:r>
        <w:rPr>
          <w:spacing w:val="-2"/>
        </w:rPr>
        <w:t>which</w:t>
      </w:r>
      <w:r>
        <w:rPr>
          <w:spacing w:val="-3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“present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</w:rPr>
        <w:t>appe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</w:rPr>
        <w:t>aranc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diffe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encing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in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</w:rPr>
        <w:t>espe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</w:rPr>
        <w:t>ct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their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law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75"/>
          <w:w w:val="9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fr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</w:rPr>
        <w:t>equency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fr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</w:rPr>
        <w:t>om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other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observation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with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which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they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5"/>
        </w:rPr>
        <w:t>are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</w:rPr>
        <w:t>combined”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95"/>
        </w:rPr>
        <w:t> </w:t>
      </w:r>
      <w:hyperlink w:history="true" w:anchor="_bookmark182">
        <w:r>
          <w:rPr>
            <w:spacing w:val="-1"/>
            <w:w w:val="95"/>
          </w:rPr>
          <w:t>(Edgeworth,</w:t>
        </w:r>
      </w:hyperlink>
      <w:r>
        <w:rPr>
          <w:spacing w:val="-9"/>
          <w:w w:val="95"/>
        </w:rPr>
        <w:t> </w:t>
      </w:r>
      <w:hyperlink w:history="true" w:anchor="_bookmark182">
        <w:r>
          <w:rPr>
            <w:w w:val="95"/>
          </w:rPr>
          <w:t>1887).</w:t>
        </w:r>
      </w:hyperlink>
      <w:r>
        <w:rPr>
          <w:spacing w:val="21"/>
          <w:w w:val="106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term</w:t>
      </w:r>
      <w:r>
        <w:rPr>
          <w:spacing w:val="12"/>
          <w:w w:val="110"/>
        </w:rPr>
        <w:t> </w:t>
      </w:r>
      <w:r>
        <w:rPr>
          <w:w w:val="110"/>
        </w:rPr>
        <w:t>anomaly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quite</w:t>
      </w:r>
      <w:r>
        <w:rPr>
          <w:spacing w:val="13"/>
          <w:w w:val="110"/>
        </w:rPr>
        <w:t> </w:t>
      </w:r>
      <w:r>
        <w:rPr>
          <w:w w:val="110"/>
        </w:rPr>
        <w:t>similar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term</w:t>
      </w:r>
      <w:r>
        <w:rPr>
          <w:spacing w:val="13"/>
          <w:w w:val="110"/>
        </w:rPr>
        <w:t> </w:t>
      </w:r>
      <w:r>
        <w:rPr>
          <w:w w:val="110"/>
        </w:rPr>
        <w:t>outlier,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defi</w:t>
      </w:r>
      <w:r>
        <w:rPr>
          <w:spacing w:val="54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13"/>
          <w:w w:val="110"/>
        </w:rPr>
        <w:t> </w:t>
      </w:r>
      <w:r>
        <w:rPr/>
        <w:t>“A</w:t>
      </w:r>
      <w:r>
        <w:rPr>
          <w:spacing w:val="18"/>
        </w:rPr>
        <w:t> </w:t>
      </w:r>
      <w:r>
        <w:rPr>
          <w:w w:val="110"/>
        </w:rPr>
        <w:t>data</w:t>
      </w:r>
      <w:r>
        <w:rPr>
          <w:spacing w:val="24"/>
          <w:w w:val="122"/>
        </w:rPr>
        <w:t> </w:t>
      </w:r>
      <w:r>
        <w:rPr>
          <w:spacing w:val="-1"/>
          <w:w w:val="110"/>
        </w:rPr>
        <w:t>point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diff </w:t>
      </w:r>
      <w:r>
        <w:rPr>
          <w:spacing w:val="54"/>
          <w:w w:val="110"/>
        </w:rPr>
        <w:t> </w:t>
      </w:r>
      <w:r>
        <w:rPr>
          <w:spacing w:val="-1"/>
          <w:w w:val="110"/>
        </w:rPr>
        <w:t>significantly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observ</w:t>
      </w:r>
      <w:r>
        <w:rPr>
          <w:spacing w:val="-3"/>
          <w:w w:val="110"/>
        </w:rPr>
        <w:t>ations”</w:t>
      </w:r>
      <w:r>
        <w:rPr>
          <w:spacing w:val="14"/>
          <w:w w:val="110"/>
        </w:rPr>
        <w:t> </w:t>
      </w:r>
      <w:hyperlink w:history="true" w:anchor="_bookmark190">
        <w:r>
          <w:rPr>
            <w:w w:val="110"/>
          </w:rPr>
          <w:t>(Grubbs,</w:t>
        </w:r>
      </w:hyperlink>
      <w:r>
        <w:rPr>
          <w:spacing w:val="15"/>
          <w:w w:val="110"/>
        </w:rPr>
        <w:t> </w:t>
      </w:r>
      <w:hyperlink w:history="true" w:anchor="_bookmark190">
        <w:r>
          <w:rPr>
            <w:w w:val="110"/>
          </w:rPr>
          <w:t>1969),</w:t>
        </w:r>
      </w:hyperlink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these</w:t>
      </w:r>
      <w:r>
        <w:rPr>
          <w:spacing w:val="53"/>
          <w:w w:val="114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34"/>
          <w:w w:val="110"/>
        </w:rPr>
        <w:t> </w:t>
      </w:r>
      <w:r>
        <w:rPr>
          <w:w w:val="110"/>
        </w:rPr>
        <w:t>terms</w:t>
      </w:r>
      <w:r>
        <w:rPr>
          <w:spacing w:val="34"/>
          <w:w w:val="110"/>
        </w:rPr>
        <w:t> </w:t>
      </w:r>
      <w:r>
        <w:rPr>
          <w:w w:val="110"/>
        </w:rPr>
        <w:t>often</w:t>
      </w:r>
      <w:r>
        <w:rPr>
          <w:spacing w:val="34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interchangeably.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Howe</w:t>
      </w:r>
      <w:r>
        <w:rPr>
          <w:spacing w:val="-3"/>
          <w:w w:val="110"/>
        </w:rPr>
        <w:t>ver,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term</w:t>
      </w:r>
      <w:r>
        <w:rPr>
          <w:spacing w:val="34"/>
          <w:w w:val="110"/>
        </w:rPr>
        <w:t> </w:t>
      </w:r>
      <w:r>
        <w:rPr>
          <w:w w:val="110"/>
        </w:rPr>
        <w:t>anomaly</w:t>
      </w:r>
      <w:r>
        <w:rPr>
          <w:spacing w:val="34"/>
          <w:w w:val="110"/>
        </w:rPr>
        <w:t> </w:t>
      </w:r>
      <w:r>
        <w:rPr>
          <w:w w:val="110"/>
        </w:rPr>
        <w:t>has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stronger</w:t>
      </w:r>
      <w:r>
        <w:rPr>
          <w:spacing w:val="33"/>
          <w:w w:val="114"/>
        </w:rPr>
        <w:t> </w:t>
      </w:r>
      <w:r>
        <w:rPr>
          <w:spacing w:val="-1"/>
          <w:w w:val="110"/>
        </w:rPr>
        <w:t>contextual</w:t>
      </w:r>
      <w:r>
        <w:rPr>
          <w:spacing w:val="50"/>
          <w:w w:val="110"/>
        </w:rPr>
        <w:t> </w:t>
      </w:r>
      <w:r>
        <w:rPr>
          <w:w w:val="110"/>
        </w:rPr>
        <w:t>connection</w:t>
      </w:r>
      <w:r>
        <w:rPr>
          <w:spacing w:val="53"/>
          <w:w w:val="110"/>
        </w:rPr>
        <w:t> </w:t>
      </w:r>
      <w:r>
        <w:rPr>
          <w:w w:val="110"/>
        </w:rPr>
        <w:t>to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application</w:t>
      </w:r>
      <w:r>
        <w:rPr>
          <w:spacing w:val="51"/>
          <w:w w:val="110"/>
        </w:rPr>
        <w:t> </w:t>
      </w:r>
      <w:r>
        <w:rPr>
          <w:w w:val="110"/>
        </w:rPr>
        <w:t>side</w:t>
      </w:r>
      <w:r>
        <w:rPr>
          <w:spacing w:val="51"/>
          <w:w w:val="110"/>
        </w:rPr>
        <w:t> </w:t>
      </w:r>
      <w:r>
        <w:rPr>
          <w:w w:val="110"/>
        </w:rPr>
        <w:t>of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statistics,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ording</w:t>
      </w:r>
      <w:r>
        <w:rPr>
          <w:spacing w:val="51"/>
          <w:w w:val="110"/>
        </w:rPr>
        <w:t> </w:t>
      </w:r>
      <w:r>
        <w:rPr>
          <w:w w:val="110"/>
        </w:rPr>
        <w:t>itself</w:t>
      </w:r>
      <w:r>
        <w:rPr>
          <w:spacing w:val="23"/>
          <w:w w:val="110"/>
        </w:rPr>
        <w:t> </w:t>
      </w:r>
      <w:r>
        <w:rPr>
          <w:w w:val="110"/>
        </w:rPr>
        <w:t>literally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meant,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normal</w:t>
      </w:r>
      <w:r>
        <w:rPr>
          <w:spacing w:val="22"/>
          <w:w w:val="110"/>
        </w:rPr>
        <w:t> </w:t>
      </w:r>
      <w:r>
        <w:rPr>
          <w:w w:val="110"/>
        </w:rPr>
        <w:t>circumstance.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tabs>
          <w:tab w:pos="1375" w:val="left" w:leader="none"/>
        </w:tabs>
        <w:spacing w:line="242" w:lineRule="auto"/>
        <w:ind w:right="122" w:firstLine="351"/>
        <w:jc w:val="both"/>
      </w:pPr>
      <w:r>
        <w:rPr>
          <w:w w:val="110"/>
        </w:rPr>
        <w:t>Anomaly</w:t>
      </w:r>
      <w:r>
        <w:rPr>
          <w:spacing w:val="24"/>
          <w:w w:val="110"/>
        </w:rPr>
        <w:t> </w:t>
      </w:r>
      <w:r>
        <w:rPr>
          <w:w w:val="110"/>
        </w:rPr>
        <w:t>detection</w:t>
      </w:r>
      <w:r>
        <w:rPr>
          <w:spacing w:val="22"/>
          <w:w w:val="110"/>
        </w:rPr>
        <w:t> </w:t>
      </w:r>
      <w:r>
        <w:rPr>
          <w:w w:val="110"/>
        </w:rPr>
        <w:t>found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extensiv</w:t>
      </w:r>
      <w:r>
        <w:rPr>
          <w:spacing w:val="-2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application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fi      </w:t>
      </w:r>
      <w:r>
        <w:rPr>
          <w:spacing w:val="63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cyber-security,</w:t>
      </w:r>
      <w:r>
        <w:rPr>
          <w:spacing w:val="29"/>
          <w:w w:val="117"/>
        </w:rPr>
        <w:t> </w:t>
      </w:r>
      <w:r>
        <w:rPr>
          <w:w w:val="90"/>
        </w:rPr>
        <w:t>fi</w:t>
        <w:tab/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healthcare.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reason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why</w:t>
      </w:r>
      <w:r>
        <w:rPr>
          <w:spacing w:val="-12"/>
          <w:w w:val="110"/>
        </w:rPr>
        <w:t> </w:t>
      </w:r>
      <w:r>
        <w:rPr>
          <w:w w:val="110"/>
        </w:rPr>
        <w:t>anomaly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catc</w:t>
      </w:r>
      <w:r>
        <w:rPr>
          <w:spacing w:val="-2"/>
          <w:w w:val="110"/>
        </w:rPr>
        <w:t>hing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spacing w:val="-5"/>
          <w:w w:val="110"/>
        </w:rPr>
        <w:t>muc</w:t>
      </w:r>
      <w:r>
        <w:rPr>
          <w:spacing w:val="-4"/>
          <w:w w:val="110"/>
        </w:rPr>
        <w:t>h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researc</w:t>
      </w:r>
      <w:r>
        <w:rPr>
          <w:spacing w:val="-1"/>
          <w:w w:val="110"/>
        </w:rPr>
        <w:t>h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interest</w:t>
      </w:r>
      <w:r>
        <w:rPr>
          <w:spacing w:val="35"/>
          <w:w w:val="115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w w:val="110"/>
        </w:rPr>
        <w:t>it</w:t>
      </w:r>
      <w:r>
        <w:rPr>
          <w:spacing w:val="43"/>
          <w:w w:val="110"/>
        </w:rPr>
        <w:t> </w:t>
      </w:r>
      <w:r>
        <w:rPr>
          <w:w w:val="110"/>
        </w:rPr>
        <w:t>often</w:t>
      </w:r>
      <w:r>
        <w:rPr>
          <w:spacing w:val="41"/>
          <w:w w:val="110"/>
        </w:rPr>
        <w:t> </w:t>
      </w:r>
      <w:r>
        <w:rPr>
          <w:w w:val="110"/>
        </w:rPr>
        <w:t>strongly</w:t>
      </w:r>
      <w:r>
        <w:rPr>
          <w:spacing w:val="43"/>
          <w:w w:val="110"/>
        </w:rPr>
        <w:t> </w:t>
      </w:r>
      <w:r>
        <w:rPr>
          <w:w w:val="110"/>
        </w:rPr>
        <w:t>associate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directly</w:t>
      </w:r>
      <w:r>
        <w:rPr>
          <w:spacing w:val="41"/>
          <w:w w:val="110"/>
        </w:rPr>
        <w:t> </w:t>
      </w:r>
      <w:r>
        <w:rPr>
          <w:w w:val="110"/>
        </w:rPr>
        <w:t>translates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occurrence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28" w:right="513" w:firstLine="8"/>
        <w:jc w:val="both"/>
      </w:pP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harmful</w:t>
      </w:r>
      <w:r>
        <w:rPr>
          <w:spacing w:val="35"/>
          <w:w w:val="110"/>
        </w:rPr>
        <w:t> </w:t>
      </w:r>
      <w:r>
        <w:rPr>
          <w:w w:val="110"/>
        </w:rPr>
        <w:t>situations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ents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dynamic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environments</w:t>
      </w:r>
      <w:r>
        <w:rPr>
          <w:spacing w:val="35"/>
          <w:w w:val="110"/>
        </w:rPr>
        <w:t> </w:t>
      </w:r>
      <w:hyperlink w:history="true" w:anchor="_bookmark174">
        <w:r>
          <w:rPr>
            <w:w w:val="110"/>
          </w:rPr>
          <w:t>(Chandola</w:t>
        </w:r>
        <w:r>
          <w:rPr>
            <w:spacing w:val="35"/>
            <w:w w:val="110"/>
          </w:rPr>
          <w:t> </w:t>
        </w:r>
        <w:r>
          <w:rPr>
            <w:w w:val="110"/>
          </w:rPr>
          <w:t>et</w:t>
        </w:r>
        <w:r>
          <w:rPr>
            <w:spacing w:val="34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35"/>
          <w:w w:val="110"/>
        </w:rPr>
        <w:t> </w:t>
      </w:r>
      <w:hyperlink w:history="true" w:anchor="_bookmark174">
        <w:r>
          <w:rPr>
            <w:w w:val="110"/>
          </w:rPr>
          <w:t>2009;</w:t>
        </w:r>
      </w:hyperlink>
      <w:r>
        <w:rPr>
          <w:spacing w:val="29"/>
          <w:w w:val="105"/>
        </w:rPr>
        <w:t> </w:t>
      </w:r>
      <w:hyperlink w:history="true" w:anchor="_bookmark204">
        <w:r>
          <w:rPr>
            <w:w w:val="110"/>
          </w:rPr>
          <w:t>La</w:t>
        </w:r>
        <w:r>
          <w:rPr>
            <w:spacing w:val="12"/>
            <w:w w:val="110"/>
          </w:rPr>
          <w:t> </w:t>
        </w:r>
        <w:r>
          <w:rPr>
            <w:w w:val="110"/>
          </w:rPr>
          <w:t>Rosa,</w:t>
        </w:r>
      </w:hyperlink>
      <w:r>
        <w:rPr>
          <w:spacing w:val="13"/>
          <w:w w:val="110"/>
        </w:rPr>
        <w:t> </w:t>
      </w:r>
      <w:hyperlink w:history="true" w:anchor="_bookmark204">
        <w:r>
          <w:rPr>
            <w:w w:val="110"/>
          </w:rPr>
          <w:t>2018).</w:t>
        </w:r>
      </w:hyperlink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classic</w:t>
      </w:r>
      <w:r>
        <w:rPr>
          <w:spacing w:val="14"/>
          <w:w w:val="110"/>
        </w:rPr>
        <w:t> </w:t>
      </w:r>
      <w:r>
        <w:rPr>
          <w:w w:val="110"/>
        </w:rPr>
        <w:t>example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anomaly</w:t>
      </w:r>
      <w:r>
        <w:rPr>
          <w:spacing w:val="13"/>
          <w:w w:val="110"/>
        </w:rPr>
        <w:t> </w:t>
      </w:r>
      <w:r>
        <w:rPr>
          <w:w w:val="110"/>
        </w:rPr>
        <w:t>detection</w:t>
      </w:r>
      <w:r>
        <w:rPr>
          <w:spacing w:val="13"/>
          <w:w w:val="110"/>
        </w:rPr>
        <w:t> </w:t>
      </w:r>
      <w:r>
        <w:rPr>
          <w:w w:val="110"/>
        </w:rPr>
        <w:t>often</w:t>
      </w:r>
      <w:r>
        <w:rPr>
          <w:spacing w:val="12"/>
          <w:w w:val="110"/>
        </w:rPr>
        <w:t> </w:t>
      </w:r>
      <w:r>
        <w:rPr>
          <w:w w:val="110"/>
        </w:rPr>
        <w:t>described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20"/>
          <w:w w:val="117"/>
        </w:rPr>
        <w:t> </w:t>
      </w:r>
      <w:r>
        <w:rPr>
          <w:spacing w:val="-1"/>
          <w:w w:val="110"/>
        </w:rPr>
        <w:t>scientists</w:t>
      </w:r>
      <w:r>
        <w:rPr>
          <w:spacing w:val="61"/>
          <w:w w:val="110"/>
        </w:rPr>
        <w:t> </w:t>
      </w:r>
      <w:r>
        <w:rPr>
          <w:w w:val="110"/>
        </w:rPr>
        <w:t>is</w:t>
      </w:r>
      <w:r>
        <w:rPr>
          <w:spacing w:val="60"/>
          <w:w w:val="110"/>
        </w:rPr>
        <w:t> </w:t>
      </w:r>
      <w:r>
        <w:rPr>
          <w:w w:val="110"/>
        </w:rPr>
        <w:t>the</w:t>
      </w:r>
      <w:r>
        <w:rPr>
          <w:spacing w:val="61"/>
          <w:w w:val="110"/>
        </w:rPr>
        <w:t> </w:t>
      </w:r>
      <w:r>
        <w:rPr>
          <w:w w:val="110"/>
        </w:rPr>
        <w:t>application</w:t>
      </w:r>
      <w:r>
        <w:rPr>
          <w:spacing w:val="62"/>
          <w:w w:val="110"/>
        </w:rPr>
        <w:t> </w:t>
      </w:r>
      <w:r>
        <w:rPr>
          <w:w w:val="110"/>
        </w:rPr>
        <w:t>of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intrusion</w:t>
      </w:r>
      <w:r>
        <w:rPr>
          <w:spacing w:val="60"/>
          <w:w w:val="110"/>
        </w:rPr>
        <w:t> </w:t>
      </w:r>
      <w:r>
        <w:rPr>
          <w:w w:val="110"/>
        </w:rPr>
        <w:t>detection</w:t>
      </w:r>
      <w:r>
        <w:rPr>
          <w:spacing w:val="60"/>
          <w:w w:val="110"/>
        </w:rPr>
        <w:t> </w:t>
      </w:r>
      <w:r>
        <w:rPr>
          <w:w w:val="110"/>
        </w:rPr>
        <w:t>systems</w:t>
      </w:r>
      <w:r>
        <w:rPr>
          <w:spacing w:val="62"/>
          <w:w w:val="110"/>
        </w:rPr>
        <w:t> </w:t>
      </w:r>
      <w:r>
        <w:rPr>
          <w:w w:val="110"/>
        </w:rPr>
        <w:t>that</w:t>
      </w:r>
      <w:r>
        <w:rPr>
          <w:spacing w:val="61"/>
          <w:w w:val="110"/>
        </w:rPr>
        <w:t> </w:t>
      </w:r>
      <w:r>
        <w:rPr>
          <w:w w:val="110"/>
        </w:rPr>
        <w:t>are</w:t>
      </w:r>
      <w:r>
        <w:rPr>
          <w:spacing w:val="60"/>
          <w:w w:val="110"/>
        </w:rPr>
        <w:t> </w:t>
      </w:r>
      <w:r>
        <w:rPr>
          <w:w w:val="110"/>
        </w:rPr>
        <w:t>triggered</w:t>
      </w:r>
      <w:r>
        <w:rPr>
          <w:spacing w:val="60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27"/>
          <w:w w:val="111"/>
        </w:rPr>
        <w:t> </w:t>
      </w:r>
      <w:r>
        <w:rPr>
          <w:w w:val="110"/>
        </w:rPr>
        <w:t>anomalies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elie</w:t>
      </w:r>
      <w:r>
        <w:rPr>
          <w:spacing w:val="-1"/>
          <w:w w:val="110"/>
        </w:rPr>
        <w:t>ved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indicators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cyber-attacks.</w:t>
      </w:r>
      <w:r>
        <w:rPr>
          <w:spacing w:val="53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indicator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33"/>
          <w:w w:val="112"/>
        </w:rPr>
        <w:t> </w:t>
      </w:r>
      <w:r>
        <w:rPr>
          <w:w w:val="110"/>
        </w:rPr>
        <w:t>abnormally</w:t>
      </w:r>
      <w:r>
        <w:rPr>
          <w:spacing w:val="45"/>
          <w:w w:val="110"/>
        </w:rPr>
        <w:t> </w:t>
      </w:r>
      <w:r>
        <w:rPr>
          <w:w w:val="110"/>
        </w:rPr>
        <w:t>high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45"/>
          <w:w w:val="110"/>
        </w:rPr>
        <w:t> </w:t>
      </w:r>
      <w:r>
        <w:rPr>
          <w:w w:val="110"/>
        </w:rPr>
        <w:t>visits</w:t>
      </w:r>
      <w:r>
        <w:rPr>
          <w:spacing w:val="44"/>
          <w:w w:val="110"/>
        </w:rPr>
        <w:t> </w:t>
      </w:r>
      <w:r>
        <w:rPr>
          <w:w w:val="110"/>
        </w:rPr>
        <w:t>could</w:t>
      </w:r>
      <w:r>
        <w:rPr>
          <w:spacing w:val="4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4"/>
          <w:w w:val="110"/>
        </w:rPr>
        <w:t> </w:t>
      </w:r>
      <w:r>
        <w:rPr>
          <w:w w:val="110"/>
        </w:rPr>
        <w:t>an</w:t>
      </w:r>
      <w:r>
        <w:rPr>
          <w:spacing w:val="44"/>
          <w:w w:val="110"/>
        </w:rPr>
        <w:t> </w:t>
      </w:r>
      <w:r>
        <w:rPr>
          <w:w w:val="110"/>
        </w:rPr>
        <w:t>indication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an</w:t>
      </w:r>
      <w:r>
        <w:rPr>
          <w:spacing w:val="44"/>
          <w:w w:val="110"/>
        </w:rPr>
        <w:t> </w:t>
      </w:r>
      <w:r>
        <w:rPr>
          <w:w w:val="110"/>
        </w:rPr>
        <w:t>HTTP</w:t>
      </w:r>
      <w:r>
        <w:rPr>
          <w:spacing w:val="44"/>
          <w:w w:val="110"/>
        </w:rPr>
        <w:t> </w:t>
      </w:r>
      <w:r>
        <w:rPr>
          <w:w w:val="110"/>
        </w:rPr>
        <w:t>POST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attack,</w:t>
      </w:r>
      <w:r>
        <w:rPr>
          <w:spacing w:val="20"/>
          <w:w w:val="113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-8"/>
          <w:w w:val="110"/>
        </w:rPr>
        <w:t> </w:t>
      </w:r>
      <w:r>
        <w:rPr>
          <w:w w:val="110"/>
        </w:rPr>
        <w:t>processing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overwhelmed,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mayb</w:t>
      </w:r>
      <w:r>
        <w:rPr>
          <w:spacing w:val="-2"/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illegal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scraping,</w:t>
      </w:r>
      <w:r>
        <w:rPr>
          <w:spacing w:val="45"/>
          <w:w w:val="108"/>
        </w:rPr>
        <w:t> </w:t>
      </w:r>
      <w:r>
        <w:rPr>
          <w:w w:val="110"/>
        </w:rPr>
        <w:t>where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private</w:t>
      </w:r>
      <w:r>
        <w:rPr>
          <w:spacing w:val="42"/>
          <w:w w:val="110"/>
        </w:rPr>
        <w:t> </w:t>
      </w:r>
      <w:r>
        <w:rPr>
          <w:w w:val="110"/>
        </w:rPr>
        <w:t>information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processed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exported</w:t>
      </w:r>
      <w:r>
        <w:rPr>
          <w:spacing w:val="42"/>
          <w:w w:val="110"/>
        </w:rPr>
        <w:t> </w:t>
      </w:r>
      <w:r>
        <w:rPr>
          <w:w w:val="110"/>
        </w:rPr>
        <w:t>from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(P</w:t>
      </w:r>
      <w:hyperlink w:history="true" w:anchor="_bookmark219">
        <w:r>
          <w:rPr>
            <w:spacing w:val="-2"/>
            <w:w w:val="110"/>
          </w:rPr>
          <w:t>atcha</w:t>
        </w:r>
        <w:r>
          <w:rPr>
            <w:spacing w:val="42"/>
            <w:w w:val="110"/>
          </w:rPr>
          <w:t> </w:t>
        </w:r>
        <w:r>
          <w:rPr>
            <w:w w:val="110"/>
          </w:rPr>
          <w:t>and</w:t>
        </w:r>
      </w:hyperlink>
      <w:r>
        <w:rPr>
          <w:spacing w:val="25"/>
          <w:w w:val="117"/>
        </w:rPr>
        <w:t> </w:t>
      </w:r>
      <w:hyperlink w:history="true" w:anchor="_bookmark219">
        <w:r>
          <w:rPr>
            <w:spacing w:val="-2"/>
            <w:w w:val="110"/>
          </w:rPr>
          <w:t>Park,</w:t>
        </w:r>
      </w:hyperlink>
      <w:r>
        <w:rPr>
          <w:spacing w:val="-5"/>
          <w:w w:val="110"/>
        </w:rPr>
        <w:t> </w:t>
      </w:r>
      <w:hyperlink w:history="true" w:anchor="_bookmark219">
        <w:r>
          <w:rPr>
            <w:w w:val="110"/>
          </w:rPr>
          <w:t>2007;</w:t>
        </w:r>
      </w:hyperlink>
      <w:r>
        <w:rPr>
          <w:spacing w:val="-4"/>
          <w:w w:val="110"/>
        </w:rPr>
        <w:t> </w:t>
      </w:r>
      <w:hyperlink w:history="true" w:anchor="_bookmark235">
        <w:r>
          <w:rPr>
            <w:spacing w:val="-4"/>
            <w:w w:val="110"/>
          </w:rPr>
          <w:t>Target</w:t>
        </w:r>
        <w:r>
          <w:rPr>
            <w:spacing w:val="-5"/>
            <w:w w:val="110"/>
          </w:rPr>
          <w:t> </w:t>
        </w:r>
        <w:r>
          <w:rPr>
            <w:spacing w:val="-1"/>
            <w:w w:val="110"/>
          </w:rPr>
          <w:t>Internet,</w:t>
        </w:r>
      </w:hyperlink>
      <w:r>
        <w:rPr>
          <w:spacing w:val="-4"/>
          <w:w w:val="110"/>
        </w:rPr>
        <w:t> </w:t>
      </w:r>
      <w:hyperlink w:history="true" w:anchor="_bookmark235">
        <w:r>
          <w:rPr>
            <w:w w:val="110"/>
          </w:rPr>
          <w:t>2018).</w:t>
        </w:r>
      </w:hyperlink>
      <w:r>
        <w:rPr>
          <w:spacing w:val="23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growing</w:t>
      </w:r>
      <w:r>
        <w:rPr>
          <w:spacing w:val="-4"/>
          <w:w w:val="110"/>
        </w:rPr>
        <w:t> </w:t>
      </w:r>
      <w:r>
        <w:rPr>
          <w:w w:val="110"/>
        </w:rPr>
        <w:t>concerns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bioterrorism</w:t>
      </w:r>
      <w:r>
        <w:rPr>
          <w:spacing w:val="35"/>
          <w:w w:val="109"/>
        </w:rPr>
        <w:t> </w:t>
      </w:r>
      <w:r>
        <w:rPr>
          <w:spacing w:val="-2"/>
          <w:w w:val="110"/>
        </w:rPr>
        <w:t>attack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follo</w:t>
      </w:r>
      <w:r>
        <w:rPr>
          <w:spacing w:val="-1"/>
          <w:w w:val="110"/>
        </w:rPr>
        <w:t>wing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anthrax</w:t>
      </w:r>
      <w:r>
        <w:rPr>
          <w:spacing w:val="40"/>
          <w:w w:val="110"/>
        </w:rPr>
        <w:t> </w:t>
      </w:r>
      <w:r>
        <w:rPr>
          <w:w w:val="110"/>
        </w:rPr>
        <w:t>letters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40"/>
          <w:w w:val="110"/>
        </w:rPr>
        <w:t> </w:t>
      </w:r>
      <w:r>
        <w:rPr>
          <w:spacing w:val="-3"/>
          <w:w w:val="110"/>
        </w:rPr>
        <w:t>go</w:t>
      </w:r>
      <w:r>
        <w:rPr>
          <w:spacing w:val="-2"/>
          <w:w w:val="110"/>
        </w:rPr>
        <w:t>vernment</w:t>
      </w:r>
      <w:r>
        <w:rPr>
          <w:spacing w:val="40"/>
          <w:w w:val="110"/>
        </w:rPr>
        <w:t> </w:t>
      </w:r>
      <w:r>
        <w:rPr>
          <w:w w:val="110"/>
        </w:rPr>
        <w:t>officials</w:t>
      </w:r>
      <w:r>
        <w:rPr>
          <w:spacing w:val="40"/>
          <w:w w:val="110"/>
        </w:rPr>
        <w:t> </w:t>
      </w:r>
      <w:r>
        <w:rPr>
          <w:w w:val="110"/>
        </w:rPr>
        <w:t>during</w:t>
      </w:r>
      <w:r>
        <w:rPr>
          <w:spacing w:val="30"/>
          <w:w w:val="114"/>
        </w:rPr>
        <w:t> </w:t>
      </w:r>
      <w:r>
        <w:rPr>
          <w:w w:val="110"/>
        </w:rPr>
        <w:t>2001,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US</w:t>
      </w:r>
      <w:r>
        <w:rPr>
          <w:spacing w:val="20"/>
          <w:w w:val="110"/>
        </w:rPr>
        <w:t> </w:t>
      </w:r>
      <w:r>
        <w:rPr>
          <w:w w:val="110"/>
        </w:rPr>
        <w:t>had</w:t>
      </w:r>
      <w:r>
        <w:rPr>
          <w:spacing w:val="20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invested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/>
        <w:t>fi</w:t>
      </w:r>
      <w:r>
        <w:rPr>
          <w:spacing w:val="5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Biosurveillance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preparation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7"/>
          <w:w w:val="119"/>
        </w:rPr>
        <w:t> </w:t>
      </w:r>
      <w:r>
        <w:rPr>
          <w:spacing w:val="-1"/>
          <w:w w:val="110"/>
        </w:rPr>
        <w:t>potential</w:t>
      </w:r>
      <w:r>
        <w:rPr>
          <w:spacing w:val="12"/>
          <w:w w:val="110"/>
        </w:rPr>
        <w:t> </w:t>
      </w:r>
      <w:r>
        <w:rPr>
          <w:w w:val="110"/>
        </w:rPr>
        <w:t>bioterrorism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attac</w:t>
      </w:r>
      <w:r>
        <w:rPr>
          <w:spacing w:val="-3"/>
          <w:w w:val="110"/>
        </w:rPr>
        <w:t>k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(G</w:t>
      </w:r>
      <w:hyperlink w:history="true" w:anchor="_bookmark191">
        <w:r>
          <w:rPr>
            <w:spacing w:val="-1"/>
            <w:w w:val="110"/>
          </w:rPr>
          <w:t>rundmann,</w:t>
        </w:r>
      </w:hyperlink>
      <w:r>
        <w:rPr>
          <w:spacing w:val="12"/>
          <w:w w:val="110"/>
        </w:rPr>
        <w:t> </w:t>
      </w:r>
      <w:hyperlink w:history="true" w:anchor="_bookmark191">
        <w:r>
          <w:rPr>
            <w:w w:val="110"/>
          </w:rPr>
          <w:t>2014).</w:t>
        </w:r>
      </w:hyperlink>
      <w:r>
        <w:rPr>
          <w:spacing w:val="41"/>
          <w:w w:val="110"/>
        </w:rPr>
        <w:t> </w:t>
      </w:r>
      <w:r>
        <w:rPr>
          <w:w w:val="110"/>
        </w:rPr>
        <w:t>Therefore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substantial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67"/>
          <w:w w:val="98"/>
        </w:rPr>
        <w:t> </w:t>
      </w:r>
      <w:r>
        <w:rPr>
          <w:spacing w:val="-2"/>
          <w:w w:val="110"/>
        </w:rPr>
        <w:t>researc</w:t>
      </w:r>
      <w:r>
        <w:rPr>
          <w:spacing w:val="-1"/>
          <w:w w:val="110"/>
        </w:rPr>
        <w:t>h</w:t>
      </w:r>
      <w:r>
        <w:rPr>
          <w:spacing w:val="-5"/>
          <w:w w:val="110"/>
        </w:rPr>
        <w:t> </w:t>
      </w:r>
      <w:r>
        <w:rPr>
          <w:w w:val="110"/>
        </w:rPr>
        <w:t>regarding</w:t>
      </w:r>
      <w:r>
        <w:rPr>
          <w:spacing w:val="-5"/>
          <w:w w:val="110"/>
        </w:rPr>
        <w:t> </w:t>
      </w:r>
      <w:r>
        <w:rPr>
          <w:w w:val="110"/>
        </w:rPr>
        <w:t>population-level</w:t>
      </w:r>
      <w:r>
        <w:rPr>
          <w:spacing w:val="-4"/>
          <w:w w:val="110"/>
        </w:rPr>
        <w:t> </w:t>
      </w:r>
      <w:r>
        <w:rPr>
          <w:w w:val="110"/>
        </w:rPr>
        <w:t>anomaly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vailable.</w:t>
      </w:r>
      <w:r>
        <w:rPr>
          <w:spacing w:val="22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instance,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bac</w:t>
      </w:r>
      <w:r>
        <w:rPr>
          <w:spacing w:val="-3"/>
          <w:w w:val="110"/>
        </w:rPr>
        <w:t>k</w:t>
      </w:r>
      <w:r>
        <w:rPr>
          <w:spacing w:val="24"/>
          <w:w w:val="107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2003,</w:t>
      </w:r>
      <w:r>
        <w:rPr>
          <w:spacing w:val="11"/>
          <w:w w:val="110"/>
        </w:rPr>
        <w:t> </w:t>
      </w:r>
      <w:hyperlink w:history="true" w:anchor="_bookmark241">
        <w:r>
          <w:rPr>
            <w:spacing w:val="-4"/>
            <w:w w:val="110"/>
          </w:rPr>
          <w:t>(W</w:t>
        </w:r>
        <w:r>
          <w:rPr>
            <w:spacing w:val="-5"/>
            <w:w w:val="110"/>
          </w:rPr>
          <w:t>ong</w:t>
        </w:r>
        <w:r>
          <w:rPr>
            <w:spacing w:val="11"/>
            <w:w w:val="110"/>
          </w:rPr>
          <w:t> </w:t>
        </w:r>
        <w:r>
          <w:rPr>
            <w:w w:val="110"/>
          </w:rPr>
          <w:t>et</w:t>
        </w:r>
        <w:r>
          <w:rPr>
            <w:spacing w:val="10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11"/>
          <w:w w:val="110"/>
        </w:rPr>
        <w:t> </w:t>
      </w:r>
      <w:hyperlink w:history="true" w:anchor="_bookmark241">
        <w:r>
          <w:rPr>
            <w:w w:val="110"/>
          </w:rPr>
          <w:t>2003)</w:t>
        </w:r>
      </w:hyperlink>
      <w:r>
        <w:rPr>
          <w:spacing w:val="11"/>
          <w:w w:val="110"/>
        </w:rPr>
        <w:t> </w:t>
      </w:r>
      <w:r>
        <w:rPr>
          <w:w w:val="110"/>
        </w:rPr>
        <w:t>has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WSARE</w:t>
      </w:r>
      <w:r>
        <w:rPr>
          <w:spacing w:val="11"/>
          <w:w w:val="110"/>
        </w:rPr>
        <w:t> </w:t>
      </w:r>
      <w:r>
        <w:rPr>
          <w:w w:val="110"/>
        </w:rPr>
        <w:t>3.0</w:t>
      </w:r>
      <w:r>
        <w:rPr>
          <w:spacing w:val="10"/>
          <w:w w:val="110"/>
        </w:rPr>
        <w:t> </w:t>
      </w:r>
      <w:r>
        <w:rPr>
          <w:w w:val="110"/>
        </w:rPr>
        <w:t>algorithm,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1"/>
          <w:w w:val="110"/>
        </w:rPr>
        <w:t> </w:t>
      </w:r>
      <w:r>
        <w:rPr>
          <w:w w:val="110"/>
        </w:rPr>
        <w:t>stands</w:t>
      </w:r>
      <w:r>
        <w:rPr>
          <w:spacing w:val="26"/>
          <w:w w:val="115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/>
        <w:t>”What’s</w:t>
      </w:r>
      <w:r>
        <w:rPr>
          <w:spacing w:val="12"/>
        </w:rPr>
        <w:t> </w:t>
      </w:r>
      <w:r>
        <w:rPr>
          <w:w w:val="110"/>
        </w:rPr>
        <w:t>Strange</w:t>
      </w:r>
      <w:r>
        <w:rPr>
          <w:spacing w:val="6"/>
          <w:w w:val="110"/>
        </w:rPr>
        <w:t> </w:t>
      </w:r>
      <w:r>
        <w:rPr>
          <w:w w:val="110"/>
        </w:rPr>
        <w:t>About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Recent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Events,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version</w:t>
      </w:r>
      <w:r>
        <w:rPr>
          <w:spacing w:val="6"/>
          <w:w w:val="110"/>
        </w:rPr>
        <w:t> </w:t>
      </w:r>
      <w:r>
        <w:rPr/>
        <w:t>3”</w:t>
      </w:r>
      <w:r>
        <w:rPr>
          <w:spacing w:val="12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detection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disease</w:t>
      </w:r>
      <w:r>
        <w:rPr>
          <w:spacing w:val="27"/>
          <w:w w:val="110"/>
        </w:rPr>
        <w:t> </w:t>
      </w:r>
      <w:r>
        <w:rPr>
          <w:w w:val="105"/>
        </w:rPr>
        <w:t>outbreaks</w:t>
      </w:r>
      <w:r>
        <w:rPr>
          <w:spacing w:val="-33"/>
          <w:w w:val="105"/>
        </w:rPr>
        <w:t> </w:t>
      </w:r>
      <w:r>
        <w:rPr>
          <w:w w:val="105"/>
        </w:rPr>
        <w:t>in</w:t>
      </w:r>
      <w:r>
        <w:rPr>
          <w:spacing w:val="-33"/>
          <w:w w:val="105"/>
        </w:rPr>
        <w:t> </w:t>
      </w:r>
      <w:r>
        <w:rPr>
          <w:w w:val="105"/>
        </w:rPr>
        <w:t>the</w:t>
      </w:r>
      <w:r>
        <w:rPr>
          <w:spacing w:val="-33"/>
          <w:w w:val="105"/>
        </w:rPr>
        <w:t> </w:t>
      </w:r>
      <w:r>
        <w:rPr>
          <w:w w:val="105"/>
        </w:rPr>
        <w:t>US.</w:t>
      </w:r>
      <w:r>
        <w:rPr>
          <w:spacing w:val="-32"/>
          <w:w w:val="105"/>
        </w:rPr>
        <w:t> </w:t>
      </w:r>
      <w:r>
        <w:rPr>
          <w:w w:val="105"/>
        </w:rPr>
        <w:t>Also,</w:t>
      </w:r>
      <w:r>
        <w:rPr>
          <w:spacing w:val="-33"/>
          <w:w w:val="105"/>
        </w:rPr>
        <w:t> </w:t>
      </w:r>
      <w:r>
        <w:rPr>
          <w:w w:val="105"/>
        </w:rPr>
        <w:t>in</w:t>
      </w:r>
      <w:r>
        <w:rPr>
          <w:spacing w:val="-33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Intelligence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Security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Informatics: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Biosurveillance</w:t>
      </w:r>
      <w:r>
        <w:rPr>
          <w:spacing w:val="-1"/>
        </w:rPr>
        <w:t>,</w:t>
      </w:r>
      <w:r>
        <w:rPr>
          <w:spacing w:val="59"/>
          <w:w w:val="114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text</w:t>
      </w:r>
      <w:r>
        <w:rPr>
          <w:spacing w:val="-7"/>
          <w:w w:val="110"/>
        </w:rPr>
        <w:t> </w:t>
      </w:r>
      <w:r>
        <w:rPr>
          <w:w w:val="110"/>
        </w:rPr>
        <w:t>published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2007,</w:t>
      </w:r>
      <w:r>
        <w:rPr>
          <w:spacing w:val="-5"/>
          <w:w w:val="110"/>
        </w:rPr>
        <w:t> </w:t>
      </w:r>
      <w:hyperlink w:history="true" w:anchor="_bookmark164">
        <w:r>
          <w:rPr>
            <w:w w:val="110"/>
          </w:rPr>
          <w:t>Bauer</w:t>
        </w:r>
        <w:r>
          <w:rPr>
            <w:spacing w:val="-7"/>
            <w:w w:val="110"/>
          </w:rPr>
          <w:t> </w:t>
        </w:r>
        <w:r>
          <w:rPr>
            <w:w w:val="110"/>
          </w:rPr>
          <w:t>et</w:t>
        </w:r>
        <w:r>
          <w:rPr>
            <w:spacing w:val="-7"/>
            <w:w w:val="110"/>
          </w:rPr>
          <w:t> </w:t>
        </w:r>
        <w:r>
          <w:rPr>
            <w:w w:val="110"/>
          </w:rPr>
          <w:t>al.</w:t>
        </w:r>
      </w:hyperlink>
      <w:r>
        <w:rPr>
          <w:spacing w:val="-7"/>
          <w:w w:val="110"/>
        </w:rPr>
        <w:t> </w:t>
      </w:r>
      <w:hyperlink w:history="true" w:anchor="_bookmark164">
        <w:r>
          <w:rPr>
            <w:w w:val="110"/>
          </w:rPr>
          <w:t>(2007)</w:t>
        </w:r>
      </w:hyperlink>
      <w:r>
        <w:rPr>
          <w:spacing w:val="-7"/>
          <w:w w:val="110"/>
        </w:rPr>
        <w:t> </w:t>
      </w:r>
      <w:r>
        <w:rPr>
          <w:w w:val="110"/>
        </w:rPr>
        <w:t>suggest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need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rapid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processing</w:t>
      </w:r>
      <w:r>
        <w:rPr>
          <w:spacing w:val="26"/>
          <w:w w:val="103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anomaly</w:t>
      </w:r>
      <w:r>
        <w:rPr>
          <w:spacing w:val="37"/>
          <w:w w:val="110"/>
        </w:rPr>
        <w:t> </w:t>
      </w:r>
      <w:r>
        <w:rPr>
          <w:w w:val="110"/>
        </w:rPr>
        <w:t>detection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meet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increasing</w:t>
      </w:r>
      <w:r>
        <w:rPr>
          <w:spacing w:val="35"/>
          <w:w w:val="110"/>
        </w:rPr>
        <w:t> </w:t>
      </w:r>
      <w:r>
        <w:rPr>
          <w:w w:val="110"/>
        </w:rPr>
        <w:t>demand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disease</w:t>
      </w:r>
      <w:r>
        <w:rPr>
          <w:spacing w:val="36"/>
          <w:w w:val="110"/>
        </w:rPr>
        <w:t> </w:t>
      </w:r>
      <w:r>
        <w:rPr>
          <w:spacing w:val="-1"/>
          <w:w w:val="110"/>
        </w:rPr>
        <w:t>surveillance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25"/>
          <w:w w:val="119"/>
        </w:rPr>
        <w:t> </w:t>
      </w:r>
      <w:r>
        <w:rPr>
          <w:w w:val="110"/>
        </w:rPr>
        <w:t>population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level.</w:t>
      </w:r>
      <w:r>
        <w:rPr>
          <w:spacing w:val="42"/>
          <w:w w:val="110"/>
        </w:rPr>
        <w:t> </w:t>
      </w:r>
      <w:r>
        <w:rPr>
          <w:w w:val="110"/>
        </w:rPr>
        <w:t>Their</w:t>
      </w:r>
      <w:r>
        <w:rPr>
          <w:spacing w:val="41"/>
          <w:w w:val="110"/>
        </w:rPr>
        <w:t> </w:t>
      </w:r>
      <w:r>
        <w:rPr>
          <w:w w:val="110"/>
        </w:rPr>
        <w:t>idea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foreshado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ed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recent</w:t>
      </w:r>
      <w:r>
        <w:rPr>
          <w:spacing w:val="41"/>
          <w:w w:val="110"/>
        </w:rPr>
        <w:t> </w:t>
      </w:r>
      <w:r>
        <w:rPr>
          <w:w w:val="110"/>
        </w:rPr>
        <w:t>rise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r>
        <w:rPr>
          <w:w w:val="110"/>
        </w:rPr>
        <w:t>popularity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online</w:t>
      </w:r>
      <w:r>
        <w:rPr>
          <w:spacing w:val="55"/>
          <w:w w:val="110"/>
        </w:rPr>
        <w:t> </w:t>
      </w:r>
      <w:r>
        <w:rPr>
          <w:w w:val="110"/>
        </w:rPr>
        <w:t>streaming</w:t>
      </w:r>
      <w:r>
        <w:rPr>
          <w:spacing w:val="50"/>
          <w:w w:val="110"/>
        </w:rPr>
        <w:t> </w:t>
      </w:r>
      <w:r>
        <w:rPr>
          <w:w w:val="110"/>
        </w:rPr>
        <w:t>data</w:t>
      </w:r>
      <w:r>
        <w:rPr>
          <w:spacing w:val="49"/>
          <w:w w:val="110"/>
        </w:rPr>
        <w:t> </w:t>
      </w:r>
      <w:r>
        <w:rPr>
          <w:w w:val="110"/>
        </w:rPr>
        <w:t>systems</w:t>
      </w:r>
      <w:r>
        <w:rPr>
          <w:spacing w:val="49"/>
          <w:w w:val="110"/>
        </w:rPr>
        <w:t> </w:t>
      </w:r>
      <w:r>
        <w:rPr>
          <w:w w:val="110"/>
        </w:rPr>
        <w:t>that</w:t>
      </w:r>
      <w:r>
        <w:rPr>
          <w:spacing w:val="49"/>
          <w:w w:val="110"/>
        </w:rPr>
        <w:t> </w:t>
      </w:r>
      <w:r>
        <w:rPr>
          <w:w w:val="110"/>
        </w:rPr>
        <w:t>collect</w:t>
      </w:r>
      <w:r>
        <w:rPr>
          <w:spacing w:val="51"/>
          <w:w w:val="110"/>
        </w:rPr>
        <w:t> </w:t>
      </w:r>
      <w:r>
        <w:rPr>
          <w:w w:val="110"/>
        </w:rPr>
        <w:t>data</w:t>
      </w:r>
      <w:r>
        <w:rPr>
          <w:spacing w:val="49"/>
          <w:w w:val="110"/>
        </w:rPr>
        <w:t> </w:t>
      </w:r>
      <w:r>
        <w:rPr>
          <w:w w:val="110"/>
        </w:rPr>
        <w:t>from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multiple</w:t>
      </w:r>
      <w:r>
        <w:rPr>
          <w:spacing w:val="49"/>
          <w:w w:val="110"/>
        </w:rPr>
        <w:t> </w:t>
      </w:r>
      <w:r>
        <w:rPr>
          <w:w w:val="110"/>
        </w:rPr>
        <w:t>sources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continuously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7"/>
        </w:rPr>
        <w:t> </w:t>
      </w:r>
      <w:r>
        <w:rPr>
          <w:spacing w:val="-1"/>
          <w:w w:val="110"/>
        </w:rPr>
        <w:t>provide</w:t>
      </w:r>
      <w:r>
        <w:rPr>
          <w:spacing w:val="31"/>
          <w:w w:val="110"/>
        </w:rPr>
        <w:t> </w:t>
      </w:r>
      <w:r>
        <w:rPr>
          <w:w w:val="110"/>
        </w:rPr>
        <w:t>statistical</w:t>
      </w:r>
      <w:r>
        <w:rPr>
          <w:spacing w:val="34"/>
          <w:w w:val="110"/>
        </w:rPr>
        <w:t> </w:t>
      </w:r>
      <w:r>
        <w:rPr>
          <w:w w:val="110"/>
        </w:rPr>
        <w:t>results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32"/>
          <w:w w:val="110"/>
        </w:rPr>
        <w:t> </w:t>
      </w:r>
      <w:r>
        <w:rPr>
          <w:w w:val="110"/>
        </w:rPr>
        <w:t>update.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5"/>
        <w:rPr>
          <w:rFonts w:ascii="PMingLiU" w:hAnsi="PMingLiU" w:cs="PMingLiU" w:eastAsia="PMingLiU"/>
          <w:sz w:val="31"/>
          <w:szCs w:val="31"/>
        </w:rPr>
      </w:pPr>
    </w:p>
    <w:p>
      <w:pPr>
        <w:pStyle w:val="BodyText"/>
        <w:spacing w:line="242" w:lineRule="auto"/>
        <w:ind w:left="109" w:right="537" w:firstLine="378"/>
        <w:jc w:val="both"/>
      </w:pPr>
      <w:r>
        <w:rPr>
          <w:spacing w:val="-7"/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case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arrivals,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26"/>
          <w:w w:val="110"/>
        </w:rPr>
        <w:t> </w:t>
      </w:r>
      <w:r>
        <w:rPr>
          <w:w w:val="110"/>
        </w:rPr>
        <w:t>often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interest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time</w:t>
      </w:r>
      <w:r>
        <w:rPr>
          <w:spacing w:val="26"/>
          <w:w w:val="110"/>
        </w:rPr>
        <w:t> </w:t>
      </w:r>
      <w:r>
        <w:rPr>
          <w:w w:val="110"/>
        </w:rPr>
        <w:t>series</w:t>
      </w:r>
      <w:r>
        <w:rPr>
          <w:spacing w:val="25"/>
          <w:w w:val="108"/>
        </w:rPr>
        <w:t> </w:t>
      </w:r>
      <w:r>
        <w:rPr>
          <w:w w:val="110"/>
        </w:rPr>
        <w:t>data.</w:t>
      </w:r>
      <w:r>
        <w:rPr>
          <w:spacing w:val="60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is,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continuing</w:t>
      </w:r>
      <w:r>
        <w:rPr>
          <w:spacing w:val="27"/>
          <w:w w:val="110"/>
        </w:rPr>
        <w:t> </w:t>
      </w:r>
      <w:r>
        <w:rPr>
          <w:w w:val="110"/>
        </w:rPr>
        <w:t>set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recorded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29"/>
          <w:w w:val="110"/>
        </w:rPr>
        <w:t> </w:t>
      </w:r>
      <w:r>
        <w:rPr>
          <w:w w:val="110"/>
        </w:rPr>
        <w:t>specific</w:t>
      </w:r>
      <w:r>
        <w:rPr>
          <w:spacing w:val="29"/>
          <w:w w:val="110"/>
        </w:rPr>
        <w:t> </w:t>
      </w:r>
      <w:r>
        <w:rPr>
          <w:w w:val="110"/>
        </w:rPr>
        <w:t>time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intervals</w:t>
      </w:r>
      <w:r>
        <w:rPr>
          <w:spacing w:val="57"/>
          <w:w w:val="111"/>
        </w:rPr>
        <w:t> </w:t>
      </w:r>
      <w:hyperlink w:history="true" w:anchor="_bookmark179">
        <w:r>
          <w:rPr>
            <w:w w:val="110"/>
          </w:rPr>
          <w:t>(Das,</w:t>
        </w:r>
      </w:hyperlink>
      <w:r>
        <w:rPr>
          <w:spacing w:val="7"/>
          <w:w w:val="110"/>
        </w:rPr>
        <w:t> </w:t>
      </w:r>
      <w:hyperlink w:history="true" w:anchor="_bookmark179">
        <w:r>
          <w:rPr>
            <w:w w:val="110"/>
          </w:rPr>
          <w:t>1994).</w:t>
        </w:r>
      </w:hyperlink>
      <w:r>
        <w:rPr>
          <w:spacing w:val="34"/>
          <w:w w:val="110"/>
        </w:rPr>
        <w:t> </w:t>
      </w:r>
      <w:r>
        <w:rPr>
          <w:w w:val="110"/>
        </w:rPr>
        <w:t>If</w:t>
      </w:r>
      <w:r>
        <w:rPr>
          <w:spacing w:val="7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ab</w:t>
      </w:r>
      <w:r>
        <w:rPr>
          <w:spacing w:val="1"/>
          <w:w w:val="110"/>
        </w:rPr>
        <w:t>o</w:t>
      </w:r>
      <w:r>
        <w:rPr>
          <w:w w:val="110"/>
        </w:rPr>
        <w:t>ut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time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8"/>
          <w:w w:val="110"/>
        </w:rPr>
        <w:t> </w:t>
      </w:r>
      <w:r>
        <w:rPr>
          <w:w w:val="110"/>
        </w:rPr>
        <w:t>visit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vailable,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an</w:t>
      </w:r>
      <w:r>
        <w:rPr>
          <w:spacing w:val="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5"/>
          <w:w w:val="101"/>
        </w:rPr>
        <w:t> </w:t>
      </w:r>
      <w:r>
        <w:rPr>
          <w:spacing w:val="-1"/>
          <w:w w:val="110"/>
        </w:rPr>
        <w:t>counted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give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w w:val="110"/>
        </w:rPr>
        <w:t>series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21"/>
          <w:w w:val="110"/>
        </w:rPr>
        <w:t> </w:t>
      </w:r>
      <w:r>
        <w:rPr>
          <w:w w:val="110"/>
        </w:rPr>
        <w:t>time-p</w:t>
      </w:r>
      <w:r>
        <w:rPr>
          <w:spacing w:val="1"/>
          <w:w w:val="110"/>
        </w:rPr>
        <w:t>erio</w:t>
      </w:r>
      <w:r>
        <w:rPr>
          <w:w w:val="110"/>
        </w:rPr>
        <w:t>ds,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25"/>
          <w:w w:val="146"/>
        </w:rPr>
        <w:t> </w:t>
      </w:r>
      <w:r>
        <w:rPr>
          <w:spacing w:val="-2"/>
          <w:w w:val="110"/>
        </w:rPr>
        <w:t>arriv</w:t>
      </w:r>
      <w:r>
        <w:rPr>
          <w:spacing w:val="-3"/>
          <w:w w:val="110"/>
        </w:rPr>
        <w:t>als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</w:t>
      </w:r>
      <w:r>
        <w:rPr>
          <w:spacing w:val="4"/>
          <w:w w:val="110"/>
        </w:rPr>
        <w:t> </w:t>
      </w:r>
      <w:r>
        <w:rPr>
          <w:spacing w:val="-7"/>
          <w:w w:val="110"/>
        </w:rPr>
        <w:t>da</w:t>
      </w:r>
      <w:r>
        <w:rPr>
          <w:spacing w:val="-8"/>
          <w:w w:val="110"/>
        </w:rPr>
        <w:t>y</w:t>
      </w:r>
      <w:r>
        <w:rPr>
          <w:spacing w:val="-7"/>
          <w:w w:val="110"/>
        </w:rPr>
        <w:t>.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F</w:t>
      </w:r>
      <w:r>
        <w:rPr>
          <w:spacing w:val="-6"/>
          <w:w w:val="110"/>
        </w:rPr>
        <w:t>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perspective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time</w:t>
      </w:r>
      <w:r>
        <w:rPr>
          <w:spacing w:val="3"/>
          <w:w w:val="110"/>
        </w:rPr>
        <w:t> </w:t>
      </w:r>
      <w:r>
        <w:rPr>
          <w:w w:val="110"/>
        </w:rPr>
        <w:t>series</w:t>
      </w:r>
      <w:r>
        <w:rPr>
          <w:spacing w:val="3"/>
          <w:w w:val="110"/>
        </w:rPr>
        <w:t> </w:t>
      </w:r>
      <w:r>
        <w:rPr>
          <w:w w:val="110"/>
        </w:rPr>
        <w:t>data,</w:t>
      </w:r>
      <w:r>
        <w:rPr>
          <w:spacing w:val="5"/>
          <w:w w:val="110"/>
        </w:rPr>
        <w:t> </w:t>
      </w:r>
      <w:r>
        <w:rPr>
          <w:w w:val="110"/>
        </w:rPr>
        <w:t>there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sev</w:t>
      </w:r>
      <w:r>
        <w:rPr>
          <w:spacing w:val="-1"/>
          <w:w w:val="110"/>
        </w:rPr>
        <w:t>eral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33"/>
          <w:w w:val="142"/>
        </w:rPr>
        <w:t> </w:t>
      </w:r>
      <w:r>
        <w:rPr>
          <w:spacing w:val="-1"/>
          <w:w w:val="110"/>
        </w:rPr>
        <w:t>typ</w:t>
      </w:r>
      <w:r>
        <w:rPr>
          <w:spacing w:val="-2"/>
          <w:w w:val="110"/>
        </w:rPr>
        <w:t>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anomalies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"/>
          <w:w w:val="110"/>
        </w:rPr>
        <w:t> </w:t>
      </w:r>
      <w:r>
        <w:rPr>
          <w:w w:val="110"/>
        </w:rPr>
        <w:t>considered.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fi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most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straightforward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typ</w:t>
      </w:r>
      <w:r>
        <w:rPr>
          <w:spacing w:val="-2"/>
          <w:w w:val="110"/>
        </w:rPr>
        <w:t>e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oin</w:t>
      </w:r>
      <w:r>
        <w:rPr>
          <w:spacing w:val="-1"/>
          <w:w w:val="110"/>
        </w:rPr>
        <w:t>t</w:t>
      </w:r>
      <w:r>
        <w:rPr>
          <w:spacing w:val="27"/>
          <w:w w:val="142"/>
        </w:rPr>
        <w:t> </w:t>
      </w:r>
      <w:r>
        <w:rPr>
          <w:w w:val="110"/>
        </w:rPr>
        <w:t>anomalies,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single</w:t>
      </w:r>
      <w:r>
        <w:rPr>
          <w:spacing w:val="-5"/>
          <w:w w:val="110"/>
        </w:rPr>
        <w:t> </w:t>
      </w:r>
      <w:r>
        <w:rPr>
          <w:spacing w:val="1"/>
          <w:w w:val="110"/>
        </w:rPr>
        <w:t>time-perio</w:t>
      </w:r>
      <w:r>
        <w:rPr>
          <w:w w:val="110"/>
        </w:rPr>
        <w:t>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anomalous.</w:t>
      </w:r>
      <w:r>
        <w:rPr>
          <w:spacing w:val="15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example,</w:t>
      </w:r>
      <w:r>
        <w:rPr>
          <w:spacing w:val="-5"/>
          <w:w w:val="110"/>
        </w:rPr>
        <w:t> </w:t>
      </w:r>
      <w:r>
        <w:rPr>
          <w:w w:val="110"/>
        </w:rPr>
        <w:t>traffic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22"/>
          <w:w w:val="109"/>
        </w:rPr>
        <w:t> </w:t>
      </w:r>
      <w:r>
        <w:rPr>
          <w:spacing w:val="-3"/>
          <w:w w:val="110"/>
        </w:rPr>
        <w:t>ma</w:t>
      </w:r>
      <w:r>
        <w:rPr>
          <w:spacing w:val="-4"/>
          <w:w w:val="110"/>
        </w:rPr>
        <w:t>y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spike</w:t>
      </w:r>
      <w:r>
        <w:rPr>
          <w:spacing w:val="6"/>
          <w:w w:val="110"/>
        </w:rPr>
        <w:t> </w:t>
      </w:r>
      <w:r>
        <w:rPr>
          <w:w w:val="110"/>
        </w:rPr>
        <w:t>during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single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nigh</w:t>
      </w:r>
      <w:r>
        <w:rPr>
          <w:spacing w:val="-2"/>
          <w:w w:val="110"/>
        </w:rPr>
        <w:t>t,</w:t>
      </w:r>
      <w:r>
        <w:rPr>
          <w:spacing w:val="6"/>
          <w:w w:val="110"/>
        </w:rPr>
        <w:t> </w:t>
      </w:r>
      <w:r>
        <w:rPr>
          <w:w w:val="110"/>
        </w:rPr>
        <w:t>when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under</w:t>
      </w:r>
      <w:r>
        <w:rPr>
          <w:spacing w:val="6"/>
          <w:w w:val="110"/>
        </w:rPr>
        <w:t> </w:t>
      </w:r>
      <w:r>
        <w:rPr>
          <w:w w:val="110"/>
        </w:rPr>
        <w:t>cyber-attack.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he</w:t>
      </w:r>
      <w:r>
        <w:rPr>
          <w:spacing w:val="6"/>
          <w:w w:val="110"/>
        </w:rPr>
        <w:t> </w:t>
      </w:r>
      <w:r>
        <w:rPr>
          <w:w w:val="110"/>
        </w:rPr>
        <w:t>second</w:t>
      </w:r>
      <w:r>
        <w:rPr>
          <w:spacing w:val="27"/>
          <w:w w:val="106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typ</w:t>
      </w:r>
      <w:r>
        <w:rPr>
          <w:spacing w:val="-2"/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-9"/>
          <w:w w:val="110"/>
        </w:rPr>
        <w:t> </w:t>
      </w:r>
      <w:r>
        <w:rPr>
          <w:w w:val="110"/>
        </w:rPr>
        <w:t>anomalies,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tin</w:t>
      </w:r>
      <w:r>
        <w:rPr>
          <w:spacing w:val="-3"/>
          <w:w w:val="110"/>
        </w:rPr>
        <w:t>uing</w:t>
      </w:r>
      <w:r>
        <w:rPr>
          <w:spacing w:val="-9"/>
          <w:w w:val="110"/>
        </w:rPr>
        <w:t> </w:t>
      </w:r>
      <w:r>
        <w:rPr>
          <w:w w:val="110"/>
        </w:rPr>
        <w:t>series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tim</w:t>
      </w:r>
      <w:r>
        <w:rPr>
          <w:spacing w:val="1"/>
          <w:w w:val="110"/>
        </w:rPr>
        <w:t>e-periods</w:t>
      </w:r>
      <w:r>
        <w:rPr>
          <w:spacing w:val="20"/>
          <w:w w:val="108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anomalous.</w:t>
      </w:r>
      <w:r>
        <w:rPr>
          <w:spacing w:val="41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14"/>
          <w:w w:val="110"/>
        </w:rPr>
        <w:t> </w:t>
      </w:r>
      <w:r>
        <w:rPr>
          <w:w w:val="110"/>
        </w:rPr>
        <w:t>daily</w:t>
      </w:r>
      <w:r>
        <w:rPr>
          <w:spacing w:val="14"/>
          <w:w w:val="110"/>
        </w:rPr>
        <w:t> </w:t>
      </w:r>
      <w:r>
        <w:rPr>
          <w:w w:val="110"/>
        </w:rPr>
        <w:t>spending</w:t>
      </w:r>
      <w:r>
        <w:rPr>
          <w:spacing w:val="13"/>
          <w:w w:val="110"/>
        </w:rPr>
        <w:t> </w:t>
      </w:r>
      <w:r>
        <w:rPr>
          <w:w w:val="110"/>
        </w:rPr>
        <w:t>during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Christmas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28"/>
          <w:w w:val="114"/>
        </w:rPr>
        <w:t> </w:t>
      </w:r>
      <w:r>
        <w:rPr>
          <w:w w:val="110"/>
        </w:rPr>
        <w:t>(let</w:t>
      </w:r>
      <w:r>
        <w:rPr>
          <w:spacing w:val="19"/>
          <w:w w:val="110"/>
        </w:rPr>
        <w:t> </w:t>
      </w:r>
      <w:r>
        <w:rPr>
          <w:w w:val="110"/>
        </w:rPr>
        <w:t>us</w:t>
      </w:r>
      <w:r>
        <w:rPr>
          <w:spacing w:val="20"/>
          <w:w w:val="110"/>
        </w:rPr>
        <w:t> </w:t>
      </w:r>
      <w:r>
        <w:rPr>
          <w:spacing w:val="-7"/>
          <w:w w:val="110"/>
        </w:rPr>
        <w:t>say,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days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19"/>
          <w:w w:val="110"/>
        </w:rPr>
        <w:t> </w:t>
      </w:r>
      <w:r>
        <w:rPr>
          <w:w w:val="110"/>
        </w:rPr>
        <w:t>1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December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31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December)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expected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much</w:t>
      </w:r>
      <w:r>
        <w:rPr>
          <w:spacing w:val="61"/>
          <w:w w:val="117"/>
        </w:rPr>
        <w:t> </w:t>
      </w:r>
      <w:r>
        <w:rPr>
          <w:w w:val="110"/>
        </w:rPr>
        <w:t>higher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compared</w:t>
      </w:r>
      <w:r>
        <w:rPr>
          <w:spacing w:val="1"/>
          <w:w w:val="110"/>
        </w:rPr>
        <w:t> </w:t>
      </w:r>
      <w:r>
        <w:rPr>
          <w:w w:val="110"/>
        </w:rPr>
        <w:t>to the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usua</w:t>
      </w:r>
      <w:r>
        <w:rPr>
          <w:spacing w:val="-2"/>
          <w:w w:val="110"/>
        </w:rPr>
        <w:t>l</w:t>
      </w:r>
      <w:r>
        <w:rPr>
          <w:w w:val="110"/>
        </w:rPr>
        <w:t> daily spending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other time frames.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2"/>
        </w:rPr>
        <w:t> </w:t>
      </w:r>
      <w:r>
        <w:rPr>
          <w:w w:val="110"/>
        </w:rPr>
        <w:t>last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typ</w:t>
      </w:r>
      <w:r>
        <w:rPr>
          <w:spacing w:val="-2"/>
          <w:w w:val="110"/>
        </w:rPr>
        <w:t>e,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Contextual</w:t>
      </w:r>
      <w:r>
        <w:rPr>
          <w:spacing w:val="9"/>
          <w:w w:val="110"/>
        </w:rPr>
        <w:t> </w:t>
      </w:r>
      <w:r>
        <w:rPr>
          <w:w w:val="110"/>
        </w:rPr>
        <w:t>anomalies,</w:t>
      </w:r>
      <w:r>
        <w:rPr>
          <w:spacing w:val="10"/>
          <w:w w:val="110"/>
        </w:rPr>
        <w:t> </w:t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occurrence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anomalous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time-perio</w:t>
      </w:r>
      <w:r>
        <w:rPr>
          <w:w w:val="110"/>
        </w:rPr>
        <w:t>d</w:t>
      </w:r>
      <w:r>
        <w:rPr>
          <w:spacing w:val="28"/>
          <w:w w:val="113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believed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context-sp</w:t>
      </w:r>
      <w:r>
        <w:rPr>
          <w:spacing w:val="-2"/>
          <w:w w:val="110"/>
        </w:rPr>
        <w:t>ecific.</w:t>
      </w:r>
      <w:r>
        <w:rPr>
          <w:spacing w:val="43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example,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Admission</w:t>
      </w:r>
      <w:r>
        <w:rPr>
          <w:spacing w:val="16"/>
          <w:w w:val="110"/>
        </w:rPr>
        <w:t> </w:t>
      </w:r>
      <w:r>
        <w:rPr>
          <w:w w:val="110"/>
        </w:rPr>
        <w:t>rates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</w:t>
      </w:r>
      <w:r>
        <w:rPr>
          <w:spacing w:val="15"/>
          <w:w w:val="110"/>
        </w:rPr>
        <w:t> </w:t>
      </w:r>
      <w:r>
        <w:rPr>
          <w:w w:val="110"/>
        </w:rPr>
        <w:t>Emergency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patients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may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spik</w:t>
      </w:r>
      <w:r>
        <w:rPr>
          <w:spacing w:val="-3"/>
          <w:w w:val="110"/>
        </w:rPr>
        <w:t>e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giv</w:t>
      </w:r>
      <w:r>
        <w:rPr>
          <w:spacing w:val="-2"/>
          <w:w w:val="110"/>
        </w:rPr>
        <w:t>en</w:t>
      </w:r>
      <w:r>
        <w:rPr>
          <w:spacing w:val="20"/>
          <w:w w:val="110"/>
        </w:rPr>
        <w:t> </w:t>
      </w:r>
      <w:r>
        <w:rPr>
          <w:spacing w:val="-7"/>
          <w:w w:val="110"/>
        </w:rPr>
        <w:t>da</w:t>
      </w:r>
      <w:r>
        <w:rPr>
          <w:spacing w:val="-8"/>
          <w:w w:val="110"/>
        </w:rPr>
        <w:t>y</w:t>
      </w:r>
      <w:r>
        <w:rPr>
          <w:spacing w:val="-7"/>
          <w:w w:val="110"/>
        </w:rPr>
        <w:t>,</w:t>
      </w:r>
      <w:r>
        <w:rPr>
          <w:spacing w:val="19"/>
          <w:w w:val="110"/>
        </w:rPr>
        <w:t> </w:t>
      </w:r>
      <w:r>
        <w:rPr>
          <w:w w:val="110"/>
        </w:rPr>
        <w:t>when</w:t>
      </w:r>
      <w:r>
        <w:rPr>
          <w:spacing w:val="20"/>
          <w:w w:val="110"/>
        </w:rPr>
        <w:t> </w:t>
      </w:r>
      <w:r>
        <w:rPr>
          <w:w w:val="110"/>
        </w:rPr>
        <w:t>there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mass</w:t>
      </w:r>
      <w:r>
        <w:rPr>
          <w:spacing w:val="19"/>
          <w:w w:val="110"/>
        </w:rPr>
        <w:t> </w:t>
      </w:r>
      <w:r>
        <w:rPr>
          <w:w w:val="110"/>
        </w:rPr>
        <w:t>injury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35"/>
          <w:w w:val="145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spacing w:val="2"/>
          <w:w w:val="110"/>
        </w:rPr>
        <w:t>major</w:t>
      </w:r>
      <w:r>
        <w:rPr>
          <w:spacing w:val="1"/>
          <w:w w:val="110"/>
        </w:rPr>
        <w:t> </w:t>
      </w:r>
      <w:r>
        <w:rPr>
          <w:w w:val="110"/>
        </w:rPr>
        <w:t>car</w:t>
      </w:r>
      <w:r>
        <w:rPr>
          <w:spacing w:val="2"/>
          <w:w w:val="110"/>
        </w:rPr>
        <w:t> </w:t>
      </w:r>
      <w:r>
        <w:rPr>
          <w:w w:val="110"/>
        </w:rPr>
        <w:t>crashes</w:t>
      </w:r>
      <w:r>
        <w:rPr>
          <w:spacing w:val="2"/>
          <w:w w:val="110"/>
        </w:rPr>
        <w:t> </w:t>
      </w:r>
      <w:hyperlink w:history="true" w:anchor="_bookmark174">
        <w:r>
          <w:rPr>
            <w:spacing w:val="-1"/>
            <w:w w:val="110"/>
          </w:rPr>
          <w:t>(Chandola</w:t>
        </w:r>
        <w:r>
          <w:rPr>
            <w:spacing w:val="1"/>
            <w:w w:val="110"/>
          </w:rPr>
          <w:t> </w:t>
        </w:r>
        <w:r>
          <w:rPr>
            <w:w w:val="110"/>
          </w:rPr>
          <w:t>et</w:t>
        </w:r>
        <w:r>
          <w:rPr>
            <w:spacing w:val="1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3"/>
          <w:w w:val="110"/>
        </w:rPr>
        <w:t> </w:t>
      </w:r>
      <w:hyperlink w:history="true" w:anchor="_bookmark174">
        <w:r>
          <w:rPr>
            <w:w w:val="110"/>
          </w:rPr>
          <w:t>2009).</w:t>
        </w:r>
      </w:hyperlink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thesis,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ant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focus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3"/>
          <w:w w:val="107"/>
        </w:rPr>
        <w:t> </w:t>
      </w:r>
      <w:r>
        <w:rPr>
          <w:w w:val="110"/>
        </w:rPr>
        <w:t>just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anomaly,</w:t>
      </w:r>
      <w:r>
        <w:rPr>
          <w:spacing w:val="24"/>
          <w:w w:val="110"/>
        </w:rPr>
        <w:t> </w:t>
      </w:r>
      <w:r>
        <w:rPr>
          <w:w w:val="110"/>
        </w:rPr>
        <w:t>because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5"/>
          <w:w w:val="110"/>
        </w:rPr>
        <w:t> </w:t>
      </w:r>
      <w:r>
        <w:rPr>
          <w:w w:val="110"/>
        </w:rPr>
        <w:t>forms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anomalies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context-sp</w:t>
      </w:r>
      <w:r>
        <w:rPr>
          <w:spacing w:val="-2"/>
          <w:w w:val="110"/>
        </w:rPr>
        <w:t>ecific</w:t>
      </w:r>
      <w:r>
        <w:rPr>
          <w:spacing w:val="63"/>
          <w:w w:val="103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hard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perform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simulated</w:t>
      </w:r>
      <w:r>
        <w:rPr>
          <w:spacing w:val="25"/>
          <w:w w:val="110"/>
        </w:rPr>
        <w:t> </w:t>
      </w:r>
      <w:r>
        <w:rPr>
          <w:w w:val="110"/>
        </w:rPr>
        <w:t>settings.</w:t>
      </w:r>
      <w:r>
        <w:rPr/>
      </w:r>
    </w:p>
    <w:p>
      <w:pPr>
        <w:spacing w:after="0" w:line="242" w:lineRule="auto"/>
        <w:jc w:val="both"/>
        <w:sectPr>
          <w:headerReference w:type="even" r:id="rId19"/>
          <w:headerReference w:type="default" r:id="rId20"/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right="135" w:firstLine="351"/>
        <w:jc w:val="both"/>
      </w:pPr>
      <w:r>
        <w:rPr/>
        <w:pict>
          <v:shape style="position:absolute;margin-left:250.516006pt;margin-top:80.084953pt;width:137.775pt;height:93.9pt;mso-position-horizontal-relative:page;mso-position-vertical-relative:paragraph;z-index:1048" type="#_x0000_t75" stroked="false">
            <v:imagedata r:id="rId21" o:title=""/>
          </v:shape>
        </w:pict>
      </w:r>
      <w:r>
        <w:rPr>
          <w:w w:val="115"/>
        </w:rPr>
        <w:t>There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man</w:t>
      </w:r>
      <w:r>
        <w:rPr>
          <w:spacing w:val="-3"/>
          <w:w w:val="115"/>
        </w:rPr>
        <w:t>y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w</w:t>
      </w:r>
      <w:r>
        <w:rPr>
          <w:spacing w:val="-4"/>
          <w:w w:val="115"/>
        </w:rPr>
        <w:t>a</w:t>
      </w:r>
      <w:r>
        <w:rPr>
          <w:spacing w:val="-5"/>
          <w:w w:val="115"/>
        </w:rPr>
        <w:t>ys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decide</w:t>
      </w:r>
      <w:r>
        <w:rPr>
          <w:spacing w:val="14"/>
          <w:w w:val="115"/>
        </w:rPr>
        <w:t> </w:t>
      </w:r>
      <w:r>
        <w:rPr>
          <w:w w:val="115"/>
        </w:rPr>
        <w:t>whether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</w:t>
      </w:r>
      <w:r>
        <w:rPr>
          <w:spacing w:val="-1"/>
          <w:w w:val="115"/>
        </w:rPr>
        <w:t>nt</w:t>
      </w:r>
      <w:r>
        <w:rPr>
          <w:spacing w:val="15"/>
          <w:w w:val="115"/>
        </w:rPr>
        <w:t> </w:t>
      </w:r>
      <w:r>
        <w:rPr>
          <w:w w:val="115"/>
        </w:rPr>
        <w:t>or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pattern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abnormal</w:t>
      </w:r>
      <w:r>
        <w:rPr>
          <w:spacing w:val="16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7"/>
        </w:rPr>
        <w:t> </w:t>
      </w:r>
      <w:r>
        <w:rPr>
          <w:w w:val="115"/>
        </w:rPr>
        <w:t>deviate</w:t>
      </w:r>
      <w:r>
        <w:rPr>
          <w:spacing w:val="-2"/>
          <w:w w:val="115"/>
        </w:rPr>
        <w:t> </w:t>
      </w:r>
      <w:r>
        <w:rPr>
          <w:w w:val="115"/>
        </w:rPr>
        <w:t>from the</w:t>
      </w:r>
      <w:r>
        <w:rPr>
          <w:spacing w:val="-2"/>
          <w:w w:val="115"/>
        </w:rPr>
        <w:t> </w:t>
      </w:r>
      <w:r>
        <w:rPr>
          <w:w w:val="115"/>
        </w:rPr>
        <w:t>expected; the</w:t>
      </w:r>
      <w:r>
        <w:rPr>
          <w:spacing w:val="-1"/>
          <w:w w:val="115"/>
        </w:rPr>
        <w:t> </w:t>
      </w:r>
      <w:r>
        <w:rPr>
          <w:w w:val="115"/>
        </w:rPr>
        <w:t>most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straigh</w:t>
      </w:r>
      <w:r>
        <w:rPr>
          <w:spacing w:val="-2"/>
          <w:w w:val="115"/>
        </w:rPr>
        <w:t>tforw</w:t>
      </w:r>
      <w:r>
        <w:rPr>
          <w:spacing w:val="-1"/>
          <w:w w:val="115"/>
        </w:rPr>
        <w:t>ard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often</w:t>
      </w:r>
      <w:r>
        <w:rPr>
          <w:spacing w:val="-2"/>
          <w:w w:val="115"/>
        </w:rPr>
        <w:t> </w:t>
      </w:r>
      <w:r>
        <w:rPr>
          <w:w w:val="115"/>
        </w:rPr>
        <w:t>used</w:t>
      </w:r>
      <w:r>
        <w:rPr>
          <w:spacing w:val="-1"/>
          <w:w w:val="115"/>
        </w:rPr>
        <w:t> approach </w:t>
      </w:r>
      <w:r>
        <w:rPr>
          <w:w w:val="115"/>
        </w:rPr>
        <w:t>is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29"/>
          <w:w w:val="119"/>
        </w:rPr>
        <w:t> </w:t>
      </w:r>
      <w:r>
        <w:rPr>
          <w:w w:val="115"/>
        </w:rPr>
        <w:t>set</w:t>
      </w:r>
      <w:r>
        <w:rPr>
          <w:spacing w:val="10"/>
          <w:w w:val="115"/>
        </w:rPr>
        <w:t> </w:t>
      </w:r>
      <w:r>
        <w:rPr>
          <w:w w:val="115"/>
        </w:rPr>
        <w:t>up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9"/>
          <w:w w:val="115"/>
        </w:rPr>
        <w:t> </w:t>
      </w:r>
      <w:r>
        <w:rPr>
          <w:w w:val="115"/>
        </w:rPr>
        <w:t>thresholds,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then</w:t>
      </w:r>
      <w:r>
        <w:rPr>
          <w:spacing w:val="9"/>
          <w:w w:val="115"/>
        </w:rPr>
        <w:t> </w:t>
      </w:r>
      <w:r>
        <w:rPr>
          <w:w w:val="115"/>
        </w:rPr>
        <w:t>anomalies</w:t>
      </w:r>
      <w:r>
        <w:rPr>
          <w:spacing w:val="10"/>
          <w:w w:val="115"/>
        </w:rPr>
        <w:t> </w:t>
      </w:r>
      <w:r>
        <w:rPr>
          <w:w w:val="115"/>
        </w:rPr>
        <w:t>can</w:t>
      </w:r>
      <w:r>
        <w:rPr>
          <w:spacing w:val="1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9"/>
          <w:w w:val="115"/>
        </w:rPr>
        <w:t> </w:t>
      </w:r>
      <w:r>
        <w:rPr>
          <w:w w:val="115"/>
        </w:rPr>
        <w:t>detected</w:t>
      </w:r>
      <w:r>
        <w:rPr>
          <w:spacing w:val="11"/>
          <w:w w:val="115"/>
        </w:rPr>
        <w:t> </w:t>
      </w:r>
      <w:r>
        <w:rPr>
          <w:w w:val="115"/>
        </w:rPr>
        <w:t>simply</w:t>
      </w:r>
      <w:r>
        <w:rPr>
          <w:spacing w:val="10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9"/>
          <w:w w:val="115"/>
        </w:rPr>
        <w:t> </w:t>
      </w:r>
      <w:r>
        <w:rPr>
          <w:w w:val="115"/>
        </w:rPr>
        <w:t>raising</w:t>
      </w:r>
      <w:r>
        <w:rPr>
          <w:spacing w:val="25"/>
          <w:w w:val="112"/>
        </w:rPr>
        <w:t> </w:t>
      </w:r>
      <w:r>
        <w:rPr>
          <w:w w:val="115"/>
        </w:rPr>
        <w:t>alarms</w:t>
      </w:r>
      <w:r>
        <w:rPr>
          <w:spacing w:val="-24"/>
          <w:w w:val="115"/>
        </w:rPr>
        <w:t> </w:t>
      </w:r>
      <w:r>
        <w:rPr>
          <w:w w:val="115"/>
        </w:rPr>
        <w:t>for</w:t>
      </w:r>
      <w:r>
        <w:rPr>
          <w:spacing w:val="-23"/>
          <w:w w:val="115"/>
        </w:rPr>
        <w:t> </w:t>
      </w:r>
      <w:r>
        <w:rPr>
          <w:w w:val="115"/>
        </w:rPr>
        <w:t>observing</w:t>
      </w:r>
      <w:r>
        <w:rPr>
          <w:spacing w:val="-24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eyond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threshold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(figure</w:t>
      </w:r>
      <w:r>
        <w:rPr>
          <w:spacing w:val="-23"/>
          <w:w w:val="115"/>
        </w:rPr>
        <w:t> </w:t>
      </w:r>
      <w:hyperlink w:history="true" w:anchor="_bookmark6">
        <w:r>
          <w:rPr>
            <w:w w:val="115"/>
          </w:rPr>
          <w:t>1.2).</w:t>
        </w:r>
        <w:r>
          <w:rPr/>
        </w:r>
      </w:hyperlink>
    </w:p>
    <w:p>
      <w:pPr>
        <w:spacing w:line="240" w:lineRule="auto" w:before="9"/>
        <w:rPr>
          <w:rFonts w:ascii="PMingLiU" w:hAnsi="PMingLiU" w:cs="PMingLiU" w:eastAsia="PMingLiU"/>
          <w:sz w:val="21"/>
          <w:szCs w:val="21"/>
        </w:rPr>
      </w:pPr>
    </w:p>
    <w:p>
      <w:pPr>
        <w:tabs>
          <w:tab w:pos="6032" w:val="left" w:leader="none"/>
        </w:tabs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/>
          <w:position w:val="3"/>
          <w:sz w:val="20"/>
        </w:rPr>
        <w:drawing>
          <wp:inline distT="0" distB="0" distL="0" distR="0">
            <wp:extent cx="1712499" cy="1090898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499" cy="10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position w:val="3"/>
          <w:sz w:val="20"/>
        </w:rPr>
      </w:r>
      <w:r>
        <w:rPr>
          <w:rFonts w:ascii="PMingLiU"/>
          <w:position w:val="3"/>
          <w:sz w:val="20"/>
        </w:rPr>
        <w:tab/>
      </w:r>
      <w:r>
        <w:rPr>
          <w:rFonts w:ascii="PMingLiU"/>
          <w:sz w:val="20"/>
        </w:rPr>
        <w:drawing>
          <wp:inline distT="0" distB="0" distL="0" distR="0">
            <wp:extent cx="1740217" cy="1208722"/>
            <wp:effectExtent l="0" t="0" r="0" b="0"/>
            <wp:docPr id="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217" cy="12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/>
          <w:sz w:val="20"/>
        </w:rPr>
      </w:r>
    </w:p>
    <w:p>
      <w:pPr>
        <w:pStyle w:val="BodyText"/>
        <w:spacing w:line="240" w:lineRule="auto" w:before="102"/>
        <w:ind w:right="0"/>
        <w:jc w:val="left"/>
      </w:pPr>
      <w:bookmarkStart w:name="_bookmark6" w:id="16"/>
      <w:bookmarkEnd w:id="16"/>
      <w:r>
        <w:rPr/>
      </w:r>
      <w:r>
        <w:rPr>
          <w:w w:val="110"/>
        </w:rPr>
        <w:t>Figure</w:t>
      </w:r>
      <w:r>
        <w:rPr>
          <w:spacing w:val="9"/>
          <w:w w:val="110"/>
        </w:rPr>
        <w:t> </w:t>
      </w:r>
      <w:r>
        <w:rPr>
          <w:w w:val="110"/>
        </w:rPr>
        <w:t>1.2:</w:t>
      </w:r>
      <w:r>
        <w:rPr>
          <w:spacing w:val="35"/>
          <w:w w:val="110"/>
        </w:rPr>
        <w:t> </w:t>
      </w:r>
      <w:r>
        <w:rPr>
          <w:w w:val="110"/>
        </w:rPr>
        <w:t>Anomaly</w:t>
      </w:r>
      <w:r>
        <w:rPr>
          <w:spacing w:val="10"/>
          <w:w w:val="110"/>
        </w:rPr>
        <w:t> </w:t>
      </w:r>
      <w:r>
        <w:rPr>
          <w:w w:val="110"/>
        </w:rPr>
        <w:t>Visualisation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9"/>
          <w:w w:val="110"/>
        </w:rPr>
        <w:t> </w:t>
      </w:r>
      <w:hyperlink w:history="true" w:anchor="_bookmark227">
        <w:r>
          <w:rPr>
            <w:spacing w:val="-2"/>
            <w:w w:val="110"/>
          </w:rPr>
          <w:t>Rahtz</w:t>
        </w:r>
      </w:hyperlink>
      <w:r>
        <w:rPr>
          <w:spacing w:val="9"/>
          <w:w w:val="110"/>
        </w:rPr>
        <w:t> </w:t>
      </w:r>
      <w:hyperlink w:history="true" w:anchor="_bookmark227">
        <w:r>
          <w:rPr>
            <w:w w:val="110"/>
          </w:rPr>
          <w:t>(2015)</w:t>
        </w:r>
        <w:r>
          <w:rPr/>
        </w:r>
      </w:hyperlink>
    </w:p>
    <w:p>
      <w:pPr>
        <w:spacing w:line="240" w:lineRule="auto" w:before="13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right="126" w:firstLine="351"/>
        <w:jc w:val="both"/>
      </w:pPr>
      <w:hyperlink w:history="true" w:anchor="_bookmark241">
        <w:r>
          <w:rPr>
            <w:spacing w:val="-6"/>
            <w:w w:val="115"/>
          </w:rPr>
          <w:t>Wong</w:t>
        </w:r>
        <w:r>
          <w:rPr>
            <w:spacing w:val="-19"/>
            <w:w w:val="115"/>
          </w:rPr>
          <w:t> </w:t>
        </w:r>
        <w:r>
          <w:rPr>
            <w:w w:val="115"/>
          </w:rPr>
          <w:t>et</w:t>
        </w:r>
        <w:r>
          <w:rPr>
            <w:spacing w:val="-20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19"/>
          <w:w w:val="115"/>
        </w:rPr>
        <w:t> </w:t>
      </w:r>
      <w:hyperlink w:history="true" w:anchor="_bookmark241">
        <w:r>
          <w:rPr>
            <w:w w:val="115"/>
          </w:rPr>
          <w:t>(2003)</w:t>
        </w:r>
      </w:hyperlink>
      <w:r>
        <w:rPr>
          <w:spacing w:val="-19"/>
          <w:w w:val="115"/>
        </w:rPr>
        <w:t> </w:t>
      </w:r>
      <w:r>
        <w:rPr>
          <w:spacing w:val="-2"/>
          <w:w w:val="115"/>
        </w:rPr>
        <w:t>considered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threshold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approac</w:t>
      </w:r>
      <w:r>
        <w:rPr>
          <w:spacing w:val="-1"/>
          <w:w w:val="115"/>
        </w:rPr>
        <w:t>h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proposed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standard</w:t>
      </w:r>
      <w:r>
        <w:rPr>
          <w:spacing w:val="32"/>
          <w:w w:val="113"/>
        </w:rPr>
        <w:t> </w:t>
      </w:r>
      <w:r>
        <w:rPr>
          <w:w w:val="115"/>
        </w:rPr>
        <w:t>algorithm.</w:t>
      </w:r>
      <w:r>
        <w:rPr>
          <w:spacing w:val="8"/>
          <w:w w:val="115"/>
        </w:rPr>
        <w:t> </w:t>
      </w:r>
      <w:r>
        <w:rPr>
          <w:w w:val="115"/>
        </w:rPr>
        <w:t>Their</w:t>
      </w:r>
      <w:r>
        <w:rPr>
          <w:spacing w:val="-11"/>
          <w:w w:val="115"/>
        </w:rPr>
        <w:t> </w:t>
      </w:r>
      <w:r>
        <w:rPr>
          <w:w w:val="115"/>
        </w:rPr>
        <w:t>anomaly</w:t>
      </w:r>
      <w:r>
        <w:rPr>
          <w:spacing w:val="-12"/>
          <w:w w:val="115"/>
        </w:rPr>
        <w:t> </w:t>
      </w:r>
      <w:r>
        <w:rPr>
          <w:w w:val="115"/>
        </w:rPr>
        <w:t>detector</w:t>
      </w:r>
      <w:r>
        <w:rPr>
          <w:spacing w:val="-12"/>
          <w:w w:val="115"/>
        </w:rPr>
        <w:t> </w:t>
      </w:r>
      <w:r>
        <w:rPr>
          <w:w w:val="115"/>
        </w:rPr>
        <w:t>considers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mean</w:t>
      </w:r>
      <w:r>
        <w:rPr>
          <w:spacing w:val="-12"/>
          <w:w w:val="115"/>
        </w:rPr>
        <w:t> </w:t>
      </w:r>
      <w:r>
        <w:rPr>
          <w:rFonts w:ascii="Arial" w:hAnsi="Arial" w:cs="Arial" w:eastAsia="Arial"/>
          <w:i/>
          <w:w w:val="115"/>
        </w:rPr>
        <w:t>µ</w:t>
      </w:r>
      <w:r>
        <w:rPr>
          <w:rFonts w:ascii="Arial" w:hAnsi="Arial" w:cs="Arial" w:eastAsia="Arial"/>
          <w:i/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variance</w:t>
      </w:r>
      <w:r>
        <w:rPr>
          <w:spacing w:val="-11"/>
          <w:w w:val="115"/>
        </w:rPr>
        <w:t> </w:t>
      </w:r>
      <w:r>
        <w:rPr>
          <w:rFonts w:ascii="Arial" w:hAnsi="Arial" w:cs="Arial" w:eastAsia="Arial"/>
          <w:i/>
          <w:spacing w:val="2"/>
          <w:w w:val="115"/>
        </w:rPr>
        <w:t>σ</w:t>
      </w:r>
      <w:r>
        <w:rPr>
          <w:spacing w:val="2"/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total</w:t>
      </w:r>
      <w:r>
        <w:rPr>
          <w:spacing w:val="25"/>
          <w:w w:val="119"/>
        </w:rPr>
        <w:t> </w:t>
      </w:r>
      <w:r>
        <w:rPr>
          <w:spacing w:val="-3"/>
          <w:w w:val="115"/>
        </w:rPr>
        <w:t>number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30"/>
          <w:w w:val="115"/>
        </w:rPr>
        <w:t> </w:t>
      </w:r>
      <w:r>
        <w:rPr>
          <w:w w:val="115"/>
        </w:rPr>
        <w:t>records</w:t>
      </w:r>
      <w:r>
        <w:rPr>
          <w:spacing w:val="-31"/>
          <w:w w:val="115"/>
        </w:rPr>
        <w:t> </w:t>
      </w:r>
      <w:r>
        <w:rPr>
          <w:w w:val="115"/>
        </w:rPr>
        <w:t>on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-31"/>
          <w:w w:val="115"/>
        </w:rPr>
        <w:t> </w:t>
      </w:r>
      <w:r>
        <w:rPr>
          <w:spacing w:val="-8"/>
          <w:w w:val="115"/>
        </w:rPr>
        <w:t>day,</w:t>
      </w:r>
      <w:r>
        <w:rPr>
          <w:spacing w:val="-29"/>
          <w:w w:val="115"/>
        </w:rPr>
        <w:t> </w:t>
      </w:r>
      <w:r>
        <w:rPr>
          <w:w w:val="115"/>
        </w:rPr>
        <w:t>and</w:t>
      </w:r>
      <w:r>
        <w:rPr>
          <w:spacing w:val="-30"/>
          <w:w w:val="115"/>
        </w:rPr>
        <w:t> </w:t>
      </w:r>
      <w:r>
        <w:rPr>
          <w:w w:val="115"/>
        </w:rPr>
        <w:t>used</w:t>
      </w:r>
      <w:r>
        <w:rPr>
          <w:spacing w:val="-30"/>
          <w:w w:val="115"/>
        </w:rPr>
        <w:t> </w:t>
      </w:r>
      <w:r>
        <w:rPr>
          <w:w w:val="115"/>
        </w:rPr>
        <w:t>algorithm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-30"/>
          <w:w w:val="115"/>
        </w:rPr>
        <w:t> </w:t>
      </w:r>
      <w:r>
        <w:rPr>
          <w:w w:val="115"/>
        </w:rPr>
        <w:t>in</w:t>
      </w:r>
      <w:r>
        <w:rPr>
          <w:spacing w:val="-31"/>
          <w:w w:val="115"/>
        </w:rPr>
        <w:t> </w:t>
      </w:r>
      <w:r>
        <w:rPr>
          <w:w w:val="115"/>
        </w:rPr>
        <w:t>equation</w:t>
      </w:r>
      <w:r>
        <w:rPr>
          <w:spacing w:val="-30"/>
          <w:w w:val="115"/>
        </w:rPr>
        <w:t> </w:t>
      </w:r>
      <w:hyperlink w:history="true" w:anchor="_bookmark7">
        <w:r>
          <w:rPr>
            <w:w w:val="115"/>
          </w:rPr>
          <w:t>1.1</w:t>
        </w:r>
      </w:hyperlink>
      <w:r>
        <w:rPr>
          <w:spacing w:val="-30"/>
          <w:w w:val="115"/>
        </w:rPr>
        <w:t> </w:t>
      </w:r>
      <w:r>
        <w:rPr>
          <w:w w:val="115"/>
        </w:rPr>
        <w:t>to</w:t>
      </w:r>
      <w:r>
        <w:rPr>
          <w:spacing w:val="-31"/>
          <w:w w:val="115"/>
        </w:rPr>
        <w:t> </w:t>
      </w:r>
      <w:r>
        <w:rPr>
          <w:w w:val="115"/>
        </w:rPr>
        <w:t>calculate</w:t>
      </w:r>
      <w:r>
        <w:rPr>
          <w:spacing w:val="23"/>
          <w:w w:val="109"/>
        </w:rPr>
        <w:t> </w:t>
      </w:r>
      <w:r>
        <w:rPr>
          <w:w w:val="115"/>
        </w:rPr>
        <w:t>a</w:t>
      </w:r>
      <w:r>
        <w:rPr>
          <w:spacing w:val="23"/>
          <w:w w:val="115"/>
        </w:rPr>
        <w:t> </w:t>
      </w:r>
      <w:r>
        <w:rPr>
          <w:w w:val="115"/>
        </w:rPr>
        <w:t>threshold,</w:t>
      </w:r>
      <w:r>
        <w:rPr>
          <w:spacing w:val="29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algorithm</w:t>
      </w:r>
      <w:r>
        <w:rPr>
          <w:spacing w:val="25"/>
          <w:w w:val="115"/>
        </w:rPr>
        <w:t> </w:t>
      </w:r>
      <w:r>
        <w:rPr>
          <w:w w:val="115"/>
        </w:rPr>
        <w:t>Φ</w:t>
      </w:r>
      <w:r>
        <w:rPr>
          <w:rFonts w:ascii="Arial" w:hAnsi="Arial" w:cs="Arial" w:eastAsia="Arial"/>
          <w:i/>
          <w:w w:val="115"/>
          <w:position w:val="9"/>
          <w:sz w:val="16"/>
          <w:szCs w:val="16"/>
        </w:rPr>
        <w:t>−</w:t>
      </w:r>
      <w:r>
        <w:rPr>
          <w:rFonts w:ascii="PMingLiU" w:hAnsi="PMingLiU" w:cs="PMingLiU" w:eastAsia="PMingLiU"/>
          <w:w w:val="115"/>
          <w:position w:val="9"/>
          <w:sz w:val="16"/>
          <w:szCs w:val="16"/>
        </w:rPr>
        <w:t>1</w:t>
      </w:r>
      <w:r>
        <w:rPr>
          <w:rFonts w:ascii="PMingLiU" w:hAnsi="PMingLiU" w:cs="PMingLiU" w:eastAsia="PMingLiU"/>
          <w:spacing w:val="9"/>
          <w:w w:val="115"/>
          <w:position w:val="9"/>
          <w:sz w:val="16"/>
          <w:szCs w:val="16"/>
        </w:rPr>
        <w:t> </w:t>
      </w:r>
      <w:r>
        <w:rPr>
          <w:w w:val="115"/>
        </w:rPr>
        <w:t>is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inverse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cum</w:t>
      </w:r>
      <w:r>
        <w:rPr>
          <w:spacing w:val="-2"/>
          <w:w w:val="115"/>
        </w:rPr>
        <w:t>ulativ</w:t>
      </w:r>
      <w:r>
        <w:rPr>
          <w:spacing w:val="-3"/>
          <w:w w:val="115"/>
        </w:rPr>
        <w:t>e</w:t>
      </w:r>
      <w:r>
        <w:rPr>
          <w:spacing w:val="23"/>
          <w:w w:val="115"/>
        </w:rPr>
        <w:t> </w:t>
      </w:r>
      <w:r>
        <w:rPr>
          <w:w w:val="115"/>
        </w:rPr>
        <w:t>distribution</w:t>
      </w:r>
      <w:r>
        <w:rPr>
          <w:spacing w:val="28"/>
          <w:w w:val="117"/>
        </w:rPr>
        <w:t> </w:t>
      </w:r>
      <w:r>
        <w:rPr>
          <w:w w:val="115"/>
        </w:rPr>
        <w:t>function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w w:val="115"/>
        </w:rPr>
        <w:t>standard</w:t>
      </w:r>
      <w:r>
        <w:rPr>
          <w:spacing w:val="3"/>
          <w:w w:val="115"/>
        </w:rPr>
        <w:t> </w:t>
      </w:r>
      <w:r>
        <w:rPr>
          <w:w w:val="115"/>
        </w:rPr>
        <w:t>normal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an</w:t>
      </w:r>
      <w:r>
        <w:rPr>
          <w:spacing w:val="2"/>
          <w:w w:val="115"/>
        </w:rPr>
        <w:t> </w:t>
      </w:r>
      <w:r>
        <w:rPr>
          <w:w w:val="115"/>
        </w:rPr>
        <w:t>user-defi</w:t>
      </w:r>
      <w:r>
        <w:rPr>
          <w:spacing w:val="61"/>
          <w:w w:val="115"/>
        </w:rPr>
        <w:t> </w:t>
      </w:r>
      <w:r>
        <w:rPr>
          <w:spacing w:val="-3"/>
          <w:w w:val="115"/>
        </w:rPr>
        <w:t>p-value.</w:t>
      </w:r>
      <w:r>
        <w:rPr>
          <w:spacing w:val="27"/>
          <w:w w:val="115"/>
        </w:rPr>
        <w:t> </w:t>
      </w:r>
      <w:r>
        <w:rPr>
          <w:w w:val="115"/>
        </w:rPr>
        <w:t>If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aggregate</w:t>
      </w:r>
      <w:r>
        <w:rPr>
          <w:spacing w:val="2"/>
          <w:w w:val="115"/>
        </w:rPr>
        <w:t> </w:t>
      </w:r>
      <w:r>
        <w:rPr>
          <w:w w:val="115"/>
        </w:rPr>
        <w:t>daily</w:t>
      </w:r>
      <w:r>
        <w:rPr>
          <w:spacing w:val="23"/>
          <w:w w:val="113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health</w:t>
      </w:r>
      <w:r>
        <w:rPr>
          <w:spacing w:val="13"/>
          <w:w w:val="115"/>
        </w:rPr>
        <w:t> </w:t>
      </w:r>
      <w:r>
        <w:rPr>
          <w:w w:val="115"/>
        </w:rPr>
        <w:t>care</w:t>
      </w:r>
      <w:r>
        <w:rPr>
          <w:spacing w:val="14"/>
          <w:w w:val="115"/>
        </w:rPr>
        <w:t> </w:t>
      </w:r>
      <w:r>
        <w:rPr>
          <w:w w:val="115"/>
        </w:rPr>
        <w:t>data</w:t>
      </w:r>
      <w:r>
        <w:rPr>
          <w:spacing w:val="14"/>
          <w:w w:val="115"/>
        </w:rPr>
        <w:t> </w:t>
      </w:r>
      <w:r>
        <w:rPr>
          <w:w w:val="115"/>
        </w:rPr>
        <w:t>exceed</w:t>
      </w:r>
      <w:r>
        <w:rPr>
          <w:spacing w:val="13"/>
          <w:w w:val="115"/>
        </w:rPr>
        <w:t> </w:t>
      </w:r>
      <w:r>
        <w:rPr>
          <w:w w:val="115"/>
        </w:rPr>
        <w:t>this</w:t>
      </w:r>
      <w:r>
        <w:rPr>
          <w:spacing w:val="14"/>
          <w:w w:val="115"/>
        </w:rPr>
        <w:t> </w:t>
      </w:r>
      <w:r>
        <w:rPr>
          <w:w w:val="115"/>
        </w:rPr>
        <w:t>threshold</w:t>
      </w:r>
      <w:r>
        <w:rPr>
          <w:spacing w:val="14"/>
          <w:w w:val="115"/>
        </w:rPr>
        <w:t> </w:t>
      </w:r>
      <w:r>
        <w:rPr>
          <w:w w:val="115"/>
        </w:rPr>
        <w:t>during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spacing w:val="-3"/>
          <w:w w:val="115"/>
        </w:rPr>
        <w:t>ev</w:t>
      </w:r>
      <w:r>
        <w:rPr>
          <w:spacing w:val="-2"/>
          <w:w w:val="115"/>
        </w:rPr>
        <w:t>aluation</w:t>
      </w:r>
      <w:r>
        <w:rPr>
          <w:spacing w:val="14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erio</w:t>
      </w:r>
      <w:r>
        <w:rPr>
          <w:w w:val="115"/>
        </w:rPr>
        <w:t>d,</w:t>
      </w:r>
      <w:r>
        <w:rPr>
          <w:spacing w:val="16"/>
          <w:w w:val="115"/>
        </w:rPr>
        <w:t> </w:t>
      </w:r>
      <w:r>
        <w:rPr>
          <w:w w:val="115"/>
        </w:rPr>
        <w:t>an</w:t>
      </w:r>
      <w:r>
        <w:rPr>
          <w:spacing w:val="47"/>
          <w:w w:val="118"/>
        </w:rPr>
        <w:t> </w:t>
      </w:r>
      <w:r>
        <w:rPr>
          <w:w w:val="115"/>
        </w:rPr>
        <w:t>alarm</w:t>
      </w:r>
      <w:r>
        <w:rPr>
          <w:spacing w:val="-17"/>
          <w:w w:val="115"/>
        </w:rPr>
        <w:t> </w:t>
      </w:r>
      <w:r>
        <w:rPr>
          <w:w w:val="115"/>
        </w:rPr>
        <w:t>can</w:t>
      </w:r>
      <w:r>
        <w:rPr>
          <w:spacing w:val="-15"/>
          <w:w w:val="115"/>
        </w:rPr>
        <w:t> </w:t>
      </w:r>
      <w:r>
        <w:rPr>
          <w:w w:val="115"/>
        </w:rPr>
        <w:t>raise.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12"/>
          <w:szCs w:val="12"/>
        </w:rPr>
      </w:pPr>
    </w:p>
    <w:p>
      <w:pPr>
        <w:spacing w:after="0" w:line="240" w:lineRule="auto"/>
        <w:rPr>
          <w:rFonts w:ascii="PMingLiU" w:hAnsi="PMingLiU" w:cs="PMingLiU" w:eastAsia="PMingLiU"/>
          <w:sz w:val="12"/>
          <w:szCs w:val="12"/>
        </w:rPr>
        <w:sectPr>
          <w:pgSz w:w="12240" w:h="15840"/>
          <w:pgMar w:header="987" w:footer="749" w:top="1260" w:bottom="940" w:left="1720" w:right="1280"/>
        </w:sectPr>
      </w:pPr>
    </w:p>
    <w:p>
      <w:pPr>
        <w:spacing w:before="163"/>
        <w:ind w:left="3092" w:right="0" w:firstLine="0"/>
        <w:jc w:val="left"/>
        <w:rPr>
          <w:rFonts w:ascii="PMingLiU" w:hAnsi="PMingLiU" w:cs="PMingLiU" w:eastAsia="PMingLiU"/>
          <w:sz w:val="24"/>
          <w:szCs w:val="24"/>
        </w:rPr>
      </w:pPr>
      <w:bookmarkStart w:name="_bookmark7" w:id="17"/>
      <w:bookmarkEnd w:id="17"/>
      <w:r>
        <w:rPr/>
      </w:r>
      <w:r>
        <w:rPr>
          <w:rFonts w:ascii="Arial" w:hAnsi="Arial" w:cs="Arial" w:eastAsia="Arial"/>
          <w:i/>
          <w:sz w:val="24"/>
          <w:szCs w:val="24"/>
        </w:rPr>
        <w:t>thr</w:t>
      </w:r>
      <w:r>
        <w:rPr>
          <w:rFonts w:ascii="Arial" w:hAnsi="Arial" w:cs="Arial" w:eastAsia="Arial"/>
          <w:i/>
          <w:spacing w:val="1"/>
          <w:sz w:val="24"/>
          <w:szCs w:val="24"/>
        </w:rPr>
        <w:t>eshold</w:t>
      </w:r>
      <w:r>
        <w:rPr>
          <w:rFonts w:ascii="Arial" w:hAnsi="Arial" w:cs="Arial" w:eastAsia="Arial"/>
          <w:i/>
          <w:spacing w:val="-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8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Arial" w:hAnsi="Arial" w:cs="Arial" w:eastAsia="Arial"/>
          <w:i/>
          <w:spacing w:val="-17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+</w:t>
      </w:r>
      <w:r>
        <w:rPr>
          <w:rFonts w:ascii="PMingLiU" w:hAnsi="PMingLiU" w:cs="PMingLiU" w:eastAsia="PMingLiU"/>
          <w:spacing w:val="-21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σ</w:t>
      </w:r>
      <w:r>
        <w:rPr>
          <w:rFonts w:ascii="Arial" w:hAnsi="Arial" w:cs="Arial" w:eastAsia="Arial"/>
          <w:i/>
          <w:spacing w:val="-8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∗</w:t>
      </w:r>
      <w:r>
        <w:rPr>
          <w:rFonts w:ascii="DejaVu Sans Condensed" w:hAnsi="DejaVu Sans Condensed" w:cs="DejaVu Sans Condensed" w:eastAsia="DejaVu Sans Condensed"/>
          <w:i/>
          <w:spacing w:val="-19"/>
          <w:sz w:val="24"/>
          <w:szCs w:val="24"/>
        </w:rPr>
        <w:t> </w:t>
      </w:r>
      <w:r>
        <w:rPr>
          <w:rFonts w:ascii="PMingLiU" w:hAnsi="PMingLiU" w:cs="PMingLiU" w:eastAsia="PMingLiU"/>
          <w:spacing w:val="2"/>
          <w:sz w:val="24"/>
          <w:szCs w:val="24"/>
        </w:rPr>
        <w:t>Φ</w:t>
      </w:r>
      <w:r>
        <w:rPr>
          <w:rFonts w:ascii="Arial" w:hAnsi="Arial" w:cs="Arial" w:eastAsia="Arial"/>
          <w:i/>
          <w:spacing w:val="1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1"/>
          <w:position w:val="10"/>
          <w:sz w:val="16"/>
          <w:szCs w:val="16"/>
        </w:rPr>
        <w:t>1</w:t>
      </w:r>
      <w:r>
        <w:rPr>
          <w:rFonts w:ascii="PMingLiU" w:hAnsi="PMingLiU" w:cs="PMingLiU" w:eastAsia="PMingLiU"/>
          <w:spacing w:val="1"/>
          <w:sz w:val="24"/>
          <w:szCs w:val="24"/>
        </w:rPr>
        <w:t>(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13"/>
        <w:ind w:left="0" w:right="14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w w:val="105"/>
        </w:rPr>
        <w:br w:type="column"/>
      </w:r>
      <w:r>
        <w:rPr>
          <w:rFonts w:ascii="PMingLiU"/>
          <w:w w:val="105"/>
          <w:sz w:val="24"/>
        </w:rPr>
        <w:t>1</w:t>
      </w:r>
      <w:r>
        <w:rPr>
          <w:rFonts w:ascii="PMingLiU"/>
          <w:sz w:val="24"/>
        </w:rPr>
      </w:r>
    </w:p>
    <w:p>
      <w:pPr>
        <w:pStyle w:val="BodyText"/>
        <w:spacing w:line="240" w:lineRule="auto" w:before="11"/>
        <w:ind w:left="-16" w:right="0"/>
        <w:jc w:val="center"/>
      </w:pPr>
      <w:r>
        <w:rPr/>
        <w:pict>
          <v:group style="position:absolute;margin-left:371.416992pt;margin-top:2.67350pt;width:36.75pt;height:.1pt;mso-position-horizontal-relative:page;mso-position-vertical-relative:paragraph;z-index:-499792" coordorigin="7428,53" coordsize="735,2">
            <v:shape style="position:absolute;left:7428;top:53;width:735;height:2" coordorigin="7428,53" coordsize="735,0" path="m7428,53l8163,53e" filled="false" stroked="true" strokeweight=".478pt" strokecolor="#000000">
              <v:path arrowok="t"/>
            </v:shape>
            <w10:wrap type="none"/>
          </v:group>
        </w:pict>
      </w:r>
      <w:r>
        <w:rPr>
          <w:spacing w:val="-2"/>
          <w:w w:val="110"/>
        </w:rPr>
        <w:t>p-value</w:t>
      </w:r>
      <w:r>
        <w:rPr/>
      </w:r>
    </w:p>
    <w:p>
      <w:pPr>
        <w:pStyle w:val="BodyText"/>
        <w:tabs>
          <w:tab w:pos="2138" w:val="left" w:leader="none"/>
        </w:tabs>
        <w:spacing w:line="240" w:lineRule="auto" w:before="171"/>
        <w:ind w:left="-17" w:right="0"/>
        <w:jc w:val="left"/>
      </w:pPr>
      <w:r>
        <w:rPr>
          <w:w w:val="115"/>
        </w:rPr>
        <w:br w:type="column"/>
      </w:r>
      <w:r>
        <w:rPr>
          <w:w w:val="115"/>
          <w:position w:val="1"/>
        </w:rPr>
        <w:t>)</w:t>
        <w:tab/>
      </w:r>
      <w:r>
        <w:rPr>
          <w:w w:val="115"/>
        </w:rPr>
        <w:t>(1.1)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280"/>
          <w:cols w:num="3" w:equalWidth="0">
            <w:col w:w="5685" w:space="40"/>
            <w:col w:w="720" w:space="40"/>
            <w:col w:w="2755"/>
          </w:cols>
        </w:sectPr>
      </w:pPr>
    </w:p>
    <w:p>
      <w:pPr>
        <w:pStyle w:val="BodyText"/>
        <w:spacing w:line="242" w:lineRule="auto" w:before="44"/>
        <w:ind w:right="103" w:firstLine="351"/>
        <w:jc w:val="both"/>
      </w:pP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w w:val="110"/>
        </w:rPr>
        <w:t> propose a</w:t>
      </w:r>
      <w:r>
        <w:rPr>
          <w:spacing w:val="1"/>
          <w:w w:val="110"/>
        </w:rPr>
        <w:t> </w:t>
      </w:r>
      <w:r>
        <w:rPr>
          <w:w w:val="110"/>
        </w:rPr>
        <w:t>simpler</w:t>
      </w:r>
      <w:r>
        <w:rPr>
          <w:spacing w:val="1"/>
          <w:w w:val="110"/>
        </w:rPr>
        <w:t> </w:t>
      </w:r>
      <w:r>
        <w:rPr>
          <w:w w:val="110"/>
        </w:rPr>
        <w:t>algorithm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approac</w:t>
      </w:r>
      <w:r>
        <w:rPr>
          <w:spacing w:val="-2"/>
          <w:w w:val="110"/>
        </w:rPr>
        <w:t>hes</w:t>
      </w:r>
      <w:r>
        <w:rPr>
          <w:w w:val="110"/>
        </w:rPr>
        <w:t> the threshold set</w:t>
      </w:r>
      <w:r>
        <w:rPr>
          <w:spacing w:val="2"/>
          <w:w w:val="110"/>
        </w:rPr>
        <w:t> </w:t>
      </w:r>
      <w:r>
        <w:rPr>
          <w:w w:val="110"/>
        </w:rPr>
        <w:t>up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more</w:t>
      </w:r>
      <w:r>
        <w:rPr>
          <w:spacing w:val="24"/>
          <w:w w:val="107"/>
        </w:rPr>
        <w:t> </w:t>
      </w:r>
      <w:r>
        <w:rPr>
          <w:w w:val="110"/>
        </w:rPr>
        <w:t>practical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point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view,</w:t>
      </w:r>
      <w:r>
        <w:rPr>
          <w:spacing w:val="21"/>
          <w:w w:val="110"/>
        </w:rPr>
        <w:t> </w:t>
      </w:r>
      <w:r>
        <w:rPr>
          <w:w w:val="110"/>
        </w:rPr>
        <w:t>rather</w:t>
      </w:r>
      <w:r>
        <w:rPr>
          <w:spacing w:val="22"/>
          <w:w w:val="110"/>
        </w:rPr>
        <w:t> </w:t>
      </w:r>
      <w:r>
        <w:rPr>
          <w:w w:val="110"/>
        </w:rPr>
        <w:t>than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theoretical</w:t>
      </w:r>
      <w:r>
        <w:rPr>
          <w:spacing w:val="22"/>
          <w:w w:val="110"/>
        </w:rPr>
        <w:t> </w:t>
      </w:r>
      <w:r>
        <w:rPr>
          <w:w w:val="110"/>
        </w:rPr>
        <w:t>statistical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u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Φ</w:t>
      </w:r>
      <w:r>
        <w:rPr>
          <w:rFonts w:ascii="Arial" w:hAnsi="Arial" w:cs="Arial" w:eastAsia="Arial"/>
          <w:i/>
          <w:w w:val="110"/>
          <w:position w:val="9"/>
          <w:sz w:val="16"/>
          <w:szCs w:val="16"/>
        </w:rPr>
        <w:t>−</w:t>
      </w:r>
      <w:r>
        <w:rPr>
          <w:rFonts w:ascii="PMingLiU" w:hAnsi="PMingLiU" w:cs="PMingLiU" w:eastAsia="PMingLiU"/>
          <w:w w:val="110"/>
          <w:position w:val="9"/>
          <w:sz w:val="16"/>
          <w:szCs w:val="16"/>
        </w:rPr>
        <w:t>1</w:t>
      </w:r>
      <w:r>
        <w:rPr>
          <w:rFonts w:ascii="PMingLiU" w:hAnsi="PMingLiU" w:cs="PMingLiU" w:eastAsia="PMingLiU"/>
          <w:spacing w:val="10"/>
          <w:w w:val="110"/>
          <w:position w:val="9"/>
          <w:sz w:val="16"/>
          <w:szCs w:val="16"/>
        </w:rPr>
        <w:t> </w:t>
      </w:r>
      <w:r>
        <w:rPr>
          <w:w w:val="110"/>
        </w:rPr>
        <w:t>used</w:t>
      </w:r>
      <w:r>
        <w:rPr>
          <w:spacing w:val="28"/>
          <w:w w:val="111"/>
        </w:rPr>
        <w:t> </w:t>
      </w:r>
      <w:r>
        <w:rPr>
          <w:spacing w:val="-4"/>
          <w:w w:val="110"/>
        </w:rPr>
        <w:t>by</w:t>
      </w:r>
      <w:r>
        <w:rPr>
          <w:spacing w:val="23"/>
          <w:w w:val="110"/>
        </w:rPr>
        <w:t> </w:t>
      </w:r>
      <w:hyperlink w:history="true" w:anchor="_bookmark241">
        <w:r>
          <w:rPr>
            <w:spacing w:val="-5"/>
            <w:w w:val="110"/>
          </w:rPr>
          <w:t>W</w:t>
        </w:r>
        <w:r>
          <w:rPr>
            <w:spacing w:val="-6"/>
            <w:w w:val="110"/>
          </w:rPr>
          <w:t>ong</w:t>
        </w:r>
        <w:r>
          <w:rPr>
            <w:spacing w:val="24"/>
            <w:w w:val="110"/>
          </w:rPr>
          <w:t> </w:t>
        </w:r>
        <w:r>
          <w:rPr>
            <w:w w:val="110"/>
          </w:rPr>
          <w:t>et</w:t>
        </w:r>
        <w:r>
          <w:rPr>
            <w:spacing w:val="24"/>
            <w:w w:val="110"/>
          </w:rPr>
          <w:t> </w:t>
        </w:r>
        <w:r>
          <w:rPr>
            <w:w w:val="110"/>
          </w:rPr>
          <w:t>al.</w:t>
        </w:r>
      </w:hyperlink>
      <w:r>
        <w:rPr>
          <w:spacing w:val="25"/>
          <w:w w:val="110"/>
        </w:rPr>
        <w:t> </w:t>
      </w:r>
      <w:hyperlink w:history="true" w:anchor="_bookmark241">
        <w:r>
          <w:rPr>
            <w:w w:val="110"/>
          </w:rPr>
          <w:t>(2003).</w:t>
        </w:r>
      </w:hyperlink>
      <w:r>
        <w:rPr>
          <w:spacing w:val="55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an</w:t>
      </w:r>
      <w:r>
        <w:rPr>
          <w:spacing w:val="-3"/>
          <w:w w:val="110"/>
        </w:rPr>
        <w:t>t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create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24"/>
          <w:w w:val="110"/>
        </w:rPr>
        <w:t> </w:t>
      </w:r>
      <w:r>
        <w:rPr>
          <w:w w:val="110"/>
        </w:rPr>
        <w:t>called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(</w:t>
      </w:r>
      <w:r>
        <w:rPr>
          <w:rFonts w:ascii="Arial" w:hAnsi="Arial" w:cs="Arial" w:eastAsia="Arial"/>
          <w:i/>
          <w:spacing w:val="2"/>
          <w:w w:val="110"/>
        </w:rPr>
        <w:t>k</w:t>
      </w:r>
      <w:r>
        <w:rPr>
          <w:spacing w:val="1"/>
          <w:w w:val="110"/>
        </w:rPr>
        <w:t>),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23"/>
          <w:w w:val="113"/>
        </w:rPr>
        <w:t> </w:t>
      </w:r>
      <w:r>
        <w:rPr>
          <w:w w:val="110"/>
        </w:rPr>
        <w:t>should</w:t>
      </w:r>
      <w:r>
        <w:rPr>
          <w:spacing w:val="11"/>
          <w:w w:val="110"/>
        </w:rPr>
        <w:t> </w:t>
      </w:r>
      <w:r>
        <w:rPr>
          <w:w w:val="110"/>
        </w:rPr>
        <w:t>reflect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11"/>
          <w:w w:val="110"/>
        </w:rPr>
        <w:t> </w:t>
      </w:r>
      <w:r>
        <w:rPr>
          <w:w w:val="110"/>
        </w:rPr>
        <w:t>proportion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treatment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expected</w:t>
      </w:r>
      <w:r>
        <w:rPr>
          <w:spacing w:val="39"/>
          <w:w w:val="109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operate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w w:val="110"/>
        </w:rPr>
        <w:t>during</w:t>
      </w:r>
      <w:r>
        <w:rPr>
          <w:spacing w:val="13"/>
          <w:w w:val="110"/>
        </w:rPr>
        <w:t> </w:t>
      </w:r>
      <w:r>
        <w:rPr>
          <w:w w:val="110"/>
        </w:rPr>
        <w:t>specific</w:t>
      </w:r>
      <w:r>
        <w:rPr>
          <w:spacing w:val="15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d.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theory,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numb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r</w:t>
      </w:r>
      <w:r>
        <w:rPr>
          <w:spacing w:val="14"/>
          <w:w w:val="110"/>
        </w:rPr>
        <w:t> </w:t>
      </w:r>
      <w:r>
        <w:rPr>
          <w:w w:val="110"/>
        </w:rPr>
        <w:t>could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gene</w:t>
      </w:r>
      <w:r>
        <w:rPr>
          <w:spacing w:val="-1"/>
          <w:w w:val="110"/>
        </w:rPr>
        <w:t>rate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rom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62"/>
          <w:w w:val="103"/>
        </w:rPr>
        <w:t> </w:t>
      </w:r>
      <w:r>
        <w:rPr>
          <w:spacing w:val="-2"/>
          <w:w w:val="110"/>
        </w:rPr>
        <w:t>number</w:t>
      </w:r>
      <w:r>
        <w:rPr>
          <w:w w:val="110"/>
        </w:rPr>
        <w:t> of</w:t>
      </w:r>
      <w:r>
        <w:rPr>
          <w:spacing w:val="1"/>
          <w:w w:val="110"/>
        </w:rPr>
        <w:t> </w:t>
      </w:r>
      <w:r>
        <w:rPr>
          <w:w w:val="110"/>
        </w:rPr>
        <w:t>hospital b</w:t>
      </w:r>
      <w:r>
        <w:rPr>
          <w:spacing w:val="1"/>
          <w:w w:val="110"/>
        </w:rPr>
        <w:t>eds </w:t>
      </w:r>
      <w:r>
        <w:rPr>
          <w:w w:val="110"/>
        </w:rPr>
        <w:t>occupied,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number</w:t>
      </w:r>
      <w:r>
        <w:rPr>
          <w:w w:val="110"/>
        </w:rPr>
        <w:t> of</w:t>
      </w:r>
      <w:r>
        <w:rPr>
          <w:spacing w:val="1"/>
          <w:w w:val="110"/>
        </w:rPr>
        <w:t> </w:t>
      </w:r>
      <w:r>
        <w:rPr>
          <w:w w:val="110"/>
        </w:rPr>
        <w:t>doctors that</w:t>
      </w:r>
      <w:r>
        <w:rPr>
          <w:spacing w:val="1"/>
          <w:w w:val="110"/>
        </w:rPr>
        <w:t> </w:t>
      </w:r>
      <w:r>
        <w:rPr>
          <w:w w:val="110"/>
        </w:rPr>
        <w:t>are </w:t>
      </w:r>
      <w:r>
        <w:rPr>
          <w:spacing w:val="-1"/>
          <w:w w:val="110"/>
        </w:rPr>
        <w:t>currently</w:t>
      </w:r>
      <w:r>
        <w:rPr>
          <w:spacing w:val="1"/>
          <w:w w:val="110"/>
        </w:rPr>
        <w:t> </w:t>
      </w:r>
      <w:r>
        <w:rPr>
          <w:w w:val="110"/>
        </w:rPr>
        <w:t>treating a</w:t>
      </w:r>
      <w:r>
        <w:rPr>
          <w:spacing w:val="51"/>
          <w:w w:val="114"/>
        </w:rPr>
        <w:t> </w:t>
      </w:r>
      <w:r>
        <w:rPr>
          <w:spacing w:val="-1"/>
          <w:w w:val="110"/>
        </w:rPr>
        <w:t>patient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vailable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another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short</w:t>
      </w:r>
      <w:r>
        <w:rPr>
          <w:spacing w:val="5"/>
          <w:w w:val="110"/>
        </w:rPr>
        <w:t> </w:t>
      </w:r>
      <w:r>
        <w:rPr>
          <w:w w:val="110"/>
        </w:rPr>
        <w:t>notice,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vailable</w:t>
      </w:r>
      <w:r>
        <w:rPr>
          <w:spacing w:val="37"/>
          <w:w w:val="107"/>
        </w:rPr>
        <w:t> </w:t>
      </w:r>
      <w:r>
        <w:rPr>
          <w:w w:val="110"/>
        </w:rPr>
        <w:t>measures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hospital</w:t>
      </w:r>
      <w:r>
        <w:rPr>
          <w:spacing w:val="22"/>
          <w:w w:val="110"/>
        </w:rPr>
        <w:t> </w:t>
      </w:r>
      <w:r>
        <w:rPr>
          <w:w w:val="110"/>
        </w:rPr>
        <w:t>operational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capacity.</w:t>
      </w:r>
      <w:r>
        <w:rPr>
          <w:spacing w:val="54"/>
          <w:w w:val="110"/>
        </w:rPr>
        <w:t> </w:t>
      </w:r>
      <w:r>
        <w:rPr>
          <w:w w:val="110"/>
        </w:rPr>
        <w:t>If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assume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healthcare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sy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tem</w:t>
      </w:r>
      <w:r>
        <w:rPr>
          <w:spacing w:val="39"/>
          <w:w w:val="109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expected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4"/>
          <w:w w:val="110"/>
        </w:rPr>
        <w:t> </w:t>
      </w:r>
      <w:r>
        <w:rPr>
          <w:w w:val="110"/>
        </w:rPr>
        <w:t>operating</w:t>
      </w:r>
      <w:r>
        <w:rPr>
          <w:spacing w:val="43"/>
          <w:w w:val="110"/>
        </w:rPr>
        <w:t> </w:t>
      </w:r>
      <w:r>
        <w:rPr>
          <w:w w:val="110"/>
        </w:rPr>
        <w:t>at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0.8,</w:t>
      </w:r>
      <w:r>
        <w:rPr>
          <w:spacing w:val="48"/>
          <w:w w:val="110"/>
        </w:rPr>
        <w:t> </w:t>
      </w:r>
      <w:r>
        <w:rPr>
          <w:w w:val="110"/>
        </w:rPr>
        <w:t>it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43"/>
          <w:w w:val="110"/>
        </w:rPr>
        <w:t> </w:t>
      </w:r>
      <w:r>
        <w:rPr>
          <w:w w:val="110"/>
        </w:rPr>
        <w:t>mean</w:t>
      </w:r>
      <w:r>
        <w:rPr>
          <w:spacing w:val="44"/>
          <w:w w:val="110"/>
        </w:rPr>
        <w:t> </w:t>
      </w:r>
      <w:r>
        <w:rPr>
          <w:w w:val="110"/>
        </w:rPr>
        <w:t>that</w:t>
      </w:r>
      <w:r>
        <w:rPr>
          <w:spacing w:val="43"/>
          <w:w w:val="110"/>
        </w:rPr>
        <w:t> </w:t>
      </w:r>
      <w:r>
        <w:rPr>
          <w:w w:val="110"/>
        </w:rPr>
        <w:t>on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average,</w:t>
      </w:r>
      <w:r>
        <w:rPr>
          <w:spacing w:val="37"/>
          <w:w w:val="111"/>
        </w:rPr>
        <w:t> </w:t>
      </w:r>
      <w:r>
        <w:rPr>
          <w:w w:val="110"/>
        </w:rPr>
        <w:t>80%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total</w:t>
      </w:r>
      <w:r>
        <w:rPr>
          <w:spacing w:val="8"/>
          <w:w w:val="110"/>
        </w:rPr>
        <w:t> </w:t>
      </w:r>
      <w:r>
        <w:rPr>
          <w:w w:val="110"/>
        </w:rPr>
        <w:t>possible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treatment</w:t>
      </w:r>
      <w:r>
        <w:rPr>
          <w:spacing w:val="8"/>
          <w:w w:val="110"/>
        </w:rPr>
        <w:t> </w:t>
      </w:r>
      <w:r>
        <w:rPr>
          <w:w w:val="110"/>
        </w:rPr>
        <w:t>resource</w:t>
      </w:r>
      <w:r>
        <w:rPr>
          <w:spacing w:val="8"/>
          <w:w w:val="110"/>
        </w:rPr>
        <w:t> </w:t>
      </w:r>
      <w:r>
        <w:rPr>
          <w:w w:val="110"/>
        </w:rPr>
        <w:t>during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specific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utilised.</w:t>
      </w:r>
      <w:r>
        <w:rPr>
          <w:spacing w:val="34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</w:t>
      </w:r>
      <w:r>
        <w:rPr>
          <w:spacing w:val="-7"/>
          <w:w w:val="110"/>
        </w:rPr>
        <w:t>r</w:t>
      </w:r>
      <w:r>
        <w:rPr>
          <w:spacing w:val="9"/>
          <w:w w:val="110"/>
        </w:rPr>
        <w:t> </w:t>
      </w:r>
      <w:r>
        <w:rPr>
          <w:w w:val="110"/>
        </w:rPr>
        <w:t>our</w:t>
      </w:r>
      <w:r>
        <w:rPr>
          <w:spacing w:val="30"/>
          <w:w w:val="111"/>
        </w:rPr>
        <w:t> </w:t>
      </w:r>
      <w:r>
        <w:rPr>
          <w:w w:val="110"/>
        </w:rPr>
        <w:t>algorithm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equation</w:t>
      </w:r>
      <w:r>
        <w:rPr>
          <w:spacing w:val="21"/>
          <w:w w:val="110"/>
        </w:rPr>
        <w:t> </w:t>
      </w:r>
      <w:hyperlink w:history="true" w:anchor="_bookmark8">
        <w:r>
          <w:rPr>
            <w:w w:val="110"/>
          </w:rPr>
          <w:t>1.2,</w:t>
        </w:r>
      </w:hyperlink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threshold</w:t>
      </w:r>
      <w:r>
        <w:rPr>
          <w:spacing w:val="20"/>
          <w:w w:val="110"/>
        </w:rPr>
        <w:t> </w:t>
      </w:r>
      <w:r>
        <w:rPr>
          <w:w w:val="110"/>
        </w:rPr>
        <w:t>calculation</w:t>
      </w:r>
      <w:r>
        <w:rPr>
          <w:spacing w:val="22"/>
          <w:w w:val="110"/>
        </w:rPr>
        <w:t> </w:t>
      </w:r>
      <w:r>
        <w:rPr>
          <w:w w:val="110"/>
        </w:rPr>
        <w:t>comes</w:t>
      </w:r>
      <w:r>
        <w:rPr>
          <w:spacing w:val="20"/>
          <w:w w:val="110"/>
        </w:rPr>
        <w:t> </w:t>
      </w:r>
      <w:r>
        <w:rPr>
          <w:w w:val="110"/>
        </w:rPr>
        <w:t>from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product</w:t>
      </w:r>
      <w:r>
        <w:rPr>
          <w:spacing w:val="28"/>
          <w:w w:val="117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average</w:t>
      </w:r>
      <w:r>
        <w:rPr>
          <w:spacing w:val="24"/>
          <w:w w:val="110"/>
        </w:rPr>
        <w:t> </w:t>
      </w:r>
      <w:r>
        <w:rPr>
          <w:w w:val="110"/>
        </w:rPr>
        <w:t>expected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patient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threshold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multiplier,</w:t>
      </w:r>
      <w:r>
        <w:rPr>
          <w:spacing w:val="25"/>
          <w:w w:val="110"/>
        </w:rPr>
        <w:t> </w:t>
      </w:r>
      <w:r>
        <w:rPr>
          <w:rFonts w:ascii="Arial" w:hAnsi="Arial" w:cs="Arial" w:eastAsia="Arial"/>
          <w:i/>
          <w:spacing w:val="4"/>
          <w:w w:val="110"/>
        </w:rPr>
        <w:t>k</w:t>
      </w:r>
      <w:r>
        <w:rPr>
          <w:rFonts w:ascii="Arial" w:hAnsi="Arial" w:cs="Arial" w:eastAsia="Arial"/>
          <w:i/>
          <w:spacing w:val="3"/>
          <w:w w:val="110"/>
          <w:position w:val="9"/>
          <w:sz w:val="16"/>
          <w:szCs w:val="16"/>
        </w:rPr>
        <w:t>−</w:t>
      </w:r>
      <w:r>
        <w:rPr>
          <w:rFonts w:ascii="PMingLiU" w:hAnsi="PMingLiU" w:cs="PMingLiU" w:eastAsia="PMingLiU"/>
          <w:spacing w:val="3"/>
          <w:w w:val="110"/>
          <w:position w:val="9"/>
          <w:sz w:val="16"/>
          <w:szCs w:val="16"/>
        </w:rPr>
        <w:t>1</w:t>
      </w:r>
      <w:r>
        <w:rPr>
          <w:spacing w:val="3"/>
          <w:w w:val="110"/>
        </w:rPr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3"/>
          <w:szCs w:val="23"/>
        </w:rPr>
      </w:pPr>
    </w:p>
    <w:p>
      <w:pPr>
        <w:tabs>
          <w:tab w:pos="8621" w:val="left" w:leader="none"/>
        </w:tabs>
        <w:spacing w:before="0"/>
        <w:ind w:left="3879" w:right="0" w:firstLine="0"/>
        <w:jc w:val="left"/>
        <w:rPr>
          <w:rFonts w:ascii="PMingLiU" w:hAnsi="PMingLiU" w:cs="PMingLiU" w:eastAsia="PMingLiU"/>
          <w:sz w:val="24"/>
          <w:szCs w:val="24"/>
        </w:rPr>
      </w:pPr>
      <w:bookmarkStart w:name="_bookmark8" w:id="18"/>
      <w:bookmarkEnd w:id="18"/>
      <w:r>
        <w:rPr/>
      </w:r>
      <w:r>
        <w:rPr>
          <w:rFonts w:ascii="Arial" w:hAnsi="Arial" w:cs="Arial" w:eastAsia="Arial"/>
          <w:i/>
          <w:spacing w:val="36"/>
          <w:w w:val="105"/>
          <w:sz w:val="24"/>
          <w:szCs w:val="24"/>
        </w:rPr>
        <w:t>T</w:t>
      </w:r>
      <w:r>
        <w:rPr>
          <w:rFonts w:ascii="Arial" w:hAnsi="Arial" w:cs="Arial" w:eastAsia="Arial"/>
          <w:i/>
          <w:w w:val="105"/>
          <w:sz w:val="24"/>
          <w:szCs w:val="24"/>
        </w:rPr>
        <w:t>h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esho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Arial" w:hAnsi="Arial" w:cs="Arial" w:eastAsia="Arial"/>
          <w:i/>
          <w:w w:val="105"/>
          <w:sz w:val="24"/>
          <w:szCs w:val="24"/>
        </w:rPr>
        <w:t>d</w:t>
      </w:r>
      <w:r>
        <w:rPr>
          <w:rFonts w:ascii="Arial" w:hAnsi="Arial" w:cs="Arial" w:eastAsia="Arial"/>
          <w:i/>
          <w:spacing w:val="-12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=</w:t>
      </w:r>
      <w:r>
        <w:rPr>
          <w:rFonts w:ascii="PMingLiU" w:hAnsi="PMingLiU" w:cs="PMingLiU" w:eastAsia="PMingLiU"/>
          <w:spacing w:val="-7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µk</w:t>
      </w:r>
      <w:r>
        <w:rPr>
          <w:rFonts w:ascii="Arial" w:hAnsi="Arial" w:cs="Arial" w:eastAsia="Arial"/>
          <w:i/>
          <w:spacing w:val="1"/>
          <w:w w:val="105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1"/>
          <w:w w:val="105"/>
          <w:position w:val="10"/>
          <w:sz w:val="16"/>
          <w:szCs w:val="16"/>
        </w:rPr>
        <w:t>1</w:t>
        <w:tab/>
      </w:r>
      <w:r>
        <w:rPr>
          <w:rFonts w:ascii="PMingLiU" w:hAnsi="PMingLiU" w:cs="PMingLiU" w:eastAsia="PMingLiU"/>
          <w:w w:val="110"/>
          <w:sz w:val="24"/>
          <w:szCs w:val="24"/>
        </w:rPr>
        <w:t>(1.2)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23"/>
        <w:ind w:left="536" w:right="128" w:firstLine="362"/>
        <w:jc w:val="both"/>
      </w:pPr>
      <w:r>
        <w:rPr>
          <w:w w:val="115"/>
        </w:rPr>
        <w:t>So</w:t>
      </w:r>
      <w:r>
        <w:rPr>
          <w:spacing w:val="37"/>
          <w:w w:val="115"/>
        </w:rPr>
        <w:t> </w:t>
      </w:r>
      <w:r>
        <w:rPr>
          <w:w w:val="115"/>
        </w:rPr>
        <w:t>if</w:t>
      </w:r>
      <w:r>
        <w:rPr>
          <w:spacing w:val="38"/>
          <w:w w:val="115"/>
        </w:rPr>
        <w:t> </w:t>
      </w:r>
      <w:r>
        <w:rPr>
          <w:w w:val="115"/>
        </w:rPr>
        <w:t>a</w:t>
      </w:r>
      <w:r>
        <w:rPr>
          <w:spacing w:val="38"/>
          <w:w w:val="115"/>
        </w:rPr>
        <w:t> </w:t>
      </w:r>
      <w:r>
        <w:rPr>
          <w:w w:val="115"/>
        </w:rPr>
        <w:t>hospital</w:t>
      </w:r>
      <w:r>
        <w:rPr>
          <w:spacing w:val="37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39"/>
          <w:w w:val="115"/>
        </w:rPr>
        <w:t> </w:t>
      </w:r>
      <w:r>
        <w:rPr>
          <w:w w:val="115"/>
        </w:rPr>
        <w:t>on</w:t>
      </w:r>
      <w:r>
        <w:rPr>
          <w:spacing w:val="37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verage</w:t>
      </w:r>
      <w:r>
        <w:rPr>
          <w:spacing w:val="39"/>
          <w:w w:val="115"/>
        </w:rPr>
        <w:t> </w:t>
      </w:r>
      <w:r>
        <w:rPr>
          <w:w w:val="115"/>
        </w:rPr>
        <w:t>treats</w:t>
      </w:r>
      <w:r>
        <w:rPr>
          <w:spacing w:val="37"/>
          <w:w w:val="115"/>
        </w:rPr>
        <w:t> </w:t>
      </w:r>
      <w:r>
        <w:rPr>
          <w:w w:val="115"/>
        </w:rPr>
        <w:t>100</w:t>
      </w:r>
      <w:r>
        <w:rPr>
          <w:spacing w:val="38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38"/>
          <w:w w:val="115"/>
        </w:rPr>
        <w:t> </w:t>
      </w:r>
      <w:r>
        <w:rPr>
          <w:spacing w:val="1"/>
          <w:w w:val="115"/>
        </w:rPr>
        <w:t>p</w:t>
      </w:r>
      <w:r>
        <w:rPr>
          <w:spacing w:val="2"/>
          <w:w w:val="115"/>
        </w:rPr>
        <w:t>er</w:t>
      </w:r>
      <w:r>
        <w:rPr>
          <w:spacing w:val="39"/>
          <w:w w:val="115"/>
        </w:rPr>
        <w:t> </w:t>
      </w:r>
      <w:r>
        <w:rPr>
          <w:spacing w:val="-7"/>
          <w:w w:val="115"/>
        </w:rPr>
        <w:t>da</w:t>
      </w:r>
      <w:r>
        <w:rPr>
          <w:spacing w:val="-8"/>
          <w:w w:val="115"/>
        </w:rPr>
        <w:t>y</w:t>
      </w:r>
      <w:r>
        <w:rPr>
          <w:spacing w:val="-7"/>
          <w:w w:val="115"/>
        </w:rPr>
        <w:t>,</w:t>
      </w:r>
      <w:r>
        <w:rPr>
          <w:spacing w:val="45"/>
          <w:w w:val="115"/>
        </w:rPr>
        <w:t> </w:t>
      </w:r>
      <w:r>
        <w:rPr>
          <w:w w:val="115"/>
        </w:rPr>
        <w:t>and</w:t>
      </w:r>
      <w:r>
        <w:rPr>
          <w:spacing w:val="39"/>
          <w:w w:val="115"/>
        </w:rPr>
        <w:t> </w:t>
      </w:r>
      <w:r>
        <w:rPr>
          <w:w w:val="115"/>
        </w:rPr>
        <w:t>this</w:t>
      </w:r>
      <w:r>
        <w:rPr>
          <w:spacing w:val="25"/>
          <w:w w:val="118"/>
        </w:rPr>
        <w:t> </w:t>
      </w:r>
      <w:r>
        <w:rPr>
          <w:spacing w:val="-1"/>
          <w:w w:val="115"/>
        </w:rPr>
        <w:t>department</w:t>
      </w:r>
      <w:r>
        <w:rPr>
          <w:spacing w:val="19"/>
          <w:w w:val="115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considered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9"/>
          <w:w w:val="115"/>
        </w:rPr>
        <w:t> </w:t>
      </w:r>
      <w:r>
        <w:rPr>
          <w:w w:val="115"/>
        </w:rPr>
        <w:t>operate</w:t>
      </w:r>
      <w:r>
        <w:rPr>
          <w:spacing w:val="19"/>
          <w:w w:val="115"/>
        </w:rPr>
        <w:t> </w:t>
      </w:r>
      <w:r>
        <w:rPr>
          <w:w w:val="115"/>
        </w:rPr>
        <w:t>at</w:t>
      </w:r>
      <w:r>
        <w:rPr>
          <w:spacing w:val="20"/>
          <w:w w:val="115"/>
        </w:rPr>
        <w:t> </w:t>
      </w:r>
      <w:r>
        <w:rPr>
          <w:w w:val="115"/>
        </w:rPr>
        <w:t>80%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capacit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,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threshold</w:t>
      </w:r>
      <w:r>
        <w:rPr>
          <w:spacing w:val="20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20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6"/>
          <w:w w:val="106"/>
        </w:rPr>
        <w:t> </w:t>
      </w:r>
      <w:r>
        <w:rPr>
          <w:w w:val="115"/>
        </w:rPr>
        <w:t>100</w:t>
      </w:r>
      <w:r>
        <w:rPr>
          <w:spacing w:val="-30"/>
          <w:w w:val="115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</w:rPr>
        <w:t>×</w:t>
      </w:r>
      <w:r>
        <w:rPr>
          <w:rFonts w:ascii="DejaVu Sans Condensed" w:hAnsi="DejaVu Sans Condensed" w:cs="DejaVu Sans Condensed" w:eastAsia="DejaVu Sans Condensed"/>
          <w:i/>
          <w:spacing w:val="-36"/>
          <w:w w:val="115"/>
        </w:rPr>
        <w:t> </w:t>
      </w:r>
      <w:r>
        <w:rPr>
          <w:w w:val="115"/>
        </w:rPr>
        <w:t>0</w:t>
      </w:r>
      <w:r>
        <w:rPr>
          <w:rFonts w:ascii="Arial" w:hAnsi="Arial" w:cs="Arial" w:eastAsia="Arial"/>
          <w:i/>
          <w:w w:val="115"/>
        </w:rPr>
        <w:t>.</w:t>
      </w:r>
      <w:r>
        <w:rPr>
          <w:w w:val="115"/>
        </w:rPr>
        <w:t>8</w:t>
      </w:r>
      <w:r>
        <w:rPr>
          <w:rFonts w:ascii="Arial" w:hAnsi="Arial" w:cs="Arial" w:eastAsia="Arial"/>
          <w:i/>
          <w:w w:val="115"/>
          <w:position w:val="9"/>
          <w:sz w:val="16"/>
          <w:szCs w:val="16"/>
        </w:rPr>
        <w:t>−</w:t>
      </w:r>
      <w:r>
        <w:rPr>
          <w:rFonts w:ascii="PMingLiU" w:hAnsi="PMingLiU" w:cs="PMingLiU" w:eastAsia="PMingLiU"/>
          <w:w w:val="115"/>
          <w:position w:val="9"/>
          <w:sz w:val="16"/>
          <w:szCs w:val="16"/>
        </w:rPr>
        <w:t>1</w:t>
      </w:r>
      <w:r>
        <w:rPr>
          <w:rFonts w:ascii="PMingLiU" w:hAnsi="PMingLiU" w:cs="PMingLiU" w:eastAsia="PMingLiU"/>
          <w:spacing w:val="14"/>
          <w:w w:val="115"/>
          <w:position w:val="9"/>
          <w:sz w:val="16"/>
          <w:szCs w:val="16"/>
        </w:rPr>
        <w:t> </w:t>
      </w:r>
      <w:r>
        <w:rPr>
          <w:w w:val="115"/>
        </w:rPr>
        <w:t>=</w:t>
      </w:r>
      <w:r>
        <w:rPr>
          <w:spacing w:val="-18"/>
          <w:w w:val="115"/>
        </w:rPr>
        <w:t> </w:t>
      </w:r>
      <w:r>
        <w:rPr>
          <w:w w:val="115"/>
        </w:rPr>
        <w:t>100</w:t>
      </w:r>
      <w:r>
        <w:rPr>
          <w:spacing w:val="-30"/>
          <w:w w:val="115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</w:rPr>
        <w:t>×</w:t>
      </w:r>
      <w:r>
        <w:rPr>
          <w:rFonts w:ascii="DejaVu Sans Condensed" w:hAnsi="DejaVu Sans Condensed" w:cs="DejaVu Sans Condensed" w:eastAsia="DejaVu Sans Condensed"/>
          <w:i/>
          <w:spacing w:val="-36"/>
          <w:w w:val="115"/>
        </w:rPr>
        <w:t> </w:t>
      </w:r>
      <w:r>
        <w:rPr>
          <w:w w:val="115"/>
        </w:rPr>
        <w:t>1</w:t>
      </w:r>
      <w:r>
        <w:rPr>
          <w:rFonts w:ascii="Arial" w:hAnsi="Arial" w:cs="Arial" w:eastAsia="Arial"/>
          <w:i/>
          <w:w w:val="115"/>
        </w:rPr>
        <w:t>.</w:t>
      </w:r>
      <w:r>
        <w:rPr>
          <w:w w:val="115"/>
        </w:rPr>
        <w:t>25</w:t>
      </w:r>
      <w:r>
        <w:rPr>
          <w:spacing w:val="-18"/>
          <w:w w:val="115"/>
        </w:rPr>
        <w:t> </w:t>
      </w:r>
      <w:r>
        <w:rPr>
          <w:w w:val="115"/>
        </w:rPr>
        <w:t>=</w:t>
      </w:r>
      <w:r>
        <w:rPr>
          <w:spacing w:val="-18"/>
          <w:w w:val="115"/>
        </w:rPr>
        <w:t> </w:t>
      </w:r>
      <w:r>
        <w:rPr>
          <w:w w:val="115"/>
        </w:rPr>
        <w:t>125.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idea</w:t>
      </w:r>
      <w:r>
        <w:rPr>
          <w:spacing w:val="-9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when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reached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threshold,</w:t>
      </w:r>
      <w:r>
        <w:rPr>
          <w:spacing w:val="-9"/>
          <w:w w:val="115"/>
        </w:rPr>
        <w:t> </w:t>
      </w:r>
      <w:r>
        <w:rPr>
          <w:w w:val="115"/>
        </w:rPr>
        <w:t>it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17" w:right="544" w:hanging="9"/>
        <w:jc w:val="both"/>
      </w:pPr>
      <w:r>
        <w:rPr>
          <w:spacing w:val="-3"/>
          <w:w w:val="115"/>
        </w:rPr>
        <w:t>would</w:t>
      </w:r>
      <w:r>
        <w:rPr>
          <w:spacing w:val="-13"/>
          <w:w w:val="115"/>
        </w:rPr>
        <w:t> </w:t>
      </w:r>
      <w:r>
        <w:rPr>
          <w:w w:val="115"/>
        </w:rPr>
        <w:t>mean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healthcare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capacity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2"/>
          <w:w w:val="115"/>
        </w:rPr>
        <w:t>period</w:t>
      </w:r>
      <w:r>
        <w:rPr>
          <w:spacing w:val="-12"/>
          <w:w w:val="115"/>
        </w:rPr>
        <w:t> </w:t>
      </w:r>
      <w:r>
        <w:rPr>
          <w:w w:val="115"/>
        </w:rPr>
        <w:t>had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reached</w:t>
      </w:r>
      <w:r>
        <w:rPr>
          <w:spacing w:val="-12"/>
          <w:w w:val="115"/>
        </w:rPr>
        <w:t> </w:t>
      </w:r>
      <w:r>
        <w:rPr>
          <w:w w:val="115"/>
        </w:rPr>
        <w:t>100%,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there</w:t>
      </w:r>
      <w:r>
        <w:rPr>
          <w:spacing w:val="29"/>
          <w:w w:val="107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no</w:t>
      </w:r>
      <w:r>
        <w:rPr>
          <w:spacing w:val="-12"/>
          <w:w w:val="115"/>
        </w:rPr>
        <w:t> </w:t>
      </w:r>
      <w:r>
        <w:rPr>
          <w:w w:val="115"/>
        </w:rPr>
        <w:t>more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more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patients,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theory,</w:t>
      </w:r>
      <w:r>
        <w:rPr>
          <w:spacing w:val="-12"/>
          <w:w w:val="115"/>
        </w:rPr>
        <w:t> </w:t>
      </w:r>
      <w:r>
        <w:rPr>
          <w:w w:val="115"/>
        </w:rPr>
        <w:t>this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when</w:t>
      </w:r>
      <w:r>
        <w:rPr>
          <w:spacing w:val="-12"/>
          <w:w w:val="115"/>
        </w:rPr>
        <w:t> </w:t>
      </w:r>
      <w:r>
        <w:rPr>
          <w:w w:val="115"/>
        </w:rPr>
        <w:t>congestion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woul</w:t>
      </w:r>
      <w:r>
        <w:rPr>
          <w:spacing w:val="-2"/>
          <w:w w:val="115"/>
        </w:rPr>
        <w:t>d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defi</w:t>
      </w:r>
      <w:r>
        <w:rPr>
          <w:spacing w:val="59"/>
          <w:w w:val="115"/>
        </w:rPr>
        <w:t> </w:t>
      </w:r>
      <w:r>
        <w:rPr>
          <w:w w:val="115"/>
        </w:rPr>
        <w:t>,</w:t>
      </w:r>
      <w:r>
        <w:rPr>
          <w:spacing w:val="-5"/>
          <w:w w:val="115"/>
        </w:rPr>
        <w:t> </w:t>
      </w:r>
      <w:r>
        <w:rPr>
          <w:spacing w:val="1"/>
          <w:w w:val="115"/>
        </w:rPr>
        <w:t>occur.</w:t>
      </w:r>
      <w:r>
        <w:rPr>
          <w:spacing w:val="18"/>
          <w:w w:val="115"/>
        </w:rPr>
        <w:t> </w:t>
      </w:r>
      <w:r>
        <w:rPr>
          <w:w w:val="115"/>
        </w:rPr>
        <w:t>Instead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only</w:t>
      </w:r>
      <w:r>
        <w:rPr>
          <w:spacing w:val="-5"/>
          <w:w w:val="115"/>
        </w:rPr>
        <w:t> </w:t>
      </w:r>
      <w:r>
        <w:rPr>
          <w:w w:val="115"/>
        </w:rPr>
        <w:t>considering</w:t>
      </w:r>
      <w:r>
        <w:rPr>
          <w:spacing w:val="-3"/>
          <w:w w:val="115"/>
        </w:rPr>
        <w:t> </w:t>
      </w:r>
      <w:r>
        <w:rPr>
          <w:w w:val="115"/>
        </w:rPr>
        <w:t>operating</w:t>
      </w:r>
      <w:r>
        <w:rPr>
          <w:spacing w:val="-4"/>
          <w:w w:val="115"/>
        </w:rPr>
        <w:t> </w:t>
      </w:r>
      <w:r>
        <w:rPr>
          <w:w w:val="115"/>
        </w:rPr>
        <w:t>cost,</w:t>
      </w:r>
      <w:r>
        <w:rPr>
          <w:spacing w:val="-5"/>
          <w:w w:val="115"/>
        </w:rPr>
        <w:t> </w:t>
      </w:r>
      <w:r>
        <w:rPr>
          <w:w w:val="115"/>
        </w:rPr>
        <w:t>an</w:t>
      </w:r>
      <w:r>
        <w:rPr>
          <w:spacing w:val="-5"/>
          <w:w w:val="115"/>
        </w:rPr>
        <w:t> </w:t>
      </w:r>
      <w:r>
        <w:rPr>
          <w:w w:val="115"/>
        </w:rPr>
        <w:t>ideal</w:t>
      </w:r>
      <w:r>
        <w:rPr>
          <w:spacing w:val="-5"/>
          <w:w w:val="115"/>
        </w:rPr>
        <w:t> </w:t>
      </w:r>
      <w:r>
        <w:rPr>
          <w:w w:val="115"/>
        </w:rPr>
        <w:t>operating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ercen</w:t>
      </w:r>
      <w:r>
        <w:rPr>
          <w:spacing w:val="-1"/>
          <w:w w:val="115"/>
        </w:rPr>
        <w:t>tage</w:t>
      </w:r>
      <w:r>
        <w:rPr>
          <w:spacing w:val="25"/>
          <w:w w:val="115"/>
        </w:rPr>
        <w:t> </w:t>
      </w:r>
      <w:r>
        <w:rPr>
          <w:w w:val="115"/>
        </w:rPr>
        <w:t>should</w:t>
      </w:r>
      <w:r>
        <w:rPr>
          <w:spacing w:val="2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6"/>
          <w:w w:val="115"/>
        </w:rPr>
        <w:t> </w:t>
      </w:r>
      <w:r>
        <w:rPr>
          <w:spacing w:val="-1"/>
          <w:w w:val="115"/>
        </w:rPr>
        <w:t>relativ</w:t>
      </w:r>
      <w:r>
        <w:rPr>
          <w:spacing w:val="-2"/>
          <w:w w:val="115"/>
        </w:rPr>
        <w:t>ely</w:t>
      </w:r>
      <w:r>
        <w:rPr>
          <w:spacing w:val="25"/>
          <w:w w:val="115"/>
        </w:rPr>
        <w:t> </w:t>
      </w:r>
      <w:r>
        <w:rPr>
          <w:w w:val="115"/>
        </w:rPr>
        <w:t>high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spacing w:val="-1"/>
          <w:w w:val="115"/>
        </w:rPr>
        <w:t>redu</w:t>
      </w:r>
      <w:r>
        <w:rPr>
          <w:spacing w:val="-2"/>
          <w:w w:val="115"/>
        </w:rPr>
        <w:t>ce</w:t>
      </w:r>
      <w:r>
        <w:rPr>
          <w:spacing w:val="26"/>
          <w:w w:val="115"/>
        </w:rPr>
        <w:t> </w:t>
      </w:r>
      <w:r>
        <w:rPr>
          <w:w w:val="115"/>
        </w:rPr>
        <w:t>operating</w:t>
      </w:r>
      <w:r>
        <w:rPr>
          <w:spacing w:val="26"/>
          <w:w w:val="115"/>
        </w:rPr>
        <w:t> </w:t>
      </w:r>
      <w:r>
        <w:rPr>
          <w:w w:val="115"/>
        </w:rPr>
        <w:t>cost,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25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57"/>
          <w:w w:val="119"/>
        </w:rPr>
        <w:t> </w:t>
      </w:r>
      <w:r>
        <w:rPr>
          <w:spacing w:val="-4"/>
          <w:w w:val="115"/>
        </w:rPr>
        <w:t>low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chance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ov</w:t>
      </w:r>
      <w:r>
        <w:rPr>
          <w:spacing w:val="-2"/>
          <w:w w:val="115"/>
        </w:rPr>
        <w:t>ercapacit</w:t>
      </w:r>
      <w:r>
        <w:rPr>
          <w:spacing w:val="-3"/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due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the anomalous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even</w:t>
      </w:r>
      <w:r>
        <w:rPr>
          <w:spacing w:val="-3"/>
          <w:w w:val="115"/>
        </w:rPr>
        <w:t>t.</w:t>
      </w:r>
      <w:r>
        <w:rPr>
          <w:spacing w:val="34"/>
          <w:w w:val="115"/>
        </w:rPr>
        <w:t> </w:t>
      </w:r>
      <w:r>
        <w:rPr>
          <w:spacing w:val="-3"/>
          <w:w w:val="115"/>
        </w:rPr>
        <w:t>F</w:t>
      </w:r>
      <w:r>
        <w:rPr>
          <w:spacing w:val="-4"/>
          <w:w w:val="115"/>
        </w:rPr>
        <w:t>ollowing</w:t>
      </w:r>
      <w:r>
        <w:rPr>
          <w:spacing w:val="1"/>
          <w:w w:val="115"/>
        </w:rPr>
        <w:t> </w:t>
      </w:r>
      <w:r>
        <w:rPr>
          <w:w w:val="115"/>
        </w:rPr>
        <w:t>up</w:t>
      </w:r>
      <w:r>
        <w:rPr>
          <w:spacing w:val="2"/>
          <w:w w:val="115"/>
        </w:rPr>
        <w:t> </w:t>
      </w:r>
      <w:r>
        <w:rPr>
          <w:w w:val="115"/>
        </w:rPr>
        <w:t>on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idea</w:t>
      </w:r>
      <w:r>
        <w:rPr>
          <w:spacing w:val="33"/>
          <w:w w:val="112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Stephan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Nickle,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men</w:t>
      </w:r>
      <w:r>
        <w:rPr>
          <w:spacing w:val="-1"/>
          <w:w w:val="115"/>
        </w:rPr>
        <w:t>tioned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previous</w:t>
      </w:r>
      <w:r>
        <w:rPr>
          <w:spacing w:val="1"/>
          <w:w w:val="115"/>
        </w:rPr>
        <w:t> </w:t>
      </w:r>
      <w:r>
        <w:rPr>
          <w:w w:val="115"/>
        </w:rPr>
        <w:t>section,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"/>
          <w:w w:val="115"/>
        </w:rPr>
        <w:t> </w:t>
      </w:r>
      <w:r>
        <w:rPr>
          <w:w w:val="115"/>
        </w:rPr>
        <w:t>propose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increasing</w:t>
      </w:r>
      <w:r>
        <w:rPr>
          <w:spacing w:val="30"/>
          <w:w w:val="111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operational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-22"/>
          <w:w w:val="115"/>
        </w:rPr>
        <w:t> </w:t>
      </w:r>
      <w:r>
        <w:rPr>
          <w:w w:val="115"/>
        </w:rPr>
        <w:t>without</w:t>
      </w:r>
      <w:r>
        <w:rPr>
          <w:spacing w:val="-21"/>
          <w:w w:val="115"/>
        </w:rPr>
        <w:t> </w:t>
      </w:r>
      <w:r>
        <w:rPr>
          <w:w w:val="115"/>
        </w:rPr>
        <w:t>considering</w:t>
      </w:r>
      <w:r>
        <w:rPr>
          <w:spacing w:val="-21"/>
          <w:w w:val="115"/>
        </w:rPr>
        <w:t> </w:t>
      </w:r>
      <w:r>
        <w:rPr>
          <w:w w:val="115"/>
        </w:rPr>
        <w:t>anomalous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even</w:t>
      </w:r>
      <w:r>
        <w:rPr>
          <w:spacing w:val="-3"/>
          <w:w w:val="115"/>
        </w:rPr>
        <w:t>ts</w:t>
      </w:r>
      <w:r>
        <w:rPr>
          <w:spacing w:val="-22"/>
          <w:w w:val="115"/>
        </w:rPr>
        <w:t> </w:t>
      </w:r>
      <w:r>
        <w:rPr>
          <w:w w:val="115"/>
        </w:rPr>
        <w:t>could</w:t>
      </w:r>
      <w:r>
        <w:rPr>
          <w:spacing w:val="-21"/>
          <w:w w:val="115"/>
        </w:rPr>
        <w:t> </w:t>
      </w:r>
      <w:r>
        <w:rPr>
          <w:w w:val="115"/>
        </w:rPr>
        <w:t>jeopardise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7"/>
        </w:rPr>
        <w:t> </w:t>
      </w:r>
      <w:r>
        <w:rPr>
          <w:w w:val="115"/>
        </w:rPr>
        <w:t>smoothness</w:t>
      </w:r>
      <w:r>
        <w:rPr>
          <w:spacing w:val="-1"/>
          <w:w w:val="115"/>
        </w:rPr>
        <w:t> </w:t>
      </w:r>
      <w:r>
        <w:rPr>
          <w:w w:val="115"/>
        </w:rPr>
        <w:t>of operation,</w:t>
      </w:r>
      <w:r>
        <w:rPr>
          <w:spacing w:val="3"/>
          <w:w w:val="115"/>
        </w:rPr>
        <w:t> </w:t>
      </w:r>
      <w:r>
        <w:rPr>
          <w:w w:val="115"/>
        </w:rPr>
        <w:t>and cause </w:t>
      </w:r>
      <w:r>
        <w:rPr>
          <w:spacing w:val="-3"/>
          <w:w w:val="115"/>
        </w:rPr>
        <w:t>eve</w:t>
      </w:r>
      <w:r>
        <w:rPr>
          <w:spacing w:val="-2"/>
          <w:w w:val="115"/>
        </w:rPr>
        <w:t>n</w:t>
      </w:r>
      <w:r>
        <w:rPr>
          <w:w w:val="115"/>
        </w:rPr>
        <w:t> more</w:t>
      </w:r>
      <w:r>
        <w:rPr>
          <w:spacing w:val="-1"/>
          <w:w w:val="115"/>
        </w:rPr>
        <w:t> </w:t>
      </w:r>
      <w:r>
        <w:rPr>
          <w:w w:val="115"/>
        </w:rPr>
        <w:t>loss of operating</w:t>
      </w:r>
      <w:r>
        <w:rPr>
          <w:spacing w:val="1"/>
          <w:w w:val="115"/>
        </w:rPr>
        <w:t> </w:t>
      </w:r>
      <w:r>
        <w:rPr>
          <w:w w:val="115"/>
        </w:rPr>
        <w:t>efficiency due to</w:t>
      </w:r>
      <w:r>
        <w:rPr>
          <w:spacing w:val="36"/>
          <w:w w:val="120"/>
        </w:rPr>
        <w:t> </w:t>
      </w:r>
      <w:r>
        <w:rPr>
          <w:w w:val="110"/>
        </w:rPr>
        <w:t>increased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16"/>
          <w:w w:val="110"/>
        </w:rPr>
        <w:t> </w:t>
      </w:r>
      <w:r>
        <w:rPr>
          <w:w w:val="110"/>
        </w:rPr>
        <w:t>congestions.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105" w:right="523" w:firstLine="363"/>
        <w:jc w:val="both"/>
      </w:pPr>
      <w:r>
        <w:rPr>
          <w:spacing w:val="-10"/>
          <w:w w:val="115"/>
        </w:rPr>
        <w:t>T</w:t>
      </w:r>
      <w:r>
        <w:rPr>
          <w:spacing w:val="-11"/>
          <w:w w:val="115"/>
        </w:rPr>
        <w:t>o</w:t>
      </w:r>
      <w:r>
        <w:rPr>
          <w:spacing w:val="1"/>
          <w:w w:val="115"/>
        </w:rPr>
        <w:t> </w:t>
      </w:r>
      <w:r>
        <w:rPr>
          <w:w w:val="115"/>
        </w:rPr>
        <w:t>create an</w:t>
      </w:r>
      <w:r>
        <w:rPr>
          <w:spacing w:val="2"/>
          <w:w w:val="115"/>
        </w:rPr>
        <w:t> </w:t>
      </w:r>
      <w:r>
        <w:rPr>
          <w:w w:val="115"/>
        </w:rPr>
        <w:t>alarm</w:t>
      </w:r>
      <w:r>
        <w:rPr>
          <w:spacing w:val="1"/>
          <w:w w:val="115"/>
        </w:rPr>
        <w:t> </w:t>
      </w:r>
      <w:r>
        <w:rPr>
          <w:w w:val="115"/>
        </w:rPr>
        <w:t>system</w:t>
      </w:r>
      <w:r>
        <w:rPr>
          <w:spacing w:val="2"/>
          <w:w w:val="115"/>
        </w:rPr>
        <w:t> </w:t>
      </w:r>
      <w:r>
        <w:rPr>
          <w:w w:val="115"/>
        </w:rPr>
        <w:t>that raises</w:t>
      </w:r>
      <w:r>
        <w:rPr>
          <w:spacing w:val="1"/>
          <w:w w:val="115"/>
        </w:rPr>
        <w:t> </w:t>
      </w:r>
      <w:r>
        <w:rPr>
          <w:w w:val="115"/>
        </w:rPr>
        <w:t>alarms for</w:t>
      </w:r>
      <w:r>
        <w:rPr>
          <w:spacing w:val="2"/>
          <w:w w:val="115"/>
        </w:rPr>
        <w:t> </w:t>
      </w:r>
      <w:r>
        <w:rPr>
          <w:w w:val="115"/>
        </w:rPr>
        <w:t>hospital congestion,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"/>
          <w:w w:val="115"/>
        </w:rPr>
        <w:t> </w:t>
      </w:r>
      <w:r>
        <w:rPr>
          <w:w w:val="115"/>
        </w:rPr>
        <w:t>could</w:t>
      </w:r>
      <w:r>
        <w:rPr>
          <w:spacing w:val="21"/>
          <w:w w:val="111"/>
        </w:rPr>
        <w:t> </w:t>
      </w:r>
      <w:r>
        <w:rPr>
          <w:w w:val="115"/>
        </w:rPr>
        <w:t>apply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1"/>
          <w:w w:val="115"/>
        </w:rPr>
        <w:t> </w:t>
      </w:r>
      <w:r>
        <w:rPr>
          <w:w w:val="115"/>
        </w:rPr>
        <w:t>threshold</w:t>
      </w:r>
      <w:r>
        <w:rPr>
          <w:spacing w:val="-21"/>
          <w:w w:val="115"/>
        </w:rPr>
        <w:t> </w:t>
      </w:r>
      <w:r>
        <w:rPr>
          <w:w w:val="115"/>
        </w:rPr>
        <w:t>on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ar</w:t>
      </w:r>
      <w:r>
        <w:rPr>
          <w:spacing w:val="-3"/>
          <w:w w:val="115"/>
        </w:rPr>
        <w:t>rivals,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-21"/>
          <w:w w:val="115"/>
        </w:rPr>
        <w:t> </w:t>
      </w:r>
      <w:r>
        <w:rPr>
          <w:w w:val="115"/>
        </w:rPr>
        <w:t>increase</w:t>
      </w:r>
      <w:r>
        <w:rPr>
          <w:spacing w:val="-21"/>
          <w:w w:val="115"/>
        </w:rPr>
        <w:t> </w:t>
      </w:r>
      <w:r>
        <w:rPr>
          <w:w w:val="115"/>
        </w:rPr>
        <w:t>in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patients</w:t>
      </w:r>
      <w:r>
        <w:rPr>
          <w:spacing w:val="25"/>
          <w:w w:val="119"/>
        </w:rPr>
        <w:t> </w:t>
      </w:r>
      <w:r>
        <w:rPr>
          <w:spacing w:val="-1"/>
          <w:w w:val="115"/>
        </w:rPr>
        <w:t>arrived,</w:t>
      </w:r>
      <w:r>
        <w:rPr>
          <w:spacing w:val="19"/>
          <w:w w:val="115"/>
        </w:rPr>
        <w:t> </w:t>
      </w:r>
      <w:r>
        <w:rPr>
          <w:w w:val="115"/>
        </w:rPr>
        <w:t>it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15"/>
          <w:w w:val="115"/>
        </w:rPr>
        <w:t> </w:t>
      </w:r>
      <w:r>
        <w:rPr>
          <w:w w:val="115"/>
        </w:rPr>
        <w:t>become</w:t>
      </w:r>
      <w:r>
        <w:rPr>
          <w:spacing w:val="14"/>
          <w:w w:val="115"/>
        </w:rPr>
        <w:t> </w:t>
      </w:r>
      <w:r>
        <w:rPr>
          <w:w w:val="115"/>
        </w:rPr>
        <w:t>more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likely</w:t>
      </w:r>
      <w:r>
        <w:rPr>
          <w:spacing w:val="15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threshold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an</w:t>
      </w:r>
      <w:r>
        <w:rPr>
          <w:spacing w:val="14"/>
          <w:w w:val="115"/>
        </w:rPr>
        <w:t> </w:t>
      </w:r>
      <w:r>
        <w:rPr>
          <w:w w:val="115"/>
        </w:rPr>
        <w:t>exceed. 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20"/>
        </w:rPr>
        <w:t> </w:t>
      </w:r>
      <w:r>
        <w:rPr>
          <w:spacing w:val="-2"/>
          <w:w w:val="115"/>
        </w:rPr>
        <w:t>catch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that</w:t>
      </w:r>
      <w:r>
        <w:rPr>
          <w:spacing w:val="9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8"/>
          <w:w w:val="115"/>
        </w:rPr>
        <w:t> </w:t>
      </w:r>
      <w:r>
        <w:rPr>
          <w:w w:val="115"/>
        </w:rPr>
        <w:t>should</w:t>
      </w:r>
      <w:r>
        <w:rPr>
          <w:spacing w:val="10"/>
          <w:w w:val="115"/>
        </w:rPr>
        <w:t> </w:t>
      </w:r>
      <w:r>
        <w:rPr>
          <w:w w:val="115"/>
        </w:rPr>
        <w:t>also</w:t>
      </w:r>
      <w:r>
        <w:rPr>
          <w:spacing w:val="10"/>
          <w:w w:val="115"/>
        </w:rPr>
        <w:t> </w:t>
      </w:r>
      <w:r>
        <w:rPr>
          <w:w w:val="115"/>
        </w:rPr>
        <w:t>incorporate</w:t>
      </w:r>
      <w:r>
        <w:rPr>
          <w:spacing w:val="9"/>
          <w:w w:val="115"/>
        </w:rPr>
        <w:t> </w:t>
      </w:r>
      <w:r>
        <w:rPr>
          <w:w w:val="115"/>
        </w:rPr>
        <w:t>external</w:t>
      </w:r>
      <w:r>
        <w:rPr>
          <w:spacing w:val="10"/>
          <w:w w:val="115"/>
        </w:rPr>
        <w:t> </w:t>
      </w:r>
      <w:r>
        <w:rPr>
          <w:w w:val="115"/>
        </w:rPr>
        <w:t>information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9"/>
          <w:w w:val="115"/>
        </w:rPr>
        <w:t> </w:t>
      </w:r>
      <w:r>
        <w:rPr>
          <w:w w:val="115"/>
        </w:rPr>
        <w:t>as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31"/>
          <w:w w:val="113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spacing w:val="1"/>
          <w:w w:val="115"/>
        </w:rPr>
        <w:t>b</w:t>
      </w:r>
      <w:r>
        <w:rPr>
          <w:spacing w:val="2"/>
          <w:w w:val="115"/>
        </w:rPr>
        <w:t>ed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vailable</w:t>
      </w:r>
      <w:r>
        <w:rPr>
          <w:spacing w:val="-13"/>
          <w:w w:val="115"/>
        </w:rPr>
        <w:t> </w:t>
      </w:r>
      <w:r>
        <w:rPr>
          <w:w w:val="115"/>
        </w:rPr>
        <w:t>instead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only</w:t>
      </w:r>
      <w:r>
        <w:rPr>
          <w:spacing w:val="-13"/>
          <w:w w:val="115"/>
        </w:rPr>
        <w:t> </w:t>
      </w:r>
      <w:r>
        <w:rPr>
          <w:w w:val="115"/>
        </w:rPr>
        <w:t>considering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numer</w:t>
      </w:r>
      <w:r>
        <w:rPr>
          <w:spacing w:val="-2"/>
          <w:w w:val="115"/>
        </w:rPr>
        <w:t>ical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probabilit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.</w:t>
      </w:r>
      <w:r>
        <w:rPr>
          <w:spacing w:val="7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-13"/>
          <w:w w:val="115"/>
        </w:rPr>
        <w:t> </w:t>
      </w:r>
      <w:r>
        <w:rPr>
          <w:w w:val="115"/>
        </w:rPr>
        <w:t>could</w:t>
      </w:r>
      <w:r>
        <w:rPr>
          <w:spacing w:val="39"/>
          <w:w w:val="110"/>
        </w:rPr>
        <w:t> </w:t>
      </w:r>
      <w:r>
        <w:rPr>
          <w:spacing w:val="-5"/>
          <w:w w:val="115"/>
        </w:rPr>
        <w:t>we </w:t>
      </w:r>
      <w:r>
        <w:rPr>
          <w:w w:val="115"/>
        </w:rPr>
        <w:t>possibly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know</w:t>
      </w:r>
      <w:r>
        <w:rPr>
          <w:spacing w:val="-5"/>
          <w:w w:val="115"/>
        </w:rPr>
        <w:t> </w:t>
      </w:r>
      <w:r>
        <w:rPr>
          <w:w w:val="115"/>
        </w:rPr>
        <w:t>if</w:t>
      </w:r>
      <w:r>
        <w:rPr>
          <w:spacing w:val="-5"/>
          <w:w w:val="115"/>
        </w:rPr>
        <w:t> we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 </w:t>
      </w:r>
      <w:r>
        <w:rPr>
          <w:spacing w:val="-2"/>
          <w:w w:val="115"/>
        </w:rPr>
        <w:t>reac</w:t>
      </w:r>
      <w:r>
        <w:rPr>
          <w:spacing w:val="-1"/>
          <w:w w:val="115"/>
        </w:rPr>
        <w:t>hed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4"/>
          <w:w w:val="115"/>
        </w:rPr>
        <w:t> </w:t>
      </w:r>
      <w:r>
        <w:rPr>
          <w:w w:val="115"/>
        </w:rPr>
        <w:t>full</w:t>
      </w:r>
      <w:r>
        <w:rPr>
          <w:spacing w:val="-4"/>
          <w:w w:val="115"/>
        </w:rPr>
        <w:t> </w:t>
      </w:r>
      <w:r>
        <w:rPr>
          <w:w w:val="115"/>
        </w:rPr>
        <w:t>hospital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-5"/>
          <w:w w:val="115"/>
        </w:rPr>
        <w:t> </w:t>
      </w:r>
      <w:r>
        <w:rPr>
          <w:w w:val="115"/>
        </w:rPr>
        <w:t>if</w:t>
      </w:r>
      <w:r>
        <w:rPr>
          <w:spacing w:val="-5"/>
          <w:w w:val="115"/>
        </w:rPr>
        <w:t> we </w:t>
      </w:r>
      <w:r>
        <w:rPr>
          <w:w w:val="115"/>
        </w:rPr>
        <w:t>only</w:t>
      </w:r>
      <w:r>
        <w:rPr>
          <w:spacing w:val="-4"/>
          <w:w w:val="115"/>
        </w:rPr>
        <w:t> </w:t>
      </w:r>
      <w:r>
        <w:rPr>
          <w:w w:val="115"/>
        </w:rPr>
        <w:t>consider</w:t>
      </w:r>
      <w:r>
        <w:rPr>
          <w:spacing w:val="33"/>
          <w:w w:val="111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beds</w:t>
      </w:r>
      <w:r>
        <w:rPr>
          <w:spacing w:val="-10"/>
          <w:w w:val="115"/>
        </w:rPr>
        <w:t> </w:t>
      </w:r>
      <w:r>
        <w:rPr>
          <w:w w:val="115"/>
        </w:rPr>
        <w:t>used,</w:t>
      </w:r>
      <w:r>
        <w:rPr>
          <w:spacing w:val="-10"/>
          <w:w w:val="115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knowledge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total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beds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vailable?</w:t>
      </w:r>
      <w:r>
        <w:rPr>
          <w:spacing w:val="27"/>
          <w:w w:val="110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only</w:t>
      </w:r>
      <w:r>
        <w:rPr>
          <w:spacing w:val="-13"/>
          <w:w w:val="115"/>
        </w:rPr>
        <w:t> </w:t>
      </w:r>
      <w:r>
        <w:rPr>
          <w:w w:val="115"/>
        </w:rPr>
        <w:t>information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ab</w:t>
      </w:r>
      <w:r>
        <w:rPr>
          <w:w w:val="115"/>
        </w:rPr>
        <w:t>out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als,</w:t>
      </w:r>
      <w:r>
        <w:rPr>
          <w:spacing w:val="-1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could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work</w:t>
      </w:r>
      <w:r>
        <w:rPr>
          <w:spacing w:val="-14"/>
          <w:w w:val="115"/>
        </w:rPr>
        <w:t> </w:t>
      </w:r>
      <w:r>
        <w:rPr>
          <w:w w:val="115"/>
        </w:rPr>
        <w:t>out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likelihood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39"/>
        </w:rPr>
        <w:t> </w:t>
      </w:r>
      <w:r>
        <w:rPr>
          <w:w w:val="115"/>
        </w:rPr>
        <w:t>observing</w:t>
      </w:r>
      <w:r>
        <w:rPr>
          <w:spacing w:val="6"/>
          <w:w w:val="115"/>
        </w:rPr>
        <w:t> </w:t>
      </w:r>
      <w:r>
        <w:rPr>
          <w:w w:val="115"/>
        </w:rPr>
        <w:t>specific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numb</w:t>
      </w:r>
      <w:r>
        <w:rPr>
          <w:spacing w:val="-2"/>
          <w:w w:val="115"/>
        </w:rPr>
        <w:t>ers,</w:t>
      </w:r>
      <w:r>
        <w:rPr>
          <w:spacing w:val="7"/>
          <w:w w:val="115"/>
        </w:rPr>
        <w:t> </w:t>
      </w:r>
      <w:r>
        <w:rPr>
          <w:w w:val="115"/>
        </w:rPr>
        <w:t>but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outcome</w:t>
      </w:r>
      <w:r>
        <w:rPr>
          <w:spacing w:val="6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6"/>
          <w:w w:val="115"/>
        </w:rPr>
        <w:t> </w:t>
      </w:r>
      <w:r>
        <w:rPr>
          <w:w w:val="115"/>
        </w:rPr>
        <w:t>not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mak</w:t>
      </w:r>
      <w:r>
        <w:rPr>
          <w:spacing w:val="-3"/>
          <w:w w:val="115"/>
        </w:rPr>
        <w:t>e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6"/>
          <w:w w:val="115"/>
        </w:rPr>
        <w:t> </w:t>
      </w:r>
      <w:r>
        <w:rPr>
          <w:w w:val="115"/>
        </w:rPr>
        <w:t>practical</w:t>
      </w:r>
      <w:r>
        <w:rPr>
          <w:spacing w:val="25"/>
          <w:w w:val="116"/>
        </w:rPr>
        <w:t> </w:t>
      </w:r>
      <w:r>
        <w:rPr>
          <w:w w:val="115"/>
        </w:rPr>
        <w:t>sense</w:t>
      </w:r>
      <w:r>
        <w:rPr>
          <w:spacing w:val="-39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38"/>
          <w:w w:val="115"/>
        </w:rPr>
        <w:t> </w:t>
      </w:r>
      <w:r>
        <w:rPr>
          <w:w w:val="115"/>
        </w:rPr>
        <w:t>itself.</w:t>
      </w:r>
      <w:r>
        <w:rPr>
          <w:spacing w:val="-19"/>
          <w:w w:val="115"/>
        </w:rPr>
        <w:t> </w:t>
      </w:r>
      <w:r>
        <w:rPr>
          <w:w w:val="115"/>
        </w:rPr>
        <w:t>Information</w:t>
      </w:r>
      <w:r>
        <w:rPr>
          <w:spacing w:val="-38"/>
          <w:w w:val="115"/>
        </w:rPr>
        <w:t> </w:t>
      </w:r>
      <w:r>
        <w:rPr>
          <w:w w:val="115"/>
        </w:rPr>
        <w:t>is</w:t>
      </w:r>
      <w:r>
        <w:rPr>
          <w:spacing w:val="-38"/>
          <w:w w:val="115"/>
        </w:rPr>
        <w:t> </w:t>
      </w:r>
      <w:r>
        <w:rPr>
          <w:w w:val="115"/>
        </w:rPr>
        <w:t>one</w:t>
      </w:r>
      <w:r>
        <w:rPr>
          <w:spacing w:val="-38"/>
          <w:w w:val="115"/>
        </w:rPr>
        <w:t> </w:t>
      </w:r>
      <w:r>
        <w:rPr>
          <w:w w:val="115"/>
        </w:rPr>
        <w:t>of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9"/>
          <w:w w:val="115"/>
        </w:rPr>
        <w:t> </w:t>
      </w:r>
      <w:r>
        <w:rPr>
          <w:w w:val="115"/>
        </w:rPr>
        <w:t>reasons</w:t>
      </w:r>
      <w:r>
        <w:rPr>
          <w:spacing w:val="-38"/>
          <w:w w:val="115"/>
        </w:rPr>
        <w:t> </w:t>
      </w:r>
      <w:r>
        <w:rPr>
          <w:spacing w:val="-4"/>
          <w:w w:val="115"/>
        </w:rPr>
        <w:t>why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standard</w:t>
      </w:r>
      <w:r>
        <w:rPr>
          <w:spacing w:val="-38"/>
          <w:w w:val="115"/>
        </w:rPr>
        <w:t> </w:t>
      </w:r>
      <w:r>
        <w:rPr>
          <w:w w:val="115"/>
        </w:rPr>
        <w:t>algorithm</w:t>
      </w:r>
      <w:r>
        <w:rPr>
          <w:spacing w:val="-38"/>
          <w:w w:val="115"/>
        </w:rPr>
        <w:t> </w:t>
      </w:r>
      <w:r>
        <w:rPr>
          <w:w w:val="115"/>
        </w:rPr>
        <w:t>proposed</w:t>
      </w:r>
      <w:r>
        <w:rPr>
          <w:spacing w:val="29"/>
          <w:w w:val="10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3"/>
          <w:w w:val="115"/>
        </w:rPr>
        <w:t> </w:t>
      </w:r>
      <w:hyperlink w:history="true" w:anchor="_bookmark241">
        <w:r>
          <w:rPr>
            <w:spacing w:val="-6"/>
            <w:w w:val="115"/>
          </w:rPr>
          <w:t>Wong</w:t>
        </w:r>
        <w:r>
          <w:rPr>
            <w:spacing w:val="-11"/>
            <w:w w:val="115"/>
          </w:rPr>
          <w:t> </w:t>
        </w:r>
        <w:r>
          <w:rPr>
            <w:w w:val="115"/>
          </w:rPr>
          <w:t>et</w:t>
        </w:r>
        <w:r>
          <w:rPr>
            <w:spacing w:val="-12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12"/>
          <w:w w:val="115"/>
        </w:rPr>
        <w:t> </w:t>
      </w:r>
      <w:hyperlink w:history="true" w:anchor="_bookmark241">
        <w:r>
          <w:rPr>
            <w:w w:val="115"/>
          </w:rPr>
          <w:t>(2003)</w:t>
        </w:r>
      </w:hyperlink>
      <w:r>
        <w:rPr>
          <w:spacing w:val="-12"/>
          <w:w w:val="115"/>
        </w:rPr>
        <w:t> </w:t>
      </w:r>
      <w:r>
        <w:rPr>
          <w:w w:val="115"/>
        </w:rPr>
        <w:t>although</w:t>
      </w:r>
      <w:r>
        <w:rPr>
          <w:spacing w:val="-11"/>
          <w:w w:val="115"/>
        </w:rPr>
        <w:t> </w:t>
      </w:r>
      <w:r>
        <w:rPr>
          <w:w w:val="115"/>
        </w:rPr>
        <w:t>performed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excellen</w:t>
      </w:r>
      <w:r>
        <w:rPr>
          <w:spacing w:val="-3"/>
          <w:w w:val="115"/>
        </w:rPr>
        <w:t>tly,</w:t>
      </w:r>
      <w:r>
        <w:rPr>
          <w:spacing w:val="-12"/>
          <w:w w:val="115"/>
        </w:rPr>
        <w:t> </w:t>
      </w:r>
      <w:r>
        <w:rPr>
          <w:w w:val="115"/>
        </w:rPr>
        <w:t>still</w:t>
      </w:r>
      <w:r>
        <w:rPr>
          <w:spacing w:val="-11"/>
          <w:w w:val="115"/>
        </w:rPr>
        <w:t> </w:t>
      </w:r>
      <w:r>
        <w:rPr>
          <w:w w:val="115"/>
        </w:rPr>
        <w:t>seem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weak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practical</w:t>
      </w:r>
      <w:r>
        <w:rPr>
          <w:spacing w:val="37"/>
          <w:w w:val="115"/>
        </w:rPr>
        <w:t> </w:t>
      </w:r>
      <w:r>
        <w:rPr>
          <w:w w:val="115"/>
        </w:rPr>
        <w:t>applications.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standard</w:t>
      </w:r>
      <w:r>
        <w:rPr>
          <w:spacing w:val="-4"/>
          <w:w w:val="115"/>
        </w:rPr>
        <w:t> </w:t>
      </w:r>
      <w:r>
        <w:rPr>
          <w:w w:val="115"/>
        </w:rPr>
        <w:t>algorithm</w:t>
      </w:r>
      <w:r>
        <w:rPr>
          <w:spacing w:val="-2"/>
          <w:w w:val="115"/>
        </w:rPr>
        <w:t> </w:t>
      </w:r>
      <w:r>
        <w:rPr>
          <w:w w:val="115"/>
        </w:rPr>
        <w:t>considers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threshold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im-probabilit</w:t>
      </w:r>
      <w:r>
        <w:rPr>
          <w:spacing w:val="-2"/>
          <w:w w:val="115"/>
        </w:rPr>
        <w:t>y</w:t>
      </w:r>
      <w:r>
        <w:rPr>
          <w:spacing w:val="27"/>
          <w:w w:val="110"/>
        </w:rPr>
        <w:t> </w:t>
      </w:r>
      <w:r>
        <w:rPr>
          <w:w w:val="115"/>
        </w:rPr>
        <w:t>from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data</w:t>
      </w:r>
      <w:r>
        <w:rPr>
          <w:spacing w:val="9"/>
          <w:w w:val="115"/>
        </w:rPr>
        <w:t> </w:t>
      </w:r>
      <w:r>
        <w:rPr>
          <w:w w:val="115"/>
        </w:rPr>
        <w:t>structure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9"/>
          <w:w w:val="115"/>
        </w:rPr>
        <w:t> </w:t>
      </w:r>
      <w:r>
        <w:rPr>
          <w:w w:val="115"/>
        </w:rPr>
        <w:t>not</w:t>
      </w:r>
      <w:r>
        <w:rPr>
          <w:spacing w:val="9"/>
          <w:w w:val="115"/>
        </w:rPr>
        <w:t> </w:t>
      </w:r>
      <w:r>
        <w:rPr>
          <w:w w:val="115"/>
        </w:rPr>
        <w:t>consider</w:t>
      </w:r>
      <w:r>
        <w:rPr>
          <w:spacing w:val="10"/>
          <w:w w:val="115"/>
        </w:rPr>
        <w:t> </w:t>
      </w:r>
      <w:r>
        <w:rPr>
          <w:w w:val="115"/>
        </w:rPr>
        <w:t>what</w:t>
      </w:r>
      <w:r>
        <w:rPr>
          <w:spacing w:val="9"/>
          <w:w w:val="115"/>
        </w:rPr>
        <w:t> </w:t>
      </w:r>
      <w:r>
        <w:rPr>
          <w:w w:val="115"/>
        </w:rPr>
        <w:t>determines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threshold,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22"/>
          <w:w w:val="120"/>
        </w:rPr>
        <w:t> </w:t>
      </w:r>
      <w:r>
        <w:rPr>
          <w:spacing w:val="-2"/>
          <w:w w:val="115"/>
        </w:rPr>
        <w:t>ability</w:t>
      </w:r>
      <w:r>
        <w:rPr>
          <w:spacing w:val="-23"/>
          <w:w w:val="115"/>
        </w:rPr>
        <w:t> </w:t>
      </w:r>
      <w:r>
        <w:rPr>
          <w:w w:val="115"/>
        </w:rPr>
        <w:t>or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capacity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2"/>
          <w:w w:val="115"/>
        </w:rPr>
        <w:t> </w:t>
      </w:r>
      <w:r>
        <w:rPr>
          <w:w w:val="115"/>
        </w:rPr>
        <w:t>hospitals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w w:val="115"/>
        </w:rPr>
        <w:t>treat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patients.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particu</w:t>
      </w:r>
      <w:r>
        <w:rPr>
          <w:spacing w:val="-2"/>
          <w:w w:val="115"/>
        </w:rPr>
        <w:t>lar</w:t>
      </w:r>
      <w:r>
        <w:rPr>
          <w:spacing w:val="-22"/>
          <w:w w:val="115"/>
        </w:rPr>
        <w:t> </w:t>
      </w:r>
      <w:r>
        <w:rPr>
          <w:w w:val="115"/>
        </w:rPr>
        <w:t>statistical</w:t>
      </w:r>
      <w:r>
        <w:rPr>
          <w:spacing w:val="-21"/>
          <w:w w:val="115"/>
        </w:rPr>
        <w:t> </w:t>
      </w:r>
      <w:r>
        <w:rPr>
          <w:w w:val="115"/>
        </w:rPr>
        <w:t>inference</w:t>
      </w:r>
      <w:r>
        <w:rPr>
          <w:spacing w:val="29"/>
          <w:w w:val="105"/>
        </w:rPr>
        <w:t> </w:t>
      </w:r>
      <w:r>
        <w:rPr>
          <w:spacing w:val="-1"/>
          <w:w w:val="115"/>
        </w:rPr>
        <w:t>approach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9"/>
          <w:w w:val="115"/>
        </w:rPr>
        <w:t> </w:t>
      </w:r>
      <w:r>
        <w:rPr>
          <w:w w:val="115"/>
        </w:rPr>
        <w:t>incorporate</w:t>
      </w:r>
      <w:r>
        <w:rPr>
          <w:spacing w:val="-9"/>
          <w:w w:val="115"/>
        </w:rPr>
        <w:t> </w:t>
      </w:r>
      <w:r>
        <w:rPr>
          <w:w w:val="115"/>
        </w:rPr>
        <w:t>external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inf</w:t>
      </w:r>
      <w:r>
        <w:rPr>
          <w:spacing w:val="-1"/>
          <w:w w:val="115"/>
        </w:rPr>
        <w:t>ormation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solves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9"/>
          <w:w w:val="115"/>
        </w:rPr>
        <w:t> </w:t>
      </w:r>
      <w:r>
        <w:rPr>
          <w:w w:val="115"/>
        </w:rPr>
        <w:t>problem,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people</w:t>
      </w:r>
      <w:r>
        <w:rPr>
          <w:spacing w:val="48"/>
          <w:w w:val="107"/>
        </w:rPr>
        <w:t> </w:t>
      </w:r>
      <w:r>
        <w:rPr>
          <w:spacing w:val="-3"/>
          <w:w w:val="115"/>
        </w:rPr>
        <w:t>migh</w:t>
      </w:r>
      <w:r>
        <w:rPr>
          <w:spacing w:val="-2"/>
          <w:w w:val="115"/>
        </w:rPr>
        <w:t>t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26"/>
          <w:w w:val="115"/>
        </w:rPr>
        <w:t> </w:t>
      </w:r>
      <w:r>
        <w:rPr>
          <w:w w:val="115"/>
        </w:rPr>
        <w:t>guessed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already</w:t>
      </w:r>
      <w:r>
        <w:rPr>
          <w:spacing w:val="-3"/>
          <w:w w:val="115"/>
        </w:rPr>
        <w:t>,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Bayes.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numPr>
          <w:ilvl w:val="1"/>
          <w:numId w:val="11"/>
        </w:numPr>
        <w:tabs>
          <w:tab w:pos="1000" w:val="left" w:leader="none"/>
        </w:tabs>
        <w:spacing w:before="211"/>
        <w:ind w:left="999" w:right="0" w:hanging="882"/>
        <w:jc w:val="both"/>
        <w:rPr>
          <w:rFonts w:ascii="Georgia" w:hAnsi="Georgia" w:cs="Georgia" w:eastAsia="Georgia"/>
          <w:sz w:val="34"/>
          <w:szCs w:val="34"/>
        </w:rPr>
      </w:pPr>
      <w:bookmarkStart w:name="Hierarchical Bayesian Models" w:id="19"/>
      <w:bookmarkEnd w:id="19"/>
      <w:r>
        <w:rPr/>
      </w:r>
      <w:bookmarkStart w:name="_bookmark9" w:id="20"/>
      <w:bookmarkEnd w:id="20"/>
      <w:r>
        <w:rPr/>
      </w:r>
      <w:bookmarkStart w:name="_bookmark9" w:id="21"/>
      <w:bookmarkEnd w:id="21"/>
      <w:r>
        <w:rPr>
          <w:rFonts w:ascii="Georgia"/>
          <w:b/>
          <w:spacing w:val="-2"/>
          <w:w w:val="95"/>
          <w:sz w:val="34"/>
        </w:rPr>
        <w:t>Hierar</w:t>
      </w:r>
      <w:r>
        <w:rPr>
          <w:rFonts w:ascii="Georgia"/>
          <w:b/>
          <w:spacing w:val="-2"/>
          <w:w w:val="95"/>
          <w:sz w:val="34"/>
        </w:rPr>
        <w:t>chical</w:t>
      </w:r>
      <w:r>
        <w:rPr>
          <w:rFonts w:ascii="Georgia"/>
          <w:b/>
          <w:spacing w:val="19"/>
          <w:w w:val="95"/>
          <w:sz w:val="34"/>
        </w:rPr>
        <w:t> </w:t>
      </w:r>
      <w:r>
        <w:rPr>
          <w:rFonts w:ascii="Georgia"/>
          <w:b/>
          <w:spacing w:val="-3"/>
          <w:w w:val="95"/>
          <w:sz w:val="34"/>
        </w:rPr>
        <w:t>Bay</w:t>
      </w:r>
      <w:r>
        <w:rPr>
          <w:rFonts w:ascii="Georgia"/>
          <w:b/>
          <w:spacing w:val="-4"/>
          <w:w w:val="95"/>
          <w:sz w:val="34"/>
        </w:rPr>
        <w:t>esian</w:t>
      </w:r>
      <w:r>
        <w:rPr>
          <w:rFonts w:ascii="Georgia"/>
          <w:b/>
          <w:spacing w:val="19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Mo</w:t>
      </w:r>
      <w:r>
        <w:rPr>
          <w:rFonts w:ascii="Georgia"/>
          <w:b/>
          <w:spacing w:val="1"/>
          <w:w w:val="95"/>
          <w:sz w:val="34"/>
        </w:rPr>
        <w:t>dels</w:t>
      </w:r>
      <w:r>
        <w:rPr>
          <w:rFonts w:ascii="Georgia"/>
          <w:sz w:val="34"/>
        </w:rPr>
      </w:r>
    </w:p>
    <w:p>
      <w:pPr>
        <w:spacing w:line="240" w:lineRule="auto" w:before="8"/>
        <w:rPr>
          <w:rFonts w:ascii="Georgia" w:hAnsi="Georgia" w:cs="Georgia" w:eastAsia="Georgia"/>
          <w:b/>
          <w:bCs/>
          <w:sz w:val="27"/>
          <w:szCs w:val="27"/>
        </w:rPr>
      </w:pPr>
    </w:p>
    <w:p>
      <w:pPr>
        <w:numPr>
          <w:ilvl w:val="2"/>
          <w:numId w:val="11"/>
        </w:numPr>
        <w:tabs>
          <w:tab w:pos="1104" w:val="left" w:leader="none"/>
        </w:tabs>
        <w:spacing w:before="0"/>
        <w:ind w:left="110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The history of Bayesian statistics" w:id="22"/>
      <w:bookmarkEnd w:id="22"/>
      <w:r>
        <w:rPr/>
      </w:r>
      <w:bookmarkStart w:name="_bookmark10" w:id="23"/>
      <w:bookmarkEnd w:id="23"/>
      <w:r>
        <w:rPr/>
      </w:r>
      <w:bookmarkStart w:name="_bookmark10" w:id="24"/>
      <w:bookmarkEnd w:id="24"/>
      <w:r>
        <w:rPr>
          <w:rFonts w:ascii="Georgia"/>
          <w:b/>
          <w:sz w:val="28"/>
        </w:rPr>
        <w:t>The</w:t>
      </w:r>
      <w:r>
        <w:rPr>
          <w:rFonts w:ascii="Georgia"/>
          <w:b/>
          <w:spacing w:val="-4"/>
          <w:sz w:val="28"/>
        </w:rPr>
        <w:t> </w:t>
      </w:r>
      <w:r>
        <w:rPr>
          <w:rFonts w:ascii="Georgia"/>
          <w:b/>
          <w:sz w:val="28"/>
        </w:rPr>
        <w:t>history</w:t>
      </w:r>
      <w:r>
        <w:rPr>
          <w:rFonts w:ascii="Georgia"/>
          <w:b/>
          <w:spacing w:val="-4"/>
          <w:sz w:val="28"/>
        </w:rPr>
        <w:t> </w:t>
      </w:r>
      <w:r>
        <w:rPr>
          <w:rFonts w:ascii="Georgia"/>
          <w:b/>
          <w:sz w:val="28"/>
        </w:rPr>
        <w:t>of</w:t>
      </w:r>
      <w:r>
        <w:rPr>
          <w:rFonts w:ascii="Georgia"/>
          <w:b/>
          <w:spacing w:val="-4"/>
          <w:sz w:val="28"/>
        </w:rPr>
        <w:t> </w:t>
      </w:r>
      <w:r>
        <w:rPr>
          <w:rFonts w:ascii="Georgia"/>
          <w:b/>
          <w:spacing w:val="-3"/>
          <w:sz w:val="28"/>
        </w:rPr>
        <w:t>Bay</w:t>
      </w:r>
      <w:r>
        <w:rPr>
          <w:rFonts w:ascii="Georgia"/>
          <w:b/>
          <w:spacing w:val="-4"/>
          <w:sz w:val="28"/>
        </w:rPr>
        <w:t>esian </w:t>
      </w:r>
      <w:r>
        <w:rPr>
          <w:rFonts w:ascii="Georgia"/>
          <w:b/>
          <w:sz w:val="28"/>
        </w:rPr>
        <w:t>statistics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59"/>
        <w:ind w:left="117" w:right="545" w:hanging="9"/>
        <w:jc w:val="both"/>
      </w:pP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term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11"/>
          <w:w w:val="110"/>
        </w:rPr>
        <w:t> </w:t>
      </w:r>
      <w:r>
        <w:rPr>
          <w:w w:val="110"/>
        </w:rPr>
        <w:t>refers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range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stat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ical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11"/>
          <w:w w:val="110"/>
        </w:rPr>
        <w:t> </w:t>
      </w:r>
      <w:r>
        <w:rPr>
          <w:w w:val="110"/>
        </w:rPr>
        <w:t>statistical</w:t>
      </w:r>
      <w:r>
        <w:rPr>
          <w:spacing w:val="33"/>
          <w:w w:val="113"/>
        </w:rPr>
        <w:t> </w:t>
      </w:r>
      <w:r>
        <w:rPr>
          <w:w w:val="110"/>
        </w:rPr>
        <w:t>inference.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term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es</w:t>
      </w:r>
      <w:r>
        <w:rPr>
          <w:spacing w:val="12"/>
          <w:w w:val="110"/>
        </w:rPr>
        <w:t> </w:t>
      </w:r>
      <w:r>
        <w:rPr>
          <w:w w:val="110"/>
        </w:rPr>
        <w:t>tributes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18th-century</w:t>
      </w:r>
      <w:r>
        <w:rPr>
          <w:spacing w:val="12"/>
          <w:w w:val="110"/>
        </w:rPr>
        <w:t> </w:t>
      </w:r>
      <w:r>
        <w:rPr>
          <w:w w:val="110"/>
        </w:rPr>
        <w:t>mathematician,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5"/>
        </w:rPr>
        <w:t> </w:t>
      </w:r>
      <w:r>
        <w:rPr>
          <w:w w:val="110"/>
        </w:rPr>
        <w:t>late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Rev</w:t>
      </w:r>
      <w:r>
        <w:rPr>
          <w:spacing w:val="-1"/>
          <w:w w:val="110"/>
        </w:rPr>
        <w:t>erend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Thomas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Ba</w:t>
      </w:r>
      <w:r>
        <w:rPr>
          <w:spacing w:val="-4"/>
          <w:w w:val="110"/>
        </w:rPr>
        <w:t>yes</w:t>
      </w:r>
      <w:r>
        <w:rPr>
          <w:spacing w:val="-14"/>
          <w:w w:val="110"/>
        </w:rPr>
        <w:t> </w:t>
      </w:r>
      <w:r>
        <w:rPr>
          <w:w w:val="110"/>
        </w:rPr>
        <w:t>(1702-1751)</w:t>
      </w:r>
      <w:r>
        <w:rPr>
          <w:spacing w:val="-14"/>
          <w:w w:val="110"/>
        </w:rPr>
        <w:t> </w:t>
      </w:r>
      <w:hyperlink w:history="true" w:anchor="_bookmark233">
        <w:r>
          <w:rPr>
            <w:w w:val="110"/>
          </w:rPr>
          <w:t>(Stigler,</w:t>
        </w:r>
      </w:hyperlink>
      <w:r>
        <w:rPr>
          <w:spacing w:val="-13"/>
          <w:w w:val="110"/>
        </w:rPr>
        <w:t> </w:t>
      </w:r>
      <w:hyperlink w:history="true" w:anchor="_bookmark233">
        <w:r>
          <w:rPr>
            <w:w w:val="110"/>
          </w:rPr>
          <w:t>2002).</w:t>
        </w:r>
      </w:hyperlink>
      <w:r>
        <w:rPr>
          <w:spacing w:val="10"/>
          <w:w w:val="110"/>
        </w:rPr>
        <w:t> </w:t>
      </w:r>
      <w:r>
        <w:rPr>
          <w:spacing w:val="-3"/>
          <w:w w:val="110"/>
        </w:rPr>
        <w:t>Ba</w:t>
      </w:r>
      <w:r>
        <w:rPr>
          <w:spacing w:val="-4"/>
          <w:w w:val="110"/>
        </w:rPr>
        <w:t>yes</w:t>
      </w:r>
      <w:r>
        <w:rPr>
          <w:spacing w:val="-14"/>
          <w:w w:val="110"/>
        </w:rPr>
        <w:t> </w:t>
      </w:r>
      <w:r>
        <w:rPr>
          <w:w w:val="110"/>
        </w:rPr>
        <w:t>theory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published</w:t>
      </w:r>
      <w:r>
        <w:rPr>
          <w:spacing w:val="21"/>
          <w:w w:val="108"/>
        </w:rPr>
        <w:t> </w:t>
      </w:r>
      <w:r>
        <w:rPr>
          <w:w w:val="110"/>
        </w:rPr>
        <w:t>after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Bay</w:t>
      </w:r>
      <w:r>
        <w:rPr>
          <w:spacing w:val="-4"/>
          <w:w w:val="110"/>
        </w:rPr>
        <w:t>es’s</w:t>
      </w:r>
      <w:r>
        <w:rPr>
          <w:spacing w:val="47"/>
          <w:w w:val="110"/>
        </w:rPr>
        <w:t> </w:t>
      </w:r>
      <w:r>
        <w:rPr>
          <w:w w:val="110"/>
        </w:rPr>
        <w:t>death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6"/>
          <w:w w:val="110"/>
        </w:rPr>
        <w:t> </w:t>
      </w:r>
      <w:r>
        <w:rPr>
          <w:w w:val="110"/>
        </w:rPr>
        <w:t>pioneered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w w:val="110"/>
        </w:rPr>
        <w:t>popularised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much-acclaimed</w:t>
      </w:r>
      <w:r>
        <w:rPr>
          <w:spacing w:val="45"/>
          <w:w w:val="110"/>
        </w:rPr>
        <w:t> </w:t>
      </w:r>
      <w:r>
        <w:rPr>
          <w:w w:val="110"/>
        </w:rPr>
        <w:t>Mathematician</w:t>
      </w:r>
      <w:r>
        <w:rPr>
          <w:spacing w:val="-32"/>
          <w:w w:val="110"/>
        </w:rPr>
        <w:t> </w:t>
      </w:r>
      <w:r>
        <w:rPr>
          <w:w w:val="110"/>
        </w:rPr>
        <w:t>Pierre-Simon</w:t>
      </w:r>
      <w:r>
        <w:rPr>
          <w:spacing w:val="-31"/>
          <w:w w:val="110"/>
        </w:rPr>
        <w:t> </w:t>
      </w:r>
      <w:r>
        <w:rPr>
          <w:w w:val="110"/>
        </w:rPr>
        <w:t>Laplace</w:t>
      </w:r>
      <w:r>
        <w:rPr>
          <w:spacing w:val="-33"/>
          <w:w w:val="110"/>
        </w:rPr>
        <w:t> </w:t>
      </w:r>
      <w:r>
        <w:rPr>
          <w:w w:val="110"/>
        </w:rPr>
        <w:t>(1749-1827)</w:t>
      </w:r>
      <w:r>
        <w:rPr>
          <w:spacing w:val="-32"/>
          <w:w w:val="110"/>
        </w:rPr>
        <w:t> </w:t>
      </w:r>
      <w:r>
        <w:rPr>
          <w:w w:val="110"/>
        </w:rPr>
        <w:t>in</w:t>
      </w:r>
      <w:r>
        <w:rPr>
          <w:spacing w:val="-32"/>
          <w:w w:val="110"/>
        </w:rPr>
        <w:t> </w:t>
      </w:r>
      <w:r>
        <w:rPr>
          <w:w w:val="110"/>
        </w:rPr>
        <w:t>his</w:t>
      </w:r>
      <w:r>
        <w:rPr>
          <w:spacing w:val="-32"/>
          <w:w w:val="110"/>
        </w:rPr>
        <w:t> </w:t>
      </w:r>
      <w:r>
        <w:rPr>
          <w:w w:val="110"/>
        </w:rPr>
        <w:t>1814</w:t>
      </w:r>
      <w:r>
        <w:rPr>
          <w:spacing w:val="-32"/>
          <w:w w:val="110"/>
        </w:rPr>
        <w:t> </w:t>
      </w:r>
      <w:r>
        <w:rPr>
          <w:w w:val="110"/>
        </w:rPr>
        <w:t>”Philosophical</w:t>
      </w:r>
      <w:r>
        <w:rPr>
          <w:spacing w:val="-32"/>
          <w:w w:val="110"/>
        </w:rPr>
        <w:t> </w:t>
      </w:r>
      <w:r>
        <w:rPr>
          <w:spacing w:val="-3"/>
          <w:w w:val="110"/>
        </w:rPr>
        <w:t>essay</w:t>
      </w:r>
      <w:r>
        <w:rPr>
          <w:spacing w:val="-32"/>
          <w:w w:val="110"/>
        </w:rPr>
        <w:t> </w:t>
      </w:r>
      <w:r>
        <w:rPr>
          <w:w w:val="110"/>
        </w:rPr>
        <w:t>on</w:t>
      </w:r>
      <w:r>
        <w:rPr>
          <w:spacing w:val="23"/>
          <w:w w:val="107"/>
        </w:rPr>
        <w:t> </w:t>
      </w:r>
      <w:r>
        <w:rPr>
          <w:w w:val="110"/>
        </w:rPr>
        <w:t>probabilities”</w:t>
      </w:r>
      <w:r>
        <w:rPr>
          <w:spacing w:val="-4"/>
          <w:w w:val="110"/>
        </w:rPr>
        <w:t> </w:t>
      </w:r>
      <w:hyperlink w:history="true" w:anchor="_bookmark207">
        <w:r>
          <w:rPr>
            <w:spacing w:val="-1"/>
            <w:w w:val="110"/>
          </w:rPr>
          <w:t>(McGrayne,</w:t>
        </w:r>
      </w:hyperlink>
      <w:r>
        <w:rPr>
          <w:spacing w:val="-3"/>
          <w:w w:val="110"/>
        </w:rPr>
        <w:t> </w:t>
      </w:r>
      <w:hyperlink w:history="true" w:anchor="_bookmark207">
        <w:r>
          <w:rPr>
            <w:w w:val="110"/>
          </w:rPr>
          <w:t>2011).</w:t>
        </w:r>
      </w:hyperlink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theorem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 </w:t>
      </w:r>
      <w:r>
        <w:rPr>
          <w:w w:val="110"/>
        </w:rPr>
        <w:t>non-popular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fi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statistical</w:t>
      </w:r>
      <w:r>
        <w:rPr>
          <w:spacing w:val="23"/>
          <w:w w:val="114"/>
        </w:rPr>
        <w:t> </w:t>
      </w:r>
      <w:r>
        <w:rPr>
          <w:w w:val="110"/>
        </w:rPr>
        <w:t>solutions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43"/>
          <w:w w:val="110"/>
        </w:rPr>
        <w:t> </w:t>
      </w:r>
      <w:r>
        <w:rPr>
          <w:w w:val="110"/>
        </w:rPr>
        <w:t>often</w:t>
      </w:r>
      <w:r>
        <w:rPr>
          <w:spacing w:val="43"/>
          <w:w w:val="110"/>
        </w:rPr>
        <w:t> </w:t>
      </w:r>
      <w:r>
        <w:rPr>
          <w:w w:val="110"/>
        </w:rPr>
        <w:t>impossible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w w:val="110"/>
        </w:rPr>
        <w:t>obtain,</w:t>
      </w:r>
      <w:r>
        <w:rPr>
          <w:spacing w:val="47"/>
          <w:w w:val="110"/>
        </w:rPr>
        <w:t> </w:t>
      </w:r>
      <w:r>
        <w:rPr>
          <w:w w:val="110"/>
        </w:rPr>
        <w:t>apart</w:t>
      </w:r>
      <w:r>
        <w:rPr>
          <w:spacing w:val="43"/>
          <w:w w:val="110"/>
        </w:rPr>
        <w:t> </w:t>
      </w:r>
      <w:r>
        <w:rPr>
          <w:w w:val="110"/>
        </w:rPr>
        <w:t>from</w:t>
      </w:r>
      <w:r>
        <w:rPr>
          <w:spacing w:val="44"/>
          <w:w w:val="110"/>
        </w:rPr>
        <w:t> </w:t>
      </w:r>
      <w:r>
        <w:rPr>
          <w:w w:val="110"/>
        </w:rPr>
        <w:t>conjugate</w:t>
      </w:r>
      <w:r>
        <w:rPr>
          <w:spacing w:val="43"/>
          <w:w w:val="110"/>
        </w:rPr>
        <w:t> </w:t>
      </w:r>
      <w:r>
        <w:rPr>
          <w:w w:val="110"/>
        </w:rPr>
        <w:t>distributions</w:t>
      </w:r>
      <w:r>
        <w:rPr>
          <w:spacing w:val="41"/>
          <w:w w:val="110"/>
        </w:rPr>
        <w:t> </w:t>
      </w:r>
      <w:r>
        <w:rPr>
          <w:w w:val="110"/>
        </w:rPr>
        <w:t>[ref</w:t>
      </w:r>
      <w:r>
        <w:rPr>
          <w:spacing w:val="27"/>
          <w:w w:val="103"/>
        </w:rPr>
        <w:t> </w:t>
      </w:r>
      <w:r>
        <w:rPr>
          <w:w w:val="110"/>
        </w:rPr>
        <w:t>pg</w:t>
      </w:r>
      <w:r>
        <w:rPr>
          <w:spacing w:val="27"/>
          <w:w w:val="110"/>
        </w:rPr>
        <w:t> </w:t>
      </w:r>
      <w:r>
        <w:rPr>
          <w:w w:val="110"/>
        </w:rPr>
        <w:t>493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stats</w:t>
      </w:r>
      <w:r>
        <w:rPr>
          <w:spacing w:val="27"/>
          <w:w w:val="110"/>
        </w:rPr>
        <w:t> </w:t>
      </w:r>
      <w:r>
        <w:rPr>
          <w:w w:val="110"/>
        </w:rPr>
        <w:t>732</w:t>
      </w:r>
      <w:r>
        <w:rPr>
          <w:spacing w:val="28"/>
          <w:w w:val="110"/>
        </w:rPr>
        <w:t> </w:t>
      </w:r>
      <w:r>
        <w:rPr>
          <w:w w:val="110"/>
        </w:rPr>
        <w:t>note],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28"/>
          <w:w w:val="110"/>
        </w:rPr>
        <w:t> </w:t>
      </w:r>
      <w:r>
        <w:rPr>
          <w:w w:val="110"/>
        </w:rPr>
        <w:t>refers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solutions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same</w:t>
      </w:r>
      <w:r>
        <w:rPr>
          <w:spacing w:val="28"/>
          <w:w w:val="110"/>
        </w:rPr>
        <w:t> </w:t>
      </w:r>
      <w:r>
        <w:rPr>
          <w:w w:val="110"/>
        </w:rPr>
        <w:t>algebraic</w:t>
      </w:r>
      <w:r>
        <w:rPr>
          <w:spacing w:val="28"/>
          <w:w w:val="110"/>
        </w:rPr>
        <w:t> </w:t>
      </w:r>
      <w:r>
        <w:rPr>
          <w:w w:val="110"/>
        </w:rPr>
        <w:t>form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3"/>
          <w:w w:val="102"/>
        </w:rPr>
        <w:t> </w:t>
      </w:r>
      <w:r>
        <w:rPr>
          <w:w w:val="110"/>
        </w:rPr>
        <w:t>prior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alteration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parameters.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developmen</w:t>
      </w:r>
      <w:r>
        <w:rPr>
          <w:spacing w:val="-2"/>
          <w:w w:val="110"/>
        </w:rPr>
        <w:t>t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Mark</w:t>
      </w:r>
      <w:r>
        <w:rPr>
          <w:spacing w:val="-4"/>
          <w:w w:val="110"/>
        </w:rPr>
        <w:t>ov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hain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Mon</w:t>
      </w:r>
      <w:r>
        <w:rPr>
          <w:spacing w:val="-2"/>
          <w:w w:val="110"/>
        </w:rPr>
        <w:t>te</w:t>
      </w:r>
      <w:r>
        <w:rPr>
          <w:spacing w:val="15"/>
          <w:w w:val="110"/>
        </w:rPr>
        <w:t> </w:t>
      </w:r>
      <w:r>
        <w:rPr>
          <w:w w:val="110"/>
        </w:rPr>
        <w:t>Carlo</w:t>
      </w:r>
      <w:r>
        <w:rPr/>
      </w:r>
    </w:p>
    <w:p>
      <w:pPr>
        <w:spacing w:after="0" w:line="242" w:lineRule="auto"/>
        <w:jc w:val="both"/>
        <w:sectPr>
          <w:headerReference w:type="even" r:id="rId24"/>
          <w:headerReference w:type="default" r:id="rId25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right="148" w:hanging="28"/>
        <w:jc w:val="both"/>
      </w:pPr>
      <w:r>
        <w:rPr>
          <w:w w:val="110"/>
        </w:rPr>
        <w:t>(MCMC)</w:t>
      </w:r>
      <w:r>
        <w:rPr>
          <w:spacing w:val="-21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0"/>
          <w:w w:val="110"/>
        </w:rPr>
        <w:t> </w:t>
      </w:r>
      <w:r>
        <w:rPr>
          <w:w w:val="110"/>
        </w:rPr>
        <w:t>1940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generalisation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personal</w:t>
      </w:r>
      <w:r>
        <w:rPr>
          <w:spacing w:val="-20"/>
          <w:w w:val="110"/>
        </w:rPr>
        <w:t> </w:t>
      </w:r>
      <w:r>
        <w:rPr>
          <w:w w:val="110"/>
        </w:rPr>
        <w:t>computing</w:t>
      </w:r>
      <w:r>
        <w:rPr>
          <w:spacing w:val="-19"/>
          <w:w w:val="110"/>
        </w:rPr>
        <w:t> </w:t>
      </w:r>
      <w:r>
        <w:rPr>
          <w:w w:val="110"/>
        </w:rPr>
        <w:t>device</w:t>
      </w:r>
      <w:r>
        <w:rPr>
          <w:spacing w:val="-21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vided</w:t>
      </w:r>
      <w:r>
        <w:rPr>
          <w:spacing w:val="21"/>
          <w:w w:val="107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solution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fatal</w:t>
      </w:r>
      <w:r>
        <w:rPr>
          <w:spacing w:val="-15"/>
          <w:w w:val="110"/>
        </w:rPr>
        <w:t> </w:t>
      </w:r>
      <w:r>
        <w:rPr>
          <w:w w:val="110"/>
        </w:rPr>
        <w:t>fl</w:t>
      </w:r>
      <w:r>
        <w:rPr>
          <w:spacing w:val="25"/>
          <w:w w:val="110"/>
        </w:rPr>
        <w:t> </w:t>
      </w:r>
      <w:r>
        <w:rPr>
          <w:w w:val="110"/>
        </w:rPr>
        <w:t>w,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14"/>
          <w:w w:val="110"/>
        </w:rPr>
        <w:t> </w:t>
      </w:r>
      <w:r>
        <w:rPr>
          <w:w w:val="110"/>
        </w:rPr>
        <w:t>methods</w:t>
      </w:r>
      <w:r>
        <w:rPr>
          <w:spacing w:val="-16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s</w:t>
      </w:r>
      <w:r>
        <w:rPr>
          <w:spacing w:val="-14"/>
          <w:w w:val="110"/>
        </w:rPr>
        <w:t> </w:t>
      </w:r>
      <w:r>
        <w:rPr>
          <w:w w:val="110"/>
        </w:rPr>
        <w:t>seen</w:t>
      </w:r>
      <w:r>
        <w:rPr>
          <w:spacing w:val="-15"/>
          <w:w w:val="110"/>
        </w:rPr>
        <w:t> </w:t>
      </w:r>
      <w:r>
        <w:rPr>
          <w:w w:val="110"/>
        </w:rPr>
        <w:t>since</w:t>
      </w:r>
      <w:r>
        <w:rPr>
          <w:spacing w:val="-14"/>
          <w:w w:val="110"/>
        </w:rPr>
        <w:t> </w:t>
      </w:r>
      <w:r>
        <w:rPr>
          <w:w w:val="110"/>
        </w:rPr>
        <w:t>1990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3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now</w:t>
      </w:r>
      <w:r>
        <w:rPr>
          <w:spacing w:val="-7"/>
          <w:w w:val="110"/>
        </w:rPr>
        <w:t> </w:t>
      </w:r>
      <w:r>
        <w:rPr>
          <w:w w:val="110"/>
        </w:rPr>
        <w:t>becoming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er</w:t>
      </w:r>
      <w:r>
        <w:rPr>
          <w:spacing w:val="-6"/>
          <w:w w:val="110"/>
        </w:rPr>
        <w:t> </w:t>
      </w:r>
      <w:r>
        <w:rPr>
          <w:w w:val="110"/>
        </w:rPr>
        <w:t>popular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oses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severe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challenge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classical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frequen</w:t>
      </w:r>
      <w:r>
        <w:rPr>
          <w:spacing w:val="-1"/>
          <w:w w:val="110"/>
        </w:rPr>
        <w:t>tist</w:t>
      </w:r>
      <w:r>
        <w:rPr>
          <w:spacing w:val="57"/>
          <w:w w:val="120"/>
        </w:rPr>
        <w:t> </w:t>
      </w:r>
      <w:r>
        <w:rPr>
          <w:spacing w:val="-1"/>
          <w:w w:val="110"/>
        </w:rPr>
        <w:t>approach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statistical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inference</w:t>
      </w:r>
      <w:r>
        <w:rPr>
          <w:spacing w:val="13"/>
          <w:w w:val="110"/>
        </w:rPr>
        <w:t> </w:t>
      </w:r>
      <w:hyperlink w:history="true" w:anchor="_bookmark162">
        <w:r>
          <w:rPr>
            <w:spacing w:val="-2"/>
            <w:w w:val="110"/>
          </w:rPr>
          <w:t>(Allenby</w:t>
        </w:r>
        <w:r>
          <w:rPr>
            <w:spacing w:val="13"/>
            <w:w w:val="110"/>
          </w:rPr>
          <w:t> </w:t>
        </w:r>
        <w:r>
          <w:rPr>
            <w:w w:val="110"/>
          </w:rPr>
          <w:t>et</w:t>
        </w:r>
        <w:r>
          <w:rPr>
            <w:spacing w:val="12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13"/>
          <w:w w:val="110"/>
        </w:rPr>
        <w:t> </w:t>
      </w:r>
      <w:hyperlink w:history="true" w:anchor="_bookmark162">
        <w:r>
          <w:rPr>
            <w:w w:val="110"/>
          </w:rPr>
          <w:t>2005;</w:t>
        </w:r>
      </w:hyperlink>
      <w:r>
        <w:rPr>
          <w:spacing w:val="14"/>
          <w:w w:val="110"/>
        </w:rPr>
        <w:t> </w:t>
      </w:r>
      <w:hyperlink w:history="true" w:anchor="_bookmark207">
        <w:r>
          <w:rPr>
            <w:spacing w:val="-1"/>
            <w:w w:val="110"/>
          </w:rPr>
          <w:t>McGrayne,</w:t>
        </w:r>
      </w:hyperlink>
      <w:r>
        <w:rPr>
          <w:spacing w:val="12"/>
          <w:w w:val="110"/>
        </w:rPr>
        <w:t> </w:t>
      </w:r>
      <w:hyperlink w:history="true" w:anchor="_bookmark207">
        <w:r>
          <w:rPr>
            <w:w w:val="110"/>
          </w:rPr>
          <w:t>2011).</w:t>
        </w:r>
        <w:r>
          <w:rPr/>
        </w:r>
      </w:hyperlink>
    </w:p>
    <w:p>
      <w:pPr>
        <w:spacing w:line="240" w:lineRule="auto" w:before="8"/>
        <w:rPr>
          <w:rFonts w:ascii="PMingLiU" w:hAnsi="PMingLiU" w:cs="PMingLiU" w:eastAsia="PMingLiU"/>
          <w:sz w:val="34"/>
          <w:szCs w:val="34"/>
        </w:rPr>
      </w:pPr>
    </w:p>
    <w:p>
      <w:pPr>
        <w:numPr>
          <w:ilvl w:val="2"/>
          <w:numId w:val="11"/>
        </w:numPr>
        <w:tabs>
          <w:tab w:pos="1535" w:val="left" w:leader="none"/>
        </w:tabs>
        <w:spacing w:before="0"/>
        <w:ind w:left="1534" w:right="0" w:hanging="987"/>
        <w:jc w:val="both"/>
        <w:rPr>
          <w:rFonts w:ascii="Georgia" w:hAnsi="Georgia" w:cs="Georgia" w:eastAsia="Georgia"/>
          <w:sz w:val="28"/>
          <w:szCs w:val="28"/>
        </w:rPr>
      </w:pPr>
      <w:bookmarkStart w:name="Bayesian inference" w:id="25"/>
      <w:bookmarkEnd w:id="25"/>
      <w:r>
        <w:rPr/>
      </w:r>
      <w:bookmarkStart w:name="_bookmark11" w:id="26"/>
      <w:bookmarkEnd w:id="26"/>
      <w:r>
        <w:rPr/>
      </w:r>
      <w:bookmarkStart w:name="_bookmark11" w:id="27"/>
      <w:bookmarkEnd w:id="27"/>
      <w:r>
        <w:rPr>
          <w:rFonts w:ascii="Georgia"/>
          <w:b/>
          <w:spacing w:val="-3"/>
          <w:w w:val="95"/>
          <w:sz w:val="28"/>
        </w:rPr>
        <w:t>B</w:t>
      </w:r>
      <w:r>
        <w:rPr>
          <w:rFonts w:ascii="Georgia"/>
          <w:b/>
          <w:spacing w:val="-3"/>
          <w:w w:val="95"/>
          <w:sz w:val="28"/>
        </w:rPr>
        <w:t>ay</w:t>
      </w:r>
      <w:r>
        <w:rPr>
          <w:rFonts w:ascii="Georgia"/>
          <w:b/>
          <w:spacing w:val="-4"/>
          <w:w w:val="95"/>
          <w:sz w:val="28"/>
        </w:rPr>
        <w:t>esian</w:t>
      </w:r>
      <w:r>
        <w:rPr>
          <w:rFonts w:ascii="Georgia"/>
          <w:b/>
          <w:spacing w:val="16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inference</w:t>
      </w:r>
      <w:r>
        <w:rPr>
          <w:rFonts w:ascii="Georgia"/>
          <w:sz w:val="28"/>
        </w:rPr>
      </w:r>
    </w:p>
    <w:p>
      <w:pPr>
        <w:spacing w:line="270" w:lineRule="auto" w:before="195"/>
        <w:ind w:left="1115" w:right="2546" w:firstLine="17"/>
        <w:jc w:val="left"/>
        <w:rPr>
          <w:rFonts w:ascii="Bookman Old Style" w:hAnsi="Bookman Old Style" w:cs="Bookman Old Style" w:eastAsia="Bookman Old Style"/>
          <w:sz w:val="24"/>
          <w:szCs w:val="24"/>
        </w:rPr>
      </w:pPr>
      <w:r>
        <w:rPr>
          <w:rFonts w:ascii="Bookman Old Style"/>
          <w:b w:val="0"/>
          <w:i/>
          <w:w w:val="95"/>
          <w:sz w:val="24"/>
        </w:rPr>
        <w:t>How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do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you</w:t>
      </w:r>
      <w:r>
        <w:rPr>
          <w:rFonts w:ascii="Bookman Old Style"/>
          <w:b w:val="0"/>
          <w:i/>
          <w:spacing w:val="-31"/>
          <w:w w:val="95"/>
          <w:sz w:val="24"/>
        </w:rPr>
        <w:t> </w:t>
      </w:r>
      <w:r>
        <w:rPr>
          <w:rFonts w:ascii="Bookman Old Style"/>
          <w:b w:val="0"/>
          <w:i/>
          <w:spacing w:val="2"/>
          <w:w w:val="95"/>
          <w:sz w:val="24"/>
        </w:rPr>
        <w:t>tell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if</w:t>
      </w:r>
      <w:r>
        <w:rPr>
          <w:rFonts w:ascii="Bookman Old Style"/>
          <w:b w:val="0"/>
          <w:i/>
          <w:spacing w:val="-31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a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statistician</w:t>
      </w:r>
      <w:r>
        <w:rPr>
          <w:rFonts w:ascii="Bookman Old Style"/>
          <w:b w:val="0"/>
          <w:i/>
          <w:spacing w:val="-31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is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a</w:t>
      </w:r>
      <w:r>
        <w:rPr>
          <w:rFonts w:ascii="Bookman Old Style"/>
          <w:b w:val="0"/>
          <w:i/>
          <w:spacing w:val="-31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true</w:t>
      </w:r>
      <w:r>
        <w:rPr>
          <w:rFonts w:ascii="Bookman Old Style"/>
          <w:b w:val="0"/>
          <w:i/>
          <w:spacing w:val="-32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Bayesian?</w:t>
      </w:r>
      <w:r>
        <w:rPr>
          <w:rFonts w:ascii="Bookman Old Style"/>
          <w:b w:val="0"/>
          <w:i/>
          <w:spacing w:val="23"/>
          <w:w w:val="8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Ask</w:t>
      </w:r>
      <w:r>
        <w:rPr>
          <w:rFonts w:ascii="Bookman Old Style"/>
          <w:b w:val="0"/>
          <w:i/>
          <w:spacing w:val="-30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them</w:t>
      </w:r>
      <w:r>
        <w:rPr>
          <w:rFonts w:ascii="Bookman Old Style"/>
          <w:b w:val="0"/>
          <w:i/>
          <w:spacing w:val="-30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what</w:t>
      </w:r>
      <w:r>
        <w:rPr>
          <w:rFonts w:ascii="Bookman Old Style"/>
          <w:b w:val="0"/>
          <w:i/>
          <w:spacing w:val="-29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time</w:t>
      </w:r>
      <w:r>
        <w:rPr>
          <w:rFonts w:ascii="Bookman Old Style"/>
          <w:b w:val="0"/>
          <w:i/>
          <w:spacing w:val="-30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it</w:t>
      </w:r>
      <w:r>
        <w:rPr>
          <w:rFonts w:ascii="Bookman Old Style"/>
          <w:b w:val="0"/>
          <w:i/>
          <w:spacing w:val="-29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is.</w:t>
      </w:r>
      <w:r>
        <w:rPr>
          <w:rFonts w:ascii="Bookman Old Style"/>
          <w:sz w:val="24"/>
        </w:rPr>
      </w:r>
    </w:p>
    <w:p>
      <w:pPr>
        <w:spacing w:before="2"/>
        <w:ind w:left="1120" w:right="0" w:firstLine="0"/>
        <w:jc w:val="left"/>
        <w:rPr>
          <w:rFonts w:ascii="Bookman Old Style" w:hAnsi="Bookman Old Style" w:cs="Bookman Old Style" w:eastAsia="Bookman Old Style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they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95"/>
          <w:sz w:val="24"/>
          <w:szCs w:val="24"/>
        </w:rPr>
        <w:t>tell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you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7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time,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they’re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  <w:sz w:val="24"/>
          <w:szCs w:val="24"/>
        </w:rPr>
        <w:t>fr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equentist;</w:t>
      </w:r>
      <w:r>
        <w:rPr>
          <w:rFonts w:ascii="Bookman Old Style" w:hAnsi="Bookman Old Style" w:cs="Bookman Old Style" w:eastAsia="Bookman Old Style"/>
          <w:sz w:val="24"/>
          <w:szCs w:val="24"/>
        </w:rPr>
      </w:r>
    </w:p>
    <w:p>
      <w:pPr>
        <w:spacing w:before="36"/>
        <w:ind w:left="1115" w:right="0" w:firstLine="0"/>
        <w:jc w:val="left"/>
        <w:rPr>
          <w:rFonts w:ascii="Bookman Old Style" w:hAnsi="Bookman Old Style" w:cs="Bookman Old Style" w:eastAsia="Bookman Old Style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Bayesian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  <w:w w:val="95"/>
          <w:sz w:val="24"/>
          <w:szCs w:val="24"/>
        </w:rPr>
        <w:t>will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ask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“What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time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do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you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think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is?”.</w:t>
      </w:r>
      <w:r>
        <w:rPr>
          <w:rFonts w:ascii="Bookman Old Style" w:hAnsi="Bookman Old Style" w:cs="Bookman Old Style" w:eastAsia="Bookman Old Style"/>
          <w:sz w:val="24"/>
          <w:szCs w:val="24"/>
        </w:rPr>
      </w:r>
    </w:p>
    <w:p>
      <w:pPr>
        <w:spacing w:line="240" w:lineRule="auto" w:before="0"/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</w:pPr>
    </w:p>
    <w:p>
      <w:pPr>
        <w:pStyle w:val="BodyText"/>
        <w:spacing w:line="240" w:lineRule="auto" w:before="144"/>
        <w:ind w:left="3967" w:right="0"/>
        <w:jc w:val="left"/>
      </w:pPr>
      <w:r>
        <w:rPr>
          <w:w w:val="110"/>
        </w:rPr>
        <w:t>—</w:t>
      </w:r>
      <w:r>
        <w:rPr>
          <w:spacing w:val="-19"/>
          <w:w w:val="110"/>
        </w:rPr>
        <w:t> </w:t>
      </w:r>
      <w:r>
        <w:rPr>
          <w:w w:val="110"/>
        </w:rPr>
        <w:t>Geoff</w:t>
      </w:r>
      <w:r>
        <w:rPr>
          <w:spacing w:val="-18"/>
          <w:w w:val="110"/>
        </w:rPr>
        <w:t> </w:t>
      </w:r>
      <w:hyperlink w:history="true" w:anchor="_bookmark200">
        <w:r>
          <w:rPr>
            <w:w w:val="110"/>
          </w:rPr>
          <w:t>Jones</w:t>
        </w:r>
      </w:hyperlink>
      <w:r>
        <w:rPr>
          <w:spacing w:val="-17"/>
          <w:w w:val="110"/>
        </w:rPr>
        <w:t> </w:t>
      </w:r>
      <w:hyperlink w:history="true" w:anchor="_bookmark200">
        <w:r>
          <w:rPr>
            <w:w w:val="110"/>
          </w:rPr>
          <w:t>(2018)</w:t>
        </w:r>
        <w:r>
          <w:rPr/>
        </w:r>
      </w:hyperlink>
    </w:p>
    <w:p>
      <w:pPr>
        <w:spacing w:line="240" w:lineRule="auto" w:before="10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539" w:right="116" w:firstLine="359"/>
        <w:jc w:val="both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statistical</w:t>
      </w:r>
      <w:r>
        <w:rPr>
          <w:spacing w:val="12"/>
          <w:w w:val="110"/>
        </w:rPr>
        <w:t> </w:t>
      </w:r>
      <w:r>
        <w:rPr>
          <w:w w:val="110"/>
        </w:rPr>
        <w:t>inference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form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evidential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probabilit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,</w:t>
      </w:r>
      <w:r>
        <w:rPr>
          <w:spacing w:val="33"/>
          <w:w w:val="114"/>
        </w:rPr>
        <w:t> </w:t>
      </w:r>
      <w:r>
        <w:rPr>
          <w:w w:val="110"/>
        </w:rPr>
        <w:t>where</w:t>
      </w:r>
      <w:r>
        <w:rPr>
          <w:spacing w:val="18"/>
          <w:w w:val="110"/>
        </w:rPr>
        <w:t> </w:t>
      </w:r>
      <w:r>
        <w:rPr>
          <w:w w:val="110"/>
        </w:rPr>
        <w:t>repeatable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serv</w:t>
      </w:r>
      <w:r>
        <w:rPr>
          <w:spacing w:val="-3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evidence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determination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45"/>
          <w:w w:val="109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certain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ents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(P</w:t>
      </w:r>
      <w:hyperlink w:history="true" w:anchor="_bookmark221">
        <w:r>
          <w:rPr>
            <w:spacing w:val="-1"/>
            <w:w w:val="110"/>
          </w:rPr>
          <w:t>aulos,</w:t>
        </w:r>
      </w:hyperlink>
      <w:r>
        <w:rPr>
          <w:spacing w:val="8"/>
          <w:w w:val="110"/>
        </w:rPr>
        <w:t> </w:t>
      </w:r>
      <w:hyperlink w:history="true" w:anchor="_bookmark221">
        <w:r>
          <w:rPr>
            <w:w w:val="110"/>
          </w:rPr>
          <w:t>2011;</w:t>
        </w:r>
      </w:hyperlink>
      <w:r>
        <w:rPr>
          <w:spacing w:val="8"/>
          <w:w w:val="110"/>
        </w:rPr>
        <w:t> </w:t>
      </w:r>
      <w:hyperlink w:history="true" w:anchor="_bookmark237">
        <w:r>
          <w:rPr>
            <w:w w:val="110"/>
          </w:rPr>
          <w:t>Wheeler</w:t>
        </w:r>
        <w:r>
          <w:rPr>
            <w:spacing w:val="8"/>
            <w:w w:val="110"/>
          </w:rPr>
          <w:t> </w:t>
        </w:r>
        <w:r>
          <w:rPr>
            <w:w w:val="110"/>
          </w:rPr>
          <w:t>and</w:t>
        </w:r>
        <w:r>
          <w:rPr>
            <w:spacing w:val="7"/>
            <w:w w:val="110"/>
          </w:rPr>
          <w:t> </w:t>
        </w:r>
        <w:r>
          <w:rPr>
            <w:w w:val="110"/>
          </w:rPr>
          <w:t>Williamson,</w:t>
        </w:r>
      </w:hyperlink>
      <w:r>
        <w:rPr>
          <w:spacing w:val="9"/>
          <w:w w:val="110"/>
        </w:rPr>
        <w:t> </w:t>
      </w:r>
      <w:hyperlink w:history="true" w:anchor="_bookmark237">
        <w:r>
          <w:rPr>
            <w:w w:val="110"/>
          </w:rPr>
          <w:t>2011).</w:t>
        </w:r>
      </w:hyperlink>
      <w:r>
        <w:rPr>
          <w:spacing w:val="33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29"/>
          <w:w w:val="109"/>
        </w:rPr>
        <w:t> </w:t>
      </w:r>
      <w:r>
        <w:rPr>
          <w:w w:val="110"/>
        </w:rPr>
        <w:t>principle</w:t>
      </w:r>
      <w:r>
        <w:rPr>
          <w:spacing w:val="54"/>
          <w:w w:val="110"/>
        </w:rPr>
        <w:t> </w:t>
      </w:r>
      <w:r>
        <w:rPr>
          <w:w w:val="110"/>
        </w:rPr>
        <w:t>is,</w:t>
      </w:r>
      <w:r>
        <w:rPr>
          <w:spacing w:val="63"/>
          <w:w w:val="110"/>
        </w:rPr>
        <w:t> </w:t>
      </w:r>
      <w:r>
        <w:rPr>
          <w:spacing w:val="-3"/>
          <w:w w:val="110"/>
        </w:rPr>
        <w:t>g</w:t>
      </w:r>
      <w:r>
        <w:rPr>
          <w:spacing w:val="-2"/>
          <w:w w:val="110"/>
        </w:rPr>
        <w:t>iven</w:t>
      </w:r>
      <w:r>
        <w:rPr>
          <w:spacing w:val="55"/>
          <w:w w:val="110"/>
        </w:rPr>
        <w:t> </w:t>
      </w:r>
      <w:r>
        <w:rPr>
          <w:w w:val="110"/>
        </w:rPr>
        <w:t>information</w:t>
      </w:r>
      <w:r>
        <w:rPr>
          <w:spacing w:val="54"/>
          <w:w w:val="110"/>
        </w:rPr>
        <w:t> </w:t>
      </w:r>
      <w:r>
        <w:rPr>
          <w:w w:val="110"/>
        </w:rPr>
        <w:t>of</w:t>
      </w:r>
      <w:r>
        <w:rPr>
          <w:spacing w:val="55"/>
          <w:w w:val="110"/>
        </w:rPr>
        <w:t> </w:t>
      </w:r>
      <w:r>
        <w:rPr>
          <w:w w:val="110"/>
        </w:rPr>
        <w:t>past</w:t>
      </w:r>
      <w:r>
        <w:rPr>
          <w:spacing w:val="56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55"/>
          <w:w w:val="110"/>
        </w:rPr>
        <w:t> </w:t>
      </w:r>
      <w:r>
        <w:rPr>
          <w:w w:val="110"/>
        </w:rPr>
        <w:t>as</w:t>
      </w:r>
      <w:r>
        <w:rPr>
          <w:spacing w:val="55"/>
          <w:w w:val="110"/>
        </w:rPr>
        <w:t> </w:t>
      </w:r>
      <w:r>
        <w:rPr>
          <w:w w:val="110"/>
        </w:rPr>
        <w:t>prior</w:t>
      </w:r>
      <w:r>
        <w:rPr>
          <w:spacing w:val="55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taken</w:t>
      </w:r>
      <w:r>
        <w:rPr>
          <w:spacing w:val="55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1"/>
          <w:w w:val="120"/>
        </w:rPr>
        <w:t> </w:t>
      </w:r>
      <w:r>
        <w:rPr>
          <w:spacing w:val="-1"/>
          <w:w w:val="110"/>
        </w:rPr>
        <w:t>account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17"/>
          <w:w w:val="110"/>
        </w:rPr>
        <w:t> </w:t>
      </w:r>
      <w:r>
        <w:rPr>
          <w:w w:val="110"/>
        </w:rPr>
        <w:t>evidence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likelihood,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able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update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deduce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8"/>
        </w:rPr>
        <w:t> </w:t>
      </w:r>
      <w:r>
        <w:rPr>
          <w:w w:val="110"/>
        </w:rPr>
        <w:t>posterior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probabilit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evidence</w:t>
      </w:r>
      <w:r>
        <w:rPr>
          <w:spacing w:val="6"/>
          <w:w w:val="110"/>
        </w:rPr>
        <w:t> </w:t>
      </w:r>
      <w:r>
        <w:rPr>
          <w:w w:val="110"/>
        </w:rPr>
        <w:t>based</w:t>
      </w:r>
      <w:r>
        <w:rPr>
          <w:spacing w:val="5"/>
          <w:w w:val="110"/>
        </w:rPr>
        <w:t> </w:t>
      </w:r>
      <w:r>
        <w:rPr>
          <w:w w:val="110"/>
        </w:rPr>
        <w:t>proposition</w:t>
      </w:r>
      <w:r>
        <w:rPr>
          <w:spacing w:val="6"/>
          <w:w w:val="110"/>
        </w:rPr>
        <w:t> </w:t>
      </w:r>
      <w:hyperlink w:history="true" w:anchor="_bookmark205">
        <w:r>
          <w:rPr>
            <w:w w:val="110"/>
          </w:rPr>
          <w:t>(Laplace,</w:t>
        </w:r>
      </w:hyperlink>
      <w:r>
        <w:rPr>
          <w:spacing w:val="5"/>
          <w:w w:val="110"/>
        </w:rPr>
        <w:t> </w:t>
      </w:r>
      <w:hyperlink w:history="true" w:anchor="_bookmark205">
        <w:r>
          <w:rPr>
            <w:w w:val="110"/>
          </w:rPr>
          <w:t>1998).</w:t>
        </w:r>
      </w:hyperlink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essence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42"/>
          <w:w w:val="99"/>
        </w:rPr>
        <w:t> </w:t>
      </w:r>
      <w:r>
        <w:rPr>
          <w:spacing w:val="-2"/>
          <w:w w:val="110"/>
        </w:rPr>
        <w:t>Bayesian</w:t>
      </w:r>
      <w:r>
        <w:rPr>
          <w:spacing w:val="-29"/>
          <w:w w:val="110"/>
        </w:rPr>
        <w:t> </w:t>
      </w:r>
      <w:r>
        <w:rPr>
          <w:w w:val="110"/>
        </w:rPr>
        <w:t>inference</w:t>
      </w:r>
      <w:r>
        <w:rPr>
          <w:spacing w:val="-29"/>
          <w:w w:val="110"/>
        </w:rPr>
        <w:t> </w:t>
      </w:r>
      <w:r>
        <w:rPr>
          <w:w w:val="110"/>
        </w:rPr>
        <w:t>lies</w:t>
      </w:r>
      <w:r>
        <w:rPr>
          <w:spacing w:val="-29"/>
          <w:w w:val="110"/>
        </w:rPr>
        <w:t> </w:t>
      </w:r>
      <w:r>
        <w:rPr>
          <w:w w:val="110"/>
        </w:rPr>
        <w:t>within</w:t>
      </w:r>
      <w:r>
        <w:rPr>
          <w:spacing w:val="-28"/>
          <w:w w:val="110"/>
        </w:rPr>
        <w:t> </w:t>
      </w:r>
      <w:r>
        <w:rPr>
          <w:w w:val="110"/>
        </w:rPr>
        <w:t>the</w:t>
      </w:r>
      <w:r>
        <w:rPr>
          <w:spacing w:val="-28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6"/>
          <w:w w:val="110"/>
        </w:rPr>
        <w:t>es’</w:t>
      </w:r>
      <w:r>
        <w:rPr>
          <w:spacing w:val="-29"/>
          <w:w w:val="110"/>
        </w:rPr>
        <w:t> </w:t>
      </w:r>
      <w:r>
        <w:rPr>
          <w:w w:val="110"/>
        </w:rPr>
        <w:t>theorem</w:t>
      </w:r>
      <w:r>
        <w:rPr>
          <w:spacing w:val="-29"/>
          <w:w w:val="110"/>
        </w:rPr>
        <w:t> </w:t>
      </w:r>
      <w:r>
        <w:rPr>
          <w:spacing w:val="-1"/>
          <w:w w:val="110"/>
        </w:rPr>
        <w:t>(alternativ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ly</w:t>
      </w:r>
      <w:r>
        <w:rPr>
          <w:spacing w:val="-28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6"/>
          <w:w w:val="110"/>
        </w:rPr>
        <w:t>es’</w:t>
      </w:r>
      <w:r>
        <w:rPr>
          <w:spacing w:val="-29"/>
          <w:w w:val="110"/>
        </w:rPr>
        <w:t> </w:t>
      </w:r>
      <w:r>
        <w:rPr>
          <w:spacing w:val="-2"/>
          <w:w w:val="110"/>
        </w:rPr>
        <w:t>la</w:t>
      </w:r>
      <w:r>
        <w:rPr>
          <w:spacing w:val="-3"/>
          <w:w w:val="110"/>
        </w:rPr>
        <w:t>w,</w:t>
      </w:r>
      <w:r>
        <w:rPr>
          <w:spacing w:val="-29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6"/>
          <w:w w:val="110"/>
        </w:rPr>
        <w:t>es’</w:t>
      </w:r>
      <w:r>
        <w:rPr>
          <w:spacing w:val="43"/>
          <w:w w:val="62"/>
        </w:rPr>
        <w:t> </w:t>
      </w:r>
      <w:r>
        <w:rPr>
          <w:spacing w:val="-1"/>
          <w:w w:val="110"/>
        </w:rPr>
        <w:t>rule)(Brew</w:t>
      </w:r>
      <w:hyperlink w:history="true" w:anchor="_bookmark170">
        <w:r>
          <w:rPr>
            <w:spacing w:val="-1"/>
            <w:w w:val="110"/>
          </w:rPr>
          <w:t>er,</w:t>
        </w:r>
      </w:hyperlink>
      <w:r>
        <w:rPr>
          <w:spacing w:val="15"/>
          <w:w w:val="110"/>
        </w:rPr>
        <w:t> </w:t>
      </w:r>
      <w:hyperlink w:history="true" w:anchor="_bookmark170">
        <w:r>
          <w:rPr>
            <w:w w:val="110"/>
          </w:rPr>
          <w:t>2017),</w:t>
        </w:r>
      </w:hyperlink>
      <w:r>
        <w:rPr>
          <w:spacing w:val="16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summarised</w:t>
      </w:r>
      <w:r>
        <w:rPr>
          <w:spacing w:val="17"/>
          <w:w w:val="110"/>
        </w:rPr>
        <w:t> </w:t>
      </w:r>
      <w:r>
        <w:rPr>
          <w:w w:val="110"/>
        </w:rPr>
        <w:t>mathematically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17"/>
          <w:w w:val="110"/>
        </w:rPr>
        <w:t> </w:t>
      </w:r>
      <w:r>
        <w:rPr>
          <w:w w:val="110"/>
        </w:rPr>
        <w:t>equation: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6"/>
          <w:szCs w:val="16"/>
        </w:rPr>
      </w:pPr>
    </w:p>
    <w:p>
      <w:pPr>
        <w:spacing w:after="0" w:line="240" w:lineRule="auto"/>
        <w:rPr>
          <w:rFonts w:ascii="PMingLiU" w:hAnsi="PMingLiU" w:cs="PMingLiU" w:eastAsia="PMingLiU"/>
          <w:sz w:val="16"/>
          <w:szCs w:val="16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121" w:lineRule="exact" w:before="51"/>
        <w:ind w:left="0" w:right="0" w:firstLine="0"/>
        <w:jc w:val="right"/>
        <w:rPr>
          <w:rFonts w:ascii="PMingLiU" w:hAnsi="PMingLiU" w:cs="PMingLiU" w:eastAsia="PMingLiU"/>
          <w:sz w:val="16"/>
          <w:szCs w:val="16"/>
        </w:rPr>
      </w:pPr>
      <w:r>
        <w:rPr>
          <w:rFonts w:ascii="PMingLiU"/>
          <w:w w:val="115"/>
          <w:sz w:val="16"/>
        </w:rPr>
        <w:t>likelihood</w:t>
      </w:r>
      <w:r>
        <w:rPr>
          <w:rFonts w:ascii="PMingLiU"/>
          <w:sz w:val="16"/>
        </w:rPr>
      </w:r>
    </w:p>
    <w:p>
      <w:pPr>
        <w:spacing w:line="131" w:lineRule="exact" w:before="42"/>
        <w:ind w:left="199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w w:val="120"/>
        </w:rPr>
        <w:br w:type="column"/>
      </w:r>
      <w:r>
        <w:rPr>
          <w:rFonts w:ascii="PMingLiU"/>
          <w:w w:val="120"/>
          <w:sz w:val="16"/>
        </w:rPr>
        <w:t>prior</w:t>
      </w:r>
      <w:r>
        <w:rPr>
          <w:rFonts w:ascii="PMingLiU"/>
          <w:sz w:val="16"/>
        </w:rPr>
      </w:r>
    </w:p>
    <w:p>
      <w:pPr>
        <w:spacing w:after="0" w:line="131" w:lineRule="exact"/>
        <w:jc w:val="left"/>
        <w:rPr>
          <w:rFonts w:ascii="PMingLiU" w:hAnsi="PMingLiU" w:cs="PMingLiU" w:eastAsia="PMingLiU"/>
          <w:sz w:val="16"/>
          <w:szCs w:val="16"/>
        </w:rPr>
        <w:sectPr>
          <w:type w:val="continuous"/>
          <w:pgSz w:w="12240" w:h="15840"/>
          <w:pgMar w:top="1500" w:bottom="280" w:left="1720" w:right="1260"/>
          <w:cols w:num="2" w:equalWidth="0">
            <w:col w:w="5349" w:space="40"/>
            <w:col w:w="3871"/>
          </w:cols>
        </w:sectPr>
      </w:pPr>
    </w:p>
    <w:p>
      <w:pPr>
        <w:pStyle w:val="BodyText"/>
        <w:tabs>
          <w:tab w:pos="2578" w:val="left" w:leader="none"/>
          <w:tab w:pos="2667" w:val="left" w:leader="none"/>
        </w:tabs>
        <w:spacing w:line="98" w:lineRule="exact"/>
        <w:ind w:left="2274" w:right="0"/>
        <w:jc w:val="center"/>
        <w:rPr>
          <w:rFonts w:ascii="Times New Roman" w:hAnsi="Times New Roman" w:cs="Times New Roman" w:eastAsia="Times New Roman"/>
        </w:rPr>
      </w:pPr>
      <w:r>
        <w:rPr>
          <w:rFonts w:ascii="Times New Roman"/>
          <w:w w:val="99"/>
        </w:rPr>
      </w:r>
      <w:r>
        <w:rPr>
          <w:rFonts w:ascii="Times New Roman"/>
          <w:w w:val="99"/>
          <w:u w:val="thick" w:color="000000"/>
        </w:rPr>
        <w:t> </w:t>
      </w:r>
      <w:r>
        <w:rPr>
          <w:rFonts w:ascii="Times New Roman"/>
          <w:spacing w:val="-31"/>
          <w:u w:val="thick" w:color="000000"/>
        </w:rPr>
        <w:t> </w:t>
      </w:r>
      <w:r>
        <w:rPr>
          <w:rFonts w:ascii="Times New Roman"/>
          <w:spacing w:val="-31"/>
        </w:rPr>
      </w:r>
      <w:r>
        <w:rPr>
          <w:rFonts w:ascii="Times New Roman"/>
        </w:rPr>
        <w:tab/>
      </w:r>
      <w:r>
        <w:rPr>
          <w:rFonts w:ascii="Times New Roman"/>
          <w:w w:val="99"/>
        </w:rPr>
      </w:r>
      <w:r>
        <w:rPr>
          <w:rFonts w:ascii="Times New Roman"/>
          <w:w w:val="99"/>
          <w:u w:val="thick" w:color="000000"/>
        </w:rPr>
        <w:t> </w:t>
      </w:r>
      <w:r>
        <w:rPr>
          <w:rFonts w:ascii="Times New Roman"/>
          <w:u w:val="thick" w:color="000000"/>
        </w:rPr>
        <w:tab/>
      </w:r>
      <w:r>
        <w:rPr>
          <w:rFonts w:ascii="Times New Roman"/>
        </w:rPr>
      </w:r>
    </w:p>
    <w:p>
      <w:pPr>
        <w:pStyle w:val="BodyText"/>
        <w:spacing w:line="154" w:lineRule="exact"/>
        <w:ind w:left="869" w:right="0"/>
        <w:jc w:val="center"/>
        <w:rPr>
          <w:rFonts w:ascii="Tahoma" w:hAnsi="Tahoma" w:cs="Tahoma" w:eastAsia="Tahoma"/>
        </w:rPr>
      </w:pPr>
      <w:r>
        <w:rPr/>
        <w:pict>
          <v:group style="position:absolute;margin-left:319.337006pt;margin-top:4.009589pt;width:10.85pt;height:.1pt;mso-position-horizontal-relative:page;mso-position-vertical-relative:paragraph;z-index:-499768" coordorigin="6387,80" coordsize="217,2">
            <v:shape style="position:absolute;left:6387;top:80;width:217;height:2" coordorigin="6387,80" coordsize="217,0" path="m6387,80l6604,8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340.944pt;margin-top:4.009589pt;width:10.85pt;height:.1pt;mso-position-horizontal-relative:page;mso-position-vertical-relative:paragraph;z-index:-499744" coordorigin="6819,80" coordsize="217,2">
            <v:shape style="position:absolute;left:6819;top:80;width:217;height:2" coordorigin="6819,80" coordsize="217,0" path="m6819,80l7036,8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313.957001pt;margin-top:21.782089pt;width:75.650pt;height:.1pt;mso-position-horizontal-relative:page;mso-position-vertical-relative:paragraph;z-index:1144" coordorigin="6279,436" coordsize="1513,2">
            <v:shape style="position:absolute;left:6279;top:436;width:1513;height:2" coordorigin="6279,436" coordsize="1513,0" path="m6279,436l7791,436e" filled="false" stroked="true" strokeweight=".478pt" strokecolor="#000000">
              <v:path arrowok="t"/>
            </v:shape>
            <w10:wrap type="none"/>
          </v:group>
        </w:pict>
      </w:r>
      <w:r>
        <w:rPr/>
        <w:pict>
          <v:shape style="position:absolute;margin-left:368.981995pt;margin-top:2.254041pt;width:20.6pt;height:12pt;mso-position-horizontal-relative:page;mso-position-vertical-relative:paragraph;z-index:-499696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  <w:ind w:left="0" w:right="0"/>
                    <w:jc w:val="left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/>
                      <w:w w:val="70"/>
                    </w:rPr>
                    <w:t>""'-</w:t>
                  </w:r>
                  <w:r>
                    <w:rPr>
                      <w:rFonts w:ascii="Tahoma"/>
                      <w:spacing w:val="-10"/>
                      <w:w w:val="70"/>
                    </w:rPr>
                    <w:t> </w:t>
                  </w:r>
                  <w:r>
                    <w:rPr>
                      <w:rFonts w:ascii="Tahoma"/>
                      <w:w w:val="70"/>
                    </w:rPr>
                    <w:t>""</w:t>
                  </w:r>
                  <w:r>
                    <w:rPr>
                      <w:rFonts w:ascii="Tahoma"/>
                    </w:rPr>
                  </w:r>
                </w:p>
              </w:txbxContent>
            </v:textbox>
            <w10:wrap type="none"/>
          </v:shape>
        </w:pict>
      </w:r>
      <w:bookmarkStart w:name="_bookmark12" w:id="28"/>
      <w:bookmarkEnd w:id="28"/>
      <w:r>
        <w:rPr/>
      </w:r>
      <w:r>
        <w:rPr>
          <w:spacing w:val="-160"/>
        </w:rPr>
        <w:t>P</w:t>
      </w:r>
      <w:r>
        <w:rPr>
          <w:rFonts w:ascii="Tahoma"/>
          <w:position w:val="24"/>
        </w:rPr>
        <w:t>,.</w:t>
      </w:r>
      <w:r>
        <w:rPr>
          <w:rFonts w:ascii="Tahoma"/>
          <w:spacing w:val="-39"/>
          <w:position w:val="24"/>
        </w:rPr>
        <w:t> </w:t>
      </w:r>
      <w:r>
        <w:rPr/>
        <w:t>r</w:t>
      </w:r>
      <w:r>
        <w:rPr>
          <w:spacing w:val="-15"/>
        </w:rPr>
        <w:t>(</w:t>
      </w:r>
      <w:r>
        <w:rPr>
          <w:rFonts w:ascii="Tahoma"/>
          <w:spacing w:val="-53"/>
          <w:position w:val="24"/>
        </w:rPr>
        <w:t>""</w:t>
      </w:r>
      <w:r>
        <w:rPr>
          <w:rFonts w:ascii="Arial"/>
          <w:i/>
          <w:spacing w:val="-80"/>
        </w:rPr>
        <w:t>B</w:t>
      </w:r>
      <w:r>
        <w:rPr>
          <w:rFonts w:ascii="Tahoma"/>
          <w:position w:val="24"/>
        </w:rPr>
        <w:t>'-</w:t>
      </w:r>
      <w:r>
        <w:rPr>
          <w:rFonts w:ascii="Tahoma"/>
          <w:spacing w:val="-34"/>
          <w:position w:val="24"/>
        </w:rPr>
        <w:t> </w:t>
      </w:r>
      <w:r>
        <w:rPr>
          <w:rFonts w:ascii="Arial"/>
          <w:i/>
          <w:spacing w:val="-16"/>
        </w:rPr>
        <w:t>A</w:t>
      </w:r>
      <w:r>
        <w:rPr>
          <w:rFonts w:ascii="Tahoma"/>
          <w:spacing w:val="-53"/>
          <w:position w:val="24"/>
        </w:rPr>
        <w:t>""</w:t>
      </w:r>
      <w:r>
        <w:rPr/>
        <w:t>)</w:t>
      </w:r>
      <w:r>
        <w:rPr>
          <w:spacing w:val="-35"/>
        </w:rPr>
        <w:t> </w:t>
      </w:r>
      <w:r>
        <w:rPr>
          <w:rFonts w:ascii="Tahoma"/>
          <w:position w:val="24"/>
        </w:rPr>
        <w:t>,.</w:t>
      </w:r>
      <w:r>
        <w:rPr>
          <w:rFonts w:ascii="Tahoma"/>
        </w:rPr>
      </w:r>
    </w:p>
    <w:p>
      <w:pPr>
        <w:spacing w:after="0" w:line="154" w:lineRule="exact"/>
        <w:jc w:val="center"/>
        <w:rPr>
          <w:rFonts w:ascii="Tahoma" w:hAnsi="Tahoma" w:cs="Tahoma" w:eastAsia="Tahoma"/>
        </w:rPr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51" w:lineRule="exact" w:before="75"/>
        <w:ind w:left="0" w:right="0" w:firstLine="0"/>
        <w:jc w:val="right"/>
        <w:rPr>
          <w:rFonts w:ascii="PMingLiU" w:hAnsi="PMingLiU" w:cs="PMingLiU" w:eastAsia="PMingLiU"/>
          <w:sz w:val="24"/>
          <w:szCs w:val="24"/>
        </w:rPr>
      </w:pPr>
      <w:r>
        <w:rPr>
          <w:rFonts w:ascii="PMingLiU"/>
          <w:w w:val="127"/>
          <w:sz w:val="24"/>
        </w:rPr>
      </w:r>
      <w:r>
        <w:rPr>
          <w:rFonts w:ascii="PMingLiU"/>
          <w:w w:val="120"/>
          <w:sz w:val="24"/>
          <w:u w:val="thick" w:color="000000"/>
        </w:rPr>
        <w:t>P</w:t>
      </w:r>
      <w:r>
        <w:rPr>
          <w:rFonts w:ascii="PMingLiU"/>
          <w:w w:val="120"/>
          <w:sz w:val="24"/>
        </w:rPr>
      </w:r>
      <w:r>
        <w:rPr>
          <w:rFonts w:ascii="PMingLiU"/>
          <w:spacing w:val="1"/>
          <w:w w:val="120"/>
          <w:sz w:val="24"/>
        </w:rPr>
        <w:t>r(</w:t>
      </w:r>
      <w:r>
        <w:rPr>
          <w:rFonts w:ascii="Arial"/>
          <w:i/>
          <w:spacing w:val="1"/>
          <w:w w:val="120"/>
          <w:sz w:val="24"/>
        </w:rPr>
        <w:t>A</w:t>
      </w:r>
      <w:r>
        <w:rPr>
          <w:rFonts w:ascii="DejaVu Sans Condensed"/>
          <w:i/>
          <w:w w:val="120"/>
          <w:sz w:val="24"/>
        </w:rPr>
      </w:r>
      <w:r>
        <w:rPr>
          <w:rFonts w:ascii="DejaVu Sans Condensed"/>
          <w:i/>
          <w:spacing w:val="1"/>
          <w:w w:val="120"/>
          <w:sz w:val="24"/>
          <w:u w:val="thick" w:color="000000"/>
        </w:rPr>
        <w:t>|</w:t>
      </w:r>
      <w:r>
        <w:rPr>
          <w:rFonts w:ascii="Arial"/>
          <w:i/>
          <w:spacing w:val="1"/>
          <w:w w:val="120"/>
          <w:sz w:val="24"/>
          <w:u w:val="thick" w:color="000000"/>
        </w:rPr>
        <w:t>B</w:t>
      </w:r>
      <w:r>
        <w:rPr>
          <w:rFonts w:ascii="Arial"/>
          <w:i/>
          <w:w w:val="120"/>
          <w:sz w:val="24"/>
        </w:rPr>
      </w:r>
      <w:r>
        <w:rPr>
          <w:rFonts w:ascii="PMingLiU"/>
          <w:spacing w:val="1"/>
          <w:w w:val="120"/>
          <w:sz w:val="24"/>
        </w:rPr>
        <w:t>)</w:t>
      </w:r>
      <w:r>
        <w:rPr>
          <w:rFonts w:ascii="PMingLiU"/>
          <w:spacing w:val="-25"/>
          <w:w w:val="120"/>
          <w:sz w:val="24"/>
        </w:rPr>
        <w:t> </w:t>
      </w:r>
      <w:r>
        <w:rPr>
          <w:rFonts w:ascii="PMingLiU"/>
          <w:w w:val="120"/>
          <w:sz w:val="24"/>
        </w:rPr>
        <w:t>=</w:t>
      </w:r>
      <w:r>
        <w:rPr>
          <w:rFonts w:ascii="PMingLiU"/>
          <w:sz w:val="24"/>
        </w:rPr>
      </w:r>
    </w:p>
    <w:p>
      <w:pPr>
        <w:tabs>
          <w:tab w:pos="954" w:val="left" w:leader="none"/>
        </w:tabs>
        <w:spacing w:line="236" w:lineRule="exact" w:before="0"/>
        <w:ind w:left="581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w w:val="90"/>
        </w:rPr>
        <w:br w:type="column"/>
      </w:r>
      <w:r>
        <w:rPr>
          <w:rFonts w:ascii="DejaVu Sans Condensed"/>
          <w:i/>
          <w:w w:val="90"/>
          <w:sz w:val="24"/>
        </w:rPr>
        <w:t>|</w:t>
        <w:tab/>
      </w:r>
      <w:r>
        <w:rPr>
          <w:rFonts w:ascii="PMingLiU"/>
          <w:w w:val="110"/>
          <w:sz w:val="24"/>
        </w:rPr>
        <w:t>Pr(</w:t>
      </w:r>
      <w:r>
        <w:rPr>
          <w:rFonts w:ascii="Arial"/>
          <w:i/>
          <w:w w:val="110"/>
          <w:sz w:val="24"/>
        </w:rPr>
        <w:t>A</w:t>
      </w:r>
      <w:r>
        <w:rPr>
          <w:rFonts w:ascii="PMingLiU"/>
          <w:w w:val="110"/>
          <w:sz w:val="24"/>
        </w:rPr>
        <w:t>)</w:t>
      </w:r>
      <w:r>
        <w:rPr>
          <w:rFonts w:ascii="PMingLiU"/>
          <w:sz w:val="24"/>
        </w:rPr>
      </w:r>
    </w:p>
    <w:p>
      <w:pPr>
        <w:pStyle w:val="BodyText"/>
        <w:spacing w:line="241" w:lineRule="exact" w:before="84"/>
        <w:ind w:left="0" w:right="155"/>
        <w:jc w:val="right"/>
      </w:pPr>
      <w:r>
        <w:rPr>
          <w:w w:val="110"/>
        </w:rPr>
        <w:br w:type="column"/>
      </w:r>
      <w:r>
        <w:rPr>
          <w:w w:val="110"/>
        </w:rPr>
        <w:t>(1.3)</w:t>
      </w:r>
      <w:r>
        <w:rPr/>
      </w:r>
    </w:p>
    <w:p>
      <w:pPr>
        <w:spacing w:after="0" w:line="241" w:lineRule="exact"/>
        <w:jc w:val="right"/>
        <w:sectPr>
          <w:type w:val="continuous"/>
          <w:pgSz w:w="12240" w:h="15840"/>
          <w:pgMar w:top="1500" w:bottom="280" w:left="1720" w:right="1260"/>
          <w:cols w:num="3" w:equalWidth="0">
            <w:col w:w="4469" w:space="40"/>
            <w:col w:w="1563" w:space="40"/>
            <w:col w:w="3148"/>
          </w:cols>
        </w:sectPr>
      </w:pPr>
    </w:p>
    <w:p>
      <w:pPr>
        <w:spacing w:line="402" w:lineRule="exact" w:before="0"/>
        <w:ind w:left="0" w:right="0" w:firstLine="0"/>
        <w:jc w:val="right"/>
        <w:rPr>
          <w:rFonts w:ascii="Tahoma" w:hAnsi="Tahoma" w:cs="Tahoma" w:eastAsia="Tahoma"/>
          <w:sz w:val="24"/>
          <w:szCs w:val="24"/>
        </w:rPr>
      </w:pPr>
      <w:r>
        <w:rPr>
          <w:rFonts w:ascii="Tahoma"/>
          <w:w w:val="95"/>
          <w:position w:val="21"/>
          <w:sz w:val="24"/>
        </w:rPr>
        <w:t>'</w:t>
      </w:r>
      <w:r>
        <w:rPr>
          <w:rFonts w:ascii="Tahoma"/>
          <w:spacing w:val="-5"/>
          <w:w w:val="95"/>
          <w:position w:val="21"/>
          <w:sz w:val="24"/>
        </w:rPr>
        <w:t>-</w:t>
      </w:r>
      <w:r>
        <w:rPr>
          <w:rFonts w:ascii="PMingLiU"/>
          <w:spacing w:val="3"/>
          <w:w w:val="95"/>
          <w:sz w:val="16"/>
        </w:rPr>
        <w:t>p</w:t>
      </w:r>
      <w:r>
        <w:rPr>
          <w:rFonts w:ascii="PMingLiU"/>
          <w:spacing w:val="-1"/>
          <w:w w:val="95"/>
          <w:sz w:val="16"/>
        </w:rPr>
        <w:t>o</w:t>
      </w:r>
      <w:r>
        <w:rPr>
          <w:rFonts w:ascii="PMingLiU"/>
          <w:spacing w:val="-26"/>
          <w:w w:val="95"/>
          <w:sz w:val="16"/>
        </w:rPr>
        <w:t>s</w:t>
      </w:r>
      <w:r>
        <w:rPr>
          <w:rFonts w:ascii="Tahoma"/>
          <w:spacing w:val="-51"/>
          <w:w w:val="95"/>
          <w:position w:val="21"/>
          <w:sz w:val="24"/>
        </w:rPr>
        <w:t>""</w:t>
      </w:r>
      <w:r>
        <w:rPr>
          <w:rFonts w:ascii="PMingLiU"/>
          <w:w w:val="95"/>
          <w:sz w:val="16"/>
        </w:rPr>
        <w:t>t</w:t>
      </w:r>
      <w:r>
        <w:rPr>
          <w:rFonts w:ascii="PMingLiU"/>
          <w:spacing w:val="-55"/>
          <w:w w:val="95"/>
          <w:sz w:val="16"/>
        </w:rPr>
        <w:t>e</w:t>
      </w:r>
      <w:r>
        <w:rPr>
          <w:rFonts w:ascii="Tahoma"/>
          <w:spacing w:val="-58"/>
          <w:w w:val="95"/>
          <w:position w:val="21"/>
          <w:sz w:val="24"/>
        </w:rPr>
        <w:t>,.</w:t>
      </w:r>
      <w:r>
        <w:rPr>
          <w:rFonts w:ascii="PMingLiU"/>
          <w:spacing w:val="-1"/>
          <w:w w:val="95"/>
          <w:sz w:val="16"/>
        </w:rPr>
        <w:t>r</w:t>
      </w:r>
      <w:r>
        <w:rPr>
          <w:rFonts w:ascii="PMingLiU"/>
          <w:w w:val="95"/>
          <w:sz w:val="16"/>
        </w:rPr>
        <w:t>i</w:t>
      </w:r>
      <w:r>
        <w:rPr>
          <w:rFonts w:ascii="PMingLiU"/>
          <w:spacing w:val="-1"/>
          <w:w w:val="95"/>
          <w:sz w:val="16"/>
        </w:rPr>
        <w:t>o</w:t>
      </w:r>
      <w:r>
        <w:rPr>
          <w:rFonts w:ascii="PMingLiU"/>
          <w:spacing w:val="-3"/>
          <w:w w:val="95"/>
          <w:sz w:val="16"/>
        </w:rPr>
        <w:t>r</w:t>
      </w:r>
      <w:r>
        <w:rPr>
          <w:rFonts w:ascii="Tahoma"/>
          <w:w w:val="95"/>
          <w:position w:val="21"/>
          <w:sz w:val="24"/>
        </w:rPr>
        <w:t>""</w:t>
      </w:r>
      <w:r>
        <w:rPr>
          <w:rFonts w:ascii="Tahoma"/>
          <w:sz w:val="24"/>
        </w:rPr>
      </w:r>
    </w:p>
    <w:p>
      <w:pPr>
        <w:spacing w:line="167" w:lineRule="exact" w:before="0"/>
        <w:ind w:left="0" w:right="2888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w w:val="120"/>
        </w:rPr>
        <w:br w:type="column"/>
      </w:r>
      <w:r>
        <w:rPr>
          <w:rFonts w:ascii="PMingLiU"/>
          <w:w w:val="120"/>
          <w:sz w:val="24"/>
        </w:rPr>
        <w:t>Pr(</w:t>
      </w:r>
      <w:r>
        <w:rPr>
          <w:rFonts w:ascii="Arial"/>
          <w:i/>
          <w:spacing w:val="13"/>
          <w:w w:val="120"/>
          <w:sz w:val="24"/>
        </w:rPr>
        <w:t>B</w:t>
      </w:r>
      <w:r>
        <w:rPr>
          <w:rFonts w:ascii="PMingLiU"/>
          <w:w w:val="120"/>
          <w:sz w:val="24"/>
        </w:rPr>
        <w:t>)</w:t>
      </w:r>
      <w:r>
        <w:rPr>
          <w:rFonts w:ascii="PMingLiU"/>
          <w:sz w:val="24"/>
        </w:rPr>
      </w:r>
    </w:p>
    <w:p>
      <w:pPr>
        <w:pStyle w:val="BodyText"/>
        <w:tabs>
          <w:tab w:pos="311" w:val="left" w:leader="none"/>
          <w:tab w:pos="407" w:val="left" w:leader="none"/>
        </w:tabs>
        <w:spacing w:line="203" w:lineRule="exact"/>
        <w:ind w:left="0" w:right="2887"/>
        <w:jc w:val="center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336.200012pt;margin-top:5.563026pt;width:31.15pt;height:12pt;mso-position-horizontal-relative:page;mso-position-vertical-relative:paragraph;z-index:-499672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  <w:ind w:left="0" w:right="0"/>
                    <w:jc w:val="left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/>
                      <w:w w:val="75"/>
                    </w:rPr>
                    <w:t>'-</w:t>
                  </w:r>
                  <w:r>
                    <w:rPr>
                      <w:rFonts w:ascii="Tahoma"/>
                      <w:spacing w:val="1"/>
                      <w:w w:val="75"/>
                    </w:rPr>
                    <w:t> </w:t>
                  </w:r>
                  <w:r>
                    <w:rPr>
                      <w:rFonts w:ascii="Tahoma"/>
                      <w:w w:val="75"/>
                    </w:rPr>
                    <w:t>"",.</w:t>
                  </w:r>
                  <w:r>
                    <w:rPr>
                      <w:rFonts w:ascii="Tahoma"/>
                      <w:spacing w:val="1"/>
                      <w:w w:val="75"/>
                    </w:rPr>
                    <w:t> </w:t>
                  </w:r>
                  <w:r>
                    <w:rPr>
                      <w:rFonts w:ascii="Tahoma"/>
                      <w:w w:val="75"/>
                    </w:rPr>
                    <w:t>""</w:t>
                  </w:r>
                  <w:r>
                    <w:rPr>
                      <w:rFonts w:ascii="Tahoma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9"/>
        </w:rPr>
      </w:r>
      <w:r>
        <w:rPr>
          <w:rFonts w:ascii="Times New Roman"/>
          <w:w w:val="99"/>
          <w:u w:val="thick" w:color="000000"/>
        </w:rPr>
        <w:t> </w:t>
      </w:r>
      <w:r>
        <w:rPr>
          <w:rFonts w:ascii="Times New Roman"/>
          <w:spacing w:val="-24"/>
          <w:u w:val="thick" w:color="000000"/>
        </w:rPr>
        <w:t> </w:t>
      </w:r>
      <w:r>
        <w:rPr>
          <w:rFonts w:ascii="Times New Roman"/>
          <w:spacing w:val="-24"/>
        </w:rPr>
      </w:r>
      <w:r>
        <w:rPr>
          <w:rFonts w:ascii="Times New Roman"/>
        </w:rPr>
        <w:tab/>
      </w:r>
      <w:r>
        <w:rPr>
          <w:rFonts w:ascii="Times New Roman"/>
          <w:w w:val="99"/>
        </w:rPr>
      </w:r>
      <w:r>
        <w:rPr>
          <w:rFonts w:ascii="Times New Roman"/>
          <w:w w:val="99"/>
          <w:u w:val="thick" w:color="000000"/>
        </w:rPr>
        <w:t> </w:t>
      </w:r>
      <w:r>
        <w:rPr>
          <w:rFonts w:ascii="Times New Roman"/>
          <w:u w:val="thick" w:color="000000"/>
        </w:rPr>
        <w:tab/>
      </w:r>
      <w:r>
        <w:rPr>
          <w:rFonts w:ascii="Times New Roman"/>
        </w:rPr>
      </w:r>
    </w:p>
    <w:p>
      <w:pPr>
        <w:spacing w:line="200" w:lineRule="exact" w:before="0"/>
        <w:ind w:left="0" w:right="2887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PMingLiU"/>
          <w:w w:val="120"/>
          <w:sz w:val="16"/>
        </w:rPr>
        <w:t>marginal</w:t>
      </w:r>
      <w:r>
        <w:rPr>
          <w:rFonts w:ascii="PMingLiU"/>
          <w:spacing w:val="-15"/>
          <w:w w:val="120"/>
          <w:sz w:val="16"/>
        </w:rPr>
        <w:t> </w:t>
      </w:r>
      <w:r>
        <w:rPr>
          <w:rFonts w:ascii="PMingLiU"/>
          <w:w w:val="120"/>
          <w:sz w:val="16"/>
        </w:rPr>
        <w:t>likelihood</w:t>
      </w:r>
      <w:r>
        <w:rPr>
          <w:rFonts w:ascii="PMingLiU"/>
          <w:sz w:val="16"/>
        </w:rPr>
      </w:r>
    </w:p>
    <w:p>
      <w:pPr>
        <w:spacing w:after="0" w:line="200" w:lineRule="exact"/>
        <w:jc w:val="center"/>
        <w:rPr>
          <w:rFonts w:ascii="PMingLiU" w:hAnsi="PMingLiU" w:cs="PMingLiU" w:eastAsia="PMingLiU"/>
          <w:sz w:val="16"/>
          <w:szCs w:val="16"/>
        </w:rPr>
        <w:sectPr>
          <w:type w:val="continuous"/>
          <w:pgSz w:w="12240" w:h="15840"/>
          <w:pgMar w:top="1500" w:bottom="280" w:left="1720" w:right="1260"/>
          <w:cols w:num="2" w:equalWidth="0">
            <w:col w:w="4221" w:space="40"/>
            <w:col w:w="4999"/>
          </w:cols>
        </w:sectPr>
      </w:pPr>
    </w:p>
    <w:p>
      <w:pPr>
        <w:pStyle w:val="BodyText"/>
        <w:spacing w:line="318" w:lineRule="exact" w:before="120"/>
        <w:ind w:right="128" w:firstLine="351"/>
        <w:jc w:val="both"/>
      </w:pPr>
      <w:r>
        <w:rPr>
          <w:spacing w:val="-2"/>
          <w:w w:val="110"/>
        </w:rPr>
        <w:t>Given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ents</w:t>
      </w:r>
      <w:r>
        <w:rPr>
          <w:spacing w:val="44"/>
          <w:w w:val="110"/>
        </w:rPr>
        <w:t> </w:t>
      </w:r>
      <w:r>
        <w:rPr>
          <w:rFonts w:ascii="Arial"/>
          <w:i/>
          <w:w w:val="110"/>
        </w:rPr>
        <w:t>A</w:t>
      </w:r>
      <w:r>
        <w:rPr>
          <w:rFonts w:ascii="Arial"/>
          <w:i/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rFonts w:ascii="Arial"/>
          <w:i/>
          <w:spacing w:val="6"/>
          <w:w w:val="110"/>
        </w:rPr>
        <w:t>B</w:t>
      </w:r>
      <w:r>
        <w:rPr>
          <w:spacing w:val="5"/>
          <w:w w:val="110"/>
        </w:rPr>
        <w:t>,</w:t>
      </w:r>
      <w:r>
        <w:rPr>
          <w:spacing w:val="51"/>
          <w:w w:val="110"/>
        </w:rPr>
        <w:t> </w:t>
      </w:r>
      <w:r>
        <w:rPr>
          <w:w w:val="110"/>
        </w:rPr>
        <w:t>Pr(</w:t>
      </w:r>
      <w:r>
        <w:rPr>
          <w:rFonts w:ascii="Arial"/>
          <w:i/>
          <w:spacing w:val="1"/>
          <w:w w:val="110"/>
        </w:rPr>
        <w:t>A</w:t>
      </w:r>
      <w:r>
        <w:rPr>
          <w:rFonts w:ascii="DejaVu Sans Condensed"/>
          <w:i/>
          <w:spacing w:val="1"/>
          <w:w w:val="110"/>
        </w:rPr>
        <w:t>|</w:t>
      </w:r>
      <w:r>
        <w:rPr>
          <w:rFonts w:ascii="Arial"/>
          <w:i/>
          <w:spacing w:val="1"/>
          <w:w w:val="110"/>
        </w:rPr>
        <w:t>B</w:t>
      </w:r>
      <w:r>
        <w:rPr>
          <w:w w:val="110"/>
        </w:rPr>
        <w:t>)</w:t>
      </w:r>
      <w:r>
        <w:rPr>
          <w:spacing w:val="43"/>
          <w:w w:val="110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conditional</w:t>
      </w:r>
      <w:r>
        <w:rPr>
          <w:spacing w:val="46"/>
          <w:w w:val="110"/>
        </w:rPr>
        <w:t> </w:t>
      </w:r>
      <w:r>
        <w:rPr>
          <w:w w:val="110"/>
        </w:rPr>
        <w:t>likelihood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occurring</w:t>
      </w:r>
      <w:r>
        <w:rPr>
          <w:spacing w:val="62"/>
          <w:w w:val="110"/>
        </w:rPr>
        <w:t> </w:t>
      </w:r>
      <w:r>
        <w:rPr>
          <w:spacing w:val="-3"/>
          <w:w w:val="110"/>
        </w:rPr>
        <w:t>give</w:t>
      </w:r>
      <w:r>
        <w:rPr>
          <w:spacing w:val="-2"/>
          <w:w w:val="110"/>
        </w:rPr>
        <w:t>n</w:t>
      </w:r>
      <w:r>
        <w:rPr>
          <w:spacing w:val="63"/>
          <w:w w:val="110"/>
        </w:rPr>
        <w:t> </w:t>
      </w:r>
      <w:r>
        <w:rPr>
          <w:w w:val="110"/>
        </w:rPr>
        <w:t>that</w:t>
      </w:r>
      <w:r>
        <w:rPr>
          <w:spacing w:val="62"/>
          <w:w w:val="110"/>
        </w:rPr>
        <w:t> </w:t>
      </w:r>
      <w:r>
        <w:rPr>
          <w:w w:val="110"/>
        </w:rPr>
        <w:t>B</w:t>
      </w:r>
      <w:r>
        <w:rPr>
          <w:spacing w:val="63"/>
          <w:w w:val="110"/>
        </w:rPr>
        <w:t> </w:t>
      </w:r>
      <w:r>
        <w:rPr>
          <w:w w:val="110"/>
        </w:rPr>
        <w:t>is</w:t>
      </w:r>
      <w:r>
        <w:rPr>
          <w:spacing w:val="63"/>
          <w:w w:val="110"/>
        </w:rPr>
        <w:t> </w:t>
      </w:r>
      <w:r>
        <w:rPr>
          <w:w w:val="110"/>
        </w:rPr>
        <w:t>true,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63"/>
          <w:w w:val="110"/>
        </w:rPr>
        <w:t> </w:t>
      </w:r>
      <w:r>
        <w:rPr>
          <w:spacing w:val="-1"/>
          <w:w w:val="110"/>
        </w:rPr>
        <w:t>represents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posterior.</w:t>
      </w:r>
      <w:r>
        <w:rPr>
          <w:spacing w:val="37"/>
          <w:w w:val="110"/>
        </w:rPr>
        <w:t> </w:t>
      </w:r>
      <w:r>
        <w:rPr>
          <w:w w:val="110"/>
        </w:rPr>
        <w:t>Pr(</w:t>
      </w:r>
      <w:r>
        <w:rPr>
          <w:rFonts w:ascii="Arial"/>
          <w:i/>
          <w:spacing w:val="1"/>
          <w:w w:val="110"/>
        </w:rPr>
        <w:t>B</w:t>
      </w:r>
      <w:r>
        <w:rPr>
          <w:rFonts w:ascii="DejaVu Sans Condensed"/>
          <w:i/>
          <w:spacing w:val="1"/>
          <w:w w:val="110"/>
        </w:rPr>
        <w:t>|</w:t>
      </w:r>
      <w:r>
        <w:rPr>
          <w:rFonts w:ascii="Arial"/>
          <w:i/>
          <w:spacing w:val="1"/>
          <w:w w:val="110"/>
        </w:rPr>
        <w:t>A</w:t>
      </w:r>
      <w:r>
        <w:rPr>
          <w:w w:val="110"/>
        </w:rPr>
        <w:t>)</w:t>
      </w:r>
      <w:r>
        <w:rPr>
          <w:spacing w:val="62"/>
          <w:w w:val="110"/>
        </w:rPr>
        <w:t> </w:t>
      </w:r>
      <w:r>
        <w:rPr>
          <w:w w:val="110"/>
        </w:rPr>
        <w:t>is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51"/>
          <w:w w:val="120"/>
        </w:rPr>
        <w:t> </w:t>
      </w:r>
      <w:r>
        <w:rPr>
          <w:w w:val="110"/>
        </w:rPr>
        <w:t>conditional</w:t>
      </w:r>
      <w:r>
        <w:rPr>
          <w:spacing w:val="-10"/>
          <w:w w:val="110"/>
        </w:rPr>
        <w:t> </w:t>
      </w:r>
      <w:r>
        <w:rPr>
          <w:w w:val="110"/>
        </w:rPr>
        <w:t>likelihood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even</w:t>
      </w:r>
      <w:r>
        <w:rPr>
          <w:spacing w:val="-3"/>
          <w:w w:val="110"/>
        </w:rPr>
        <w:t>t</w:t>
      </w:r>
      <w:r>
        <w:rPr>
          <w:spacing w:val="-11"/>
          <w:w w:val="110"/>
        </w:rPr>
        <w:t> </w:t>
      </w:r>
      <w:r>
        <w:rPr>
          <w:w w:val="110"/>
        </w:rPr>
        <w:t>B</w:t>
      </w:r>
      <w:r>
        <w:rPr>
          <w:spacing w:val="-11"/>
          <w:w w:val="110"/>
        </w:rPr>
        <w:t> </w:t>
      </w:r>
      <w:r>
        <w:rPr>
          <w:w w:val="110"/>
        </w:rPr>
        <w:t>occurring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true,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5"/>
        </w:rPr>
        <w:t> </w:t>
      </w:r>
      <w:r>
        <w:rPr>
          <w:w w:val="110"/>
        </w:rPr>
        <w:t>likelihood.</w:t>
      </w:r>
      <w:r>
        <w:rPr>
          <w:spacing w:val="28"/>
          <w:w w:val="110"/>
        </w:rPr>
        <w:t> </w:t>
      </w:r>
      <w:r>
        <w:rPr>
          <w:w w:val="110"/>
        </w:rPr>
        <w:t>Pr(</w:t>
      </w:r>
      <w:r>
        <w:rPr>
          <w:rFonts w:ascii="Arial"/>
          <w:i/>
          <w:w w:val="110"/>
        </w:rPr>
        <w:t>A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1"/>
          <w:w w:val="110"/>
        </w:rPr>
        <w:t>Pr(</w:t>
      </w:r>
      <w:r>
        <w:rPr>
          <w:rFonts w:ascii="Arial"/>
          <w:i/>
          <w:spacing w:val="2"/>
          <w:w w:val="110"/>
        </w:rPr>
        <w:t>B</w:t>
      </w:r>
      <w:r>
        <w:rPr>
          <w:spacing w:val="1"/>
          <w:w w:val="110"/>
        </w:rPr>
        <w:t>)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probabilities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observing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</w:t>
      </w:r>
      <w:r>
        <w:rPr>
          <w:spacing w:val="-5"/>
          <w:w w:val="110"/>
        </w:rPr>
        <w:t> </w:t>
      </w:r>
      <w:r>
        <w:rPr>
          <w:w w:val="110"/>
        </w:rPr>
        <w:t>independently</w:t>
      </w:r>
      <w:r>
        <w:rPr>
          <w:spacing w:val="28"/>
          <w:w w:val="114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1"/>
          <w:w w:val="110"/>
        </w:rPr>
        <w:t> </w:t>
      </w:r>
      <w:r>
        <w:rPr>
          <w:w w:val="110"/>
        </w:rPr>
        <w:t>other;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marginal</w:t>
      </w:r>
      <w:r>
        <w:rPr>
          <w:spacing w:val="11"/>
          <w:w w:val="110"/>
        </w:rPr>
        <w:t> </w:t>
      </w:r>
      <w:r>
        <w:rPr>
          <w:w w:val="110"/>
        </w:rPr>
        <w:t>likelihoods.</w:t>
      </w:r>
      <w:r>
        <w:rPr>
          <w:spacing w:val="39"/>
          <w:w w:val="110"/>
        </w:rPr>
        <w:t> </w:t>
      </w:r>
      <w:r>
        <w:rPr>
          <w:w w:val="110"/>
        </w:rPr>
        <w:t>Pr(</w:t>
      </w:r>
      <w:r>
        <w:rPr>
          <w:rFonts w:ascii="Arial"/>
          <w:i/>
          <w:w w:val="110"/>
        </w:rPr>
        <w:t>A</w:t>
      </w:r>
      <w:r>
        <w:rPr>
          <w:w w:val="110"/>
        </w:rPr>
        <w:t>)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represents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prior,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Pr(</w:t>
      </w:r>
      <w:r>
        <w:rPr>
          <w:rFonts w:ascii="Arial"/>
          <w:i/>
          <w:spacing w:val="2"/>
          <w:w w:val="110"/>
        </w:rPr>
        <w:t>B</w:t>
      </w:r>
      <w:r>
        <w:rPr>
          <w:spacing w:val="1"/>
          <w:w w:val="110"/>
        </w:rPr>
        <w:t>)</w:t>
      </w:r>
      <w:r>
        <w:rPr>
          <w:spacing w:val="24"/>
          <w:w w:val="118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measure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evidence,</w:t>
      </w:r>
      <w:r>
        <w:rPr>
          <w:spacing w:val="9"/>
          <w:w w:val="110"/>
        </w:rPr>
        <w:t> </w:t>
      </w:r>
      <w:r>
        <w:rPr>
          <w:w w:val="110"/>
        </w:rPr>
        <w:t>without</w:t>
      </w:r>
      <w:r>
        <w:rPr>
          <w:spacing w:val="9"/>
          <w:w w:val="110"/>
        </w:rPr>
        <w:t> </w:t>
      </w:r>
      <w:r>
        <w:rPr>
          <w:w w:val="110"/>
        </w:rPr>
        <w:t>conditioning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prior.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318" w:lineRule="exact"/>
        <w:ind w:left="539" w:right="110" w:firstLine="359"/>
        <w:jc w:val="both"/>
      </w:pP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27"/>
          <w:w w:val="105"/>
        </w:rPr>
        <w:t> </w:t>
      </w:r>
      <w:r>
        <w:rPr>
          <w:w w:val="105"/>
        </w:rPr>
        <w:t>statistics,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haracteristic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statistical</w:t>
      </w:r>
      <w:r>
        <w:rPr>
          <w:spacing w:val="27"/>
          <w:w w:val="105"/>
        </w:rPr>
        <w:t> </w:t>
      </w:r>
      <w:r>
        <w:rPr>
          <w:w w:val="105"/>
        </w:rPr>
        <w:t>population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statistical</w:t>
      </w:r>
      <w:r>
        <w:rPr>
          <w:spacing w:val="35"/>
          <w:w w:val="113"/>
        </w:rPr>
        <w:t> </w:t>
      </w:r>
      <w:r>
        <w:rPr>
          <w:spacing w:val="1"/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quantified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parameters,</w:t>
      </w:r>
      <w:r>
        <w:rPr>
          <w:spacing w:val="25"/>
          <w:w w:val="105"/>
        </w:rPr>
        <w:t> </w:t>
      </w:r>
      <w:r>
        <w:rPr>
          <w:w w:val="105"/>
        </w:rPr>
        <w:t>often</w:t>
      </w:r>
      <w:r>
        <w:rPr>
          <w:spacing w:val="22"/>
          <w:w w:val="105"/>
        </w:rPr>
        <w:t> </w:t>
      </w:r>
      <w:r>
        <w:rPr>
          <w:w w:val="105"/>
        </w:rPr>
        <w:t>noted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rFonts w:ascii="Arial" w:hAnsi="Arial"/>
          <w:i/>
          <w:w w:val="105"/>
        </w:rPr>
        <w:t>θ</w:t>
      </w:r>
      <w:r>
        <w:rPr>
          <w:rFonts w:ascii="Arial" w:hAnsi="Arial"/>
          <w:i/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parameter</w:t>
      </w:r>
      <w:r>
        <w:rPr>
          <w:spacing w:val="53"/>
          <w:w w:val="111"/>
        </w:rPr>
        <w:t> </w:t>
      </w:r>
      <w:r>
        <w:rPr>
          <w:spacing w:val="-1"/>
          <w:w w:val="105"/>
        </w:rPr>
        <w:t>vector,</w:t>
      </w:r>
      <w:r>
        <w:rPr>
          <w:spacing w:val="48"/>
          <w:w w:val="105"/>
        </w:rPr>
        <w:t> </w:t>
      </w:r>
      <w:r>
        <w:rPr>
          <w:w w:val="105"/>
        </w:rPr>
        <w:t>where</w:t>
      </w:r>
      <w:r>
        <w:rPr>
          <w:spacing w:val="46"/>
          <w:w w:val="105"/>
        </w:rPr>
        <w:t> </w:t>
      </w:r>
      <w:r>
        <w:rPr>
          <w:rFonts w:ascii="Arial" w:hAnsi="Arial"/>
          <w:i/>
          <w:w w:val="105"/>
        </w:rPr>
        <w:t>θ</w:t>
      </w:r>
      <w:r>
        <w:rPr>
          <w:rFonts w:ascii="Arial" w:hAnsi="Arial"/>
          <w:i/>
          <w:spacing w:val="37"/>
          <w:w w:val="105"/>
        </w:rPr>
        <w:t> </w:t>
      </w:r>
      <w:r>
        <w:rPr>
          <w:w w:val="115"/>
        </w:rPr>
        <w:t>=</w:t>
      </w:r>
      <w:r>
        <w:rPr>
          <w:spacing w:val="27"/>
          <w:w w:val="115"/>
        </w:rPr>
        <w:t> </w:t>
      </w:r>
      <w:r>
        <w:rPr>
          <w:rFonts w:ascii="DejaVu Sans Condensed" w:hAnsi="DejaVu Sans Condensed"/>
          <w:i/>
          <w:spacing w:val="2"/>
          <w:w w:val="105"/>
        </w:rPr>
        <w:t>{</w:t>
      </w:r>
      <w:r>
        <w:rPr>
          <w:rFonts w:ascii="Arial" w:hAnsi="Arial"/>
          <w:i/>
          <w:spacing w:val="2"/>
          <w:w w:val="105"/>
        </w:rPr>
        <w:t>θ</w:t>
      </w:r>
      <w:r>
        <w:rPr>
          <w:rFonts w:ascii="Arial" w:hAnsi="Arial"/>
          <w:i/>
          <w:spacing w:val="1"/>
          <w:w w:val="105"/>
          <w:position w:val="-3"/>
          <w:sz w:val="16"/>
        </w:rPr>
        <w:t>i</w:t>
      </w:r>
      <w:r>
        <w:rPr>
          <w:rFonts w:ascii="Arial" w:hAnsi="Arial"/>
          <w:i/>
          <w:spacing w:val="2"/>
          <w:w w:val="105"/>
        </w:rPr>
        <w:t>...θ</w:t>
      </w:r>
      <w:r>
        <w:rPr>
          <w:rFonts w:ascii="Arial" w:hAnsi="Arial"/>
          <w:i/>
          <w:spacing w:val="2"/>
          <w:w w:val="105"/>
          <w:position w:val="-3"/>
          <w:sz w:val="16"/>
        </w:rPr>
        <w:t>p</w:t>
      </w:r>
      <w:r>
        <w:rPr>
          <w:rFonts w:ascii="DejaVu Sans Condensed" w:hAnsi="DejaVu Sans Condensed"/>
          <w:i/>
          <w:spacing w:val="2"/>
          <w:w w:val="105"/>
        </w:rPr>
        <w:t>}</w:t>
      </w:r>
      <w:r>
        <w:rPr>
          <w:spacing w:val="1"/>
          <w:w w:val="105"/>
        </w:rPr>
        <w:t>.</w:t>
      </w:r>
      <w:r>
        <w:rPr>
          <w:spacing w:val="27"/>
          <w:w w:val="105"/>
        </w:rPr>
        <w:t> </w:t>
      </w:r>
      <w:r>
        <w:rPr>
          <w:spacing w:val="-6"/>
          <w:w w:val="105"/>
        </w:rPr>
        <w:t>F</w:t>
      </w:r>
      <w:r>
        <w:rPr>
          <w:spacing w:val="-7"/>
          <w:w w:val="105"/>
        </w:rPr>
        <w:t>or</w:t>
      </w:r>
      <w:r>
        <w:rPr>
          <w:spacing w:val="45"/>
          <w:w w:val="105"/>
        </w:rPr>
        <w:t> </w:t>
      </w:r>
      <w:r>
        <w:rPr>
          <w:w w:val="105"/>
        </w:rPr>
        <w:t>example,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parameter</w:t>
      </w:r>
      <w:r>
        <w:rPr>
          <w:spacing w:val="45"/>
          <w:w w:val="105"/>
        </w:rPr>
        <w:t> </w:t>
      </w:r>
      <w:r>
        <w:rPr>
          <w:rFonts w:ascii="Arial" w:hAnsi="Arial"/>
          <w:i/>
          <w:w w:val="105"/>
        </w:rPr>
        <w:t>λ</w:t>
      </w:r>
      <w:r>
        <w:rPr>
          <w:rFonts w:ascii="Arial" w:hAnsi="Arial"/>
          <w:i/>
          <w:spacing w:val="42"/>
          <w:w w:val="105"/>
        </w:rPr>
        <w:t> </w:t>
      </w:r>
      <w:r>
        <w:rPr>
          <w:spacing w:val="-1"/>
          <w:w w:val="105"/>
        </w:rPr>
        <w:t>characterised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Poisson</w:t>
      </w:r>
      <w:r>
        <w:rPr>
          <w:spacing w:val="41"/>
          <w:w w:val="117"/>
        </w:rPr>
        <w:t> </w:t>
      </w:r>
      <w:r>
        <w:rPr>
          <w:w w:val="105"/>
        </w:rPr>
        <w:t>distribution,</w:t>
      </w:r>
      <w:r>
        <w:rPr>
          <w:spacing w:val="34"/>
          <w:w w:val="105"/>
        </w:rPr>
        <w:t> </w:t>
      </w:r>
      <w:r>
        <w:rPr>
          <w:w w:val="105"/>
        </w:rPr>
        <w:t>where</w:t>
      </w:r>
      <w:r>
        <w:rPr>
          <w:spacing w:val="35"/>
          <w:w w:val="105"/>
        </w:rPr>
        <w:t> </w:t>
      </w:r>
      <w:r>
        <w:rPr>
          <w:rFonts w:ascii="Arial" w:hAnsi="Arial"/>
          <w:i/>
          <w:w w:val="105"/>
        </w:rPr>
        <w:t>λ</w:t>
      </w:r>
      <w:r>
        <w:rPr>
          <w:rFonts w:ascii="Arial" w:hAnsi="Arial"/>
          <w:i/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interpreted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average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events</w:t>
      </w:r>
      <w:r>
        <w:rPr>
          <w:spacing w:val="35"/>
          <w:w w:val="105"/>
        </w:rPr>
        <w:t> </w:t>
      </w:r>
      <w:r>
        <w:rPr>
          <w:spacing w:val="1"/>
          <w:w w:val="105"/>
        </w:rPr>
        <w:t>per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interval.</w:t>
      </w:r>
      <w:r>
        <w:rPr>
          <w:spacing w:val="37"/>
          <w:w w:val="110"/>
        </w:rPr>
        <w:t> </w:t>
      </w:r>
      <w:r>
        <w:rPr>
          <w:w w:val="105"/>
        </w:rPr>
        <w:t>The</w:t>
      </w:r>
      <w:r>
        <w:rPr>
          <w:spacing w:val="53"/>
          <w:w w:val="105"/>
        </w:rPr>
        <w:t> </w:t>
      </w:r>
      <w:r>
        <w:rPr>
          <w:spacing w:val="-1"/>
          <w:w w:val="105"/>
        </w:rPr>
        <w:t>probability</w:t>
      </w:r>
      <w:r>
        <w:rPr>
          <w:spacing w:val="54"/>
          <w:w w:val="105"/>
        </w:rPr>
        <w:t> </w:t>
      </w:r>
      <w:r>
        <w:rPr>
          <w:w w:val="105"/>
        </w:rPr>
        <w:t>distribution</w:t>
      </w:r>
      <w:r>
        <w:rPr>
          <w:spacing w:val="54"/>
          <w:w w:val="105"/>
        </w:rPr>
        <w:t> </w:t>
      </w:r>
      <w:r>
        <w:rPr>
          <w:w w:val="105"/>
        </w:rPr>
        <w:t>function</w:t>
      </w:r>
      <w:r>
        <w:rPr>
          <w:spacing w:val="55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Poisson</w:t>
      </w:r>
      <w:r>
        <w:rPr>
          <w:spacing w:val="54"/>
          <w:w w:val="105"/>
        </w:rPr>
        <w:t> </w:t>
      </w:r>
      <w:r>
        <w:rPr>
          <w:w w:val="105"/>
        </w:rPr>
        <w:t>can</w:t>
      </w:r>
      <w:r>
        <w:rPr>
          <w:spacing w:val="55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given</w:t>
      </w:r>
      <w:r>
        <w:rPr>
          <w:spacing w:val="54"/>
          <w:w w:val="105"/>
        </w:rPr>
        <w:t> </w:t>
      </w:r>
      <w:r>
        <w:rPr>
          <w:w w:val="105"/>
        </w:rPr>
        <w:t>an</w:t>
      </w:r>
      <w:r>
        <w:rPr>
          <w:spacing w:val="54"/>
          <w:w w:val="105"/>
        </w:rPr>
        <w:t> </w:t>
      </w:r>
      <w:r>
        <w:rPr>
          <w:w w:val="105"/>
        </w:rPr>
        <w:t>equation</w:t>
      </w:r>
      <w:r>
        <w:rPr>
          <w:spacing w:val="55"/>
          <w:w w:val="105"/>
        </w:rPr>
        <w:t> </w:t>
      </w:r>
      <w:r>
        <w:rPr>
          <w:w w:val="105"/>
        </w:rPr>
        <w:t>with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19"/>
        </w:rPr>
        <w:t> </w:t>
      </w:r>
      <w:r>
        <w:rPr>
          <w:w w:val="105"/>
        </w:rPr>
        <w:t>parameter</w:t>
      </w:r>
      <w:r>
        <w:rPr>
          <w:spacing w:val="46"/>
          <w:w w:val="105"/>
        </w:rPr>
        <w:t> </w:t>
      </w:r>
      <w:r>
        <w:rPr>
          <w:rFonts w:ascii="Arial" w:hAnsi="Arial"/>
          <w:i/>
          <w:w w:val="105"/>
        </w:rPr>
        <w:t>λ</w:t>
      </w:r>
      <w:r>
        <w:rPr>
          <w:rFonts w:ascii="Arial" w:hAnsi="Arial"/>
          <w:i/>
          <w:spacing w:val="42"/>
          <w:w w:val="105"/>
        </w:rPr>
        <w:t> </w:t>
      </w:r>
      <w:r>
        <w:rPr>
          <w:w w:val="105"/>
        </w:rPr>
        <w:t>and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spacing w:val="-2"/>
          <w:w w:val="105"/>
        </w:rPr>
        <w:t>vector</w:t>
      </w:r>
      <w:r>
        <w:rPr>
          <w:spacing w:val="48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observed</w:t>
      </w:r>
      <w:r>
        <w:rPr>
          <w:spacing w:val="46"/>
          <w:w w:val="105"/>
        </w:rPr>
        <w:t> </w:t>
      </w:r>
      <w:r>
        <w:rPr>
          <w:w w:val="105"/>
        </w:rPr>
        <w:t>data</w:t>
      </w:r>
      <w:r>
        <w:rPr>
          <w:spacing w:val="46"/>
          <w:w w:val="105"/>
        </w:rPr>
        <w:t> </w:t>
      </w:r>
      <w:r>
        <w:rPr>
          <w:w w:val="105"/>
        </w:rPr>
        <w:t>as:</w:t>
      </w:r>
      <w:r>
        <w:rPr/>
      </w:r>
    </w:p>
    <w:p>
      <w:pPr>
        <w:spacing w:after="0" w:line="318" w:lineRule="exact"/>
        <w:jc w:val="both"/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7"/>
        <w:rPr>
          <w:rFonts w:ascii="PMingLiU" w:hAnsi="PMingLiU" w:cs="PMingLiU" w:eastAsia="PMingLiU"/>
          <w:sz w:val="25"/>
          <w:szCs w:val="25"/>
        </w:rPr>
      </w:pPr>
    </w:p>
    <w:p>
      <w:pPr>
        <w:spacing w:before="0"/>
        <w:ind w:left="0" w:right="0" w:firstLine="0"/>
        <w:jc w:val="right"/>
        <w:rPr>
          <w:rFonts w:ascii="PMingLiU" w:hAnsi="PMingLiU" w:cs="PMingLiU" w:eastAsia="PMingLiU"/>
          <w:sz w:val="24"/>
          <w:szCs w:val="24"/>
        </w:rPr>
      </w:pPr>
      <w:r>
        <w:rPr>
          <w:rFonts w:ascii="Arial"/>
          <w:i/>
          <w:w w:val="115"/>
          <w:sz w:val="24"/>
        </w:rPr>
        <w:t>P</w:t>
      </w:r>
      <w:r>
        <w:rPr>
          <w:rFonts w:ascii="Arial"/>
          <w:i/>
          <w:spacing w:val="-14"/>
          <w:w w:val="115"/>
          <w:sz w:val="24"/>
        </w:rPr>
        <w:t> </w:t>
      </w:r>
      <w:r>
        <w:rPr>
          <w:rFonts w:ascii="PMingLiU"/>
          <w:w w:val="120"/>
          <w:sz w:val="24"/>
        </w:rPr>
        <w:t>(</w:t>
      </w:r>
      <w:r>
        <w:rPr>
          <w:rFonts w:ascii="Arial"/>
          <w:i/>
          <w:w w:val="120"/>
          <w:sz w:val="24"/>
        </w:rPr>
        <w:t>x</w:t>
      </w:r>
      <w:r>
        <w:rPr>
          <w:rFonts w:ascii="PMingLiU"/>
          <w:w w:val="120"/>
          <w:sz w:val="24"/>
        </w:rPr>
        <w:t>)</w:t>
      </w:r>
      <w:r>
        <w:rPr>
          <w:rFonts w:ascii="PMingLiU"/>
          <w:spacing w:val="-16"/>
          <w:w w:val="120"/>
          <w:sz w:val="24"/>
        </w:rPr>
        <w:t> </w:t>
      </w:r>
      <w:r>
        <w:rPr>
          <w:rFonts w:ascii="PMingLiU"/>
          <w:w w:val="120"/>
          <w:sz w:val="24"/>
        </w:rPr>
        <w:t>=</w:t>
      </w:r>
      <w:r>
        <w:rPr>
          <w:rFonts w:ascii="PMingLiU"/>
          <w:sz w:val="24"/>
        </w:rPr>
      </w:r>
    </w:p>
    <w:p>
      <w:pPr>
        <w:spacing w:line="244" w:lineRule="auto" w:before="202"/>
        <w:ind w:left="246" w:right="0" w:hanging="19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w w:val="110"/>
        </w:rPr>
        <w:br w:type="column"/>
      </w:r>
      <w:r>
        <w:rPr>
          <w:rFonts w:ascii="Arial" w:hAnsi="Arial" w:cs="Arial" w:eastAsia="Arial"/>
          <w:i/>
          <w:spacing w:val="1"/>
          <w:w w:val="110"/>
          <w:position w:val="-8"/>
          <w:sz w:val="24"/>
          <w:szCs w:val="24"/>
        </w:rPr>
        <w:t>e</w:t>
      </w:r>
      <w:r>
        <w:rPr>
          <w:rFonts w:ascii="Arial" w:hAnsi="Arial" w:cs="Arial" w:eastAsia="Arial"/>
          <w:i/>
          <w:w w:val="110"/>
          <w:sz w:val="16"/>
          <w:szCs w:val="16"/>
        </w:rPr>
        <w:t>−</w:t>
      </w:r>
      <w:r>
        <w:rPr>
          <w:rFonts w:ascii="Arial" w:hAnsi="Arial" w:cs="Arial" w:eastAsia="Arial"/>
          <w:i/>
          <w:w w:val="110"/>
          <w:sz w:val="16"/>
          <w:szCs w:val="16"/>
        </w:rPr>
        <w:t>λ</w:t>
      </w:r>
      <w:r>
        <w:rPr>
          <w:rFonts w:ascii="Arial" w:hAnsi="Arial" w:cs="Arial" w:eastAsia="Arial"/>
          <w:i/>
          <w:w w:val="110"/>
          <w:position w:val="-8"/>
          <w:sz w:val="24"/>
          <w:szCs w:val="24"/>
        </w:rPr>
        <w:t>λ</w:t>
      </w:r>
      <w:r>
        <w:rPr>
          <w:rFonts w:ascii="Arial" w:hAnsi="Arial" w:cs="Arial" w:eastAsia="Arial"/>
          <w:i/>
          <w:w w:val="110"/>
          <w:sz w:val="16"/>
          <w:szCs w:val="16"/>
        </w:rPr>
        <w:t>x</w:t>
      </w:r>
      <w:r>
        <w:rPr>
          <w:rFonts w:ascii="Arial" w:hAnsi="Arial" w:cs="Arial" w:eastAsia="Arial"/>
          <w:i/>
          <w:spacing w:val="24"/>
          <w:w w:val="119"/>
          <w:sz w:val="16"/>
          <w:szCs w:val="16"/>
        </w:rPr>
        <w:t> </w:t>
      </w:r>
      <w:r>
        <w:rPr>
          <w:rFonts w:ascii="Arial" w:hAnsi="Arial" w:cs="Arial" w:eastAsia="Arial"/>
          <w:i/>
          <w:w w:val="110"/>
          <w:sz w:val="24"/>
          <w:szCs w:val="24"/>
        </w:rPr>
        <w:t>x</w:t>
      </w:r>
      <w:r>
        <w:rPr>
          <w:rFonts w:ascii="PMingLiU" w:hAnsi="PMingLiU" w:cs="PMingLiU" w:eastAsia="PMingLiU"/>
          <w:w w:val="110"/>
          <w:sz w:val="24"/>
          <w:szCs w:val="24"/>
        </w:rPr>
        <w:t>!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9"/>
        <w:rPr>
          <w:rFonts w:ascii="PMingLiU" w:hAnsi="PMingLiU" w:cs="PMingLiU" w:eastAsia="PMingLiU"/>
          <w:sz w:val="22"/>
          <w:szCs w:val="22"/>
        </w:rPr>
      </w:pPr>
      <w:r>
        <w:rPr/>
        <w:br w:type="column"/>
      </w:r>
      <w:r>
        <w:rPr>
          <w:rFonts w:ascii="PMingLiU"/>
          <w:sz w:val="22"/>
        </w:rPr>
      </w:r>
    </w:p>
    <w:p>
      <w:pPr>
        <w:tabs>
          <w:tab w:pos="3176" w:val="left" w:leader="none"/>
        </w:tabs>
        <w:spacing w:before="0"/>
        <w:ind w:left="-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group style="position:absolute;margin-left:284.695007pt;margin-top:12.21452pt;width:29.55pt;height:.1pt;mso-position-horizontal-relative:page;mso-position-vertical-relative:paragraph;z-index:-499648" coordorigin="5694,244" coordsize="591,2">
            <v:shape style="position:absolute;left:5694;top:244;width:591;height:2" coordorigin="5694,244" coordsize="591,0" path="m5694,244l6285,244e" filled="false" stroked="true" strokeweight=".478pt" strokecolor="#000000">
              <v:path arrowok="t"/>
            </v:shape>
            <w10:wrap type="none"/>
          </v:group>
        </w:pict>
      </w:r>
      <w:r>
        <w:rPr>
          <w:rFonts w:ascii="Arial"/>
          <w:i/>
          <w:w w:val="95"/>
          <w:position w:val="-3"/>
          <w:sz w:val="24"/>
        </w:rPr>
        <w:t>.</w:t>
        <w:tab/>
      </w:r>
      <w:r>
        <w:rPr>
          <w:rFonts w:ascii="PMingLiU"/>
          <w:w w:val="110"/>
          <w:sz w:val="24"/>
        </w:rPr>
        <w:t>(1.4)</w:t>
      </w:r>
      <w:r>
        <w:rPr>
          <w:rFonts w:ascii="PMingLiU"/>
          <w:sz w:val="24"/>
        </w:rPr>
      </w:r>
    </w:p>
    <w:p>
      <w:pPr>
        <w:spacing w:after="0"/>
        <w:jc w:val="left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280" w:right="1720"/>
          <w:cols w:num="3" w:equalWidth="0">
            <w:col w:w="4324" w:space="40"/>
            <w:col w:w="632" w:space="40"/>
            <w:col w:w="4204"/>
          </w:cols>
        </w:sectPr>
      </w:pPr>
    </w:p>
    <w:p>
      <w:pPr>
        <w:pStyle w:val="BodyText"/>
        <w:spacing w:line="240" w:lineRule="auto" w:before="17"/>
        <w:ind w:left="137" w:right="111" w:firstLine="351"/>
        <w:jc w:val="left"/>
      </w:pPr>
      <w:r>
        <w:rPr>
          <w:w w:val="115"/>
        </w:rPr>
        <w:t>If</w:t>
      </w:r>
      <w:r>
        <w:rPr>
          <w:spacing w:val="5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5"/>
          <w:w w:val="115"/>
        </w:rPr>
        <w:t> </w:t>
      </w:r>
      <w:r>
        <w:rPr>
          <w:w w:val="115"/>
        </w:rPr>
        <w:t>consider</w:t>
      </w:r>
      <w:r>
        <w:rPr>
          <w:spacing w:val="6"/>
          <w:w w:val="115"/>
        </w:rPr>
        <w:t> </w:t>
      </w:r>
      <w:r>
        <w:rPr>
          <w:w w:val="105"/>
        </w:rPr>
        <w:t>Θ</w:t>
      </w:r>
      <w:r>
        <w:rPr>
          <w:spacing w:val="12"/>
          <w:w w:val="105"/>
        </w:rPr>
        <w:t> </w:t>
      </w:r>
      <w:r>
        <w:rPr>
          <w:w w:val="115"/>
        </w:rPr>
        <w:t>as</w:t>
      </w:r>
      <w:r>
        <w:rPr>
          <w:spacing w:val="5"/>
          <w:w w:val="115"/>
        </w:rPr>
        <w:t> </w:t>
      </w:r>
      <w:r>
        <w:rPr>
          <w:w w:val="115"/>
        </w:rPr>
        <w:t>our</w:t>
      </w:r>
      <w:r>
        <w:rPr>
          <w:spacing w:val="5"/>
          <w:w w:val="115"/>
        </w:rPr>
        <w:t> </w:t>
      </w:r>
      <w:r>
        <w:rPr>
          <w:w w:val="115"/>
        </w:rPr>
        <w:t>parameter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rFonts w:ascii="Arial" w:hAnsi="Arial"/>
          <w:i/>
          <w:w w:val="115"/>
        </w:rPr>
        <w:t>X</w:t>
      </w:r>
      <w:r>
        <w:rPr>
          <w:rFonts w:ascii="Arial" w:hAnsi="Arial"/>
          <w:i/>
          <w:spacing w:val="17"/>
          <w:w w:val="115"/>
        </w:rPr>
        <w:t> </w:t>
      </w:r>
      <w:r>
        <w:rPr>
          <w:w w:val="115"/>
        </w:rPr>
        <w:t>as</w:t>
      </w:r>
      <w:r>
        <w:rPr>
          <w:spacing w:val="6"/>
          <w:w w:val="115"/>
        </w:rPr>
        <w:t> </w:t>
      </w:r>
      <w:r>
        <w:rPr>
          <w:w w:val="115"/>
        </w:rPr>
        <w:t>our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ations,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terms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27"/>
          <w:w w:val="120"/>
        </w:rPr>
        <w:t> </w:t>
      </w:r>
      <w:r>
        <w:rPr>
          <w:w w:val="115"/>
        </w:rPr>
        <w:t>generalised</w:t>
      </w:r>
      <w:r>
        <w:rPr>
          <w:spacing w:val="-27"/>
          <w:w w:val="115"/>
        </w:rPr>
        <w:t> </w:t>
      </w:r>
      <w:r>
        <w:rPr>
          <w:w w:val="115"/>
        </w:rPr>
        <w:t>distribution</w:t>
      </w:r>
      <w:r>
        <w:rPr>
          <w:spacing w:val="-27"/>
          <w:w w:val="115"/>
        </w:rPr>
        <w:t> </w:t>
      </w:r>
      <w:r>
        <w:rPr>
          <w:w w:val="115"/>
        </w:rPr>
        <w:t>function,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the</w:t>
      </w:r>
      <w:r>
        <w:rPr>
          <w:spacing w:val="-2"/>
          <w:w w:val="115"/>
        </w:rPr>
        <w:t>orem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w w:val="115"/>
        </w:rPr>
        <w:t>express</w:t>
      </w:r>
      <w:r>
        <w:rPr>
          <w:spacing w:val="-26"/>
          <w:w w:val="115"/>
        </w:rPr>
        <w:t> </w:t>
      </w:r>
      <w:r>
        <w:rPr>
          <w:w w:val="115"/>
        </w:rPr>
        <w:t>as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17"/>
          <w:szCs w:val="17"/>
        </w:rPr>
      </w:pPr>
    </w:p>
    <w:p>
      <w:pPr>
        <w:spacing w:line="257" w:lineRule="exact" w:before="0"/>
        <w:ind w:left="341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/>
          <w:i/>
          <w:w w:val="172"/>
          <w:sz w:val="24"/>
        </w:rPr>
      </w:r>
      <w:r>
        <w:rPr>
          <w:rFonts w:ascii="Arial" w:hAnsi="Arial"/>
          <w:i/>
          <w:spacing w:val="1"/>
          <w:w w:val="110"/>
          <w:sz w:val="24"/>
          <w:u w:val="single" w:color="00000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  <w:u w:val="single" w:color="000000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  <w:u w:val="single" w:color="000000"/>
        </w:rPr>
        <w:t>|</w:t>
      </w:r>
      <w:r>
        <w:rPr>
          <w:rFonts w:ascii="PMingLiU" w:hAnsi="PMingLiU"/>
          <w:spacing w:val="4"/>
          <w:w w:val="110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(</w:t>
      </w:r>
      <w:r>
        <w:rPr>
          <w:rFonts w:ascii="Arial" w:hAnsi="Arial"/>
          <w:i/>
          <w:spacing w:val="3"/>
          <w:w w:val="110"/>
          <w:sz w:val="24"/>
          <w:u w:val="single" w:color="000000"/>
        </w:rPr>
        <w:t>x,</w:t>
      </w:r>
      <w:r>
        <w:rPr>
          <w:rFonts w:ascii="Arial" w:hAnsi="Arial"/>
          <w:i/>
          <w:spacing w:val="-40"/>
          <w:w w:val="110"/>
          <w:sz w:val="24"/>
          <w:u w:val="single" w:color="000000"/>
        </w:rPr>
        <w:t> </w:t>
      </w:r>
      <w:r>
        <w:rPr>
          <w:rFonts w:ascii="Times New Roman" w:hAnsi="Times New Roman"/>
          <w:spacing w:val="-40"/>
          <w:w w:val="110"/>
          <w:sz w:val="24"/>
          <w:u w:val="single" w:color="000000"/>
        </w:rPr>
      </w:r>
      <w:r>
        <w:rPr>
          <w:rFonts w:ascii="Arial" w:hAnsi="Arial"/>
          <w:i/>
          <w:spacing w:val="3"/>
          <w:w w:val="110"/>
          <w:sz w:val="24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)</w:t>
      </w:r>
      <w:r>
        <w:rPr>
          <w:rFonts w:ascii="PMingLiU" w:hAnsi="PMingLiU"/>
          <w:w w:val="120"/>
          <w:sz w:val="24"/>
        </w:rPr>
      </w:r>
      <w:r>
        <w:rPr>
          <w:rFonts w:ascii="PMingLiU" w:hAnsi="PMingLiU"/>
          <w:sz w:val="24"/>
        </w:rPr>
      </w:r>
    </w:p>
    <w:p>
      <w:pPr>
        <w:spacing w:after="0" w:line="257" w:lineRule="exact"/>
        <w:jc w:val="center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280" w:right="1720"/>
        </w:sectPr>
      </w:pPr>
    </w:p>
    <w:p>
      <w:pPr>
        <w:spacing w:line="253" w:lineRule="exact" w:before="0"/>
        <w:ind w:left="0" w:right="0" w:firstLine="0"/>
        <w:jc w:val="right"/>
        <w:rPr>
          <w:rFonts w:ascii="PMingLiU" w:hAnsi="PMingLiU" w:cs="PMingLiU" w:eastAsia="PMingLiU"/>
          <w:sz w:val="24"/>
          <w:szCs w:val="24"/>
        </w:rPr>
      </w:pPr>
      <w:bookmarkStart w:name="_bookmark13" w:id="29"/>
      <w:bookmarkEnd w:id="29"/>
      <w:r>
        <w:rPr/>
      </w:r>
      <w:r>
        <w:rPr>
          <w:rFonts w:ascii="Arial" w:hAnsi="Arial"/>
          <w:i/>
          <w:w w:val="115"/>
          <w:sz w:val="24"/>
        </w:rPr>
        <w:t>f</w:t>
      </w:r>
      <w:r>
        <w:rPr>
          <w:rFonts w:ascii="PMingLiU" w:hAnsi="PMingLiU"/>
          <w:w w:val="115"/>
          <w:position w:val="-3"/>
          <w:sz w:val="16"/>
        </w:rPr>
        <w:t>Θ</w:t>
      </w:r>
      <w:r>
        <w:rPr>
          <w:rFonts w:ascii="Arial" w:hAnsi="Arial"/>
          <w:i/>
          <w:w w:val="115"/>
          <w:position w:val="-3"/>
          <w:sz w:val="16"/>
        </w:rPr>
        <w:t>|</w:t>
      </w:r>
      <w:r>
        <w:rPr>
          <w:rFonts w:ascii="Arial" w:hAnsi="Arial"/>
          <w:i/>
          <w:w w:val="115"/>
          <w:position w:val="-3"/>
          <w:sz w:val="16"/>
        </w:rPr>
        <w:t>X</w:t>
      </w:r>
      <w:r>
        <w:rPr>
          <w:rFonts w:ascii="Arial" w:hAnsi="Arial"/>
          <w:i/>
          <w:spacing w:val="-34"/>
          <w:w w:val="115"/>
          <w:position w:val="-3"/>
          <w:sz w:val="16"/>
        </w:rPr>
        <w:t> </w:t>
      </w:r>
      <w:r>
        <w:rPr>
          <w:rFonts w:ascii="PMingLiU" w:hAnsi="PMingLiU"/>
          <w:w w:val="115"/>
          <w:sz w:val="24"/>
        </w:rPr>
        <w:t>(</w:t>
      </w:r>
      <w:r>
        <w:rPr>
          <w:rFonts w:ascii="Arial" w:hAnsi="Arial"/>
          <w:i/>
          <w:spacing w:val="1"/>
          <w:w w:val="115"/>
          <w:sz w:val="24"/>
        </w:rPr>
        <w:t>θ</w:t>
      </w:r>
      <w:r>
        <w:rPr>
          <w:rFonts w:ascii="DejaVu Sans Condensed" w:hAnsi="DejaVu Sans Condensed"/>
          <w:i/>
          <w:spacing w:val="1"/>
          <w:w w:val="115"/>
          <w:sz w:val="24"/>
        </w:rPr>
        <w:t>|</w:t>
      </w:r>
      <w:r>
        <w:rPr>
          <w:rFonts w:ascii="Arial" w:hAnsi="Arial"/>
          <w:i/>
          <w:spacing w:val="1"/>
          <w:w w:val="115"/>
          <w:sz w:val="24"/>
        </w:rPr>
        <w:t>x</w:t>
      </w:r>
      <w:r>
        <w:rPr>
          <w:rFonts w:ascii="PMingLiU" w:hAnsi="PMingLiU"/>
          <w:w w:val="115"/>
          <w:sz w:val="24"/>
        </w:rPr>
        <w:t>)</w:t>
      </w:r>
      <w:r>
        <w:rPr>
          <w:rFonts w:ascii="PMingLiU" w:hAnsi="PMingLiU"/>
          <w:spacing w:val="-20"/>
          <w:w w:val="115"/>
          <w:sz w:val="24"/>
        </w:rPr>
        <w:t> </w:t>
      </w:r>
      <w:r>
        <w:rPr>
          <w:rFonts w:ascii="PMingLiU" w:hAnsi="PMingLiU"/>
          <w:w w:val="115"/>
          <w:sz w:val="24"/>
        </w:rPr>
        <w:t>=</w:t>
      </w:r>
      <w:r>
        <w:rPr>
          <w:rFonts w:ascii="PMingLiU" w:hAnsi="PMingLiU"/>
          <w:sz w:val="24"/>
        </w:rPr>
      </w:r>
    </w:p>
    <w:p>
      <w:pPr>
        <w:spacing w:before="77"/>
        <w:ind w:left="250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w w:val="130"/>
        </w:rPr>
        <w:br w:type="column"/>
      </w:r>
      <w:r>
        <w:rPr>
          <w:rFonts w:ascii="Arial"/>
          <w:i/>
          <w:w w:val="130"/>
          <w:sz w:val="24"/>
        </w:rPr>
        <w:t>f</w:t>
      </w:r>
      <w:r>
        <w:rPr>
          <w:rFonts w:ascii="Arial"/>
          <w:i/>
          <w:w w:val="130"/>
          <w:position w:val="-3"/>
          <w:sz w:val="16"/>
        </w:rPr>
        <w:t>X</w:t>
      </w:r>
      <w:r>
        <w:rPr>
          <w:rFonts w:ascii="Arial"/>
          <w:i/>
          <w:spacing w:val="-47"/>
          <w:w w:val="130"/>
          <w:position w:val="-3"/>
          <w:sz w:val="16"/>
        </w:rPr>
        <w:t> </w:t>
      </w:r>
      <w:r>
        <w:rPr>
          <w:rFonts w:ascii="PMingLiU"/>
          <w:w w:val="130"/>
          <w:sz w:val="24"/>
        </w:rPr>
        <w:t>(</w:t>
      </w:r>
      <w:r>
        <w:rPr>
          <w:rFonts w:ascii="Arial"/>
          <w:i/>
          <w:w w:val="130"/>
          <w:sz w:val="24"/>
        </w:rPr>
        <w:t>x</w:t>
      </w:r>
      <w:r>
        <w:rPr>
          <w:rFonts w:ascii="PMingLiU"/>
          <w:w w:val="130"/>
          <w:sz w:val="24"/>
        </w:rPr>
        <w:t>)</w:t>
      </w:r>
      <w:r>
        <w:rPr>
          <w:rFonts w:ascii="PMingLiU"/>
          <w:sz w:val="24"/>
        </w:rPr>
      </w: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  <w:r>
        <w:rPr/>
        <w:br w:type="column"/>
      </w:r>
      <w:r>
        <w:rPr>
          <w:rFonts w:ascii="PMingLiU"/>
          <w:sz w:val="18"/>
        </w:rPr>
      </w:r>
    </w:p>
    <w:p>
      <w:pPr>
        <w:pStyle w:val="BodyText"/>
        <w:spacing w:line="246" w:lineRule="exact"/>
        <w:ind w:left="0" w:right="545"/>
        <w:jc w:val="right"/>
      </w:pPr>
      <w:r>
        <w:rPr>
          <w:w w:val="110"/>
        </w:rPr>
        <w:t>(1.5)</w:t>
      </w:r>
      <w:r>
        <w:rPr/>
      </w:r>
    </w:p>
    <w:p>
      <w:pPr>
        <w:spacing w:after="0" w:line="246" w:lineRule="exact"/>
        <w:jc w:val="right"/>
        <w:sectPr>
          <w:type w:val="continuous"/>
          <w:pgSz w:w="12240" w:h="15840"/>
          <w:pgMar w:top="1500" w:bottom="280" w:left="1280" w:right="1720"/>
          <w:cols w:num="3" w:equalWidth="0">
            <w:col w:w="4205" w:space="40"/>
            <w:col w:w="843" w:space="121"/>
            <w:col w:w="4031"/>
          </w:cols>
        </w:sectPr>
      </w:pPr>
    </w:p>
    <w:p>
      <w:pPr>
        <w:spacing w:line="322" w:lineRule="exact" w:before="0"/>
        <w:ind w:left="584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PMingLiU" w:hAnsi="PMingLiU"/>
          <w:w w:val="110"/>
          <w:position w:val="-16"/>
          <w:sz w:val="24"/>
        </w:rPr>
        <w:t>=</w:t>
      </w:r>
      <w:r>
        <w:rPr>
          <w:rFonts w:ascii="PMingLiU" w:hAnsi="PMingLiU"/>
          <w:spacing w:val="33"/>
          <w:w w:val="110"/>
          <w:position w:val="-16"/>
          <w:sz w:val="24"/>
        </w:rPr>
        <w:t> </w:t>
      </w:r>
      <w:r>
        <w:rPr>
          <w:rFonts w:ascii="Arial" w:hAnsi="Arial"/>
          <w:i/>
          <w:spacing w:val="33"/>
          <w:w w:val="110"/>
          <w:sz w:val="24"/>
        </w:rPr>
      </w:r>
      <w:r>
        <w:rPr>
          <w:rFonts w:ascii="Arial" w:hAnsi="Arial"/>
          <w:i/>
          <w:spacing w:val="1"/>
          <w:w w:val="110"/>
          <w:sz w:val="24"/>
          <w:u w:val="single" w:color="00000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  <w:u w:val="single" w:color="000000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  <w:u w:val="single" w:color="000000"/>
        </w:rPr>
        <w:t>|</w:t>
      </w:r>
      <w:r>
        <w:rPr>
          <w:rFonts w:ascii="PMingLiU" w:hAnsi="PMingLiU"/>
          <w:spacing w:val="4"/>
          <w:w w:val="110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(</w:t>
      </w:r>
      <w:r>
        <w:rPr>
          <w:rFonts w:ascii="Arial" w:hAnsi="Arial"/>
          <w:i/>
          <w:spacing w:val="3"/>
          <w:w w:val="110"/>
          <w:sz w:val="24"/>
          <w:u w:val="single" w:color="000000"/>
        </w:rPr>
        <w:t>x</w:t>
      </w:r>
      <w:r>
        <w:rPr>
          <w:rFonts w:ascii="DejaVu Sans Condensed" w:hAnsi="DejaVu Sans Condensed"/>
          <w:i/>
          <w:spacing w:val="3"/>
          <w:w w:val="110"/>
          <w:sz w:val="24"/>
          <w:u w:val="single" w:color="000000"/>
        </w:rPr>
        <w:t>|</w:t>
      </w:r>
      <w:r>
        <w:rPr>
          <w:rFonts w:ascii="Arial" w:hAnsi="Arial"/>
          <w:i/>
          <w:spacing w:val="3"/>
          <w:w w:val="110"/>
          <w:sz w:val="24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)</w:t>
      </w:r>
      <w:r>
        <w:rPr>
          <w:rFonts w:ascii="Arial" w:hAnsi="Arial"/>
          <w:i/>
          <w:spacing w:val="1"/>
          <w:w w:val="110"/>
          <w:sz w:val="24"/>
          <w:u w:val="single" w:color="000000"/>
        </w:rPr>
        <w:t>f</w:t>
      </w:r>
      <w:r>
        <w:rPr>
          <w:rFonts w:ascii="PMingLiU" w:hAnsi="PMingLiU"/>
          <w:spacing w:val="4"/>
          <w:w w:val="110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(</w:t>
      </w:r>
      <w:r>
        <w:rPr>
          <w:rFonts w:ascii="Arial" w:hAnsi="Arial"/>
          <w:i/>
          <w:spacing w:val="3"/>
          <w:w w:val="110"/>
          <w:sz w:val="24"/>
          <w:u w:val="single" w:color="000000"/>
        </w:rPr>
        <w:t>θ</w:t>
      </w:r>
      <w:r>
        <w:rPr>
          <w:rFonts w:ascii="PMingLiU" w:hAnsi="PMingLiU"/>
          <w:spacing w:val="2"/>
          <w:w w:val="110"/>
          <w:sz w:val="24"/>
          <w:u w:val="single" w:color="000000"/>
        </w:rPr>
        <w:t>)</w:t>
      </w:r>
      <w:r>
        <w:rPr>
          <w:rFonts w:ascii="PMingLiU" w:hAnsi="PMingLiU"/>
          <w:w w:val="120"/>
          <w:sz w:val="24"/>
        </w:rPr>
      </w:r>
      <w:r>
        <w:rPr>
          <w:rFonts w:ascii="PMingLiU" w:hAnsi="PMingLiU"/>
          <w:sz w:val="24"/>
        </w:rPr>
      </w:r>
    </w:p>
    <w:p>
      <w:pPr>
        <w:spacing w:line="265" w:lineRule="exact" w:before="0"/>
        <w:ind w:left="857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/>
          <w:i/>
          <w:w w:val="130"/>
          <w:sz w:val="24"/>
        </w:rPr>
        <w:t>f</w:t>
      </w:r>
      <w:r>
        <w:rPr>
          <w:rFonts w:ascii="Arial"/>
          <w:i/>
          <w:w w:val="130"/>
          <w:position w:val="-3"/>
          <w:sz w:val="16"/>
        </w:rPr>
        <w:t>X</w:t>
      </w:r>
      <w:r>
        <w:rPr>
          <w:rFonts w:ascii="Arial"/>
          <w:i/>
          <w:spacing w:val="-47"/>
          <w:w w:val="130"/>
          <w:position w:val="-3"/>
          <w:sz w:val="16"/>
        </w:rPr>
        <w:t> </w:t>
      </w:r>
      <w:r>
        <w:rPr>
          <w:rFonts w:ascii="PMingLiU"/>
          <w:w w:val="130"/>
          <w:sz w:val="24"/>
        </w:rPr>
        <w:t>(</w:t>
      </w:r>
      <w:r>
        <w:rPr>
          <w:rFonts w:ascii="Arial"/>
          <w:i/>
          <w:w w:val="130"/>
          <w:sz w:val="24"/>
        </w:rPr>
        <w:t>x</w:t>
      </w:r>
      <w:r>
        <w:rPr>
          <w:rFonts w:ascii="PMingLiU"/>
          <w:w w:val="130"/>
          <w:sz w:val="24"/>
        </w:rPr>
        <w:t>)</w:t>
      </w:r>
      <w:r>
        <w:rPr>
          <w:rFonts w:ascii="PMingLiU"/>
          <w:sz w:val="24"/>
        </w:rPr>
      </w:r>
    </w:p>
    <w:p>
      <w:pPr>
        <w:pStyle w:val="BodyText"/>
        <w:spacing w:line="318" w:lineRule="exact" w:before="84"/>
        <w:ind w:left="137" w:right="537" w:firstLine="351"/>
        <w:jc w:val="both"/>
      </w:pPr>
      <w:r>
        <w:rPr>
          <w:spacing w:val="-7"/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equation</w:t>
      </w:r>
      <w:r>
        <w:rPr>
          <w:spacing w:val="15"/>
          <w:w w:val="110"/>
        </w:rPr>
        <w:t> </w:t>
      </w:r>
      <w:hyperlink w:history="true" w:anchor="_bookmark13">
        <w:r>
          <w:rPr>
            <w:w w:val="110"/>
          </w:rPr>
          <w:t>1.5</w:t>
        </w:r>
      </w:hyperlink>
      <w:r>
        <w:rPr>
          <w:spacing w:val="13"/>
          <w:w w:val="110"/>
        </w:rPr>
        <w:t> </w:t>
      </w:r>
      <w:r>
        <w:rPr>
          <w:rFonts w:ascii="Arial" w:hAnsi="Arial"/>
          <w:i/>
          <w:w w:val="110"/>
        </w:rPr>
        <w:t>f</w:t>
      </w:r>
      <w:r>
        <w:rPr>
          <w:rFonts w:ascii="PMingLiU" w:hAnsi="PMingLiU"/>
          <w:w w:val="110"/>
          <w:position w:val="-3"/>
          <w:sz w:val="16"/>
        </w:rPr>
        <w:t>Θ</w:t>
      </w:r>
      <w:r>
        <w:rPr>
          <w:rFonts w:ascii="Arial" w:hAnsi="Arial"/>
          <w:i/>
          <w:w w:val="110"/>
          <w:position w:val="-3"/>
          <w:sz w:val="16"/>
        </w:rPr>
        <w:t>|</w:t>
      </w:r>
      <w:r>
        <w:rPr>
          <w:rFonts w:ascii="Arial" w:hAnsi="Arial"/>
          <w:i/>
          <w:w w:val="110"/>
          <w:position w:val="-3"/>
          <w:sz w:val="16"/>
        </w:rPr>
        <w:t>X</w:t>
      </w:r>
      <w:r>
        <w:rPr>
          <w:rFonts w:ascii="Arial" w:hAnsi="Arial"/>
          <w:i/>
          <w:spacing w:val="-25"/>
          <w:w w:val="110"/>
          <w:position w:val="-3"/>
          <w:sz w:val="16"/>
        </w:rPr>
        <w:t> </w:t>
      </w:r>
      <w:r>
        <w:rPr>
          <w:w w:val="110"/>
        </w:rPr>
        <w:t>(</w:t>
      </w:r>
      <w:r>
        <w:rPr>
          <w:rFonts w:ascii="Arial" w:hAnsi="Arial"/>
          <w:i/>
          <w:spacing w:val="1"/>
          <w:w w:val="110"/>
        </w:rPr>
        <w:t>θ</w:t>
      </w:r>
      <w:r>
        <w:rPr>
          <w:rFonts w:ascii="DejaVu Sans Condensed" w:hAnsi="DejaVu Sans Condensed"/>
          <w:i/>
          <w:spacing w:val="1"/>
          <w:w w:val="110"/>
        </w:rPr>
        <w:t>|</w:t>
      </w:r>
      <w:r>
        <w:rPr>
          <w:rFonts w:ascii="Arial" w:hAnsi="Arial"/>
          <w:i/>
          <w:spacing w:val="1"/>
          <w:w w:val="110"/>
        </w:rPr>
        <w:t>x</w:t>
      </w:r>
      <w:r>
        <w:rPr>
          <w:w w:val="110"/>
        </w:rPr>
        <w:t>)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posterior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densit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13"/>
          <w:w w:val="110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</w:rPr>
        <w:t>|</w:t>
      </w:r>
      <w:r>
        <w:rPr>
          <w:rFonts w:ascii="PMingLiU" w:hAnsi="PMingLiU"/>
          <w:spacing w:val="4"/>
          <w:w w:val="110"/>
          <w:position w:val="-3"/>
          <w:sz w:val="16"/>
        </w:rPr>
        <w:t>Θ</w:t>
      </w:r>
      <w:r>
        <w:rPr>
          <w:spacing w:val="2"/>
          <w:w w:val="110"/>
        </w:rPr>
        <w:t>(</w:t>
      </w:r>
      <w:r>
        <w:rPr>
          <w:rFonts w:ascii="Arial" w:hAnsi="Arial"/>
          <w:i/>
          <w:spacing w:val="3"/>
          <w:w w:val="110"/>
        </w:rPr>
        <w:t>x,</w:t>
      </w:r>
      <w:r>
        <w:rPr>
          <w:rFonts w:ascii="Arial" w:hAnsi="Arial"/>
          <w:i/>
          <w:spacing w:val="-31"/>
          <w:w w:val="110"/>
        </w:rPr>
        <w:t> </w:t>
      </w:r>
      <w:r>
        <w:rPr>
          <w:rFonts w:ascii="Arial" w:hAnsi="Arial"/>
          <w:i/>
          <w:spacing w:val="3"/>
          <w:w w:val="110"/>
        </w:rPr>
        <w:t>θ</w:t>
      </w:r>
      <w:r>
        <w:rPr>
          <w:spacing w:val="2"/>
          <w:w w:val="110"/>
        </w:rPr>
        <w:t>)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join</w:t>
      </w:r>
      <w:r>
        <w:rPr>
          <w:spacing w:val="-2"/>
          <w:w w:val="110"/>
        </w:rPr>
        <w:t>t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density</w:t>
      </w:r>
      <w:r>
        <w:rPr>
          <w:spacing w:val="34"/>
          <w:w w:val="108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rFonts w:ascii="Arial" w:hAnsi="Arial"/>
          <w:i/>
          <w:w w:val="110"/>
        </w:rPr>
        <w:t>x</w:t>
      </w:r>
      <w:r>
        <w:rPr>
          <w:rFonts w:ascii="Arial" w:hAnsi="Arial"/>
          <w:i/>
          <w:spacing w:val="-19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Θ,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transformed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nto</w:t>
      </w:r>
      <w:r>
        <w:rPr>
          <w:spacing w:val="-14"/>
          <w:w w:val="110"/>
        </w:rPr>
        <w:t> </w:t>
      </w:r>
      <w:r>
        <w:rPr>
          <w:w w:val="110"/>
        </w:rPr>
        <w:t>conditional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densit</w:t>
      </w:r>
      <w:r>
        <w:rPr>
          <w:spacing w:val="-2"/>
          <w:w w:val="110"/>
        </w:rPr>
        <w:t>y</w:t>
      </w:r>
      <w:r>
        <w:rPr>
          <w:spacing w:val="-14"/>
          <w:w w:val="110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</w:rPr>
        <w:t>|</w:t>
      </w:r>
      <w:r>
        <w:rPr>
          <w:rFonts w:ascii="PMingLiU" w:hAnsi="PMingLiU"/>
          <w:spacing w:val="4"/>
          <w:w w:val="110"/>
          <w:position w:val="-3"/>
          <w:sz w:val="16"/>
        </w:rPr>
        <w:t>Θ</w:t>
      </w:r>
      <w:r>
        <w:rPr>
          <w:spacing w:val="2"/>
          <w:w w:val="110"/>
        </w:rPr>
        <w:t>(</w:t>
      </w:r>
      <w:r>
        <w:rPr>
          <w:rFonts w:ascii="Arial" w:hAnsi="Arial"/>
          <w:i/>
          <w:spacing w:val="3"/>
          <w:w w:val="110"/>
        </w:rPr>
        <w:t>x</w:t>
      </w:r>
      <w:r>
        <w:rPr>
          <w:rFonts w:ascii="DejaVu Sans Condensed" w:hAnsi="DejaVu Sans Condensed"/>
          <w:i/>
          <w:spacing w:val="3"/>
          <w:w w:val="110"/>
        </w:rPr>
        <w:t>|</w:t>
      </w:r>
      <w:r>
        <w:rPr>
          <w:rFonts w:ascii="Arial" w:hAnsi="Arial"/>
          <w:i/>
          <w:spacing w:val="3"/>
          <w:w w:val="110"/>
        </w:rPr>
        <w:t>θ</w:t>
      </w:r>
      <w:r>
        <w:rPr>
          <w:spacing w:val="2"/>
          <w:w w:val="110"/>
        </w:rPr>
        <w:t>)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marginal</w:t>
      </w:r>
      <w:r>
        <w:rPr>
          <w:spacing w:val="25"/>
          <w:w w:val="109"/>
        </w:rPr>
        <w:t> </w:t>
      </w:r>
      <w:r>
        <w:rPr>
          <w:spacing w:val="-1"/>
          <w:w w:val="110"/>
        </w:rPr>
        <w:t>density</w:t>
      </w:r>
      <w:r>
        <w:rPr>
          <w:spacing w:val="19"/>
          <w:w w:val="110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PMingLiU" w:hAnsi="PMingLiU"/>
          <w:spacing w:val="2"/>
          <w:w w:val="110"/>
          <w:position w:val="-3"/>
          <w:sz w:val="16"/>
        </w:rPr>
        <w:t>Θ</w:t>
      </w:r>
      <w:r>
        <w:rPr>
          <w:spacing w:val="1"/>
          <w:w w:val="110"/>
        </w:rPr>
        <w:t>(</w:t>
      </w:r>
      <w:r>
        <w:rPr>
          <w:rFonts w:ascii="Arial" w:hAnsi="Arial"/>
          <w:i/>
          <w:spacing w:val="2"/>
          <w:w w:val="110"/>
        </w:rPr>
        <w:t>θ</w:t>
      </w:r>
      <w:r>
        <w:rPr>
          <w:spacing w:val="1"/>
          <w:w w:val="110"/>
        </w:rPr>
        <w:t>),</w:t>
      </w:r>
      <w:r>
        <w:rPr>
          <w:spacing w:val="19"/>
          <w:w w:val="110"/>
        </w:rPr>
        <w:t> </w:t>
      </w:r>
      <w:r>
        <w:rPr>
          <w:w w:val="110"/>
        </w:rPr>
        <w:t>lastly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marginal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density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rFonts w:ascii="Arial" w:hAnsi="Arial"/>
          <w:i/>
          <w:w w:val="115"/>
        </w:rPr>
        <w:t>f</w:t>
      </w:r>
      <w:r>
        <w:rPr>
          <w:rFonts w:ascii="Arial" w:hAnsi="Arial"/>
          <w:i/>
          <w:w w:val="115"/>
          <w:position w:val="-3"/>
          <w:sz w:val="16"/>
        </w:rPr>
        <w:t>X</w:t>
      </w:r>
      <w:r>
        <w:rPr>
          <w:rFonts w:ascii="Arial" w:hAnsi="Arial"/>
          <w:i/>
          <w:spacing w:val="-25"/>
          <w:w w:val="115"/>
          <w:position w:val="-3"/>
          <w:sz w:val="16"/>
        </w:rPr>
        <w:t> </w:t>
      </w:r>
      <w:r>
        <w:rPr>
          <w:w w:val="110"/>
        </w:rPr>
        <w:t>(</w:t>
      </w:r>
      <w:r>
        <w:rPr>
          <w:rFonts w:ascii="Arial" w:hAnsi="Arial"/>
          <w:i/>
          <w:w w:val="110"/>
        </w:rPr>
        <w:t>x</w:t>
      </w:r>
      <w:r>
        <w:rPr>
          <w:w w:val="110"/>
        </w:rPr>
        <w:t>).</w:t>
      </w:r>
      <w:r>
        <w:rPr/>
      </w:r>
    </w:p>
    <w:p>
      <w:pPr>
        <w:spacing w:line="257" w:lineRule="exact" w:before="208"/>
        <w:ind w:left="398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/>
          <w:i/>
          <w:w w:val="172"/>
          <w:sz w:val="24"/>
        </w:rPr>
      </w:r>
      <w:r>
        <w:rPr>
          <w:rFonts w:ascii="Arial" w:hAnsi="Arial"/>
          <w:i/>
          <w:spacing w:val="1"/>
          <w:w w:val="105"/>
          <w:sz w:val="24"/>
          <w:u w:val="single" w:color="000000"/>
        </w:rPr>
        <w:t>f</w:t>
      </w:r>
      <w:r>
        <w:rPr>
          <w:rFonts w:ascii="Arial" w:hAnsi="Arial"/>
          <w:i/>
          <w:spacing w:val="2"/>
          <w:w w:val="105"/>
          <w:position w:val="-3"/>
          <w:sz w:val="16"/>
          <w:u w:val="single" w:color="000000"/>
        </w:rPr>
        <w:t>X</w:t>
      </w:r>
      <w:r>
        <w:rPr>
          <w:rFonts w:ascii="Arial" w:hAnsi="Arial"/>
          <w:i/>
          <w:spacing w:val="2"/>
          <w:w w:val="105"/>
          <w:position w:val="-3"/>
          <w:sz w:val="16"/>
          <w:u w:val="single" w:color="000000"/>
        </w:rPr>
        <w:t>|</w:t>
      </w:r>
      <w:r>
        <w:rPr>
          <w:rFonts w:ascii="PMingLiU" w:hAnsi="PMingLiU"/>
          <w:spacing w:val="3"/>
          <w:w w:val="105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(</w:t>
      </w:r>
      <w:r>
        <w:rPr>
          <w:rFonts w:ascii="Arial" w:hAnsi="Arial"/>
          <w:i/>
          <w:spacing w:val="2"/>
          <w:w w:val="105"/>
          <w:sz w:val="24"/>
          <w:u w:val="single" w:color="000000"/>
        </w:rPr>
        <w:t>x</w:t>
      </w:r>
      <w:r>
        <w:rPr>
          <w:rFonts w:ascii="DejaVu Sans Condensed" w:hAnsi="DejaVu Sans Condensed"/>
          <w:i/>
          <w:spacing w:val="3"/>
          <w:w w:val="105"/>
          <w:sz w:val="24"/>
          <w:u w:val="single" w:color="000000"/>
        </w:rPr>
        <w:t>|</w:t>
      </w:r>
      <w:r>
        <w:rPr>
          <w:rFonts w:ascii="Arial" w:hAnsi="Arial"/>
          <w:i/>
          <w:spacing w:val="3"/>
          <w:w w:val="105"/>
          <w:sz w:val="24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)</w:t>
      </w:r>
      <w:r>
        <w:rPr>
          <w:rFonts w:ascii="Arial" w:hAnsi="Arial"/>
          <w:i/>
          <w:spacing w:val="1"/>
          <w:w w:val="105"/>
          <w:sz w:val="24"/>
          <w:u w:val="single" w:color="000000"/>
        </w:rPr>
        <w:t>f</w:t>
      </w:r>
      <w:r>
        <w:rPr>
          <w:rFonts w:ascii="PMingLiU" w:hAnsi="PMingLiU"/>
          <w:spacing w:val="3"/>
          <w:w w:val="105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(</w:t>
      </w:r>
      <w:r>
        <w:rPr>
          <w:rFonts w:ascii="Arial" w:hAnsi="Arial"/>
          <w:i/>
          <w:spacing w:val="3"/>
          <w:w w:val="105"/>
          <w:sz w:val="24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)</w:t>
      </w:r>
      <w:r>
        <w:rPr>
          <w:rFonts w:ascii="PMingLiU" w:hAnsi="PMingLiU"/>
          <w:w w:val="120"/>
          <w:sz w:val="24"/>
        </w:rPr>
      </w:r>
      <w:r>
        <w:rPr>
          <w:rFonts w:ascii="PMingLiU" w:hAnsi="PMingLiU"/>
          <w:sz w:val="24"/>
        </w:rPr>
      </w:r>
    </w:p>
    <w:p>
      <w:pPr>
        <w:spacing w:after="0" w:line="257" w:lineRule="exact"/>
        <w:jc w:val="center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280" w:right="1720"/>
        </w:sectPr>
      </w:pPr>
    </w:p>
    <w:p>
      <w:pPr>
        <w:spacing w:line="253" w:lineRule="exact" w:before="0"/>
        <w:ind w:left="0" w:right="0" w:firstLine="0"/>
        <w:jc w:val="righ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/>
          <w:i/>
          <w:w w:val="115"/>
          <w:sz w:val="24"/>
        </w:rPr>
        <w:t>f</w:t>
      </w:r>
      <w:r>
        <w:rPr>
          <w:rFonts w:ascii="PMingLiU" w:hAnsi="PMingLiU"/>
          <w:w w:val="115"/>
          <w:position w:val="-3"/>
          <w:sz w:val="16"/>
        </w:rPr>
        <w:t>Θ</w:t>
      </w:r>
      <w:r>
        <w:rPr>
          <w:rFonts w:ascii="Arial" w:hAnsi="Arial"/>
          <w:i/>
          <w:w w:val="115"/>
          <w:position w:val="-3"/>
          <w:sz w:val="16"/>
        </w:rPr>
        <w:t>|</w:t>
      </w:r>
      <w:r>
        <w:rPr>
          <w:rFonts w:ascii="Arial" w:hAnsi="Arial"/>
          <w:i/>
          <w:w w:val="115"/>
          <w:position w:val="-3"/>
          <w:sz w:val="16"/>
        </w:rPr>
        <w:t>X</w:t>
      </w:r>
      <w:r>
        <w:rPr>
          <w:rFonts w:ascii="Arial" w:hAnsi="Arial"/>
          <w:i/>
          <w:spacing w:val="-34"/>
          <w:w w:val="115"/>
          <w:position w:val="-3"/>
          <w:sz w:val="16"/>
        </w:rPr>
        <w:t> </w:t>
      </w:r>
      <w:r>
        <w:rPr>
          <w:rFonts w:ascii="PMingLiU" w:hAnsi="PMingLiU"/>
          <w:w w:val="115"/>
          <w:sz w:val="24"/>
        </w:rPr>
        <w:t>(</w:t>
      </w:r>
      <w:r>
        <w:rPr>
          <w:rFonts w:ascii="Arial" w:hAnsi="Arial"/>
          <w:i/>
          <w:spacing w:val="1"/>
          <w:w w:val="115"/>
          <w:sz w:val="24"/>
        </w:rPr>
        <w:t>θ</w:t>
      </w:r>
      <w:r>
        <w:rPr>
          <w:rFonts w:ascii="DejaVu Sans Condensed" w:hAnsi="DejaVu Sans Condensed"/>
          <w:i/>
          <w:spacing w:val="1"/>
          <w:w w:val="115"/>
          <w:sz w:val="24"/>
        </w:rPr>
        <w:t>|</w:t>
      </w:r>
      <w:r>
        <w:rPr>
          <w:rFonts w:ascii="Arial" w:hAnsi="Arial"/>
          <w:i/>
          <w:spacing w:val="1"/>
          <w:w w:val="115"/>
          <w:sz w:val="24"/>
        </w:rPr>
        <w:t>x</w:t>
      </w:r>
      <w:r>
        <w:rPr>
          <w:rFonts w:ascii="PMingLiU" w:hAnsi="PMingLiU"/>
          <w:w w:val="115"/>
          <w:sz w:val="24"/>
        </w:rPr>
        <w:t>)</w:t>
      </w:r>
      <w:r>
        <w:rPr>
          <w:rFonts w:ascii="PMingLiU" w:hAnsi="PMingLiU"/>
          <w:spacing w:val="-20"/>
          <w:w w:val="115"/>
          <w:sz w:val="24"/>
        </w:rPr>
        <w:t> </w:t>
      </w:r>
      <w:r>
        <w:rPr>
          <w:rFonts w:ascii="PMingLiU" w:hAnsi="PMingLiU"/>
          <w:w w:val="115"/>
          <w:sz w:val="24"/>
        </w:rPr>
        <w:t>=</w:t>
      </w:r>
      <w:r>
        <w:rPr>
          <w:rFonts w:ascii="PMingLiU" w:hAnsi="PMingLiU"/>
          <w:sz w:val="24"/>
        </w:rPr>
      </w:r>
    </w:p>
    <w:p>
      <w:pPr>
        <w:spacing w:before="77"/>
        <w:ind w:left="508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w w:val="130"/>
        </w:rPr>
        <w:br w:type="column"/>
      </w:r>
      <w:r>
        <w:rPr>
          <w:rFonts w:ascii="Arial"/>
          <w:i/>
          <w:w w:val="130"/>
          <w:sz w:val="24"/>
        </w:rPr>
        <w:t>f</w:t>
      </w:r>
      <w:r>
        <w:rPr>
          <w:rFonts w:ascii="Arial"/>
          <w:i/>
          <w:w w:val="130"/>
          <w:position w:val="-3"/>
          <w:sz w:val="16"/>
        </w:rPr>
        <w:t>X</w:t>
      </w:r>
      <w:r>
        <w:rPr>
          <w:rFonts w:ascii="Arial"/>
          <w:i/>
          <w:spacing w:val="-47"/>
          <w:w w:val="130"/>
          <w:position w:val="-3"/>
          <w:sz w:val="16"/>
        </w:rPr>
        <w:t> </w:t>
      </w:r>
      <w:r>
        <w:rPr>
          <w:rFonts w:ascii="PMingLiU"/>
          <w:w w:val="130"/>
          <w:sz w:val="24"/>
        </w:rPr>
        <w:t>(</w:t>
      </w:r>
      <w:r>
        <w:rPr>
          <w:rFonts w:ascii="Arial"/>
          <w:i/>
          <w:w w:val="130"/>
          <w:sz w:val="24"/>
        </w:rPr>
        <w:t>x</w:t>
      </w:r>
      <w:r>
        <w:rPr>
          <w:rFonts w:ascii="PMingLiU"/>
          <w:w w:val="130"/>
          <w:sz w:val="24"/>
        </w:rPr>
        <w:t>)</w:t>
      </w:r>
      <w:r>
        <w:rPr>
          <w:rFonts w:ascii="PMingLiU"/>
          <w:sz w:val="24"/>
        </w:rPr>
      </w:r>
    </w:p>
    <w:p>
      <w:pPr>
        <w:spacing w:after="0"/>
        <w:jc w:val="left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280" w:right="1720"/>
          <w:cols w:num="2" w:equalWidth="0">
            <w:col w:w="3976" w:space="40"/>
            <w:col w:w="5224"/>
          </w:cols>
        </w:sectPr>
      </w:pPr>
    </w:p>
    <w:p>
      <w:pPr>
        <w:tabs>
          <w:tab w:pos="2931" w:val="left" w:leader="none"/>
        </w:tabs>
        <w:spacing w:line="308" w:lineRule="exact" w:before="0"/>
        <w:ind w:left="915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w w:val="99"/>
          <w:sz w:val="24"/>
        </w:rPr>
      </w:r>
      <w:r>
        <w:rPr>
          <w:rFonts w:ascii="Times New Roman" w:hAnsi="Times New Roman"/>
          <w:w w:val="99"/>
          <w:sz w:val="24"/>
          <w:u w:val="single" w:color="000000"/>
        </w:rPr>
        <w:t> </w:t>
      </w:r>
      <w:r>
        <w:rPr>
          <w:rFonts w:ascii="Times New Roman" w:hAnsi="Times New Roman"/>
          <w:sz w:val="24"/>
          <w:u w:val="single" w:color="000000"/>
        </w:rPr>
        <w:t>  </w:t>
      </w:r>
      <w:r>
        <w:rPr>
          <w:rFonts w:ascii="Times New Roman" w:hAnsi="Times New Roman"/>
          <w:spacing w:val="-13"/>
          <w:sz w:val="24"/>
          <w:u w:val="single" w:color="000000"/>
        </w:rPr>
        <w:t> </w:t>
      </w:r>
      <w:r>
        <w:rPr>
          <w:rFonts w:ascii="Arial" w:hAnsi="Arial"/>
          <w:i/>
          <w:spacing w:val="1"/>
          <w:w w:val="105"/>
          <w:sz w:val="24"/>
          <w:u w:val="single" w:color="000000"/>
        </w:rPr>
        <w:t>f</w:t>
      </w:r>
      <w:r>
        <w:rPr>
          <w:rFonts w:ascii="Arial" w:hAnsi="Arial"/>
          <w:i/>
          <w:spacing w:val="2"/>
          <w:w w:val="105"/>
          <w:position w:val="-3"/>
          <w:sz w:val="16"/>
          <w:u w:val="single" w:color="000000"/>
        </w:rPr>
        <w:t>X</w:t>
      </w:r>
      <w:r>
        <w:rPr>
          <w:rFonts w:ascii="Arial" w:hAnsi="Arial"/>
          <w:i/>
          <w:spacing w:val="2"/>
          <w:w w:val="105"/>
          <w:position w:val="-3"/>
          <w:sz w:val="16"/>
          <w:u w:val="single" w:color="000000"/>
        </w:rPr>
        <w:t>|</w:t>
      </w:r>
      <w:r>
        <w:rPr>
          <w:rFonts w:ascii="PMingLiU" w:hAnsi="PMingLiU"/>
          <w:spacing w:val="3"/>
          <w:w w:val="105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(</w:t>
      </w:r>
      <w:r>
        <w:rPr>
          <w:rFonts w:ascii="Arial" w:hAnsi="Arial"/>
          <w:i/>
          <w:spacing w:val="2"/>
          <w:w w:val="105"/>
          <w:sz w:val="24"/>
          <w:u w:val="single" w:color="000000"/>
        </w:rPr>
        <w:t>x</w:t>
      </w:r>
      <w:r>
        <w:rPr>
          <w:rFonts w:ascii="DejaVu Sans Condensed" w:hAnsi="DejaVu Sans Condensed"/>
          <w:i/>
          <w:spacing w:val="3"/>
          <w:w w:val="105"/>
          <w:sz w:val="24"/>
          <w:u w:val="single" w:color="000000"/>
        </w:rPr>
        <w:t>|</w:t>
      </w:r>
      <w:r>
        <w:rPr>
          <w:rFonts w:ascii="Arial" w:hAnsi="Arial"/>
          <w:i/>
          <w:spacing w:val="3"/>
          <w:w w:val="105"/>
          <w:sz w:val="24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)</w:t>
      </w:r>
      <w:r>
        <w:rPr>
          <w:rFonts w:ascii="Arial" w:hAnsi="Arial"/>
          <w:i/>
          <w:spacing w:val="1"/>
          <w:w w:val="105"/>
          <w:sz w:val="24"/>
          <w:u w:val="single" w:color="000000"/>
        </w:rPr>
        <w:t>f</w:t>
      </w:r>
      <w:r>
        <w:rPr>
          <w:rFonts w:ascii="PMingLiU" w:hAnsi="PMingLiU"/>
          <w:spacing w:val="3"/>
          <w:w w:val="105"/>
          <w:position w:val="-3"/>
          <w:sz w:val="16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(</w:t>
      </w:r>
      <w:r>
        <w:rPr>
          <w:rFonts w:ascii="Arial" w:hAnsi="Arial"/>
          <w:i/>
          <w:spacing w:val="3"/>
          <w:w w:val="105"/>
          <w:sz w:val="24"/>
          <w:u w:val="single" w:color="000000"/>
        </w:rPr>
        <w:t>θ</w:t>
      </w:r>
      <w:r>
        <w:rPr>
          <w:rFonts w:ascii="PMingLiU" w:hAnsi="PMingLiU"/>
          <w:spacing w:val="2"/>
          <w:w w:val="105"/>
          <w:sz w:val="24"/>
          <w:u w:val="single" w:color="000000"/>
        </w:rPr>
        <w:t>)</w:t>
      </w:r>
      <w:r>
        <w:rPr>
          <w:rFonts w:ascii="Times New Roman" w:hAnsi="Times New Roman"/>
          <w:w w:val="99"/>
          <w:sz w:val="24"/>
          <w:u w:val="single" w:color="000000"/>
        </w:rPr>
        <w:t> </w:t>
      </w:r>
      <w:r>
        <w:rPr>
          <w:rFonts w:ascii="Times New Roman" w:hAnsi="Times New Roman"/>
          <w:sz w:val="24"/>
          <w:u w:val="single" w:color="000000"/>
        </w:rPr>
        <w:tab/>
      </w:r>
      <w:r>
        <w:rPr>
          <w:rFonts w:ascii="Times New Roman" w:hAnsi="Times New Roman"/>
          <w:sz w:val="24"/>
        </w:rPr>
      </w:r>
    </w:p>
    <w:p>
      <w:pPr>
        <w:spacing w:after="0" w:line="308" w:lineRule="exact"/>
        <w:jc w:val="center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2240" w:h="15840"/>
          <w:pgMar w:top="1500" w:bottom="280" w:left="1280" w:right="1720"/>
        </w:sectPr>
      </w:pPr>
    </w:p>
    <w:p>
      <w:pPr>
        <w:spacing w:line="345" w:lineRule="exact" w:before="0"/>
        <w:ind w:left="3793" w:right="0" w:firstLine="0"/>
        <w:jc w:val="center"/>
        <w:rPr>
          <w:rFonts w:ascii="PMingLiU" w:hAnsi="PMingLiU" w:cs="PMingLiU" w:eastAsia="PMingLiU"/>
          <w:sz w:val="16"/>
          <w:szCs w:val="16"/>
        </w:rPr>
      </w:pPr>
      <w:bookmarkStart w:name="_bookmark14" w:id="30"/>
      <w:bookmarkEnd w:id="30"/>
      <w:r>
        <w:rPr/>
      </w:r>
      <w:r>
        <w:rPr>
          <w:rFonts w:ascii="DejaVu Sans Condensed" w:hAnsi="DejaVu Sans Condensed" w:cs="DejaVu Sans Condensed" w:eastAsia="DejaVu Sans Condensed"/>
          <w:i/>
          <w:w w:val="110"/>
          <w:position w:val="17"/>
          <w:sz w:val="24"/>
          <w:szCs w:val="24"/>
        </w:rPr>
        <w:t>∝</w:t>
      </w:r>
      <w:r>
        <w:rPr>
          <w:rFonts w:ascii="DejaVu Sans Condensed" w:hAnsi="DejaVu Sans Condensed" w:cs="DejaVu Sans Condensed" w:eastAsia="DejaVu Sans Condensed"/>
          <w:i/>
          <w:spacing w:val="8"/>
          <w:w w:val="110"/>
          <w:position w:val="17"/>
          <w:sz w:val="24"/>
          <w:szCs w:val="24"/>
        </w:rPr>
        <w:t> </w:t>
      </w:r>
      <w:r>
        <w:rPr>
          <w:rFonts w:ascii="Tahoma" w:hAnsi="Tahoma" w:cs="Tahoma" w:eastAsia="Tahoma"/>
          <w:w w:val="110"/>
          <w:position w:val="19"/>
          <w:sz w:val="24"/>
          <w:szCs w:val="24"/>
        </w:rPr>
        <w:t>{</w:t>
      </w:r>
      <w:r>
        <w:rPr>
          <w:rFonts w:ascii="Tahoma" w:hAnsi="Tahoma" w:cs="Tahoma" w:eastAsia="Tahoma"/>
          <w:spacing w:val="-3"/>
          <w:w w:val="110"/>
          <w:position w:val="19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f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X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|</w:t>
      </w:r>
      <w:r>
        <w:rPr>
          <w:rFonts w:ascii="PMingLiU" w:hAnsi="PMingLiU" w:cs="PMingLiU" w:eastAsia="PMingLiU"/>
          <w:spacing w:val="2"/>
          <w:w w:val="110"/>
          <w:position w:val="-3"/>
          <w:sz w:val="16"/>
          <w:szCs w:val="16"/>
        </w:rPr>
        <w:t>Θ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x</w:t>
      </w:r>
      <w:r>
        <w:rPr>
          <w:rFonts w:ascii="DejaVu Sans Condensed" w:hAnsi="DejaVu Sans Condensed" w:cs="DejaVu Sans Condensed" w:eastAsia="DejaVu Sans Condensed"/>
          <w:i/>
          <w:spacing w:val="2"/>
          <w:w w:val="110"/>
          <w:sz w:val="24"/>
          <w:szCs w:val="24"/>
        </w:rPr>
        <w:t>|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θ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f</w:t>
      </w:r>
      <w:r>
        <w:rPr>
          <w:rFonts w:ascii="PMingLiU" w:hAnsi="PMingLiU" w:cs="PMingLiU" w:eastAsia="PMingLiU"/>
          <w:spacing w:val="2"/>
          <w:w w:val="110"/>
          <w:position w:val="-3"/>
          <w:sz w:val="16"/>
          <w:szCs w:val="16"/>
        </w:rPr>
        <w:t>Θ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spacing w:line="319" w:lineRule="exact" w:before="0"/>
        <w:ind w:left="0" w:right="368" w:firstLine="0"/>
        <w:jc w:val="righ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/>
          <w:i/>
          <w:w w:val="110"/>
          <w:sz w:val="24"/>
        </w:rPr>
        <w:t>L</w:t>
      </w:r>
      <w:r>
        <w:rPr>
          <w:rFonts w:ascii="PMingLiU" w:hAnsi="PMingLiU"/>
          <w:w w:val="110"/>
          <w:sz w:val="24"/>
        </w:rPr>
        <w:t>(</w:t>
      </w:r>
      <w:r>
        <w:rPr>
          <w:rFonts w:ascii="Arial" w:hAnsi="Arial"/>
          <w:i/>
          <w:spacing w:val="1"/>
          <w:w w:val="110"/>
          <w:sz w:val="24"/>
        </w:rPr>
        <w:t>θ</w:t>
      </w:r>
      <w:r>
        <w:rPr>
          <w:rFonts w:ascii="PMingLiU" w:hAnsi="PMingLiU"/>
          <w:w w:val="110"/>
          <w:sz w:val="24"/>
        </w:rPr>
        <w:t>)</w:t>
      </w:r>
      <w:r>
        <w:rPr>
          <w:rFonts w:ascii="Arial" w:hAnsi="Arial"/>
          <w:i/>
          <w:w w:val="110"/>
          <w:sz w:val="24"/>
        </w:rPr>
        <w:t>f</w:t>
      </w:r>
      <w:r>
        <w:rPr>
          <w:rFonts w:ascii="PMingLiU" w:hAnsi="PMingLiU"/>
          <w:spacing w:val="1"/>
          <w:w w:val="110"/>
          <w:position w:val="-3"/>
          <w:sz w:val="16"/>
        </w:rPr>
        <w:t>Θ</w:t>
      </w:r>
      <w:r>
        <w:rPr>
          <w:rFonts w:ascii="PMingLiU" w:hAnsi="PMingLiU"/>
          <w:w w:val="110"/>
          <w:sz w:val="24"/>
        </w:rPr>
        <w:t>(</w:t>
      </w:r>
      <w:r>
        <w:rPr>
          <w:rFonts w:ascii="Arial" w:hAnsi="Arial"/>
          <w:i/>
          <w:spacing w:val="1"/>
          <w:w w:val="110"/>
          <w:sz w:val="24"/>
        </w:rPr>
        <w:t>x</w:t>
      </w:r>
      <w:r>
        <w:rPr>
          <w:rFonts w:ascii="PMingLiU" w:hAnsi="PMingLiU"/>
          <w:w w:val="110"/>
          <w:sz w:val="24"/>
        </w:rPr>
        <w:t>)</w:t>
      </w:r>
      <w:r>
        <w:rPr>
          <w:rFonts w:ascii="PMingLiU" w:hAnsi="PMingLiU"/>
          <w:sz w:val="24"/>
        </w:rPr>
      </w:r>
    </w:p>
    <w:p>
      <w:pPr>
        <w:spacing w:before="7"/>
        <w:ind w:left="-3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br w:type="column"/>
      </w:r>
      <w:r>
        <w:rPr>
          <w:rFonts w:ascii="PMingLiU" w:hAnsi="PMingLiU"/>
          <w:sz w:val="24"/>
        </w:rPr>
        <w:t>(</w:t>
      </w:r>
      <w:r>
        <w:rPr>
          <w:rFonts w:ascii="Arial" w:hAnsi="Arial"/>
          <w:i/>
          <w:spacing w:val="7"/>
          <w:sz w:val="24"/>
        </w:rPr>
        <w:t>θ</w:t>
      </w:r>
      <w:r>
        <w:rPr>
          <w:rFonts w:ascii="PMingLiU" w:hAnsi="PMingLiU"/>
          <w:sz w:val="24"/>
        </w:rPr>
        <w:t>)</w:t>
      </w:r>
      <w:r>
        <w:rPr>
          <w:rFonts w:ascii="Arial" w:hAnsi="Arial"/>
          <w:i/>
          <w:sz w:val="24"/>
        </w:rPr>
        <w:t>dx</w:t>
      </w:r>
      <w:r>
        <w:rPr>
          <w:rFonts w:ascii="Arial" w:hAnsi="Arial"/>
          <w:sz w:val="24"/>
        </w:rPr>
      </w:r>
    </w:p>
    <w:p>
      <w:pPr>
        <w:pStyle w:val="BodyText"/>
        <w:spacing w:line="240" w:lineRule="auto" w:before="200"/>
        <w:ind w:left="0" w:right="545"/>
        <w:jc w:val="right"/>
      </w:pPr>
      <w:r>
        <w:rPr>
          <w:w w:val="110"/>
        </w:rPr>
        <w:br w:type="column"/>
      </w:r>
      <w:r>
        <w:rPr>
          <w:w w:val="110"/>
        </w:rPr>
        <w:t>(1.6)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280" w:right="1720"/>
          <w:cols w:num="3" w:equalWidth="0">
            <w:col w:w="5469" w:space="40"/>
            <w:col w:w="523" w:space="40"/>
            <w:col w:w="3168"/>
          </w:cols>
        </w:sectPr>
      </w:pPr>
    </w:p>
    <w:p>
      <w:pPr>
        <w:tabs>
          <w:tab w:pos="740" w:val="left" w:leader="none"/>
        </w:tabs>
        <w:spacing w:line="318" w:lineRule="exact" w:before="0"/>
        <w:ind w:left="0" w:right="810" w:firstLine="0"/>
        <w:jc w:val="center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267.466003pt;margin-top:2.351219pt;width:51.5pt;height:.1pt;mso-position-horizontal-relative:page;mso-position-vertical-relative:paragraph;z-index:-499624" coordorigin="5349,47" coordsize="1030,2">
            <v:shape style="position:absolute;left:5349;top:47;width:1030;height:2" coordorigin="5349,47" coordsize="1030,0" path="m5349,47l6379,47e" filled="false" stroked="true" strokeweight=".478pt" strokecolor="#000000">
              <v:path arrowok="t"/>
            </v:shape>
            <w10:wrap type="none"/>
          </v:group>
        </w:pic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∝</w:t>
        <w:tab/>
      </w:r>
      <w:r>
        <w:rPr>
          <w:rFonts w:ascii="Arial" w:hAnsi="Arial" w:cs="Arial" w:eastAsia="Arial"/>
          <w:i/>
          <w:w w:val="105"/>
          <w:position w:val="-15"/>
          <w:sz w:val="24"/>
          <w:szCs w:val="24"/>
        </w:rPr>
        <w:t>c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312" w:lineRule="exact" w:before="0"/>
        <w:ind w:left="2979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PMingLiU" w:hAnsi="PMingLiU" w:cs="PMingLiU" w:eastAsia="PMingLiU"/>
          <w:w w:val="110"/>
          <w:sz w:val="24"/>
          <w:szCs w:val="24"/>
        </w:rPr>
        <w:t>Pr(</w:t>
      </w:r>
      <w:r>
        <w:rPr>
          <w:rFonts w:ascii="Arial" w:hAnsi="Arial" w:cs="Arial" w:eastAsia="Arial"/>
          <w:i/>
          <w:w w:val="110"/>
          <w:sz w:val="24"/>
          <w:szCs w:val="24"/>
        </w:rPr>
        <w:t>θ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|</w:t>
      </w:r>
      <w:r>
        <w:rPr>
          <w:rFonts w:ascii="Arial" w:hAnsi="Arial" w:cs="Arial" w:eastAsia="Arial"/>
          <w:i/>
          <w:w w:val="110"/>
          <w:sz w:val="24"/>
          <w:szCs w:val="24"/>
        </w:rPr>
        <w:t>x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pacing w:val="4"/>
          <w:w w:val="110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∝</w:t>
      </w:r>
      <w:r>
        <w:rPr>
          <w:rFonts w:ascii="DejaVu Sans Condensed" w:hAnsi="DejaVu Sans Condensed" w:cs="DejaVu Sans Condensed" w:eastAsia="DejaVu Sans Condensed"/>
          <w:i/>
          <w:spacing w:val="-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Pr(</w:t>
      </w:r>
      <w:r>
        <w:rPr>
          <w:rFonts w:ascii="Arial" w:hAnsi="Arial" w:cs="Arial" w:eastAsia="Arial"/>
          <w:i/>
          <w:w w:val="110"/>
          <w:sz w:val="24"/>
          <w:szCs w:val="24"/>
        </w:rPr>
        <w:t>x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|</w:t>
      </w:r>
      <w:r>
        <w:rPr>
          <w:rFonts w:ascii="Arial" w:hAnsi="Arial" w:cs="Arial" w:eastAsia="Arial"/>
          <w:i/>
          <w:w w:val="110"/>
          <w:sz w:val="24"/>
          <w:szCs w:val="24"/>
        </w:rPr>
        <w:t>θ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pacing w:val="-25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Pr(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θ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Heading3"/>
        <w:spacing w:line="240" w:lineRule="auto" w:before="98"/>
        <w:ind w:left="2653" w:right="0"/>
        <w:jc w:val="left"/>
        <w:rPr>
          <w:b w:val="0"/>
          <w:bCs w:val="0"/>
        </w:rPr>
      </w:pP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5"/>
          <w:w w:val="95"/>
        </w:rPr>
        <w:t> </w:t>
      </w:r>
      <w:r>
        <w:rPr>
          <w:rFonts w:ascii="DejaVu Sans Condensed" w:hAnsi="DejaVu Sans Condensed" w:cs="DejaVu Sans Condensed" w:eastAsia="DejaVu Sans Condensed"/>
          <w:b w:val="0"/>
          <w:bCs w:val="0"/>
          <w:i/>
          <w:w w:val="95"/>
        </w:rPr>
        <w:t>∝</w:t>
      </w:r>
      <w:r>
        <w:rPr>
          <w:rFonts w:ascii="DejaVu Sans Condensed" w:hAnsi="DejaVu Sans Condensed" w:cs="DejaVu Sans Condensed" w:eastAsia="DejaVu Sans Condensed"/>
          <w:b w:val="0"/>
          <w:bCs w:val="0"/>
          <w:i/>
          <w:spacing w:val="-12"/>
          <w:w w:val="95"/>
        </w:rPr>
        <w:t> </w:t>
      </w:r>
      <w:r>
        <w:rPr>
          <w:w w:val="95"/>
        </w:rPr>
        <w:t>Likelihood</w:t>
      </w:r>
      <w:r>
        <w:rPr>
          <w:spacing w:val="-15"/>
          <w:w w:val="95"/>
        </w:rPr>
        <w:t> </w:t>
      </w:r>
      <w:r>
        <w:rPr>
          <w:rFonts w:ascii="DejaVu Sans Condensed" w:hAnsi="DejaVu Sans Condensed" w:cs="DejaVu Sans Condensed" w:eastAsia="DejaVu Sans Condensed"/>
          <w:b w:val="0"/>
          <w:bCs w:val="0"/>
          <w:i/>
          <w:w w:val="95"/>
        </w:rPr>
        <w:t>×</w:t>
      </w:r>
      <w:r>
        <w:rPr>
          <w:rFonts w:ascii="DejaVu Sans Condensed" w:hAnsi="DejaVu Sans Condensed" w:cs="DejaVu Sans Condensed" w:eastAsia="DejaVu Sans Condensed"/>
          <w:b w:val="0"/>
          <w:bCs w:val="0"/>
          <w:i/>
          <w:spacing w:val="-23"/>
          <w:w w:val="95"/>
        </w:rPr>
        <w:t> </w:t>
      </w:r>
      <w:r>
        <w:rPr>
          <w:w w:val="95"/>
        </w:rPr>
        <w:t>Prior</w:t>
      </w:r>
      <w:r>
        <w:rPr>
          <w:b w:val="0"/>
          <w:bCs w:val="0"/>
        </w:rPr>
      </w:r>
    </w:p>
    <w:p>
      <w:pPr>
        <w:spacing w:line="240" w:lineRule="auto" w:before="9"/>
        <w:rPr>
          <w:rFonts w:ascii="Georgia" w:hAnsi="Georgia" w:cs="Georgia" w:eastAsia="Georgia"/>
          <w:b/>
          <w:bCs/>
          <w:sz w:val="23"/>
          <w:szCs w:val="23"/>
        </w:rPr>
      </w:pPr>
    </w:p>
    <w:p>
      <w:pPr>
        <w:pStyle w:val="BodyText"/>
        <w:spacing w:line="108" w:lineRule="auto"/>
        <w:ind w:left="137" w:right="111" w:firstLine="351"/>
        <w:jc w:val="left"/>
      </w:pPr>
      <w:r>
        <w:rPr>
          <w:w w:val="110"/>
        </w:rPr>
        <w:t>If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4"/>
          <w:w w:val="110"/>
        </w:rPr>
        <w:t> </w:t>
      </w:r>
      <w:r>
        <w:rPr>
          <w:w w:val="110"/>
        </w:rPr>
        <w:t>consider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case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continuous</w:t>
      </w:r>
      <w:r>
        <w:rPr>
          <w:spacing w:val="24"/>
          <w:w w:val="110"/>
        </w:rPr>
        <w:t> </w:t>
      </w:r>
      <w:r>
        <w:rPr>
          <w:w w:val="110"/>
        </w:rPr>
        <w:t>distributions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equation</w:t>
      </w:r>
      <w:r>
        <w:rPr>
          <w:spacing w:val="24"/>
          <w:w w:val="110"/>
        </w:rPr>
        <w:t> </w:t>
      </w:r>
      <w:hyperlink w:history="true" w:anchor="_bookmark14">
        <w:r>
          <w:rPr>
            <w:w w:val="110"/>
          </w:rPr>
          <w:t>1.6,</w:t>
        </w:r>
      </w:hyperlink>
      <w:r>
        <w:rPr>
          <w:spacing w:val="25"/>
          <w:w w:val="110"/>
        </w:rPr>
        <w:t> </w:t>
      </w:r>
      <w:r>
        <w:rPr>
          <w:rFonts w:ascii="Arial" w:hAnsi="Arial"/>
          <w:i/>
          <w:w w:val="115"/>
        </w:rPr>
        <w:t>f</w:t>
      </w:r>
      <w:r>
        <w:rPr>
          <w:rFonts w:ascii="Arial" w:hAnsi="Arial"/>
          <w:i/>
          <w:w w:val="115"/>
          <w:position w:val="-3"/>
          <w:sz w:val="16"/>
        </w:rPr>
        <w:t>X</w:t>
      </w:r>
      <w:r>
        <w:rPr>
          <w:rFonts w:ascii="Arial" w:hAnsi="Arial"/>
          <w:i/>
          <w:spacing w:val="-25"/>
          <w:w w:val="115"/>
          <w:position w:val="-3"/>
          <w:sz w:val="16"/>
        </w:rPr>
        <w:t> </w:t>
      </w:r>
      <w:r>
        <w:rPr>
          <w:w w:val="110"/>
        </w:rPr>
        <w:t>(</w:t>
      </w:r>
      <w:r>
        <w:rPr>
          <w:rFonts w:ascii="Arial" w:hAnsi="Arial"/>
          <w:i/>
          <w:w w:val="110"/>
        </w:rPr>
        <w:t>x</w:t>
      </w:r>
      <w:r>
        <w:rPr>
          <w:w w:val="110"/>
        </w:rPr>
        <w:t>)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9"/>
        </w:rPr>
        <w:t> </w:t>
      </w:r>
      <w:r>
        <w:rPr>
          <w:w w:val="110"/>
        </w:rPr>
        <w:t>expectation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X,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4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expressed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integral</w:t>
      </w:r>
      <w:r>
        <w:rPr>
          <w:spacing w:val="34"/>
          <w:w w:val="110"/>
        </w:rPr>
        <w:t> </w:t>
      </w:r>
      <w:r>
        <w:rPr>
          <w:rFonts w:ascii="Tahoma" w:hAnsi="Tahoma"/>
          <w:w w:val="110"/>
          <w:position w:val="19"/>
        </w:rPr>
        <w:t>{</w:t>
      </w:r>
      <w:r>
        <w:rPr>
          <w:rFonts w:ascii="Tahoma" w:hAnsi="Tahoma"/>
          <w:spacing w:val="8"/>
          <w:w w:val="110"/>
          <w:position w:val="19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Arial" w:hAnsi="Arial"/>
          <w:i/>
          <w:spacing w:val="1"/>
          <w:w w:val="110"/>
          <w:position w:val="-3"/>
          <w:sz w:val="16"/>
        </w:rPr>
        <w:t>X</w:t>
      </w:r>
      <w:r>
        <w:rPr>
          <w:rFonts w:ascii="Arial" w:hAnsi="Arial"/>
          <w:i/>
          <w:spacing w:val="1"/>
          <w:w w:val="110"/>
          <w:position w:val="-3"/>
          <w:sz w:val="16"/>
        </w:rPr>
        <w:t>|</w:t>
      </w:r>
      <w:r>
        <w:rPr>
          <w:rFonts w:ascii="PMingLiU" w:hAnsi="PMingLiU"/>
          <w:spacing w:val="2"/>
          <w:w w:val="110"/>
          <w:position w:val="-3"/>
          <w:sz w:val="16"/>
        </w:rPr>
        <w:t>Θ</w:t>
      </w:r>
      <w:r>
        <w:rPr>
          <w:spacing w:val="1"/>
          <w:w w:val="110"/>
        </w:rPr>
        <w:t>(</w:t>
      </w:r>
      <w:r>
        <w:rPr>
          <w:rFonts w:ascii="Arial" w:hAnsi="Arial"/>
          <w:i/>
          <w:spacing w:val="2"/>
          <w:w w:val="110"/>
        </w:rPr>
        <w:t>x</w:t>
      </w:r>
      <w:r>
        <w:rPr>
          <w:rFonts w:ascii="DejaVu Sans Condensed" w:hAnsi="DejaVu Sans Condensed"/>
          <w:i/>
          <w:spacing w:val="2"/>
          <w:w w:val="110"/>
        </w:rPr>
        <w:t>|</w:t>
      </w:r>
      <w:r>
        <w:rPr>
          <w:rFonts w:ascii="Arial" w:hAnsi="Arial"/>
          <w:i/>
          <w:spacing w:val="2"/>
          <w:w w:val="110"/>
        </w:rPr>
        <w:t>θ</w:t>
      </w:r>
      <w:r>
        <w:rPr>
          <w:spacing w:val="1"/>
          <w:w w:val="110"/>
        </w:rPr>
        <w:t>)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PMingLiU" w:hAnsi="PMingLiU"/>
          <w:spacing w:val="2"/>
          <w:w w:val="110"/>
          <w:position w:val="-3"/>
          <w:sz w:val="16"/>
        </w:rPr>
        <w:t>Θ</w:t>
      </w:r>
      <w:r>
        <w:rPr>
          <w:spacing w:val="1"/>
          <w:w w:val="110"/>
        </w:rPr>
        <w:t>(</w:t>
      </w:r>
      <w:r>
        <w:rPr>
          <w:rFonts w:ascii="Arial" w:hAnsi="Arial"/>
          <w:i/>
          <w:spacing w:val="2"/>
          <w:w w:val="110"/>
        </w:rPr>
        <w:t>θ</w:t>
      </w:r>
      <w:r>
        <w:rPr>
          <w:spacing w:val="1"/>
          <w:w w:val="110"/>
        </w:rPr>
        <w:t>)</w:t>
      </w:r>
      <w:r>
        <w:rPr>
          <w:rFonts w:ascii="Arial" w:hAnsi="Arial"/>
          <w:i/>
          <w:spacing w:val="2"/>
          <w:w w:val="110"/>
        </w:rPr>
        <w:t>dx</w:t>
      </w:r>
      <w:r>
        <w:rPr>
          <w:rFonts w:ascii="Arial" w:hAnsi="Arial"/>
          <w:i/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we</w:t>
      </w:r>
      <w:r>
        <w:rPr/>
      </w:r>
    </w:p>
    <w:p>
      <w:pPr>
        <w:pStyle w:val="BodyText"/>
        <w:spacing w:line="318" w:lineRule="exact" w:before="30"/>
        <w:ind w:left="109" w:right="518" w:firstLine="27"/>
        <w:jc w:val="both"/>
      </w:pPr>
      <w:r>
        <w:rPr>
          <w:spacing w:val="-2"/>
          <w:w w:val="110"/>
        </w:rPr>
        <w:t>kno</w:t>
      </w:r>
      <w:r>
        <w:rPr>
          <w:spacing w:val="-3"/>
          <w:w w:val="110"/>
        </w:rPr>
        <w:t>w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constant,</w:t>
      </w:r>
      <w:r>
        <w:rPr>
          <w:spacing w:val="18"/>
          <w:w w:val="110"/>
        </w:rPr>
        <w:t> </w:t>
      </w:r>
      <w:r>
        <w:rPr>
          <w:rFonts w:ascii="Arial" w:hAnsi="Arial"/>
          <w:i/>
          <w:w w:val="110"/>
        </w:rPr>
        <w:t>c</w:t>
      </w:r>
      <w:r>
        <w:rPr>
          <w:w w:val="110"/>
        </w:rPr>
        <w:t>.</w:t>
      </w:r>
      <w:r>
        <w:rPr>
          <w:spacing w:val="46"/>
          <w:w w:val="110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</w:rPr>
        <w:t>|</w:t>
      </w:r>
      <w:r>
        <w:rPr>
          <w:rFonts w:ascii="PMingLiU" w:hAnsi="PMingLiU"/>
          <w:spacing w:val="4"/>
          <w:w w:val="110"/>
          <w:position w:val="-3"/>
          <w:sz w:val="16"/>
        </w:rPr>
        <w:t>Θ</w:t>
      </w:r>
      <w:r>
        <w:rPr>
          <w:spacing w:val="2"/>
          <w:w w:val="110"/>
        </w:rPr>
        <w:t>(</w:t>
      </w:r>
      <w:r>
        <w:rPr>
          <w:rFonts w:ascii="Arial" w:hAnsi="Arial"/>
          <w:i/>
          <w:spacing w:val="3"/>
          <w:w w:val="110"/>
        </w:rPr>
        <w:t>x</w:t>
      </w:r>
      <w:r>
        <w:rPr>
          <w:rFonts w:ascii="DejaVu Sans Condensed" w:hAnsi="DejaVu Sans Condensed"/>
          <w:i/>
          <w:spacing w:val="3"/>
          <w:w w:val="110"/>
        </w:rPr>
        <w:t>|</w:t>
      </w:r>
      <w:r>
        <w:rPr>
          <w:rFonts w:ascii="Arial" w:hAnsi="Arial"/>
          <w:i/>
          <w:spacing w:val="3"/>
          <w:w w:val="110"/>
        </w:rPr>
        <w:t>θ</w:t>
      </w:r>
      <w:r>
        <w:rPr>
          <w:spacing w:val="2"/>
          <w:w w:val="110"/>
        </w:rPr>
        <w:t>)</w:t>
      </w:r>
      <w:r>
        <w:rPr>
          <w:spacing w:val="17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correspond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Likelihood</w:t>
      </w:r>
      <w:r>
        <w:rPr>
          <w:spacing w:val="17"/>
          <w:w w:val="110"/>
        </w:rPr>
        <w:t> </w:t>
      </w:r>
      <w:r>
        <w:rPr>
          <w:w w:val="110"/>
        </w:rPr>
        <w:t>function</w:t>
      </w:r>
      <w:r>
        <w:rPr>
          <w:spacing w:val="19"/>
          <w:w w:val="110"/>
        </w:rPr>
        <w:t> </w:t>
      </w:r>
      <w:r>
        <w:rPr>
          <w:rFonts w:ascii="Arial" w:hAnsi="Arial"/>
          <w:i/>
          <w:w w:val="110"/>
        </w:rPr>
        <w:t>L</w:t>
      </w:r>
      <w:r>
        <w:rPr>
          <w:w w:val="110"/>
        </w:rPr>
        <w:t>(</w:t>
      </w:r>
      <w:r>
        <w:rPr>
          <w:rFonts w:ascii="Arial" w:hAnsi="Arial"/>
          <w:i/>
          <w:spacing w:val="1"/>
          <w:w w:val="110"/>
        </w:rPr>
        <w:t>θ</w:t>
      </w:r>
      <w:r>
        <w:rPr>
          <w:w w:val="110"/>
        </w:rPr>
        <w:t>)</w:t>
      </w:r>
      <w:r>
        <w:rPr>
          <w:spacing w:val="40"/>
          <w:w w:val="123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function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rFonts w:ascii="Arial" w:hAnsi="Arial"/>
          <w:i/>
          <w:spacing w:val="3"/>
          <w:w w:val="110"/>
        </w:rPr>
        <w:t>θ</w:t>
      </w:r>
      <w:r>
        <w:rPr>
          <w:spacing w:val="2"/>
          <w:w w:val="110"/>
        </w:rPr>
        <w:t>.</w:t>
      </w:r>
      <w:r>
        <w:rPr>
          <w:spacing w:val="61"/>
          <w:w w:val="110"/>
        </w:rPr>
        <w:t> </w:t>
      </w:r>
      <w:r>
        <w:rPr>
          <w:w w:val="110"/>
        </w:rPr>
        <w:t>After</w:t>
      </w:r>
      <w:r>
        <w:rPr>
          <w:spacing w:val="26"/>
          <w:w w:val="110"/>
        </w:rPr>
        <w:t> </w:t>
      </w:r>
      <w:r>
        <w:rPr>
          <w:w w:val="110"/>
        </w:rPr>
        <w:t>these</w:t>
      </w:r>
      <w:r>
        <w:rPr>
          <w:spacing w:val="24"/>
          <w:w w:val="110"/>
        </w:rPr>
        <w:t> </w:t>
      </w:r>
      <w:r>
        <w:rPr>
          <w:w w:val="110"/>
        </w:rPr>
        <w:t>transformation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6"/>
          <w:w w:val="110"/>
        </w:rPr>
        <w:t> </w:t>
      </w:r>
      <w:r>
        <w:rPr>
          <w:w w:val="110"/>
        </w:rPr>
        <w:t>see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proportional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property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8"/>
          <w:w w:val="102"/>
        </w:rPr>
        <w:t> </w:t>
      </w:r>
      <w:r>
        <w:rPr>
          <w:rFonts w:ascii="Arial" w:hAnsi="Arial"/>
          <w:i/>
          <w:spacing w:val="1"/>
          <w:w w:val="110"/>
        </w:rPr>
        <w:t>f</w:t>
      </w:r>
      <w:r>
        <w:rPr>
          <w:rFonts w:ascii="Arial" w:hAnsi="Arial"/>
          <w:i/>
          <w:spacing w:val="2"/>
          <w:w w:val="110"/>
          <w:position w:val="-3"/>
          <w:sz w:val="16"/>
        </w:rPr>
        <w:t>X</w:t>
      </w:r>
      <w:r>
        <w:rPr>
          <w:rFonts w:ascii="Arial" w:hAnsi="Arial"/>
          <w:i/>
          <w:spacing w:val="2"/>
          <w:w w:val="110"/>
          <w:position w:val="-3"/>
          <w:sz w:val="16"/>
        </w:rPr>
        <w:t>|</w:t>
      </w:r>
      <w:r>
        <w:rPr>
          <w:rFonts w:ascii="PMingLiU" w:hAnsi="PMingLiU"/>
          <w:spacing w:val="4"/>
          <w:w w:val="110"/>
          <w:position w:val="-3"/>
          <w:sz w:val="16"/>
        </w:rPr>
        <w:t>Θ</w:t>
      </w:r>
      <w:r>
        <w:rPr>
          <w:spacing w:val="2"/>
          <w:w w:val="110"/>
        </w:rPr>
        <w:t>(</w:t>
      </w:r>
      <w:r>
        <w:rPr>
          <w:rFonts w:ascii="Arial" w:hAnsi="Arial"/>
          <w:i/>
          <w:spacing w:val="3"/>
          <w:w w:val="110"/>
        </w:rPr>
        <w:t>x</w:t>
      </w:r>
      <w:r>
        <w:rPr>
          <w:rFonts w:ascii="DejaVu Sans Condensed" w:hAnsi="DejaVu Sans Condensed"/>
          <w:i/>
          <w:spacing w:val="3"/>
          <w:w w:val="110"/>
        </w:rPr>
        <w:t>|</w:t>
      </w:r>
      <w:r>
        <w:rPr>
          <w:rFonts w:ascii="Arial" w:hAnsi="Arial"/>
          <w:i/>
          <w:spacing w:val="3"/>
          <w:w w:val="110"/>
        </w:rPr>
        <w:t>θ</w:t>
      </w:r>
      <w:r>
        <w:rPr>
          <w:spacing w:val="2"/>
          <w:w w:val="110"/>
        </w:rPr>
        <w:t>)</w:t>
      </w:r>
      <w:r>
        <w:rPr>
          <w:spacing w:val="22"/>
          <w:w w:val="110"/>
        </w:rPr>
        <w:t> </w:t>
      </w:r>
      <w:r>
        <w:rPr>
          <w:w w:val="110"/>
        </w:rPr>
        <w:t>,</w:t>
      </w:r>
      <w:r>
        <w:rPr>
          <w:rFonts w:ascii="Arial" w:hAnsi="Arial"/>
          <w:i/>
          <w:w w:val="110"/>
        </w:rPr>
        <w:t>L</w:t>
      </w:r>
      <w:r>
        <w:rPr>
          <w:w w:val="110"/>
        </w:rPr>
        <w:t>(</w:t>
      </w:r>
      <w:r>
        <w:rPr>
          <w:rFonts w:ascii="Arial" w:hAnsi="Arial"/>
          <w:i/>
          <w:spacing w:val="1"/>
          <w:w w:val="110"/>
        </w:rPr>
        <w:t>θ</w:t>
      </w:r>
      <w:r>
        <w:rPr>
          <w:w w:val="110"/>
        </w:rPr>
        <w:t>)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rFonts w:ascii="Arial" w:hAnsi="Arial"/>
          <w:i/>
          <w:w w:val="110"/>
        </w:rPr>
        <w:t>f</w:t>
      </w:r>
      <w:r>
        <w:rPr>
          <w:rFonts w:ascii="PMingLiU" w:hAnsi="PMingLiU"/>
          <w:spacing w:val="1"/>
          <w:w w:val="110"/>
          <w:position w:val="-3"/>
          <w:sz w:val="16"/>
        </w:rPr>
        <w:t>Θ</w:t>
      </w:r>
      <w:r>
        <w:rPr>
          <w:w w:val="110"/>
        </w:rPr>
        <w:t>(</w:t>
      </w:r>
      <w:r>
        <w:rPr>
          <w:rFonts w:ascii="Arial" w:hAnsi="Arial"/>
          <w:i/>
          <w:spacing w:val="1"/>
          <w:w w:val="110"/>
        </w:rPr>
        <w:t>x</w:t>
      </w:r>
      <w:r>
        <w:rPr>
          <w:w w:val="110"/>
        </w:rPr>
        <w:t>).</w:t>
      </w:r>
      <w:r>
        <w:rPr>
          <w:spacing w:val="53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deriv</w:t>
      </w:r>
      <w:r>
        <w:rPr>
          <w:spacing w:val="-3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conclusion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posterior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38"/>
          <w:w w:val="110"/>
        </w:rPr>
        <w:t> </w:t>
      </w:r>
      <w:r>
        <w:rPr>
          <w:w w:val="110"/>
        </w:rPr>
        <w:t>distribution</w:t>
      </w:r>
      <w:r>
        <w:rPr>
          <w:spacing w:val="61"/>
          <w:w w:val="110"/>
        </w:rPr>
        <w:t> </w:t>
      </w:r>
      <w:r>
        <w:rPr>
          <w:w w:val="110"/>
        </w:rPr>
        <w:t>of</w:t>
      </w:r>
      <w:r>
        <w:rPr>
          <w:spacing w:val="62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parameter</w:t>
      </w:r>
      <w:r>
        <w:rPr>
          <w:spacing w:val="61"/>
          <w:w w:val="110"/>
        </w:rPr>
        <w:t> </w:t>
      </w:r>
      <w:r>
        <w:rPr>
          <w:w w:val="110"/>
        </w:rPr>
        <w:t>of</w:t>
      </w:r>
      <w:r>
        <w:rPr>
          <w:spacing w:val="63"/>
          <w:w w:val="110"/>
        </w:rPr>
        <w:t> </w:t>
      </w:r>
      <w:r>
        <w:rPr>
          <w:spacing w:val="-1"/>
          <w:w w:val="110"/>
        </w:rPr>
        <w:t>interest</w:t>
      </w:r>
      <w:r>
        <w:rPr>
          <w:spacing w:val="62"/>
          <w:w w:val="110"/>
        </w:rPr>
        <w:t> </w:t>
      </w:r>
      <w:r>
        <w:rPr>
          <w:w w:val="110"/>
        </w:rPr>
        <w:t>is</w:t>
      </w:r>
      <w:r>
        <w:rPr>
          <w:spacing w:val="62"/>
          <w:w w:val="110"/>
        </w:rPr>
        <w:t> </w:t>
      </w:r>
      <w:r>
        <w:rPr>
          <w:w w:val="110"/>
        </w:rPr>
        <w:t>proportional</w:t>
      </w:r>
      <w:r>
        <w:rPr>
          <w:spacing w:val="63"/>
          <w:w w:val="110"/>
        </w:rPr>
        <w:t> </w:t>
      </w:r>
      <w:r>
        <w:rPr>
          <w:w w:val="110"/>
        </w:rPr>
        <w:t>to</w:t>
      </w:r>
      <w:r>
        <w:rPr>
          <w:spacing w:val="62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product</w:t>
      </w:r>
      <w:r>
        <w:rPr>
          <w:spacing w:val="62"/>
          <w:w w:val="110"/>
        </w:rPr>
        <w:t> </w:t>
      </w:r>
      <w:r>
        <w:rPr>
          <w:w w:val="110"/>
        </w:rPr>
        <w:t>of</w:t>
      </w:r>
      <w:r>
        <w:rPr>
          <w:spacing w:val="63"/>
          <w:w w:val="110"/>
        </w:rPr>
        <w:t> </w:t>
      </w:r>
      <w:r>
        <w:rPr>
          <w:w w:val="110"/>
        </w:rPr>
        <w:t>prior</w:t>
      </w:r>
      <w:r>
        <w:rPr>
          <w:spacing w:val="26"/>
          <w:w w:val="114"/>
        </w:rPr>
        <w:t> </w:t>
      </w:r>
      <w:r>
        <w:rPr>
          <w:spacing w:val="-1"/>
          <w:w w:val="110"/>
        </w:rPr>
        <w:t>probability</w:t>
      </w:r>
      <w:r>
        <w:rPr>
          <w:spacing w:val="53"/>
          <w:w w:val="110"/>
        </w:rPr>
        <w:t> </w:t>
      </w:r>
      <w:r>
        <w:rPr>
          <w:w w:val="110"/>
        </w:rPr>
        <w:t>distribution</w:t>
      </w:r>
      <w:r>
        <w:rPr>
          <w:spacing w:val="54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53"/>
          <w:w w:val="110"/>
        </w:rPr>
        <w:t> </w:t>
      </w:r>
      <w:r>
        <w:rPr>
          <w:w w:val="110"/>
        </w:rPr>
        <w:t>evidence,</w:t>
      </w:r>
      <w:r>
        <w:rPr>
          <w:spacing w:val="62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w w:val="110"/>
        </w:rPr>
        <w:t>posterior</w:t>
      </w:r>
      <w:r>
        <w:rPr>
          <w:spacing w:val="54"/>
          <w:w w:val="110"/>
        </w:rPr>
        <w:t> </w:t>
      </w:r>
      <w:r>
        <w:rPr>
          <w:w w:val="110"/>
        </w:rPr>
        <w:t>is</w:t>
      </w:r>
      <w:r>
        <w:rPr>
          <w:spacing w:val="54"/>
          <w:w w:val="110"/>
        </w:rPr>
        <w:t> </w:t>
      </w:r>
      <w:r>
        <w:rPr>
          <w:w w:val="110"/>
        </w:rPr>
        <w:t>an</w:t>
      </w:r>
      <w:r>
        <w:rPr>
          <w:spacing w:val="54"/>
          <w:w w:val="110"/>
        </w:rPr>
        <w:t> </w:t>
      </w:r>
      <w:r>
        <w:rPr>
          <w:spacing w:val="-1"/>
          <w:w w:val="110"/>
        </w:rPr>
        <w:t>adequate</w:t>
      </w:r>
      <w:r>
        <w:rPr>
          <w:spacing w:val="37"/>
          <w:w w:val="116"/>
        </w:rPr>
        <w:t> </w:t>
      </w:r>
      <w:r>
        <w:rPr>
          <w:w w:val="110"/>
        </w:rPr>
        <w:t>estimation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reflects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certain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even</w:t>
      </w:r>
      <w:r>
        <w:rPr>
          <w:spacing w:val="-3"/>
          <w:w w:val="110"/>
        </w:rPr>
        <w:t>t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distributions</w:t>
      </w:r>
      <w:r>
        <w:rPr>
          <w:spacing w:val="27"/>
          <w:w w:val="111"/>
        </w:rPr>
        <w:t> </w:t>
      </w:r>
      <w:hyperlink w:history="true" w:anchor="_bookmark242">
        <w:r>
          <w:rPr>
            <w:spacing w:val="-4"/>
            <w:w w:val="110"/>
          </w:rPr>
          <w:t>(W</w:t>
        </w:r>
        <w:r>
          <w:rPr>
            <w:spacing w:val="-5"/>
            <w:w w:val="110"/>
          </w:rPr>
          <w:t>ong,</w:t>
        </w:r>
      </w:hyperlink>
      <w:r>
        <w:rPr>
          <w:spacing w:val="-5"/>
          <w:w w:val="110"/>
        </w:rPr>
        <w:t> </w:t>
      </w:r>
      <w:hyperlink w:history="true" w:anchor="_bookmark242">
        <w:r>
          <w:rPr>
            <w:w w:val="110"/>
          </w:rPr>
          <w:t>2019).</w:t>
        </w:r>
      </w:hyperlink>
      <w:r>
        <w:rPr>
          <w:spacing w:val="22"/>
          <w:w w:val="110"/>
        </w:rPr>
        <w:t> </w:t>
      </w:r>
      <w:r>
        <w:rPr>
          <w:spacing w:val="-1"/>
          <w:w w:val="110"/>
        </w:rPr>
        <w:t>Overall,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theorem</w:t>
      </w:r>
      <w:r>
        <w:rPr>
          <w:spacing w:val="-4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ehin</w:t>
      </w:r>
      <w:r>
        <w:rPr>
          <w:w w:val="110"/>
        </w:rPr>
        <w:t>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5"/>
          <w:w w:val="110"/>
        </w:rPr>
        <w:t> </w:t>
      </w:r>
      <w:r>
        <w:rPr>
          <w:w w:val="110"/>
        </w:rPr>
        <w:t>inference,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-5"/>
          <w:w w:val="110"/>
        </w:rPr>
        <w:t> </w:t>
      </w:r>
      <w:r>
        <w:rPr>
          <w:w w:val="110"/>
        </w:rPr>
        <w:t>prior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3"/>
        </w:rPr>
        <w:t> </w:t>
      </w:r>
      <w:r>
        <w:rPr>
          <w:w w:val="110"/>
        </w:rPr>
        <w:t>likelihood,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deduce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posterior.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33"/>
          <w:szCs w:val="33"/>
        </w:rPr>
      </w:pPr>
    </w:p>
    <w:p>
      <w:pPr>
        <w:numPr>
          <w:ilvl w:val="2"/>
          <w:numId w:val="11"/>
        </w:numPr>
        <w:tabs>
          <w:tab w:pos="1124" w:val="left" w:leader="none"/>
        </w:tabs>
        <w:spacing w:before="0"/>
        <w:ind w:left="112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Simulation-based estimation" w:id="31"/>
      <w:bookmarkEnd w:id="31"/>
      <w:r>
        <w:rPr/>
      </w:r>
      <w:bookmarkStart w:name="_bookmark15" w:id="32"/>
      <w:bookmarkEnd w:id="32"/>
      <w:r>
        <w:rPr/>
      </w:r>
      <w:bookmarkStart w:name="_bookmark15" w:id="33"/>
      <w:bookmarkEnd w:id="33"/>
      <w:r>
        <w:rPr>
          <w:rFonts w:ascii="Georgia"/>
          <w:b/>
          <w:spacing w:val="-1"/>
          <w:w w:val="95"/>
          <w:sz w:val="28"/>
        </w:rPr>
        <w:t>Si</w:t>
      </w:r>
      <w:r>
        <w:rPr>
          <w:rFonts w:ascii="Georgia"/>
          <w:b/>
          <w:spacing w:val="-1"/>
          <w:w w:val="95"/>
          <w:sz w:val="28"/>
        </w:rPr>
        <w:t>mulation-based</w:t>
      </w:r>
      <w:r>
        <w:rPr>
          <w:rFonts w:ascii="Georgia"/>
          <w:b/>
          <w:spacing w:val="20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estimation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55"/>
        <w:ind w:left="128" w:right="541" w:hanging="1"/>
        <w:jc w:val="both"/>
      </w:pP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had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previous</w:t>
      </w:r>
      <w:r>
        <w:rPr>
          <w:spacing w:val="34"/>
          <w:w w:val="110"/>
        </w:rPr>
        <w:t> </w:t>
      </w:r>
      <w:r>
        <w:rPr>
          <w:w w:val="110"/>
        </w:rPr>
        <w:t>section,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5"/>
          <w:w w:val="110"/>
        </w:rPr>
        <w:t> </w:t>
      </w:r>
      <w:r>
        <w:rPr>
          <w:w w:val="110"/>
        </w:rPr>
        <w:t>statistics,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posterior</w:t>
      </w:r>
      <w:r>
        <w:rPr>
          <w:spacing w:val="23"/>
          <w:w w:val="113"/>
        </w:rPr>
        <w:t> </w:t>
      </w:r>
      <w:r>
        <w:rPr>
          <w:w w:val="110"/>
        </w:rPr>
        <w:t>distribution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an</w:t>
      </w:r>
      <w:r>
        <w:rPr>
          <w:spacing w:val="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 </w:t>
      </w:r>
      <w:r>
        <w:rPr>
          <w:spacing w:val="-1"/>
          <w:w w:val="110"/>
        </w:rPr>
        <w:t>manually</w:t>
      </w:r>
      <w:r>
        <w:rPr>
          <w:spacing w:val="2"/>
          <w:w w:val="110"/>
        </w:rPr>
        <w:t> </w:t>
      </w:r>
      <w:r>
        <w:rPr>
          <w:w w:val="110"/>
        </w:rPr>
        <w:t>calculated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obtain</w:t>
      </w:r>
      <w:r>
        <w:rPr>
          <w:spacing w:val="2"/>
          <w:w w:val="110"/>
        </w:rPr>
        <w:t> </w:t>
      </w:r>
      <w:r>
        <w:rPr>
          <w:w w:val="110"/>
        </w:rPr>
        <w:t>conjugate</w:t>
      </w:r>
      <w:r>
        <w:rPr>
          <w:spacing w:val="3"/>
          <w:w w:val="110"/>
        </w:rPr>
        <w:t> </w:t>
      </w:r>
      <w:r>
        <w:rPr>
          <w:w w:val="110"/>
        </w:rPr>
        <w:t>solutions.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basic</w:t>
      </w:r>
      <w:r>
        <w:rPr>
          <w:spacing w:val="2"/>
          <w:w w:val="110"/>
        </w:rPr>
        <w:t> </w:t>
      </w:r>
      <w:r>
        <w:rPr>
          <w:w w:val="110"/>
        </w:rPr>
        <w:t>idea</w:t>
      </w:r>
      <w:r>
        <w:rPr>
          <w:spacing w:val="23"/>
          <w:w w:val="108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standard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approximation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prior</w:t>
      </w:r>
      <w:r>
        <w:rPr>
          <w:spacing w:val="-6"/>
          <w:w w:val="110"/>
        </w:rPr>
        <w:t> </w:t>
      </w:r>
      <w:r>
        <w:rPr>
          <w:w w:val="110"/>
        </w:rPr>
        <w:t>distribution,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3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certain</w:t>
      </w:r>
      <w:r>
        <w:rPr>
          <w:spacing w:val="8"/>
          <w:w w:val="110"/>
        </w:rPr>
        <w:t> </w:t>
      </w:r>
      <w:r>
        <w:rPr>
          <w:w w:val="110"/>
        </w:rPr>
        <w:t>likelihood</w:t>
      </w:r>
      <w:r>
        <w:rPr>
          <w:spacing w:val="8"/>
          <w:w w:val="110"/>
        </w:rPr>
        <w:t> </w:t>
      </w:r>
      <w:r>
        <w:rPr>
          <w:w w:val="110"/>
        </w:rPr>
        <w:t>functions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posterior</w:t>
      </w:r>
      <w:r>
        <w:rPr>
          <w:spacing w:val="8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5"/>
        </w:rPr>
        <w:t> </w:t>
      </w:r>
      <w:r>
        <w:rPr>
          <w:w w:val="110"/>
        </w:rPr>
        <w:t>same</w:t>
      </w:r>
      <w:r>
        <w:rPr>
          <w:spacing w:val="-14"/>
          <w:w w:val="110"/>
        </w:rPr>
        <w:t> </w:t>
      </w:r>
      <w:r>
        <w:rPr>
          <w:w w:val="110"/>
        </w:rPr>
        <w:t>family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3"/>
          <w:w w:val="110"/>
        </w:rPr>
        <w:t> </w:t>
      </w:r>
      <w:r>
        <w:rPr>
          <w:w w:val="110"/>
        </w:rPr>
        <w:t>formed,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possible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spacing w:val="-3"/>
          <w:w w:val="110"/>
        </w:rPr>
        <w:t>derive</w:t>
      </w:r>
      <w:r>
        <w:rPr>
          <w:spacing w:val="-14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going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6753" w:val="left" w:leader="none"/>
        </w:tabs>
        <w:spacing w:line="240" w:lineRule="auto" w:before="13"/>
        <w:ind w:left="536" w:right="128" w:firstLine="11"/>
        <w:jc w:val="both"/>
      </w:pPr>
      <w:r>
        <w:rPr>
          <w:w w:val="110"/>
        </w:rPr>
        <w:t>prior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posterior</w:t>
      </w:r>
      <w:r>
        <w:rPr>
          <w:spacing w:val="19"/>
          <w:w w:val="110"/>
        </w:rPr>
        <w:t> </w:t>
      </w:r>
      <w:r>
        <w:rPr>
          <w:w w:val="110"/>
        </w:rPr>
        <w:t>distribution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simply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matter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fi</w:t>
        <w:tab/>
        <w:t>out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parameter</w:t>
      </w:r>
      <w:r>
        <w:rPr>
          <w:spacing w:val="28"/>
          <w:w w:val="115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distribution</w:t>
      </w:r>
      <w:r>
        <w:rPr>
          <w:spacing w:val="35"/>
          <w:w w:val="110"/>
        </w:rPr>
        <w:t> </w:t>
      </w:r>
      <w:r>
        <w:rPr>
          <w:w w:val="110"/>
        </w:rPr>
        <w:t>had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hanged.</w:t>
      </w:r>
      <w:r>
        <w:rPr>
          <w:spacing w:val="29"/>
          <w:w w:val="110"/>
        </w:rPr>
        <w:t> </w:t>
      </w:r>
      <w:hyperlink w:history="true" w:anchor="_bookmark242">
        <w:r>
          <w:rPr>
            <w:spacing w:val="-4"/>
            <w:w w:val="110"/>
          </w:rPr>
          <w:t>(Wong,</w:t>
        </w:r>
      </w:hyperlink>
      <w:r>
        <w:rPr>
          <w:spacing w:val="36"/>
          <w:w w:val="110"/>
        </w:rPr>
        <w:t> </w:t>
      </w:r>
      <w:hyperlink w:history="true" w:anchor="_bookmark242">
        <w:r>
          <w:rPr>
            <w:w w:val="110"/>
          </w:rPr>
          <w:t>2019).</w:t>
        </w:r>
      </w:hyperlink>
      <w:r>
        <w:rPr>
          <w:spacing w:val="29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example,</w:t>
      </w:r>
      <w:r>
        <w:rPr>
          <w:spacing w:val="41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rFonts w:ascii="Arial" w:hAnsi="Arial" w:cs="Arial" w:eastAsia="Arial"/>
          <w:i/>
          <w:spacing w:val="1"/>
          <w:w w:val="110"/>
        </w:rPr>
        <w:t>Beta</w:t>
      </w:r>
      <w:r>
        <w:rPr>
          <w:w w:val="110"/>
        </w:rPr>
        <w:t>(</w:t>
      </w:r>
      <w:r>
        <w:rPr>
          <w:rFonts w:ascii="Arial" w:hAnsi="Arial" w:cs="Arial" w:eastAsia="Arial"/>
          <w:i/>
          <w:spacing w:val="1"/>
          <w:w w:val="110"/>
        </w:rPr>
        <w:t>α,</w:t>
      </w:r>
      <w:r>
        <w:rPr>
          <w:rFonts w:ascii="Arial" w:hAnsi="Arial" w:cs="Arial" w:eastAsia="Arial"/>
          <w:i/>
          <w:spacing w:val="-29"/>
          <w:w w:val="110"/>
        </w:rPr>
        <w:t> </w:t>
      </w:r>
      <w:r>
        <w:rPr>
          <w:rFonts w:ascii="Arial" w:hAnsi="Arial" w:cs="Arial" w:eastAsia="Arial"/>
          <w:i/>
          <w:spacing w:val="6"/>
          <w:w w:val="110"/>
        </w:rPr>
        <w:t>β</w:t>
      </w:r>
      <w:r>
        <w:rPr>
          <w:spacing w:val="5"/>
          <w:w w:val="110"/>
        </w:rPr>
        <w:t>)</w:t>
      </w:r>
      <w:r>
        <w:rPr>
          <w:spacing w:val="35"/>
          <w:w w:val="110"/>
        </w:rPr>
        <w:t> </w:t>
      </w:r>
      <w:r>
        <w:rPr>
          <w:w w:val="110"/>
        </w:rPr>
        <w:t>prior</w:t>
      </w:r>
      <w:r>
        <w:rPr>
          <w:spacing w:val="26"/>
          <w:w w:val="114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w w:val="110"/>
        </w:rPr>
        <w:t> </w:t>
      </w:r>
      <w:r>
        <w:rPr>
          <w:spacing w:val="-1"/>
          <w:w w:val="110"/>
        </w:rPr>
        <w:t>multiplied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rFonts w:ascii="Arial" w:hAnsi="Arial" w:cs="Arial" w:eastAsia="Arial"/>
          <w:i/>
          <w:spacing w:val="1"/>
          <w:w w:val="110"/>
        </w:rPr>
        <w:t>Binomial</w:t>
      </w:r>
      <w:r>
        <w:rPr>
          <w:w w:val="110"/>
        </w:rPr>
        <w:t>(</w:t>
      </w:r>
      <w:r>
        <w:rPr>
          <w:rFonts w:ascii="Arial" w:hAnsi="Arial" w:cs="Arial" w:eastAsia="Arial"/>
          <w:i/>
          <w:spacing w:val="1"/>
          <w:w w:val="110"/>
        </w:rPr>
        <w:t>n,</w:t>
      </w:r>
      <w:r>
        <w:rPr>
          <w:rFonts w:ascii="Arial" w:hAnsi="Arial" w:cs="Arial" w:eastAsia="Arial"/>
          <w:i/>
          <w:spacing w:val="-38"/>
          <w:w w:val="110"/>
        </w:rPr>
        <w:t> </w:t>
      </w:r>
      <w:r>
        <w:rPr>
          <w:rFonts w:ascii="Arial" w:hAnsi="Arial" w:cs="Arial" w:eastAsia="Arial"/>
          <w:i/>
          <w:w w:val="110"/>
        </w:rPr>
        <w:t>x</w:t>
      </w:r>
      <w:r>
        <w:rPr>
          <w:w w:val="110"/>
        </w:rPr>
        <w:t>)</w:t>
      </w:r>
      <w:r>
        <w:rPr>
          <w:spacing w:val="2"/>
          <w:w w:val="110"/>
        </w:rPr>
        <w:t> </w:t>
      </w:r>
      <w:r>
        <w:rPr>
          <w:w w:val="110"/>
        </w:rPr>
        <w:t>likelihood</w:t>
      </w:r>
      <w:r>
        <w:rPr>
          <w:spacing w:val="1"/>
          <w:w w:val="110"/>
        </w:rPr>
        <w:t> </w:t>
      </w:r>
      <w:r>
        <w:rPr>
          <w:w w:val="110"/>
        </w:rPr>
        <w:t>to form</w:t>
      </w:r>
      <w:r>
        <w:rPr>
          <w:spacing w:val="2"/>
          <w:w w:val="110"/>
        </w:rPr>
        <w:t> </w:t>
      </w:r>
      <w:r>
        <w:rPr>
          <w:w w:val="110"/>
        </w:rPr>
        <w:t>a </w:t>
      </w:r>
      <w:r>
        <w:rPr>
          <w:rFonts w:ascii="Arial" w:hAnsi="Arial" w:cs="Arial" w:eastAsia="Arial"/>
          <w:i/>
          <w:spacing w:val="2"/>
          <w:w w:val="110"/>
        </w:rPr>
        <w:t>Beta</w:t>
      </w:r>
      <w:r>
        <w:rPr>
          <w:spacing w:val="1"/>
          <w:w w:val="110"/>
        </w:rPr>
        <w:t>(</w:t>
      </w:r>
      <w:r>
        <w:rPr>
          <w:rFonts w:ascii="Arial" w:hAnsi="Arial" w:cs="Arial" w:eastAsia="Arial"/>
          <w:i/>
          <w:spacing w:val="2"/>
          <w:w w:val="110"/>
        </w:rPr>
        <w:t>α</w:t>
      </w:r>
      <w:r>
        <w:rPr>
          <w:rFonts w:ascii="Arial" w:hAnsi="Arial" w:cs="Arial" w:eastAsia="Arial"/>
          <w:i/>
          <w:spacing w:val="-25"/>
          <w:w w:val="110"/>
        </w:rPr>
        <w:t> </w:t>
      </w:r>
      <w:r>
        <w:rPr>
          <w:w w:val="110"/>
        </w:rPr>
        <w:t>+</w:t>
      </w:r>
      <w:r>
        <w:rPr>
          <w:spacing w:val="-23"/>
          <w:w w:val="110"/>
        </w:rPr>
        <w:t> </w:t>
      </w:r>
      <w:r>
        <w:rPr>
          <w:rFonts w:ascii="Arial" w:hAnsi="Arial" w:cs="Arial" w:eastAsia="Arial"/>
          <w:i/>
          <w:w w:val="110"/>
        </w:rPr>
        <w:t>x,</w:t>
      </w:r>
      <w:r>
        <w:rPr>
          <w:rFonts w:ascii="Arial" w:hAnsi="Arial" w:cs="Arial" w:eastAsia="Arial"/>
          <w:i/>
          <w:spacing w:val="-37"/>
          <w:w w:val="110"/>
        </w:rPr>
        <w:t> </w:t>
      </w:r>
      <w:r>
        <w:rPr>
          <w:rFonts w:ascii="Arial" w:hAnsi="Arial" w:cs="Arial" w:eastAsia="Arial"/>
          <w:i/>
          <w:w w:val="110"/>
        </w:rPr>
        <w:t>β</w:t>
      </w:r>
      <w:r>
        <w:rPr>
          <w:rFonts w:ascii="Arial" w:hAnsi="Arial" w:cs="Arial" w:eastAsia="Arial"/>
          <w:i/>
          <w:spacing w:val="-16"/>
          <w:w w:val="110"/>
        </w:rPr>
        <w:t> </w:t>
      </w:r>
      <w:r>
        <w:rPr>
          <w:w w:val="110"/>
        </w:rPr>
        <w:t>+</w:t>
      </w:r>
      <w:r>
        <w:rPr>
          <w:spacing w:val="-22"/>
          <w:w w:val="110"/>
        </w:rPr>
        <w:t> </w:t>
      </w:r>
      <w:r>
        <w:rPr>
          <w:rFonts w:ascii="Arial" w:hAnsi="Arial" w:cs="Arial" w:eastAsia="Arial"/>
          <w:i/>
          <w:w w:val="110"/>
        </w:rPr>
        <w:t>n</w:t>
      </w:r>
      <w:r>
        <w:rPr>
          <w:rFonts w:ascii="Arial" w:hAnsi="Arial" w:cs="Arial" w:eastAsia="Arial"/>
          <w:i/>
          <w:spacing w:val="-27"/>
          <w:w w:val="110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29"/>
          <w:w w:val="110"/>
        </w:rPr>
        <w:t> </w:t>
      </w:r>
      <w:r>
        <w:rPr>
          <w:rFonts w:ascii="Arial" w:hAnsi="Arial" w:cs="Arial" w:eastAsia="Arial"/>
          <w:i/>
          <w:w w:val="110"/>
        </w:rPr>
        <w:t>x</w:t>
      </w:r>
      <w:r>
        <w:rPr>
          <w:w w:val="110"/>
        </w:rPr>
        <w:t>)</w:t>
      </w:r>
      <w:r>
        <w:rPr>
          <w:spacing w:val="30"/>
          <w:w w:val="118"/>
        </w:rPr>
        <w:t> </w:t>
      </w:r>
      <w:r>
        <w:rPr>
          <w:w w:val="110"/>
        </w:rPr>
        <w:t>posterior</w:t>
      </w:r>
      <w:r>
        <w:rPr>
          <w:spacing w:val="-3"/>
          <w:w w:val="110"/>
        </w:rPr>
        <w:t> </w:t>
      </w:r>
      <w:r>
        <w:rPr>
          <w:w w:val="110"/>
        </w:rPr>
        <w:t>distribution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mathematical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manipulations,</w:t>
      </w:r>
      <w:r>
        <w:rPr>
          <w:w w:val="110"/>
        </w:rPr>
        <w:t> </w:t>
      </w:r>
      <w:r>
        <w:rPr>
          <w:spacing w:val="-3"/>
          <w:w w:val="110"/>
        </w:rPr>
        <w:t>shown </w:t>
      </w:r>
      <w:r>
        <w:rPr>
          <w:w w:val="110"/>
        </w:rPr>
        <w:t>here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equation</w:t>
      </w:r>
      <w:r>
        <w:rPr>
          <w:spacing w:val="44"/>
          <w:w w:val="112"/>
        </w:rPr>
        <w:t> </w:t>
      </w:r>
      <w:hyperlink w:history="true" w:anchor="_bookmark16">
        <w:r>
          <w:rPr>
            <w:w w:val="110"/>
          </w:rPr>
          <w:t>1.7.</w:t>
        </w:r>
        <w:r>
          <w:rPr/>
        </w:r>
      </w:hyperlink>
    </w:p>
    <w:p>
      <w:pPr>
        <w:spacing w:line="240" w:lineRule="auto" w:before="5"/>
        <w:rPr>
          <w:rFonts w:ascii="PMingLiU" w:hAnsi="PMingLiU" w:cs="PMingLiU" w:eastAsia="PMingLiU"/>
          <w:sz w:val="11"/>
          <w:szCs w:val="11"/>
        </w:rPr>
      </w:pPr>
    </w:p>
    <w:p>
      <w:pPr>
        <w:spacing w:after="0" w:line="240" w:lineRule="auto"/>
        <w:rPr>
          <w:rFonts w:ascii="PMingLiU" w:hAnsi="PMingLiU" w:cs="PMingLiU" w:eastAsia="PMingLiU"/>
          <w:sz w:val="11"/>
          <w:szCs w:val="11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246" w:lineRule="auto" w:before="58"/>
        <w:ind w:left="2670" w:right="0" w:firstLine="20"/>
        <w:jc w:val="right"/>
        <w:rPr>
          <w:rFonts w:ascii="PMingLiU" w:hAnsi="PMingLiU" w:cs="PMingLiU" w:eastAsia="PMingLiU"/>
          <w:sz w:val="24"/>
          <w:szCs w:val="24"/>
        </w:rPr>
      </w:pPr>
      <w:r>
        <w:rPr/>
        <w:pict>
          <v:group style="position:absolute;margin-left:219.520004pt;margin-top:21.31147pt;width:47.65pt;height:.1pt;mso-position-horizontal-relative:page;mso-position-vertical-relative:paragraph;z-index:-499600" coordorigin="4390,426" coordsize="953,2">
            <v:shape style="position:absolute;left:4390;top:426;width:953;height:2" coordorigin="4390,426" coordsize="953,0" path="m4390,426l5343,426e" filled="false" stroked="true" strokeweight=".478pt" strokecolor="#000000">
              <v:path arrowok="t"/>
            </v:shape>
            <w10:wrap type="none"/>
          </v:group>
        </w:pict>
      </w:r>
      <w:bookmarkStart w:name="_bookmark16" w:id="34"/>
      <w:bookmarkEnd w:id="34"/>
      <w:r>
        <w:rPr/>
      </w:r>
      <w:r>
        <w:rPr>
          <w:rFonts w:ascii="PMingLiU" w:hAnsi="PMingLiU"/>
          <w:sz w:val="24"/>
        </w:rPr>
        <w:t>Γ(</w:t>
      </w:r>
      <w:r>
        <w:rPr>
          <w:rFonts w:ascii="Arial" w:hAnsi="Arial"/>
          <w:i/>
          <w:sz w:val="24"/>
        </w:rPr>
        <w:t>α</w:t>
      </w:r>
      <w:r>
        <w:rPr>
          <w:rFonts w:ascii="Arial" w:hAnsi="Arial"/>
          <w:i/>
          <w:spacing w:val="-24"/>
          <w:sz w:val="24"/>
        </w:rPr>
        <w:t> </w:t>
      </w:r>
      <w:r>
        <w:rPr>
          <w:rFonts w:ascii="PMingLiU" w:hAnsi="PMingLiU"/>
          <w:w w:val="115"/>
          <w:sz w:val="24"/>
        </w:rPr>
        <w:t>+</w:t>
      </w:r>
      <w:r>
        <w:rPr>
          <w:rFonts w:ascii="PMingLiU" w:hAnsi="PMingLiU"/>
          <w:spacing w:val="-30"/>
          <w:w w:val="115"/>
          <w:sz w:val="24"/>
        </w:rPr>
        <w:t> </w:t>
      </w:r>
      <w:r>
        <w:rPr>
          <w:rFonts w:ascii="Arial" w:hAnsi="Arial"/>
          <w:i/>
          <w:spacing w:val="6"/>
          <w:sz w:val="24"/>
        </w:rPr>
        <w:t>β</w:t>
      </w:r>
      <w:r>
        <w:rPr>
          <w:rFonts w:ascii="PMingLiU" w:hAnsi="PMingLiU"/>
          <w:spacing w:val="5"/>
          <w:sz w:val="24"/>
        </w:rPr>
        <w:t>)</w:t>
      </w:r>
      <w:r>
        <w:rPr>
          <w:rFonts w:ascii="PMingLiU" w:hAnsi="PMingLiU"/>
          <w:spacing w:val="21"/>
          <w:w w:val="120"/>
          <w:sz w:val="24"/>
        </w:rPr>
        <w:t> </w:t>
      </w:r>
      <w:r>
        <w:rPr>
          <w:rFonts w:ascii="PMingLiU" w:hAnsi="PMingLiU"/>
          <w:spacing w:val="1"/>
          <w:w w:val="85"/>
          <w:sz w:val="24"/>
        </w:rPr>
        <w:t>Γ(</w:t>
      </w:r>
      <w:r>
        <w:rPr>
          <w:rFonts w:ascii="Arial" w:hAnsi="Arial"/>
          <w:i/>
          <w:w w:val="85"/>
          <w:sz w:val="24"/>
        </w:rPr>
        <w:t>α</w:t>
      </w:r>
      <w:r>
        <w:rPr>
          <w:rFonts w:ascii="PMingLiU" w:hAnsi="PMingLiU"/>
          <w:spacing w:val="1"/>
          <w:w w:val="85"/>
          <w:sz w:val="24"/>
        </w:rPr>
        <w:t>)Γ(</w:t>
      </w:r>
      <w:r>
        <w:rPr>
          <w:rFonts w:ascii="Arial" w:hAnsi="Arial"/>
          <w:i/>
          <w:w w:val="85"/>
          <w:sz w:val="24"/>
        </w:rPr>
        <w:t>β</w:t>
      </w:r>
      <w:r>
        <w:rPr>
          <w:rFonts w:ascii="PMingLiU" w:hAnsi="PMingLiU"/>
          <w:w w:val="85"/>
          <w:sz w:val="24"/>
        </w:rPr>
        <w:t>)</w:t>
      </w:r>
      <w:r>
        <w:rPr>
          <w:rFonts w:ascii="PMingLiU" w:hAnsi="PMingLiU"/>
          <w:sz w:val="24"/>
        </w:rPr>
      </w:r>
    </w:p>
    <w:p>
      <w:pPr>
        <w:spacing w:before="209"/>
        <w:ind w:left="-16" w:right="0" w:firstLine="0"/>
        <w:jc w:val="left"/>
        <w:rPr>
          <w:rFonts w:ascii="DejaVu Sans Condensed" w:hAnsi="DejaVu Sans Condensed" w:cs="DejaVu Sans Condensed" w:eastAsia="DejaVu Sans Condensed"/>
          <w:sz w:val="24"/>
          <w:szCs w:val="24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θ</w:t>
      </w:r>
      <w:r>
        <w:rPr>
          <w:rFonts w:ascii="Arial" w:hAnsi="Arial" w:cs="Arial" w:eastAsia="Arial"/>
          <w:i/>
          <w:spacing w:val="1"/>
          <w:w w:val="105"/>
          <w:position w:val="10"/>
          <w:sz w:val="16"/>
          <w:szCs w:val="16"/>
        </w:rPr>
        <w:t>α</w:t>
      </w:r>
      <w:r>
        <w:rPr>
          <w:rFonts w:ascii="Arial" w:hAnsi="Arial" w:cs="Arial" w:eastAsia="Arial"/>
          <w:i/>
          <w:spacing w:val="1"/>
          <w:w w:val="105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1"/>
          <w:w w:val="105"/>
          <w:position w:val="10"/>
          <w:sz w:val="16"/>
          <w:szCs w:val="16"/>
        </w:rPr>
        <w:t>1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(1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θ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)</w:t>
      </w:r>
      <w:r>
        <w:rPr>
          <w:rFonts w:ascii="Arial" w:hAnsi="Arial" w:cs="Arial" w:eastAsia="Arial"/>
          <w:i/>
          <w:spacing w:val="2"/>
          <w:w w:val="105"/>
          <w:position w:val="10"/>
          <w:sz w:val="16"/>
          <w:szCs w:val="16"/>
        </w:rPr>
        <w:t>β</w:t>
      </w:r>
      <w:r>
        <w:rPr>
          <w:rFonts w:ascii="Arial" w:hAnsi="Arial" w:cs="Arial" w:eastAsia="Arial"/>
          <w:i/>
          <w:spacing w:val="1"/>
          <w:w w:val="105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1"/>
          <w:w w:val="105"/>
          <w:position w:val="10"/>
          <w:sz w:val="16"/>
          <w:szCs w:val="16"/>
        </w:rPr>
        <w:t>1</w:t>
      </w:r>
      <w:r>
        <w:rPr>
          <w:rFonts w:ascii="PMingLiU" w:hAnsi="PMingLiU" w:cs="PMingLiU" w:eastAsia="PMingLiU"/>
          <w:spacing w:val="36"/>
          <w:w w:val="105"/>
          <w:position w:val="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/>
          <w:sz w:val="24"/>
          <w:szCs w:val="24"/>
        </w:rPr>
      </w:r>
    </w:p>
    <w:p>
      <w:pPr>
        <w:spacing w:before="104"/>
        <w:ind w:left="170" w:right="157" w:firstLine="0"/>
        <w:jc w:val="center"/>
        <w:rPr>
          <w:rFonts w:ascii="Tahoma" w:hAnsi="Tahoma" w:cs="Tahoma" w:eastAsia="Tahoma"/>
          <w:sz w:val="24"/>
          <w:szCs w:val="24"/>
        </w:rPr>
      </w:pPr>
      <w:r>
        <w:rPr/>
        <w:br w:type="column"/>
      </w:r>
      <w:r>
        <w:rPr>
          <w:rFonts w:ascii="Tahoma"/>
          <w:w w:val="234"/>
          <w:sz w:val="24"/>
        </w:rPr>
        <w:t> </w:t>
      </w:r>
      <w:r>
        <w:rPr>
          <w:rFonts w:ascii="Arial"/>
          <w:i/>
          <w:w w:val="104"/>
          <w:position w:val="-17"/>
          <w:sz w:val="24"/>
        </w:rPr>
        <w:t>n</w:t>
      </w:r>
      <w:r>
        <w:rPr>
          <w:rFonts w:ascii="Tahoma"/>
          <w:w w:val="234"/>
          <w:sz w:val="24"/>
        </w:rPr>
        <w:t> </w:t>
      </w:r>
      <w:r>
        <w:rPr>
          <w:rFonts w:ascii="Tahoma"/>
          <w:sz w:val="24"/>
        </w:rPr>
      </w:r>
    </w:p>
    <w:p>
      <w:pPr>
        <w:spacing w:before="45"/>
        <w:ind w:left="170" w:right="157" w:firstLine="0"/>
        <w:jc w:val="center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w w:val="110"/>
          <w:sz w:val="24"/>
        </w:rPr>
        <w:t>x</w:t>
      </w:r>
      <w:r>
        <w:rPr>
          <w:rFonts w:ascii="Arial"/>
          <w:sz w:val="24"/>
        </w:rPr>
      </w:r>
    </w:p>
    <w:p>
      <w:pPr>
        <w:spacing w:before="220"/>
        <w:ind w:left="-40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 w:hAnsi="Arial" w:cs="Arial" w:eastAsia="Arial"/>
          <w:i/>
          <w:spacing w:val="3"/>
          <w:w w:val="105"/>
          <w:sz w:val="24"/>
          <w:szCs w:val="24"/>
        </w:rPr>
        <w:t>θ</w:t>
      </w:r>
      <w:r>
        <w:rPr>
          <w:rFonts w:ascii="Arial" w:hAnsi="Arial" w:cs="Arial" w:eastAsia="Arial"/>
          <w:i/>
          <w:spacing w:val="2"/>
          <w:w w:val="105"/>
          <w:position w:val="10"/>
          <w:sz w:val="16"/>
          <w:szCs w:val="16"/>
        </w:rPr>
        <w:t>x</w:t>
      </w:r>
      <w:r>
        <w:rPr>
          <w:rFonts w:ascii="PMingLiU" w:hAnsi="PMingLiU" w:cs="PMingLiU" w:eastAsia="PMingLiU"/>
          <w:spacing w:val="2"/>
          <w:w w:val="105"/>
          <w:sz w:val="24"/>
          <w:szCs w:val="24"/>
        </w:rPr>
        <w:t>(1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5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θ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Arial" w:hAnsi="Arial" w:cs="Arial" w:eastAsia="Arial"/>
          <w:i/>
          <w:w w:val="105"/>
          <w:position w:val="10"/>
          <w:sz w:val="16"/>
          <w:szCs w:val="16"/>
        </w:rPr>
        <w:t>n</w:t>
      </w:r>
      <w:r>
        <w:rPr>
          <w:rFonts w:ascii="Arial" w:hAnsi="Arial" w:cs="Arial" w:eastAsia="Arial"/>
          <w:i/>
          <w:w w:val="105"/>
          <w:position w:val="10"/>
          <w:sz w:val="16"/>
          <w:szCs w:val="16"/>
        </w:rPr>
        <w:t>−</w:t>
      </w:r>
      <w:r>
        <w:rPr>
          <w:rFonts w:ascii="Arial" w:hAnsi="Arial" w:cs="Arial" w:eastAsia="Arial"/>
          <w:i/>
          <w:w w:val="105"/>
          <w:position w:val="10"/>
          <w:sz w:val="16"/>
          <w:szCs w:val="16"/>
        </w:rPr>
        <w:t>x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line="240" w:lineRule="auto" w:before="0"/>
        <w:rPr>
          <w:rFonts w:ascii="Arial" w:hAnsi="Arial" w:cs="Arial" w:eastAsia="Arial"/>
          <w:i/>
          <w:sz w:val="24"/>
          <w:szCs w:val="24"/>
        </w:rPr>
      </w:pPr>
      <w:r>
        <w:rPr/>
        <w:br w:type="column"/>
      </w:r>
      <w:r>
        <w:rPr>
          <w:rFonts w:ascii="Arial"/>
          <w:i/>
          <w:sz w:val="24"/>
        </w:rPr>
      </w:r>
    </w:p>
    <w:p>
      <w:pPr>
        <w:pStyle w:val="BodyText"/>
        <w:spacing w:line="240" w:lineRule="auto" w:before="143"/>
        <w:ind w:left="0" w:right="155"/>
        <w:jc w:val="right"/>
      </w:pPr>
      <w:r>
        <w:rPr>
          <w:w w:val="110"/>
        </w:rPr>
        <w:t>(1.7)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720" w:right="1260"/>
          <w:cols w:num="5" w:equalWidth="0">
            <w:col w:w="3623" w:space="40"/>
            <w:col w:w="1711" w:space="40"/>
            <w:col w:w="506" w:space="40"/>
            <w:col w:w="1218" w:space="40"/>
            <w:col w:w="2042"/>
          </w:cols>
        </w:sectPr>
      </w:pPr>
    </w:p>
    <w:p>
      <w:pPr>
        <w:spacing w:before="5"/>
        <w:ind w:left="2464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PMingLiU" w:hAnsi="PMingLiU" w:cs="PMingLiU" w:eastAsia="PMingLiU"/>
          <w:spacing w:val="-1"/>
          <w:w w:val="115"/>
          <w:sz w:val="24"/>
          <w:szCs w:val="24"/>
        </w:rPr>
        <w:t>=Constant</w:t>
      </w:r>
      <w:r>
        <w:rPr>
          <w:rFonts w:ascii="PMingLiU" w:hAnsi="PMingLiU" w:cs="PMingLiU" w:eastAsia="PMingLiU"/>
          <w:spacing w:val="-7"/>
          <w:w w:val="11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  <w:sz w:val="24"/>
          <w:szCs w:val="24"/>
        </w:rPr>
        <w:t>×</w:t>
      </w:r>
      <w:r>
        <w:rPr>
          <w:rFonts w:ascii="DejaVu Sans Condensed" w:hAnsi="DejaVu Sans Condensed" w:cs="DejaVu Sans Condensed" w:eastAsia="DejaVu Sans Condensed"/>
          <w:i/>
          <w:spacing w:val="-14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θ</w:t>
      </w:r>
      <w:r>
        <w:rPr>
          <w:rFonts w:ascii="Arial" w:hAnsi="Arial" w:cs="Arial" w:eastAsia="Arial"/>
          <w:i/>
          <w:spacing w:val="1"/>
          <w:w w:val="115"/>
          <w:position w:val="10"/>
          <w:sz w:val="16"/>
          <w:szCs w:val="16"/>
        </w:rPr>
        <w:t>α</w:t>
      </w:r>
      <w:r>
        <w:rPr>
          <w:rFonts w:ascii="PMingLiU" w:hAnsi="PMingLiU" w:cs="PMingLiU" w:eastAsia="PMingLiU"/>
          <w:spacing w:val="1"/>
          <w:w w:val="115"/>
          <w:position w:val="10"/>
          <w:sz w:val="16"/>
          <w:szCs w:val="16"/>
        </w:rPr>
        <w:t>+</w:t>
      </w:r>
      <w:r>
        <w:rPr>
          <w:rFonts w:ascii="Arial" w:hAnsi="Arial" w:cs="Arial" w:eastAsia="Arial"/>
          <w:i/>
          <w:spacing w:val="1"/>
          <w:w w:val="115"/>
          <w:position w:val="10"/>
          <w:sz w:val="16"/>
          <w:szCs w:val="16"/>
        </w:rPr>
        <w:t>x</w:t>
      </w:r>
      <w:r>
        <w:rPr>
          <w:rFonts w:ascii="Arial" w:hAnsi="Arial" w:cs="Arial" w:eastAsia="Arial"/>
          <w:i/>
          <w:spacing w:val="1"/>
          <w:w w:val="115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2"/>
          <w:w w:val="115"/>
          <w:position w:val="10"/>
          <w:sz w:val="16"/>
          <w:szCs w:val="16"/>
        </w:rPr>
        <w:t>1</w:t>
      </w:r>
      <w:r>
        <w:rPr>
          <w:rFonts w:ascii="PMingLiU" w:hAnsi="PMingLiU" w:cs="PMingLiU" w:eastAsia="PMingLiU"/>
          <w:spacing w:val="2"/>
          <w:w w:val="115"/>
          <w:sz w:val="24"/>
          <w:szCs w:val="24"/>
        </w:rPr>
        <w:t>(1</w:t>
      </w:r>
      <w:r>
        <w:rPr>
          <w:rFonts w:ascii="PMingLiU" w:hAnsi="PMingLiU" w:cs="PMingLiU" w:eastAsia="PMingLiU"/>
          <w:spacing w:val="-7"/>
          <w:w w:val="11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1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θ</w:t>
      </w:r>
      <w:r>
        <w:rPr>
          <w:rFonts w:ascii="PMingLiU" w:hAnsi="PMingLiU" w:cs="PMingLiU" w:eastAsia="PMingLiU"/>
          <w:w w:val="115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5"/>
          <w:position w:val="10"/>
          <w:sz w:val="16"/>
          <w:szCs w:val="16"/>
        </w:rPr>
        <w:t>β</w:t>
      </w:r>
      <w:r>
        <w:rPr>
          <w:rFonts w:ascii="PMingLiU" w:hAnsi="PMingLiU" w:cs="PMingLiU" w:eastAsia="PMingLiU"/>
          <w:w w:val="115"/>
          <w:position w:val="10"/>
          <w:sz w:val="16"/>
          <w:szCs w:val="16"/>
        </w:rPr>
        <w:t>+</w:t>
      </w:r>
      <w:r>
        <w:rPr>
          <w:rFonts w:ascii="Arial" w:hAnsi="Arial" w:cs="Arial" w:eastAsia="Arial"/>
          <w:i/>
          <w:spacing w:val="1"/>
          <w:w w:val="115"/>
          <w:position w:val="10"/>
          <w:sz w:val="16"/>
          <w:szCs w:val="16"/>
        </w:rPr>
        <w:t>n</w:t>
      </w:r>
      <w:r>
        <w:rPr>
          <w:rFonts w:ascii="Arial" w:hAnsi="Arial" w:cs="Arial" w:eastAsia="Arial"/>
          <w:i/>
          <w:w w:val="115"/>
          <w:position w:val="10"/>
          <w:sz w:val="16"/>
          <w:szCs w:val="16"/>
        </w:rPr>
        <w:t>−</w:t>
      </w:r>
      <w:r>
        <w:rPr>
          <w:rFonts w:ascii="Arial" w:hAnsi="Arial" w:cs="Arial" w:eastAsia="Arial"/>
          <w:i/>
          <w:w w:val="115"/>
          <w:position w:val="10"/>
          <w:sz w:val="16"/>
          <w:szCs w:val="16"/>
        </w:rPr>
        <w:t>x</w:t>
      </w:r>
      <w:r>
        <w:rPr>
          <w:rFonts w:ascii="Arial" w:hAnsi="Arial" w:cs="Arial" w:eastAsia="Arial"/>
          <w:i/>
          <w:w w:val="115"/>
          <w:position w:val="10"/>
          <w:sz w:val="16"/>
          <w:szCs w:val="16"/>
        </w:rPr>
        <w:t>−</w:t>
      </w:r>
      <w:r>
        <w:rPr>
          <w:rFonts w:ascii="PMingLiU" w:hAnsi="PMingLiU" w:cs="PMingLiU" w:eastAsia="PMingLiU"/>
          <w:spacing w:val="1"/>
          <w:w w:val="115"/>
          <w:position w:val="10"/>
          <w:sz w:val="16"/>
          <w:szCs w:val="16"/>
        </w:rPr>
        <w:t>1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pStyle w:val="BodyText"/>
        <w:spacing w:line="242" w:lineRule="auto" w:before="88"/>
        <w:ind w:left="539" w:right="122" w:firstLine="359"/>
        <w:jc w:val="both"/>
      </w:pP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18"/>
          <w:w w:val="115"/>
        </w:rPr>
        <w:t> </w:t>
      </w:r>
      <w:r>
        <w:rPr>
          <w:w w:val="115"/>
        </w:rPr>
        <w:t>cases</w:t>
      </w:r>
      <w:r>
        <w:rPr>
          <w:spacing w:val="18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non-conjugate</w:t>
      </w:r>
      <w:r>
        <w:rPr>
          <w:spacing w:val="17"/>
          <w:w w:val="115"/>
        </w:rPr>
        <w:t> </w:t>
      </w:r>
      <w:r>
        <w:rPr>
          <w:w w:val="115"/>
        </w:rPr>
        <w:t>prior</w:t>
      </w:r>
      <w:r>
        <w:rPr>
          <w:spacing w:val="18"/>
          <w:w w:val="115"/>
        </w:rPr>
        <w:t> </w:t>
      </w:r>
      <w:r>
        <w:rPr>
          <w:w w:val="115"/>
        </w:rPr>
        <w:t>distribution,</w:t>
      </w:r>
      <w:r>
        <w:rPr>
          <w:spacing w:val="24"/>
          <w:w w:val="115"/>
        </w:rPr>
        <w:t> </w:t>
      </w:r>
      <w:r>
        <w:rPr>
          <w:w w:val="115"/>
        </w:rPr>
        <w:t>it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challenging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28"/>
          <w:w w:val="120"/>
        </w:rPr>
        <w:t> </w:t>
      </w:r>
      <w:r>
        <w:rPr>
          <w:w w:val="115"/>
        </w:rPr>
        <w:t>perform</w:t>
      </w:r>
      <w:r>
        <w:rPr>
          <w:spacing w:val="-18"/>
          <w:w w:val="115"/>
        </w:rPr>
        <w:t> </w:t>
      </w:r>
      <w:r>
        <w:rPr>
          <w:w w:val="115"/>
        </w:rPr>
        <w:t>mathematical</w:t>
      </w:r>
      <w:r>
        <w:rPr>
          <w:spacing w:val="-18"/>
          <w:w w:val="115"/>
        </w:rPr>
        <w:t> </w:t>
      </w:r>
      <w:r>
        <w:rPr>
          <w:w w:val="115"/>
        </w:rPr>
        <w:t>calculations;</w:t>
      </w:r>
      <w:r>
        <w:rPr>
          <w:spacing w:val="-16"/>
          <w:w w:val="115"/>
        </w:rPr>
        <w:t> </w:t>
      </w:r>
      <w:r>
        <w:rPr>
          <w:w w:val="115"/>
        </w:rPr>
        <w:t>therefore,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alternativ</w:t>
      </w:r>
      <w:r>
        <w:rPr>
          <w:spacing w:val="-2"/>
          <w:w w:val="115"/>
        </w:rPr>
        <w:t>e</w:t>
      </w:r>
      <w:r>
        <w:rPr>
          <w:spacing w:val="-18"/>
          <w:w w:val="115"/>
        </w:rPr>
        <w:t> </w:t>
      </w:r>
      <w:r>
        <w:rPr>
          <w:w w:val="115"/>
        </w:rPr>
        <w:t>methods</w:t>
      </w:r>
      <w:r>
        <w:rPr>
          <w:spacing w:val="-17"/>
          <w:w w:val="115"/>
        </w:rPr>
        <w:t> </w:t>
      </w:r>
      <w:r>
        <w:rPr>
          <w:w w:val="115"/>
        </w:rPr>
        <w:t>are</w:t>
      </w:r>
      <w:r>
        <w:rPr>
          <w:spacing w:val="-17"/>
          <w:w w:val="115"/>
        </w:rPr>
        <w:t> </w:t>
      </w:r>
      <w:r>
        <w:rPr>
          <w:w w:val="115"/>
        </w:rPr>
        <w:t>often</w:t>
      </w:r>
      <w:r>
        <w:rPr>
          <w:spacing w:val="-17"/>
          <w:w w:val="115"/>
        </w:rPr>
        <w:t> </w:t>
      </w:r>
      <w:r>
        <w:rPr>
          <w:w w:val="115"/>
        </w:rPr>
        <w:t>used</w:t>
      </w:r>
      <w:r>
        <w:rPr>
          <w:spacing w:val="-17"/>
          <w:w w:val="115"/>
        </w:rPr>
        <w:t> </w:t>
      </w:r>
      <w:r>
        <w:rPr>
          <w:w w:val="115"/>
        </w:rPr>
        <w:t>to</w:t>
      </w:r>
      <w:r>
        <w:rPr>
          <w:spacing w:val="34"/>
          <w:w w:val="118"/>
        </w:rPr>
        <w:t> </w:t>
      </w:r>
      <w:r>
        <w:rPr>
          <w:w w:val="115"/>
        </w:rPr>
        <w:t>calculate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haracteristics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posterior</w:t>
      </w:r>
      <w:r>
        <w:rPr>
          <w:spacing w:val="11"/>
          <w:w w:val="115"/>
        </w:rPr>
        <w:t> </w:t>
      </w:r>
      <w:r>
        <w:rPr>
          <w:w w:val="115"/>
        </w:rPr>
        <w:t>distributions.</w:t>
      </w:r>
      <w:r>
        <w:rPr>
          <w:spacing w:val="46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0"/>
          <w:w w:val="115"/>
        </w:rPr>
        <w:t> </w:t>
      </w:r>
      <w:r>
        <w:rPr>
          <w:w w:val="115"/>
        </w:rPr>
        <w:t>calculate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31"/>
          <w:w w:val="120"/>
        </w:rPr>
        <w:t> </w:t>
      </w:r>
      <w:r>
        <w:rPr>
          <w:w w:val="115"/>
        </w:rPr>
        <w:t>posterior</w:t>
      </w:r>
      <w:r>
        <w:rPr>
          <w:spacing w:val="20"/>
          <w:w w:val="115"/>
        </w:rPr>
        <w:t> </w:t>
      </w:r>
      <w:r>
        <w:rPr>
          <w:w w:val="115"/>
        </w:rPr>
        <w:t>distribution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approach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ulation-based</w:t>
      </w:r>
      <w:r>
        <w:rPr>
          <w:spacing w:val="19"/>
          <w:w w:val="115"/>
        </w:rPr>
        <w:t> </w:t>
      </w:r>
      <w:r>
        <w:rPr>
          <w:w w:val="115"/>
        </w:rPr>
        <w:t>estimation</w:t>
      </w:r>
      <w:r>
        <w:rPr>
          <w:spacing w:val="22"/>
          <w:w w:val="115"/>
        </w:rPr>
        <w:t> </w:t>
      </w:r>
      <w:r>
        <w:rPr>
          <w:w w:val="115"/>
        </w:rPr>
        <w:t>method,</w:t>
      </w:r>
      <w:r>
        <w:rPr>
          <w:spacing w:val="44"/>
          <w:w w:val="117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multiple</w:t>
      </w:r>
      <w:r>
        <w:rPr>
          <w:spacing w:val="10"/>
          <w:w w:val="115"/>
        </w:rPr>
        <w:t> </w:t>
      </w:r>
      <w:r>
        <w:rPr>
          <w:w w:val="115"/>
        </w:rPr>
        <w:t>generations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repeated</w:t>
      </w:r>
      <w:r>
        <w:rPr>
          <w:spacing w:val="11"/>
          <w:w w:val="115"/>
        </w:rPr>
        <w:t> </w:t>
      </w:r>
      <w:r>
        <w:rPr>
          <w:w w:val="115"/>
        </w:rPr>
        <w:t>samples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an</w:t>
      </w:r>
      <w:r>
        <w:rPr>
          <w:spacing w:val="12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0"/>
          <w:w w:val="115"/>
        </w:rPr>
        <w:t> </w:t>
      </w:r>
      <w:r>
        <w:rPr>
          <w:w w:val="115"/>
        </w:rPr>
        <w:t>used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converge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31"/>
          <w:w w:val="120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reasonably</w:t>
      </w:r>
      <w:r>
        <w:rPr>
          <w:spacing w:val="18"/>
          <w:w w:val="115"/>
        </w:rPr>
        <w:t> </w:t>
      </w:r>
      <w:r>
        <w:rPr>
          <w:w w:val="115"/>
        </w:rPr>
        <w:t>estimation</w:t>
      </w:r>
      <w:r>
        <w:rPr>
          <w:spacing w:val="20"/>
          <w:w w:val="115"/>
        </w:rPr>
        <w:t> </w:t>
      </w:r>
      <w:hyperlink w:history="true" w:anchor="_bookmark176">
        <w:r>
          <w:rPr>
            <w:spacing w:val="-1"/>
            <w:w w:val="115"/>
          </w:rPr>
          <w:t>(Con</w:t>
        </w:r>
        <w:r>
          <w:rPr>
            <w:spacing w:val="-2"/>
            <w:w w:val="115"/>
          </w:rPr>
          <w:t>gdon,</w:t>
        </w:r>
      </w:hyperlink>
      <w:r>
        <w:rPr>
          <w:spacing w:val="18"/>
          <w:w w:val="115"/>
        </w:rPr>
        <w:t> </w:t>
      </w:r>
      <w:hyperlink w:history="true" w:anchor="_bookmark176">
        <w:r>
          <w:rPr>
            <w:w w:val="115"/>
          </w:rPr>
          <w:t>2007).</w:t>
        </w:r>
      </w:hyperlink>
      <w:r>
        <w:rPr>
          <w:spacing w:val="13"/>
          <w:w w:val="115"/>
        </w:rPr>
        <w:t> </w:t>
      </w:r>
      <w:r>
        <w:rPr>
          <w:spacing w:val="-4"/>
          <w:w w:val="115"/>
        </w:rPr>
        <w:t>Markov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hain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Mon</w:t>
      </w:r>
      <w:r>
        <w:rPr>
          <w:spacing w:val="-2"/>
          <w:w w:val="115"/>
        </w:rPr>
        <w:t>te</w:t>
      </w:r>
      <w:r>
        <w:rPr>
          <w:spacing w:val="18"/>
          <w:w w:val="115"/>
        </w:rPr>
        <w:t> </w:t>
      </w:r>
      <w:r>
        <w:rPr>
          <w:w w:val="115"/>
        </w:rPr>
        <w:t>Carlo</w:t>
      </w:r>
      <w:r>
        <w:rPr>
          <w:spacing w:val="19"/>
          <w:w w:val="115"/>
        </w:rPr>
        <w:t> </w:t>
      </w:r>
      <w:r>
        <w:rPr>
          <w:w w:val="115"/>
        </w:rPr>
        <w:t>(MCMC)</w:t>
      </w:r>
      <w:r>
        <w:rPr>
          <w:spacing w:val="39"/>
          <w:w w:val="113"/>
        </w:rPr>
        <w:t> </w:t>
      </w:r>
      <w:r>
        <w:rPr>
          <w:w w:val="115"/>
        </w:rPr>
        <w:t>methods</w:t>
      </w:r>
      <w:r>
        <w:rPr>
          <w:spacing w:val="-26"/>
          <w:w w:val="115"/>
        </w:rPr>
        <w:t> </w:t>
      </w:r>
      <w:r>
        <w:rPr>
          <w:w w:val="115"/>
        </w:rPr>
        <w:t>are</w:t>
      </w:r>
      <w:r>
        <w:rPr>
          <w:spacing w:val="-25"/>
          <w:w w:val="115"/>
        </w:rPr>
        <w:t> </w:t>
      </w:r>
      <w:r>
        <w:rPr>
          <w:w w:val="115"/>
        </w:rPr>
        <w:t>often</w:t>
      </w:r>
      <w:r>
        <w:rPr>
          <w:spacing w:val="-25"/>
          <w:w w:val="115"/>
        </w:rPr>
        <w:t> </w:t>
      </w:r>
      <w:r>
        <w:rPr>
          <w:w w:val="115"/>
        </w:rPr>
        <w:t>utilised</w:t>
      </w:r>
      <w:r>
        <w:rPr>
          <w:spacing w:val="-25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25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w w:val="115"/>
        </w:rPr>
        <w:t>obtain</w:t>
      </w:r>
      <w:r>
        <w:rPr>
          <w:spacing w:val="-24"/>
          <w:w w:val="115"/>
        </w:rPr>
        <w:t> </w:t>
      </w:r>
      <w:r>
        <w:rPr>
          <w:w w:val="115"/>
        </w:rPr>
        <w:t>repeated</w:t>
      </w:r>
      <w:r>
        <w:rPr>
          <w:spacing w:val="-25"/>
          <w:w w:val="115"/>
        </w:rPr>
        <w:t> </w:t>
      </w:r>
      <w:r>
        <w:rPr>
          <w:w w:val="115"/>
        </w:rPr>
        <w:t>samples</w:t>
      </w:r>
      <w:r>
        <w:rPr>
          <w:spacing w:val="-25"/>
          <w:w w:val="115"/>
        </w:rPr>
        <w:t> </w:t>
      </w:r>
      <w:r>
        <w:rPr>
          <w:w w:val="115"/>
        </w:rPr>
        <w:t>from</w:t>
      </w:r>
      <w:r>
        <w:rPr>
          <w:spacing w:val="-25"/>
          <w:w w:val="115"/>
        </w:rPr>
        <w:t> </w:t>
      </w:r>
      <w:r>
        <w:rPr>
          <w:w w:val="115"/>
        </w:rPr>
        <w:t>a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probability</w:t>
      </w:r>
      <w:r>
        <w:rPr>
          <w:spacing w:val="39"/>
          <w:w w:val="107"/>
        </w:rPr>
        <w:t> </w:t>
      </w:r>
      <w:r>
        <w:rPr>
          <w:w w:val="115"/>
        </w:rPr>
        <w:t>distribution,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idea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1"/>
          <w:w w:val="115"/>
        </w:rPr>
        <w:t> </w:t>
      </w:r>
      <w:r>
        <w:rPr>
          <w:spacing w:val="-4"/>
          <w:w w:val="115"/>
        </w:rPr>
        <w:t>Markov</w:t>
      </w:r>
      <w:r>
        <w:rPr>
          <w:spacing w:val="22"/>
          <w:w w:val="115"/>
        </w:rPr>
        <w:t> 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hain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haracteristics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39"/>
          <w:w w:val="102"/>
        </w:rPr>
        <w:t> </w:t>
      </w:r>
      <w:r>
        <w:rPr>
          <w:spacing w:val="-3"/>
          <w:w w:val="115"/>
        </w:rPr>
        <w:t>each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depend</w:t>
      </w:r>
      <w:r>
        <w:rPr>
          <w:spacing w:val="-15"/>
          <w:w w:val="115"/>
        </w:rPr>
        <w:t> </w:t>
      </w:r>
      <w:r>
        <w:rPr>
          <w:w w:val="115"/>
        </w:rPr>
        <w:t>only</w:t>
      </w:r>
      <w:r>
        <w:rPr>
          <w:spacing w:val="-16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state</w:t>
      </w:r>
      <w:r>
        <w:rPr>
          <w:spacing w:val="-16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previous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even</w:t>
      </w:r>
      <w:r>
        <w:rPr>
          <w:spacing w:val="-3"/>
          <w:w w:val="115"/>
        </w:rPr>
        <w:t>t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(F</w:t>
      </w:r>
      <w:hyperlink w:history="true" w:anchor="_bookmark183">
        <w:r>
          <w:rPr>
            <w:spacing w:val="-4"/>
            <w:w w:val="115"/>
          </w:rPr>
          <w:t>ewster,</w:t>
        </w:r>
      </w:hyperlink>
      <w:r>
        <w:rPr>
          <w:spacing w:val="-16"/>
          <w:w w:val="115"/>
        </w:rPr>
        <w:t> </w:t>
      </w:r>
      <w:hyperlink w:history="true" w:anchor="_bookmark183">
        <w:r>
          <w:rPr>
            <w:w w:val="115"/>
          </w:rPr>
          <w:t>2014).</w:t>
        </w:r>
      </w:hyperlink>
      <w:r>
        <w:rPr>
          <w:spacing w:val="4"/>
          <w:w w:val="115"/>
        </w:rPr>
        <w:t> </w:t>
      </w:r>
      <w:r>
        <w:rPr>
          <w:spacing w:val="-11"/>
          <w:w w:val="115"/>
        </w:rPr>
        <w:t>W</w:t>
      </w:r>
      <w:r>
        <w:rPr>
          <w:spacing w:val="-1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could</w:t>
      </w:r>
      <w:r>
        <w:rPr>
          <w:spacing w:val="21"/>
          <w:w w:val="107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Markov </w:t>
      </w:r>
      <w:r>
        <w:rPr>
          <w:spacing w:val="-1"/>
          <w:w w:val="115"/>
        </w:rPr>
        <w:t>propert</w:t>
      </w:r>
      <w:r>
        <w:rPr>
          <w:spacing w:val="-2"/>
          <w:w w:val="115"/>
        </w:rPr>
        <w:t>y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mathematical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notation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following</w:t>
      </w:r>
      <w:r>
        <w:rPr>
          <w:spacing w:val="-4"/>
          <w:w w:val="115"/>
        </w:rPr>
        <w:t> </w:t>
      </w:r>
      <w:r>
        <w:rPr>
          <w:w w:val="115"/>
        </w:rPr>
        <w:t>equation</w:t>
      </w:r>
      <w:r>
        <w:rPr>
          <w:spacing w:val="-3"/>
          <w:w w:val="115"/>
        </w:rPr>
        <w:t> </w:t>
      </w:r>
      <w:hyperlink w:history="true" w:anchor="_bookmark17">
        <w:r>
          <w:rPr>
            <w:w w:val="115"/>
          </w:rPr>
          <w:t>1.8,</w:t>
        </w:r>
      </w:hyperlink>
      <w:r>
        <w:rPr>
          <w:spacing w:val="47"/>
          <w:w w:val="108"/>
        </w:rPr>
        <w:t> </w:t>
      </w:r>
      <w:r>
        <w:rPr>
          <w:w w:val="115"/>
        </w:rPr>
        <w:t>where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sample</w:t>
      </w:r>
      <w:r>
        <w:rPr>
          <w:spacing w:val="-27"/>
          <w:w w:val="115"/>
        </w:rPr>
        <w:t> </w:t>
      </w:r>
      <w:r>
        <w:rPr>
          <w:w w:val="115"/>
        </w:rPr>
        <w:t>from</w:t>
      </w:r>
      <w:r>
        <w:rPr>
          <w:spacing w:val="-27"/>
          <w:w w:val="115"/>
        </w:rPr>
        <w:t> </w:t>
      </w:r>
      <w:r>
        <w:rPr>
          <w:w w:val="115"/>
        </w:rPr>
        <w:t>time</w:t>
      </w:r>
      <w:r>
        <w:rPr>
          <w:spacing w:val="-28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-55"/>
          <w:w w:val="115"/>
        </w:rPr>
        <w:t> </w:t>
      </w:r>
      <w:r>
        <w:rPr>
          <w:w w:val="115"/>
        </w:rPr>
        <w:t>+</w:t>
      </w:r>
      <w:r>
        <w:rPr>
          <w:spacing w:val="-51"/>
          <w:w w:val="115"/>
        </w:rPr>
        <w:t> </w:t>
      </w:r>
      <w:r>
        <w:rPr>
          <w:w w:val="115"/>
        </w:rPr>
        <w:t>1</w:t>
      </w:r>
      <w:r>
        <w:rPr>
          <w:spacing w:val="-28"/>
          <w:w w:val="115"/>
        </w:rPr>
        <w:t> </w:t>
      </w:r>
      <w:r>
        <w:rPr>
          <w:w w:val="115"/>
        </w:rPr>
        <w:t>only</w:t>
      </w:r>
      <w:r>
        <w:rPr>
          <w:spacing w:val="-28"/>
          <w:w w:val="115"/>
        </w:rPr>
        <w:t> </w:t>
      </w:r>
      <w:r>
        <w:rPr>
          <w:w w:val="115"/>
        </w:rPr>
        <w:t>depends</w:t>
      </w:r>
      <w:r>
        <w:rPr>
          <w:spacing w:val="-27"/>
          <w:w w:val="115"/>
        </w:rPr>
        <w:t> </w:t>
      </w:r>
      <w:r>
        <w:rPr>
          <w:w w:val="115"/>
        </w:rPr>
        <w:t>on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sample</w:t>
      </w:r>
      <w:r>
        <w:rPr>
          <w:spacing w:val="-27"/>
          <w:w w:val="115"/>
        </w:rPr>
        <w:t> </w:t>
      </w:r>
      <w:r>
        <w:rPr>
          <w:w w:val="115"/>
        </w:rPr>
        <w:t>from</w:t>
      </w:r>
      <w:r>
        <w:rPr>
          <w:spacing w:val="-27"/>
          <w:w w:val="115"/>
        </w:rPr>
        <w:t> </w:t>
      </w:r>
      <w:r>
        <w:rPr>
          <w:w w:val="115"/>
        </w:rPr>
        <w:t>time</w:t>
      </w:r>
      <w:r>
        <w:rPr>
          <w:spacing w:val="-28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-28"/>
          <w:w w:val="115"/>
        </w:rPr>
        <w:t> </w:t>
      </w:r>
      <w:r>
        <w:rPr>
          <w:w w:val="115"/>
        </w:rPr>
        <w:t>all</w:t>
      </w:r>
      <w:r>
        <w:rPr>
          <w:spacing w:val="-27"/>
          <w:w w:val="115"/>
        </w:rPr>
        <w:t> </w:t>
      </w:r>
      <w:r>
        <w:rPr>
          <w:w w:val="115"/>
        </w:rPr>
        <w:t>previous</w:t>
      </w:r>
      <w:r>
        <w:rPr>
          <w:spacing w:val="26"/>
          <w:w w:val="107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5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5"/>
          <w:w w:val="115"/>
        </w:rPr>
        <w:t> </w:t>
      </w:r>
      <w:r>
        <w:rPr>
          <w:w w:val="115"/>
        </w:rPr>
        <w:t>not</w:t>
      </w:r>
      <w:r>
        <w:rPr>
          <w:spacing w:val="-6"/>
          <w:w w:val="115"/>
        </w:rPr>
        <w:t> </w:t>
      </w:r>
      <w:r>
        <w:rPr>
          <w:w w:val="115"/>
        </w:rPr>
        <w:t>matter.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4"/>
          <w:szCs w:val="24"/>
        </w:rPr>
      </w:pPr>
    </w:p>
    <w:p>
      <w:pPr>
        <w:tabs>
          <w:tab w:pos="8621" w:val="left" w:leader="none"/>
        </w:tabs>
        <w:spacing w:before="0"/>
        <w:ind w:left="2975" w:right="0" w:firstLine="0"/>
        <w:jc w:val="left"/>
        <w:rPr>
          <w:rFonts w:ascii="PMingLiU" w:hAnsi="PMingLiU" w:cs="PMingLiU" w:eastAsia="PMingLiU"/>
          <w:sz w:val="24"/>
          <w:szCs w:val="24"/>
        </w:rPr>
      </w:pPr>
      <w:bookmarkStart w:name="_bookmark17" w:id="35"/>
      <w:bookmarkEnd w:id="35"/>
      <w:r>
        <w:rPr/>
      </w:r>
      <w:r>
        <w:rPr>
          <w:rFonts w:ascii="PMingLiU"/>
          <w:w w:val="120"/>
          <w:sz w:val="24"/>
        </w:rPr>
        <w:t>Pr(</w:t>
      </w:r>
      <w:r>
        <w:rPr>
          <w:rFonts w:ascii="Arial"/>
          <w:i/>
          <w:spacing w:val="1"/>
          <w:w w:val="120"/>
          <w:sz w:val="24"/>
        </w:rPr>
        <w:t>X</w:t>
      </w:r>
      <w:r>
        <w:rPr>
          <w:rFonts w:ascii="Arial"/>
          <w:i/>
          <w:w w:val="120"/>
          <w:position w:val="-3"/>
          <w:sz w:val="16"/>
        </w:rPr>
        <w:t>t</w:t>
      </w:r>
      <w:r>
        <w:rPr>
          <w:rFonts w:ascii="PMingLiU"/>
          <w:w w:val="120"/>
          <w:position w:val="-3"/>
          <w:sz w:val="16"/>
        </w:rPr>
        <w:t>+1</w:t>
      </w:r>
      <w:r>
        <w:rPr>
          <w:rFonts w:ascii="DejaVu Sans Condensed"/>
          <w:i/>
          <w:spacing w:val="1"/>
          <w:w w:val="120"/>
          <w:sz w:val="24"/>
        </w:rPr>
        <w:t>|</w:t>
      </w:r>
      <w:r>
        <w:rPr>
          <w:rFonts w:ascii="Arial"/>
          <w:i/>
          <w:spacing w:val="1"/>
          <w:w w:val="120"/>
          <w:sz w:val="24"/>
        </w:rPr>
        <w:t>X</w:t>
      </w:r>
      <w:r>
        <w:rPr>
          <w:rFonts w:ascii="Arial"/>
          <w:i/>
          <w:w w:val="120"/>
          <w:position w:val="-3"/>
          <w:sz w:val="16"/>
        </w:rPr>
        <w:t>t</w:t>
      </w:r>
      <w:r>
        <w:rPr>
          <w:rFonts w:ascii="Arial"/>
          <w:i/>
          <w:spacing w:val="1"/>
          <w:w w:val="120"/>
          <w:sz w:val="24"/>
        </w:rPr>
        <w:t>,</w:t>
      </w:r>
      <w:r>
        <w:rPr>
          <w:rFonts w:ascii="Arial"/>
          <w:i/>
          <w:spacing w:val="-37"/>
          <w:w w:val="120"/>
          <w:sz w:val="24"/>
        </w:rPr>
        <w:t> </w:t>
      </w:r>
      <w:r>
        <w:rPr>
          <w:rFonts w:ascii="Arial"/>
          <w:i/>
          <w:w w:val="120"/>
          <w:sz w:val="24"/>
        </w:rPr>
        <w:t>...,</w:t>
      </w:r>
      <w:r>
        <w:rPr>
          <w:rFonts w:ascii="Arial"/>
          <w:i/>
          <w:spacing w:val="-36"/>
          <w:w w:val="120"/>
          <w:sz w:val="24"/>
        </w:rPr>
        <w:t> </w:t>
      </w:r>
      <w:r>
        <w:rPr>
          <w:rFonts w:ascii="Arial"/>
          <w:i/>
          <w:spacing w:val="2"/>
          <w:w w:val="120"/>
          <w:sz w:val="24"/>
        </w:rPr>
        <w:t>X</w:t>
      </w:r>
      <w:r>
        <w:rPr>
          <w:rFonts w:ascii="PMingLiU"/>
          <w:spacing w:val="3"/>
          <w:w w:val="120"/>
          <w:position w:val="-3"/>
          <w:sz w:val="16"/>
        </w:rPr>
        <w:t>0</w:t>
      </w:r>
      <w:r>
        <w:rPr>
          <w:rFonts w:ascii="PMingLiU"/>
          <w:spacing w:val="3"/>
          <w:w w:val="120"/>
          <w:sz w:val="24"/>
        </w:rPr>
        <w:t>)</w:t>
      </w:r>
      <w:r>
        <w:rPr>
          <w:rFonts w:ascii="PMingLiU"/>
          <w:spacing w:val="-1"/>
          <w:w w:val="120"/>
          <w:sz w:val="24"/>
        </w:rPr>
        <w:t> </w:t>
      </w:r>
      <w:r>
        <w:rPr>
          <w:rFonts w:ascii="PMingLiU"/>
          <w:w w:val="120"/>
          <w:sz w:val="24"/>
        </w:rPr>
        <w:t>=</w:t>
      </w:r>
      <w:r>
        <w:rPr>
          <w:rFonts w:ascii="PMingLiU"/>
          <w:spacing w:val="-2"/>
          <w:w w:val="120"/>
          <w:sz w:val="24"/>
        </w:rPr>
        <w:t> </w:t>
      </w:r>
      <w:r>
        <w:rPr>
          <w:rFonts w:ascii="PMingLiU"/>
          <w:w w:val="120"/>
          <w:sz w:val="24"/>
        </w:rPr>
        <w:t>Pr(</w:t>
      </w:r>
      <w:r>
        <w:rPr>
          <w:rFonts w:ascii="Arial"/>
          <w:i/>
          <w:spacing w:val="1"/>
          <w:w w:val="120"/>
          <w:sz w:val="24"/>
        </w:rPr>
        <w:t>X</w:t>
      </w:r>
      <w:r>
        <w:rPr>
          <w:rFonts w:ascii="Arial"/>
          <w:i/>
          <w:w w:val="120"/>
          <w:position w:val="-3"/>
          <w:sz w:val="16"/>
        </w:rPr>
        <w:t>t</w:t>
      </w:r>
      <w:r>
        <w:rPr>
          <w:rFonts w:ascii="PMingLiU"/>
          <w:w w:val="120"/>
          <w:position w:val="-3"/>
          <w:sz w:val="16"/>
        </w:rPr>
        <w:t>+1</w:t>
      </w:r>
      <w:r>
        <w:rPr>
          <w:rFonts w:ascii="DejaVu Sans Condensed"/>
          <w:i/>
          <w:spacing w:val="1"/>
          <w:w w:val="120"/>
          <w:sz w:val="24"/>
        </w:rPr>
        <w:t>|</w:t>
      </w:r>
      <w:r>
        <w:rPr>
          <w:rFonts w:ascii="Arial"/>
          <w:i/>
          <w:spacing w:val="1"/>
          <w:w w:val="120"/>
          <w:sz w:val="24"/>
        </w:rPr>
        <w:t>X</w:t>
      </w:r>
      <w:r>
        <w:rPr>
          <w:rFonts w:ascii="Arial"/>
          <w:i/>
          <w:w w:val="120"/>
          <w:position w:val="-3"/>
          <w:sz w:val="16"/>
        </w:rPr>
        <w:t>t</w:t>
      </w:r>
      <w:r>
        <w:rPr>
          <w:rFonts w:ascii="PMingLiU"/>
          <w:spacing w:val="1"/>
          <w:w w:val="120"/>
          <w:sz w:val="24"/>
        </w:rPr>
        <w:t>)</w:t>
        <w:tab/>
      </w:r>
      <w:r>
        <w:rPr>
          <w:rFonts w:ascii="PMingLiU"/>
          <w:w w:val="120"/>
          <w:sz w:val="24"/>
        </w:rPr>
        <w:t>(1.8)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03"/>
        <w:ind w:left="520" w:right="111" w:firstLine="378"/>
        <w:jc w:val="both"/>
      </w:pP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Metropolis-Hastings</w:t>
      </w:r>
      <w:r>
        <w:rPr>
          <w:spacing w:val="44"/>
          <w:w w:val="110"/>
        </w:rPr>
        <w:t> </w:t>
      </w:r>
      <w:r>
        <w:rPr>
          <w:w w:val="110"/>
        </w:rPr>
        <w:t>algorithm</w:t>
      </w:r>
      <w:r>
        <w:rPr>
          <w:spacing w:val="44"/>
          <w:w w:val="110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family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MCMC</w:t>
      </w:r>
      <w:r>
        <w:rPr>
          <w:spacing w:val="43"/>
          <w:w w:val="110"/>
        </w:rPr>
        <w:t> </w:t>
      </w:r>
      <w:r>
        <w:rPr>
          <w:w w:val="110"/>
        </w:rPr>
        <w:t>methods</w:t>
      </w:r>
      <w:r>
        <w:rPr>
          <w:spacing w:val="43"/>
          <w:w w:val="110"/>
        </w:rPr>
        <w:t> </w:t>
      </w:r>
      <w:r>
        <w:rPr>
          <w:w w:val="110"/>
        </w:rPr>
        <w:t>useful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24"/>
          <w:w w:val="108"/>
        </w:rPr>
        <w:t> </w:t>
      </w:r>
      <w:r>
        <w:rPr>
          <w:w w:val="110"/>
        </w:rPr>
        <w:t>sampling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4"/>
          <w:w w:val="110"/>
        </w:rPr>
        <w:t> </w:t>
      </w:r>
      <w:r>
        <w:rPr>
          <w:w w:val="110"/>
        </w:rPr>
        <w:t>distributions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"/>
          <w:w w:val="110"/>
        </w:rPr>
        <w:t> </w:t>
      </w:r>
      <w:r>
        <w:rPr>
          <w:w w:val="110"/>
        </w:rPr>
        <w:t>direct</w:t>
      </w:r>
      <w:r>
        <w:rPr>
          <w:spacing w:val="3"/>
          <w:w w:val="110"/>
        </w:rPr>
        <w:t> </w:t>
      </w:r>
      <w:r>
        <w:rPr>
          <w:w w:val="110"/>
        </w:rPr>
        <w:t>sampling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not</w:t>
      </w:r>
      <w:r>
        <w:rPr>
          <w:spacing w:val="3"/>
          <w:w w:val="110"/>
        </w:rPr>
        <w:t> </w:t>
      </w:r>
      <w:r>
        <w:rPr>
          <w:w w:val="110"/>
        </w:rPr>
        <w:t>possible.</w:t>
      </w:r>
      <w:r>
        <w:rPr>
          <w:spacing w:val="29"/>
          <w:w w:val="105"/>
        </w:rPr>
        <w:t> </w:t>
      </w:r>
      <w:r>
        <w:rPr>
          <w:w w:val="110"/>
        </w:rPr>
        <w:t>[Hastings,</w:t>
      </w:r>
      <w:r>
        <w:rPr>
          <w:spacing w:val="-15"/>
          <w:w w:val="110"/>
        </w:rPr>
        <w:t> </w:t>
      </w:r>
      <w:r>
        <w:rPr>
          <w:w w:val="110"/>
        </w:rPr>
        <w:t>1970]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Gibbs</w:t>
      </w:r>
      <w:r>
        <w:rPr>
          <w:spacing w:val="-17"/>
          <w:w w:val="110"/>
        </w:rPr>
        <w:t> </w:t>
      </w:r>
      <w:r>
        <w:rPr>
          <w:w w:val="110"/>
        </w:rPr>
        <w:t>sampler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particular</w:t>
      </w:r>
      <w:r>
        <w:rPr>
          <w:spacing w:val="-17"/>
          <w:w w:val="110"/>
        </w:rPr>
        <w:t> </w:t>
      </w:r>
      <w:r>
        <w:rPr>
          <w:w w:val="110"/>
        </w:rPr>
        <w:t>case</w:t>
      </w:r>
      <w:r>
        <w:rPr>
          <w:spacing w:val="-17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Metropolis-Hastings</w:t>
      </w:r>
      <w:r>
        <w:rPr>
          <w:spacing w:val="26"/>
          <w:w w:val="103"/>
        </w:rPr>
        <w:t> </w:t>
      </w:r>
      <w:r>
        <w:rPr>
          <w:w w:val="110"/>
        </w:rPr>
        <w:t>algorithm</w:t>
      </w:r>
      <w:r>
        <w:rPr>
          <w:spacing w:val="25"/>
          <w:w w:val="110"/>
        </w:rPr>
        <w:t> </w:t>
      </w:r>
      <w:r>
        <w:rPr>
          <w:w w:val="110"/>
        </w:rPr>
        <w:t>often</w:t>
      </w:r>
      <w:r>
        <w:rPr>
          <w:spacing w:val="24"/>
          <w:w w:val="110"/>
        </w:rPr>
        <w:t> </w:t>
      </w:r>
      <w:r>
        <w:rPr>
          <w:w w:val="110"/>
        </w:rPr>
        <w:t>used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5"/>
          <w:w w:val="110"/>
        </w:rPr>
        <w:t> </w:t>
      </w:r>
      <w:r>
        <w:rPr>
          <w:w w:val="110"/>
        </w:rPr>
        <w:t>statistics.</w:t>
      </w:r>
      <w:r>
        <w:rPr>
          <w:spacing w:val="56"/>
          <w:w w:val="110"/>
        </w:rPr>
        <w:t> </w:t>
      </w:r>
      <w:r>
        <w:rPr>
          <w:w w:val="110"/>
        </w:rPr>
        <w:t>Just</w:t>
      </w:r>
      <w:r>
        <w:rPr>
          <w:spacing w:val="25"/>
          <w:w w:val="110"/>
        </w:rPr>
        <w:t> </w:t>
      </w:r>
      <w:r>
        <w:rPr>
          <w:w w:val="110"/>
        </w:rPr>
        <w:t>Another</w:t>
      </w:r>
      <w:r>
        <w:rPr>
          <w:spacing w:val="25"/>
          <w:w w:val="110"/>
        </w:rPr>
        <w:t> </w:t>
      </w:r>
      <w:r>
        <w:rPr>
          <w:w w:val="110"/>
        </w:rPr>
        <w:t>Gibbs</w:t>
      </w:r>
      <w:r>
        <w:rPr>
          <w:spacing w:val="26"/>
          <w:w w:val="110"/>
        </w:rPr>
        <w:t> </w:t>
      </w:r>
      <w:r>
        <w:rPr>
          <w:w w:val="110"/>
        </w:rPr>
        <w:t>Sampler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(JAGS)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8"/>
          <w:w w:val="104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program</w:t>
      </w:r>
      <w:r>
        <w:rPr>
          <w:spacing w:val="15"/>
          <w:w w:val="110"/>
        </w:rPr>
        <w:t> </w:t>
      </w:r>
      <w:r>
        <w:rPr>
          <w:w w:val="110"/>
        </w:rPr>
        <w:t>designated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analysis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w w:val="110"/>
        </w:rPr>
        <w:t>MCMC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25"/>
          <w:w w:val="115"/>
        </w:rPr>
        <w:t> </w:t>
      </w:r>
      <w:hyperlink w:history="true" w:anchor="_bookmark223">
        <w:r>
          <w:rPr>
            <w:w w:val="110"/>
          </w:rPr>
          <w:t>(Plummer</w:t>
        </w:r>
        <w:r>
          <w:rPr>
            <w:spacing w:val="-3"/>
            <w:w w:val="110"/>
          </w:rPr>
          <w:t> </w:t>
        </w:r>
        <w:r>
          <w:rPr>
            <w:w w:val="110"/>
          </w:rPr>
          <w:t>et</w:t>
        </w:r>
        <w:r>
          <w:rPr>
            <w:spacing w:val="-3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-2"/>
          <w:w w:val="110"/>
        </w:rPr>
        <w:t> </w:t>
      </w:r>
      <w:hyperlink w:history="true" w:anchor="_bookmark223">
        <w:r>
          <w:rPr>
            <w:w w:val="110"/>
          </w:rPr>
          <w:t>2003).</w:t>
        </w:r>
      </w:hyperlink>
      <w:r>
        <w:rPr>
          <w:spacing w:val="30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work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</w:t>
      </w:r>
      <w:r>
        <w:rPr>
          <w:spacing w:val="-3"/>
          <w:w w:val="110"/>
        </w:rPr>
        <w:t> </w:t>
      </w:r>
      <w:r>
        <w:rPr>
          <w:w w:val="110"/>
        </w:rPr>
        <w:t>language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environmen</w:t>
      </w:r>
      <w:r>
        <w:rPr>
          <w:spacing w:val="-2"/>
          <w:w w:val="110"/>
        </w:rPr>
        <w:t>t,</w:t>
      </w:r>
      <w:r>
        <w:rPr>
          <w:w w:val="110"/>
        </w:rPr>
        <w:t> with</w:t>
      </w:r>
      <w:r>
        <w:rPr>
          <w:spacing w:val="25"/>
          <w:w w:val="111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use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59"/>
          <w:w w:val="110"/>
        </w:rPr>
        <w:t> </w:t>
      </w:r>
      <w:r>
        <w:rPr>
          <w:rFonts w:ascii="PMingLiU"/>
          <w:w w:val="110"/>
        </w:rPr>
        <w:t>rjags</w:t>
      </w:r>
      <w:r>
        <w:rPr>
          <w:rFonts w:ascii="PMingLiU"/>
          <w:spacing w:val="38"/>
          <w:w w:val="110"/>
        </w:rPr>
        <w:t> </w:t>
      </w:r>
      <w:hyperlink w:history="true" w:anchor="_bookmark222">
        <w:r>
          <w:rPr>
            <w:w w:val="110"/>
          </w:rPr>
          <w:t>(Plummer,</w:t>
        </w:r>
      </w:hyperlink>
      <w:r>
        <w:rPr>
          <w:spacing w:val="38"/>
          <w:w w:val="110"/>
        </w:rPr>
        <w:t> </w:t>
      </w:r>
      <w:hyperlink w:history="true" w:anchor="_bookmark222">
        <w:r>
          <w:rPr>
            <w:w w:val="110"/>
          </w:rPr>
          <w:t>2018)</w:t>
        </w:r>
      </w:hyperlink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or</w:t>
      </w:r>
      <w:r>
        <w:rPr>
          <w:spacing w:val="38"/>
          <w:w w:val="110"/>
        </w:rPr>
        <w:t> </w:t>
      </w:r>
      <w:r>
        <w:rPr>
          <w:rFonts w:ascii="PMingLiU"/>
          <w:w w:val="110"/>
        </w:rPr>
        <w:t>R2jags</w:t>
      </w:r>
      <w:r>
        <w:rPr>
          <w:rFonts w:ascii="PMingLiU"/>
          <w:spacing w:val="39"/>
          <w:w w:val="110"/>
        </w:rPr>
        <w:t> </w:t>
      </w:r>
      <w:hyperlink w:history="true" w:anchor="_bookmark234">
        <w:r>
          <w:rPr>
            <w:w w:val="110"/>
          </w:rPr>
          <w:t>(Su</w:t>
        </w:r>
        <w:r>
          <w:rPr>
            <w:spacing w:val="38"/>
            <w:w w:val="110"/>
          </w:rPr>
          <w:t> </w:t>
        </w:r>
        <w:r>
          <w:rPr>
            <w:w w:val="110"/>
          </w:rPr>
          <w:t>and</w:t>
        </w:r>
        <w:r>
          <w:rPr>
            <w:spacing w:val="38"/>
            <w:w w:val="110"/>
          </w:rPr>
          <w:t> </w:t>
        </w:r>
        <w:r>
          <w:rPr>
            <w:spacing w:val="-1"/>
            <w:w w:val="110"/>
          </w:rPr>
          <w:t>Yajima,</w:t>
        </w:r>
      </w:hyperlink>
      <w:r>
        <w:rPr>
          <w:spacing w:val="39"/>
          <w:w w:val="110"/>
        </w:rPr>
        <w:t> </w:t>
      </w:r>
      <w:hyperlink w:history="true" w:anchor="_bookmark234">
        <w:r>
          <w:rPr>
            <w:w w:val="110"/>
          </w:rPr>
          <w:t>2015)</w:t>
        </w:r>
      </w:hyperlink>
      <w:r>
        <w:rPr>
          <w:spacing w:val="38"/>
          <w:w w:val="110"/>
        </w:rPr>
        <w:t> </w:t>
      </w:r>
      <w:r>
        <w:rPr>
          <w:spacing w:val="-3"/>
          <w:w w:val="110"/>
        </w:rPr>
        <w:t>package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Compr</w:t>
      </w:r>
      <w:r>
        <w:rPr>
          <w:spacing w:val="-2"/>
          <w:w w:val="110"/>
        </w:rPr>
        <w:t>ehensive</w:t>
      </w:r>
      <w:r>
        <w:rPr>
          <w:spacing w:val="12"/>
          <w:w w:val="110"/>
        </w:rPr>
        <w:t> </w:t>
      </w:r>
      <w:r>
        <w:rPr>
          <w:w w:val="110"/>
        </w:rPr>
        <w:t>R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Arc</w:t>
      </w:r>
      <w:r>
        <w:rPr>
          <w:spacing w:val="-2"/>
          <w:w w:val="110"/>
        </w:rPr>
        <w:t>hiv</w:t>
      </w:r>
      <w:r>
        <w:rPr>
          <w:spacing w:val="-3"/>
          <w:w w:val="110"/>
        </w:rPr>
        <w:t>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13"/>
          <w:w w:val="110"/>
        </w:rPr>
        <w:t> </w:t>
      </w:r>
      <w:r>
        <w:rPr>
          <w:w w:val="110"/>
        </w:rPr>
        <w:t>(CRAN),</w:t>
      </w:r>
      <w:r>
        <w:rPr>
          <w:spacing w:val="12"/>
          <w:w w:val="110"/>
        </w:rPr>
        <w:t> </w:t>
      </w:r>
      <w:r>
        <w:rPr>
          <w:w w:val="110"/>
        </w:rPr>
        <w:t>using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statistical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soft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are,</w:t>
      </w:r>
      <w:r>
        <w:rPr>
          <w:spacing w:val="23"/>
          <w:w w:val="112"/>
        </w:rPr>
        <w:t> </w:t>
      </w:r>
      <w:r>
        <w:rPr>
          <w:w w:val="110"/>
        </w:rPr>
        <w:t>R</w:t>
      </w:r>
      <w:r>
        <w:rPr>
          <w:spacing w:val="14"/>
          <w:w w:val="110"/>
        </w:rPr>
        <w:t> </w:t>
      </w:r>
      <w:r>
        <w:rPr>
          <w:w w:val="110"/>
        </w:rPr>
        <w:t>(R</w:t>
      </w:r>
      <w:r>
        <w:rPr>
          <w:spacing w:val="14"/>
          <w:w w:val="110"/>
        </w:rPr>
        <w:t> </w:t>
      </w:r>
      <w:hyperlink w:history="true" w:anchor="_bookmark226">
        <w:r>
          <w:rPr>
            <w:w w:val="110"/>
          </w:rPr>
          <w:t>Core</w:t>
        </w:r>
        <w:r>
          <w:rPr>
            <w:spacing w:val="15"/>
            <w:w w:val="110"/>
          </w:rPr>
          <w:t> </w:t>
        </w:r>
        <w:r>
          <w:rPr>
            <w:spacing w:val="-4"/>
            <w:w w:val="110"/>
          </w:rPr>
          <w:t>Team,</w:t>
        </w:r>
      </w:hyperlink>
      <w:r>
        <w:rPr>
          <w:spacing w:val="15"/>
          <w:w w:val="110"/>
        </w:rPr>
        <w:t> </w:t>
      </w:r>
      <w:hyperlink w:history="true" w:anchor="_bookmark226">
        <w:r>
          <w:rPr>
            <w:w w:val="110"/>
          </w:rPr>
          <w:t>2013).</w:t>
        </w:r>
      </w:hyperlink>
      <w:r>
        <w:rPr>
          <w:spacing w:val="43"/>
          <w:w w:val="110"/>
        </w:rPr>
        <w:t> </w:t>
      </w:r>
      <w:r>
        <w:rPr>
          <w:w w:val="110"/>
        </w:rPr>
        <w:t>Details</w:t>
      </w:r>
      <w:r>
        <w:rPr>
          <w:spacing w:val="14"/>
          <w:w w:val="110"/>
        </w:rPr>
        <w:t> </w:t>
      </w:r>
      <w:r>
        <w:rPr>
          <w:w w:val="110"/>
        </w:rPr>
        <w:t>about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download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installation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R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23"/>
          <w:w w:val="104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official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ebsites,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examples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8"/>
          <w:w w:val="110"/>
        </w:rPr>
        <w:t> </w:t>
      </w:r>
      <w:r>
        <w:rPr>
          <w:w w:val="110"/>
        </w:rPr>
        <w:t>script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ulate</w:t>
      </w:r>
      <w:r>
        <w:rPr>
          <w:spacing w:val="8"/>
          <w:w w:val="110"/>
        </w:rPr>
        <w:t> </w:t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25"/>
          <w:w w:val="106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thesis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Appendix.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numPr>
          <w:ilvl w:val="2"/>
          <w:numId w:val="11"/>
        </w:numPr>
        <w:tabs>
          <w:tab w:pos="1124" w:val="left" w:leader="none"/>
        </w:tabs>
        <w:spacing w:before="210"/>
        <w:ind w:left="112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Bayesian against Frequentist" w:id="36"/>
      <w:bookmarkEnd w:id="36"/>
      <w:r>
        <w:rPr/>
      </w:r>
      <w:bookmarkStart w:name="_bookmark18" w:id="37"/>
      <w:bookmarkEnd w:id="37"/>
      <w:r>
        <w:rPr/>
      </w:r>
      <w:bookmarkStart w:name="_bookmark18" w:id="38"/>
      <w:bookmarkEnd w:id="38"/>
      <w:r>
        <w:rPr>
          <w:rFonts w:ascii="Georgia"/>
          <w:b/>
          <w:w w:val="95"/>
          <w:sz w:val="28"/>
        </w:rPr>
        <w:t>B</w:t>
      </w:r>
      <w:r>
        <w:rPr>
          <w:rFonts w:ascii="Georgia"/>
          <w:b/>
          <w:spacing w:val="-9"/>
          <w:w w:val="95"/>
          <w:sz w:val="28"/>
        </w:rPr>
        <w:t>a</w:t>
      </w:r>
      <w:r>
        <w:rPr>
          <w:rFonts w:ascii="Georgia"/>
          <w:b/>
          <w:spacing w:val="-8"/>
          <w:w w:val="95"/>
          <w:sz w:val="28"/>
        </w:rPr>
        <w:t>y</w:t>
      </w:r>
      <w:r>
        <w:rPr>
          <w:rFonts w:ascii="Georgia"/>
          <w:b/>
          <w:w w:val="95"/>
          <w:sz w:val="28"/>
        </w:rPr>
        <w:t>e</w:t>
      </w:r>
      <w:r>
        <w:rPr>
          <w:rFonts w:ascii="Georgia"/>
          <w:b/>
          <w:spacing w:val="-2"/>
          <w:w w:val="95"/>
          <w:sz w:val="28"/>
        </w:rPr>
        <w:t>s</w:t>
      </w:r>
      <w:r>
        <w:rPr>
          <w:rFonts w:ascii="Georgia"/>
          <w:b/>
          <w:w w:val="95"/>
          <w:sz w:val="28"/>
        </w:rPr>
        <w:t>ian</w:t>
      </w:r>
      <w:r>
        <w:rPr>
          <w:rFonts w:ascii="Georgia"/>
          <w:b/>
          <w:spacing w:val="52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against</w:t>
      </w:r>
      <w:r>
        <w:rPr>
          <w:rFonts w:ascii="Georgia"/>
          <w:b/>
          <w:spacing w:val="53"/>
          <w:w w:val="95"/>
          <w:sz w:val="28"/>
        </w:rPr>
        <w:t> </w:t>
      </w:r>
      <w:r>
        <w:rPr>
          <w:rFonts w:ascii="Georgia"/>
          <w:b/>
          <w:spacing w:val="-24"/>
          <w:w w:val="95"/>
          <w:sz w:val="28"/>
        </w:rPr>
        <w:t>F</w:t>
      </w:r>
      <w:r>
        <w:rPr>
          <w:rFonts w:ascii="Georgia"/>
          <w:b/>
          <w:w w:val="95"/>
          <w:sz w:val="28"/>
        </w:rPr>
        <w:t>reque</w:t>
      </w:r>
      <w:r>
        <w:rPr>
          <w:rFonts w:ascii="Georgia"/>
          <w:b/>
          <w:spacing w:val="-11"/>
          <w:w w:val="95"/>
          <w:sz w:val="28"/>
        </w:rPr>
        <w:t>n</w:t>
      </w:r>
      <w:r>
        <w:rPr>
          <w:rFonts w:ascii="Georgia"/>
          <w:b/>
          <w:w w:val="95"/>
          <w:sz w:val="28"/>
        </w:rPr>
        <w:t>tist</w:t>
      </w:r>
      <w:r>
        <w:rPr>
          <w:rFonts w:ascii="Georgia"/>
          <w:sz w:val="28"/>
        </w:rPr>
      </w:r>
    </w:p>
    <w:p>
      <w:pPr>
        <w:pStyle w:val="BodyText"/>
        <w:tabs>
          <w:tab w:pos="4088" w:val="left" w:leader="none"/>
        </w:tabs>
        <w:spacing w:line="242" w:lineRule="auto" w:before="144"/>
        <w:ind w:left="137" w:right="506" w:hanging="9"/>
        <w:jc w:val="both"/>
      </w:pPr>
      <w:r>
        <w:rPr>
          <w:w w:val="110"/>
        </w:rPr>
        <w:t>There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approac</w:t>
      </w:r>
      <w:r>
        <w:rPr>
          <w:spacing w:val="-2"/>
          <w:w w:val="110"/>
        </w:rPr>
        <w:t>hes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statistical</w:t>
      </w:r>
      <w:r>
        <w:rPr>
          <w:spacing w:val="6"/>
          <w:w w:val="110"/>
        </w:rPr>
        <w:t> </w:t>
      </w:r>
      <w:r>
        <w:rPr>
          <w:w w:val="110"/>
        </w:rPr>
        <w:t>inference,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frequen</w:t>
      </w:r>
      <w:r>
        <w:rPr>
          <w:spacing w:val="-1"/>
          <w:w w:val="110"/>
        </w:rPr>
        <w:t>tist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approach,</w:t>
      </w:r>
      <w:r>
        <w:rPr>
          <w:spacing w:val="33"/>
          <w:w w:val="112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approach.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freque</w:t>
      </w:r>
      <w:r>
        <w:rPr>
          <w:spacing w:val="-1"/>
          <w:w w:val="110"/>
        </w:rPr>
        <w:t>ntist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school</w:t>
      </w:r>
      <w:r>
        <w:rPr>
          <w:spacing w:val="3"/>
          <w:w w:val="110"/>
        </w:rPr>
        <w:t> </w:t>
      </w:r>
      <w:r>
        <w:rPr>
          <w:w w:val="110"/>
        </w:rPr>
        <w:t>place</w:t>
      </w:r>
      <w:r>
        <w:rPr>
          <w:spacing w:val="3"/>
          <w:w w:val="110"/>
        </w:rPr>
        <w:t> </w:t>
      </w:r>
      <w:r>
        <w:rPr>
          <w:w w:val="110"/>
        </w:rPr>
        <w:t>emphasises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sampling</w:t>
      </w:r>
      <w:r>
        <w:rPr>
          <w:spacing w:val="27"/>
          <w:w w:val="107"/>
        </w:rPr>
        <w:t> </w:t>
      </w:r>
      <w:r>
        <w:rPr>
          <w:w w:val="110"/>
        </w:rPr>
        <w:t>distribution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46"/>
          <w:w w:val="110"/>
        </w:rPr>
        <w:t> </w:t>
      </w:r>
      <w:r>
        <w:rPr>
          <w:w w:val="110"/>
        </w:rPr>
        <w:t>data,</w:t>
      </w:r>
      <w:r>
        <w:rPr>
          <w:spacing w:val="46"/>
          <w:w w:val="110"/>
        </w:rPr>
        <w:t> </w:t>
      </w:r>
      <w:r>
        <w:rPr>
          <w:spacing w:val="-3"/>
          <w:w w:val="110"/>
        </w:rPr>
        <w:t>Frequentist</w:t>
      </w:r>
      <w:r>
        <w:rPr>
          <w:spacing w:val="46"/>
          <w:w w:val="110"/>
        </w:rPr>
        <w:t> </w:t>
      </w:r>
      <w:r>
        <w:rPr>
          <w:w w:val="110"/>
        </w:rPr>
        <w:t>treats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45"/>
          <w:w w:val="110"/>
        </w:rPr>
        <w:t> </w:t>
      </w:r>
      <w:r>
        <w:rPr>
          <w:w w:val="110"/>
        </w:rPr>
        <w:t>as</w:t>
      </w:r>
      <w:r>
        <w:rPr>
          <w:spacing w:val="46"/>
          <w:w w:val="110"/>
        </w:rPr>
        <w:t> </w:t>
      </w:r>
      <w:r>
        <w:rPr>
          <w:w w:val="110"/>
        </w:rPr>
        <w:t>a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random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x-</w:t>
      </w:r>
      <w:r>
        <w:rPr>
          <w:spacing w:val="49"/>
          <w:w w:val="109"/>
        </w:rPr>
        <w:t> </w:t>
      </w:r>
      <w:r>
        <w:rPr>
          <w:w w:val="110"/>
        </w:rPr>
        <w:t>periment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w w:val="110"/>
        </w:rPr>
        <w:t>fi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parameters</w:t>
      </w:r>
      <w:r>
        <w:rPr>
          <w:spacing w:val="24"/>
          <w:w w:val="110"/>
        </w:rPr>
        <w:t> </w:t>
      </w:r>
      <w:r>
        <w:rPr>
          <w:w w:val="110"/>
        </w:rPr>
        <w:t>across</w:t>
      </w:r>
      <w:r>
        <w:rPr>
          <w:spacing w:val="24"/>
          <w:w w:val="110"/>
        </w:rPr>
        <w:t> </w:t>
      </w:r>
      <w:r>
        <w:rPr>
          <w:w w:val="110"/>
        </w:rPr>
        <w:t>random</w:t>
      </w:r>
      <w:r>
        <w:rPr>
          <w:spacing w:val="23"/>
          <w:w w:val="110"/>
        </w:rPr>
        <w:t> </w:t>
      </w:r>
      <w:r>
        <w:rPr>
          <w:w w:val="110"/>
        </w:rPr>
        <w:t>samples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aims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calculates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9"/>
          <w:w w:val="120"/>
        </w:rPr>
        <w:t> </w:t>
      </w:r>
      <w:r>
        <w:rPr>
          <w:spacing w:val="-1"/>
          <w:w w:val="110"/>
        </w:rPr>
        <w:t>im-probabilit</w:t>
      </w:r>
      <w:r>
        <w:rPr>
          <w:spacing w:val="-2"/>
          <w:w w:val="110"/>
        </w:rPr>
        <w:t>y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obtaining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3"/>
          <w:w w:val="110"/>
        </w:rPr>
        <w:t> </w:t>
      </w:r>
      <w:r>
        <w:rPr>
          <w:w w:val="110"/>
        </w:rPr>
        <w:t>result.</w:t>
      </w:r>
      <w:r>
        <w:rPr>
          <w:spacing w:val="29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trast,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</w:t>
      </w:r>
      <w:r>
        <w:rPr>
          <w:spacing w:val="-2"/>
          <w:w w:val="110"/>
        </w:rPr>
        <w:t>ian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school</w:t>
      </w:r>
      <w:r>
        <w:rPr>
          <w:spacing w:val="3"/>
          <w:w w:val="110"/>
        </w:rPr>
        <w:t> </w:t>
      </w:r>
      <w:r>
        <w:rPr>
          <w:w w:val="110"/>
        </w:rPr>
        <w:t>base</w:t>
      </w:r>
      <w:r>
        <w:rPr>
          <w:spacing w:val="31"/>
          <w:w w:val="108"/>
        </w:rPr>
        <w:t> </w:t>
      </w:r>
      <w:r>
        <w:rPr>
          <w:w w:val="110"/>
        </w:rPr>
        <w:t>their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inferen</w:t>
      </w:r>
      <w:r>
        <w:rPr>
          <w:spacing w:val="-2"/>
          <w:w w:val="110"/>
        </w:rPr>
        <w:t>ce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formula</w:t>
      </w:r>
      <w:r>
        <w:rPr>
          <w:spacing w:val="30"/>
          <w:w w:val="110"/>
        </w:rPr>
        <w:t> </w:t>
      </w:r>
      <w:r>
        <w:rPr>
          <w:w w:val="110"/>
        </w:rPr>
        <w:t>(equation</w:t>
      </w:r>
      <w:r>
        <w:rPr>
          <w:spacing w:val="29"/>
          <w:w w:val="110"/>
        </w:rPr>
        <w:t> </w:t>
      </w:r>
      <w:hyperlink w:history="true" w:anchor="_bookmark12">
        <w:r>
          <w:rPr>
            <w:w w:val="110"/>
          </w:rPr>
          <w:t>1.</w:t>
        </w:r>
      </w:hyperlink>
      <w:r>
        <w:rPr>
          <w:w w:val="110"/>
        </w:rPr>
        <w:t>3),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0"/>
          <w:w w:val="110"/>
        </w:rPr>
        <w:t> </w:t>
      </w:r>
      <w:r>
        <w:rPr>
          <w:w w:val="110"/>
        </w:rPr>
        <w:t>treat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5"/>
          <w:w w:val="106"/>
        </w:rPr>
        <w:t> </w:t>
      </w:r>
      <w:r>
        <w:rPr>
          <w:w w:val="110"/>
        </w:rPr>
        <w:t>fi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assume</w:t>
      </w:r>
      <w:r>
        <w:rPr>
          <w:spacing w:val="19"/>
          <w:w w:val="110"/>
        </w:rPr>
        <w:t> </w:t>
      </w:r>
      <w:r>
        <w:rPr>
          <w:w w:val="110"/>
        </w:rPr>
        <w:t>randomness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aims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update</w:t>
      </w:r>
      <w:r>
        <w:rPr>
          <w:spacing w:val="19"/>
          <w:w w:val="110"/>
        </w:rPr>
        <w:t> </w:t>
      </w:r>
      <w:r>
        <w:rPr>
          <w:w w:val="110"/>
        </w:rPr>
        <w:t>prior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2"/>
          <w:w w:val="119"/>
        </w:rPr>
        <w:t> </w:t>
      </w:r>
      <w:r>
        <w:rPr>
          <w:w w:val="110"/>
        </w:rPr>
        <w:t>posterior.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Th</w:t>
      </w:r>
      <w:r>
        <w:rPr>
          <w:spacing w:val="-3"/>
          <w:w w:val="110"/>
        </w:rPr>
        <w:t>us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significan</w:t>
      </w:r>
      <w:r>
        <w:rPr>
          <w:spacing w:val="-1"/>
          <w:w w:val="110"/>
        </w:rPr>
        <w:t>t </w:t>
      </w:r>
      <w:r>
        <w:rPr>
          <w:w w:val="110"/>
        </w:rPr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frequen</w:t>
      </w:r>
      <w:r>
        <w:rPr>
          <w:spacing w:val="-1"/>
          <w:w w:val="110"/>
        </w:rPr>
        <w:t>tist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7"/>
          <w:w w:val="110"/>
        </w:rPr>
        <w:t> </w:t>
      </w:r>
      <w:r>
        <w:rPr>
          <w:w w:val="110"/>
        </w:rPr>
        <w:t>they</w:t>
      </w:r>
      <w:r>
        <w:rPr>
          <w:spacing w:val="51"/>
          <w:w w:val="113"/>
        </w:rPr>
        <w:t> </w:t>
      </w:r>
      <w:r>
        <w:rPr>
          <w:spacing w:val="-3"/>
          <w:w w:val="110"/>
        </w:rPr>
        <w:t>give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diff    </w:t>
      </w:r>
      <w:r>
        <w:rPr>
          <w:spacing w:val="55"/>
          <w:w w:val="110"/>
        </w:rPr>
        <w:t> </w:t>
      </w:r>
      <w:r>
        <w:rPr>
          <w:w w:val="110"/>
        </w:rPr>
        <w:t>t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interpretation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results,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     </w:t>
      </w:r>
      <w:r>
        <w:rPr>
          <w:spacing w:val="12"/>
          <w:w w:val="110"/>
        </w:rPr>
        <w:t> </w:t>
      </w:r>
      <w:hyperlink w:history="true" w:anchor="_bookmark19">
        <w:r>
          <w:rPr>
            <w:w w:val="110"/>
          </w:rPr>
          <w:t>1.3,</w:t>
        </w:r>
      </w:hyperlink>
      <w:r>
        <w:rPr>
          <w:spacing w:val="6"/>
          <w:w w:val="110"/>
        </w:rPr>
        <w:t> </w:t>
      </w:r>
      <w:r>
        <w:rPr>
          <w:spacing w:val="-2"/>
          <w:w w:val="110"/>
        </w:rPr>
        <w:t>frequen</w:t>
      </w:r>
      <w:r>
        <w:rPr>
          <w:spacing w:val="-1"/>
          <w:w w:val="110"/>
        </w:rPr>
        <w:t>tist</w:t>
      </w:r>
      <w:r>
        <w:rPr>
          <w:spacing w:val="5"/>
          <w:w w:val="110"/>
        </w:rPr>
        <w:t> </w:t>
      </w:r>
      <w:r>
        <w:rPr>
          <w:w w:val="110"/>
        </w:rPr>
        <w:t>often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give</w:t>
      </w:r>
      <w:r>
        <w:rPr>
          <w:spacing w:val="35"/>
          <w:w w:val="102"/>
        </w:rPr>
        <w:t> </w:t>
      </w:r>
      <w:r>
        <w:rPr>
          <w:w w:val="110"/>
        </w:rPr>
        <w:t>a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p-value</w:t>
      </w:r>
      <w:r>
        <w:rPr>
          <w:spacing w:val="43"/>
          <w:w w:val="110"/>
        </w:rPr>
        <w:t> </w:t>
      </w:r>
      <w:r>
        <w:rPr>
          <w:w w:val="110"/>
        </w:rPr>
        <w:t>where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45"/>
          <w:w w:val="110"/>
        </w:rPr>
        <w:t> </w:t>
      </w:r>
      <w:r>
        <w:rPr>
          <w:w w:val="110"/>
        </w:rPr>
        <w:t>often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43"/>
          <w:w w:val="110"/>
        </w:rPr>
        <w:t> </w:t>
      </w:r>
      <w:r>
        <w:rPr>
          <w:w w:val="110"/>
        </w:rPr>
        <w:t>posterior</w:t>
      </w:r>
      <w:r>
        <w:rPr>
          <w:spacing w:val="43"/>
          <w:w w:val="110"/>
        </w:rPr>
        <w:t> </w:t>
      </w:r>
      <w:r>
        <w:rPr>
          <w:spacing w:val="-3"/>
          <w:w w:val="110"/>
        </w:rPr>
        <w:t>probability.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Ea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43"/>
          <w:w w:val="110"/>
        </w:rPr>
        <w:t> </w:t>
      </w:r>
      <w:r>
        <w:rPr>
          <w:w w:val="110"/>
        </w:rPr>
        <w:t>has</w:t>
      </w:r>
      <w:r>
        <w:rPr>
          <w:spacing w:val="39"/>
          <w:w w:val="115"/>
        </w:rPr>
        <w:t> </w:t>
      </w:r>
      <w:r>
        <w:rPr>
          <w:w w:val="110"/>
        </w:rPr>
        <w:t>its</w:t>
      </w:r>
      <w:r>
        <w:rPr>
          <w:spacing w:val="26"/>
          <w:w w:val="110"/>
        </w:rPr>
        <w:t> </w:t>
      </w:r>
      <w:r>
        <w:rPr>
          <w:w w:val="110"/>
        </w:rPr>
        <w:t>strength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eaknesses.</w:t>
      </w:r>
      <w:r>
        <w:rPr>
          <w:spacing w:val="64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6"/>
          <w:w w:val="110"/>
        </w:rPr>
        <w:t> </w:t>
      </w:r>
      <w:r>
        <w:rPr>
          <w:w w:val="110"/>
        </w:rPr>
        <w:t>seems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more</w:t>
      </w:r>
      <w:r>
        <w:rPr>
          <w:spacing w:val="21"/>
          <w:w w:val="111"/>
        </w:rPr>
        <w:t> </w:t>
      </w:r>
      <w:r>
        <w:rPr>
          <w:w w:val="110"/>
        </w:rPr>
        <w:t>suitable</w:t>
      </w:r>
      <w:r>
        <w:rPr>
          <w:spacing w:val="14"/>
          <w:w w:val="110"/>
        </w:rPr>
        <w:t> </w:t>
      </w:r>
      <w:r>
        <w:rPr>
          <w:w w:val="110"/>
        </w:rPr>
        <w:t>option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analysis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ays.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9"/>
          <w:szCs w:val="19"/>
        </w:rPr>
      </w:pPr>
    </w:p>
    <w:p>
      <w:pPr>
        <w:spacing w:line="200" w:lineRule="atLeast"/>
        <w:ind w:left="142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780472" cy="1304163"/>
            <wp:effectExtent l="0" t="0" r="0" b="0"/>
            <wp:docPr id="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72" cy="13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2" w:lineRule="auto" w:before="167"/>
        <w:ind w:left="109" w:right="545" w:firstLine="27"/>
        <w:jc w:val="both"/>
      </w:pPr>
      <w:bookmarkStart w:name="_bookmark19" w:id="39"/>
      <w:bookmarkEnd w:id="39"/>
      <w:r>
        <w:rPr/>
      </w:r>
      <w:r>
        <w:rPr>
          <w:w w:val="105"/>
        </w:rPr>
        <w:t>Figure</w:t>
      </w:r>
      <w:r>
        <w:rPr>
          <w:spacing w:val="25"/>
          <w:w w:val="105"/>
        </w:rPr>
        <w:t> </w:t>
      </w:r>
      <w:r>
        <w:rPr>
          <w:w w:val="105"/>
        </w:rPr>
        <w:t>1.3:</w:t>
      </w:r>
      <w:r>
        <w:rPr>
          <w:spacing w:val="57"/>
          <w:w w:val="105"/>
        </w:rPr>
        <w:t> </w:t>
      </w:r>
      <w:r>
        <w:rPr>
          <w:w w:val="105"/>
        </w:rPr>
        <w:t>Visualised</w:t>
      </w:r>
      <w:r>
        <w:rPr>
          <w:spacing w:val="27"/>
          <w:w w:val="105"/>
        </w:rPr>
        <w:t> </w:t>
      </w:r>
      <w:r>
        <w:rPr>
          <w:w w:val="105"/>
        </w:rPr>
        <w:t>comparison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frequentist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Bayesian</w:t>
      </w:r>
      <w:r>
        <w:rPr>
          <w:spacing w:val="25"/>
          <w:w w:val="105"/>
        </w:rPr>
        <w:t> </w:t>
      </w:r>
      <w:r>
        <w:rPr>
          <w:w w:val="105"/>
        </w:rPr>
        <w:t>results,</w:t>
      </w:r>
      <w:r>
        <w:rPr>
          <w:spacing w:val="25"/>
          <w:w w:val="105"/>
        </w:rPr>
        <w:t> </w:t>
      </w:r>
      <w:r>
        <w:rPr>
          <w:w w:val="105"/>
        </w:rPr>
        <w:t>from</w:t>
      </w:r>
      <w:r>
        <w:rPr>
          <w:spacing w:val="25"/>
          <w:w w:val="105"/>
        </w:rPr>
        <w:t> </w:t>
      </w:r>
      <w:hyperlink w:history="true" w:anchor="_bookmark239">
        <w:r>
          <w:rPr>
            <w:spacing w:val="-3"/>
            <w:w w:val="105"/>
          </w:rPr>
          <w:t>Wolfgang</w:t>
        </w:r>
      </w:hyperlink>
      <w:r>
        <w:rPr>
          <w:spacing w:val="23"/>
          <w:w w:val="104"/>
        </w:rPr>
        <w:t> </w:t>
      </w:r>
      <w:hyperlink w:history="true" w:anchor="_bookmark239">
        <w:r>
          <w:rPr>
            <w:w w:val="105"/>
          </w:rPr>
          <w:t>(2016)</w:t>
        </w:r>
        <w:r>
          <w:rPr/>
        </w:r>
      </w:hyperlink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left="131" w:right="513" w:firstLine="357"/>
        <w:jc w:val="both"/>
      </w:pPr>
      <w:r>
        <w:rPr>
          <w:w w:val="110"/>
        </w:rPr>
        <w:t>A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significant</w:t>
      </w:r>
      <w:r>
        <w:rPr>
          <w:spacing w:val="51"/>
          <w:w w:val="110"/>
        </w:rPr>
        <w:t> </w:t>
      </w:r>
      <w:r>
        <w:rPr>
          <w:w w:val="110"/>
        </w:rPr>
        <w:t>problem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frequentist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51"/>
          <w:w w:val="110"/>
        </w:rPr>
        <w:t> </w:t>
      </w:r>
      <w:r>
        <w:rPr>
          <w:w w:val="110"/>
        </w:rPr>
        <w:t>is</w:t>
      </w:r>
      <w:r>
        <w:rPr>
          <w:spacing w:val="51"/>
          <w:w w:val="110"/>
        </w:rPr>
        <w:t> </w:t>
      </w:r>
      <w:r>
        <w:rPr>
          <w:w w:val="110"/>
        </w:rPr>
        <w:t>that</w:t>
      </w:r>
      <w:r>
        <w:rPr>
          <w:spacing w:val="50"/>
          <w:w w:val="110"/>
        </w:rPr>
        <w:t> </w:t>
      </w:r>
      <w:r>
        <w:rPr>
          <w:w w:val="110"/>
        </w:rPr>
        <w:t>its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interpretation</w:t>
      </w:r>
      <w:r>
        <w:rPr>
          <w:spacing w:val="50"/>
          <w:w w:val="110"/>
        </w:rPr>
        <w:t> </w:t>
      </w:r>
      <w:r>
        <w:rPr>
          <w:w w:val="110"/>
        </w:rPr>
        <w:t>of</w:t>
      </w:r>
      <w:r>
        <w:rPr>
          <w:spacing w:val="37"/>
          <w:w w:val="102"/>
        </w:rPr>
        <w:t> </w:t>
      </w:r>
      <w:r>
        <w:rPr>
          <w:w w:val="110"/>
        </w:rPr>
        <w:t>result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"/>
          <w:w w:val="110"/>
        </w:rPr>
        <w:t>ten</w:t>
      </w:r>
      <w:r>
        <w:rPr>
          <w:spacing w:val="45"/>
          <w:w w:val="110"/>
        </w:rPr>
        <w:t> </w:t>
      </w:r>
      <w:r>
        <w:rPr>
          <w:w w:val="110"/>
        </w:rPr>
        <w:t>encourage</w:t>
      </w:r>
      <w:r>
        <w:rPr>
          <w:spacing w:val="45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eople</w:t>
      </w:r>
      <w:r>
        <w:rPr>
          <w:spacing w:val="46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fi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numbers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46"/>
          <w:w w:val="110"/>
        </w:rPr>
        <w:t> </w:t>
      </w:r>
      <w:r>
        <w:rPr>
          <w:w w:val="110"/>
        </w:rPr>
        <w:t>as</w:t>
      </w:r>
      <w:r>
        <w:rPr>
          <w:spacing w:val="45"/>
          <w:w w:val="110"/>
        </w:rPr>
        <w:t> </w:t>
      </w:r>
      <w:r>
        <w:rPr>
          <w:spacing w:val="-2"/>
          <w:w w:val="110"/>
        </w:rPr>
        <w:t>p-value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ignores</w:t>
      </w:r>
      <w:r>
        <w:rPr>
          <w:spacing w:val="29"/>
          <w:w w:val="109"/>
        </w:rPr>
        <w:t> </w:t>
      </w:r>
      <w:r>
        <w:rPr>
          <w:spacing w:val="-3"/>
          <w:w w:val="110"/>
        </w:rPr>
        <w:t>uncertaint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.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Study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hyperlink w:history="true" w:anchor="_bookmark216">
        <w:r>
          <w:rPr>
            <w:spacing w:val="1"/>
            <w:w w:val="110"/>
          </w:rPr>
          <w:t>Open</w:t>
        </w:r>
        <w:r>
          <w:rPr>
            <w:spacing w:val="-4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-5"/>
            <w:w w:val="110"/>
          </w:rPr>
          <w:t> </w:t>
        </w:r>
        <w:r>
          <w:rPr>
            <w:w w:val="110"/>
          </w:rPr>
          <w:t>Collaboration</w:t>
        </w:r>
        <w:r>
          <w:rPr>
            <w:spacing w:val="-3"/>
            <w:w w:val="110"/>
          </w:rPr>
          <w:t> </w:t>
        </w:r>
        <w:r>
          <w:rPr>
            <w:w w:val="110"/>
          </w:rPr>
          <w:t>and</w:t>
        </w:r>
        <w:r>
          <w:rPr>
            <w:spacing w:val="-5"/>
            <w:w w:val="110"/>
          </w:rPr>
          <w:t> </w:t>
        </w:r>
        <w:r>
          <w:rPr>
            <w:w w:val="110"/>
          </w:rPr>
          <w:t>others</w:t>
        </w:r>
      </w:hyperlink>
      <w:r>
        <w:rPr>
          <w:spacing w:val="-4"/>
          <w:w w:val="110"/>
        </w:rPr>
        <w:t> </w:t>
      </w:r>
      <w:hyperlink w:history="true" w:anchor="_bookmark216">
        <w:r>
          <w:rPr>
            <w:w w:val="110"/>
          </w:rPr>
          <w:t>(2015)</w:t>
        </w:r>
      </w:hyperlink>
      <w:r>
        <w:rPr>
          <w:spacing w:val="-4"/>
          <w:w w:val="110"/>
        </w:rPr>
        <w:t> ha</w:t>
      </w:r>
      <w:r>
        <w:rPr>
          <w:spacing w:val="-5"/>
          <w:w w:val="110"/>
        </w:rPr>
        <w:t>ve </w:t>
      </w:r>
      <w:r>
        <w:rPr>
          <w:spacing w:val="-3"/>
          <w:w w:val="110"/>
        </w:rPr>
        <w:t>shown</w:t>
      </w:r>
      <w:r>
        <w:rPr>
          <w:spacing w:val="43"/>
          <w:w w:val="106"/>
        </w:rPr>
        <w:t> </w:t>
      </w:r>
      <w:r>
        <w:rPr>
          <w:w w:val="110"/>
        </w:rPr>
        <w:t>that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psychology</w:t>
      </w:r>
      <w:r>
        <w:rPr>
          <w:spacing w:val="50"/>
          <w:w w:val="110"/>
        </w:rPr>
        <w:t> </w:t>
      </w:r>
      <w:r>
        <w:rPr>
          <w:w w:val="110"/>
        </w:rPr>
        <w:t>experiments</w:t>
      </w:r>
      <w:r>
        <w:rPr>
          <w:spacing w:val="49"/>
          <w:w w:val="110"/>
        </w:rPr>
        <w:t> </w:t>
      </w:r>
      <w:r>
        <w:rPr>
          <w:w w:val="110"/>
        </w:rPr>
        <w:t>with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frequentist</w:t>
      </w:r>
      <w:r>
        <w:rPr>
          <w:spacing w:val="50"/>
          <w:w w:val="110"/>
        </w:rPr>
        <w:t> </w:t>
      </w:r>
      <w:r>
        <w:rPr>
          <w:w w:val="110"/>
        </w:rPr>
        <w:t>results</w:t>
      </w:r>
      <w:r>
        <w:rPr>
          <w:spacing w:val="49"/>
          <w:w w:val="110"/>
        </w:rPr>
        <w:t> </w:t>
      </w:r>
      <w:r>
        <w:rPr>
          <w:w w:val="110"/>
        </w:rPr>
        <w:t>often</w:t>
      </w:r>
      <w:r>
        <w:rPr>
          <w:spacing w:val="50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49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eaker</w:t>
      </w:r>
      <w:r>
        <w:rPr>
          <w:spacing w:val="50"/>
          <w:w w:val="110"/>
        </w:rPr>
        <w:t> </w:t>
      </w:r>
      <w:r>
        <w:rPr>
          <w:w w:val="110"/>
        </w:rPr>
        <w:t>evidence</w:t>
      </w:r>
      <w:r>
        <w:rPr>
          <w:spacing w:val="29"/>
          <w:w w:val="109"/>
        </w:rPr>
        <w:t> </w:t>
      </w:r>
      <w:r>
        <w:rPr>
          <w:w w:val="110"/>
        </w:rPr>
        <w:t>than</w:t>
      </w:r>
      <w:r>
        <w:rPr>
          <w:spacing w:val="53"/>
          <w:w w:val="110"/>
        </w:rPr>
        <w:t> </w:t>
      </w:r>
      <w:r>
        <w:rPr>
          <w:w w:val="110"/>
        </w:rPr>
        <w:t>evidence</w:t>
      </w:r>
      <w:r>
        <w:rPr>
          <w:spacing w:val="54"/>
          <w:w w:val="110"/>
        </w:rPr>
        <w:t> </w:t>
      </w:r>
      <w:r>
        <w:rPr>
          <w:w w:val="110"/>
        </w:rPr>
        <w:t>suggested</w:t>
      </w:r>
      <w:r>
        <w:rPr>
          <w:spacing w:val="54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p-value</w:t>
      </w:r>
      <w:r>
        <w:rPr>
          <w:spacing w:val="54"/>
          <w:w w:val="110"/>
        </w:rPr>
        <w:t> </w:t>
      </w:r>
      <w:r>
        <w:rPr>
          <w:w w:val="110"/>
        </w:rPr>
        <w:t>from</w:t>
      </w:r>
      <w:r>
        <w:rPr>
          <w:spacing w:val="54"/>
          <w:w w:val="110"/>
        </w:rPr>
        <w:t> </w:t>
      </w:r>
      <w:r>
        <w:rPr>
          <w:w w:val="110"/>
        </w:rPr>
        <w:t>studies,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w w:val="110"/>
        </w:rPr>
        <w:t>a</w:t>
      </w:r>
      <w:r>
        <w:rPr>
          <w:spacing w:val="53"/>
          <w:w w:val="110"/>
        </w:rPr>
        <w:t> </w:t>
      </w:r>
      <w:r>
        <w:rPr>
          <w:w w:val="110"/>
        </w:rPr>
        <w:t>large</w:t>
      </w:r>
      <w:r>
        <w:rPr>
          <w:spacing w:val="52"/>
          <w:w w:val="110"/>
        </w:rPr>
        <w:t> </w:t>
      </w:r>
      <w:r>
        <w:rPr>
          <w:w w:val="110"/>
        </w:rPr>
        <w:t>proportion</w:t>
      </w:r>
      <w:r>
        <w:rPr>
          <w:spacing w:val="54"/>
          <w:w w:val="110"/>
        </w:rPr>
        <w:t> </w:t>
      </w:r>
      <w:r>
        <w:rPr>
          <w:w w:val="110"/>
        </w:rPr>
        <w:t>of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27"/>
          <w:w w:val="120"/>
        </w:rPr>
        <w:t> </w:t>
      </w:r>
      <w:r>
        <w:rPr>
          <w:w w:val="110"/>
        </w:rPr>
        <w:t>studies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not</w:t>
      </w:r>
      <w:r>
        <w:rPr>
          <w:spacing w:val="34"/>
          <w:w w:val="110"/>
        </w:rPr>
        <w:t> </w:t>
      </w:r>
      <w:r>
        <w:rPr>
          <w:w w:val="110"/>
        </w:rPr>
        <w:t>repeatable.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p-value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0.51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p-value</w:t>
      </w:r>
      <w:r>
        <w:rPr>
          <w:spacing w:val="34"/>
          <w:w w:val="110"/>
        </w:rPr>
        <w:t> </w:t>
      </w:r>
      <w:r>
        <w:rPr>
          <w:w w:val="110"/>
        </w:rPr>
        <w:t>0.49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33"/>
          <w:w w:val="110"/>
        </w:rPr>
        <w:t> </w:t>
      </w:r>
      <w:r>
        <w:rPr>
          <w:w w:val="110"/>
        </w:rPr>
        <w:t>similar</w:t>
      </w:r>
      <w:r>
        <w:rPr>
          <w:spacing w:val="30"/>
          <w:w w:val="112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y-wise;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w w:val="110"/>
        </w:rPr>
        <w:t> people</w:t>
      </w:r>
      <w:r>
        <w:rPr>
          <w:spacing w:val="-2"/>
          <w:w w:val="110"/>
        </w:rPr>
        <w:t> </w:t>
      </w:r>
      <w:r>
        <w:rPr>
          <w:w w:val="110"/>
        </w:rPr>
        <w:t>could deduce</w:t>
      </w:r>
      <w:r>
        <w:rPr>
          <w:spacing w:val="-1"/>
          <w:w w:val="110"/>
        </w:rPr>
        <w:t> </w:t>
      </w:r>
      <w:r>
        <w:rPr>
          <w:w w:val="110"/>
        </w:rPr>
        <w:t>significance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non-signifi</w:t>
      </w:r>
      <w:r>
        <w:rPr>
          <w:spacing w:val="66"/>
          <w:w w:val="110"/>
        </w:rPr>
        <w:t> </w:t>
      </w:r>
      <w:r>
        <w:rPr>
          <w:w w:val="110"/>
        </w:rPr>
        <w:t>just</w:t>
      </w:r>
      <w:r>
        <w:rPr>
          <w:spacing w:val="39"/>
          <w:w w:val="116"/>
        </w:rPr>
        <w:t> </w:t>
      </w:r>
      <w:r>
        <w:rPr>
          <w:w w:val="110"/>
        </w:rPr>
        <w:t>because</w:t>
      </w:r>
      <w:r>
        <w:rPr>
          <w:spacing w:val="8"/>
          <w:w w:val="110"/>
        </w:rPr>
        <w:t> </w:t>
      </w:r>
      <w:r>
        <w:rPr>
          <w:w w:val="110"/>
        </w:rPr>
        <w:t>0.049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8"/>
          <w:w w:val="110"/>
        </w:rPr>
        <w:t> </w:t>
      </w: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significance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level,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0.051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9"/>
          <w:w w:val="110"/>
        </w:rPr>
        <w:t> </w:t>
      </w:r>
      <w:r>
        <w:rPr>
          <w:w w:val="110"/>
        </w:rPr>
        <w:t>they</w:t>
      </w:r>
      <w:r>
        <w:rPr>
          <w:spacing w:val="8"/>
          <w:w w:val="110"/>
        </w:rPr>
        <w:t> </w:t>
      </w:r>
      <w:r>
        <w:rPr>
          <w:w w:val="110"/>
        </w:rPr>
        <w:t>fi    </w:t>
      </w:r>
      <w:r>
        <w:rPr>
          <w:spacing w:val="37"/>
          <w:w w:val="110"/>
        </w:rPr>
        <w:t> </w:t>
      </w:r>
      <w:r>
        <w:rPr>
          <w:w w:val="110"/>
        </w:rPr>
        <w:t>on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significance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0,05.</w:t>
      </w:r>
      <w:r>
        <w:rPr>
          <w:spacing w:val="32"/>
          <w:w w:val="110"/>
        </w:rPr>
        <w:t> </w:t>
      </w:r>
      <w:r>
        <w:rPr>
          <w:w w:val="110"/>
        </w:rPr>
        <w:t>Results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7"/>
          <w:w w:val="110"/>
        </w:rPr>
        <w:t> </w:t>
      </w:r>
      <w:r>
        <w:rPr>
          <w:w w:val="110"/>
        </w:rPr>
        <w:t>analyses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less</w:t>
      </w:r>
      <w:r>
        <w:rPr>
          <w:spacing w:val="6"/>
          <w:w w:val="110"/>
        </w:rPr>
        <w:t> </w:t>
      </w:r>
      <w:r>
        <w:rPr>
          <w:w w:val="110"/>
        </w:rPr>
        <w:t>prone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7"/>
          <w:w w:val="115"/>
        </w:rPr>
        <w:t> </w:t>
      </w:r>
      <w:r>
        <w:rPr>
          <w:w w:val="110"/>
        </w:rPr>
        <w:t>issue,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posterior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probabilit</w:t>
      </w:r>
      <w:r>
        <w:rPr>
          <w:spacing w:val="-2"/>
          <w:w w:val="110"/>
        </w:rPr>
        <w:t>y</w:t>
      </w:r>
      <w:r>
        <w:rPr>
          <w:spacing w:val="10"/>
          <w:w w:val="110"/>
        </w:rPr>
        <w:t> </w:t>
      </w:r>
      <w:r>
        <w:rPr>
          <w:w w:val="110"/>
        </w:rPr>
        <w:t>distributions,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even</w:t>
      </w:r>
      <w:r>
        <w:rPr>
          <w:spacing w:val="10"/>
          <w:w w:val="110"/>
        </w:rPr>
        <w:t> </w:t>
      </w:r>
      <w:r>
        <w:rPr>
          <w:w w:val="110"/>
        </w:rPr>
        <w:t>though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bit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harder</w:t>
      </w:r>
      <w:r>
        <w:rPr>
          <w:spacing w:val="33"/>
          <w:w w:val="112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spacing w:val="-1"/>
          <w:w w:val="110"/>
        </w:rPr>
        <w:t>interpret,</w:t>
      </w:r>
      <w:r>
        <w:rPr>
          <w:w w:val="110"/>
        </w:rPr>
        <w:t> it</w:t>
      </w:r>
      <w:r>
        <w:rPr>
          <w:spacing w:val="62"/>
          <w:w w:val="110"/>
        </w:rPr>
        <w:t> </w:t>
      </w:r>
      <w:r>
        <w:rPr>
          <w:spacing w:val="-1"/>
          <w:w w:val="110"/>
        </w:rPr>
        <w:t>contains</w:t>
      </w:r>
      <w:r>
        <w:rPr>
          <w:spacing w:val="62"/>
          <w:w w:val="110"/>
        </w:rPr>
        <w:t> </w:t>
      </w:r>
      <w:r>
        <w:rPr>
          <w:spacing w:val="-4"/>
          <w:w w:val="110"/>
        </w:rPr>
        <w:t>much</w:t>
      </w:r>
      <w:r>
        <w:rPr>
          <w:spacing w:val="61"/>
          <w:w w:val="110"/>
        </w:rPr>
        <w:t> </w:t>
      </w:r>
      <w:r>
        <w:rPr>
          <w:w w:val="110"/>
        </w:rPr>
        <w:t>more</w:t>
      </w:r>
      <w:r>
        <w:rPr>
          <w:spacing w:val="61"/>
          <w:w w:val="110"/>
        </w:rPr>
        <w:t> </w:t>
      </w:r>
      <w:r>
        <w:rPr>
          <w:w w:val="110"/>
        </w:rPr>
        <w:t>information</w:t>
      </w:r>
      <w:r>
        <w:rPr>
          <w:spacing w:val="61"/>
          <w:w w:val="110"/>
        </w:rPr>
        <w:t> </w:t>
      </w:r>
      <w:r>
        <w:rPr>
          <w:w w:val="110"/>
        </w:rPr>
        <w:t>within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posterior</w:t>
      </w:r>
      <w:r>
        <w:rPr>
          <w:spacing w:val="63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31"/>
          <w:w w:val="111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compares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frequen</w:t>
      </w:r>
      <w:r>
        <w:rPr>
          <w:spacing w:val="-1"/>
          <w:w w:val="110"/>
        </w:rPr>
        <w:t>tist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p-values.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Secondly</w:t>
      </w:r>
      <w:r>
        <w:rPr>
          <w:spacing w:val="-3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5"/>
          <w:w w:val="110"/>
        </w:rPr>
        <w:t> </w:t>
      </w:r>
      <w:r>
        <w:rPr>
          <w:w w:val="110"/>
        </w:rPr>
        <w:t>inference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allows</w:t>
      </w:r>
      <w:r>
        <w:rPr>
          <w:spacing w:val="47"/>
          <w:w w:val="102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inclusion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external</w:t>
      </w:r>
      <w:r>
        <w:rPr>
          <w:spacing w:val="31"/>
          <w:w w:val="110"/>
        </w:rPr>
        <w:t> </w:t>
      </w:r>
      <w:r>
        <w:rPr>
          <w:w w:val="110"/>
        </w:rPr>
        <w:t>information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sources</w:t>
      </w:r>
      <w:r>
        <w:rPr>
          <w:spacing w:val="32"/>
          <w:w w:val="110"/>
        </w:rPr>
        <w:t> </w:t>
      </w:r>
      <w:r>
        <w:rPr>
          <w:w w:val="110"/>
        </w:rPr>
        <w:t>other</w:t>
      </w:r>
      <w:r>
        <w:rPr>
          <w:spacing w:val="31"/>
          <w:w w:val="110"/>
        </w:rPr>
        <w:t> </w:t>
      </w:r>
      <w:r>
        <w:rPr>
          <w:w w:val="110"/>
        </w:rPr>
        <w:t>than</w:t>
      </w:r>
      <w:r>
        <w:rPr>
          <w:spacing w:val="31"/>
          <w:w w:val="110"/>
        </w:rPr>
        <w:t> </w:t>
      </w:r>
      <w:r>
        <w:rPr>
          <w:w w:val="110"/>
        </w:rPr>
        <w:t>just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observation;</w:t>
      </w:r>
      <w:r>
        <w:rPr>
          <w:spacing w:val="23"/>
          <w:w w:val="116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form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evide</w:t>
      </w:r>
      <w:r>
        <w:rPr>
          <w:spacing w:val="-7"/>
          <w:w w:val="110"/>
        </w:rPr>
        <w:t>n</w:t>
      </w:r>
      <w:r>
        <w:rPr>
          <w:w w:val="110"/>
        </w:rPr>
        <w:t>tial</w:t>
      </w:r>
      <w:r>
        <w:rPr>
          <w:spacing w:val="-6"/>
          <w:w w:val="110"/>
        </w:rPr>
        <w:t> </w:t>
      </w:r>
      <w:r>
        <w:rPr>
          <w:w w:val="110"/>
        </w:rPr>
        <w:t>probabili</w:t>
      </w:r>
      <w:r>
        <w:rPr>
          <w:spacing w:val="-7"/>
          <w:w w:val="110"/>
        </w:rPr>
        <w:t>t</w:t>
      </w:r>
      <w:r>
        <w:rPr>
          <w:w w:val="110"/>
        </w:rPr>
        <w:t>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o</w:t>
      </w:r>
      <w:r>
        <w:rPr>
          <w:w w:val="110"/>
        </w:rPr>
        <w:t>ws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se</w:t>
      </w:r>
      <w:r>
        <w:rPr>
          <w:spacing w:val="-2"/>
          <w:w w:val="110"/>
        </w:rPr>
        <w:t>q</w:t>
      </w:r>
      <w:r>
        <w:rPr>
          <w:w w:val="110"/>
        </w:rPr>
        <w:t>ue</w:t>
      </w:r>
      <w:r>
        <w:rPr>
          <w:spacing w:val="-8"/>
          <w:w w:val="110"/>
        </w:rPr>
        <w:t>n</w:t>
      </w:r>
      <w:r>
        <w:rPr>
          <w:w w:val="110"/>
        </w:rPr>
        <w:t>tial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69">
        <w:r>
          <w:rPr>
            <w:spacing w:val="-31"/>
            <w:w w:val="110"/>
          </w:rPr>
          <w:t>B</w:t>
        </w:r>
        <w:r>
          <w:rPr>
            <w:spacing w:val="-55"/>
            <w:w w:val="110"/>
          </w:rPr>
          <w:t>˚</w:t>
        </w:r>
        <w:r>
          <w:rPr>
            <w:spacing w:val="-29"/>
            <w:w w:val="110"/>
          </w:rPr>
          <w:t>a</w:t>
        </w:r>
        <w:r>
          <w:rPr>
            <w:spacing w:val="-55"/>
            <w:w w:val="110"/>
          </w:rPr>
          <w:t>˚</w:t>
        </w:r>
        <w:r>
          <w:rPr>
            <w:w w:val="110"/>
          </w:rPr>
          <w:t>ath,</w:t>
        </w:r>
      </w:hyperlink>
      <w:r>
        <w:rPr>
          <w:spacing w:val="-6"/>
          <w:w w:val="110"/>
        </w:rPr>
        <w:t> </w:t>
      </w:r>
      <w:hyperlink w:history="true" w:anchor="_bookmark169">
        <w:r>
          <w:rPr>
            <w:w w:val="110"/>
          </w:rPr>
          <w:t>2015;</w:t>
        </w:r>
      </w:hyperlink>
      <w:r>
        <w:rPr>
          <w:w w:val="101"/>
        </w:rPr>
        <w:t> </w:t>
      </w:r>
      <w:hyperlink w:history="true" w:anchor="_bookmark198">
        <w:r>
          <w:rPr>
            <w:w w:val="110"/>
          </w:rPr>
          <w:t>Jia,</w:t>
        </w:r>
      </w:hyperlink>
      <w:r>
        <w:rPr>
          <w:spacing w:val="-2"/>
          <w:w w:val="110"/>
        </w:rPr>
        <w:t> </w:t>
      </w:r>
      <w:hyperlink w:history="true" w:anchor="_bookmark198">
        <w:r>
          <w:rPr>
            <w:w w:val="110"/>
          </w:rPr>
          <w:t>2018).</w:t>
        </w:r>
      </w:hyperlink>
      <w:r>
        <w:rPr>
          <w:spacing w:val="28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time-series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1"/>
          <w:w w:val="110"/>
        </w:rPr>
        <w:t> </w:t>
      </w:r>
      <w:r>
        <w:rPr>
          <w:w w:val="110"/>
        </w:rPr>
        <w:t>includes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5"/>
        </w:rPr>
        <w:t> </w:t>
      </w:r>
      <w:r>
        <w:rPr>
          <w:w w:val="110"/>
        </w:rPr>
        <w:t>past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muc</w:t>
      </w:r>
      <w:r>
        <w:rPr>
          <w:spacing w:val="-4"/>
          <w:w w:val="110"/>
        </w:rPr>
        <w:t>h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sense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considering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656" w:val="left" w:leader="none"/>
        </w:tabs>
        <w:spacing w:line="242" w:lineRule="auto" w:before="13"/>
        <w:ind w:left="541" w:right="124" w:firstLine="5"/>
        <w:jc w:val="left"/>
      </w:pP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datasets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sequen</w:t>
      </w:r>
      <w:r>
        <w:rPr>
          <w:spacing w:val="-1"/>
          <w:w w:val="110"/>
        </w:rPr>
        <w:t>tial measurements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1"/>
          <w:w w:val="110"/>
        </w:rPr>
        <w:t> a</w:t>
      </w:r>
      <w:r>
        <w:rPr>
          <w:spacing w:val="-2"/>
          <w:w w:val="110"/>
        </w:rPr>
        <w:t>s </w:t>
      </w:r>
      <w:r>
        <w:rPr>
          <w:spacing w:val="-1"/>
          <w:w w:val="110"/>
        </w:rPr>
        <w:t>time-seri</w:t>
      </w:r>
      <w:r>
        <w:rPr>
          <w:spacing w:val="-2"/>
          <w:w w:val="110"/>
        </w:rPr>
        <w:t>es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often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observe</w:t>
      </w:r>
      <w:r>
        <w:rPr>
          <w:spacing w:val="53"/>
          <w:w w:val="101"/>
        </w:rPr>
        <w:t> </w:t>
      </w:r>
      <w:r>
        <w:rPr>
          <w:w w:val="110"/>
        </w:rPr>
        <w:t>autocorrelation,</w:t>
      </w:r>
      <w:r>
        <w:rPr>
          <w:spacing w:val="45"/>
          <w:w w:val="110"/>
        </w:rPr>
        <w:t> </w:t>
      </w:r>
      <w:r>
        <w:rPr>
          <w:w w:val="110"/>
        </w:rPr>
        <w:t>where</w:t>
      </w:r>
      <w:r>
        <w:rPr>
          <w:spacing w:val="44"/>
          <w:w w:val="110"/>
        </w:rPr>
        <w:t> </w:t>
      </w:r>
      <w:r>
        <w:rPr>
          <w:w w:val="110"/>
        </w:rPr>
        <w:t>information</w:t>
      </w:r>
      <w:r>
        <w:rPr>
          <w:spacing w:val="42"/>
          <w:w w:val="110"/>
        </w:rPr>
        <w:t> </w:t>
      </w:r>
      <w:r>
        <w:rPr>
          <w:w w:val="110"/>
        </w:rPr>
        <w:t>from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past</w:t>
      </w:r>
      <w:r>
        <w:rPr>
          <w:spacing w:val="42"/>
          <w:w w:val="110"/>
        </w:rPr>
        <w:t> </w:t>
      </w:r>
      <w:r>
        <w:rPr>
          <w:w w:val="110"/>
        </w:rPr>
        <w:t>strongly</w:t>
      </w:r>
      <w:r>
        <w:rPr>
          <w:spacing w:val="45"/>
          <w:w w:val="110"/>
        </w:rPr>
        <w:t> </w:t>
      </w:r>
      <w:r>
        <w:rPr>
          <w:w w:val="110"/>
        </w:rPr>
        <w:t>associates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24"/>
          <w:w w:val="147"/>
        </w:rPr>
        <w:t> </w:t>
      </w:r>
      <w:r>
        <w:rPr>
          <w:spacing w:val="-1"/>
          <w:w w:val="110"/>
        </w:rPr>
        <w:t>observations.</w:t>
      </w:r>
      <w:r>
        <w:rPr>
          <w:w w:val="110"/>
        </w:rPr>
        <w:t> </w:t>
      </w:r>
      <w:r>
        <w:rPr>
          <w:spacing w:val="62"/>
          <w:w w:val="110"/>
        </w:rPr>
        <w:t> </w:t>
      </w:r>
      <w:r>
        <w:rPr>
          <w:w w:val="110"/>
        </w:rPr>
        <w:t>Also,</w:t>
      </w:r>
      <w:r>
        <w:rPr>
          <w:spacing w:val="57"/>
          <w:w w:val="110"/>
        </w:rPr>
        <w:t> </w:t>
      </w:r>
      <w:r>
        <w:rPr>
          <w:w w:val="110"/>
        </w:rPr>
        <w:t>as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mentioned</w:t>
      </w:r>
      <w:r>
        <w:rPr>
          <w:spacing w:val="50"/>
          <w:w w:val="110"/>
        </w:rPr>
        <w:t> </w:t>
      </w:r>
      <w:r>
        <w:rPr>
          <w:w w:val="110"/>
        </w:rPr>
        <w:t>in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previous</w:t>
      </w:r>
      <w:r>
        <w:rPr>
          <w:spacing w:val="49"/>
          <w:w w:val="110"/>
        </w:rPr>
        <w:t> </w:t>
      </w:r>
      <w:r>
        <w:rPr>
          <w:w w:val="110"/>
        </w:rPr>
        <w:t>section,</w:t>
      </w:r>
      <w:r>
        <w:rPr>
          <w:spacing w:val="58"/>
          <w:w w:val="110"/>
        </w:rPr>
        <w:t> </w:t>
      </w:r>
      <w:r>
        <w:rPr>
          <w:w w:val="110"/>
        </w:rPr>
        <w:t>incorporating</w:t>
      </w:r>
      <w:r>
        <w:rPr>
          <w:spacing w:val="50"/>
          <w:w w:val="110"/>
        </w:rPr>
        <w:t> </w:t>
      </w:r>
      <w:r>
        <w:rPr>
          <w:w w:val="110"/>
        </w:rPr>
        <w:t>external</w:t>
      </w:r>
      <w:r>
        <w:rPr>
          <w:spacing w:val="27"/>
          <w:w w:val="115"/>
        </w:rPr>
        <w:t> </w:t>
      </w:r>
      <w:r>
        <w:rPr>
          <w:w w:val="110"/>
        </w:rPr>
        <w:t>information</w:t>
      </w:r>
      <w:r>
        <w:rPr>
          <w:spacing w:val="50"/>
          <w:w w:val="110"/>
        </w:rPr>
        <w:t> </w:t>
      </w:r>
      <w:r>
        <w:rPr>
          <w:w w:val="110"/>
        </w:rPr>
        <w:t>about</w:t>
      </w:r>
      <w:r>
        <w:rPr>
          <w:spacing w:val="51"/>
          <w:w w:val="110"/>
        </w:rPr>
        <w:t> </w:t>
      </w:r>
      <w:r>
        <w:rPr>
          <w:w w:val="110"/>
        </w:rPr>
        <w:t>hospital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es</w:t>
      </w:r>
      <w:r>
        <w:rPr>
          <w:spacing w:val="50"/>
          <w:w w:val="110"/>
        </w:rPr>
        <w:t> </w:t>
      </w:r>
      <w:r>
        <w:rPr>
          <w:spacing w:val="-4"/>
          <w:w w:val="110"/>
        </w:rPr>
        <w:t>much</w:t>
      </w:r>
      <w:r>
        <w:rPr>
          <w:spacing w:val="51"/>
          <w:w w:val="110"/>
        </w:rPr>
        <w:t> </w:t>
      </w:r>
      <w:r>
        <w:rPr>
          <w:w w:val="110"/>
        </w:rPr>
        <w:t>more</w:t>
      </w:r>
      <w:r>
        <w:rPr>
          <w:spacing w:val="51"/>
          <w:w w:val="110"/>
        </w:rPr>
        <w:t> </w:t>
      </w:r>
      <w:r>
        <w:rPr>
          <w:w w:val="110"/>
        </w:rPr>
        <w:t>sense</w:t>
      </w:r>
      <w:r>
        <w:rPr>
          <w:spacing w:val="51"/>
          <w:w w:val="110"/>
        </w:rPr>
        <w:t> </w:t>
      </w:r>
      <w:r>
        <w:rPr>
          <w:w w:val="110"/>
        </w:rPr>
        <w:t>than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spacing w:val="-1"/>
          <w:w w:val="110"/>
        </w:rPr>
        <w:t>frequentist</w:t>
      </w:r>
      <w:r>
        <w:rPr>
          <w:spacing w:val="25"/>
          <w:w w:val="125"/>
        </w:rPr>
        <w:t> </w:t>
      </w:r>
      <w:r>
        <w:rPr>
          <w:spacing w:val="-1"/>
          <w:w w:val="110"/>
        </w:rPr>
        <w:t>approach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primary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determining</w:t>
      </w:r>
      <w:r>
        <w:rPr>
          <w:spacing w:val="18"/>
          <w:w w:val="110"/>
        </w:rPr>
        <w:t> </w:t>
      </w:r>
      <w:r>
        <w:rPr>
          <w:w w:val="110"/>
        </w:rPr>
        <w:t>factor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hospital</w:t>
      </w:r>
      <w:r>
        <w:rPr>
          <w:spacing w:val="19"/>
          <w:w w:val="110"/>
        </w:rPr>
        <w:t> </w:t>
      </w:r>
      <w:r>
        <w:rPr>
          <w:w w:val="110"/>
        </w:rPr>
        <w:t>congestion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27"/>
          <w:w w:val="109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holds.</w:t>
      </w:r>
      <w:r>
        <w:rPr>
          <w:spacing w:val="67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could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observ</w:t>
      </w:r>
      <w:r>
        <w:rPr>
          <w:spacing w:val="-2"/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27"/>
          <w:w w:val="110"/>
        </w:rPr>
        <w:t> </w:t>
      </w:r>
      <w:r>
        <w:rPr>
          <w:w w:val="110"/>
        </w:rPr>
        <w:t>improbable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arrival,</w:t>
      </w:r>
      <w:r>
        <w:rPr>
          <w:spacing w:val="29"/>
          <w:w w:val="110"/>
        </w:rPr>
        <w:t> </w:t>
      </w:r>
      <w:r>
        <w:rPr>
          <w:w w:val="110"/>
        </w:rPr>
        <w:t>but</w:t>
      </w:r>
      <w:r>
        <w:rPr>
          <w:spacing w:val="28"/>
          <w:w w:val="110"/>
        </w:rPr>
        <w:t> </w:t>
      </w:r>
      <w:r>
        <w:rPr>
          <w:w w:val="110"/>
        </w:rPr>
        <w:t>if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ill</w:t>
      </w:r>
      <w:r>
        <w:rPr>
          <w:spacing w:val="27"/>
          <w:w w:val="110"/>
        </w:rPr>
        <w:t> </w:t>
      </w:r>
      <w:r>
        <w:rPr>
          <w:w w:val="110"/>
        </w:rPr>
        <w:t>falls</w:t>
      </w:r>
      <w:r>
        <w:rPr>
          <w:spacing w:val="25"/>
          <w:w w:val="107"/>
        </w:rPr>
        <w:t> </w:t>
      </w:r>
      <w:r>
        <w:rPr>
          <w:w w:val="110"/>
        </w:rPr>
        <w:t>under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capacity,</w:t>
      </w:r>
      <w:r>
        <w:rPr>
          <w:spacing w:val="28"/>
          <w:w w:val="110"/>
        </w:rPr>
        <w:t> </w:t>
      </w:r>
      <w:r>
        <w:rPr>
          <w:w w:val="110"/>
        </w:rPr>
        <w:t>there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congestion.</w:t>
      </w:r>
      <w:r>
        <w:rPr>
          <w:spacing w:val="63"/>
          <w:w w:val="110"/>
        </w:rPr>
        <w:t> </w:t>
      </w:r>
      <w:r>
        <w:rPr>
          <w:spacing w:val="-3"/>
          <w:w w:val="110"/>
        </w:rPr>
        <w:t>Lastly,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9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advantage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27"/>
          <w:w w:val="113"/>
        </w:rPr>
        <w:t> </w:t>
      </w:r>
      <w:r>
        <w:rPr>
          <w:spacing w:val="-1"/>
          <w:w w:val="110"/>
        </w:rPr>
        <w:t>frequenti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large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ts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complex</w:t>
      </w:r>
      <w:r>
        <w:rPr>
          <w:spacing w:val="11"/>
          <w:w w:val="110"/>
        </w:rPr>
        <w:t> </w:t>
      </w:r>
      <w:r>
        <w:rPr>
          <w:w w:val="110"/>
        </w:rPr>
        <w:t>structures.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11"/>
          <w:w w:val="110"/>
        </w:rPr>
        <w:t> </w:t>
      </w:r>
      <w:r>
        <w:rPr>
          <w:w w:val="110"/>
        </w:rPr>
        <w:t>get</w:t>
      </w:r>
      <w:r>
        <w:rPr>
          <w:spacing w:val="10"/>
          <w:w w:val="110"/>
        </w:rPr>
        <w:t> </w:t>
      </w:r>
      <w:r>
        <w:rPr>
          <w:w w:val="110"/>
        </w:rPr>
        <w:t>more</w:t>
      </w:r>
      <w:r>
        <w:rPr>
          <w:spacing w:val="11"/>
          <w:w w:val="110"/>
        </w:rPr>
        <w:t> </w:t>
      </w:r>
      <w:r>
        <w:rPr>
          <w:w w:val="110"/>
        </w:rPr>
        <w:t>complex</w:t>
      </w:r>
      <w:r>
        <w:rPr>
          <w:spacing w:val="22"/>
          <w:w w:val="107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nested, the likelihood for </w:t>
      </w:r>
      <w:r>
        <w:rPr>
          <w:spacing w:val="-3"/>
          <w:w w:val="110"/>
        </w:rPr>
        <w:t>ov</w:t>
      </w:r>
      <w:r>
        <w:rPr>
          <w:spacing w:val="-2"/>
          <w:w w:val="110"/>
        </w:rPr>
        <w:t>er-fitting,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over-</w:t>
      </w:r>
      <w:r>
        <w:rPr>
          <w:spacing w:val="-1"/>
          <w:w w:val="110"/>
        </w:rPr>
        <w:t>parametrisation </w:t>
      </w:r>
      <w:r>
        <w:rPr>
          <w:w w:val="110"/>
        </w:rPr>
        <w:t>and </w:t>
      </w:r>
      <w:r>
        <w:rPr>
          <w:spacing w:val="-3"/>
          <w:w w:val="110"/>
        </w:rPr>
        <w:t>m</w:t>
      </w:r>
      <w:r>
        <w:rPr>
          <w:spacing w:val="-2"/>
          <w:w w:val="110"/>
        </w:rPr>
        <w:t>ultiplicit</w:t>
      </w:r>
      <w:r>
        <w:rPr>
          <w:spacing w:val="-3"/>
          <w:w w:val="110"/>
        </w:rPr>
        <w:t>y</w:t>
      </w:r>
      <w:r>
        <w:rPr>
          <w:spacing w:val="69"/>
          <w:w w:val="107"/>
        </w:rPr>
        <w:t> </w:t>
      </w:r>
      <w:r>
        <w:rPr>
          <w:w w:val="110"/>
        </w:rPr>
        <w:t>often</w:t>
      </w:r>
      <w:r>
        <w:rPr>
          <w:spacing w:val="33"/>
          <w:w w:val="110"/>
        </w:rPr>
        <w:t> </w:t>
      </w:r>
      <w:r>
        <w:rPr>
          <w:w w:val="110"/>
        </w:rPr>
        <w:t>increase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simple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frequentist</w:t>
      </w:r>
      <w:r>
        <w:rPr>
          <w:spacing w:val="34"/>
          <w:w w:val="110"/>
        </w:rPr>
        <w:t> </w:t>
      </w:r>
      <w:r>
        <w:rPr>
          <w:w w:val="110"/>
        </w:rPr>
        <w:t>models. 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allo</w:t>
      </w:r>
      <w:r>
        <w:rPr>
          <w:spacing w:val="-2"/>
          <w:w w:val="110"/>
        </w:rPr>
        <w:t>ws</w:t>
      </w:r>
      <w:r>
        <w:rPr>
          <w:spacing w:val="33"/>
          <w:w w:val="110"/>
        </w:rPr>
        <w:t> </w:t>
      </w:r>
      <w:r>
        <w:rPr>
          <w:w w:val="110"/>
        </w:rPr>
        <w:t>utilisations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fi</w:t>
      </w:r>
      <w:r>
        <w:rPr>
          <w:spacing w:val="27"/>
          <w:w w:val="96"/>
        </w:rPr>
        <w:t> </w:t>
      </w:r>
      <w:r>
        <w:rPr/>
        <w:t>defi</w:t>
        <w:tab/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highly</w:t>
      </w:r>
      <w:r>
        <w:rPr>
          <w:spacing w:val="11"/>
          <w:w w:val="110"/>
        </w:rPr>
        <w:t> </w:t>
      </w:r>
      <w:r>
        <w:rPr>
          <w:w w:val="110"/>
        </w:rPr>
        <w:t>custom</w:t>
      </w:r>
      <w:r>
        <w:rPr>
          <w:spacing w:val="12"/>
          <w:w w:val="110"/>
        </w:rPr>
        <w:t> </w:t>
      </w:r>
      <w:r>
        <w:rPr>
          <w:w w:val="110"/>
        </w:rPr>
        <w:t>m</w:t>
      </w:r>
      <w:r>
        <w:rPr>
          <w:spacing w:val="6"/>
          <w:w w:val="110"/>
        </w:rPr>
        <w:t>o</w:t>
      </w:r>
      <w:r>
        <w:rPr>
          <w:w w:val="110"/>
        </w:rPr>
        <w:t>dels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also</w:t>
      </w:r>
      <w:r>
        <w:rPr>
          <w:spacing w:val="12"/>
          <w:w w:val="110"/>
        </w:rPr>
        <w:t> </w:t>
      </w:r>
      <w:r>
        <w:rPr>
          <w:spacing w:val="5"/>
          <w:w w:val="110"/>
        </w:rPr>
        <w:t>p</w:t>
      </w:r>
      <w:r>
        <w:rPr>
          <w:w w:val="110"/>
        </w:rPr>
        <w:t>enalises</w:t>
      </w:r>
      <w:r>
        <w:rPr>
          <w:spacing w:val="12"/>
          <w:w w:val="110"/>
        </w:rPr>
        <w:t> </w:t>
      </w:r>
      <w:r>
        <w:rPr>
          <w:spacing w:val="-8"/>
          <w:w w:val="110"/>
        </w:rPr>
        <w:t>ov</w:t>
      </w:r>
      <w:r>
        <w:rPr>
          <w:w w:val="110"/>
        </w:rPr>
        <w:t>er-parametrisation</w:t>
      </w:r>
      <w:r>
        <w:rPr>
          <w:spacing w:val="15"/>
          <w:w w:val="110"/>
        </w:rPr>
        <w:t> </w:t>
      </w:r>
      <w:r>
        <w:rPr>
          <w:w w:val="110"/>
        </w:rPr>
        <w:t>(</w:t>
      </w:r>
      <w:hyperlink w:history="true" w:anchor="_bookmark169">
        <w:r>
          <w:rPr>
            <w:spacing w:val="-31"/>
            <w:w w:val="110"/>
          </w:rPr>
          <w:t>B</w:t>
        </w:r>
        <w:r>
          <w:rPr>
            <w:spacing w:val="-55"/>
            <w:w w:val="110"/>
          </w:rPr>
          <w:t>˚</w:t>
        </w:r>
        <w:r>
          <w:rPr>
            <w:spacing w:val="-29"/>
            <w:w w:val="110"/>
          </w:rPr>
          <w:t>a</w:t>
        </w:r>
        <w:r>
          <w:rPr>
            <w:spacing w:val="-55"/>
            <w:w w:val="110"/>
          </w:rPr>
          <w:t>˚</w:t>
        </w:r>
        <w:r>
          <w:rPr>
            <w:w w:val="110"/>
          </w:rPr>
          <w:t>ath,</w:t>
        </w:r>
      </w:hyperlink>
      <w:r>
        <w:rPr>
          <w:w w:val="119"/>
        </w:rPr>
        <w:t> </w:t>
      </w:r>
      <w:hyperlink w:history="true" w:anchor="_bookmark169">
        <w:r>
          <w:rPr>
            <w:w w:val="110"/>
          </w:rPr>
          <w:t>2015;</w:t>
        </w:r>
      </w:hyperlink>
      <w:r>
        <w:rPr>
          <w:spacing w:val="1"/>
          <w:w w:val="110"/>
        </w:rPr>
        <w:t> </w:t>
      </w:r>
      <w:hyperlink w:history="true" w:anchor="_bookmark168">
        <w:r>
          <w:rPr>
            <w:spacing w:val="-3"/>
            <w:w w:val="110"/>
          </w:rPr>
          <w:t>Bolk</w:t>
        </w:r>
        <w:r>
          <w:rPr>
            <w:spacing w:val="-2"/>
            <w:w w:val="110"/>
          </w:rPr>
          <w:t>er</w:t>
        </w:r>
        <w:r>
          <w:rPr>
            <w:spacing w:val="2"/>
            <w:w w:val="110"/>
          </w:rPr>
          <w:t> </w:t>
        </w:r>
        <w:r>
          <w:rPr>
            <w:w w:val="110"/>
          </w:rPr>
          <w:t>et</w:t>
        </w:r>
        <w:r>
          <w:rPr>
            <w:spacing w:val="1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2"/>
          <w:w w:val="110"/>
        </w:rPr>
        <w:t> </w:t>
      </w:r>
      <w:hyperlink w:history="true" w:anchor="_bookmark168">
        <w:r>
          <w:rPr>
            <w:w w:val="110"/>
          </w:rPr>
          <w:t>2009;</w:t>
        </w:r>
      </w:hyperlink>
      <w:r>
        <w:rPr>
          <w:spacing w:val="2"/>
          <w:w w:val="110"/>
        </w:rPr>
        <w:t> </w:t>
      </w:r>
      <w:hyperlink w:history="true" w:anchor="_bookmark203">
        <w:r>
          <w:rPr>
            <w:spacing w:val="-2"/>
            <w:w w:val="110"/>
          </w:rPr>
          <w:t>Kruschk</w:t>
        </w:r>
        <w:r>
          <w:rPr>
            <w:spacing w:val="-3"/>
            <w:w w:val="110"/>
          </w:rPr>
          <w:t>e</w:t>
        </w:r>
        <w:r>
          <w:rPr>
            <w:spacing w:val="1"/>
            <w:w w:val="110"/>
          </w:rPr>
          <w:t> </w:t>
        </w:r>
        <w:r>
          <w:rPr>
            <w:w w:val="110"/>
          </w:rPr>
          <w:t>and</w:t>
        </w:r>
        <w:r>
          <w:rPr>
            <w:spacing w:val="3"/>
            <w:w w:val="110"/>
          </w:rPr>
          <w:t> </w:t>
        </w:r>
        <w:r>
          <w:rPr>
            <w:spacing w:val="-3"/>
            <w:w w:val="110"/>
          </w:rPr>
          <w:t>V</w:t>
        </w:r>
        <w:r>
          <w:rPr>
            <w:spacing w:val="-2"/>
            <w:w w:val="110"/>
          </w:rPr>
          <w:t>anpaemel,</w:t>
        </w:r>
      </w:hyperlink>
      <w:r>
        <w:rPr>
          <w:spacing w:val="2"/>
          <w:w w:val="110"/>
        </w:rPr>
        <w:t> </w:t>
      </w:r>
      <w:hyperlink w:history="true" w:anchor="_bookmark203">
        <w:r>
          <w:rPr>
            <w:w w:val="110"/>
          </w:rPr>
          <w:t>2015).</w:t>
        </w:r>
        <w:r>
          <w:rPr/>
        </w:r>
      </w:hyperlink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p>
      <w:pPr>
        <w:numPr>
          <w:ilvl w:val="2"/>
          <w:numId w:val="11"/>
        </w:numPr>
        <w:tabs>
          <w:tab w:pos="1535" w:val="left" w:leader="none"/>
        </w:tabs>
        <w:spacing w:before="0"/>
        <w:ind w:left="1534" w:right="0" w:hanging="987"/>
        <w:jc w:val="left"/>
        <w:rPr>
          <w:rFonts w:ascii="Georgia" w:hAnsi="Georgia" w:cs="Georgia" w:eastAsia="Georgia"/>
          <w:sz w:val="28"/>
          <w:szCs w:val="28"/>
        </w:rPr>
      </w:pPr>
      <w:bookmarkStart w:name="Prior Selection" w:id="40"/>
      <w:bookmarkEnd w:id="40"/>
      <w:r>
        <w:rPr/>
      </w:r>
      <w:bookmarkStart w:name="_bookmark20" w:id="41"/>
      <w:bookmarkEnd w:id="41"/>
      <w:r>
        <w:rPr/>
      </w:r>
      <w:bookmarkStart w:name="_bookmark20" w:id="42"/>
      <w:bookmarkEnd w:id="42"/>
      <w:r>
        <w:rPr>
          <w:rFonts w:ascii="Georgia"/>
          <w:b/>
          <w:w w:val="95"/>
          <w:sz w:val="28"/>
        </w:rPr>
        <w:t>Prior</w:t>
      </w:r>
      <w:r>
        <w:rPr>
          <w:rFonts w:ascii="Georgia"/>
          <w:b/>
          <w:spacing w:val="47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Selection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87"/>
        <w:ind w:right="122" w:hanging="9"/>
        <w:jc w:val="both"/>
      </w:pP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essence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19"/>
          <w:w w:val="115"/>
        </w:rPr>
        <w:t> </w:t>
      </w:r>
      <w:r>
        <w:rPr>
          <w:w w:val="115"/>
        </w:rPr>
        <w:t>inference</w:t>
      </w:r>
      <w:r>
        <w:rPr>
          <w:spacing w:val="-20"/>
          <w:w w:val="115"/>
        </w:rPr>
        <w:t> </w:t>
      </w:r>
      <w:r>
        <w:rPr>
          <w:w w:val="115"/>
        </w:rPr>
        <w:t>lies</w:t>
      </w:r>
      <w:r>
        <w:rPr>
          <w:spacing w:val="-19"/>
          <w:w w:val="115"/>
        </w:rPr>
        <w:t> </w:t>
      </w:r>
      <w:r>
        <w:rPr>
          <w:w w:val="115"/>
        </w:rPr>
        <w:t>within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theorem</w:t>
      </w:r>
      <w:r>
        <w:rPr>
          <w:spacing w:val="-1"/>
          <w:w w:val="115"/>
        </w:rPr>
        <w:t>,</w:t>
      </w:r>
      <w:r>
        <w:rPr>
          <w:spacing w:val="-19"/>
          <w:w w:val="115"/>
        </w:rPr>
        <w:t> </w:t>
      </w:r>
      <w:r>
        <w:rPr>
          <w:w w:val="115"/>
        </w:rPr>
        <w:t>that</w:t>
      </w:r>
      <w:r>
        <w:rPr>
          <w:spacing w:val="-20"/>
          <w:w w:val="115"/>
        </w:rPr>
        <w:t> </w:t>
      </w:r>
      <w:r>
        <w:rPr>
          <w:w w:val="115"/>
        </w:rPr>
        <w:t>is,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-20"/>
          <w:w w:val="115"/>
        </w:rPr>
        <w:t> </w:t>
      </w:r>
      <w:r>
        <w:rPr>
          <w:w w:val="115"/>
        </w:rPr>
        <w:t>prior</w:t>
      </w:r>
      <w:r>
        <w:rPr>
          <w:spacing w:val="27"/>
          <w:w w:val="111"/>
        </w:rPr>
        <w:t> </w:t>
      </w:r>
      <w:r>
        <w:rPr>
          <w:w w:val="115"/>
        </w:rPr>
        <w:t>and</w:t>
      </w:r>
      <w:r>
        <w:rPr>
          <w:spacing w:val="-28"/>
          <w:w w:val="115"/>
        </w:rPr>
        <w:t> </w:t>
      </w:r>
      <w:r>
        <w:rPr>
          <w:w w:val="115"/>
        </w:rPr>
        <w:t>likelihood,</w:t>
      </w:r>
      <w:r>
        <w:rPr>
          <w:spacing w:val="-2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8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w w:val="115"/>
        </w:rPr>
        <w:t>deduce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posterior.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27"/>
          <w:w w:val="115"/>
        </w:rPr>
        <w:t> </w:t>
      </w:r>
      <w:r>
        <w:rPr>
          <w:w w:val="115"/>
        </w:rPr>
        <w:t>prior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probability</w:t>
      </w:r>
      <w:r>
        <w:rPr>
          <w:spacing w:val="-27"/>
          <w:w w:val="115"/>
        </w:rPr>
        <w:t> </w:t>
      </w:r>
      <w:r>
        <w:rPr>
          <w:w w:val="115"/>
        </w:rPr>
        <w:t>distribution</w:t>
      </w:r>
      <w:r>
        <w:rPr>
          <w:spacing w:val="-28"/>
          <w:w w:val="115"/>
        </w:rPr>
        <w:t> </w:t>
      </w:r>
      <w:r>
        <w:rPr>
          <w:w w:val="115"/>
        </w:rPr>
        <w:t>refers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33"/>
          <w:w w:val="116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probability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distribution</w:t>
      </w:r>
      <w:r>
        <w:rPr>
          <w:spacing w:val="-29"/>
          <w:w w:val="115"/>
        </w:rPr>
        <w:t> </w:t>
      </w:r>
      <w:r>
        <w:rPr>
          <w:w w:val="115"/>
        </w:rPr>
        <w:t>that</w:t>
      </w:r>
      <w:r>
        <w:rPr>
          <w:spacing w:val="-29"/>
          <w:w w:val="115"/>
        </w:rPr>
        <w:t> </w:t>
      </w:r>
      <w:r>
        <w:rPr>
          <w:w w:val="115"/>
        </w:rPr>
        <w:t>expresses</w:t>
      </w:r>
      <w:r>
        <w:rPr>
          <w:spacing w:val="-29"/>
          <w:w w:val="115"/>
        </w:rPr>
        <w:t> </w:t>
      </w:r>
      <w:r>
        <w:rPr/>
        <w:t>ones’</w:t>
      </w:r>
      <w:r>
        <w:rPr>
          <w:spacing w:val="-20"/>
        </w:rPr>
        <w:t> </w:t>
      </w:r>
      <w:r>
        <w:rPr>
          <w:w w:val="115"/>
        </w:rPr>
        <w:t>prior</w:t>
      </w:r>
      <w:r>
        <w:rPr>
          <w:spacing w:val="-29"/>
          <w:w w:val="115"/>
        </w:rPr>
        <w:t> </w:t>
      </w:r>
      <w:r>
        <w:rPr>
          <w:w w:val="115"/>
        </w:rPr>
        <w:t>beliefs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about</w:t>
      </w:r>
      <w:r>
        <w:rPr>
          <w:spacing w:val="-29"/>
          <w:w w:val="115"/>
        </w:rPr>
        <w:t> </w:t>
      </w:r>
      <w:r>
        <w:rPr>
          <w:w w:val="115"/>
        </w:rPr>
        <w:t>an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observation.</w:t>
      </w:r>
      <w:r>
        <w:rPr>
          <w:spacing w:val="-13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69"/>
          <w:w w:val="108"/>
        </w:rPr>
        <w:t> </w:t>
      </w:r>
      <w:r>
        <w:rPr>
          <w:w w:val="115"/>
        </w:rPr>
        <w:t>example,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prior</w:t>
      </w:r>
      <w:r>
        <w:rPr>
          <w:spacing w:val="5"/>
          <w:w w:val="115"/>
        </w:rPr>
        <w:t> </w:t>
      </w:r>
      <w:r>
        <w:rPr>
          <w:w w:val="115"/>
        </w:rPr>
        <w:t>could</w:t>
      </w:r>
      <w:r>
        <w:rPr>
          <w:spacing w:val="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5"/>
          <w:w w:val="115"/>
        </w:rPr>
        <w:t> </w:t>
      </w:r>
      <w:r>
        <w:rPr>
          <w:w w:val="115"/>
        </w:rPr>
        <w:t>distribution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ting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expected</w:t>
      </w:r>
      <w:r>
        <w:rPr>
          <w:spacing w:val="30"/>
          <w:w w:val="114"/>
        </w:rPr>
        <w:t> </w:t>
      </w:r>
      <w:r>
        <w:rPr>
          <w:spacing w:val="-1"/>
          <w:w w:val="115"/>
        </w:rPr>
        <w:t>patient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</w:t>
      </w:r>
      <w:r>
        <w:rPr>
          <w:spacing w:val="17"/>
          <w:w w:val="115"/>
        </w:rPr>
        <w:t> </w:t>
      </w:r>
      <w:r>
        <w:rPr>
          <w:w w:val="115"/>
        </w:rPr>
        <w:t>at</w:t>
      </w:r>
      <w:r>
        <w:rPr>
          <w:spacing w:val="17"/>
          <w:w w:val="115"/>
        </w:rPr>
        <w:t> </w:t>
      </w:r>
      <w:r>
        <w:rPr>
          <w:w w:val="115"/>
        </w:rPr>
        <w:t>an</w:t>
      </w:r>
      <w:r>
        <w:rPr>
          <w:spacing w:val="17"/>
          <w:w w:val="115"/>
        </w:rPr>
        <w:t> </w:t>
      </w:r>
      <w:r>
        <w:rPr>
          <w:w w:val="115"/>
        </w:rPr>
        <w:t>Emergency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17"/>
          <w:w w:val="115"/>
        </w:rPr>
        <w:t> </w:t>
      </w:r>
      <w:r>
        <w:rPr>
          <w:w w:val="115"/>
        </w:rPr>
        <w:t>(ED).</w:t>
      </w:r>
      <w:r>
        <w:rPr>
          <w:spacing w:val="17"/>
          <w:w w:val="115"/>
        </w:rPr>
        <w:t> </w:t>
      </w:r>
      <w:r>
        <w:rPr>
          <w:w w:val="115"/>
        </w:rPr>
        <w:t>There</w:t>
      </w:r>
      <w:r>
        <w:rPr>
          <w:spacing w:val="17"/>
          <w:w w:val="115"/>
        </w:rPr>
        <w:t> </w:t>
      </w:r>
      <w:r>
        <w:rPr>
          <w:w w:val="115"/>
        </w:rPr>
        <w:t>are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seve</w:t>
      </w:r>
      <w:r>
        <w:rPr>
          <w:spacing w:val="-2"/>
          <w:w w:val="115"/>
        </w:rPr>
        <w:t>ral</w:t>
      </w:r>
      <w:r>
        <w:rPr>
          <w:spacing w:val="16"/>
          <w:w w:val="115"/>
        </w:rPr>
        <w:t> </w:t>
      </w:r>
      <w:r>
        <w:rPr>
          <w:w w:val="115"/>
        </w:rPr>
        <w:t>acceptable</w:t>
      </w:r>
      <w:r>
        <w:rPr>
          <w:spacing w:val="25"/>
          <w:w w:val="114"/>
        </w:rPr>
        <w:t> </w:t>
      </w:r>
      <w:r>
        <w:rPr>
          <w:w w:val="115"/>
        </w:rPr>
        <w:t>methods</w:t>
      </w:r>
      <w:r>
        <w:rPr>
          <w:spacing w:val="-41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spacing w:val="-2"/>
          <w:w w:val="115"/>
        </w:rPr>
        <w:t>obtaining</w:t>
      </w:r>
      <w:r>
        <w:rPr>
          <w:spacing w:val="-41"/>
          <w:w w:val="115"/>
        </w:rPr>
        <w:t> </w:t>
      </w:r>
      <w:r>
        <w:rPr>
          <w:w w:val="115"/>
        </w:rPr>
        <w:t>the</w:t>
      </w:r>
      <w:r>
        <w:rPr>
          <w:spacing w:val="-40"/>
          <w:w w:val="115"/>
        </w:rPr>
        <w:t> </w:t>
      </w:r>
      <w:r>
        <w:rPr>
          <w:w w:val="115"/>
        </w:rPr>
        <w:t>prior.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Firstly,</w:t>
      </w:r>
      <w:r>
        <w:rPr>
          <w:spacing w:val="-38"/>
          <w:w w:val="115"/>
        </w:rPr>
        <w:t> </w:t>
      </w:r>
      <w:r>
        <w:rPr>
          <w:w w:val="115"/>
        </w:rPr>
        <w:t>prior</w:t>
      </w:r>
      <w:r>
        <w:rPr>
          <w:spacing w:val="-40"/>
          <w:w w:val="115"/>
        </w:rPr>
        <w:t> </w:t>
      </w:r>
      <w:r>
        <w:rPr>
          <w:w w:val="115"/>
        </w:rPr>
        <w:t>can</w:t>
      </w:r>
      <w:r>
        <w:rPr>
          <w:spacing w:val="-4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40"/>
          <w:w w:val="115"/>
        </w:rPr>
        <w:t> </w:t>
      </w:r>
      <w:r>
        <w:rPr>
          <w:w w:val="115"/>
        </w:rPr>
        <w:t>determined</w:t>
      </w:r>
      <w:r>
        <w:rPr>
          <w:spacing w:val="-41"/>
          <w:w w:val="115"/>
        </w:rPr>
        <w:t> </w:t>
      </w:r>
      <w:r>
        <w:rPr>
          <w:w w:val="115"/>
        </w:rPr>
        <w:t>from</w:t>
      </w:r>
      <w:r>
        <w:rPr>
          <w:spacing w:val="-40"/>
          <w:w w:val="115"/>
        </w:rPr>
        <w:t> </w:t>
      </w:r>
      <w:r>
        <w:rPr>
          <w:w w:val="115"/>
        </w:rPr>
        <w:t>past</w:t>
      </w:r>
      <w:r>
        <w:rPr>
          <w:spacing w:val="-40"/>
          <w:w w:val="115"/>
        </w:rPr>
        <w:t> </w:t>
      </w:r>
      <w:r>
        <w:rPr>
          <w:w w:val="115"/>
        </w:rPr>
        <w:t>information,</w:t>
      </w:r>
      <w:r>
        <w:rPr>
          <w:spacing w:val="39"/>
          <w:w w:val="109"/>
        </w:rPr>
        <w:t> </w:t>
      </w:r>
      <w:r>
        <w:rPr>
          <w:spacing w:val="-3"/>
          <w:w w:val="115"/>
        </w:rPr>
        <w:t>such</w:t>
      </w:r>
      <w:r>
        <w:rPr>
          <w:spacing w:val="-40"/>
          <w:w w:val="115"/>
        </w:rPr>
        <w:t> </w:t>
      </w:r>
      <w:r>
        <w:rPr>
          <w:w w:val="115"/>
        </w:rPr>
        <w:t>as</w:t>
      </w:r>
      <w:r>
        <w:rPr>
          <w:spacing w:val="-39"/>
          <w:w w:val="115"/>
        </w:rPr>
        <w:t> </w:t>
      </w:r>
      <w:r>
        <w:rPr>
          <w:w w:val="115"/>
        </w:rPr>
        <w:t>historical</w:t>
      </w:r>
      <w:r>
        <w:rPr>
          <w:spacing w:val="-40"/>
          <w:w w:val="115"/>
        </w:rPr>
        <w:t> </w:t>
      </w:r>
      <w:r>
        <w:rPr>
          <w:w w:val="115"/>
        </w:rPr>
        <w:t>hospital</w:t>
      </w:r>
      <w:r>
        <w:rPr>
          <w:spacing w:val="-39"/>
          <w:w w:val="115"/>
        </w:rPr>
        <w:t> </w:t>
      </w:r>
      <w:r>
        <w:rPr>
          <w:w w:val="115"/>
        </w:rPr>
        <w:t>records.</w:t>
      </w:r>
      <w:r>
        <w:rPr>
          <w:spacing w:val="-21"/>
          <w:w w:val="115"/>
        </w:rPr>
        <w:t> </w:t>
      </w:r>
      <w:r>
        <w:rPr>
          <w:w w:val="115"/>
        </w:rPr>
        <w:t>Secondly</w:t>
      </w:r>
      <w:r>
        <w:rPr>
          <w:spacing w:val="-40"/>
          <w:w w:val="115"/>
        </w:rPr>
        <w:t> </w:t>
      </w:r>
      <w:r>
        <w:rPr>
          <w:w w:val="115"/>
        </w:rPr>
        <w:t>a</w:t>
      </w:r>
      <w:r>
        <w:rPr>
          <w:spacing w:val="-39"/>
          <w:w w:val="115"/>
        </w:rPr>
        <w:t> </w:t>
      </w:r>
      <w:r>
        <w:rPr>
          <w:spacing w:val="-1"/>
          <w:w w:val="115"/>
        </w:rPr>
        <w:t>pr</w:t>
      </w:r>
      <w:r>
        <w:rPr>
          <w:spacing w:val="-2"/>
          <w:w w:val="115"/>
        </w:rPr>
        <w:t>ior</w:t>
      </w:r>
      <w:r>
        <w:rPr>
          <w:spacing w:val="-39"/>
          <w:w w:val="115"/>
        </w:rPr>
        <w:t> </w:t>
      </w:r>
      <w:r>
        <w:rPr>
          <w:w w:val="115"/>
        </w:rPr>
        <w:t>can</w:t>
      </w:r>
      <w:r>
        <w:rPr>
          <w:spacing w:val="-40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39"/>
          <w:w w:val="115"/>
        </w:rPr>
        <w:t> </w:t>
      </w:r>
      <w:r>
        <w:rPr>
          <w:w w:val="115"/>
        </w:rPr>
        <w:t>a</w:t>
      </w:r>
      <w:r>
        <w:rPr>
          <w:spacing w:val="-39"/>
          <w:w w:val="115"/>
        </w:rPr>
        <w:t> </w:t>
      </w:r>
      <w:r>
        <w:rPr>
          <w:w w:val="115"/>
        </w:rPr>
        <w:t>purely</w:t>
      </w:r>
      <w:r>
        <w:rPr>
          <w:spacing w:val="-40"/>
          <w:w w:val="115"/>
        </w:rPr>
        <w:t> </w:t>
      </w:r>
      <w:r>
        <w:rPr>
          <w:w w:val="115"/>
        </w:rPr>
        <w:t>subjective</w:t>
      </w:r>
      <w:r>
        <w:rPr>
          <w:spacing w:val="-39"/>
          <w:w w:val="115"/>
        </w:rPr>
        <w:t> </w:t>
      </w:r>
      <w:r>
        <w:rPr>
          <w:w w:val="115"/>
        </w:rPr>
        <w:t>opinion</w:t>
      </w:r>
      <w:r>
        <w:rPr>
          <w:spacing w:val="22"/>
          <w:w w:val="107"/>
        </w:rPr>
        <w:t> </w:t>
      </w:r>
      <w:r>
        <w:rPr>
          <w:w w:val="115"/>
        </w:rPr>
        <w:t>from</w:t>
      </w:r>
      <w:r>
        <w:rPr>
          <w:spacing w:val="-12"/>
          <w:w w:val="115"/>
        </w:rPr>
        <w:t> </w:t>
      </w:r>
      <w:r>
        <w:rPr>
          <w:w w:val="115"/>
        </w:rPr>
        <w:t>an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exp</w:t>
      </w:r>
      <w:r>
        <w:rPr>
          <w:w w:val="115"/>
        </w:rPr>
        <w:t>ert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fi</w:t>
      </w:r>
      <w:r>
        <w:rPr>
          <w:spacing w:val="54"/>
          <w:w w:val="115"/>
        </w:rPr>
        <w:t> </w:t>
      </w:r>
      <w:r>
        <w:rPr>
          <w:w w:val="115"/>
        </w:rPr>
        <w:t>an</w:t>
      </w:r>
      <w:r>
        <w:rPr>
          <w:spacing w:val="-11"/>
          <w:w w:val="115"/>
        </w:rPr>
        <w:t> </w:t>
      </w:r>
      <w:r>
        <w:rPr>
          <w:w w:val="115"/>
        </w:rPr>
        <w:t>ED</w:t>
      </w:r>
      <w:r>
        <w:rPr>
          <w:spacing w:val="-11"/>
          <w:w w:val="115"/>
        </w:rPr>
        <w:t> </w:t>
      </w:r>
      <w:r>
        <w:rPr>
          <w:w w:val="115"/>
        </w:rPr>
        <w:t>staff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making</w:t>
      </w:r>
      <w:r>
        <w:rPr>
          <w:spacing w:val="-11"/>
          <w:w w:val="115"/>
        </w:rPr>
        <w:t> </w:t>
      </w:r>
      <w:r>
        <w:rPr>
          <w:w w:val="115"/>
        </w:rPr>
        <w:t>claims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about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verage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patien</w:t>
      </w:r>
      <w:r>
        <w:rPr>
          <w:spacing w:val="-2"/>
          <w:w w:val="115"/>
        </w:rPr>
        <w:t>t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arrivals</w:t>
      </w:r>
      <w:r>
        <w:rPr>
          <w:spacing w:val="31"/>
          <w:w w:val="107"/>
        </w:rPr>
        <w:t> </w:t>
      </w:r>
      <w:r>
        <w:rPr>
          <w:w w:val="115"/>
        </w:rPr>
        <w:t>also</w:t>
      </w:r>
      <w:r>
        <w:rPr>
          <w:spacing w:val="13"/>
          <w:w w:val="115"/>
        </w:rPr>
        <w:t> </w:t>
      </w:r>
      <w:r>
        <w:rPr>
          <w:w w:val="115"/>
        </w:rPr>
        <w:t>seem</w:t>
      </w:r>
      <w:r>
        <w:rPr>
          <w:spacing w:val="13"/>
          <w:w w:val="115"/>
        </w:rPr>
        <w:t> </w:t>
      </w:r>
      <w:r>
        <w:rPr>
          <w:w w:val="115"/>
        </w:rPr>
        <w:t>reasonable,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lastly</w:t>
      </w:r>
      <w:r>
        <w:rPr>
          <w:spacing w:val="14"/>
          <w:w w:val="115"/>
        </w:rPr>
        <w:t> </w:t>
      </w:r>
      <w:r>
        <w:rPr>
          <w:w w:val="115"/>
        </w:rPr>
        <w:t>statistical</w:t>
      </w:r>
      <w:r>
        <w:rPr>
          <w:spacing w:val="13"/>
          <w:w w:val="115"/>
        </w:rPr>
        <w:t> </w:t>
      </w:r>
      <w:r>
        <w:rPr>
          <w:w w:val="115"/>
        </w:rPr>
        <w:t>principles</w:t>
      </w:r>
      <w:r>
        <w:rPr>
          <w:spacing w:val="13"/>
          <w:w w:val="115"/>
        </w:rPr>
        <w:t> </w:t>
      </w:r>
      <w:r>
        <w:rPr>
          <w:w w:val="115"/>
        </w:rPr>
        <w:t>can</w:t>
      </w:r>
      <w:r>
        <w:rPr>
          <w:spacing w:val="12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4"/>
          <w:w w:val="115"/>
        </w:rPr>
        <w:t> </w:t>
      </w:r>
      <w:r>
        <w:rPr>
          <w:w w:val="115"/>
        </w:rPr>
        <w:t>applied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thesis</w:t>
      </w:r>
      <w:r>
        <w:rPr>
          <w:spacing w:val="22"/>
          <w:w w:val="114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prior,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normal</w:t>
      </w:r>
      <w:r>
        <w:rPr>
          <w:spacing w:val="8"/>
          <w:w w:val="115"/>
        </w:rPr>
        <w:t> </w:t>
      </w:r>
      <w:r>
        <w:rPr>
          <w:w w:val="115"/>
        </w:rPr>
        <w:t>distribution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often</w:t>
      </w:r>
      <w:r>
        <w:rPr>
          <w:spacing w:val="7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7"/>
          <w:w w:val="115"/>
        </w:rPr>
        <w:t> </w:t>
      </w:r>
      <w:r>
        <w:rPr>
          <w:w w:val="115"/>
        </w:rPr>
        <w:t>large</w:t>
      </w:r>
      <w:r>
        <w:rPr>
          <w:spacing w:val="7"/>
          <w:w w:val="115"/>
        </w:rPr>
        <w:t> </w:t>
      </w:r>
      <w:r>
        <w:rPr>
          <w:w w:val="115"/>
        </w:rPr>
        <w:t>samples</w:t>
      </w:r>
      <w:r>
        <w:rPr>
          <w:spacing w:val="8"/>
          <w:w w:val="115"/>
        </w:rPr>
        <w:t> </w:t>
      </w:r>
      <w:r>
        <w:rPr>
          <w:w w:val="115"/>
        </w:rPr>
        <w:t>because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cen</w:t>
      </w:r>
      <w:r>
        <w:rPr>
          <w:spacing w:val="-1"/>
          <w:w w:val="115"/>
        </w:rPr>
        <w:t>tral</w:t>
      </w:r>
      <w:r>
        <w:rPr>
          <w:spacing w:val="26"/>
          <w:w w:val="123"/>
        </w:rPr>
        <w:t> </w:t>
      </w:r>
      <w:r>
        <w:rPr>
          <w:w w:val="115"/>
        </w:rPr>
        <w:t>limit</w:t>
      </w:r>
      <w:r>
        <w:rPr>
          <w:spacing w:val="10"/>
          <w:w w:val="115"/>
        </w:rPr>
        <w:t> </w:t>
      </w:r>
      <w:r>
        <w:rPr>
          <w:w w:val="115"/>
        </w:rPr>
        <w:t>theorem</w:t>
      </w:r>
      <w:r>
        <w:rPr>
          <w:spacing w:val="9"/>
          <w:w w:val="115"/>
        </w:rPr>
        <w:t> </w:t>
      </w:r>
      <w:r>
        <w:rPr>
          <w:w w:val="115"/>
        </w:rPr>
        <w:t>states</w:t>
      </w:r>
      <w:r>
        <w:rPr>
          <w:spacing w:val="10"/>
          <w:w w:val="115"/>
        </w:rPr>
        <w:t> </w:t>
      </w:r>
      <w:r>
        <w:rPr>
          <w:w w:val="115"/>
        </w:rPr>
        <w:t>that</w:t>
      </w:r>
      <w:r>
        <w:rPr>
          <w:spacing w:val="10"/>
          <w:w w:val="115"/>
        </w:rPr>
        <w:t> </w:t>
      </w:r>
      <w:r>
        <w:rPr>
          <w:w w:val="115"/>
        </w:rPr>
        <w:t>as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sample</w:t>
      </w:r>
      <w:r>
        <w:rPr>
          <w:spacing w:val="10"/>
          <w:w w:val="115"/>
        </w:rPr>
        <w:t> </w:t>
      </w:r>
      <w:r>
        <w:rPr>
          <w:w w:val="115"/>
        </w:rPr>
        <w:t>size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get</w:t>
      </w:r>
      <w:r>
        <w:rPr>
          <w:spacing w:val="-2"/>
          <w:w w:val="115"/>
        </w:rPr>
        <w:t>s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lar</w:t>
      </w:r>
      <w:r>
        <w:rPr>
          <w:spacing w:val="-2"/>
          <w:w w:val="115"/>
        </w:rPr>
        <w:t>ger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distribution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sample</w:t>
      </w:r>
      <w:r>
        <w:rPr>
          <w:spacing w:val="28"/>
          <w:w w:val="112"/>
        </w:rPr>
        <w:t> </w:t>
      </w:r>
      <w:r>
        <w:rPr>
          <w:w w:val="115"/>
        </w:rPr>
        <w:t>means</w:t>
      </w:r>
      <w:r>
        <w:rPr>
          <w:spacing w:val="-19"/>
          <w:w w:val="115"/>
        </w:rPr>
        <w:t> </w:t>
      </w:r>
      <w:r>
        <w:rPr>
          <w:w w:val="115"/>
        </w:rPr>
        <w:t>will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approximate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normal</w:t>
      </w:r>
      <w:r>
        <w:rPr>
          <w:spacing w:val="-17"/>
          <w:w w:val="115"/>
        </w:rPr>
        <w:t> </w:t>
      </w:r>
      <w:r>
        <w:rPr>
          <w:w w:val="115"/>
        </w:rPr>
        <w:t>distribution. Also,</w:t>
      </w:r>
      <w:r>
        <w:rPr>
          <w:spacing w:val="-17"/>
          <w:w w:val="115"/>
        </w:rPr>
        <w:t> </w:t>
      </w:r>
      <w:r>
        <w:rPr>
          <w:spacing w:val="1"/>
          <w:w w:val="115"/>
        </w:rPr>
        <w:t>people</w:t>
      </w:r>
      <w:r>
        <w:rPr>
          <w:spacing w:val="-18"/>
          <w:w w:val="115"/>
        </w:rPr>
        <w:t> </w:t>
      </w:r>
      <w:r>
        <w:rPr>
          <w:w w:val="115"/>
        </w:rPr>
        <w:t>often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choose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w w:val="115"/>
        </w:rPr>
        <w:t>use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conjugate</w:t>
      </w:r>
      <w:r>
        <w:rPr>
          <w:spacing w:val="-18"/>
          <w:w w:val="115"/>
        </w:rPr>
        <w:t> </w:t>
      </w:r>
      <w:r>
        <w:rPr>
          <w:w w:val="115"/>
        </w:rPr>
        <w:t>prior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w w:val="115"/>
        </w:rPr>
        <w:t>simplifying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calculations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posterior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distributi</w:t>
      </w:r>
      <w:r>
        <w:rPr>
          <w:spacing w:val="-2"/>
          <w:w w:val="115"/>
        </w:rPr>
        <w:t>on.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tabs>
          <w:tab w:pos="1289" w:val="left" w:leader="none"/>
          <w:tab w:pos="1839" w:val="left" w:leader="none"/>
          <w:tab w:pos="5617" w:val="left" w:leader="none"/>
          <w:tab w:pos="7449" w:val="left" w:leader="none"/>
        </w:tabs>
        <w:spacing w:line="242" w:lineRule="auto"/>
        <w:ind w:left="539" w:right="123" w:firstLine="359"/>
        <w:jc w:val="left"/>
      </w:pPr>
      <w:r>
        <w:rPr>
          <w:w w:val="115"/>
        </w:rPr>
        <w:t>Priors</w:t>
      </w:r>
      <w:r>
        <w:rPr>
          <w:spacing w:val="14"/>
          <w:w w:val="115"/>
        </w:rPr>
        <w:t> </w:t>
      </w:r>
      <w:r>
        <w:rPr>
          <w:w w:val="115"/>
        </w:rPr>
        <w:t>can</w:t>
      </w:r>
      <w:r>
        <w:rPr>
          <w:spacing w:val="1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3"/>
          <w:w w:val="115"/>
        </w:rPr>
        <w:t> </w:t>
      </w:r>
      <w:r>
        <w:rPr>
          <w:w w:val="115"/>
        </w:rPr>
        <w:t>classified</w:t>
      </w:r>
      <w:r>
        <w:rPr>
          <w:spacing w:val="15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amount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informati</w:t>
      </w:r>
      <w:r>
        <w:rPr>
          <w:spacing w:val="-2"/>
          <w:w w:val="115"/>
        </w:rPr>
        <w:t>on</w:t>
      </w:r>
      <w:r>
        <w:rPr>
          <w:spacing w:val="13"/>
          <w:w w:val="11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tains,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term</w:t>
      </w:r>
      <w:r>
        <w:rPr>
          <w:spacing w:val="-2"/>
          <w:w w:val="115"/>
        </w:rPr>
        <w:t>s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45"/>
          <w:w w:val="102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e,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weakly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priors.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priors</w:t>
      </w:r>
      <w:r>
        <w:rPr>
          <w:spacing w:val="-11"/>
          <w:w w:val="110"/>
        </w:rPr>
        <w:t> </w:t>
      </w:r>
      <w:r>
        <w:rPr>
          <w:w w:val="110"/>
        </w:rPr>
        <w:t>defi</w:t>
      </w:r>
      <w:r>
        <w:rPr>
          <w:spacing w:val="53"/>
          <w:w w:val="92"/>
        </w:rPr>
        <w:t> </w:t>
      </w:r>
      <w:r>
        <w:rPr>
          <w:w w:val="115"/>
        </w:rPr>
        <w:t>specific</w:t>
      </w:r>
      <w:r>
        <w:rPr>
          <w:spacing w:val="-8"/>
          <w:w w:val="115"/>
        </w:rPr>
        <w:t> </w:t>
      </w:r>
      <w:r>
        <w:rPr>
          <w:w w:val="115"/>
        </w:rPr>
        <w:t>information</w:t>
      </w:r>
      <w:r>
        <w:rPr>
          <w:spacing w:val="-9"/>
          <w:w w:val="115"/>
        </w:rPr>
        <w:t> </w:t>
      </w:r>
      <w:r>
        <w:rPr>
          <w:w w:val="115"/>
        </w:rPr>
        <w:t>about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variable.</w:t>
      </w:r>
      <w:r>
        <w:rPr>
          <w:spacing w:val="14"/>
          <w:w w:val="115"/>
        </w:rPr>
        <w:t> </w:t>
      </w:r>
      <w:r>
        <w:rPr>
          <w:w w:val="115"/>
        </w:rPr>
        <w:t>Historical</w:t>
      </w:r>
      <w:r>
        <w:rPr>
          <w:spacing w:val="-7"/>
          <w:w w:val="115"/>
        </w:rPr>
        <w:t> </w:t>
      </w:r>
      <w:r>
        <w:rPr>
          <w:w w:val="115"/>
        </w:rPr>
        <w:t>information</w:t>
      </w:r>
      <w:r>
        <w:rPr>
          <w:spacing w:val="-9"/>
          <w:w w:val="115"/>
        </w:rPr>
        <w:t> </w:t>
      </w:r>
      <w:r>
        <w:rPr>
          <w:w w:val="115"/>
        </w:rPr>
        <w:t>about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</w:t>
      </w:r>
      <w:r>
        <w:rPr>
          <w:spacing w:val="33"/>
          <w:w w:val="110"/>
        </w:rPr>
        <w:t> </w:t>
      </w:r>
      <w:r>
        <w:rPr>
          <w:w w:val="115"/>
        </w:rPr>
        <w:t>can</w:t>
      </w:r>
      <w:r>
        <w:rPr>
          <w:spacing w:val="-2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2"/>
          <w:w w:val="115"/>
        </w:rPr>
        <w:t> </w:t>
      </w:r>
      <w:r>
        <w:rPr>
          <w:w w:val="115"/>
        </w:rPr>
        <w:t>modelled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give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pr</w:t>
      </w:r>
      <w:r>
        <w:rPr>
          <w:spacing w:val="-2"/>
          <w:w w:val="115"/>
        </w:rPr>
        <w:t>edictions,</w:t>
      </w:r>
      <w:r>
        <w:rPr>
          <w:spacing w:val="-21"/>
          <w:w w:val="115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optimum</w:t>
      </w:r>
      <w:r>
        <w:rPr>
          <w:spacing w:val="-22"/>
          <w:w w:val="115"/>
        </w:rPr>
        <w:t> </w:t>
      </w:r>
      <w:r>
        <w:rPr>
          <w:w w:val="115"/>
        </w:rPr>
        <w:t>solutions</w:t>
      </w:r>
      <w:r>
        <w:rPr>
          <w:spacing w:val="-21"/>
          <w:w w:val="115"/>
        </w:rPr>
        <w:t> </w:t>
      </w:r>
      <w:r>
        <w:rPr>
          <w:w w:val="115"/>
        </w:rPr>
        <w:t>can</w:t>
      </w:r>
      <w:r>
        <w:rPr>
          <w:spacing w:val="-2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1"/>
          <w:w w:val="115"/>
        </w:rPr>
        <w:t> </w:t>
      </w:r>
      <w:r>
        <w:rPr>
          <w:w w:val="115"/>
        </w:rPr>
        <w:t>used</w:t>
      </w:r>
      <w:r>
        <w:rPr>
          <w:spacing w:val="-22"/>
          <w:w w:val="115"/>
        </w:rPr>
        <w:t> </w:t>
      </w:r>
      <w:r>
        <w:rPr>
          <w:w w:val="115"/>
        </w:rPr>
        <w:t>as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prior.</w:t>
      </w:r>
      <w:r>
        <w:rPr>
          <w:spacing w:val="36"/>
          <w:w w:val="110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weakly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informative</w:t>
      </w:r>
      <w:r>
        <w:rPr>
          <w:spacing w:val="-27"/>
          <w:w w:val="115"/>
        </w:rPr>
        <w:t> </w:t>
      </w:r>
      <w:r>
        <w:rPr>
          <w:w w:val="115"/>
        </w:rPr>
        <w:t>prior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-2"/>
          <w:w w:val="115"/>
        </w:rPr>
        <w:t>s</w:t>
      </w:r>
      <w:r>
        <w:rPr>
          <w:spacing w:val="-28"/>
          <w:w w:val="115"/>
        </w:rPr>
        <w:t> </w:t>
      </w:r>
      <w:r>
        <w:rPr>
          <w:w w:val="115"/>
        </w:rPr>
        <w:t>partial</w:t>
      </w:r>
      <w:r>
        <w:rPr>
          <w:spacing w:val="-28"/>
          <w:w w:val="115"/>
        </w:rPr>
        <w:t> </w:t>
      </w:r>
      <w:r>
        <w:rPr>
          <w:w w:val="115"/>
        </w:rPr>
        <w:t>information</w:t>
      </w:r>
      <w:r>
        <w:rPr>
          <w:spacing w:val="-28"/>
          <w:w w:val="115"/>
        </w:rPr>
        <w:t> </w:t>
      </w:r>
      <w:r>
        <w:rPr>
          <w:spacing w:val="1"/>
          <w:w w:val="115"/>
        </w:rPr>
        <w:t>about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variable,</w:t>
      </w:r>
      <w:r>
        <w:rPr>
          <w:spacing w:val="-27"/>
          <w:w w:val="115"/>
        </w:rPr>
        <w:t> </w:t>
      </w:r>
      <w:r>
        <w:rPr>
          <w:w w:val="115"/>
        </w:rPr>
        <w:t>parameters</w:t>
      </w:r>
      <w:r>
        <w:rPr>
          <w:spacing w:val="35"/>
          <w:w w:val="112"/>
        </w:rPr>
        <w:t> </w:t>
      </w:r>
      <w:r>
        <w:rPr>
          <w:w w:val="115"/>
        </w:rPr>
        <w:t>are</w:t>
      </w:r>
      <w:r>
        <w:rPr>
          <w:spacing w:val="-23"/>
          <w:w w:val="115"/>
        </w:rPr>
        <w:t> </w:t>
      </w:r>
      <w:r>
        <w:rPr>
          <w:w w:val="115"/>
        </w:rPr>
        <w:t>more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vague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rounded</w:t>
      </w:r>
      <w:r>
        <w:rPr>
          <w:spacing w:val="-22"/>
          <w:w w:val="115"/>
        </w:rPr>
        <w:t> </w:t>
      </w:r>
      <w:r>
        <w:rPr>
          <w:w w:val="115"/>
        </w:rPr>
        <w:t>but</w:t>
      </w:r>
      <w:r>
        <w:rPr>
          <w:spacing w:val="-22"/>
          <w:w w:val="115"/>
        </w:rPr>
        <w:t> </w:t>
      </w:r>
      <w:r>
        <w:rPr>
          <w:w w:val="115"/>
        </w:rPr>
        <w:t>still</w:t>
      </w:r>
      <w:r>
        <w:rPr>
          <w:spacing w:val="-22"/>
          <w:w w:val="115"/>
        </w:rPr>
        <w:t> </w:t>
      </w:r>
      <w:r>
        <w:rPr>
          <w:w w:val="115"/>
        </w:rPr>
        <w:t>regularises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parameter</w:t>
      </w:r>
      <w:r>
        <w:rPr>
          <w:spacing w:val="-23"/>
          <w:w w:val="115"/>
        </w:rPr>
        <w:t> </w:t>
      </w:r>
      <w:r>
        <w:rPr>
          <w:w w:val="115"/>
        </w:rPr>
        <w:t>estimates</w:t>
      </w:r>
      <w:r>
        <w:rPr>
          <w:spacing w:val="-22"/>
          <w:w w:val="115"/>
        </w:rPr>
        <w:t> </w:t>
      </w:r>
      <w:r>
        <w:rPr>
          <w:w w:val="115"/>
        </w:rPr>
        <w:t>reasonably</w:t>
      </w:r>
      <w:r>
        <w:rPr>
          <w:spacing w:val="22"/>
          <w:w w:val="109"/>
        </w:rPr>
        <w:t> </w:t>
      </w:r>
      <w:r>
        <w:rPr>
          <w:spacing w:val="-3"/>
          <w:w w:val="115"/>
        </w:rPr>
        <w:t>well.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-1"/>
          <w:w w:val="115"/>
        </w:rPr>
        <w:t> </w:t>
      </w:r>
      <w:r>
        <w:rPr>
          <w:w w:val="115"/>
        </w:rPr>
        <w:t>possible</w:t>
      </w:r>
      <w:r>
        <w:rPr>
          <w:spacing w:val="-1"/>
          <w:w w:val="115"/>
        </w:rPr>
        <w:t> </w:t>
      </w:r>
      <w:r>
        <w:rPr>
          <w:w w:val="115"/>
        </w:rPr>
        <w:t>standard to</w:t>
      </w:r>
      <w:r>
        <w:rPr>
          <w:spacing w:val="-1"/>
          <w:w w:val="115"/>
        </w:rPr>
        <w:t> </w:t>
      </w:r>
      <w:r>
        <w:rPr>
          <w:w w:val="115"/>
        </w:rPr>
        <w:t>distinguish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weakly</w:t>
      </w:r>
      <w:r>
        <w:rPr>
          <w:w w:val="115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 </w:t>
      </w:r>
      <w:r>
        <w:rPr>
          <w:w w:val="115"/>
        </w:rPr>
        <w:t>prior</w:t>
      </w:r>
      <w:r>
        <w:rPr>
          <w:spacing w:val="45"/>
          <w:w w:val="114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priors,</w:t>
      </w:r>
      <w:r>
        <w:rPr>
          <w:spacing w:val="-3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eople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diff</w:t>
        <w:tab/>
      </w:r>
      <w:r>
        <w:rPr>
          <w:spacing w:val="-4"/>
          <w:w w:val="115"/>
        </w:rPr>
        <w:t>nt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bac</w:t>
      </w:r>
      <w:r>
        <w:rPr>
          <w:spacing w:val="-2"/>
          <w:w w:val="115"/>
        </w:rPr>
        <w:t>kgrounds</w:t>
      </w:r>
      <w:r>
        <w:rPr>
          <w:spacing w:val="4"/>
          <w:w w:val="115"/>
        </w:rPr>
        <w:t> </w:t>
      </w:r>
      <w:r>
        <w:rPr>
          <w:w w:val="115"/>
        </w:rPr>
        <w:t>are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likely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33"/>
          <w:w w:val="106"/>
        </w:rPr>
        <w:t> </w:t>
      </w:r>
      <w:r>
        <w:rPr>
          <w:spacing w:val="-3"/>
          <w:w w:val="115"/>
        </w:rPr>
        <w:t>very</w:t>
      </w:r>
      <w:r>
        <w:rPr>
          <w:spacing w:val="-3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6"/>
          <w:w w:val="115"/>
        </w:rPr>
        <w:t> </w:t>
      </w:r>
      <w:r>
        <w:rPr>
          <w:w w:val="115"/>
        </w:rPr>
        <w:t>idea</w:t>
      </w:r>
      <w:r>
        <w:rPr>
          <w:spacing w:val="7"/>
          <w:w w:val="115"/>
        </w:rPr>
        <w:t> </w:t>
      </w:r>
      <w:r>
        <w:rPr>
          <w:w w:val="115"/>
        </w:rPr>
        <w:t>about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prior,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weakly-informative</w:t>
      </w:r>
      <w:r>
        <w:rPr>
          <w:spacing w:val="7"/>
          <w:w w:val="115"/>
        </w:rPr>
        <w:t> </w:t>
      </w:r>
      <w:r>
        <w:rPr>
          <w:w w:val="115"/>
        </w:rPr>
        <w:t>prior,</w:t>
      </w:r>
      <w:r>
        <w:rPr>
          <w:spacing w:val="8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eople</w:t>
      </w:r>
      <w:r>
        <w:rPr>
          <w:spacing w:val="7"/>
          <w:w w:val="115"/>
        </w:rPr>
        <w:t> </w:t>
      </w:r>
      <w:r>
        <w:rPr>
          <w:w w:val="115"/>
        </w:rPr>
        <w:t>from</w:t>
      </w:r>
      <w:r>
        <w:rPr>
          <w:spacing w:val="28"/>
          <w:w w:val="110"/>
        </w:rPr>
        <w:t> </w:t>
      </w:r>
      <w:r>
        <w:rPr/>
        <w:t>diff</w:t>
        <w:tab/>
      </w:r>
      <w:r>
        <w:rPr>
          <w:w w:val="115"/>
        </w:rPr>
        <w:t>t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background</w:t>
      </w:r>
      <w:r>
        <w:rPr>
          <w:spacing w:val="-16"/>
          <w:w w:val="115"/>
        </w:rPr>
        <w:t> </w:t>
      </w:r>
      <w:r>
        <w:rPr>
          <w:w w:val="115"/>
        </w:rPr>
        <w:t>should</w:t>
      </w:r>
      <w:r>
        <w:rPr>
          <w:spacing w:val="-15"/>
          <w:w w:val="115"/>
        </w:rPr>
        <w:t> </w:t>
      </w:r>
      <w:r>
        <w:rPr>
          <w:w w:val="115"/>
        </w:rPr>
        <w:t>agree</w:t>
      </w:r>
      <w:r>
        <w:rPr>
          <w:spacing w:val="-16"/>
          <w:w w:val="115"/>
        </w:rPr>
        <w:t> </w:t>
      </w:r>
      <w:r>
        <w:rPr>
          <w:w w:val="115"/>
        </w:rPr>
        <w:t>with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15"/>
          <w:w w:val="115"/>
        </w:rPr>
        <w:t> </w:t>
      </w:r>
      <w:r>
        <w:rPr>
          <w:w w:val="115"/>
        </w:rPr>
        <w:t>prior.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Non-informative</w:t>
      </w:r>
      <w:r>
        <w:rPr>
          <w:spacing w:val="-16"/>
          <w:w w:val="115"/>
        </w:rPr>
        <w:t> </w:t>
      </w:r>
      <w:r>
        <w:rPr>
          <w:w w:val="115"/>
        </w:rPr>
        <w:t>priors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another</w:t>
      </w:r>
      <w:r>
        <w:rPr>
          <w:spacing w:val="31"/>
          <w:w w:val="114"/>
        </w:rPr>
        <w:t> </w:t>
      </w:r>
      <w:r>
        <w:rPr>
          <w:w w:val="115"/>
        </w:rPr>
        <w:t>hand,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tains</w:t>
      </w:r>
      <w:r>
        <w:rPr>
          <w:spacing w:val="-11"/>
          <w:w w:val="115"/>
        </w:rPr>
        <w:t> </w:t>
      </w:r>
      <w:r>
        <w:rPr>
          <w:w w:val="115"/>
        </w:rPr>
        <w:t>no</w:t>
      </w:r>
      <w:r>
        <w:rPr>
          <w:spacing w:val="-11"/>
          <w:w w:val="115"/>
        </w:rPr>
        <w:t> </w:t>
      </w:r>
      <w:r>
        <w:rPr>
          <w:w w:val="115"/>
        </w:rPr>
        <w:t>information,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use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uniform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fl</w:t>
        <w:tab/>
        <w:t>line</w:t>
      </w:r>
      <w:r>
        <w:rPr>
          <w:spacing w:val="-21"/>
          <w:w w:val="115"/>
        </w:rPr>
        <w:t> </w:t>
      </w:r>
      <w:r>
        <w:rPr>
          <w:w w:val="115"/>
        </w:rPr>
        <w:t>distribution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37" w:right="513"/>
        <w:jc w:val="both"/>
      </w:pP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contain</w:t>
      </w:r>
      <w:r>
        <w:rPr>
          <w:spacing w:val="42"/>
          <w:w w:val="110"/>
        </w:rPr>
        <w:t> </w:t>
      </w:r>
      <w:r>
        <w:rPr>
          <w:w w:val="110"/>
        </w:rPr>
        <w:t>no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variation.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priors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proper</w:t>
      </w:r>
      <w:r>
        <w:rPr>
          <w:spacing w:val="43"/>
          <w:w w:val="110"/>
        </w:rPr>
        <w:t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ay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introduce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51"/>
          <w:w w:val="120"/>
        </w:rPr>
        <w:t> </w:t>
      </w:r>
      <w:r>
        <w:rPr>
          <w:spacing w:val="-3"/>
          <w:w w:val="110"/>
        </w:rPr>
        <w:t>available</w:t>
      </w:r>
      <w:r>
        <w:rPr>
          <w:spacing w:val="47"/>
          <w:w w:val="110"/>
        </w:rPr>
        <w:t> </w:t>
      </w:r>
      <w:r>
        <w:rPr>
          <w:w w:val="110"/>
        </w:rPr>
        <w:t>informations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48"/>
          <w:w w:val="110"/>
        </w:rPr>
        <w:t> </w:t>
      </w:r>
      <w:r>
        <w:rPr>
          <w:w w:val="110"/>
        </w:rPr>
        <w:t>will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46"/>
          <w:w w:val="110"/>
        </w:rPr>
        <w:t> </w:t>
      </w:r>
      <w:r>
        <w:rPr>
          <w:w w:val="110"/>
        </w:rPr>
        <w:t>solutions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computational</w:t>
      </w:r>
      <w:r>
        <w:rPr>
          <w:spacing w:val="28"/>
          <w:w w:val="116"/>
        </w:rPr>
        <w:t> </w:t>
      </w:r>
      <w:r>
        <w:rPr>
          <w:w w:val="110"/>
        </w:rPr>
        <w:t>issues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improv</w:t>
      </w:r>
      <w:r>
        <w:rPr>
          <w:spacing w:val="-3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efficiency</w:t>
      </w:r>
      <w:r>
        <w:rPr>
          <w:spacing w:val="23"/>
          <w:w w:val="110"/>
        </w:rPr>
        <w:t> </w:t>
      </w:r>
      <w:r>
        <w:rPr>
          <w:w w:val="110"/>
        </w:rPr>
        <w:t>if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correctly</w:t>
      </w:r>
      <w:r>
        <w:rPr>
          <w:spacing w:val="23"/>
          <w:w w:val="110"/>
        </w:rPr>
        <w:t> </w:t>
      </w:r>
      <w:r>
        <w:rPr>
          <w:w w:val="110"/>
        </w:rPr>
        <w:t>assigned,</w:t>
      </w:r>
      <w:r>
        <w:rPr>
          <w:spacing w:val="23"/>
          <w:w w:val="110"/>
        </w:rPr>
        <w:t> </w:t>
      </w:r>
      <w:r>
        <w:rPr>
          <w:w w:val="110"/>
        </w:rPr>
        <w:t>non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prior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3"/>
        </w:rPr>
        <w:t> </w:t>
      </w:r>
      <w:r>
        <w:rPr>
          <w:w w:val="110"/>
        </w:rPr>
        <w:t>other</w:t>
      </w:r>
      <w:r>
        <w:rPr>
          <w:spacing w:val="20"/>
          <w:w w:val="110"/>
        </w:rPr>
        <w:t> </w:t>
      </w:r>
      <w:r>
        <w:rPr>
          <w:w w:val="110"/>
        </w:rPr>
        <w:t>hand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hallenges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notion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prior,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often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reference</w:t>
      </w:r>
      <w:r>
        <w:rPr>
          <w:spacing w:val="23"/>
          <w:w w:val="108"/>
        </w:rPr>
        <w:t> </w:t>
      </w:r>
      <w:r>
        <w:rPr>
          <w:w w:val="110"/>
        </w:rPr>
        <w:t>models,and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serve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starting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oin</w:t>
      </w:r>
      <w:r>
        <w:rPr>
          <w:spacing w:val="-1"/>
          <w:w w:val="110"/>
        </w:rPr>
        <w:t>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prior</w:t>
      </w:r>
      <w:r>
        <w:rPr>
          <w:spacing w:val="-12"/>
          <w:w w:val="110"/>
        </w:rPr>
        <w:t> </w:t>
      </w:r>
      <w:r>
        <w:rPr>
          <w:w w:val="110"/>
        </w:rPr>
        <w:t>distributions.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weakly</w:t>
      </w:r>
      <w:r>
        <w:rPr>
          <w:spacing w:val="45"/>
          <w:w w:val="106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w w:val="110"/>
        </w:rPr>
        <w:t> prior stands</w:t>
      </w:r>
      <w:r>
        <w:rPr>
          <w:spacing w:val="1"/>
          <w:w w:val="110"/>
        </w:rPr>
        <w:t> </w:t>
      </w:r>
      <w:r>
        <w:rPr>
          <w:w w:val="110"/>
        </w:rPr>
        <w:t>as a compromise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w w:val="110"/>
        </w:rPr>
        <w:t> sides</w:t>
      </w:r>
      <w:r>
        <w:rPr>
          <w:w w:val="110"/>
        </w:rPr>
        <w:t> </w:t>
      </w:r>
      <w:hyperlink w:history="true" w:anchor="_bookmark171">
        <w:r>
          <w:rPr>
            <w:w w:val="110"/>
          </w:rPr>
          <w:t>(Carlin and</w:t>
        </w:r>
        <w:r>
          <w:rPr>
            <w:spacing w:val="1"/>
            <w:w w:val="110"/>
          </w:rPr>
          <w:t> </w:t>
        </w:r>
        <w:r>
          <w:rPr>
            <w:spacing w:val="-2"/>
            <w:w w:val="110"/>
          </w:rPr>
          <w:t>Louis,</w:t>
        </w:r>
      </w:hyperlink>
      <w:r>
        <w:rPr>
          <w:w w:val="110"/>
        </w:rPr>
        <w:t> </w:t>
      </w:r>
      <w:hyperlink w:history="true" w:anchor="_bookmark171">
        <w:r>
          <w:rPr>
            <w:w w:val="110"/>
          </w:rPr>
          <w:t>2008;</w:t>
        </w:r>
      </w:hyperlink>
      <w:r>
        <w:rPr>
          <w:spacing w:val="33"/>
          <w:w w:val="101"/>
        </w:rPr>
        <w:t> </w:t>
      </w:r>
      <w:hyperlink w:history="true" w:anchor="_bookmark188">
        <w:r>
          <w:rPr>
            <w:spacing w:val="-2"/>
            <w:w w:val="110"/>
          </w:rPr>
          <w:t>Golc</w:t>
        </w:r>
        <w:r>
          <w:rPr>
            <w:spacing w:val="-1"/>
            <w:w w:val="110"/>
          </w:rPr>
          <w:t>hi,</w:t>
        </w:r>
      </w:hyperlink>
      <w:r>
        <w:rPr>
          <w:spacing w:val="-22"/>
          <w:w w:val="110"/>
        </w:rPr>
        <w:t> </w:t>
      </w:r>
      <w:hyperlink w:history="true" w:anchor="_bookmark188">
        <w:r>
          <w:rPr>
            <w:w w:val="110"/>
          </w:rPr>
          <w:t>2016).</w:t>
        </w:r>
        <w:r>
          <w:rPr/>
        </w:r>
      </w:hyperlink>
    </w:p>
    <w:p>
      <w:pPr>
        <w:spacing w:line="240" w:lineRule="auto" w:before="11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1" w:lineRule="auto"/>
        <w:ind w:left="137" w:right="541" w:firstLine="351"/>
        <w:jc w:val="both"/>
      </w:pPr>
      <w:r>
        <w:rPr>
          <w:spacing w:val="-1"/>
          <w:w w:val="115"/>
        </w:rPr>
        <w:t>Paramete</w:t>
      </w:r>
      <w:r>
        <w:rPr>
          <w:spacing w:val="-2"/>
          <w:w w:val="115"/>
        </w:rPr>
        <w:t>rs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prior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distribution</w:t>
      </w:r>
      <w:r>
        <w:rPr>
          <w:spacing w:val="-2"/>
          <w:w w:val="115"/>
        </w:rPr>
        <w:t>s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w w:val="115"/>
        </w:rPr>
        <w:t>also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h</w:t>
      </w:r>
      <w:r>
        <w:rPr>
          <w:spacing w:val="-2"/>
          <w:w w:val="115"/>
        </w:rPr>
        <w:t>yper-prior</w:t>
      </w:r>
      <w:r>
        <w:rPr>
          <w:spacing w:val="-12"/>
          <w:w w:val="115"/>
        </w:rPr>
        <w:t> </w:t>
      </w:r>
      <w:r>
        <w:rPr>
          <w:w w:val="115"/>
        </w:rPr>
        <w:t>because</w:t>
      </w:r>
      <w:r>
        <w:rPr>
          <w:spacing w:val="-12"/>
          <w:w w:val="115"/>
        </w:rPr>
        <w:t> </w:t>
      </w:r>
      <w:r>
        <w:rPr>
          <w:w w:val="115"/>
        </w:rPr>
        <w:t>it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13"/>
          <w:w w:val="115"/>
        </w:rPr>
        <w:t> </w:t>
      </w:r>
      <w:r>
        <w:rPr>
          <w:w w:val="115"/>
        </w:rPr>
        <w:t>rise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67"/>
          <w:w w:val="117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w w:val="115"/>
        </w:rPr>
        <w:t>parameter</w:t>
      </w:r>
      <w:r>
        <w:rPr>
          <w:spacing w:val="-24"/>
          <w:w w:val="115"/>
        </w:rPr>
        <w:t> </w:t>
      </w:r>
      <w:r>
        <w:rPr>
          <w:spacing w:val="1"/>
          <w:w w:val="115"/>
        </w:rPr>
        <w:t>being</w:t>
      </w:r>
      <w:r>
        <w:rPr>
          <w:spacing w:val="-24"/>
          <w:w w:val="115"/>
        </w:rPr>
        <w:t> </w:t>
      </w:r>
      <w:r>
        <w:rPr>
          <w:w w:val="115"/>
        </w:rPr>
        <w:t>estimated.</w:t>
      </w:r>
      <w:r>
        <w:rPr>
          <w:spacing w:val="-5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25"/>
          <w:w w:val="115"/>
        </w:rPr>
        <w:t> </w:t>
      </w:r>
      <w:r>
        <w:rPr>
          <w:w w:val="115"/>
        </w:rPr>
        <w:t>example,</w:t>
      </w:r>
      <w:r>
        <w:rPr>
          <w:spacing w:val="-23"/>
          <w:w w:val="115"/>
        </w:rPr>
        <w:t> </w:t>
      </w:r>
      <w:r>
        <w:rPr>
          <w:w w:val="115"/>
        </w:rPr>
        <w:t>if</w:t>
      </w:r>
      <w:r>
        <w:rPr>
          <w:spacing w:val="-24"/>
          <w:w w:val="115"/>
        </w:rPr>
        <w:t> </w:t>
      </w:r>
      <w:r>
        <w:rPr>
          <w:w w:val="115"/>
        </w:rPr>
        <w:t>parameter</w:t>
      </w:r>
      <w:r>
        <w:rPr>
          <w:spacing w:val="-25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24"/>
          <w:w w:val="115"/>
        </w:rPr>
        <w:t> </w:t>
      </w:r>
      <w:r>
        <w:rPr>
          <w:w w:val="115"/>
        </w:rPr>
        <w:t>a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oisson</w:t>
      </w:r>
      <w:r>
        <w:rPr>
          <w:spacing w:val="-24"/>
          <w:w w:val="115"/>
        </w:rPr>
        <w:t> </w:t>
      </w:r>
      <w:r>
        <w:rPr>
          <w:w w:val="115"/>
        </w:rPr>
        <w:t>distribution</w:t>
      </w:r>
      <w:r>
        <w:rPr>
          <w:spacing w:val="22"/>
          <w:w w:val="112"/>
        </w:rPr>
        <w:t> </w:t>
      </w:r>
      <w:r>
        <w:rPr>
          <w:w w:val="115"/>
        </w:rPr>
        <w:t>is</w:t>
      </w:r>
      <w:r>
        <w:rPr>
          <w:spacing w:val="19"/>
          <w:w w:val="115"/>
        </w:rPr>
        <w:t> </w:t>
      </w:r>
      <w:r>
        <w:rPr>
          <w:w w:val="115"/>
        </w:rPr>
        <w:t>used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parameter</w:t>
      </w:r>
      <w:r>
        <w:rPr>
          <w:spacing w:val="19"/>
          <w:w w:val="115"/>
        </w:rPr>
        <w:t> </w:t>
      </w:r>
      <w:r>
        <w:rPr>
          <w:rFonts w:ascii="Arial" w:hAnsi="Arial"/>
          <w:i/>
          <w:w w:val="115"/>
        </w:rPr>
        <w:t>µ</w:t>
      </w:r>
      <w:r>
        <w:rPr>
          <w:rFonts w:ascii="Arial" w:hAnsi="Arial"/>
          <w:i/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normal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distribution,</w:t>
      </w:r>
      <w:r>
        <w:rPr>
          <w:spacing w:val="23"/>
          <w:w w:val="115"/>
        </w:rPr>
        <w:t> </w:t>
      </w:r>
      <w:r>
        <w:rPr>
          <w:w w:val="115"/>
        </w:rPr>
        <w:t>it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0"/>
          <w:w w:val="115"/>
        </w:rPr>
        <w:t> </w:t>
      </w:r>
      <w:r>
        <w:rPr>
          <w:w w:val="115"/>
        </w:rPr>
        <w:t>then</w:t>
      </w:r>
      <w:r>
        <w:rPr>
          <w:spacing w:val="19"/>
          <w:w w:val="115"/>
        </w:rPr>
        <w:t> </w:t>
      </w:r>
      <w:r>
        <w:rPr>
          <w:w w:val="115"/>
        </w:rPr>
        <w:t>said</w:t>
      </w:r>
      <w:r>
        <w:rPr>
          <w:spacing w:val="20"/>
          <w:w w:val="115"/>
        </w:rPr>
        <w:t> </w:t>
      </w:r>
      <w:r>
        <w:rPr>
          <w:w w:val="115"/>
        </w:rPr>
        <w:t>that</w:t>
      </w:r>
      <w:r>
        <w:rPr>
          <w:spacing w:val="20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hyper-parameter.</w:t>
      </w:r>
      <w:r>
        <w:rPr>
          <w:w w:val="115"/>
        </w:rPr>
        <w:t> Hyper-parameters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themselv</w:t>
      </w:r>
      <w:r>
        <w:rPr>
          <w:spacing w:val="-2"/>
          <w:w w:val="115"/>
        </w:rPr>
        <w:t>es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ma</w:t>
      </w:r>
      <w:r>
        <w:rPr>
          <w:spacing w:val="-4"/>
          <w:w w:val="115"/>
        </w:rPr>
        <w:t>y</w:t>
      </w:r>
      <w:r>
        <w:rPr>
          <w:spacing w:val="15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hyper-hyp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r-prior</w:t>
      </w:r>
      <w:r>
        <w:rPr>
          <w:spacing w:val="87"/>
          <w:w w:val="114"/>
        </w:rPr>
        <w:t> </w:t>
      </w:r>
      <w:r>
        <w:rPr>
          <w:w w:val="115"/>
        </w:rPr>
        <w:t>distributions</w:t>
      </w:r>
      <w:r>
        <w:rPr>
          <w:spacing w:val="-30"/>
          <w:w w:val="115"/>
        </w:rPr>
        <w:t> </w:t>
      </w:r>
      <w:r>
        <w:rPr>
          <w:w w:val="115"/>
        </w:rPr>
        <w:t>expressing</w:t>
      </w:r>
      <w:r>
        <w:rPr>
          <w:spacing w:val="-28"/>
          <w:w w:val="115"/>
        </w:rPr>
        <w:t> </w:t>
      </w:r>
      <w:r>
        <w:rPr>
          <w:w w:val="115"/>
        </w:rPr>
        <w:t>beliefs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about</w:t>
      </w:r>
      <w:r>
        <w:rPr>
          <w:spacing w:val="-29"/>
          <w:w w:val="115"/>
        </w:rPr>
        <w:t> </w:t>
      </w:r>
      <w:r>
        <w:rPr>
          <w:w w:val="115"/>
        </w:rPr>
        <w:t>their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values.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Moreover,</w:t>
      </w:r>
      <w:r>
        <w:rPr>
          <w:spacing w:val="-29"/>
          <w:w w:val="115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9"/>
          <w:w w:val="115"/>
        </w:rPr>
        <w:t> </w:t>
      </w:r>
      <w:r>
        <w:rPr>
          <w:w w:val="115"/>
        </w:rPr>
        <w:t>with</w:t>
      </w:r>
      <w:r>
        <w:rPr>
          <w:spacing w:val="33"/>
          <w:w w:val="112"/>
        </w:rPr>
        <w:t> </w:t>
      </w:r>
      <w:r>
        <w:rPr>
          <w:w w:val="115"/>
        </w:rPr>
        <w:t>more</w:t>
      </w:r>
      <w:r>
        <w:rPr>
          <w:spacing w:val="-25"/>
          <w:w w:val="115"/>
        </w:rPr>
        <w:t> </w:t>
      </w:r>
      <w:r>
        <w:rPr>
          <w:w w:val="115"/>
        </w:rPr>
        <w:t>one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5"/>
          <w:w w:val="115"/>
        </w:rPr>
        <w:t> </w:t>
      </w:r>
      <w:r>
        <w:rPr>
          <w:w w:val="115"/>
        </w:rPr>
        <w:t>priors</w:t>
      </w:r>
      <w:r>
        <w:rPr>
          <w:spacing w:val="-25"/>
          <w:w w:val="115"/>
        </w:rPr>
        <w:t> </w:t>
      </w:r>
      <w:r>
        <w:rPr>
          <w:w w:val="115"/>
        </w:rPr>
        <w:t>is</w:t>
      </w:r>
      <w:r>
        <w:rPr>
          <w:spacing w:val="-24"/>
          <w:w w:val="115"/>
        </w:rPr>
        <w:t> </w:t>
      </w:r>
      <w:r>
        <w:rPr>
          <w:w w:val="115"/>
        </w:rPr>
        <w:t>called</w:t>
      </w:r>
      <w:r>
        <w:rPr>
          <w:spacing w:val="-24"/>
          <w:w w:val="115"/>
        </w:rPr>
        <w:t> </w:t>
      </w:r>
      <w:r>
        <w:rPr>
          <w:w w:val="115"/>
        </w:rPr>
        <w:t>a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24"/>
          <w:w w:val="115"/>
        </w:rPr>
        <w:t> </w:t>
      </w:r>
      <w:r>
        <w:rPr>
          <w:spacing w:val="1"/>
          <w:w w:val="115"/>
        </w:rPr>
        <w:t>model.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33"/>
          <w:szCs w:val="33"/>
        </w:rPr>
      </w:pPr>
    </w:p>
    <w:p>
      <w:pPr>
        <w:numPr>
          <w:ilvl w:val="2"/>
          <w:numId w:val="11"/>
        </w:numPr>
        <w:tabs>
          <w:tab w:pos="1124" w:val="left" w:leader="none"/>
        </w:tabs>
        <w:spacing w:before="0"/>
        <w:ind w:left="112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Hierarchical Bayesian models" w:id="43"/>
      <w:bookmarkEnd w:id="43"/>
      <w:r>
        <w:rPr/>
      </w:r>
      <w:bookmarkStart w:name="_bookmark21" w:id="44"/>
      <w:bookmarkEnd w:id="44"/>
      <w:r>
        <w:rPr/>
      </w:r>
      <w:bookmarkStart w:name="_bookmark21" w:id="45"/>
      <w:bookmarkEnd w:id="45"/>
      <w:r>
        <w:rPr>
          <w:rFonts w:ascii="Georgia"/>
          <w:b/>
          <w:spacing w:val="-1"/>
          <w:w w:val="95"/>
          <w:sz w:val="28"/>
        </w:rPr>
        <w:t>Hierar</w:t>
      </w:r>
      <w:r>
        <w:rPr>
          <w:rFonts w:ascii="Georgia"/>
          <w:b/>
          <w:spacing w:val="-1"/>
          <w:w w:val="95"/>
          <w:sz w:val="28"/>
        </w:rPr>
        <w:t>chical</w:t>
      </w:r>
      <w:r>
        <w:rPr>
          <w:rFonts w:ascii="Georgia"/>
          <w:b/>
          <w:spacing w:val="14"/>
          <w:w w:val="95"/>
          <w:sz w:val="28"/>
        </w:rPr>
        <w:t> </w:t>
      </w:r>
      <w:r>
        <w:rPr>
          <w:rFonts w:ascii="Georgia"/>
          <w:b/>
          <w:spacing w:val="-3"/>
          <w:w w:val="95"/>
          <w:sz w:val="28"/>
        </w:rPr>
        <w:t>Bay</w:t>
      </w:r>
      <w:r>
        <w:rPr>
          <w:rFonts w:ascii="Georgia"/>
          <w:b/>
          <w:spacing w:val="-4"/>
          <w:w w:val="95"/>
          <w:sz w:val="28"/>
        </w:rPr>
        <w:t>esian</w:t>
      </w:r>
      <w:r>
        <w:rPr>
          <w:rFonts w:ascii="Georgia"/>
          <w:b/>
          <w:spacing w:val="15"/>
          <w:w w:val="95"/>
          <w:sz w:val="28"/>
        </w:rPr>
        <w:t> </w:t>
      </w:r>
      <w:r>
        <w:rPr>
          <w:rFonts w:ascii="Georgia"/>
          <w:b/>
          <w:spacing w:val="1"/>
          <w:w w:val="95"/>
          <w:sz w:val="28"/>
        </w:rPr>
        <w:t>models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48"/>
        <w:ind w:left="109" w:right="537" w:firstLine="27"/>
        <w:jc w:val="both"/>
      </w:pP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structure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hierarchi</w:t>
      </w:r>
      <w:r>
        <w:rPr>
          <w:spacing w:val="-2"/>
          <w:w w:val="110"/>
        </w:rPr>
        <w:t>cal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9"/>
          <w:w w:val="110"/>
        </w:rPr>
        <w:t> </w:t>
      </w:r>
      <w:r>
        <w:rPr>
          <w:w w:val="110"/>
        </w:rPr>
        <w:t>processed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utilised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30"/>
          <w:w w:val="117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12"/>
          <w:w w:val="110"/>
        </w:rPr>
        <w:t> </w:t>
      </w:r>
      <w:r>
        <w:rPr>
          <w:spacing w:val="1"/>
          <w:w w:val="110"/>
        </w:rPr>
        <w:t>Mo</w:t>
      </w:r>
      <w:r>
        <w:rPr>
          <w:w w:val="110"/>
        </w:rPr>
        <w:t>d</w:t>
      </w:r>
      <w:r>
        <w:rPr>
          <w:spacing w:val="1"/>
          <w:w w:val="110"/>
        </w:rPr>
        <w:t>els</w:t>
      </w:r>
      <w:r>
        <w:rPr>
          <w:spacing w:val="-12"/>
          <w:w w:val="110"/>
        </w:rPr>
        <w:t> </w:t>
      </w:r>
      <w:r>
        <w:rPr>
          <w:w w:val="110"/>
        </w:rPr>
        <w:t>(HBM).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Parameters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HBMs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</w:t>
      </w:r>
      <w:r>
        <w:rPr>
          <w:spacing w:val="25"/>
          <w:w w:val="116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nested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3"/>
          <w:w w:val="110"/>
        </w:rPr>
        <w:t> </w:t>
      </w:r>
      <w:r>
        <w:rPr>
          <w:w w:val="110"/>
        </w:rPr>
        <w:t>structure,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meant</w:t>
      </w:r>
      <w:r>
        <w:rPr>
          <w:spacing w:val="33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10"/>
        </w:rPr>
        <w:t> </w:t>
      </w:r>
      <w:r>
        <w:rPr>
          <w:w w:val="110"/>
        </w:rPr>
        <w:t>parameters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higher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trol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parameters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.</w:t>
      </w:r>
      <w:r>
        <w:rPr>
          <w:spacing w:val="29"/>
          <w:w w:val="110"/>
        </w:rPr>
        <w:t> </w:t>
      </w:r>
      <w:r>
        <w:rPr>
          <w:w w:val="110"/>
        </w:rPr>
        <w:t>The left</w:t>
      </w:r>
      <w:r>
        <w:rPr>
          <w:spacing w:val="-1"/>
          <w:w w:val="110"/>
        </w:rPr>
        <w:t> </w:t>
      </w:r>
      <w:r>
        <w:rPr>
          <w:w w:val="110"/>
        </w:rPr>
        <w:t>plot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fi</w:t>
      </w:r>
      <w:r>
        <w:rPr>
          <w:spacing w:val="3"/>
          <w:w w:val="110"/>
        </w:rPr>
        <w:t> </w:t>
      </w:r>
      <w:hyperlink w:history="true" w:anchor="_bookmark22">
        <w:r>
          <w:rPr>
            <w:w w:val="110"/>
          </w:rPr>
          <w:t>1.4</w:t>
        </w:r>
      </w:hyperlink>
      <w:r>
        <w:rPr>
          <w:w w:val="110"/>
        </w:rPr>
        <w:t> described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5"/>
        </w:rPr>
        <w:t> </w:t>
      </w:r>
      <w:r>
        <w:rPr>
          <w:w w:val="110"/>
        </w:rPr>
        <w:t>relationship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3"/>
          <w:w w:val="110"/>
        </w:rPr>
        <w:t> </w:t>
      </w:r>
      <w:r>
        <w:rPr>
          <w:w w:val="110"/>
        </w:rPr>
        <w:t>parameters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Independent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3"/>
          <w:w w:val="106"/>
        </w:rPr>
        <w:t> </w:t>
      </w:r>
      <w:r>
        <w:rPr>
          <w:w w:val="110"/>
        </w:rPr>
        <w:t>(IBM),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IBM,</w:t>
      </w:r>
      <w:r>
        <w:rPr>
          <w:spacing w:val="-3"/>
          <w:w w:val="110"/>
        </w:rPr>
        <w:t> observ</w:t>
      </w:r>
      <w:r>
        <w:rPr>
          <w:spacing w:val="-2"/>
          <w:w w:val="110"/>
        </w:rPr>
        <w:t>ations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ar</w:t>
      </w:r>
      <w:r>
        <w:rPr>
          <w:spacing w:val="-2"/>
          <w:w w:val="110"/>
        </w:rPr>
        <w:t>e</w:t>
      </w:r>
      <w:r>
        <w:rPr>
          <w:spacing w:val="-3"/>
          <w:w w:val="110"/>
        </w:rPr>
        <w:t> </w:t>
      </w:r>
      <w:r>
        <w:rPr>
          <w:w w:val="110"/>
        </w:rPr>
        <w:t>directly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parameters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27"/>
          <w:w w:val="105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single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tributions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thus</w:t>
      </w:r>
      <w:r>
        <w:rPr>
          <w:spacing w:val="30"/>
          <w:w w:val="110"/>
        </w:rPr>
        <w:t> </w:t>
      </w:r>
      <w:r>
        <w:rPr>
          <w:w w:val="110"/>
        </w:rPr>
        <w:t>considered</w:t>
      </w:r>
      <w:r>
        <w:rPr>
          <w:spacing w:val="31"/>
          <w:w w:val="110"/>
        </w:rPr>
        <w:t> </w:t>
      </w:r>
      <w:r>
        <w:rPr>
          <w:w w:val="110"/>
        </w:rPr>
        <w:t>independent.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45"/>
          <w:w w:val="147"/>
        </w:rPr>
        <w:t> </w:t>
      </w:r>
      <w:r>
        <w:rPr>
          <w:w w:val="110"/>
        </w:rPr>
        <w:t>plot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fi</w:t>
      </w:r>
      <w:r>
        <w:rPr>
          <w:spacing w:val="60"/>
          <w:w w:val="110"/>
        </w:rPr>
        <w:t> </w:t>
      </w:r>
      <w:hyperlink w:history="true" w:anchor="_bookmark22">
        <w:r>
          <w:rPr>
            <w:w w:val="110"/>
          </w:rPr>
          <w:t>1.4</w:t>
        </w:r>
      </w:hyperlink>
      <w:r>
        <w:rPr>
          <w:spacing w:val="-10"/>
          <w:w w:val="110"/>
        </w:rPr>
        <w:t> </w:t>
      </w:r>
      <w:r>
        <w:rPr>
          <w:w w:val="110"/>
        </w:rPr>
        <w:t>described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relationship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45"/>
          <w:w w:val="113"/>
        </w:rPr>
        <w:t> </w:t>
      </w:r>
      <w:r>
        <w:rPr>
          <w:w w:val="110"/>
        </w:rPr>
        <w:t>HBM,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case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HBM,</w:t>
      </w:r>
      <w:r>
        <w:rPr>
          <w:spacing w:val="-15"/>
          <w:w w:val="110"/>
        </w:rPr>
        <w:t> </w:t>
      </w:r>
      <w:r>
        <w:rPr>
          <w:w w:val="110"/>
        </w:rPr>
        <w:t>population</w:t>
      </w:r>
      <w:r>
        <w:rPr>
          <w:spacing w:val="-14"/>
          <w:w w:val="110"/>
        </w:rPr>
        <w:t> </w:t>
      </w:r>
      <w:r>
        <w:rPr>
          <w:w w:val="110"/>
        </w:rPr>
        <w:t>parameters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trol</w:t>
      </w:r>
      <w:r>
        <w:rPr>
          <w:spacing w:val="-15"/>
          <w:w w:val="110"/>
        </w:rPr>
        <w:t> </w:t>
      </w:r>
      <w:r>
        <w:rPr>
          <w:w w:val="110"/>
        </w:rPr>
        <w:t>individual</w:t>
      </w:r>
      <w:r>
        <w:rPr>
          <w:spacing w:val="37"/>
          <w:w w:val="109"/>
        </w:rPr>
        <w:t> </w:t>
      </w:r>
      <w:r>
        <w:rPr>
          <w:w w:val="110"/>
        </w:rPr>
        <w:t>parameters</w:t>
      </w:r>
      <w:r>
        <w:rPr>
          <w:spacing w:val="45"/>
          <w:w w:val="110"/>
        </w:rPr>
        <w:t> </w:t>
      </w:r>
      <w:r>
        <w:rPr>
          <w:w w:val="110"/>
        </w:rPr>
        <w:t>is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ge</w:t>
      </w:r>
      <w:r>
        <w:rPr>
          <w:spacing w:val="-1"/>
          <w:w w:val="110"/>
        </w:rPr>
        <w:t>nerated</w:t>
      </w:r>
      <w:r>
        <w:rPr>
          <w:spacing w:val="46"/>
          <w:w w:val="110"/>
        </w:rPr>
        <w:t> </w:t>
      </w:r>
      <w:r>
        <w:rPr>
          <w:w w:val="110"/>
        </w:rPr>
        <w:t>from</w:t>
      </w:r>
      <w:r>
        <w:rPr>
          <w:spacing w:val="46"/>
          <w:w w:val="110"/>
        </w:rPr>
        <w:t> </w:t>
      </w:r>
      <w:r>
        <w:rPr>
          <w:w w:val="110"/>
        </w:rPr>
        <w:t>a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multi</w:t>
      </w:r>
      <w:r>
        <w:rPr>
          <w:spacing w:val="-3"/>
          <w:w w:val="110"/>
        </w:rPr>
        <w:t>-level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tributions</w:t>
      </w:r>
      <w:r>
        <w:rPr>
          <w:spacing w:val="47"/>
          <w:w w:val="110"/>
        </w:rPr>
        <w:t> </w:t>
      </w:r>
      <w:hyperlink w:history="true" w:anchor="_bookmark186">
        <w:r>
          <w:rPr>
            <w:w w:val="110"/>
          </w:rPr>
          <w:t>(Gelman</w:t>
        </w:r>
        <w:r>
          <w:rPr>
            <w:spacing w:val="45"/>
            <w:w w:val="110"/>
          </w:rPr>
          <w:t> </w:t>
        </w:r>
        <w:r>
          <w:rPr>
            <w:w w:val="110"/>
          </w:rPr>
          <w:t>and</w:t>
        </w:r>
      </w:hyperlink>
      <w:r>
        <w:rPr>
          <w:spacing w:val="63"/>
          <w:w w:val="117"/>
        </w:rPr>
        <w:t> </w:t>
      </w:r>
      <w:hyperlink w:history="true" w:anchor="_bookmark186">
        <w:r>
          <w:rPr>
            <w:w w:val="110"/>
          </w:rPr>
          <w:t>Hill,</w:t>
        </w:r>
      </w:hyperlink>
      <w:r>
        <w:rPr>
          <w:spacing w:val="-3"/>
          <w:w w:val="110"/>
        </w:rPr>
        <w:t> </w:t>
      </w:r>
      <w:hyperlink w:history="true" w:anchor="_bookmark186">
        <w:r>
          <w:rPr>
            <w:w w:val="110"/>
          </w:rPr>
          <w:t>2007;</w:t>
        </w:r>
      </w:hyperlink>
      <w:r>
        <w:rPr>
          <w:spacing w:val="-3"/>
          <w:w w:val="110"/>
        </w:rPr>
        <w:t> </w:t>
      </w:r>
      <w:hyperlink w:history="true" w:anchor="_bookmark239">
        <w:r>
          <w:rPr>
            <w:spacing w:val="-3"/>
            <w:w w:val="110"/>
          </w:rPr>
          <w:t>W</w:t>
        </w:r>
        <w:r>
          <w:rPr>
            <w:spacing w:val="-4"/>
            <w:w w:val="110"/>
          </w:rPr>
          <w:t>olfg</w:t>
        </w:r>
        <w:r>
          <w:rPr>
            <w:spacing w:val="-3"/>
            <w:w w:val="110"/>
          </w:rPr>
          <w:t>ang,</w:t>
        </w:r>
      </w:hyperlink>
      <w:r>
        <w:rPr>
          <w:spacing w:val="-2"/>
          <w:w w:val="110"/>
        </w:rPr>
        <w:t> </w:t>
      </w:r>
      <w:hyperlink w:history="true" w:anchor="_bookmark239">
        <w:r>
          <w:rPr>
            <w:spacing w:val="-2"/>
            <w:w w:val="110"/>
          </w:rPr>
          <w:t>2016</w:t>
        </w:r>
      </w:hyperlink>
      <w:r>
        <w:rPr>
          <w:spacing w:val="-1"/>
          <w:w w:val="110"/>
        </w:rPr>
        <w:t>),</w:t>
      </w:r>
      <w:r>
        <w:rPr>
          <w:spacing w:val="-3"/>
          <w:w w:val="110"/>
        </w:rPr>
        <w:t> </w:t>
      </w:r>
      <w:r>
        <w:rPr>
          <w:w w:val="110"/>
        </w:rPr>
        <w:t>therefore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ooling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information,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61"/>
          <w:w w:val="113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no</w:t>
      </w:r>
      <w:r>
        <w:rPr>
          <w:spacing w:val="2"/>
          <w:w w:val="110"/>
        </w:rPr>
        <w:t> </w:t>
      </w:r>
      <w:r>
        <w:rPr>
          <w:w w:val="110"/>
        </w:rPr>
        <w:t>independence.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1"/>
          <w:szCs w:val="21"/>
        </w:rPr>
      </w:pPr>
    </w:p>
    <w:p>
      <w:pPr>
        <w:spacing w:line="200" w:lineRule="atLeast"/>
        <w:ind w:left="142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763994" cy="1572768"/>
            <wp:effectExtent l="0" t="0" r="0" b="0"/>
            <wp:docPr id="11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994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spacing w:line="242" w:lineRule="auto" w:before="181"/>
        <w:ind w:left="137" w:right="512"/>
        <w:jc w:val="both"/>
      </w:pPr>
      <w:bookmarkStart w:name="_bookmark22" w:id="46"/>
      <w:bookmarkEnd w:id="46"/>
      <w:r>
        <w:rPr/>
      </w:r>
      <w:r>
        <w:rPr>
          <w:w w:val="110"/>
        </w:rPr>
        <w:t>Figure</w:t>
      </w:r>
      <w:r>
        <w:rPr>
          <w:spacing w:val="16"/>
          <w:w w:val="110"/>
        </w:rPr>
        <w:t> </w:t>
      </w:r>
      <w:r>
        <w:rPr>
          <w:w w:val="110"/>
        </w:rPr>
        <w:t>1.4:</w:t>
      </w:r>
      <w:r>
        <w:rPr>
          <w:spacing w:val="45"/>
          <w:w w:val="110"/>
        </w:rPr>
        <w:t> </w:t>
      </w:r>
      <w:r>
        <w:rPr>
          <w:w w:val="110"/>
        </w:rPr>
        <w:t>Modelling</w:t>
      </w:r>
      <w:r>
        <w:rPr>
          <w:spacing w:val="17"/>
          <w:w w:val="110"/>
        </w:rPr>
        <w:t> </w:t>
      </w:r>
      <w:r>
        <w:rPr>
          <w:w w:val="110"/>
        </w:rPr>
        <w:t>structure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16"/>
          <w:w w:val="110"/>
        </w:rPr>
        <w:t> </w:t>
      </w:r>
      <w:r>
        <w:rPr>
          <w:w w:val="110"/>
        </w:rPr>
        <w:t>regular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Bay</w:t>
      </w:r>
      <w:r>
        <w:rPr>
          <w:spacing w:val="-3"/>
          <w:w w:val="110"/>
        </w:rPr>
        <w:t>es</w:t>
      </w:r>
      <w:r>
        <w:rPr>
          <w:spacing w:val="-2"/>
          <w:w w:val="110"/>
        </w:rPr>
        <w:t>ian</w:t>
      </w:r>
      <w:r>
        <w:rPr>
          <w:spacing w:val="16"/>
          <w:w w:val="110"/>
        </w:rPr>
        <w:t> </w:t>
      </w:r>
      <w:r>
        <w:rPr>
          <w:w w:val="110"/>
        </w:rPr>
        <w:t>Models,</w:t>
      </w:r>
      <w:r>
        <w:rPr>
          <w:spacing w:val="49"/>
          <w:w w:val="109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hyperlink w:history="true" w:anchor="_bookmark239">
        <w:r>
          <w:rPr>
            <w:spacing w:val="-3"/>
            <w:w w:val="110"/>
          </w:rPr>
          <w:t>W</w:t>
        </w:r>
        <w:r>
          <w:rPr>
            <w:spacing w:val="-4"/>
            <w:w w:val="110"/>
          </w:rPr>
          <w:t>olfgang</w:t>
        </w:r>
      </w:hyperlink>
      <w:r>
        <w:rPr>
          <w:spacing w:val="-13"/>
          <w:w w:val="110"/>
        </w:rPr>
        <w:t> </w:t>
      </w:r>
      <w:hyperlink w:history="true" w:anchor="_bookmark239">
        <w:r>
          <w:rPr>
            <w:w w:val="110"/>
          </w:rPr>
          <w:t>(2016)</w:t>
        </w:r>
        <w:r>
          <w:rPr/>
        </w:r>
      </w:hyperlink>
    </w:p>
    <w:p>
      <w:pPr>
        <w:spacing w:after="0" w:line="242" w:lineRule="auto"/>
        <w:jc w:val="both"/>
        <w:sectPr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1" w:lineRule="auto" w:before="13"/>
        <w:ind w:right="122" w:firstLine="351"/>
        <w:jc w:val="both"/>
      </w:pPr>
      <w:r>
        <w:rPr>
          <w:w w:val="110"/>
        </w:rPr>
        <w:t>In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52"/>
          <w:w w:val="110"/>
        </w:rPr>
        <w:t> </w:t>
      </w:r>
      <w:r>
        <w:rPr>
          <w:w w:val="110"/>
        </w:rPr>
        <w:t>terms,</w:t>
      </w:r>
      <w:r>
        <w:rPr>
          <w:spacing w:val="60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w w:val="110"/>
        </w:rPr>
        <w:t>simple</w:t>
      </w:r>
      <w:r>
        <w:rPr>
          <w:spacing w:val="52"/>
          <w:w w:val="110"/>
        </w:rPr>
        <w:t> </w:t>
      </w:r>
      <w:r>
        <w:rPr>
          <w:w w:val="110"/>
        </w:rPr>
        <w:t>IBM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follows</w:t>
      </w:r>
      <w:r>
        <w:rPr>
          <w:spacing w:val="51"/>
          <w:w w:val="110"/>
        </w:rPr>
        <w:t> </w:t>
      </w:r>
      <w:r>
        <w:rPr>
          <w:w w:val="110"/>
        </w:rPr>
        <w:t>equation</w:t>
      </w:r>
      <w:r>
        <w:rPr>
          <w:spacing w:val="53"/>
          <w:w w:val="110"/>
        </w:rPr>
        <w:t> </w:t>
      </w:r>
      <w:hyperlink w:history="true" w:anchor="_bookmark23">
        <w:r>
          <w:rPr>
            <w:w w:val="110"/>
          </w:rPr>
          <w:t>1.9,</w:t>
        </w:r>
      </w:hyperlink>
      <w:r>
        <w:rPr>
          <w:spacing w:val="60"/>
          <w:w w:val="110"/>
        </w:rPr>
        <w:t> </w:t>
      </w:r>
      <w:r>
        <w:rPr>
          <w:w w:val="110"/>
        </w:rPr>
        <w:t>considering</w:t>
      </w:r>
      <w:r>
        <w:rPr>
          <w:spacing w:val="53"/>
          <w:w w:val="110"/>
        </w:rPr>
        <w:t> </w:t>
      </w:r>
      <w:r>
        <w:rPr>
          <w:w w:val="110"/>
        </w:rPr>
        <w:t>only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20"/>
        </w:rPr>
        <w:t> </w:t>
      </w:r>
      <w:r>
        <w:rPr>
          <w:w w:val="110"/>
        </w:rPr>
        <w:t>individual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parameter</w:t>
      </w:r>
      <w:r>
        <w:rPr>
          <w:spacing w:val="8"/>
          <w:w w:val="110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ations</w:t>
      </w:r>
      <w:r>
        <w:rPr>
          <w:spacing w:val="8"/>
          <w:w w:val="110"/>
        </w:rPr>
        <w:t> </w:t>
      </w:r>
      <w:r>
        <w:rPr>
          <w:rFonts w:ascii="Arial" w:hAnsi="Arial"/>
          <w:i/>
          <w:w w:val="110"/>
        </w:rPr>
        <w:t>x</w:t>
      </w:r>
      <w:r>
        <w:rPr>
          <w:w w:val="110"/>
        </w:rPr>
        <w:t>.</w:t>
      </w:r>
      <w:r>
        <w:rPr>
          <w:spacing w:val="36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w w:val="110"/>
        </w:rPr>
        <w:t>extra</w:t>
      </w:r>
      <w:r>
        <w:rPr>
          <w:spacing w:val="8"/>
          <w:w w:val="110"/>
        </w:rPr>
        <w:t> </w:t>
      </w:r>
      <w:r>
        <w:rPr>
          <w:w w:val="110"/>
        </w:rPr>
        <w:t>population</w:t>
      </w:r>
      <w:r>
        <w:rPr>
          <w:spacing w:val="7"/>
          <w:w w:val="110"/>
        </w:rPr>
        <w:t> </w:t>
      </w:r>
      <w:r>
        <w:rPr>
          <w:w w:val="110"/>
        </w:rPr>
        <w:t>parameter,</w:t>
      </w:r>
      <w:r>
        <w:rPr>
          <w:spacing w:val="53"/>
          <w:w w:val="112"/>
        </w:rPr>
        <w:t> </w:t>
      </w:r>
      <w:r>
        <w:rPr>
          <w:rFonts w:ascii="Arial" w:hAnsi="Arial"/>
          <w:i/>
          <w:w w:val="110"/>
        </w:rPr>
        <w:t>α</w:t>
      </w:r>
      <w:r>
        <w:rPr>
          <w:rFonts w:ascii="Arial" w:hAnsi="Arial"/>
          <w:i/>
          <w:spacing w:val="14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incorporated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written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formula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shown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equation</w:t>
      </w:r>
      <w:r>
        <w:rPr>
          <w:spacing w:val="18"/>
          <w:w w:val="110"/>
        </w:rPr>
        <w:t> </w:t>
      </w:r>
      <w:hyperlink w:history="true" w:anchor="_bookmark24">
        <w:r>
          <w:rPr>
            <w:w w:val="110"/>
          </w:rPr>
          <w:t>1.10.</w:t>
        </w:r>
        <w:r>
          <w:rPr/>
        </w:r>
      </w:hyperlink>
    </w:p>
    <w:p>
      <w:pPr>
        <w:spacing w:line="240" w:lineRule="auto" w:before="7"/>
        <w:rPr>
          <w:rFonts w:ascii="PMingLiU" w:hAnsi="PMingLiU" w:cs="PMingLiU" w:eastAsia="PMingLiU"/>
          <w:sz w:val="15"/>
          <w:szCs w:val="15"/>
        </w:rPr>
      </w:pPr>
    </w:p>
    <w:p>
      <w:pPr>
        <w:spacing w:after="0" w:line="240" w:lineRule="auto"/>
        <w:rPr>
          <w:rFonts w:ascii="PMingLiU" w:hAnsi="PMingLiU" w:cs="PMingLiU" w:eastAsia="PMingLiU"/>
          <w:sz w:val="15"/>
          <w:szCs w:val="15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141" w:lineRule="exact" w:before="42"/>
        <w:ind w:left="0" w:right="250" w:firstLine="0"/>
        <w:jc w:val="right"/>
        <w:rPr>
          <w:rFonts w:ascii="PMingLiU" w:hAnsi="PMingLiU" w:cs="PMingLiU" w:eastAsia="PMingLiU"/>
          <w:sz w:val="16"/>
          <w:szCs w:val="16"/>
        </w:rPr>
      </w:pPr>
      <w:bookmarkStart w:name="_bookmark23" w:id="47"/>
      <w:bookmarkEnd w:id="47"/>
      <w:r>
        <w:rPr/>
      </w:r>
      <w:r>
        <w:rPr>
          <w:rFonts w:ascii="PMingLiU"/>
          <w:spacing w:val="-1"/>
          <w:w w:val="120"/>
          <w:sz w:val="16"/>
        </w:rPr>
        <w:t>Posterior</w:t>
      </w:r>
      <w:r>
        <w:rPr>
          <w:rFonts w:ascii="PMingLiU"/>
          <w:sz w:val="16"/>
        </w:rPr>
      </w:r>
    </w:p>
    <w:p>
      <w:pPr>
        <w:spacing w:line="468" w:lineRule="exact" w:before="0"/>
        <w:ind w:left="0" w:right="0" w:firstLine="0"/>
        <w:jc w:val="right"/>
        <w:rPr>
          <w:rFonts w:ascii="DejaVu Sans Condensed" w:hAnsi="DejaVu Sans Condensed" w:cs="DejaVu Sans Condensed" w:eastAsia="DejaVu Sans Condensed"/>
          <w:sz w:val="24"/>
          <w:szCs w:val="24"/>
        </w:rPr>
      </w:pPr>
      <w:r>
        <w:rPr/>
        <w:pict>
          <v:group style="position:absolute;margin-left:268.178009pt;margin-top:7.918034pt;width:4.650pt;height:.1pt;mso-position-horizontal-relative:page;mso-position-vertical-relative:paragraph;z-index:-499576" coordorigin="5364,158" coordsize="93,2">
            <v:shape style="position:absolute;left:5364;top:158;width:93;height:2" coordorigin="5364,158" coordsize="93,0" path="m5364,158l5456,158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283.545013pt;margin-top:7.918034pt;width:4.650pt;height:.1pt;mso-position-horizontal-relative:page;mso-position-vertical-relative:paragraph;z-index:-499552" coordorigin="5671,158" coordsize="93,2">
            <v:shape style="position:absolute;left:5671;top:158;width:93;height:2" coordorigin="5671,158" coordsize="93,0" path="m5671,158l5763,158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shape style="position:absolute;margin-left:279.006012pt;margin-top:15.250315pt;width:3.35pt;height:12pt;mso-position-horizontal-relative:page;mso-position-vertical-relative:paragraph;z-index:-499384" type="#_x0000_t202" filled="false" stroked="false"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rFonts w:ascii="DejaVu Sans Condensed" w:hAnsi="DejaVu Sans Condensed" w:cs="DejaVu Sans Condensed" w:eastAsia="DejaVu Sans Condensed"/>
                      <w:sz w:val="24"/>
                      <w:szCs w:val="24"/>
                    </w:rPr>
                  </w:pPr>
                  <w:r>
                    <w:rPr>
                      <w:rFonts w:ascii="DejaVu Sans Condensed"/>
                      <w:i/>
                      <w:w w:val="90"/>
                      <w:sz w:val="24"/>
                    </w:rPr>
                    <w:t>|</w:t>
                  </w:r>
                  <w:r>
                    <w:rPr>
                      <w:rFonts w:ascii="DejaVu Sans Condensed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spacing w:val="-122"/>
          <w:w w:val="105"/>
          <w:sz w:val="24"/>
          <w:szCs w:val="24"/>
        </w:rPr>
        <w:t>p</w:t>
      </w:r>
      <w:r>
        <w:rPr>
          <w:rFonts w:ascii="Tahoma" w:hAnsi="Tahoma" w:cs="Tahoma" w:eastAsia="Tahoma"/>
          <w:w w:val="105"/>
          <w:position w:val="24"/>
          <w:sz w:val="24"/>
          <w:szCs w:val="24"/>
        </w:rPr>
        <w:t>,</w:t>
      </w:r>
      <w:r>
        <w:rPr>
          <w:rFonts w:ascii="Tahoma" w:hAnsi="Tahoma" w:cs="Tahoma" w:eastAsia="Tahoma"/>
          <w:spacing w:val="12"/>
          <w:w w:val="105"/>
          <w:position w:val="24"/>
          <w:sz w:val="24"/>
          <w:szCs w:val="24"/>
        </w:rPr>
        <w:t>.</w:t>
      </w:r>
      <w:r>
        <w:rPr>
          <w:rFonts w:ascii="PMingLiU" w:hAnsi="PMingLiU" w:cs="PMingLiU" w:eastAsia="PMingLiU"/>
          <w:spacing w:val="-8"/>
          <w:w w:val="105"/>
          <w:sz w:val="24"/>
          <w:szCs w:val="24"/>
        </w:rPr>
        <w:t>(</w:t>
      </w:r>
      <w:r>
        <w:rPr>
          <w:rFonts w:ascii="Tahoma" w:hAnsi="Tahoma" w:cs="Tahoma" w:eastAsia="Tahoma"/>
          <w:spacing w:val="-56"/>
          <w:w w:val="105"/>
          <w:position w:val="24"/>
          <w:sz w:val="24"/>
          <w:szCs w:val="24"/>
        </w:rPr>
        <w:t>""</w:t>
      </w:r>
      <w:r>
        <w:rPr>
          <w:rFonts w:ascii="Arial" w:hAnsi="Arial" w:cs="Arial" w:eastAsia="Arial"/>
          <w:i/>
          <w:spacing w:val="-14"/>
          <w:w w:val="105"/>
          <w:sz w:val="24"/>
          <w:szCs w:val="24"/>
        </w:rPr>
        <w:t>θ</w:t>
      </w:r>
      <w:r>
        <w:rPr>
          <w:rFonts w:ascii="Tahoma" w:hAnsi="Tahoma" w:cs="Tahoma" w:eastAsia="Tahoma"/>
          <w:spacing w:val="-34"/>
          <w:w w:val="105"/>
          <w:position w:val="24"/>
          <w:sz w:val="24"/>
          <w:szCs w:val="24"/>
        </w:rPr>
        <w:t>'-</w:t>
      </w:r>
      <w:r>
        <w:rPr>
          <w:rFonts w:ascii="Arial" w:hAnsi="Arial" w:cs="Arial" w:eastAsia="Arial"/>
          <w:i/>
          <w:spacing w:val="-17"/>
          <w:w w:val="105"/>
          <w:sz w:val="24"/>
          <w:szCs w:val="24"/>
        </w:rPr>
        <w:t>x</w:t>
      </w:r>
      <w:r>
        <w:rPr>
          <w:rFonts w:ascii="Tahoma" w:hAnsi="Tahoma" w:cs="Tahoma" w:eastAsia="Tahoma"/>
          <w:spacing w:val="-56"/>
          <w:w w:val="105"/>
          <w:position w:val="24"/>
          <w:sz w:val="24"/>
          <w:szCs w:val="24"/>
        </w:rPr>
        <w:t>""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-15"/>
          <w:w w:val="105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∝</w:t>
      </w:r>
      <w:r>
        <w:rPr>
          <w:rFonts w:ascii="DejaVu Sans Condensed" w:hAnsi="DejaVu Sans Condensed" w:cs="DejaVu Sans Condensed" w:eastAsia="DejaVu Sans Condensed"/>
          <w:sz w:val="24"/>
          <w:szCs w:val="24"/>
        </w:rPr>
      </w:r>
    </w:p>
    <w:p>
      <w:pPr>
        <w:spacing w:line="142" w:lineRule="exact" w:before="42"/>
        <w:ind w:left="26" w:right="0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w w:val="115"/>
        </w:rPr>
        <w:br w:type="column"/>
      </w:r>
      <w:r>
        <w:rPr>
          <w:rFonts w:ascii="PMingLiU"/>
          <w:w w:val="115"/>
          <w:sz w:val="16"/>
        </w:rPr>
        <w:t>Likelihood</w:t>
      </w:r>
      <w:r>
        <w:rPr>
          <w:rFonts w:ascii="PMingLiU"/>
          <w:sz w:val="16"/>
        </w:rPr>
      </w:r>
    </w:p>
    <w:p>
      <w:pPr>
        <w:pStyle w:val="BodyText"/>
        <w:spacing w:line="205" w:lineRule="exact"/>
        <w:ind w:left="26" w:right="0"/>
        <w:jc w:val="center"/>
        <w:rPr>
          <w:rFonts w:ascii="Tahoma" w:hAnsi="Tahoma" w:cs="Tahoma" w:eastAsia="Tahoma"/>
        </w:rPr>
      </w:pPr>
      <w:r>
        <w:rPr/>
        <w:pict>
          <v:shape style="position:absolute;margin-left:320.135010pt;margin-top:-1.006993pt;width:20pt;height:12pt;mso-position-horizontal-relative:page;mso-position-vertical-relative:paragraph;z-index:-4993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07" w:val="left" w:leader="none"/>
                    </w:tabs>
                    <w:spacing w:line="239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/>
                      <w:w w:val="99"/>
                    </w:rPr>
                  </w:r>
                  <w:r>
                    <w:rPr>
                      <w:rFonts w:ascii="Times New Roman"/>
                      <w:w w:val="99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spacing w:val="-28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spacing w:val="-28"/>
                    </w:rPr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rFonts w:ascii="Times New Roman"/>
                      <w:w w:val="99"/>
                    </w:rPr>
                  </w:r>
                  <w:r>
                    <w:rPr>
                      <w:rFonts w:ascii="Times New Roman"/>
                      <w:w w:val="99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u w:val="thick" w:color="000000"/>
                    </w:rPr>
                    <w:tab/>
                  </w:r>
                  <w:r>
                    <w:rPr>
                      <w:rFonts w:ascii="Times New Roman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/>
          <w:w w:val="75"/>
        </w:rPr>
        <w:t>,.</w:t>
      </w:r>
      <w:r>
        <w:rPr>
          <w:rFonts w:ascii="Tahoma"/>
          <w:spacing w:val="-2"/>
          <w:w w:val="75"/>
        </w:rPr>
        <w:t> </w:t>
      </w:r>
      <w:r>
        <w:rPr>
          <w:rFonts w:ascii="Tahoma"/>
          <w:w w:val="75"/>
        </w:rPr>
        <w:t>""'-</w:t>
      </w:r>
      <w:r>
        <w:rPr>
          <w:rFonts w:ascii="Tahoma"/>
          <w:spacing w:val="-1"/>
          <w:w w:val="75"/>
        </w:rPr>
        <w:t> </w:t>
      </w:r>
      <w:r>
        <w:rPr>
          <w:rFonts w:ascii="Tahoma"/>
          <w:w w:val="75"/>
        </w:rPr>
        <w:t>""</w:t>
      </w:r>
      <w:r>
        <w:rPr>
          <w:rFonts w:ascii="Tahoma"/>
        </w:rPr>
      </w:r>
    </w:p>
    <w:p>
      <w:pPr>
        <w:spacing w:line="263" w:lineRule="exact" w:before="0"/>
        <w:ind w:left="161" w:right="0" w:firstLine="0"/>
        <w:jc w:val="center"/>
        <w:rPr>
          <w:rFonts w:ascii="DejaVu Sans Condensed" w:hAnsi="DejaVu Sans Condensed" w:cs="DejaVu Sans Condensed" w:eastAsia="DejaVu Sans Condensed"/>
          <w:sz w:val="24"/>
          <w:szCs w:val="24"/>
        </w:rPr>
      </w:pPr>
      <w:r>
        <w:rPr/>
        <w:pict>
          <v:shape style="position:absolute;margin-left:314.755005pt;margin-top:1.341174pt;width:30.75pt;height:12pt;mso-position-horizontal-relative:page;mso-position-vertical-relative:paragraph;z-index:-499336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i/>
                      <w:sz w:val="24"/>
                    </w:rPr>
                    <w:t>p</w:t>
                  </w:r>
                  <w:r>
                    <w:rPr>
                      <w:rFonts w:ascii="PMingLiU" w:hAnsi="PMingLiU"/>
                      <w:sz w:val="24"/>
                    </w:rPr>
                    <w:t>(</w:t>
                  </w:r>
                  <w:r>
                    <w:rPr>
                      <w:rFonts w:ascii="Arial" w:hAnsi="Arial"/>
                      <w:i/>
                      <w:sz w:val="24"/>
                    </w:rPr>
                    <w:t>x </w:t>
                  </w:r>
                  <w:r>
                    <w:rPr>
                      <w:rFonts w:ascii="Arial" w:hAnsi="Arial"/>
                      <w:i/>
                      <w:spacing w:val="7"/>
                      <w:sz w:val="24"/>
                    </w:rPr>
                    <w:t>θ</w:t>
                  </w:r>
                  <w:r>
                    <w:rPr>
                      <w:rFonts w:ascii="PMingLiU" w:hAnsi="PMingLiU"/>
                      <w:sz w:val="24"/>
                    </w:rPr>
                    <w:t>)</w:t>
                  </w:r>
                  <w:r>
                    <w:rPr>
                      <w:rFonts w:ascii="PMingLiU" w:hAnsi="PMingLiU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DejaVu Sans Condensed"/>
          <w:i/>
          <w:sz w:val="24"/>
        </w:rPr>
        <w:t>|</w:t>
      </w:r>
      <w:r>
        <w:rPr>
          <w:rFonts w:ascii="DejaVu Sans Condensed"/>
          <w:sz w:val="24"/>
        </w:rPr>
      </w:r>
    </w:p>
    <w:p>
      <w:pPr>
        <w:spacing w:line="142" w:lineRule="exact" w:before="42"/>
        <w:ind w:left="108" w:right="108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w w:val="125"/>
        </w:rPr>
        <w:br w:type="column"/>
      </w:r>
      <w:r>
        <w:rPr>
          <w:rFonts w:ascii="PMingLiU"/>
          <w:w w:val="125"/>
          <w:sz w:val="16"/>
        </w:rPr>
        <w:t>Prior</w:t>
      </w:r>
      <w:r>
        <w:rPr>
          <w:rFonts w:ascii="PMingLiU"/>
          <w:sz w:val="16"/>
        </w:rPr>
      </w:r>
    </w:p>
    <w:p>
      <w:pPr>
        <w:pStyle w:val="BodyText"/>
        <w:spacing w:line="205" w:lineRule="exact"/>
        <w:ind w:left="-1" w:right="0"/>
        <w:jc w:val="center"/>
        <w:rPr>
          <w:rFonts w:ascii="Tahoma" w:hAnsi="Tahoma" w:cs="Tahoma" w:eastAsia="Tahoma"/>
        </w:rPr>
      </w:pPr>
      <w:r>
        <w:rPr/>
        <w:pict>
          <v:shape style="position:absolute;margin-left:356.839996pt;margin-top:-1.006993pt;width:20.85pt;height:12pt;mso-position-horizontal-relative:page;mso-position-vertical-relative:paragraph;z-index:-4993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15" w:val="left" w:leader="none"/>
                      <w:tab w:pos="416" w:val="left" w:leader="none"/>
                    </w:tabs>
                    <w:spacing w:line="239" w:lineRule="exact"/>
                    <w:ind w:left="0" w:right="0"/>
                    <w:jc w:val="left"/>
                    <w:rPr>
                      <w:rFonts w:ascii="Times New Roman" w:hAnsi="Times New Roman" w:cs="Times New Roman" w:eastAsia="Times New Roman"/>
                    </w:rPr>
                  </w:pPr>
                  <w:r>
                    <w:rPr>
                      <w:rFonts w:ascii="Times New Roman"/>
                      <w:w w:val="99"/>
                    </w:rPr>
                  </w:r>
                  <w:r>
                    <w:rPr>
                      <w:rFonts w:ascii="Times New Roman"/>
                      <w:w w:val="99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spacing w:val="-19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spacing w:val="-19"/>
                    </w:rPr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rFonts w:ascii="Times New Roman"/>
                      <w:w w:val="99"/>
                    </w:rPr>
                  </w:r>
                  <w:r>
                    <w:rPr>
                      <w:rFonts w:ascii="Times New Roman"/>
                      <w:w w:val="99"/>
                      <w:u w:val="thick" w:color="000000"/>
                    </w:rPr>
                    <w:t> </w:t>
                  </w:r>
                  <w:r>
                    <w:rPr>
                      <w:rFonts w:ascii="Times New Roman"/>
                      <w:u w:val="thick" w:color="000000"/>
                    </w:rPr>
                    <w:tab/>
                  </w:r>
                  <w:r>
                    <w:rPr>
                      <w:rFonts w:ascii="Times New Roman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/>
          <w:w w:val="75"/>
        </w:rPr>
        <w:t>,.</w:t>
      </w:r>
      <w:r>
        <w:rPr>
          <w:rFonts w:ascii="Tahoma"/>
          <w:spacing w:val="6"/>
          <w:w w:val="75"/>
        </w:rPr>
        <w:t> </w:t>
      </w:r>
      <w:r>
        <w:rPr>
          <w:rFonts w:ascii="Tahoma"/>
          <w:w w:val="75"/>
        </w:rPr>
        <w:t>""'-</w:t>
      </w:r>
      <w:r>
        <w:rPr>
          <w:rFonts w:ascii="Tahoma"/>
          <w:spacing w:val="7"/>
          <w:w w:val="75"/>
        </w:rPr>
        <w:t> </w:t>
      </w:r>
      <w:r>
        <w:rPr>
          <w:rFonts w:ascii="Tahoma"/>
          <w:w w:val="75"/>
        </w:rPr>
        <w:t>""</w:t>
      </w:r>
      <w:r>
        <w:rPr>
          <w:rFonts w:ascii="Tahoma"/>
        </w:rPr>
      </w:r>
    </w:p>
    <w:p>
      <w:pPr>
        <w:spacing w:line="263" w:lineRule="exact" w:before="0"/>
        <w:ind w:left="108" w:right="26" w:firstLine="0"/>
        <w:jc w:val="center"/>
        <w:rPr>
          <w:rFonts w:ascii="DejaVu Sans Condensed" w:hAnsi="DejaVu Sans Condensed" w:cs="DejaVu Sans Condensed" w:eastAsia="DejaVu Sans Condensed"/>
          <w:sz w:val="24"/>
          <w:szCs w:val="24"/>
        </w:rPr>
      </w:pPr>
      <w:r>
        <w:rPr/>
        <w:pict>
          <v:shape style="position:absolute;margin-left:351.459991pt;margin-top:1.341174pt;width:31.6pt;height:12pt;mso-position-horizontal-relative:page;mso-position-vertical-relative:paragraph;z-index:-499288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i/>
                      <w:sz w:val="24"/>
                    </w:rPr>
                    <w:t>p</w:t>
                  </w:r>
                  <w:r>
                    <w:rPr>
                      <w:rFonts w:ascii="PMingLiU" w:hAnsi="PMingLiU"/>
                      <w:sz w:val="24"/>
                    </w:rPr>
                    <w:t>(</w:t>
                  </w:r>
                  <w:r>
                    <w:rPr>
                      <w:rFonts w:ascii="Arial" w:hAnsi="Arial"/>
                      <w:i/>
                      <w:sz w:val="24"/>
                    </w:rPr>
                    <w:t>θ</w:t>
                  </w:r>
                  <w:r>
                    <w:rPr>
                      <w:rFonts w:ascii="Arial" w:hAnsi="Arial"/>
                      <w:i/>
                      <w:spacing w:val="7"/>
                      <w:sz w:val="24"/>
                    </w:rPr>
                    <w:t> </w:t>
                  </w:r>
                  <w:r>
                    <w:rPr>
                      <w:rFonts w:ascii="Arial" w:hAnsi="Arial"/>
                      <w:i/>
                      <w:sz w:val="24"/>
                    </w:rPr>
                    <w:t>α</w:t>
                  </w:r>
                  <w:r>
                    <w:rPr>
                      <w:rFonts w:ascii="PMingLiU" w:hAnsi="PMingLiU"/>
                      <w:sz w:val="24"/>
                    </w:rPr>
                    <w:t>)</w:t>
                  </w:r>
                  <w:r>
                    <w:rPr>
                      <w:rFonts w:ascii="PMingLiU" w:hAnsi="PMingLiU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DejaVu Sans Condensed"/>
          <w:i/>
          <w:sz w:val="24"/>
        </w:rPr>
        <w:t>|</w:t>
      </w:r>
      <w:r>
        <w:rPr>
          <w:rFonts w:ascii="DejaVu Sans Condensed"/>
          <w:sz w:val="24"/>
        </w:rPr>
      </w:r>
    </w:p>
    <w:p>
      <w:pPr>
        <w:pStyle w:val="BodyText"/>
        <w:spacing w:line="240" w:lineRule="auto" w:before="181"/>
        <w:ind w:left="0" w:right="155"/>
        <w:jc w:val="right"/>
      </w:pPr>
      <w:r>
        <w:rPr>
          <w:w w:val="110"/>
        </w:rPr>
        <w:br w:type="column"/>
      </w:r>
      <w:r>
        <w:rPr>
          <w:w w:val="110"/>
        </w:rPr>
        <w:t>(1.9)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720" w:right="1260"/>
          <w:cols w:num="4" w:equalWidth="0">
            <w:col w:w="4429" w:space="40"/>
            <w:col w:w="801" w:space="40"/>
            <w:col w:w="632" w:space="40"/>
            <w:col w:w="3278"/>
          </w:cols>
        </w:sectPr>
      </w:pPr>
    </w:p>
    <w:p>
      <w:pPr>
        <w:spacing w:line="240" w:lineRule="auto" w:before="1"/>
        <w:rPr>
          <w:rFonts w:ascii="PMingLiU" w:hAnsi="PMingLiU" w:cs="PMingLiU" w:eastAsia="PMingLiU"/>
          <w:sz w:val="14"/>
          <w:szCs w:val="14"/>
        </w:rPr>
      </w:pPr>
    </w:p>
    <w:p>
      <w:pPr>
        <w:spacing w:after="0" w:line="240" w:lineRule="auto"/>
        <w:rPr>
          <w:rFonts w:ascii="PMingLiU" w:hAnsi="PMingLiU" w:cs="PMingLiU" w:eastAsia="PMingLiU"/>
          <w:sz w:val="14"/>
          <w:szCs w:val="14"/>
        </w:rPr>
        <w:sectPr>
          <w:type w:val="continuous"/>
          <w:pgSz w:w="12240" w:h="15840"/>
          <w:pgMar w:top="1500" w:bottom="280" w:left="1720" w:right="1260"/>
        </w:sectPr>
      </w:pPr>
    </w:p>
    <w:p>
      <w:pPr>
        <w:spacing w:before="42"/>
        <w:ind w:left="0" w:right="0" w:firstLine="0"/>
        <w:jc w:val="right"/>
        <w:rPr>
          <w:rFonts w:ascii="PMingLiU" w:hAnsi="PMingLiU" w:cs="PMingLiU" w:eastAsia="PMingLiU"/>
          <w:sz w:val="16"/>
          <w:szCs w:val="16"/>
        </w:rPr>
      </w:pPr>
      <w:bookmarkStart w:name="_bookmark24" w:id="48"/>
      <w:bookmarkEnd w:id="48"/>
      <w:r>
        <w:rPr/>
      </w:r>
      <w:r>
        <w:rPr>
          <w:rFonts w:ascii="PMingLiU"/>
          <w:spacing w:val="-1"/>
          <w:w w:val="120"/>
          <w:sz w:val="16"/>
        </w:rPr>
        <w:t>Posterior</w:t>
      </w:r>
      <w:r>
        <w:rPr>
          <w:rFonts w:ascii="PMingLiU"/>
          <w:sz w:val="16"/>
        </w:rPr>
      </w:r>
    </w:p>
    <w:p>
      <w:pPr>
        <w:spacing w:before="42"/>
        <w:ind w:left="744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w w:val="115"/>
        </w:rPr>
        <w:br w:type="column"/>
      </w:r>
      <w:r>
        <w:rPr>
          <w:rFonts w:ascii="PMingLiU"/>
          <w:w w:val="115"/>
          <w:sz w:val="16"/>
        </w:rPr>
        <w:t>Likelihood</w:t>
      </w:r>
      <w:r>
        <w:rPr>
          <w:rFonts w:ascii="PMingLiU"/>
          <w:sz w:val="16"/>
        </w:rPr>
      </w:r>
    </w:p>
    <w:p>
      <w:pPr>
        <w:spacing w:before="42"/>
        <w:ind w:left="399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w w:val="125"/>
        </w:rPr>
        <w:br w:type="column"/>
      </w:r>
      <w:r>
        <w:rPr>
          <w:rFonts w:ascii="PMingLiU"/>
          <w:w w:val="125"/>
          <w:sz w:val="16"/>
        </w:rPr>
        <w:t>Prior</w:t>
      </w:r>
      <w:r>
        <w:rPr>
          <w:rFonts w:ascii="PMingLiU"/>
          <w:sz w:val="16"/>
        </w:rPr>
      </w:r>
    </w:p>
    <w:p>
      <w:pPr>
        <w:spacing w:after="0"/>
        <w:jc w:val="left"/>
        <w:rPr>
          <w:rFonts w:ascii="PMingLiU" w:hAnsi="PMingLiU" w:cs="PMingLiU" w:eastAsia="PMingLiU"/>
          <w:sz w:val="16"/>
          <w:szCs w:val="16"/>
        </w:rPr>
        <w:sectPr>
          <w:type w:val="continuous"/>
          <w:pgSz w:w="12240" w:h="15840"/>
          <w:pgMar w:top="1500" w:bottom="280" w:left="1720" w:right="1260"/>
          <w:cols w:num="3" w:equalWidth="0">
            <w:col w:w="3904" w:space="40"/>
            <w:col w:w="1519" w:space="40"/>
            <w:col w:w="3757"/>
          </w:cols>
        </w:sectPr>
      </w:pPr>
    </w:p>
    <w:p>
      <w:pPr>
        <w:tabs>
          <w:tab w:pos="8504" w:val="left" w:leader="none"/>
        </w:tabs>
        <w:spacing w:line="400" w:lineRule="exact" w:before="0"/>
        <w:ind w:left="3135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group style="position:absolute;margin-left:248.141006pt;margin-top:4.503774pt;width:11pt;height:.1pt;mso-position-horizontal-relative:page;mso-position-vertical-relative:paragraph;z-index:-499528" coordorigin="4963,90" coordsize="220,2">
            <v:shape style="position:absolute;left:4963;top:90;width:220;height:2" coordorigin="4963,90" coordsize="220,0" path="m4963,90l5183,9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269.890015pt;margin-top:4.503774pt;width:11pt;height:.1pt;mso-position-horizontal-relative:page;mso-position-vertical-relative:paragraph;z-index:-499504" coordorigin="5398,90" coordsize="220,2">
            <v:shape style="position:absolute;left:5398;top:90;width:220;height:2" coordorigin="5398,90" coordsize="220,0" path="m5398,90l5618,9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307.579987pt;margin-top:4.503774pt;width:26.8pt;height:.1pt;mso-position-horizontal-relative:page;mso-position-vertical-relative:paragraph;z-index:-499480" coordorigin="6152,90" coordsize="536,2">
            <v:shape style="position:absolute;left:6152;top:90;width:536;height:2" coordorigin="6152,90" coordsize="536,0" path="m6152,90l6687,9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345.131012pt;margin-top:4.503774pt;width:26.8pt;height:.1pt;mso-position-horizontal-relative:page;mso-position-vertical-relative:paragraph;z-index:-499456" coordorigin="6903,90" coordsize="536,2">
            <v:shape style="position:absolute;left:6903;top:90;width:536;height:2" coordorigin="6903,90" coordsize="536,0" path="m6903,90l7438,90e" filled="false" stroked="true" strokeweight="1.535pt" strokecolor="#000000">
              <v:path arrowok="t"/>
            </v:shape>
            <w10:wrap type="none"/>
          </v:group>
        </w:pict>
      </w:r>
      <w:r>
        <w:rPr/>
        <w:pict>
          <v:group style="position:absolute;margin-left:384.920013pt;margin-top:3.786274pt;width:.1pt;height:1.45pt;mso-position-horizontal-relative:page;mso-position-vertical-relative:paragraph;z-index:-499432" coordorigin="7698,76" coordsize="2,29">
            <v:shape style="position:absolute;left:7698;top:76;width:2;height:29" coordorigin="7698,76" coordsize="0,29" path="m7698,104l7698,76e" filled="false" stroked="true" strokeweight=".491pt" strokecolor="#000000">
              <v:path arrowok="t"/>
            </v:shape>
            <w10:wrap type="none"/>
          </v:group>
        </w:pict>
      </w:r>
      <w:r>
        <w:rPr/>
        <w:pict>
          <v:group style="position:absolute;margin-left:396.17099pt;margin-top:3.786274pt;width:.1pt;height:1.45pt;mso-position-horizontal-relative:page;mso-position-vertical-relative:paragraph;z-index:-499408" coordorigin="7923,76" coordsize="2,29">
            <v:shape style="position:absolute;left:7923;top:76;width:2;height:29" coordorigin="7923,76" coordsize="0,29" path="m7923,104l7923,76e" filled="false" stroked="true" strokeweight=".491pt" strokecolor="#000000">
              <v:path arrowok="t"/>
            </v:shape>
            <w10:wrap type="none"/>
          </v:group>
        </w:pict>
      </w:r>
      <w:r>
        <w:rPr>
          <w:rFonts w:ascii="Tahoma" w:hAnsi="Tahoma" w:cs="Tahoma" w:eastAsia="Tahoma"/>
          <w:spacing w:val="-54"/>
          <w:position w:val="24"/>
          <w:sz w:val="24"/>
          <w:szCs w:val="24"/>
        </w:rPr>
        <w:t>,.</w:t>
      </w:r>
      <w:r>
        <w:rPr>
          <w:rFonts w:ascii="Arial" w:hAnsi="Arial" w:cs="Arial" w:eastAsia="Arial"/>
          <w:i/>
          <w:sz w:val="24"/>
          <w:szCs w:val="24"/>
        </w:rPr>
        <w:t>p</w:t>
      </w:r>
      <w:r>
        <w:rPr>
          <w:rFonts w:ascii="PMingLiU" w:hAnsi="PMingLiU" w:cs="PMingLiU" w:eastAsia="PMingLiU"/>
          <w:sz w:val="24"/>
          <w:szCs w:val="24"/>
        </w:rPr>
        <w:t>(</w:t>
      </w:r>
      <w:r>
        <w:rPr>
          <w:rFonts w:ascii="Arial" w:hAnsi="Arial" w:cs="Arial" w:eastAsia="Arial"/>
          <w:i/>
          <w:spacing w:val="-28"/>
          <w:sz w:val="24"/>
          <w:szCs w:val="24"/>
        </w:rPr>
        <w:t>α</w:t>
      </w:r>
      <w:r>
        <w:rPr>
          <w:rFonts w:ascii="Tahoma" w:hAnsi="Tahoma" w:cs="Tahoma" w:eastAsia="Tahoma"/>
          <w:spacing w:val="-53"/>
          <w:position w:val="24"/>
          <w:sz w:val="24"/>
          <w:szCs w:val="24"/>
        </w:rPr>
        <w:t>""</w:t>
      </w:r>
      <w:r>
        <w:rPr>
          <w:rFonts w:ascii="Arial" w:hAnsi="Arial" w:cs="Arial" w:eastAsia="Arial"/>
          <w:i/>
          <w:spacing w:val="11"/>
          <w:sz w:val="24"/>
          <w:szCs w:val="24"/>
        </w:rPr>
        <w:t>,</w:t>
      </w:r>
      <w:r>
        <w:rPr>
          <w:rFonts w:ascii="Tahoma" w:hAnsi="Tahoma" w:cs="Tahoma" w:eastAsia="Tahoma"/>
          <w:spacing w:val="-54"/>
          <w:position w:val="24"/>
          <w:sz w:val="24"/>
          <w:szCs w:val="24"/>
        </w:rPr>
        <w:t>'-</w:t>
      </w:r>
      <w:r>
        <w:rPr>
          <w:rFonts w:ascii="Arial" w:hAnsi="Arial" w:cs="Arial" w:eastAsia="Arial"/>
          <w:i/>
          <w:spacing w:val="7"/>
          <w:sz w:val="24"/>
          <w:szCs w:val="24"/>
        </w:rPr>
        <w:t>θ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|</w:t>
      </w:r>
      <w:r>
        <w:rPr>
          <w:rFonts w:ascii="Arial" w:hAnsi="Arial" w:cs="Arial" w:eastAsia="Arial"/>
          <w:i/>
          <w:spacing w:val="-16"/>
          <w:sz w:val="24"/>
          <w:szCs w:val="24"/>
        </w:rPr>
        <w:t>x</w:t>
      </w:r>
      <w:r>
        <w:rPr>
          <w:rFonts w:ascii="Tahoma" w:hAnsi="Tahoma" w:cs="Tahoma" w:eastAsia="Tahoma"/>
          <w:spacing w:val="-53"/>
          <w:position w:val="24"/>
          <w:sz w:val="24"/>
          <w:szCs w:val="24"/>
        </w:rPr>
        <w:t>""</w:t>
      </w:r>
      <w:r>
        <w:rPr>
          <w:rFonts w:ascii="PMingLiU" w:hAnsi="PMingLiU" w:cs="PMingLiU" w:eastAsia="PMingLiU"/>
          <w:sz w:val="24"/>
          <w:szCs w:val="24"/>
        </w:rPr>
        <w:t>)</w:t>
      </w:r>
      <w:r>
        <w:rPr>
          <w:rFonts w:ascii="PMingLiU" w:hAnsi="PMingLiU" w:cs="PMingLiU" w:eastAsia="PMingLiU"/>
          <w:spacing w:val="-29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∝</w:t>
      </w:r>
      <w:r>
        <w:rPr>
          <w:rFonts w:ascii="DejaVu Sans Condensed" w:hAnsi="DejaVu Sans Condensed" w:cs="DejaVu Sans Condensed" w:eastAsia="DejaVu Sans Condensed"/>
          <w:i/>
          <w:spacing w:val="-35"/>
          <w:sz w:val="24"/>
          <w:szCs w:val="24"/>
        </w:rPr>
        <w:t> </w:t>
      </w:r>
      <w:r>
        <w:rPr>
          <w:rFonts w:ascii="Tahoma" w:hAnsi="Tahoma" w:cs="Tahoma" w:eastAsia="Tahoma"/>
          <w:spacing w:val="-54"/>
          <w:position w:val="24"/>
          <w:sz w:val="24"/>
          <w:szCs w:val="24"/>
        </w:rPr>
        <w:t>,.</w:t>
      </w:r>
      <w:r>
        <w:rPr>
          <w:rFonts w:ascii="Arial" w:hAnsi="Arial" w:cs="Arial" w:eastAsia="Arial"/>
          <w:i/>
          <w:sz w:val="24"/>
          <w:szCs w:val="24"/>
        </w:rPr>
        <w:t>p</w:t>
      </w:r>
      <w:r>
        <w:rPr>
          <w:rFonts w:ascii="PMingLiU" w:hAnsi="PMingLiU" w:cs="PMingLiU" w:eastAsia="PMingLiU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x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|</w:t>
      </w:r>
      <w:r>
        <w:rPr>
          <w:rFonts w:ascii="Arial" w:hAnsi="Arial" w:cs="Arial" w:eastAsia="Arial"/>
          <w:i/>
          <w:spacing w:val="7"/>
          <w:sz w:val="24"/>
          <w:szCs w:val="24"/>
        </w:rPr>
        <w:t>θ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46"/>
          <w:sz w:val="24"/>
          <w:szCs w:val="24"/>
        </w:rPr>
        <w:t> </w:t>
      </w:r>
      <w:r>
        <w:rPr>
          <w:rFonts w:ascii="Arial" w:hAnsi="Arial" w:cs="Arial" w:eastAsia="Arial"/>
          <w:i/>
          <w:spacing w:val="-125"/>
          <w:sz w:val="24"/>
          <w:szCs w:val="24"/>
        </w:rPr>
        <w:t>α</w:t>
      </w:r>
      <w:r>
        <w:rPr>
          <w:rFonts w:ascii="Tahoma" w:hAnsi="Tahoma" w:cs="Tahoma" w:eastAsia="Tahoma"/>
          <w:position w:val="24"/>
          <w:sz w:val="24"/>
          <w:szCs w:val="24"/>
        </w:rPr>
        <w:t>""</w:t>
      </w:r>
      <w:r>
        <w:rPr>
          <w:rFonts w:ascii="Tahoma" w:hAnsi="Tahoma" w:cs="Tahoma" w:eastAsia="Tahoma"/>
          <w:spacing w:val="-54"/>
          <w:position w:val="24"/>
          <w:sz w:val="24"/>
          <w:szCs w:val="24"/>
        </w:rPr>
        <w:t>'-</w:t>
      </w:r>
      <w:r>
        <w:rPr>
          <w:rFonts w:ascii="PMingLiU" w:hAnsi="PMingLiU" w:cs="PMingLiU" w:eastAsia="PMingLiU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p</w:t>
      </w:r>
      <w:r>
        <w:rPr>
          <w:rFonts w:ascii="PMingLiU" w:hAnsi="PMingLiU" w:cs="PMingLiU" w:eastAsia="PMingLiU"/>
          <w:sz w:val="24"/>
          <w:szCs w:val="24"/>
        </w:rPr>
        <w:t>(</w:t>
      </w:r>
      <w:r>
        <w:rPr>
          <w:rFonts w:ascii="Arial" w:hAnsi="Arial" w:cs="Arial" w:eastAsia="Arial"/>
          <w:i/>
          <w:spacing w:val="7"/>
          <w:sz w:val="24"/>
          <w:szCs w:val="24"/>
        </w:rPr>
        <w:t>θ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|</w:t>
      </w:r>
      <w:r>
        <w:rPr>
          <w:rFonts w:ascii="Arial" w:hAnsi="Arial" w:cs="Arial" w:eastAsia="Arial"/>
          <w:i/>
          <w:spacing w:val="-14"/>
          <w:sz w:val="24"/>
          <w:szCs w:val="24"/>
        </w:rPr>
        <w:t>α</w:t>
      </w:r>
      <w:r>
        <w:rPr>
          <w:rFonts w:ascii="Tahoma" w:hAnsi="Tahoma" w:cs="Tahoma" w:eastAsia="Tahoma"/>
          <w:spacing w:val="-53"/>
          <w:position w:val="24"/>
          <w:sz w:val="24"/>
          <w:szCs w:val="24"/>
        </w:rPr>
        <w:t>""</w:t>
      </w:r>
      <w:r>
        <w:rPr>
          <w:rFonts w:ascii="PMingLiU" w:hAnsi="PMingLiU" w:cs="PMingLiU" w:eastAsia="PMingLiU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sz w:val="24"/>
          <w:szCs w:val="24"/>
        </w:rPr>
        <w:t> </w:t>
      </w:r>
      <w:r>
        <w:rPr>
          <w:rFonts w:ascii="Arial" w:hAnsi="Arial" w:cs="Arial" w:eastAsia="Arial"/>
          <w:i/>
          <w:spacing w:val="-117"/>
          <w:sz w:val="24"/>
          <w:szCs w:val="24"/>
        </w:rPr>
        <w:t>p</w:t>
      </w:r>
      <w:r>
        <w:rPr>
          <w:rFonts w:ascii="Tahoma" w:hAnsi="Tahoma" w:cs="Tahoma" w:eastAsia="Tahoma"/>
          <w:position w:val="24"/>
          <w:sz w:val="24"/>
          <w:szCs w:val="24"/>
        </w:rPr>
        <w:t>,</w:t>
      </w:r>
      <w:r>
        <w:rPr>
          <w:rFonts w:ascii="Tahoma" w:hAnsi="Tahoma" w:cs="Tahoma" w:eastAsia="Tahoma"/>
          <w:spacing w:val="12"/>
          <w:position w:val="24"/>
          <w:sz w:val="24"/>
          <w:szCs w:val="24"/>
        </w:rPr>
        <w:t>.</w:t>
      </w:r>
      <w:r>
        <w:rPr>
          <w:rFonts w:ascii="Tahoma" w:hAnsi="Tahoma" w:cs="Tahoma" w:eastAsia="Tahoma"/>
          <w:spacing w:val="-53"/>
          <w:position w:val="24"/>
          <w:sz w:val="24"/>
          <w:szCs w:val="24"/>
        </w:rPr>
        <w:t>""</w:t>
      </w:r>
      <w:r>
        <w:rPr>
          <w:rFonts w:ascii="PMingLiU" w:hAnsi="PMingLiU" w:cs="PMingLiU" w:eastAsia="PMingLiU"/>
          <w:sz w:val="24"/>
          <w:szCs w:val="24"/>
        </w:rPr>
        <w:t>(</w:t>
      </w:r>
      <w:r>
        <w:rPr>
          <w:rFonts w:ascii="Arial" w:hAnsi="Arial" w:cs="Arial" w:eastAsia="Arial"/>
          <w:i/>
          <w:spacing w:val="-124"/>
          <w:sz w:val="24"/>
          <w:szCs w:val="24"/>
        </w:rPr>
        <w:t>α</w:t>
      </w:r>
      <w:r>
        <w:rPr>
          <w:rFonts w:ascii="Tahoma" w:hAnsi="Tahoma" w:cs="Tahoma" w:eastAsia="Tahoma"/>
          <w:position w:val="24"/>
          <w:sz w:val="24"/>
          <w:szCs w:val="24"/>
        </w:rPr>
        <w:t>'</w:t>
      </w:r>
      <w:r>
        <w:rPr>
          <w:rFonts w:ascii="Tahoma" w:hAnsi="Tahoma" w:cs="Tahoma" w:eastAsia="Tahoma"/>
          <w:spacing w:val="11"/>
          <w:position w:val="24"/>
          <w:sz w:val="24"/>
          <w:szCs w:val="24"/>
        </w:rPr>
        <w:t>-</w:t>
      </w:r>
      <w:r>
        <w:rPr>
          <w:rFonts w:ascii="Tahoma" w:hAnsi="Tahoma" w:cs="Tahoma" w:eastAsia="Tahoma"/>
          <w:spacing w:val="-53"/>
          <w:position w:val="24"/>
          <w:sz w:val="24"/>
          <w:szCs w:val="24"/>
        </w:rPr>
        <w:t>""</w:t>
      </w:r>
      <w:r>
        <w:rPr>
          <w:rFonts w:ascii="PMingLiU" w:hAnsi="PMingLiU" w:cs="PMingLiU" w:eastAsia="PMingLiU"/>
          <w:sz w:val="24"/>
          <w:szCs w:val="24"/>
        </w:rPr>
        <w:t>)</w:t>
        <w:tab/>
      </w:r>
      <w:r>
        <w:rPr>
          <w:rFonts w:ascii="PMingLiU" w:hAnsi="PMingLiU" w:cs="PMingLiU" w:eastAsia="PMingLiU"/>
          <w:position w:val="15"/>
          <w:sz w:val="24"/>
          <w:szCs w:val="24"/>
        </w:rPr>
        <w:t>(1.10)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tabs>
          <w:tab w:pos="7317" w:val="left" w:leader="none"/>
        </w:tabs>
        <w:spacing w:line="242" w:lineRule="auto" w:before="92"/>
        <w:ind w:left="535" w:right="109" w:firstLine="363"/>
        <w:jc w:val="both"/>
      </w:pP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-8"/>
          <w:w w:val="115"/>
        </w:rPr>
        <w:t> </w:t>
      </w:r>
      <w:r>
        <w:rPr>
          <w:w w:val="115"/>
        </w:rPr>
        <w:t>HBMs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tegrate</w:t>
      </w:r>
      <w:r>
        <w:rPr>
          <w:spacing w:val="-8"/>
          <w:w w:val="115"/>
        </w:rPr>
        <w:t> </w:t>
      </w:r>
      <w:r>
        <w:rPr>
          <w:w w:val="115"/>
        </w:rPr>
        <w:t>group</w:t>
      </w:r>
      <w:r>
        <w:rPr>
          <w:spacing w:val="-9"/>
          <w:w w:val="115"/>
        </w:rPr>
        <w:t> </w:t>
      </w:r>
      <w:r>
        <w:rPr>
          <w:w w:val="115"/>
        </w:rPr>
        <w:t>information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pooling</w:t>
      </w:r>
      <w:r>
        <w:rPr>
          <w:spacing w:val="-9"/>
          <w:w w:val="115"/>
        </w:rPr>
        <w:t> </w:t>
      </w:r>
      <w:r>
        <w:rPr>
          <w:w w:val="115"/>
        </w:rPr>
        <w:t>process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partial-</w:t>
      </w:r>
      <w:r>
        <w:rPr>
          <w:spacing w:val="29"/>
          <w:w w:val="117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ooling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0"/>
          <w:w w:val="115"/>
        </w:rPr>
        <w:t> </w:t>
      </w:r>
      <w:r>
        <w:rPr>
          <w:w w:val="115"/>
        </w:rPr>
        <w:t>that</w:t>
      </w:r>
      <w:r>
        <w:rPr>
          <w:spacing w:val="-21"/>
          <w:w w:val="115"/>
        </w:rPr>
        <w:t> </w:t>
      </w:r>
      <w:r>
        <w:rPr>
          <w:w w:val="115"/>
        </w:rPr>
        <w:t>compromise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21"/>
          <w:w w:val="115"/>
        </w:rPr>
        <w:t> </w:t>
      </w:r>
      <w:r>
        <w:rPr>
          <w:w w:val="115"/>
        </w:rPr>
        <w:t>complete-pooling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no-pooling</w:t>
      </w:r>
      <w:r>
        <w:rPr>
          <w:spacing w:val="-19"/>
          <w:w w:val="115"/>
        </w:rPr>
        <w:t> </w:t>
      </w:r>
      <w:r>
        <w:rPr>
          <w:w w:val="115"/>
        </w:rPr>
        <w:t>models.</w:t>
      </w:r>
      <w:r>
        <w:rPr>
          <w:spacing w:val="66"/>
          <w:w w:val="110"/>
        </w:rPr>
        <w:t> </w:t>
      </w:r>
      <w:r>
        <w:rPr>
          <w:w w:val="115"/>
        </w:rPr>
        <w:t>With</w:t>
      </w:r>
      <w:r>
        <w:rPr>
          <w:spacing w:val="-22"/>
          <w:w w:val="115"/>
        </w:rPr>
        <w:t> </w:t>
      </w:r>
      <w:r>
        <w:rPr>
          <w:w w:val="115"/>
        </w:rPr>
        <w:t>complete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pooling,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-22"/>
          <w:w w:val="115"/>
        </w:rPr>
        <w:t> </w:t>
      </w:r>
      <w:r>
        <w:rPr>
          <w:w w:val="115"/>
        </w:rPr>
        <w:t>unit</w:t>
      </w:r>
      <w:r>
        <w:rPr>
          <w:spacing w:val="-21"/>
          <w:w w:val="115"/>
        </w:rPr>
        <w:t> </w:t>
      </w:r>
      <w:r>
        <w:rPr>
          <w:w w:val="115"/>
        </w:rPr>
        <w:t>is</w:t>
      </w:r>
      <w:r>
        <w:rPr>
          <w:spacing w:val="-21"/>
          <w:w w:val="115"/>
        </w:rPr>
        <w:t> </w:t>
      </w:r>
      <w:r>
        <w:rPr>
          <w:w w:val="115"/>
        </w:rPr>
        <w:t>assumed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same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parameter,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leaving</w:t>
      </w:r>
      <w:r>
        <w:rPr>
          <w:spacing w:val="-21"/>
          <w:w w:val="115"/>
        </w:rPr>
        <w:t> </w:t>
      </w:r>
      <w:r>
        <w:rPr>
          <w:w w:val="115"/>
        </w:rPr>
        <w:t>no</w:t>
      </w:r>
      <w:r>
        <w:rPr>
          <w:spacing w:val="33"/>
          <w:w w:val="107"/>
        </w:rPr>
        <w:t> </w:t>
      </w:r>
      <w:r>
        <w:rPr>
          <w:w w:val="115"/>
        </w:rPr>
        <w:t>independence</w:t>
      </w:r>
      <w:r>
        <w:rPr>
          <w:spacing w:val="-26"/>
          <w:w w:val="115"/>
        </w:rPr>
        <w:t> </w:t>
      </w:r>
      <w:r>
        <w:rPr>
          <w:w w:val="115"/>
        </w:rPr>
        <w:t>and</w:t>
      </w:r>
      <w:r>
        <w:rPr>
          <w:spacing w:val="-27"/>
          <w:w w:val="115"/>
        </w:rPr>
        <w:t> </w:t>
      </w:r>
      <w:r>
        <w:rPr>
          <w:w w:val="115"/>
        </w:rPr>
        <w:t>therefore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-27"/>
          <w:w w:val="115"/>
        </w:rPr>
        <w:t> </w:t>
      </w:r>
      <w:r>
        <w:rPr>
          <w:w w:val="115"/>
        </w:rPr>
        <w:t>zero</w:t>
      </w:r>
      <w:r>
        <w:rPr>
          <w:spacing w:val="-26"/>
          <w:w w:val="115"/>
        </w:rPr>
        <w:t> </w:t>
      </w:r>
      <w:r>
        <w:rPr>
          <w:w w:val="115"/>
        </w:rPr>
        <w:t>population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variance.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-26"/>
          <w:w w:val="115"/>
        </w:rPr>
        <w:t> </w:t>
      </w:r>
      <w:r>
        <w:rPr>
          <w:w w:val="115"/>
        </w:rPr>
        <w:t>no</w:t>
      </w:r>
      <w:r>
        <w:rPr>
          <w:spacing w:val="-27"/>
          <w:w w:val="115"/>
        </w:rPr>
        <w:t> </w:t>
      </w:r>
      <w:r>
        <w:rPr>
          <w:spacing w:val="1"/>
          <w:w w:val="115"/>
        </w:rPr>
        <w:t>pooling,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43"/>
          <w:w w:val="113"/>
        </w:rPr>
        <w:t> </w:t>
      </w:r>
      <w:r>
        <w:rPr>
          <w:w w:val="115"/>
        </w:rPr>
        <w:t>unit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w w:val="115"/>
        </w:rPr>
        <w:t>assumed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5"/>
          <w:w w:val="115"/>
        </w:rPr>
        <w:t> </w:t>
      </w:r>
      <w:r>
        <w:rPr>
          <w:w w:val="115"/>
        </w:rPr>
        <w:t>diff</w:t>
      </w:r>
      <w:r>
        <w:rPr>
          <w:spacing w:val="65"/>
          <w:w w:val="115"/>
        </w:rPr>
        <w:t> </w:t>
      </w:r>
      <w:r>
        <w:rPr>
          <w:w w:val="115"/>
        </w:rPr>
        <w:t>t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independent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paramet</w:t>
      </w:r>
      <w:r>
        <w:rPr>
          <w:spacing w:val="-2"/>
          <w:w w:val="115"/>
        </w:rPr>
        <w:t>ers,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this</w:t>
      </w:r>
      <w:r>
        <w:rPr>
          <w:spacing w:val="15"/>
          <w:w w:val="115"/>
        </w:rPr>
        <w:t> </w:t>
      </w:r>
      <w:r>
        <w:rPr>
          <w:w w:val="115"/>
        </w:rPr>
        <w:t>complete</w:t>
      </w:r>
      <w:r>
        <w:rPr>
          <w:spacing w:val="25"/>
          <w:w w:val="112"/>
        </w:rPr>
        <w:t> </w:t>
      </w:r>
      <w:r>
        <w:rPr>
          <w:w w:val="115"/>
        </w:rPr>
        <w:t>independence</w:t>
      </w:r>
      <w:r>
        <w:rPr>
          <w:spacing w:val="-33"/>
          <w:w w:val="115"/>
        </w:rPr>
        <w:t> </w:t>
      </w:r>
      <w:r>
        <w:rPr>
          <w:w w:val="115"/>
        </w:rPr>
        <w:t>corresponds</w:t>
      </w:r>
      <w:r>
        <w:rPr>
          <w:spacing w:val="-32"/>
          <w:w w:val="115"/>
        </w:rPr>
        <w:t> </w:t>
      </w:r>
      <w:r>
        <w:rPr>
          <w:w w:val="115"/>
        </w:rPr>
        <w:t>to</w:t>
      </w:r>
      <w:r>
        <w:rPr>
          <w:spacing w:val="-32"/>
          <w:w w:val="115"/>
        </w:rPr>
        <w:t> </w:t>
      </w:r>
      <w:r>
        <w:rPr>
          <w:w w:val="115"/>
        </w:rPr>
        <w:t>infi</w:t>
      </w:r>
      <w:r>
        <w:rPr>
          <w:spacing w:val="43"/>
          <w:w w:val="115"/>
        </w:rPr>
        <w:t> </w:t>
      </w:r>
      <w:r>
        <w:rPr>
          <w:w w:val="115"/>
        </w:rPr>
        <w:t>population</w:t>
      </w:r>
      <w:r>
        <w:rPr>
          <w:spacing w:val="-33"/>
          <w:w w:val="115"/>
        </w:rPr>
        <w:t> </w:t>
      </w:r>
      <w:r>
        <w:rPr>
          <w:spacing w:val="-3"/>
          <w:w w:val="115"/>
        </w:rPr>
        <w:t>variance.</w:t>
      </w:r>
      <w:r>
        <w:rPr>
          <w:spacing w:val="-14"/>
          <w:w w:val="115"/>
        </w:rPr>
        <w:t> </w:t>
      </w:r>
      <w:r>
        <w:rPr>
          <w:w w:val="115"/>
        </w:rPr>
        <w:t>Both</w:t>
      </w:r>
      <w:r>
        <w:rPr>
          <w:spacing w:val="-32"/>
          <w:w w:val="115"/>
        </w:rPr>
        <w:t> </w:t>
      </w:r>
      <w:r>
        <w:rPr>
          <w:w w:val="115"/>
        </w:rPr>
        <w:t>complete-pooling</w:t>
      </w:r>
      <w:r>
        <w:rPr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72"/>
          <w:w w:val="113"/>
        </w:rPr>
        <w:t> </w:t>
      </w:r>
      <w:r>
        <w:rPr>
          <w:spacing w:val="1"/>
          <w:w w:val="115"/>
        </w:rPr>
        <w:t>no-pooling</w:t>
      </w:r>
      <w:r>
        <w:rPr>
          <w:spacing w:val="-4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4"/>
          <w:w w:val="115"/>
        </w:rPr>
        <w:t> ha</w:t>
      </w:r>
      <w:r>
        <w:rPr>
          <w:spacing w:val="-5"/>
          <w:w w:val="115"/>
        </w:rPr>
        <w:t>ve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4"/>
          <w:w w:val="115"/>
        </w:rPr>
        <w:t> </w:t>
      </w:r>
      <w:r>
        <w:rPr>
          <w:w w:val="115"/>
        </w:rPr>
        <w:t>applications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preliminary</w:t>
      </w:r>
      <w:r>
        <w:rPr>
          <w:spacing w:val="-4"/>
          <w:w w:val="115"/>
        </w:rPr>
        <w:t> </w:t>
      </w:r>
      <w:r>
        <w:rPr>
          <w:w w:val="115"/>
        </w:rPr>
        <w:t>statistical</w:t>
      </w:r>
      <w:r>
        <w:rPr>
          <w:spacing w:val="-2"/>
          <w:w w:val="115"/>
        </w:rPr>
        <w:t> </w:t>
      </w:r>
      <w:r>
        <w:rPr>
          <w:w w:val="115"/>
        </w:rPr>
        <w:t>analyses</w:t>
      </w:r>
      <w:r>
        <w:rPr>
          <w:spacing w:val="29"/>
          <w:w w:val="112"/>
        </w:rPr>
        <w:t> </w:t>
      </w:r>
      <w:r>
        <w:rPr>
          <w:w w:val="115"/>
        </w:rPr>
        <w:t>but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unlikely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accommodate</w:t>
      </w:r>
      <w:r>
        <w:rPr>
          <w:spacing w:val="-4"/>
          <w:w w:val="115"/>
        </w:rPr>
        <w:t> </w:t>
      </w:r>
      <w:r>
        <w:rPr>
          <w:w w:val="115"/>
        </w:rPr>
        <w:t>real-life</w:t>
      </w:r>
      <w:r>
        <w:rPr>
          <w:spacing w:val="-4"/>
          <w:w w:val="115"/>
        </w:rPr>
        <w:t> </w:t>
      </w:r>
      <w:r>
        <w:rPr>
          <w:w w:val="115"/>
        </w:rPr>
        <w:t>data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well;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it</w:t>
      </w:r>
      <w:r>
        <w:rPr>
          <w:spacing w:val="-4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unlikely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4"/>
          <w:w w:val="115"/>
        </w:rPr>
        <w:t> </w:t>
      </w:r>
      <w:r>
        <w:rPr>
          <w:w w:val="115"/>
        </w:rPr>
        <w:t>not</w:t>
      </w:r>
      <w:r>
        <w:rPr>
          <w:spacing w:val="29"/>
          <w:w w:val="118"/>
        </w:rPr>
        <w:t> </w:t>
      </w:r>
      <w:r>
        <w:rPr>
          <w:spacing w:val="-3"/>
          <w:w w:val="115"/>
        </w:rPr>
        <w:t>make</w:t>
      </w:r>
      <w:r>
        <w:rPr>
          <w:spacing w:val="-23"/>
          <w:w w:val="115"/>
        </w:rPr>
        <w:t> </w:t>
      </w:r>
      <w:r>
        <w:rPr>
          <w:w w:val="115"/>
        </w:rPr>
        <w:t>sense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w w:val="115"/>
        </w:rPr>
        <w:t>scenarios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no</w:t>
      </w:r>
      <w:r>
        <w:rPr>
          <w:spacing w:val="-22"/>
          <w:w w:val="115"/>
        </w:rPr>
        <w:t> </w:t>
      </w:r>
      <w:r>
        <w:rPr>
          <w:w w:val="115"/>
        </w:rPr>
        <w:t>independence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complete</w:t>
      </w:r>
      <w:r>
        <w:rPr>
          <w:spacing w:val="-21"/>
          <w:w w:val="115"/>
        </w:rPr>
        <w:t> </w:t>
      </w:r>
      <w:r>
        <w:rPr>
          <w:w w:val="115"/>
        </w:rPr>
        <w:t>independence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spacing w:val="1"/>
          <w:w w:val="115"/>
        </w:rPr>
        <w:t>happen</w:t>
      </w:r>
      <w:r>
        <w:rPr>
          <w:spacing w:val="26"/>
          <w:w w:val="110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real-life.</w:t>
      </w:r>
      <w:r>
        <w:rPr>
          <w:spacing w:val="37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6"/>
          <w:w w:val="115"/>
        </w:rPr>
        <w:t> </w:t>
      </w:r>
      <w:r>
        <w:rPr>
          <w:w w:val="115"/>
        </w:rPr>
        <w:t>HBMs,</w:t>
      </w:r>
      <w:r>
        <w:rPr>
          <w:spacing w:val="6"/>
          <w:w w:val="115"/>
        </w:rPr>
        <w:t> </w:t>
      </w:r>
      <w:r>
        <w:rPr>
          <w:w w:val="115"/>
        </w:rPr>
        <w:t>individual</w:t>
      </w:r>
      <w:r>
        <w:rPr>
          <w:spacing w:val="6"/>
          <w:w w:val="115"/>
        </w:rPr>
        <w:t> </w:t>
      </w:r>
      <w:r>
        <w:rPr>
          <w:w w:val="115"/>
        </w:rPr>
        <w:t>estimates</w:t>
      </w:r>
      <w:r>
        <w:rPr>
          <w:spacing w:val="6"/>
          <w:w w:val="115"/>
        </w:rPr>
        <w:t> </w:t>
      </w:r>
      <w:r>
        <w:rPr>
          <w:w w:val="115"/>
        </w:rPr>
        <w:t>tend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shrink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to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ard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population</w:t>
      </w:r>
      <w:r>
        <w:rPr>
          <w:spacing w:val="23"/>
          <w:w w:val="115"/>
        </w:rPr>
        <w:t> </w:t>
      </w:r>
      <w:r>
        <w:rPr>
          <w:w w:val="115"/>
        </w:rPr>
        <w:t>mean,</w:t>
      </w:r>
      <w:r>
        <w:rPr>
          <w:spacing w:val="-39"/>
          <w:w w:val="115"/>
        </w:rPr>
        <w:t> </w:t>
      </w:r>
      <w:r>
        <w:rPr>
          <w:w w:val="115"/>
        </w:rPr>
        <w:t>and</w:t>
      </w:r>
      <w:r>
        <w:rPr>
          <w:spacing w:val="-39"/>
          <w:w w:val="115"/>
        </w:rPr>
        <w:t> </w:t>
      </w:r>
      <w:r>
        <w:rPr>
          <w:w w:val="115"/>
        </w:rPr>
        <w:t>this</w:t>
      </w:r>
      <w:r>
        <w:rPr>
          <w:spacing w:val="-39"/>
          <w:w w:val="115"/>
        </w:rPr>
        <w:t> </w:t>
      </w:r>
      <w:r>
        <w:rPr>
          <w:spacing w:val="-2"/>
          <w:w w:val="115"/>
        </w:rPr>
        <w:t>effectively</w:t>
      </w:r>
      <w:r>
        <w:rPr>
          <w:spacing w:val="-39"/>
          <w:w w:val="115"/>
        </w:rPr>
        <w:t> </w:t>
      </w:r>
      <w:r>
        <w:rPr>
          <w:spacing w:val="-4"/>
          <w:w w:val="115"/>
        </w:rPr>
        <w:t>lowers</w:t>
      </w:r>
      <w:r>
        <w:rPr>
          <w:spacing w:val="-40"/>
          <w:w w:val="115"/>
        </w:rPr>
        <w:t> </w:t>
      </w:r>
      <w:r>
        <w:rPr>
          <w:w w:val="115"/>
        </w:rPr>
        <w:t>the</w:t>
      </w:r>
      <w:r>
        <w:rPr>
          <w:spacing w:val="-39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40"/>
          <w:w w:val="115"/>
        </w:rPr>
        <w:t> </w:t>
      </w:r>
      <w:r>
        <w:rPr>
          <w:spacing w:val="1"/>
          <w:w w:val="115"/>
        </w:rPr>
        <w:t>Root</w:t>
      </w:r>
      <w:r>
        <w:rPr>
          <w:spacing w:val="-39"/>
          <w:w w:val="115"/>
        </w:rPr>
        <w:t> </w:t>
      </w:r>
      <w:r>
        <w:rPr>
          <w:w w:val="115"/>
        </w:rPr>
        <w:t>Mean</w:t>
      </w:r>
      <w:r>
        <w:rPr>
          <w:spacing w:val="-39"/>
          <w:w w:val="115"/>
        </w:rPr>
        <w:t> </w:t>
      </w:r>
      <w:r>
        <w:rPr>
          <w:w w:val="115"/>
        </w:rPr>
        <w:t>Square</w:t>
      </w:r>
      <w:r>
        <w:rPr>
          <w:spacing w:val="-40"/>
          <w:w w:val="115"/>
        </w:rPr>
        <w:t> </w:t>
      </w:r>
      <w:r>
        <w:rPr>
          <w:w w:val="115"/>
        </w:rPr>
        <w:t>Error</w:t>
      </w:r>
      <w:r>
        <w:rPr>
          <w:spacing w:val="-39"/>
          <w:w w:val="115"/>
        </w:rPr>
        <w:t> </w:t>
      </w:r>
      <w:r>
        <w:rPr>
          <w:w w:val="115"/>
        </w:rPr>
        <w:t>(RMSE).</w:t>
      </w:r>
      <w:r>
        <w:rPr>
          <w:spacing w:val="-40"/>
          <w:w w:val="115"/>
        </w:rPr>
        <w:t> </w:t>
      </w:r>
      <w:r>
        <w:rPr>
          <w:w w:val="115"/>
        </w:rPr>
        <w:t>RMSE</w:t>
      </w:r>
      <w:r>
        <w:rPr>
          <w:spacing w:val="21"/>
          <w:w w:val="107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popular</w:t>
      </w:r>
      <w:r>
        <w:rPr>
          <w:spacing w:val="-10"/>
          <w:w w:val="115"/>
        </w:rPr>
        <w:t> </w:t>
      </w:r>
      <w:r>
        <w:rPr>
          <w:w w:val="115"/>
        </w:rPr>
        <w:t>goodness-of-fi</w:t>
      </w:r>
      <w:r>
        <w:rPr>
          <w:spacing w:val="61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10"/>
          <w:w w:val="115"/>
        </w:rPr>
        <w:t> </w:t>
      </w:r>
      <w:r>
        <w:rPr>
          <w:w w:val="115"/>
        </w:rPr>
        <w:t>used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measure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3"/>
          <w:w w:val="115"/>
        </w:rPr>
        <w:t> </w:t>
      </w:r>
      <w:r>
        <w:rPr>
          <w:w w:val="115"/>
        </w:rPr>
        <w:t>real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54"/>
          <w:w w:val="117"/>
        </w:rPr>
        <w:t> </w:t>
      </w:r>
      <w:r>
        <w:rPr>
          <w:w w:val="115"/>
        </w:rPr>
        <w:t>predicted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27"/>
          <w:w w:val="115"/>
        </w:rPr>
        <w:t> </w:t>
      </w:r>
      <w:r>
        <w:rPr>
          <w:w w:val="115"/>
        </w:rPr>
        <w:t>during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cross-validation</w:t>
      </w:r>
      <w:r>
        <w:rPr>
          <w:spacing w:val="-28"/>
          <w:w w:val="115"/>
        </w:rPr>
        <w:t> </w:t>
      </w:r>
      <w:r>
        <w:rPr>
          <w:w w:val="115"/>
        </w:rPr>
        <w:t>analyses.</w:t>
      </w:r>
      <w:r>
        <w:rPr>
          <w:spacing w:val="-12"/>
          <w:w w:val="115"/>
        </w:rPr>
        <w:t> </w:t>
      </w:r>
      <w:r>
        <w:rPr>
          <w:w w:val="115"/>
        </w:rPr>
        <w:t>Therefore,</w:t>
      </w:r>
      <w:r>
        <w:rPr>
          <w:spacing w:val="-27"/>
          <w:w w:val="115"/>
        </w:rPr>
        <w:t> </w:t>
      </w:r>
      <w:r>
        <w:rPr>
          <w:w w:val="115"/>
        </w:rPr>
        <w:t>there</w:t>
      </w:r>
      <w:r>
        <w:rPr>
          <w:spacing w:val="-27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no</w:t>
      </w:r>
      <w:r>
        <w:rPr>
          <w:spacing w:val="-27"/>
          <w:w w:val="115"/>
        </w:rPr>
        <w:t> </w:t>
      </w:r>
      <w:r>
        <w:rPr>
          <w:w w:val="115"/>
        </w:rPr>
        <w:t>surprise</w:t>
      </w:r>
      <w:r>
        <w:rPr>
          <w:spacing w:val="-27"/>
          <w:w w:val="115"/>
        </w:rPr>
        <w:t> </w:t>
      </w:r>
      <w:r>
        <w:rPr>
          <w:w w:val="115"/>
        </w:rPr>
        <w:t>that</w:t>
      </w:r>
      <w:r>
        <w:rPr>
          <w:spacing w:val="29"/>
          <w:w w:val="124"/>
        </w:rPr>
        <w:t> </w:t>
      </w:r>
      <w:r>
        <w:rPr>
          <w:w w:val="115"/>
        </w:rPr>
        <w:t>studies</w:t>
      </w:r>
      <w:r>
        <w:rPr>
          <w:spacing w:val="-20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-21"/>
          <w:w w:val="115"/>
        </w:rPr>
        <w:t> </w:t>
      </w:r>
      <w:r>
        <w:rPr>
          <w:w w:val="115"/>
        </w:rPr>
        <w:t>that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21"/>
          <w:w w:val="115"/>
        </w:rPr>
        <w:t> </w:t>
      </w:r>
      <w:r>
        <w:rPr>
          <w:w w:val="115"/>
        </w:rPr>
        <w:t>tend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give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1"/>
          <w:w w:val="115"/>
        </w:rPr>
        <w:t> </w:t>
      </w:r>
      <w:r>
        <w:rPr>
          <w:w w:val="115"/>
        </w:rPr>
        <w:t>better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prediction</w:t>
      </w:r>
      <w:r>
        <w:rPr>
          <w:spacing w:val="-21"/>
          <w:w w:val="115"/>
        </w:rPr>
        <w:t> </w:t>
      </w:r>
      <w:r>
        <w:rPr>
          <w:w w:val="115"/>
        </w:rPr>
        <w:t>compare</w:t>
      </w:r>
      <w:r>
        <w:rPr>
          <w:spacing w:val="51"/>
          <w:w w:val="111"/>
        </w:rPr>
        <w:t> </w:t>
      </w:r>
      <w:r>
        <w:rPr>
          <w:w w:val="115"/>
        </w:rPr>
        <w:t>to</w:t>
      </w:r>
      <w:r>
        <w:rPr>
          <w:spacing w:val="-33"/>
          <w:w w:val="115"/>
        </w:rPr>
        <w:t> </w:t>
      </w:r>
      <w:r>
        <w:rPr>
          <w:spacing w:val="1"/>
          <w:w w:val="115"/>
        </w:rPr>
        <w:t>no-pooling</w:t>
      </w:r>
      <w:r>
        <w:rPr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-32"/>
          <w:w w:val="115"/>
        </w:rPr>
        <w:t> </w:t>
      </w:r>
      <w:r>
        <w:rPr>
          <w:w w:val="115"/>
        </w:rPr>
        <w:t>complete-pooling</w:t>
      </w:r>
      <w:r>
        <w:rPr>
          <w:spacing w:val="-32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33"/>
          <w:w w:val="115"/>
        </w:rPr>
        <w:t> </w:t>
      </w:r>
      <w:r>
        <w:rPr>
          <w:w w:val="115"/>
        </w:rPr>
        <w:t>in</w:t>
      </w:r>
      <w:r>
        <w:rPr>
          <w:spacing w:val="-32"/>
          <w:w w:val="115"/>
        </w:rPr>
        <w:t> </w:t>
      </w:r>
      <w:r>
        <w:rPr>
          <w:w w:val="115"/>
        </w:rPr>
        <w:t>all</w:t>
      </w:r>
      <w:r>
        <w:rPr>
          <w:spacing w:val="-32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32"/>
          <w:w w:val="115"/>
        </w:rPr>
        <w:t> </w:t>
      </w:r>
      <w:hyperlink w:history="true" w:anchor="_bookmark184">
        <w:r>
          <w:rPr>
            <w:w w:val="115"/>
          </w:rPr>
          <w:t>(Gelman,</w:t>
        </w:r>
      </w:hyperlink>
      <w:r>
        <w:rPr>
          <w:spacing w:val="-32"/>
          <w:w w:val="115"/>
        </w:rPr>
        <w:t> </w:t>
      </w:r>
      <w:hyperlink w:history="true" w:anchor="_bookmark184">
        <w:r>
          <w:rPr>
            <w:w w:val="115"/>
          </w:rPr>
          <w:t>2006;</w:t>
        </w:r>
      </w:hyperlink>
      <w:r>
        <w:rPr>
          <w:spacing w:val="-32"/>
          <w:w w:val="115"/>
        </w:rPr>
        <w:t> </w:t>
      </w:r>
      <w:hyperlink w:history="true" w:anchor="_bookmark186">
        <w:r>
          <w:rPr>
            <w:w w:val="115"/>
          </w:rPr>
          <w:t>Gelman</w:t>
        </w:r>
        <w:r>
          <w:rPr>
            <w:spacing w:val="-32"/>
            <w:w w:val="115"/>
          </w:rPr>
          <w:t> </w:t>
        </w:r>
        <w:r>
          <w:rPr>
            <w:w w:val="115"/>
          </w:rPr>
          <w:t>and</w:t>
        </w:r>
      </w:hyperlink>
      <w:r>
        <w:rPr>
          <w:spacing w:val="40"/>
          <w:w w:val="114"/>
        </w:rPr>
        <w:t> </w:t>
      </w:r>
      <w:hyperlink w:history="true" w:anchor="_bookmark186">
        <w:r>
          <w:rPr>
            <w:w w:val="115"/>
          </w:rPr>
          <w:t>Hill,</w:t>
        </w:r>
      </w:hyperlink>
      <w:r>
        <w:rPr>
          <w:spacing w:val="-22"/>
          <w:w w:val="115"/>
        </w:rPr>
        <w:t> </w:t>
      </w:r>
      <w:hyperlink w:history="true" w:anchor="_bookmark186">
        <w:r>
          <w:rPr>
            <w:w w:val="115"/>
          </w:rPr>
          <w:t>2007;</w:t>
        </w:r>
      </w:hyperlink>
      <w:r>
        <w:rPr>
          <w:spacing w:val="-22"/>
          <w:w w:val="115"/>
        </w:rPr>
        <w:t> </w:t>
      </w:r>
      <w:hyperlink w:history="true" w:anchor="_bookmark218">
        <w:r>
          <w:rPr>
            <w:spacing w:val="-2"/>
            <w:w w:val="115"/>
          </w:rPr>
          <w:t>Park</w:t>
        </w:r>
        <w:r>
          <w:rPr>
            <w:spacing w:val="-21"/>
            <w:w w:val="115"/>
          </w:rPr>
          <w:t> </w:t>
        </w:r>
        <w:r>
          <w:rPr>
            <w:w w:val="115"/>
          </w:rPr>
          <w:t>et</w:t>
        </w:r>
        <w:r>
          <w:rPr>
            <w:spacing w:val="-22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-23"/>
          <w:w w:val="115"/>
        </w:rPr>
        <w:t> </w:t>
      </w:r>
      <w:hyperlink w:history="true" w:anchor="_bookmark218">
        <w:r>
          <w:rPr>
            <w:w w:val="115"/>
          </w:rPr>
          <w:t>2004).</w:t>
        </w:r>
        <w:r>
          <w:rPr/>
        </w:r>
      </w:hyperlink>
    </w:p>
    <w:p>
      <w:pPr>
        <w:spacing w:line="240" w:lineRule="auto" w:before="8"/>
        <w:rPr>
          <w:rFonts w:ascii="PMingLiU" w:hAnsi="PMingLiU" w:cs="PMingLiU" w:eastAsia="PMingLiU"/>
          <w:sz w:val="32"/>
          <w:szCs w:val="32"/>
        </w:rPr>
      </w:pPr>
    </w:p>
    <w:p>
      <w:pPr>
        <w:numPr>
          <w:ilvl w:val="2"/>
          <w:numId w:val="11"/>
        </w:numPr>
        <w:tabs>
          <w:tab w:pos="1535" w:val="left" w:leader="none"/>
        </w:tabs>
        <w:spacing w:before="0"/>
        <w:ind w:left="1534" w:right="0" w:hanging="987"/>
        <w:jc w:val="both"/>
        <w:rPr>
          <w:rFonts w:ascii="Georgia" w:hAnsi="Georgia" w:cs="Georgia" w:eastAsia="Georgia"/>
          <w:sz w:val="28"/>
          <w:szCs w:val="28"/>
        </w:rPr>
      </w:pPr>
      <w:bookmarkStart w:name="DIC" w:id="49"/>
      <w:bookmarkEnd w:id="49"/>
      <w:r>
        <w:rPr/>
      </w:r>
      <w:bookmarkStart w:name="_bookmark25" w:id="50"/>
      <w:bookmarkEnd w:id="50"/>
      <w:r>
        <w:rPr/>
      </w:r>
      <w:bookmarkStart w:name="_bookmark25" w:id="51"/>
      <w:bookmarkEnd w:id="51"/>
      <w:r>
        <w:rPr>
          <w:rFonts w:ascii="Georgia"/>
          <w:b/>
          <w:w w:val="105"/>
          <w:sz w:val="28"/>
        </w:rPr>
        <w:t>DIC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46"/>
        <w:ind w:right="154"/>
        <w:jc w:val="both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2"/>
          <w:w w:val="110"/>
        </w:rPr>
        <w:t> </w:t>
      </w:r>
      <w:r>
        <w:rPr>
          <w:w w:val="110"/>
        </w:rPr>
        <w:t>statistics,</w:t>
      </w:r>
      <w:r>
        <w:rPr>
          <w:spacing w:val="4"/>
          <w:w w:val="110"/>
        </w:rPr>
        <w:t> </w:t>
      </w:r>
      <w:r>
        <w:rPr>
          <w:w w:val="110"/>
        </w:rPr>
        <w:t>deviance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often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aluates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goodness-of-fi</w:t>
      </w:r>
      <w:r>
        <w:rPr>
          <w:spacing w:val="13"/>
          <w:w w:val="110"/>
        </w:rPr>
        <w:t> </w:t>
      </w:r>
      <w:r>
        <w:rPr>
          <w:w w:val="110"/>
        </w:rPr>
        <w:t>statistic</w:t>
      </w:r>
      <w:r>
        <w:rPr>
          <w:spacing w:val="41"/>
          <w:w w:val="115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spacing w:val="1"/>
          <w:w w:val="110"/>
        </w:rPr>
        <w:t>model.</w:t>
      </w:r>
      <w:r>
        <w:rPr>
          <w:spacing w:val="39"/>
          <w:w w:val="110"/>
        </w:rPr>
        <w:t> </w:t>
      </w:r>
      <w:hyperlink w:history="true" w:anchor="_bookmark232">
        <w:r>
          <w:rPr>
            <w:w w:val="110"/>
          </w:rPr>
          <w:t>Spiegelhalter</w:t>
        </w:r>
        <w:r>
          <w:rPr>
            <w:spacing w:val="35"/>
            <w:w w:val="110"/>
          </w:rPr>
          <w:t> </w:t>
        </w:r>
        <w:r>
          <w:rPr>
            <w:w w:val="110"/>
          </w:rPr>
          <w:t>et</w:t>
        </w:r>
        <w:r>
          <w:rPr>
            <w:spacing w:val="37"/>
            <w:w w:val="110"/>
          </w:rPr>
          <w:t> </w:t>
        </w:r>
        <w:r>
          <w:rPr>
            <w:w w:val="110"/>
          </w:rPr>
          <w:t>al.</w:t>
        </w:r>
      </w:hyperlink>
      <w:r>
        <w:rPr>
          <w:spacing w:val="37"/>
          <w:w w:val="110"/>
        </w:rPr>
        <w:t> </w:t>
      </w:r>
      <w:hyperlink w:history="true" w:anchor="_bookmark232">
        <w:r>
          <w:rPr>
            <w:w w:val="110"/>
          </w:rPr>
          <w:t>(2002)</w:t>
        </w:r>
      </w:hyperlink>
      <w:r>
        <w:rPr>
          <w:spacing w:val="37"/>
          <w:w w:val="110"/>
        </w:rPr>
        <w:t> </w:t>
      </w:r>
      <w:r>
        <w:rPr>
          <w:w w:val="110"/>
        </w:rPr>
        <w:t>has</w:t>
      </w:r>
      <w:r>
        <w:rPr>
          <w:spacing w:val="37"/>
          <w:w w:val="110"/>
        </w:rPr>
        <w:t> </w:t>
      </w:r>
      <w:r>
        <w:rPr>
          <w:w w:val="110"/>
        </w:rPr>
        <w:t>proposed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idea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using</w:t>
      </w:r>
      <w:r>
        <w:rPr>
          <w:spacing w:val="37"/>
          <w:w w:val="110"/>
        </w:rPr>
        <w:t> </w:t>
      </w:r>
      <w:r>
        <w:rPr>
          <w:w w:val="110"/>
        </w:rPr>
        <w:t>deviance</w:t>
      </w:r>
      <w:r>
        <w:rPr>
          <w:spacing w:val="26"/>
          <w:w w:val="111"/>
        </w:rPr>
        <w:t> </w:t>
      </w:r>
      <w:r>
        <w:rPr>
          <w:w w:val="110"/>
        </w:rPr>
        <w:t>information</w:t>
      </w:r>
      <w:r>
        <w:rPr>
          <w:spacing w:val="-18"/>
          <w:w w:val="110"/>
        </w:rPr>
        <w:t> </w:t>
      </w:r>
      <w:r>
        <w:rPr>
          <w:w w:val="110"/>
        </w:rPr>
        <w:t>criterion</w:t>
      </w:r>
      <w:r>
        <w:rPr>
          <w:spacing w:val="-17"/>
          <w:w w:val="110"/>
        </w:rPr>
        <w:t> </w:t>
      </w:r>
      <w:r>
        <w:rPr>
          <w:w w:val="110"/>
        </w:rPr>
        <w:t>(DIC)</w:t>
      </w:r>
      <w:r>
        <w:rPr>
          <w:spacing w:val="-18"/>
          <w:w w:val="110"/>
        </w:rPr>
        <w:t> </w:t>
      </w:r>
      <w:r>
        <w:rPr>
          <w:w w:val="110"/>
        </w:rPr>
        <w:t>as</w:t>
      </w:r>
      <w:r>
        <w:rPr>
          <w:spacing w:val="-17"/>
          <w:w w:val="110"/>
        </w:rPr>
        <w:t> </w:t>
      </w:r>
      <w:r>
        <w:rPr>
          <w:w w:val="110"/>
        </w:rPr>
        <w:t>a</w:t>
      </w:r>
      <w:r>
        <w:rPr>
          <w:spacing w:val="-17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ol</w:t>
      </w:r>
      <w:r>
        <w:rPr>
          <w:spacing w:val="-17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goodness-of-fi</w:t>
      </w:r>
      <w:r>
        <w:rPr>
          <w:spacing w:val="48"/>
          <w:w w:val="110"/>
        </w:rPr>
        <w:t> </w:t>
      </w:r>
      <w:r>
        <w:rPr>
          <w:w w:val="110"/>
        </w:rPr>
        <w:t>comparison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260"/>
        </w:sectPr>
      </w:pPr>
    </w:p>
    <w:p>
      <w:pPr>
        <w:pStyle w:val="BodyText"/>
        <w:tabs>
          <w:tab w:pos="3116" w:val="left" w:leader="none"/>
        </w:tabs>
        <w:spacing w:line="318" w:lineRule="exact" w:before="12"/>
        <w:ind w:right="0"/>
        <w:jc w:val="left"/>
      </w:pPr>
      <w:r>
        <w:rPr>
          <w:w w:val="115"/>
        </w:rPr>
        <w:t>m</w:t>
      </w:r>
      <w:r>
        <w:rPr>
          <w:spacing w:val="6"/>
          <w:w w:val="115"/>
        </w:rPr>
        <w:t>o</w:t>
      </w:r>
      <w:r>
        <w:rPr>
          <w:w w:val="115"/>
        </w:rPr>
        <w:t>dels.</w:t>
      </w:r>
      <w:r>
        <w:rPr>
          <w:spacing w:val="40"/>
          <w:w w:val="115"/>
        </w:rPr>
        <w:t> </w:t>
      </w:r>
      <w:r>
        <w:rPr>
          <w:w w:val="115"/>
        </w:rPr>
        <w:t>DIC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defi</w:t>
        <w:tab/>
        <w:t>as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ex</w:t>
      </w:r>
      <w:r>
        <w:rPr>
          <w:spacing w:val="6"/>
          <w:w w:val="115"/>
        </w:rPr>
        <w:t>p</w:t>
      </w:r>
      <w:r>
        <w:rPr>
          <w:w w:val="115"/>
        </w:rPr>
        <w:t>ected</w:t>
      </w:r>
      <w:r>
        <w:rPr>
          <w:spacing w:val="21"/>
          <w:w w:val="115"/>
        </w:rPr>
        <w:t> </w:t>
      </w:r>
      <w:r>
        <w:rPr>
          <w:w w:val="115"/>
        </w:rPr>
        <w:t>deviance</w:t>
      </w:r>
      <w:r>
        <w:rPr>
          <w:spacing w:val="20"/>
          <w:w w:val="115"/>
        </w:rPr>
        <w:t> </w:t>
      </w:r>
      <w:r>
        <w:rPr>
          <w:rFonts w:ascii="Arial" w:hAnsi="Arial"/>
          <w:i/>
          <w:spacing w:val="-144"/>
          <w:w w:val="115"/>
        </w:rPr>
        <w:t>D</w:t>
      </w:r>
      <w:r>
        <w:rPr>
          <w:w w:val="115"/>
          <w:position w:val="6"/>
        </w:rPr>
        <w:t>¯</w:t>
      </w:r>
      <w:r>
        <w:rPr>
          <w:w w:val="166"/>
          <w:position w:val="6"/>
        </w:rPr>
        <w:t> </w:t>
      </w:r>
      <w:r>
        <w:rPr>
          <w:w w:val="115"/>
        </w:rPr>
        <w:t>parameters</w:t>
      </w:r>
      <w:r>
        <w:rPr>
          <w:spacing w:val="-20"/>
          <w:w w:val="115"/>
        </w:rPr>
        <w:t> </w:t>
      </w:r>
      <w:r>
        <w:rPr>
          <w:w w:val="115"/>
        </w:rPr>
        <w:t>in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8"/>
          <w:w w:val="115"/>
        </w:rPr>
        <w:t> </w:t>
      </w:r>
      <w:r>
        <w:rPr>
          <w:rFonts w:ascii="Arial" w:hAnsi="Arial"/>
          <w:i/>
          <w:spacing w:val="2"/>
          <w:w w:val="115"/>
        </w:rPr>
        <w:t>pD</w:t>
      </w:r>
      <w:r>
        <w:rPr>
          <w:spacing w:val="2"/>
          <w:w w:val="115"/>
        </w:rPr>
        <w:t>.</w:t>
      </w:r>
      <w:r>
        <w:rPr/>
      </w:r>
    </w:p>
    <w:p>
      <w:pPr>
        <w:pStyle w:val="BodyText"/>
        <w:spacing w:line="240" w:lineRule="auto" w:before="1"/>
        <w:ind w:left="83" w:right="0"/>
        <w:jc w:val="left"/>
      </w:pPr>
      <w:r>
        <w:rPr>
          <w:w w:val="115"/>
        </w:rPr>
        <w:br w:type="column"/>
      </w:r>
      <w:r>
        <w:rPr>
          <w:w w:val="115"/>
        </w:rPr>
        <w:t>plus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r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260"/>
          <w:cols w:num="2" w:equalWidth="0">
            <w:col w:w="6022" w:space="40"/>
            <w:col w:w="3198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spacing w:after="0" w:line="240" w:lineRule="auto"/>
        <w:rPr>
          <w:rFonts w:ascii="PMingLiU" w:hAnsi="PMingLiU" w:cs="PMingLiU" w:eastAsia="PMingLiU"/>
          <w:sz w:val="18"/>
          <w:szCs w:val="18"/>
        </w:rPr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0" w:lineRule="auto" w:before="206"/>
        <w:ind w:left="898" w:right="0"/>
        <w:jc w:val="left"/>
      </w:pP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also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equiv</w:t>
      </w:r>
      <w:r>
        <w:rPr>
          <w:spacing w:val="-2"/>
          <w:w w:val="110"/>
        </w:rPr>
        <w:t>alent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/>
      </w:r>
    </w:p>
    <w:p>
      <w:pPr>
        <w:tabs>
          <w:tab w:pos="4870" w:val="left" w:leader="none"/>
        </w:tabs>
        <w:spacing w:before="13"/>
        <w:ind w:left="382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w w:val="120"/>
        </w:rPr>
        <w:br w:type="column"/>
      </w:r>
      <w:r>
        <w:rPr>
          <w:rFonts w:ascii="Arial" w:hAnsi="Arial"/>
          <w:i/>
          <w:spacing w:val="6"/>
          <w:w w:val="120"/>
          <w:sz w:val="24"/>
        </w:rPr>
        <w:t>D</w:t>
      </w:r>
      <w:r>
        <w:rPr>
          <w:rFonts w:ascii="Arial" w:hAnsi="Arial"/>
          <w:i/>
          <w:spacing w:val="14"/>
          <w:w w:val="120"/>
          <w:sz w:val="24"/>
        </w:rPr>
        <w:t>I</w:t>
      </w:r>
      <w:r>
        <w:rPr>
          <w:rFonts w:ascii="Arial" w:hAnsi="Arial"/>
          <w:i/>
          <w:w w:val="120"/>
          <w:sz w:val="24"/>
        </w:rPr>
        <w:t>C</w:t>
      </w:r>
      <w:r>
        <w:rPr>
          <w:rFonts w:ascii="Arial" w:hAnsi="Arial"/>
          <w:i/>
          <w:spacing w:val="-2"/>
          <w:w w:val="120"/>
          <w:sz w:val="24"/>
        </w:rPr>
        <w:t> </w:t>
      </w:r>
      <w:r>
        <w:rPr>
          <w:rFonts w:ascii="PMingLiU" w:hAnsi="PMingLiU"/>
          <w:w w:val="120"/>
          <w:sz w:val="24"/>
        </w:rPr>
        <w:t>=</w:t>
      </w:r>
      <w:r>
        <w:rPr>
          <w:rFonts w:ascii="PMingLiU" w:hAnsi="PMingLiU"/>
          <w:spacing w:val="-11"/>
          <w:w w:val="120"/>
          <w:sz w:val="24"/>
        </w:rPr>
        <w:t> </w:t>
      </w:r>
      <w:r>
        <w:rPr>
          <w:rFonts w:ascii="Arial" w:hAnsi="Arial"/>
          <w:i/>
          <w:spacing w:val="-150"/>
          <w:w w:val="120"/>
          <w:sz w:val="24"/>
        </w:rPr>
        <w:t>D</w:t>
      </w:r>
      <w:r>
        <w:rPr>
          <w:rFonts w:ascii="PMingLiU" w:hAnsi="PMingLiU"/>
          <w:w w:val="120"/>
          <w:position w:val="6"/>
          <w:sz w:val="24"/>
        </w:rPr>
        <w:t>¯</w:t>
      </w:r>
      <w:r>
        <w:rPr>
          <w:rFonts w:ascii="PMingLiU" w:hAnsi="PMingLiU"/>
          <w:spacing w:val="2"/>
          <w:w w:val="120"/>
          <w:position w:val="6"/>
          <w:sz w:val="24"/>
        </w:rPr>
        <w:t> </w:t>
      </w:r>
      <w:r>
        <w:rPr>
          <w:rFonts w:ascii="PMingLiU" w:hAnsi="PMingLiU"/>
          <w:w w:val="120"/>
          <w:sz w:val="24"/>
        </w:rPr>
        <w:t>+</w:t>
      </w:r>
      <w:r>
        <w:rPr>
          <w:rFonts w:ascii="PMingLiU" w:hAnsi="PMingLiU"/>
          <w:spacing w:val="-25"/>
          <w:w w:val="120"/>
          <w:sz w:val="24"/>
        </w:rPr>
        <w:t> </w:t>
      </w:r>
      <w:r>
        <w:rPr>
          <w:rFonts w:ascii="Arial" w:hAnsi="Arial"/>
          <w:i/>
          <w:spacing w:val="39"/>
          <w:w w:val="115"/>
          <w:sz w:val="24"/>
        </w:rPr>
        <w:t>P</w:t>
      </w:r>
      <w:r>
        <w:rPr>
          <w:rFonts w:ascii="Arial" w:hAnsi="Arial"/>
          <w:i/>
          <w:w w:val="115"/>
          <w:sz w:val="24"/>
        </w:rPr>
        <w:t>d</w:t>
        <w:tab/>
      </w:r>
      <w:r>
        <w:rPr>
          <w:rFonts w:ascii="PMingLiU" w:hAnsi="PMingLiU"/>
          <w:w w:val="120"/>
          <w:sz w:val="24"/>
        </w:rPr>
        <w:t>(1.11)</w:t>
      </w:r>
      <w:r>
        <w:rPr>
          <w:rFonts w:ascii="PMingLiU" w:hAnsi="PMingLiU"/>
          <w:sz w:val="24"/>
        </w:rPr>
      </w:r>
    </w:p>
    <w:p>
      <w:pPr>
        <w:spacing w:after="0"/>
        <w:jc w:val="left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720" w:right="1260"/>
          <w:cols w:num="2" w:equalWidth="0">
            <w:col w:w="3594" w:space="40"/>
            <w:col w:w="5626"/>
          </w:cols>
        </w:sectPr>
      </w:pPr>
    </w:p>
    <w:p>
      <w:pPr>
        <w:spacing w:line="240" w:lineRule="auto" w:before="4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8504" w:val="left" w:leader="none"/>
        </w:tabs>
        <w:spacing w:before="16"/>
        <w:ind w:left="3809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/>
          <w:i/>
          <w:spacing w:val="6"/>
          <w:w w:val="115"/>
          <w:sz w:val="24"/>
        </w:rPr>
        <w:t>D</w:t>
      </w:r>
      <w:r>
        <w:rPr>
          <w:rFonts w:ascii="Arial" w:hAnsi="Arial"/>
          <w:i/>
          <w:spacing w:val="14"/>
          <w:w w:val="115"/>
          <w:sz w:val="24"/>
        </w:rPr>
        <w:t>I</w:t>
      </w:r>
      <w:r>
        <w:rPr>
          <w:rFonts w:ascii="Arial" w:hAnsi="Arial"/>
          <w:i/>
          <w:w w:val="115"/>
          <w:sz w:val="24"/>
        </w:rPr>
        <w:t>C</w:t>
      </w:r>
      <w:r>
        <w:rPr>
          <w:rFonts w:ascii="Arial" w:hAnsi="Arial"/>
          <w:i/>
          <w:spacing w:val="3"/>
          <w:w w:val="115"/>
          <w:sz w:val="24"/>
        </w:rPr>
        <w:t> </w:t>
      </w:r>
      <w:r>
        <w:rPr>
          <w:rFonts w:ascii="PMingLiU" w:hAnsi="PMingLiU"/>
          <w:w w:val="120"/>
          <w:sz w:val="24"/>
        </w:rPr>
        <w:t>=</w:t>
      </w:r>
      <w:r>
        <w:rPr>
          <w:rFonts w:ascii="PMingLiU" w:hAnsi="PMingLiU"/>
          <w:spacing w:val="-11"/>
          <w:w w:val="120"/>
          <w:sz w:val="24"/>
        </w:rPr>
        <w:t> </w:t>
      </w:r>
      <w:r>
        <w:rPr>
          <w:rFonts w:ascii="Arial" w:hAnsi="Arial"/>
          <w:i/>
          <w:spacing w:val="6"/>
          <w:w w:val="115"/>
          <w:sz w:val="24"/>
        </w:rPr>
        <w:t>D</w:t>
      </w:r>
      <w:r>
        <w:rPr>
          <w:rFonts w:ascii="PMingLiU" w:hAnsi="PMingLiU"/>
          <w:w w:val="115"/>
          <w:sz w:val="24"/>
        </w:rPr>
        <w:t>(</w:t>
      </w:r>
      <w:r>
        <w:rPr>
          <w:rFonts w:ascii="Arial" w:hAnsi="Arial"/>
          <w:i/>
          <w:spacing w:val="-127"/>
          <w:w w:val="115"/>
          <w:sz w:val="24"/>
        </w:rPr>
        <w:t>θ</w:t>
      </w:r>
      <w:r>
        <w:rPr>
          <w:rFonts w:ascii="PMingLiU" w:hAnsi="PMingLiU"/>
          <w:spacing w:val="-15"/>
          <w:w w:val="115"/>
          <w:position w:val="6"/>
          <w:sz w:val="24"/>
        </w:rPr>
        <w:t>¯</w:t>
      </w:r>
      <w:r>
        <w:rPr>
          <w:rFonts w:ascii="PMingLiU" w:hAnsi="PMingLiU"/>
          <w:w w:val="115"/>
          <w:sz w:val="24"/>
        </w:rPr>
        <w:t>)</w:t>
      </w:r>
      <w:r>
        <w:rPr>
          <w:rFonts w:ascii="PMingLiU" w:hAnsi="PMingLiU"/>
          <w:spacing w:val="-21"/>
          <w:w w:val="115"/>
          <w:sz w:val="24"/>
        </w:rPr>
        <w:t> </w:t>
      </w:r>
      <w:r>
        <w:rPr>
          <w:rFonts w:ascii="PMingLiU" w:hAnsi="PMingLiU"/>
          <w:w w:val="120"/>
          <w:sz w:val="24"/>
        </w:rPr>
        <w:t>+</w:t>
      </w:r>
      <w:r>
        <w:rPr>
          <w:rFonts w:ascii="PMingLiU" w:hAnsi="PMingLiU"/>
          <w:spacing w:val="-24"/>
          <w:w w:val="120"/>
          <w:sz w:val="24"/>
        </w:rPr>
        <w:t> </w:t>
      </w:r>
      <w:r>
        <w:rPr>
          <w:rFonts w:ascii="PMingLiU" w:hAnsi="PMingLiU"/>
          <w:w w:val="115"/>
          <w:sz w:val="24"/>
        </w:rPr>
        <w:t>2</w:t>
      </w:r>
      <w:r>
        <w:rPr>
          <w:rFonts w:ascii="Arial" w:hAnsi="Arial"/>
          <w:i/>
          <w:spacing w:val="39"/>
          <w:w w:val="115"/>
          <w:sz w:val="24"/>
        </w:rPr>
        <w:t>P</w:t>
      </w:r>
      <w:r>
        <w:rPr>
          <w:rFonts w:ascii="Arial" w:hAnsi="Arial"/>
          <w:i/>
          <w:w w:val="115"/>
          <w:sz w:val="24"/>
        </w:rPr>
        <w:t>d</w:t>
        <w:tab/>
      </w:r>
      <w:r>
        <w:rPr>
          <w:rFonts w:ascii="PMingLiU" w:hAnsi="PMingLiU"/>
          <w:w w:val="115"/>
          <w:sz w:val="24"/>
        </w:rPr>
        <w:t>(1.12)</w:t>
      </w:r>
      <w:r>
        <w:rPr>
          <w:rFonts w:ascii="PMingLiU" w:hAnsi="PMingLiU"/>
          <w:sz w:val="24"/>
        </w:rPr>
      </w:r>
    </w:p>
    <w:p>
      <w:pPr>
        <w:pStyle w:val="BodyText"/>
        <w:spacing w:line="242" w:lineRule="auto" w:before="130"/>
        <w:ind w:right="123" w:firstLine="351"/>
        <w:jc w:val="left"/>
      </w:pPr>
      <w:r>
        <w:rPr>
          <w:w w:val="110"/>
        </w:rPr>
        <w:t>DIC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s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approximation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deviance,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out-of-sample</w:t>
      </w:r>
      <w:r>
        <w:rPr>
          <w:spacing w:val="27"/>
          <w:w w:val="107"/>
        </w:rPr>
        <w:t> </w:t>
      </w:r>
      <w:r>
        <w:rPr>
          <w:spacing w:val="-1"/>
          <w:w w:val="110"/>
        </w:rPr>
        <w:t>predictiv</w:t>
      </w:r>
      <w:r>
        <w:rPr>
          <w:spacing w:val="-2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error,</w:t>
      </w:r>
      <w:r>
        <w:rPr>
          <w:spacing w:val="35"/>
          <w:w w:val="110"/>
        </w:rPr>
        <w:t> </w:t>
      </w:r>
      <w:r>
        <w:rPr>
          <w:w w:val="110"/>
        </w:rPr>
        <w:t>therefore</w:t>
      </w:r>
      <w:r>
        <w:rPr>
          <w:spacing w:val="32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31"/>
          <w:w w:val="110"/>
        </w:rPr>
        <w:t> </w:t>
      </w:r>
      <w:r>
        <w:rPr>
          <w:w w:val="110"/>
        </w:rPr>
        <w:t>DIC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preferable. 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smaller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598" w:val="left" w:leader="none"/>
        </w:tabs>
        <w:spacing w:line="242" w:lineRule="auto" w:before="13"/>
        <w:ind w:left="109" w:right="513" w:firstLine="27"/>
        <w:jc w:val="both"/>
      </w:pPr>
      <w:r>
        <w:rPr>
          <w:w w:val="115"/>
        </w:rPr>
        <w:t>DIC,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more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accura</w:t>
      </w:r>
      <w:r>
        <w:rPr>
          <w:spacing w:val="-1"/>
          <w:w w:val="115"/>
        </w:rPr>
        <w:t>te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predict</w:t>
      </w:r>
      <w:r>
        <w:rPr>
          <w:spacing w:val="-2"/>
          <w:w w:val="115"/>
        </w:rPr>
        <w:t>ions.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1"/>
          <w:w w:val="115"/>
        </w:rPr>
        <w:t> </w:t>
      </w:r>
      <w:r>
        <w:rPr>
          <w:w w:val="115"/>
        </w:rPr>
        <w:t>DICs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ca</w:t>
      </w:r>
      <w:r>
        <w:rPr>
          <w:spacing w:val="-1"/>
          <w:w w:val="115"/>
        </w:rPr>
        <w:t>n</w:t>
      </w:r>
      <w:r>
        <w:rPr>
          <w:spacing w:val="-1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1"/>
          <w:w w:val="115"/>
        </w:rPr>
        <w:t> </w:t>
      </w:r>
      <w:r>
        <w:rPr>
          <w:w w:val="115"/>
        </w:rPr>
        <w:t>generated</w:t>
      </w:r>
      <w:r>
        <w:rPr>
          <w:spacing w:val="44"/>
          <w:w w:val="112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4"/>
          <w:w w:val="115"/>
        </w:rPr>
        <w:t> </w:t>
      </w:r>
      <w:r>
        <w:rPr>
          <w:w w:val="115"/>
        </w:rPr>
        <w:t>using</w:t>
      </w:r>
      <w:r>
        <w:rPr>
          <w:spacing w:val="18"/>
          <w:w w:val="115"/>
        </w:rPr>
        <w:t> </w:t>
      </w:r>
      <w:r>
        <w:rPr>
          <w:rFonts w:ascii="PMingLiU"/>
          <w:w w:val="115"/>
        </w:rPr>
        <w:t>dic.samples</w:t>
      </w:r>
      <w:r>
        <w:rPr>
          <w:rFonts w:ascii="PMingLiU"/>
          <w:spacing w:val="15"/>
          <w:w w:val="115"/>
        </w:rPr>
        <w:t> </w:t>
      </w:r>
      <w:r>
        <w:rPr>
          <w:w w:val="115"/>
        </w:rPr>
        <w:t>function</w:t>
      </w:r>
      <w:r>
        <w:rPr>
          <w:spacing w:val="16"/>
          <w:w w:val="115"/>
        </w:rPr>
        <w:t> </w:t>
      </w:r>
      <w:r>
        <w:rPr>
          <w:w w:val="115"/>
        </w:rPr>
        <w:t>from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rFonts w:ascii="PMingLiU"/>
          <w:w w:val="120"/>
        </w:rPr>
        <w:t>rjags</w:t>
      </w:r>
      <w:r>
        <w:rPr>
          <w:rFonts w:ascii="PMingLiU"/>
          <w:spacing w:val="11"/>
          <w:w w:val="120"/>
        </w:rPr>
        <w:t> </w:t>
      </w:r>
      <w:r>
        <w:rPr>
          <w:spacing w:val="-4"/>
          <w:w w:val="115"/>
        </w:rPr>
        <w:t>package</w:t>
      </w:r>
      <w:r>
        <w:rPr>
          <w:spacing w:val="15"/>
          <w:w w:val="115"/>
        </w:rPr>
        <w:t> </w:t>
      </w:r>
      <w:r>
        <w:rPr>
          <w:w w:val="115"/>
        </w:rPr>
        <w:t>within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R</w:t>
      </w:r>
      <w:r>
        <w:rPr>
          <w:spacing w:val="15"/>
          <w:w w:val="115"/>
        </w:rPr>
        <w:t> </w:t>
      </w:r>
      <w:r>
        <w:rPr>
          <w:spacing w:val="-3"/>
          <w:w w:val="115"/>
        </w:rPr>
        <w:t>environmen</w:t>
      </w:r>
      <w:r>
        <w:rPr>
          <w:spacing w:val="-2"/>
          <w:w w:val="115"/>
        </w:rPr>
        <w:t>t,</w:t>
      </w:r>
      <w:r>
        <w:rPr>
          <w:spacing w:val="25"/>
          <w:w w:val="132"/>
        </w:rPr>
        <w:t> </w:t>
      </w:r>
      <w:r>
        <w:rPr>
          <w:w w:val="110"/>
        </w:rPr>
        <w:t>The</w:t>
      </w:r>
      <w:r>
        <w:rPr>
          <w:spacing w:val="-18"/>
          <w:w w:val="110"/>
        </w:rPr>
        <w:t> </w:t>
      </w:r>
      <w:r>
        <w:rPr>
          <w:w w:val="110"/>
        </w:rPr>
        <w:t>defi</w:t>
        <w:tab/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rFonts w:ascii="Arial"/>
          <w:i/>
          <w:w w:val="115"/>
        </w:rPr>
        <w:t>pD</w:t>
      </w:r>
      <w:r>
        <w:rPr>
          <w:rFonts w:ascii="Arial"/>
          <w:i/>
          <w:spacing w:val="-12"/>
          <w:w w:val="115"/>
        </w:rPr>
        <w:t> </w:t>
      </w:r>
      <w:r>
        <w:rPr>
          <w:w w:val="115"/>
        </w:rPr>
        <w:t>used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9"/>
          <w:w w:val="115"/>
        </w:rPr>
        <w:t> </w:t>
      </w:r>
      <w:r>
        <w:rPr>
          <w:rFonts w:ascii="PMingLiU"/>
          <w:w w:val="115"/>
        </w:rPr>
        <w:t>dic.samples</w:t>
      </w:r>
      <w:r>
        <w:rPr>
          <w:rFonts w:ascii="PMingLiU"/>
          <w:spacing w:val="-13"/>
          <w:w w:val="115"/>
        </w:rPr>
        <w:t> </w:t>
      </w:r>
      <w:r>
        <w:rPr>
          <w:w w:val="115"/>
        </w:rPr>
        <w:t>function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one</w:t>
      </w:r>
      <w:r>
        <w:rPr>
          <w:spacing w:val="-13"/>
          <w:w w:val="115"/>
        </w:rPr>
        <w:t> </w:t>
      </w:r>
      <w:r>
        <w:rPr>
          <w:w w:val="115"/>
        </w:rPr>
        <w:t>proposed</w:t>
      </w:r>
      <w:r>
        <w:rPr>
          <w:spacing w:val="-12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Plummer</w:t>
      </w:r>
      <w:r>
        <w:rPr>
          <w:spacing w:val="28"/>
          <w:w w:val="111"/>
        </w:rPr>
        <w:t> </w:t>
      </w:r>
      <w:r>
        <w:rPr>
          <w:w w:val="115"/>
        </w:rPr>
        <w:t>(2002).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3"/>
        <w:rPr>
          <w:rFonts w:ascii="PMingLiU" w:hAnsi="PMingLiU" w:cs="PMingLiU" w:eastAsia="PMingLiU"/>
          <w:sz w:val="17"/>
          <w:szCs w:val="17"/>
        </w:rPr>
      </w:pPr>
    </w:p>
    <w:p>
      <w:pPr>
        <w:numPr>
          <w:ilvl w:val="2"/>
          <w:numId w:val="11"/>
        </w:numPr>
        <w:tabs>
          <w:tab w:pos="1124" w:val="left" w:leader="none"/>
        </w:tabs>
        <w:spacing w:before="0"/>
        <w:ind w:left="112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Effective Sample Size" w:id="52"/>
      <w:bookmarkEnd w:id="52"/>
      <w:r>
        <w:rPr/>
      </w:r>
      <w:bookmarkStart w:name="_bookmark26" w:id="53"/>
      <w:bookmarkEnd w:id="53"/>
      <w:r>
        <w:rPr/>
      </w:r>
      <w:bookmarkStart w:name="_bookmark26" w:id="54"/>
      <w:bookmarkEnd w:id="54"/>
      <w:r>
        <w:rPr>
          <w:rFonts w:ascii="Georgia"/>
          <w:b/>
          <w:spacing w:val="-2"/>
          <w:sz w:val="28"/>
        </w:rPr>
        <w:t>Effecti</w:t>
      </w:r>
      <w:r>
        <w:rPr>
          <w:rFonts w:ascii="Georgia"/>
          <w:b/>
          <w:spacing w:val="-2"/>
          <w:sz w:val="28"/>
        </w:rPr>
        <w:t>ve</w:t>
      </w:r>
      <w:r>
        <w:rPr>
          <w:rFonts w:ascii="Georgia"/>
          <w:b/>
          <w:spacing w:val="-25"/>
          <w:sz w:val="28"/>
        </w:rPr>
        <w:t> </w:t>
      </w:r>
      <w:r>
        <w:rPr>
          <w:rFonts w:ascii="Georgia"/>
          <w:b/>
          <w:sz w:val="28"/>
        </w:rPr>
        <w:t>Sample</w:t>
      </w:r>
      <w:r>
        <w:rPr>
          <w:rFonts w:ascii="Georgia"/>
          <w:b/>
          <w:spacing w:val="-24"/>
          <w:sz w:val="28"/>
        </w:rPr>
        <w:t> </w:t>
      </w:r>
      <w:r>
        <w:rPr>
          <w:rFonts w:ascii="Georgia"/>
          <w:b/>
          <w:sz w:val="28"/>
        </w:rPr>
        <w:t>Size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86"/>
        <w:ind w:left="128" w:right="512"/>
        <w:jc w:val="both"/>
      </w:pP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idea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effective</w:t>
      </w:r>
      <w:r>
        <w:rPr>
          <w:spacing w:val="34"/>
          <w:w w:val="110"/>
        </w:rPr>
        <w:t> </w:t>
      </w:r>
      <w:r>
        <w:rPr>
          <w:w w:val="110"/>
        </w:rPr>
        <w:t>sample</w:t>
      </w:r>
      <w:r>
        <w:rPr>
          <w:spacing w:val="36"/>
          <w:w w:val="110"/>
        </w:rPr>
        <w:t> </w:t>
      </w:r>
      <w:r>
        <w:rPr>
          <w:w w:val="110"/>
        </w:rPr>
        <w:t>size</w:t>
      </w:r>
      <w:r>
        <w:rPr>
          <w:spacing w:val="35"/>
          <w:w w:val="110"/>
        </w:rPr>
        <w:t> </w:t>
      </w:r>
      <w:r>
        <w:rPr>
          <w:w w:val="110"/>
        </w:rPr>
        <w:t>(ESS)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unit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converts</w:t>
      </w:r>
      <w:r>
        <w:rPr>
          <w:spacing w:val="36"/>
          <w:w w:val="110"/>
        </w:rPr>
        <w:t> </w:t>
      </w:r>
      <w:r>
        <w:rPr>
          <w:w w:val="110"/>
        </w:rPr>
        <w:t>dependent</w:t>
      </w:r>
      <w:r>
        <w:rPr>
          <w:spacing w:val="27"/>
          <w:w w:val="147"/>
        </w:rPr>
        <w:t> </w:t>
      </w:r>
      <w:r>
        <w:rPr>
          <w:w w:val="110"/>
        </w:rPr>
        <w:t>samples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in</w:t>
      </w:r>
      <w:r>
        <w:rPr>
          <w:spacing w:val="-2"/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units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independent</w:t>
      </w:r>
      <w:r>
        <w:rPr>
          <w:spacing w:val="4"/>
          <w:w w:val="110"/>
        </w:rPr>
        <w:t> </w:t>
      </w:r>
      <w:r>
        <w:rPr>
          <w:w w:val="110"/>
        </w:rPr>
        <w:t>samples.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ESS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estimate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26"/>
          <w:w w:val="98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sample</w:t>
      </w:r>
      <w:r>
        <w:rPr>
          <w:spacing w:val="14"/>
          <w:w w:val="110"/>
        </w:rPr>
        <w:t> </w:t>
      </w:r>
      <w:r>
        <w:rPr>
          <w:w w:val="110"/>
        </w:rPr>
        <w:t>size</w:t>
      </w:r>
      <w:r>
        <w:rPr>
          <w:spacing w:val="14"/>
          <w:w w:val="110"/>
        </w:rPr>
        <w:t> </w:t>
      </w:r>
      <w:r>
        <w:rPr>
          <w:w w:val="110"/>
        </w:rPr>
        <w:t>required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achiev</w:t>
      </w:r>
      <w:r>
        <w:rPr>
          <w:spacing w:val="-3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same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precision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sample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26"/>
          <w:w w:val="117"/>
        </w:rPr>
        <w:t> </w:t>
      </w:r>
      <w:r>
        <w:rPr>
          <w:w w:val="110"/>
        </w:rPr>
        <w:t>simple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7"/>
          <w:w w:val="110"/>
        </w:rPr>
        <w:t> </w:t>
      </w:r>
      <w:r>
        <w:rPr>
          <w:w w:val="110"/>
        </w:rPr>
        <w:t>sample.</w:t>
      </w:r>
      <w:r>
        <w:rPr>
          <w:spacing w:val="15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highly</w:t>
      </w:r>
      <w:r>
        <w:rPr>
          <w:spacing w:val="-8"/>
          <w:w w:val="110"/>
        </w:rPr>
        <w:t> </w:t>
      </w:r>
      <w:r>
        <w:rPr>
          <w:w w:val="110"/>
        </w:rPr>
        <w:t>correlated</w:t>
      </w:r>
      <w:r>
        <w:rPr>
          <w:spacing w:val="-6"/>
          <w:w w:val="110"/>
        </w:rPr>
        <w:t> </w:t>
      </w:r>
      <w:r>
        <w:rPr>
          <w:w w:val="110"/>
        </w:rPr>
        <w:t>samples,</w:t>
      </w:r>
      <w:r>
        <w:rPr>
          <w:spacing w:val="-7"/>
          <w:w w:val="110"/>
        </w:rPr>
        <w:t> </w:t>
      </w:r>
      <w:r>
        <w:rPr>
          <w:w w:val="110"/>
        </w:rPr>
        <w:t>1,000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05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Mark</w:t>
      </w:r>
      <w:r>
        <w:rPr>
          <w:spacing w:val="-4"/>
          <w:w w:val="110"/>
        </w:rPr>
        <w:t>ov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hain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equiv</w:t>
      </w:r>
      <w:r>
        <w:rPr>
          <w:spacing w:val="-2"/>
          <w:w w:val="110"/>
        </w:rPr>
        <w:t>alent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100</w:t>
      </w:r>
      <w:r>
        <w:rPr>
          <w:spacing w:val="7"/>
          <w:w w:val="110"/>
        </w:rPr>
        <w:t> </w:t>
      </w:r>
      <w:r>
        <w:rPr>
          <w:w w:val="110"/>
        </w:rPr>
        <w:t>independent</w:t>
      </w:r>
      <w:r>
        <w:rPr>
          <w:spacing w:val="8"/>
          <w:w w:val="110"/>
        </w:rPr>
        <w:t> </w:t>
      </w:r>
      <w:r>
        <w:rPr>
          <w:w w:val="110"/>
        </w:rPr>
        <w:t>samples.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case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28"/>
          <w:w w:val="115"/>
        </w:rPr>
        <w:t> </w:t>
      </w:r>
      <w:r>
        <w:rPr>
          <w:spacing w:val="-3"/>
          <w:w w:val="110"/>
        </w:rPr>
        <w:t>weakly</w:t>
      </w:r>
      <w:r>
        <w:rPr>
          <w:spacing w:val="2"/>
          <w:w w:val="110"/>
        </w:rPr>
        <w:t> </w:t>
      </w:r>
      <w:r>
        <w:rPr>
          <w:w w:val="110"/>
        </w:rPr>
        <w:t>correlated</w:t>
      </w:r>
      <w:r>
        <w:rPr>
          <w:spacing w:val="3"/>
          <w:w w:val="110"/>
        </w:rPr>
        <w:t> </w:t>
      </w:r>
      <w:r>
        <w:rPr>
          <w:w w:val="110"/>
        </w:rPr>
        <w:t>sample,</w:t>
      </w:r>
      <w:r>
        <w:rPr>
          <w:spacing w:val="3"/>
          <w:w w:val="110"/>
        </w:rPr>
        <w:t> </w:t>
      </w:r>
      <w:r>
        <w:rPr>
          <w:w w:val="110"/>
        </w:rPr>
        <w:t>1000</w:t>
      </w:r>
      <w:r>
        <w:rPr>
          <w:spacing w:val="2"/>
          <w:w w:val="110"/>
        </w:rPr>
        <w:t> </w:t>
      </w:r>
      <w:r>
        <w:rPr>
          <w:w w:val="110"/>
        </w:rPr>
        <w:t>samples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Mark</w:t>
      </w:r>
      <w:r>
        <w:rPr>
          <w:spacing w:val="-4"/>
          <w:w w:val="110"/>
        </w:rPr>
        <w:t>ov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hain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"/>
          <w:w w:val="110"/>
        </w:rPr>
        <w:t> </w:t>
      </w:r>
      <w:r>
        <w:rPr>
          <w:w w:val="110"/>
        </w:rPr>
        <w:t>only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equiv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len</w:t>
      </w:r>
      <w:r>
        <w:rPr>
          <w:spacing w:val="-3"/>
          <w:w w:val="110"/>
        </w:rPr>
        <w:t>t</w:t>
      </w:r>
      <w:r>
        <w:rPr>
          <w:spacing w:val="43"/>
          <w:w w:val="143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300</w:t>
      </w:r>
      <w:r>
        <w:rPr>
          <w:spacing w:val="-6"/>
          <w:w w:val="110"/>
        </w:rPr>
        <w:t> </w:t>
      </w:r>
      <w:r>
        <w:rPr>
          <w:w w:val="110"/>
        </w:rPr>
        <w:t>independent</w:t>
      </w:r>
      <w:r>
        <w:rPr>
          <w:spacing w:val="-4"/>
          <w:w w:val="110"/>
        </w:rPr>
        <w:t> </w:t>
      </w:r>
      <w:r>
        <w:rPr>
          <w:w w:val="110"/>
        </w:rPr>
        <w:t>samples</w:t>
      </w:r>
      <w:r>
        <w:rPr>
          <w:spacing w:val="-5"/>
          <w:w w:val="110"/>
        </w:rPr>
        <w:t> </w:t>
      </w:r>
      <w:r>
        <w:rPr>
          <w:w w:val="110"/>
        </w:rPr>
        <w:t>(C</w:t>
      </w:r>
      <w:hyperlink w:history="true" w:anchor="_bookmark177">
        <w:r>
          <w:rPr>
            <w:w w:val="110"/>
          </w:rPr>
          <w:t>ook,</w:t>
        </w:r>
      </w:hyperlink>
      <w:r>
        <w:rPr>
          <w:spacing w:val="-5"/>
          <w:w w:val="110"/>
        </w:rPr>
        <w:t> </w:t>
      </w:r>
      <w:hyperlink w:history="true" w:anchor="_bookmark177">
        <w:r>
          <w:rPr>
            <w:w w:val="110"/>
          </w:rPr>
          <w:t>2017;</w:t>
        </w:r>
      </w:hyperlink>
      <w:r>
        <w:rPr>
          <w:spacing w:val="-4"/>
          <w:w w:val="110"/>
        </w:rPr>
        <w:t> </w:t>
      </w:r>
      <w:hyperlink w:history="true" w:anchor="_bookmark201">
        <w:r>
          <w:rPr>
            <w:w w:val="110"/>
          </w:rPr>
          <w:t>Kass</w:t>
        </w:r>
        <w:r>
          <w:rPr>
            <w:spacing w:val="-6"/>
            <w:w w:val="110"/>
          </w:rPr>
          <w:t> </w:t>
        </w:r>
        <w:r>
          <w:rPr>
            <w:w w:val="110"/>
          </w:rPr>
          <w:t>et</w:t>
        </w:r>
        <w:r>
          <w:rPr>
            <w:spacing w:val="-5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-4"/>
          <w:w w:val="110"/>
        </w:rPr>
        <w:t> </w:t>
      </w:r>
      <w:hyperlink w:history="true" w:anchor="_bookmark201">
        <w:r>
          <w:rPr>
            <w:w w:val="110"/>
          </w:rPr>
          <w:t>1998).</w:t>
        </w:r>
      </w:hyperlink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equation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ESS</w:t>
      </w:r>
      <w:r>
        <w:rPr>
          <w:spacing w:val="-5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13"/>
          <w:szCs w:val="13"/>
        </w:rPr>
      </w:pPr>
    </w:p>
    <w:p>
      <w:pPr>
        <w:spacing w:after="0" w:line="240" w:lineRule="auto"/>
        <w:rPr>
          <w:rFonts w:ascii="PMingLiU" w:hAnsi="PMingLiU" w:cs="PMingLiU" w:eastAsia="PMingLiU"/>
          <w:sz w:val="13"/>
          <w:szCs w:val="13"/>
        </w:rPr>
        <w:sectPr>
          <w:headerReference w:type="even" r:id="rId28"/>
          <w:headerReference w:type="default" r:id="rId29"/>
          <w:pgSz w:w="12240" w:h="15840"/>
          <w:pgMar w:header="987" w:footer="749" w:top="1260" w:bottom="940" w:left="1280" w:right="1720"/>
        </w:sectPr>
      </w:pPr>
    </w:p>
    <w:p>
      <w:pPr>
        <w:pStyle w:val="BodyText"/>
        <w:spacing w:line="240" w:lineRule="auto" w:before="175"/>
        <w:ind w:left="0" w:right="0"/>
        <w:jc w:val="right"/>
      </w:pPr>
      <w:r>
        <w:rPr>
          <w:w w:val="120"/>
        </w:rPr>
        <w:t>ESS</w:t>
      </w:r>
      <w:r>
        <w:rPr>
          <w:spacing w:val="-30"/>
          <w:w w:val="120"/>
        </w:rPr>
        <w:t> </w:t>
      </w:r>
      <w:r>
        <w:rPr>
          <w:w w:val="120"/>
        </w:rPr>
        <w:t>=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5"/>
          <w:szCs w:val="25"/>
        </w:rPr>
      </w:pPr>
      <w:r>
        <w:rPr/>
        <w:br w:type="column"/>
      </w:r>
      <w:r>
        <w:rPr>
          <w:rFonts w:ascii="PMingLiU"/>
          <w:sz w:val="25"/>
        </w:rPr>
      </w:r>
    </w:p>
    <w:p>
      <w:pPr>
        <w:pStyle w:val="BodyText"/>
        <w:spacing w:line="240" w:lineRule="auto"/>
        <w:ind w:left="50" w:right="0"/>
        <w:jc w:val="left"/>
      </w:pPr>
      <w:r>
        <w:rPr>
          <w:w w:val="115"/>
        </w:rPr>
        <w:t>1</w:t>
      </w:r>
      <w:r>
        <w:rPr>
          <w:spacing w:val="-22"/>
          <w:w w:val="115"/>
        </w:rPr>
        <w:t> </w:t>
      </w:r>
      <w:r>
        <w:rPr>
          <w:w w:val="125"/>
        </w:rPr>
        <w:t>+</w:t>
      </w:r>
      <w:r>
        <w:rPr>
          <w:spacing w:val="-28"/>
          <w:w w:val="125"/>
        </w:rPr>
        <w:t> </w:t>
      </w:r>
      <w:r>
        <w:rPr>
          <w:w w:val="115"/>
        </w:rPr>
        <w:t>2</w:t>
      </w:r>
      <w:r>
        <w:rPr/>
      </w:r>
    </w:p>
    <w:p>
      <w:pPr>
        <w:spacing w:before="54"/>
        <w:ind w:left="17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105"/>
        </w:rPr>
        <w:br w:type="column"/>
      </w:r>
      <w:r>
        <w:rPr>
          <w:rFonts w:ascii="Arial"/>
          <w:i/>
          <w:w w:val="105"/>
          <w:sz w:val="24"/>
        </w:rPr>
        <w:t>n</w:t>
      </w:r>
      <w:r>
        <w:rPr>
          <w:rFonts w:ascii="Arial"/>
          <w:sz w:val="24"/>
        </w:rPr>
      </w:r>
    </w:p>
    <w:p>
      <w:pPr>
        <w:spacing w:before="8"/>
        <w:ind w:left="252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group style="position:absolute;margin-left:262.949005pt;margin-top:2.523504pt;width:80.3pt;height:.1pt;mso-position-horizontal-relative:page;mso-position-vertical-relative:paragraph;z-index:-499264" coordorigin="5259,50" coordsize="1606,2">
            <v:shape style="position:absolute;left:5259;top:50;width:1606;height:2" coordorigin="5259,50" coordsize="1606,0" path="m5259,50l6865,50e" filled="false" stroked="true" strokeweight=".478pt" strokecolor="#000000">
              <v:path arrowok="t"/>
            </v:shape>
            <w10:wrap type="none"/>
          </v:group>
        </w:pict>
      </w:r>
      <w:r>
        <w:rPr/>
        <w:pict>
          <v:shape style="position:absolute;margin-left:291.065002pt;margin-top:2.273457pt;width:21.1pt;height:12pt;mso-position-horizontal-relative:page;mso-position-vertical-relative:paragraph;z-index:-499240" type="#_x0000_t202" filled="false" stroked="false">
            <v:textbox inset="0,0,0,0">
              <w:txbxContent>
                <w:p>
                  <w:pPr>
                    <w:spacing w:line="143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Tahoma" w:hAnsi="Tahoma" w:cs="Tahoma" w:eastAsia="Tahoma"/>
                      <w:w w:val="335"/>
                      <w:sz w:val="24"/>
                      <w:szCs w:val="24"/>
                    </w:rPr>
                    <w:t> </w:t>
                  </w:r>
                  <w:r>
                    <w:rPr>
                      <w:rFonts w:ascii="Arial" w:hAnsi="Arial" w:cs="Arial" w:eastAsia="Arial"/>
                      <w:i/>
                      <w:w w:val="145"/>
                      <w:position w:val="-5"/>
                      <w:sz w:val="16"/>
                      <w:szCs w:val="16"/>
                    </w:rPr>
                    <w:t>∞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1"/>
          <w:w w:val="115"/>
          <w:position w:val="-6"/>
          <w:sz w:val="16"/>
        </w:rPr>
        <w:t>k</w:t>
      </w:r>
      <w:r>
        <w:rPr>
          <w:rFonts w:ascii="PMingLiU" w:hAnsi="PMingLiU"/>
          <w:w w:val="115"/>
          <w:position w:val="-6"/>
          <w:sz w:val="16"/>
        </w:rPr>
        <w:t>=1</w:t>
      </w:r>
      <w:r>
        <w:rPr>
          <w:rFonts w:ascii="PMingLiU" w:hAnsi="PMingLiU"/>
          <w:spacing w:val="-15"/>
          <w:w w:val="115"/>
          <w:position w:val="-6"/>
          <w:sz w:val="16"/>
        </w:rPr>
        <w:t> </w:t>
      </w:r>
      <w:r>
        <w:rPr>
          <w:rFonts w:ascii="Arial" w:hAnsi="Arial"/>
          <w:i/>
          <w:spacing w:val="2"/>
          <w:w w:val="115"/>
          <w:sz w:val="24"/>
        </w:rPr>
        <w:t>ρ</w:t>
      </w:r>
      <w:r>
        <w:rPr>
          <w:rFonts w:ascii="PMingLiU" w:hAnsi="PMingLiU"/>
          <w:spacing w:val="1"/>
          <w:w w:val="115"/>
          <w:sz w:val="24"/>
        </w:rPr>
        <w:t>(</w:t>
      </w:r>
      <w:r>
        <w:rPr>
          <w:rFonts w:ascii="Arial" w:hAnsi="Arial"/>
          <w:i/>
          <w:spacing w:val="2"/>
          <w:w w:val="115"/>
          <w:sz w:val="24"/>
        </w:rPr>
        <w:t>k</w:t>
      </w:r>
      <w:r>
        <w:rPr>
          <w:rFonts w:ascii="PMingLiU" w:hAnsi="PMingLiU"/>
          <w:spacing w:val="1"/>
          <w:w w:val="115"/>
          <w:sz w:val="24"/>
        </w:rPr>
        <w:t>)</w:t>
      </w:r>
      <w:r>
        <w:rPr>
          <w:rFonts w:ascii="PMingLiU" w:hAnsi="PMingLiU"/>
          <w:sz w:val="24"/>
        </w:rPr>
      </w:r>
    </w:p>
    <w:p>
      <w:pPr>
        <w:spacing w:line="240" w:lineRule="auto" w:before="10"/>
        <w:rPr>
          <w:rFonts w:ascii="PMingLiU" w:hAnsi="PMingLiU" w:cs="PMingLiU" w:eastAsia="PMingLiU"/>
          <w:sz w:val="16"/>
          <w:szCs w:val="16"/>
        </w:rPr>
      </w:pPr>
      <w:r>
        <w:rPr/>
        <w:br w:type="column"/>
      </w:r>
      <w:r>
        <w:rPr>
          <w:rFonts w:ascii="PMingLiU"/>
          <w:sz w:val="16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105"/>
        </w:rPr>
        <w:t>(1.13)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280" w:right="1720"/>
          <w:cols w:num="4" w:equalWidth="0">
            <w:col w:w="3889" w:space="40"/>
            <w:col w:w="573" w:space="40"/>
            <w:col w:w="1044" w:space="40"/>
            <w:col w:w="3614"/>
          </w:cols>
        </w:sectPr>
      </w:pPr>
    </w:p>
    <w:p>
      <w:pPr>
        <w:spacing w:line="240" w:lineRule="auto" w:before="3"/>
        <w:rPr>
          <w:rFonts w:ascii="PMingLiU" w:hAnsi="PMingLiU" w:cs="PMingLiU" w:eastAsia="PMingLiU"/>
          <w:sz w:val="8"/>
          <w:szCs w:val="8"/>
        </w:rPr>
      </w:pPr>
    </w:p>
    <w:p>
      <w:pPr>
        <w:pStyle w:val="BodyText"/>
        <w:spacing w:line="241" w:lineRule="auto" w:before="13"/>
        <w:ind w:left="109" w:right="545" w:firstLine="378"/>
        <w:jc w:val="both"/>
      </w:pPr>
      <w:r>
        <w:rPr>
          <w:w w:val="115"/>
        </w:rPr>
        <w:t>Where</w:t>
      </w:r>
      <w:r>
        <w:rPr>
          <w:spacing w:val="-28"/>
          <w:w w:val="115"/>
        </w:rPr>
        <w:t> </w:t>
      </w:r>
      <w:r>
        <w:rPr>
          <w:w w:val="115"/>
        </w:rPr>
        <w:t>n</w:t>
      </w:r>
      <w:r>
        <w:rPr>
          <w:spacing w:val="-29"/>
          <w:w w:val="115"/>
        </w:rPr>
        <w:t> </w:t>
      </w:r>
      <w:r>
        <w:rPr>
          <w:w w:val="115"/>
        </w:rPr>
        <w:t>is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28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samples</w:t>
      </w:r>
      <w:r>
        <w:rPr>
          <w:spacing w:val="-28"/>
          <w:w w:val="115"/>
        </w:rPr>
        <w:t> </w:t>
      </w:r>
      <w:r>
        <w:rPr>
          <w:w w:val="115"/>
        </w:rPr>
        <w:t>and</w:t>
      </w:r>
      <w:r>
        <w:rPr>
          <w:spacing w:val="-28"/>
          <w:w w:val="115"/>
        </w:rPr>
        <w:t> </w:t>
      </w:r>
      <w:r>
        <w:rPr>
          <w:rFonts w:ascii="Arial" w:hAnsi="Arial"/>
          <w:i/>
          <w:spacing w:val="2"/>
          <w:w w:val="115"/>
        </w:rPr>
        <w:t>ρ</w:t>
      </w:r>
      <w:r>
        <w:rPr>
          <w:spacing w:val="1"/>
          <w:w w:val="115"/>
        </w:rPr>
        <w:t>(</w:t>
      </w:r>
      <w:r>
        <w:rPr>
          <w:rFonts w:ascii="Arial" w:hAnsi="Arial"/>
          <w:i/>
          <w:spacing w:val="2"/>
          <w:w w:val="115"/>
        </w:rPr>
        <w:t>k</w:t>
      </w:r>
      <w:r>
        <w:rPr>
          <w:spacing w:val="1"/>
          <w:w w:val="115"/>
        </w:rPr>
        <w:t>)</w:t>
      </w:r>
      <w:r>
        <w:rPr>
          <w:spacing w:val="-28"/>
          <w:w w:val="115"/>
        </w:rPr>
        <w:t> </w:t>
      </w:r>
      <w:r>
        <w:rPr>
          <w:w w:val="115"/>
        </w:rPr>
        <w:t>is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correlation</w:t>
      </w:r>
      <w:r>
        <w:rPr>
          <w:spacing w:val="-27"/>
          <w:w w:val="115"/>
        </w:rPr>
        <w:t> </w:t>
      </w:r>
      <w:r>
        <w:rPr>
          <w:w w:val="115"/>
        </w:rPr>
        <w:t>at</w:t>
      </w:r>
      <w:r>
        <w:rPr>
          <w:spacing w:val="-28"/>
          <w:w w:val="115"/>
        </w:rPr>
        <w:t> </w:t>
      </w:r>
      <w:r>
        <w:rPr>
          <w:w w:val="115"/>
        </w:rPr>
        <w:t>lag</w:t>
      </w:r>
      <w:r>
        <w:rPr>
          <w:spacing w:val="-28"/>
          <w:w w:val="115"/>
        </w:rPr>
        <w:t> </w:t>
      </w:r>
      <w:r>
        <w:rPr>
          <w:rFonts w:ascii="Arial" w:hAnsi="Arial"/>
          <w:i/>
          <w:spacing w:val="1"/>
          <w:w w:val="115"/>
        </w:rPr>
        <w:t>k</w:t>
      </w:r>
      <w:r>
        <w:rPr>
          <w:spacing w:val="1"/>
          <w:w w:val="115"/>
        </w:rPr>
        <w:t>.The</w:t>
      </w:r>
      <w:r>
        <w:rPr>
          <w:spacing w:val="-28"/>
          <w:w w:val="115"/>
        </w:rPr>
        <w:t> </w:t>
      </w:r>
      <w:r>
        <w:rPr>
          <w:w w:val="115"/>
        </w:rPr>
        <w:t>MCMC</w:t>
      </w:r>
      <w:r>
        <w:rPr>
          <w:spacing w:val="27"/>
          <w:w w:val="107"/>
        </w:rPr>
        <w:t> </w:t>
      </w:r>
      <w:r>
        <w:rPr>
          <w:w w:val="115"/>
        </w:rPr>
        <w:t>process</w:t>
      </w:r>
      <w:r>
        <w:rPr>
          <w:spacing w:val="-9"/>
          <w:w w:val="115"/>
        </w:rPr>
        <w:t> </w:t>
      </w:r>
      <w:r>
        <w:rPr>
          <w:w w:val="115"/>
        </w:rPr>
        <w:t>causes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ws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8"/>
          <w:w w:val="115"/>
        </w:rPr>
        <w:t> </w:t>
      </w:r>
      <w:r>
        <w:rPr>
          <w:w w:val="115"/>
        </w:rPr>
        <w:t>correlated,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Markov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hain</w:t>
      </w:r>
      <w:r>
        <w:rPr>
          <w:spacing w:val="-8"/>
          <w:w w:val="115"/>
        </w:rPr>
        <w:t> </w:t>
      </w:r>
      <w:r>
        <w:rPr>
          <w:w w:val="115"/>
        </w:rPr>
        <w:t>algorithm</w:t>
      </w:r>
      <w:r>
        <w:rPr>
          <w:spacing w:val="39"/>
          <w:w w:val="113"/>
        </w:rPr>
        <w:t> </w:t>
      </w:r>
      <w:r>
        <w:rPr>
          <w:w w:val="115"/>
        </w:rPr>
        <w:t>(equation</w:t>
      </w:r>
      <w:r>
        <w:rPr>
          <w:spacing w:val="-6"/>
          <w:w w:val="115"/>
        </w:rPr>
        <w:t> </w:t>
      </w:r>
      <w:hyperlink w:history="true" w:anchor="_bookmark17">
        <w:r>
          <w:rPr>
            <w:w w:val="115"/>
          </w:rPr>
          <w:t>1.8)</w:t>
        </w:r>
      </w:hyperlink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sample</w:t>
      </w:r>
      <w:r>
        <w:rPr>
          <w:spacing w:val="-4"/>
          <w:w w:val="115"/>
        </w:rPr>
        <w:t> </w:t>
      </w:r>
      <w:r>
        <w:rPr>
          <w:w w:val="115"/>
        </w:rPr>
        <w:t>from</w:t>
      </w:r>
      <w:r>
        <w:rPr>
          <w:spacing w:val="-5"/>
          <w:w w:val="115"/>
        </w:rPr>
        <w:t> </w:t>
      </w:r>
      <w:r>
        <w:rPr>
          <w:w w:val="115"/>
        </w:rPr>
        <w:t>time</w:t>
      </w:r>
      <w:r>
        <w:rPr>
          <w:spacing w:val="-5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rFonts w:ascii="Arial" w:hAnsi="Arial"/>
          <w:i/>
          <w:spacing w:val="-32"/>
          <w:w w:val="115"/>
        </w:rPr>
        <w:t> </w:t>
      </w:r>
      <w:r>
        <w:rPr>
          <w:w w:val="115"/>
        </w:rPr>
        <w:t>+</w:t>
      </w:r>
      <w:r>
        <w:rPr>
          <w:spacing w:val="-26"/>
          <w:w w:val="115"/>
        </w:rPr>
        <w:t> </w:t>
      </w:r>
      <w:r>
        <w:rPr>
          <w:w w:val="115"/>
        </w:rPr>
        <w:t>1</w:t>
      </w:r>
      <w:r>
        <w:rPr>
          <w:spacing w:val="-6"/>
          <w:w w:val="115"/>
        </w:rPr>
        <w:t> </w:t>
      </w:r>
      <w:r>
        <w:rPr>
          <w:w w:val="115"/>
        </w:rPr>
        <w:t>depends</w:t>
      </w:r>
      <w:r>
        <w:rPr>
          <w:spacing w:val="-4"/>
          <w:w w:val="115"/>
        </w:rPr>
        <w:t> </w:t>
      </w:r>
      <w:r>
        <w:rPr>
          <w:w w:val="115"/>
        </w:rPr>
        <w:t>on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sample</w:t>
      </w:r>
      <w:r>
        <w:rPr>
          <w:spacing w:val="-5"/>
          <w:w w:val="115"/>
        </w:rPr>
        <w:t> </w:t>
      </w:r>
      <w:r>
        <w:rPr>
          <w:w w:val="115"/>
        </w:rPr>
        <w:t>from</w:t>
      </w:r>
      <w:r>
        <w:rPr>
          <w:spacing w:val="-4"/>
          <w:w w:val="115"/>
        </w:rPr>
        <w:t> </w:t>
      </w:r>
      <w:r>
        <w:rPr>
          <w:w w:val="115"/>
        </w:rPr>
        <w:t>time</w:t>
      </w:r>
      <w:r>
        <w:rPr>
          <w:spacing w:val="-5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w w:val="115"/>
        </w:rPr>
        <w:t>.</w:t>
      </w:r>
      <w:r>
        <w:rPr>
          <w:spacing w:val="18"/>
          <w:w w:val="115"/>
        </w:rPr>
        <w:t> </w:t>
      </w:r>
      <w:r>
        <w:rPr>
          <w:w w:val="115"/>
        </w:rPr>
        <w:t>This</w:t>
      </w:r>
      <w:r>
        <w:rPr>
          <w:spacing w:val="26"/>
          <w:w w:val="113"/>
        </w:rPr>
        <w:t> </w:t>
      </w:r>
      <w:r>
        <w:rPr>
          <w:w w:val="115"/>
        </w:rPr>
        <w:t>means</w:t>
      </w:r>
      <w:r>
        <w:rPr>
          <w:spacing w:val="-24"/>
          <w:w w:val="115"/>
        </w:rPr>
        <w:t> </w:t>
      </w:r>
      <w:r>
        <w:rPr>
          <w:w w:val="115"/>
        </w:rPr>
        <w:t>that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23"/>
          <w:w w:val="115"/>
        </w:rPr>
        <w:t> </w:t>
      </w:r>
      <w:r>
        <w:rPr>
          <w:w w:val="115"/>
        </w:rPr>
        <w:t>sample</w:t>
      </w:r>
      <w:r>
        <w:rPr>
          <w:spacing w:val="-23"/>
          <w:w w:val="115"/>
        </w:rPr>
        <w:t> </w:t>
      </w:r>
      <w:r>
        <w:rPr>
          <w:w w:val="115"/>
        </w:rPr>
        <w:t>size</w:t>
      </w:r>
      <w:r>
        <w:rPr>
          <w:spacing w:val="-23"/>
          <w:w w:val="115"/>
        </w:rPr>
        <w:t> </w:t>
      </w:r>
      <w:r>
        <w:rPr>
          <w:w w:val="115"/>
        </w:rPr>
        <w:t>is</w:t>
      </w:r>
      <w:r>
        <w:rPr>
          <w:spacing w:val="-22"/>
          <w:w w:val="115"/>
        </w:rPr>
        <w:t> </w:t>
      </w:r>
      <w:r>
        <w:rPr>
          <w:w w:val="115"/>
        </w:rPr>
        <w:t>generally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3"/>
          <w:w w:val="115"/>
        </w:rPr>
        <w:t> </w:t>
      </w:r>
      <w:r>
        <w:rPr>
          <w:w w:val="115"/>
        </w:rPr>
        <w:t>than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ws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3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used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calculations.</w:t>
      </w:r>
      <w:r>
        <w:rPr>
          <w:spacing w:val="24"/>
          <w:w w:val="115"/>
        </w:rPr>
        <w:t> </w:t>
      </w:r>
      <w:r>
        <w:rPr>
          <w:spacing w:val="-4"/>
          <w:w w:val="115"/>
        </w:rPr>
        <w:t>Any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Markov </w:t>
      </w:r>
      <w:r>
        <w:rPr>
          <w:spacing w:val="-3"/>
          <w:w w:val="115"/>
        </w:rPr>
        <w:t>c</w:t>
      </w:r>
      <w:r>
        <w:rPr>
          <w:spacing w:val="-2"/>
          <w:w w:val="115"/>
        </w:rPr>
        <w:t>hain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4"/>
          <w:w w:val="115"/>
        </w:rPr>
        <w:t> </w:t>
      </w:r>
      <w:r>
        <w:rPr>
          <w:w w:val="115"/>
        </w:rPr>
        <w:t>0</w:t>
      </w:r>
      <w:r>
        <w:rPr>
          <w:spacing w:val="-5"/>
          <w:w w:val="115"/>
        </w:rPr>
        <w:t> </w:t>
      </w:r>
      <w:r>
        <w:rPr>
          <w:w w:val="115"/>
        </w:rPr>
        <w:t>ESS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co</w:t>
      </w:r>
      <w:r>
        <w:rPr>
          <w:spacing w:val="-1"/>
          <w:w w:val="115"/>
        </w:rPr>
        <w:t>mpletely</w:t>
      </w:r>
      <w:r>
        <w:rPr>
          <w:spacing w:val="-4"/>
          <w:w w:val="115"/>
        </w:rPr>
        <w:t> </w:t>
      </w:r>
      <w:r>
        <w:rPr>
          <w:w w:val="115"/>
        </w:rPr>
        <w:t>ESS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51"/>
          <w:w w:val="106"/>
        </w:rPr>
        <w:t> </w:t>
      </w:r>
      <w:r>
        <w:rPr>
          <w:w w:val="115"/>
        </w:rPr>
        <w:t>reasonable.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6"/>
        <w:rPr>
          <w:rFonts w:ascii="PMingLiU" w:hAnsi="PMingLiU" w:cs="PMingLiU" w:eastAsia="PMingLiU"/>
          <w:sz w:val="22"/>
          <w:szCs w:val="22"/>
        </w:rPr>
      </w:pPr>
    </w:p>
    <w:p>
      <w:pPr>
        <w:numPr>
          <w:ilvl w:val="1"/>
          <w:numId w:val="12"/>
        </w:numPr>
        <w:tabs>
          <w:tab w:pos="1020" w:val="left" w:leader="none"/>
        </w:tabs>
        <w:spacing w:before="0"/>
        <w:ind w:left="1019" w:right="0" w:hanging="882"/>
        <w:jc w:val="both"/>
        <w:rPr>
          <w:rFonts w:ascii="Georgia" w:hAnsi="Georgia" w:cs="Georgia" w:eastAsia="Georgia"/>
          <w:sz w:val="34"/>
          <w:szCs w:val="34"/>
        </w:rPr>
      </w:pPr>
      <w:bookmarkStart w:name="Hierarchical time-series" w:id="55"/>
      <w:bookmarkEnd w:id="55"/>
      <w:r>
        <w:rPr/>
      </w:r>
      <w:bookmarkStart w:name="_bookmark27" w:id="56"/>
      <w:bookmarkEnd w:id="56"/>
      <w:r>
        <w:rPr/>
      </w:r>
      <w:bookmarkStart w:name="_bookmark27" w:id="57"/>
      <w:bookmarkEnd w:id="57"/>
      <w:r>
        <w:rPr>
          <w:rFonts w:ascii="Georgia"/>
          <w:b/>
          <w:spacing w:val="-1"/>
          <w:w w:val="90"/>
          <w:sz w:val="34"/>
        </w:rPr>
        <w:t>Hierar</w:t>
      </w:r>
      <w:r>
        <w:rPr>
          <w:rFonts w:ascii="Georgia"/>
          <w:b/>
          <w:spacing w:val="-1"/>
          <w:w w:val="90"/>
          <w:sz w:val="34"/>
        </w:rPr>
        <w:t>chical</w:t>
      </w:r>
      <w:r>
        <w:rPr>
          <w:rFonts w:ascii="Georgia"/>
          <w:b/>
          <w:w w:val="90"/>
          <w:sz w:val="34"/>
        </w:rPr>
        <w:t> </w:t>
      </w:r>
      <w:r>
        <w:rPr>
          <w:rFonts w:ascii="Georgia"/>
          <w:b/>
          <w:spacing w:val="57"/>
          <w:w w:val="90"/>
          <w:sz w:val="34"/>
        </w:rPr>
        <w:t> </w:t>
      </w:r>
      <w:r>
        <w:rPr>
          <w:rFonts w:ascii="Georgia"/>
          <w:b/>
          <w:w w:val="90"/>
          <w:sz w:val="34"/>
        </w:rPr>
        <w:t>time-series</w:t>
      </w:r>
      <w:r>
        <w:rPr>
          <w:rFonts w:ascii="Georgia"/>
          <w:sz w:val="34"/>
        </w:rPr>
      </w:r>
    </w:p>
    <w:p>
      <w:pPr>
        <w:spacing w:line="240" w:lineRule="auto" w:before="1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numPr>
          <w:ilvl w:val="2"/>
          <w:numId w:val="12"/>
        </w:numPr>
        <w:tabs>
          <w:tab w:pos="1232" w:val="left" w:leader="none"/>
        </w:tabs>
        <w:spacing w:before="0"/>
        <w:ind w:left="1231" w:right="0" w:hanging="1094"/>
        <w:jc w:val="both"/>
        <w:rPr>
          <w:rFonts w:ascii="Georgia" w:hAnsi="Georgia" w:cs="Georgia" w:eastAsia="Georgia"/>
          <w:sz w:val="28"/>
          <w:szCs w:val="28"/>
        </w:rPr>
      </w:pPr>
      <w:bookmarkStart w:name=" Structure of Hierarchical time-series" w:id="58"/>
      <w:bookmarkEnd w:id="58"/>
      <w:r>
        <w:rPr/>
      </w:r>
      <w:bookmarkStart w:name="_bookmark28" w:id="59"/>
      <w:bookmarkEnd w:id="59"/>
      <w:r>
        <w:rPr/>
      </w:r>
      <w:bookmarkStart w:name="_bookmark28" w:id="60"/>
      <w:bookmarkEnd w:id="60"/>
      <w:r>
        <w:rPr>
          <w:rFonts w:ascii="Georgia"/>
          <w:b/>
          <w:w w:val="95"/>
          <w:sz w:val="28"/>
        </w:rPr>
        <w:t>Structure</w:t>
      </w:r>
      <w:r>
        <w:rPr>
          <w:rFonts w:ascii="Georgia"/>
          <w:b/>
          <w:spacing w:val="22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of</w:t>
      </w:r>
      <w:r>
        <w:rPr>
          <w:rFonts w:ascii="Georgia"/>
          <w:b/>
          <w:spacing w:val="21"/>
          <w:w w:val="95"/>
          <w:sz w:val="28"/>
        </w:rPr>
        <w:t> </w:t>
      </w:r>
      <w:r>
        <w:rPr>
          <w:rFonts w:ascii="Georgia"/>
          <w:b/>
          <w:spacing w:val="-1"/>
          <w:w w:val="95"/>
          <w:sz w:val="28"/>
        </w:rPr>
        <w:t>Hierarchical</w:t>
      </w:r>
      <w:r>
        <w:rPr>
          <w:rFonts w:ascii="Georgia"/>
          <w:b/>
          <w:spacing w:val="21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time-series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86"/>
        <w:ind w:left="128" w:right="537"/>
        <w:jc w:val="both"/>
      </w:pP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time</w:t>
      </w:r>
      <w:r>
        <w:rPr>
          <w:spacing w:val="-12"/>
          <w:w w:val="115"/>
        </w:rPr>
        <w:t> </w:t>
      </w:r>
      <w:r>
        <w:rPr>
          <w:w w:val="115"/>
        </w:rPr>
        <w:t>series</w:t>
      </w:r>
      <w:r>
        <w:rPr>
          <w:spacing w:val="-13"/>
          <w:w w:val="115"/>
        </w:rPr>
        <w:t> </w:t>
      </w:r>
      <w:r>
        <w:rPr>
          <w:w w:val="115"/>
        </w:rPr>
        <w:t>refers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series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data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ts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ordered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time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27"/>
          <w:w w:val="116"/>
        </w:rPr>
        <w:t> </w:t>
      </w:r>
      <w:r>
        <w:rPr>
          <w:w w:val="115"/>
        </w:rPr>
        <w:t>information</w:t>
      </w:r>
      <w:r>
        <w:rPr>
          <w:spacing w:val="28"/>
          <w:w w:val="115"/>
        </w:rPr>
        <w:t> </w:t>
      </w:r>
      <w:r>
        <w:rPr>
          <w:w w:val="115"/>
        </w:rPr>
        <w:t>about</w:t>
      </w:r>
      <w:r>
        <w:rPr>
          <w:spacing w:val="28"/>
          <w:w w:val="115"/>
        </w:rPr>
        <w:t> </w:t>
      </w:r>
      <w:r>
        <w:rPr>
          <w:w w:val="115"/>
        </w:rPr>
        <w:t>when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ers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28"/>
          <w:w w:val="115"/>
        </w:rPr>
        <w:t> </w:t>
      </w:r>
      <w:r>
        <w:rPr>
          <w:w w:val="115"/>
        </w:rPr>
        <w:t>recorded</w:t>
      </w:r>
      <w:r>
        <w:rPr>
          <w:spacing w:val="29"/>
          <w:w w:val="115"/>
        </w:rPr>
        <w:t> </w:t>
      </w:r>
      <w:hyperlink w:history="true" w:anchor="_bookmark179">
        <w:r>
          <w:rPr>
            <w:w w:val="115"/>
          </w:rPr>
          <w:t>(Das,</w:t>
        </w:r>
      </w:hyperlink>
      <w:r>
        <w:rPr>
          <w:spacing w:val="28"/>
          <w:w w:val="115"/>
        </w:rPr>
        <w:t> </w:t>
      </w:r>
      <w:hyperlink w:history="true" w:anchor="_bookmark179">
        <w:r>
          <w:rPr>
            <w:w w:val="115"/>
          </w:rPr>
          <w:t>1994;</w:t>
        </w:r>
      </w:hyperlink>
      <w:r>
        <w:rPr>
          <w:spacing w:val="29"/>
          <w:w w:val="115"/>
        </w:rPr>
        <w:t> </w:t>
      </w:r>
      <w:hyperlink w:history="true" w:anchor="_bookmark196">
        <w:r>
          <w:rPr>
            <w:w w:val="115"/>
          </w:rPr>
          <w:t>Hyndman</w:t>
        </w:r>
        <w:r>
          <w:rPr>
            <w:spacing w:val="29"/>
            <w:w w:val="115"/>
          </w:rPr>
          <w:t> </w:t>
        </w:r>
        <w:r>
          <w:rPr>
            <w:w w:val="115"/>
          </w:rPr>
          <w:t>and</w:t>
        </w:r>
      </w:hyperlink>
      <w:r>
        <w:rPr>
          <w:spacing w:val="28"/>
          <w:w w:val="117"/>
        </w:rPr>
        <w:t> </w:t>
      </w:r>
      <w:hyperlink w:history="true" w:anchor="_bookmark196">
        <w:r>
          <w:rPr>
            <w:spacing w:val="-2"/>
            <w:w w:val="115"/>
          </w:rPr>
          <w:t>Athanasopoulos,</w:t>
        </w:r>
      </w:hyperlink>
      <w:r>
        <w:rPr>
          <w:spacing w:val="-42"/>
          <w:w w:val="115"/>
        </w:rPr>
        <w:t> </w:t>
      </w:r>
      <w:hyperlink w:history="true" w:anchor="_bookmark196">
        <w:r>
          <w:rPr>
            <w:w w:val="115"/>
          </w:rPr>
          <w:t>2018).</w:t>
        </w:r>
      </w:hyperlink>
      <w:r>
        <w:rPr>
          <w:spacing w:val="-28"/>
          <w:w w:val="115"/>
        </w:rPr>
        <w:t> </w:t>
      </w:r>
      <w:r>
        <w:rPr>
          <w:w w:val="115"/>
        </w:rPr>
        <w:t>Time</w:t>
      </w:r>
      <w:r>
        <w:rPr>
          <w:spacing w:val="-42"/>
          <w:w w:val="115"/>
        </w:rPr>
        <w:t> </w:t>
      </w:r>
      <w:r>
        <w:rPr>
          <w:w w:val="115"/>
        </w:rPr>
        <w:t>series</w:t>
      </w:r>
      <w:r>
        <w:rPr>
          <w:spacing w:val="-41"/>
          <w:w w:val="115"/>
        </w:rPr>
        <w:t> </w:t>
      </w:r>
      <w:r>
        <w:rPr>
          <w:w w:val="115"/>
        </w:rPr>
        <w:t>analysis</w:t>
      </w:r>
      <w:r>
        <w:rPr>
          <w:spacing w:val="-42"/>
          <w:w w:val="115"/>
        </w:rPr>
        <w:t> </w:t>
      </w:r>
      <w:r>
        <w:rPr>
          <w:w w:val="115"/>
        </w:rPr>
        <w:t>is</w:t>
      </w:r>
      <w:r>
        <w:rPr>
          <w:spacing w:val="-42"/>
          <w:w w:val="115"/>
        </w:rPr>
        <w:t> </w:t>
      </w:r>
      <w:r>
        <w:rPr>
          <w:w w:val="115"/>
        </w:rPr>
        <w:t>an</w:t>
      </w:r>
      <w:r>
        <w:rPr>
          <w:spacing w:val="-41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trig</w:t>
      </w:r>
      <w:r>
        <w:rPr>
          <w:spacing w:val="-2"/>
          <w:w w:val="115"/>
        </w:rPr>
        <w:t>uing</w:t>
      </w:r>
      <w:r>
        <w:rPr>
          <w:spacing w:val="-42"/>
          <w:w w:val="115"/>
        </w:rPr>
        <w:t> </w:t>
      </w:r>
      <w:r>
        <w:rPr>
          <w:w w:val="115"/>
        </w:rPr>
        <w:t>part</w:t>
      </w:r>
      <w:r>
        <w:rPr>
          <w:spacing w:val="-42"/>
          <w:w w:val="115"/>
        </w:rPr>
        <w:t> </w:t>
      </w:r>
      <w:r>
        <w:rPr>
          <w:w w:val="115"/>
        </w:rPr>
        <w:t>of</w:t>
      </w:r>
      <w:r>
        <w:rPr>
          <w:spacing w:val="-41"/>
          <w:w w:val="115"/>
        </w:rPr>
        <w:t> </w:t>
      </w:r>
      <w:r>
        <w:rPr>
          <w:w w:val="115"/>
        </w:rPr>
        <w:t>epidemiology</w:t>
      </w:r>
      <w:r>
        <w:rPr>
          <w:spacing w:val="-41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3"/>
        </w:rPr>
        <w:t> </w:t>
      </w:r>
      <w:r>
        <w:rPr>
          <w:w w:val="115"/>
        </w:rPr>
        <w:t>clinical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researc</w:t>
      </w:r>
      <w:r>
        <w:rPr>
          <w:spacing w:val="-1"/>
          <w:w w:val="115"/>
        </w:rPr>
        <w:t>h</w:t>
      </w:r>
      <w:r>
        <w:rPr>
          <w:spacing w:val="-4"/>
          <w:w w:val="115"/>
        </w:rPr>
        <w:t> </w:t>
      </w:r>
      <w:r>
        <w:rPr>
          <w:w w:val="115"/>
        </w:rPr>
        <w:t>because</w:t>
      </w:r>
      <w:r>
        <w:rPr>
          <w:spacing w:val="-5"/>
          <w:w w:val="115"/>
        </w:rPr>
        <w:t> </w:t>
      </w:r>
      <w:r>
        <w:rPr>
          <w:w w:val="115"/>
        </w:rPr>
        <w:t>time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"/>
          <w:w w:val="115"/>
        </w:rPr>
        <w:t>ten</w:t>
      </w:r>
      <w:r>
        <w:rPr>
          <w:spacing w:val="-4"/>
          <w:w w:val="115"/>
        </w:rPr>
        <w:t> </w:t>
      </w:r>
      <w:r>
        <w:rPr>
          <w:w w:val="115"/>
        </w:rPr>
        <w:t>has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strong</w:t>
      </w:r>
      <w:r>
        <w:rPr>
          <w:spacing w:val="-4"/>
          <w:w w:val="115"/>
        </w:rPr>
        <w:t> </w:t>
      </w:r>
      <w:r>
        <w:rPr>
          <w:w w:val="115"/>
        </w:rPr>
        <w:t>association</w:t>
      </w:r>
      <w:r>
        <w:rPr>
          <w:spacing w:val="-4"/>
          <w:w w:val="115"/>
        </w:rPr>
        <w:t> </w:t>
      </w:r>
      <w:r>
        <w:rPr>
          <w:w w:val="115"/>
        </w:rPr>
        <w:t>with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developmen</w:t>
      </w:r>
      <w:r>
        <w:rPr>
          <w:spacing w:val="-2"/>
          <w:w w:val="115"/>
        </w:rPr>
        <w:t>t</w:t>
      </w:r>
      <w:r>
        <w:rPr>
          <w:spacing w:val="53"/>
          <w:w w:val="147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diseases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often</w:t>
      </w:r>
      <w:r>
        <w:rPr>
          <w:spacing w:val="-8"/>
          <w:w w:val="115"/>
        </w:rPr>
        <w:t> </w:t>
      </w:r>
      <w:r>
        <w:rPr>
          <w:w w:val="115"/>
        </w:rPr>
        <w:t>reflect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essen</w:t>
      </w:r>
      <w:r>
        <w:rPr>
          <w:spacing w:val="-1"/>
          <w:w w:val="115"/>
        </w:rPr>
        <w:t>tial</w:t>
      </w:r>
      <w:r>
        <w:rPr>
          <w:spacing w:val="-7"/>
          <w:w w:val="115"/>
        </w:rPr>
        <w:t> </w:t>
      </w:r>
      <w:r>
        <w:rPr>
          <w:w w:val="115"/>
        </w:rPr>
        <w:t>population-level</w:t>
      </w:r>
      <w:r>
        <w:rPr>
          <w:spacing w:val="-8"/>
          <w:w w:val="115"/>
        </w:rPr>
        <w:t> </w:t>
      </w:r>
      <w:r>
        <w:rPr>
          <w:w w:val="115"/>
        </w:rPr>
        <w:t>information.</w:t>
      </w:r>
      <w:r>
        <w:rPr>
          <w:spacing w:val="22"/>
          <w:w w:val="115"/>
        </w:rPr>
        <w:t> </w:t>
      </w:r>
      <w:r>
        <w:rPr>
          <w:w w:val="115"/>
        </w:rPr>
        <w:t>Time</w:t>
      </w:r>
      <w:r>
        <w:rPr>
          <w:spacing w:val="-7"/>
          <w:w w:val="115"/>
        </w:rPr>
        <w:t> </w:t>
      </w:r>
      <w:r>
        <w:rPr>
          <w:w w:val="115"/>
        </w:rPr>
        <w:t>series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22"/>
          <w:w w:val="113"/>
        </w:rPr>
        <w:t> </w:t>
      </w:r>
      <w:r>
        <w:rPr>
          <w:w w:val="115"/>
        </w:rPr>
        <w:t>epidemiology</w:t>
      </w:r>
      <w:r>
        <w:rPr>
          <w:spacing w:val="-46"/>
          <w:w w:val="115"/>
        </w:rPr>
        <w:t> </w:t>
      </w:r>
      <w:r>
        <w:rPr>
          <w:w w:val="115"/>
        </w:rPr>
        <w:t>and</w:t>
      </w:r>
      <w:r>
        <w:rPr>
          <w:spacing w:val="-46"/>
          <w:w w:val="115"/>
        </w:rPr>
        <w:t> </w:t>
      </w:r>
      <w:r>
        <w:rPr>
          <w:w w:val="115"/>
        </w:rPr>
        <w:t>clinical</w:t>
      </w:r>
      <w:r>
        <w:rPr>
          <w:spacing w:val="-46"/>
          <w:w w:val="115"/>
        </w:rPr>
        <w:t> </w:t>
      </w:r>
      <w:r>
        <w:rPr>
          <w:spacing w:val="-2"/>
          <w:w w:val="115"/>
        </w:rPr>
        <w:t>research</w:t>
      </w:r>
      <w:r>
        <w:rPr>
          <w:spacing w:val="-46"/>
          <w:w w:val="115"/>
        </w:rPr>
        <w:t> </w:t>
      </w:r>
      <w:r>
        <w:rPr>
          <w:w w:val="115"/>
        </w:rPr>
        <w:t>often</w:t>
      </w:r>
      <w:r>
        <w:rPr>
          <w:spacing w:val="-46"/>
          <w:w w:val="115"/>
        </w:rPr>
        <w:t> </w:t>
      </w:r>
      <w:r>
        <w:rPr>
          <w:w w:val="115"/>
        </w:rPr>
        <w:t>can</w:t>
      </w:r>
      <w:r>
        <w:rPr>
          <w:spacing w:val="-46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46"/>
          <w:w w:val="115"/>
        </w:rPr>
        <w:t> </w:t>
      </w:r>
      <w:r>
        <w:rPr>
          <w:w w:val="115"/>
        </w:rPr>
        <w:t>a</w:t>
      </w:r>
      <w:r>
        <w:rPr>
          <w:spacing w:val="-46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46"/>
          <w:w w:val="115"/>
        </w:rPr>
        <w:t> </w:t>
      </w:r>
      <w:r>
        <w:rPr>
          <w:w w:val="115"/>
        </w:rPr>
        <w:t>structure,</w:t>
      </w:r>
      <w:r>
        <w:rPr>
          <w:spacing w:val="-44"/>
          <w:w w:val="115"/>
        </w:rPr>
        <w:t> </w:t>
      </w:r>
      <w:r>
        <w:rPr>
          <w:w w:val="115"/>
        </w:rPr>
        <w:t>where</w:t>
      </w:r>
      <w:r>
        <w:rPr>
          <w:spacing w:val="-46"/>
          <w:w w:val="115"/>
        </w:rPr>
        <w:t> </w:t>
      </w:r>
      <w:r>
        <w:rPr>
          <w:spacing w:val="-3"/>
          <w:w w:val="115"/>
        </w:rPr>
        <w:t>many</w:t>
      </w:r>
      <w:r>
        <w:rPr>
          <w:spacing w:val="30"/>
          <w:w w:val="107"/>
        </w:rPr>
        <w:t> </w:t>
      </w:r>
      <w:r>
        <w:rPr>
          <w:w w:val="115"/>
        </w:rPr>
        <w:t>time-series</w:t>
      </w:r>
      <w:r>
        <w:rPr>
          <w:spacing w:val="-14"/>
          <w:w w:val="115"/>
        </w:rPr>
        <w:t> </w:t>
      </w:r>
      <w:r>
        <w:rPr>
          <w:w w:val="115"/>
        </w:rPr>
        <w:t>aggregate</w:t>
      </w:r>
      <w:r>
        <w:rPr>
          <w:spacing w:val="-13"/>
          <w:w w:val="115"/>
        </w:rPr>
        <w:t> </w:t>
      </w:r>
      <w:r>
        <w:rPr>
          <w:w w:val="115"/>
        </w:rPr>
        <w:t>together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form</w:t>
      </w:r>
      <w:r>
        <w:rPr>
          <w:spacing w:val="-12"/>
          <w:w w:val="115"/>
        </w:rPr>
        <w:t> </w:t>
      </w:r>
      <w:r>
        <w:rPr>
          <w:w w:val="115"/>
        </w:rPr>
        <w:t>broader</w:t>
      </w:r>
      <w:r>
        <w:rPr>
          <w:spacing w:val="-13"/>
          <w:w w:val="115"/>
        </w:rPr>
        <w:t> </w:t>
      </w:r>
      <w:r>
        <w:rPr>
          <w:w w:val="115"/>
        </w:rPr>
        <w:t>categories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time</w:t>
      </w:r>
      <w:r>
        <w:rPr>
          <w:spacing w:val="-13"/>
          <w:w w:val="115"/>
        </w:rPr>
        <w:t> </w:t>
      </w:r>
      <w:r>
        <w:rPr>
          <w:w w:val="115"/>
        </w:rPr>
        <w:t>series</w:t>
      </w:r>
      <w:r>
        <w:rPr>
          <w:spacing w:val="-12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3"/>
          <w:w w:val="115"/>
        </w:rPr>
        <w:t> </w:t>
      </w:r>
      <w:r>
        <w:rPr>
          <w:w w:val="115"/>
        </w:rPr>
        <w:t>specific</w:t>
      </w:r>
      <w:r>
        <w:rPr>
          <w:spacing w:val="27"/>
          <w:w w:val="103"/>
        </w:rPr>
        <w:t> </w:t>
      </w:r>
      <w:r>
        <w:rPr>
          <w:w w:val="115"/>
        </w:rPr>
        <w:t>population</w:t>
      </w:r>
      <w:r>
        <w:rPr>
          <w:spacing w:val="-4"/>
          <w:w w:val="115"/>
        </w:rPr>
        <w:t> </w:t>
      </w:r>
      <w:r>
        <w:rPr>
          <w:w w:val="115"/>
        </w:rPr>
        <w:t>attributes.</w:t>
      </w:r>
      <w:r>
        <w:rPr>
          <w:spacing w:val="19"/>
          <w:w w:val="115"/>
        </w:rPr>
        <w:t> </w:t>
      </w:r>
      <w:r>
        <w:rPr>
          <w:w w:val="115"/>
        </w:rPr>
        <w:t>Finer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-5"/>
          <w:w w:val="115"/>
        </w:rPr>
        <w:t> </w:t>
      </w:r>
      <w:r>
        <w:rPr>
          <w:w w:val="115"/>
        </w:rPr>
        <w:t>Statistical</w:t>
      </w:r>
      <w:r>
        <w:rPr>
          <w:spacing w:val="-5"/>
          <w:w w:val="115"/>
        </w:rPr>
        <w:t> </w:t>
      </w:r>
      <w:r>
        <w:rPr>
          <w:w w:val="115"/>
        </w:rPr>
        <w:t>Classification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Diseases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6"/>
        </w:rPr>
        <w:t> </w:t>
      </w:r>
      <w:r>
        <w:rPr>
          <w:w w:val="115"/>
        </w:rPr>
        <w:t>Related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Hea</w:t>
      </w:r>
      <w:r>
        <w:rPr>
          <w:spacing w:val="-1"/>
          <w:w w:val="115"/>
        </w:rPr>
        <w:t>lth </w:t>
      </w:r>
      <w:r>
        <w:rPr>
          <w:w w:val="115"/>
        </w:rPr>
        <w:t>Problems</w:t>
      </w:r>
      <w:r>
        <w:rPr>
          <w:spacing w:val="-1"/>
          <w:w w:val="115"/>
        </w:rPr>
        <w:t> (ICD)(O</w:t>
      </w:r>
      <w:hyperlink w:history="true" w:anchor="_bookmark217">
        <w:r>
          <w:rPr>
            <w:spacing w:val="-1"/>
            <w:w w:val="115"/>
          </w:rPr>
          <w:t>rganization,</w:t>
        </w:r>
      </w:hyperlink>
      <w:r>
        <w:rPr>
          <w:spacing w:val="-2"/>
          <w:w w:val="115"/>
        </w:rPr>
        <w:t> </w:t>
      </w:r>
      <w:hyperlink w:history="true" w:anchor="_bookmark217">
        <w:r>
          <w:rPr>
            <w:w w:val="115"/>
          </w:rPr>
          <w:t>2019)</w:t>
        </w:r>
      </w:hyperlink>
      <w:r>
        <w:rPr>
          <w:spacing w:val="-2"/>
          <w:w w:val="115"/>
        </w:rPr>
        <w:t> </w:t>
      </w:r>
      <w:r>
        <w:rPr>
          <w:w w:val="115"/>
        </w:rPr>
        <w:t>categories</w:t>
      </w:r>
      <w:r>
        <w:rPr>
          <w:spacing w:val="-1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55"/>
          <w:w w:val="102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14"/>
          <w:w w:val="115"/>
        </w:rPr>
        <w:t> </w:t>
      </w:r>
      <w:r>
        <w:rPr>
          <w:w w:val="115"/>
        </w:rPr>
        <w:t>diagnoses</w:t>
      </w:r>
      <w:r>
        <w:rPr>
          <w:spacing w:val="-15"/>
          <w:w w:val="115"/>
        </w:rPr>
        <w:t> </w:t>
      </w:r>
      <w:r>
        <w:rPr>
          <w:w w:val="115"/>
        </w:rPr>
        <w:t>can</w:t>
      </w:r>
      <w:r>
        <w:rPr>
          <w:spacing w:val="-14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3"/>
          <w:w w:val="115"/>
        </w:rPr>
        <w:t> </w:t>
      </w:r>
      <w:r>
        <w:rPr>
          <w:w w:val="115"/>
        </w:rPr>
        <w:t>aggregated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broader</w:t>
      </w:r>
      <w:r>
        <w:rPr>
          <w:spacing w:val="-14"/>
          <w:w w:val="115"/>
        </w:rPr>
        <w:t> </w:t>
      </w:r>
      <w:r>
        <w:rPr>
          <w:w w:val="115"/>
        </w:rPr>
        <w:t>categories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higher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30"/>
          <w:w w:val="109"/>
        </w:rPr>
        <w:t> </w:t>
      </w:r>
      <w:r>
        <w:rPr>
          <w:spacing w:val="-3"/>
          <w:w w:val="115"/>
        </w:rPr>
        <w:t>level.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2665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2724245" cy="1723358"/>
            <wp:effectExtent l="0" t="0" r="0" b="0"/>
            <wp:docPr id="1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245" cy="17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4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0" w:lineRule="auto" w:before="13"/>
        <w:ind w:right="0"/>
        <w:jc w:val="left"/>
      </w:pPr>
      <w:bookmarkStart w:name="_bookmark29" w:id="61"/>
      <w:bookmarkEnd w:id="61"/>
      <w:r>
        <w:rPr/>
      </w:r>
      <w:r>
        <w:rPr>
          <w:w w:val="110"/>
        </w:rPr>
        <w:t>Figure</w:t>
      </w:r>
      <w:r>
        <w:rPr>
          <w:spacing w:val="13"/>
          <w:w w:val="110"/>
        </w:rPr>
        <w:t> </w:t>
      </w:r>
      <w:r>
        <w:rPr>
          <w:w w:val="110"/>
        </w:rPr>
        <w:t>1.5: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2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2"/>
          <w:w w:val="110"/>
        </w:rPr>
        <w:t> </w:t>
      </w:r>
      <w:r>
        <w:rPr>
          <w:w w:val="110"/>
        </w:rPr>
        <w:t>structure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3"/>
          <w:szCs w:val="33"/>
        </w:rPr>
      </w:pPr>
    </w:p>
    <w:p>
      <w:pPr>
        <w:pStyle w:val="BodyText"/>
        <w:spacing w:line="318" w:lineRule="exact"/>
        <w:ind w:left="539" w:right="106" w:firstLine="359"/>
        <w:jc w:val="both"/>
      </w:pPr>
      <w:r>
        <w:rPr>
          <w:w w:val="115"/>
        </w:rPr>
        <w:t>A</w:t>
      </w:r>
      <w:r>
        <w:rPr>
          <w:spacing w:val="-51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50"/>
          <w:w w:val="115"/>
        </w:rPr>
        <w:t> </w:t>
      </w:r>
      <w:r>
        <w:rPr>
          <w:w w:val="115"/>
        </w:rPr>
        <w:t>time</w:t>
      </w:r>
      <w:r>
        <w:rPr>
          <w:spacing w:val="-50"/>
          <w:w w:val="115"/>
        </w:rPr>
        <w:t> </w:t>
      </w:r>
      <w:r>
        <w:rPr>
          <w:w w:val="115"/>
        </w:rPr>
        <w:t>series</w:t>
      </w:r>
      <w:r>
        <w:rPr>
          <w:spacing w:val="-50"/>
          <w:w w:val="115"/>
        </w:rPr>
        <w:t> </w:t>
      </w:r>
      <w:r>
        <w:rPr>
          <w:w w:val="115"/>
        </w:rPr>
        <w:t>(some</w:t>
      </w:r>
      <w:r>
        <w:rPr>
          <w:spacing w:val="-50"/>
          <w:w w:val="115"/>
        </w:rPr>
        <w:t> </w:t>
      </w:r>
      <w:r>
        <w:rPr>
          <w:w w:val="115"/>
        </w:rPr>
        <w:t>time</w:t>
      </w:r>
      <w:r>
        <w:rPr>
          <w:spacing w:val="-50"/>
          <w:w w:val="115"/>
        </w:rPr>
        <w:t> </w:t>
      </w:r>
      <w:r>
        <w:rPr>
          <w:w w:val="115"/>
        </w:rPr>
        <w:t>called</w:t>
      </w:r>
      <w:r>
        <w:rPr>
          <w:spacing w:val="-50"/>
          <w:w w:val="115"/>
        </w:rPr>
        <w:t> </w:t>
      </w:r>
      <w:r>
        <w:rPr>
          <w:w w:val="115"/>
        </w:rPr>
        <w:t>grouped</w:t>
      </w:r>
      <w:r>
        <w:rPr>
          <w:spacing w:val="-50"/>
          <w:w w:val="115"/>
        </w:rPr>
        <w:t> </w:t>
      </w:r>
      <w:r>
        <w:rPr>
          <w:w w:val="115"/>
        </w:rPr>
        <w:t>time</w:t>
      </w:r>
      <w:r>
        <w:rPr>
          <w:spacing w:val="-51"/>
          <w:w w:val="115"/>
        </w:rPr>
        <w:t> </w:t>
      </w:r>
      <w:r>
        <w:rPr>
          <w:w w:val="115"/>
        </w:rPr>
        <w:t>series)</w:t>
      </w:r>
      <w:r>
        <w:rPr>
          <w:spacing w:val="-49"/>
          <w:w w:val="115"/>
        </w:rPr>
        <w:t> </w:t>
      </w:r>
      <w:r>
        <w:rPr>
          <w:w w:val="115"/>
        </w:rPr>
        <w:t>can</w:t>
      </w:r>
      <w:r>
        <w:rPr>
          <w:spacing w:val="-5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50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ted</w:t>
      </w:r>
      <w:r>
        <w:rPr>
          <w:spacing w:val="30"/>
          <w:w w:val="115"/>
        </w:rPr>
        <w:t> </w:t>
      </w:r>
      <w:r>
        <w:rPr>
          <w:w w:val="115"/>
        </w:rPr>
        <w:t>with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9"/>
          <w:w w:val="115"/>
        </w:rPr>
        <w:t> </w:t>
      </w:r>
      <w:r>
        <w:rPr>
          <w:w w:val="115"/>
        </w:rPr>
        <w:t>tree</w:t>
      </w:r>
      <w:r>
        <w:rPr>
          <w:spacing w:val="19"/>
          <w:w w:val="115"/>
        </w:rPr>
        <w:t> </w:t>
      </w:r>
      <w:r>
        <w:rPr>
          <w:w w:val="115"/>
        </w:rPr>
        <w:t>diagram.</w:t>
      </w:r>
      <w:r>
        <w:rPr>
          <w:spacing w:val="14"/>
          <w:w w:val="115"/>
        </w:rPr>
        <w:t> </w:t>
      </w:r>
      <w:r>
        <w:rPr>
          <w:w w:val="115"/>
        </w:rPr>
        <w:t>Figure</w:t>
      </w:r>
      <w:r>
        <w:rPr>
          <w:spacing w:val="20"/>
          <w:w w:val="115"/>
        </w:rPr>
        <w:t> </w:t>
      </w:r>
      <w:hyperlink w:history="true" w:anchor="_bookmark29">
        <w:r>
          <w:rPr>
            <w:w w:val="115"/>
          </w:rPr>
          <w:t>1.5</w:t>
        </w:r>
      </w:hyperlink>
      <w:r>
        <w:rPr>
          <w:spacing w:val="19"/>
          <w:w w:val="115"/>
        </w:rPr>
        <w:t> </w:t>
      </w:r>
      <w:r>
        <w:rPr>
          <w:spacing w:val="-3"/>
          <w:w w:val="115"/>
        </w:rPr>
        <w:t>shows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simple</w:t>
      </w:r>
      <w:r>
        <w:rPr>
          <w:spacing w:val="20"/>
          <w:w w:val="115"/>
        </w:rPr>
        <w:t> </w:t>
      </w:r>
      <w:r>
        <w:rPr>
          <w:w w:val="115"/>
        </w:rPr>
        <w:t>2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33"/>
          <w:w w:val="111"/>
        </w:rPr>
        <w:t> </w:t>
      </w:r>
      <w:r>
        <w:rPr>
          <w:w w:val="115"/>
        </w:rPr>
        <w:t>structure.</w:t>
      </w:r>
      <w:r>
        <w:rPr>
          <w:spacing w:val="38"/>
          <w:w w:val="115"/>
        </w:rPr>
        <w:t> </w:t>
      </w:r>
      <w:r>
        <w:rPr>
          <w:spacing w:val="-5"/>
          <w:w w:val="115"/>
        </w:rPr>
        <w:t>A</w:t>
      </w:r>
      <w:r>
        <w:rPr>
          <w:spacing w:val="-4"/>
          <w:w w:val="115"/>
        </w:rPr>
        <w:t>t</w:t>
      </w:r>
      <w:r>
        <w:rPr>
          <w:spacing w:val="3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34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33"/>
          <w:w w:val="115"/>
        </w:rPr>
        <w:t> </w:t>
      </w:r>
      <w:r>
        <w:rPr>
          <w:w w:val="115"/>
        </w:rPr>
        <w:t>top</w:t>
      </w:r>
      <w:r>
        <w:rPr>
          <w:spacing w:val="34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spacing w:val="33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spacing w:val="-1"/>
          <w:w w:val="115"/>
        </w:rPr>
        <w:t>total;</w:t>
      </w:r>
      <w:r>
        <w:rPr>
          <w:spacing w:val="46"/>
          <w:w w:val="115"/>
        </w:rPr>
        <w:t> </w:t>
      </w:r>
      <w:r>
        <w:rPr>
          <w:w w:val="115"/>
        </w:rPr>
        <w:t>it</w:t>
      </w:r>
      <w:r>
        <w:rPr>
          <w:spacing w:val="34"/>
          <w:w w:val="115"/>
        </w:rPr>
        <w:t> </w:t>
      </w:r>
      <w:r>
        <w:rPr>
          <w:w w:val="115"/>
        </w:rPr>
        <w:t>can</w:t>
      </w:r>
      <w:r>
        <w:rPr>
          <w:spacing w:val="33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34"/>
          <w:w w:val="115"/>
        </w:rPr>
        <w:t> </w:t>
      </w:r>
      <w:r>
        <w:rPr>
          <w:w w:val="115"/>
        </w:rPr>
        <w:t>calculated</w:t>
      </w:r>
      <w:r>
        <w:rPr>
          <w:spacing w:val="31"/>
          <w:w w:val="114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9"/>
          <w:w w:val="115"/>
        </w:rPr>
        <w:t> </w:t>
      </w:r>
      <w:r>
        <w:rPr>
          <w:w w:val="115"/>
        </w:rPr>
        <w:t>summing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all</w:t>
      </w:r>
      <w:r>
        <w:rPr>
          <w:spacing w:val="19"/>
          <w:w w:val="115"/>
        </w:rPr>
        <w:t> </w:t>
      </w:r>
      <w:r>
        <w:rPr>
          <w:w w:val="115"/>
        </w:rPr>
        <w:t>categories,</w:t>
      </w:r>
      <w:r>
        <w:rPr>
          <w:spacing w:val="25"/>
          <w:w w:val="115"/>
        </w:rPr>
        <w:t> </w:t>
      </w:r>
      <w:r>
        <w:rPr>
          <w:w w:val="115"/>
        </w:rPr>
        <w:t>it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ts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sampling</w:t>
      </w:r>
      <w:r>
        <w:rPr>
          <w:spacing w:val="21"/>
          <w:w w:val="115"/>
        </w:rPr>
        <w:t> </w:t>
      </w:r>
      <w:r>
        <w:rPr>
          <w:w w:val="115"/>
        </w:rPr>
        <w:t>population,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can</w:t>
      </w:r>
      <w:r>
        <w:rPr>
          <w:spacing w:val="19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0"/>
          <w:w w:val="106"/>
        </w:rPr>
        <w:t> </w:t>
      </w:r>
      <w:r>
        <w:rPr>
          <w:spacing w:val="-1"/>
          <w:w w:val="115"/>
        </w:rPr>
        <w:t>thought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as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tart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(level</w:t>
      </w:r>
      <w:r>
        <w:rPr>
          <w:spacing w:val="16"/>
          <w:w w:val="115"/>
        </w:rPr>
        <w:t> </w:t>
      </w:r>
      <w:r>
        <w:rPr>
          <w:w w:val="115"/>
        </w:rPr>
        <w:t>0)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6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16"/>
          <w:w w:val="115"/>
        </w:rPr>
        <w:t> </w:t>
      </w:r>
      <w:r>
        <w:rPr>
          <w:w w:val="115"/>
        </w:rPr>
        <w:t>total</w:t>
      </w:r>
      <w:r>
        <w:rPr>
          <w:spacing w:val="17"/>
          <w:w w:val="115"/>
        </w:rPr>
        <w:t> </w:t>
      </w:r>
      <w:r>
        <w:rPr>
          <w:w w:val="115"/>
        </w:rPr>
        <w:t>can</w:t>
      </w:r>
      <w:r>
        <w:rPr>
          <w:spacing w:val="17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7"/>
          <w:w w:val="115"/>
        </w:rPr>
        <w:t> </w:t>
      </w:r>
      <w:r>
        <w:rPr>
          <w:w w:val="115"/>
        </w:rPr>
        <w:t>disaggregated</w:t>
      </w:r>
      <w:r>
        <w:rPr>
          <w:spacing w:val="37"/>
          <w:w w:val="113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subcategories</w:t>
      </w:r>
      <w:r>
        <w:rPr>
          <w:spacing w:val="-26"/>
          <w:w w:val="115"/>
        </w:rPr>
        <w:t> </w:t>
      </w:r>
      <w:r>
        <w:rPr>
          <w:w w:val="115"/>
        </w:rPr>
        <w:t>at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7"/>
          <w:w w:val="115"/>
        </w:rPr>
        <w:t> </w:t>
      </w:r>
      <w:r>
        <w:rPr>
          <w:w w:val="115"/>
        </w:rPr>
        <w:t>1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-27"/>
          <w:w w:val="115"/>
        </w:rPr>
        <w:t> </w:t>
      </w:r>
      <w:r>
        <w:rPr>
          <w:w w:val="115"/>
        </w:rPr>
        <w:t>and</w:t>
      </w:r>
      <w:r>
        <w:rPr>
          <w:spacing w:val="-27"/>
          <w:w w:val="115"/>
        </w:rPr>
        <w:t> </w:t>
      </w:r>
      <w:r>
        <w:rPr>
          <w:w w:val="115"/>
        </w:rPr>
        <w:t>subcategories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7"/>
          <w:w w:val="115"/>
        </w:rPr>
        <w:t> </w:t>
      </w:r>
      <w:r>
        <w:rPr>
          <w:w w:val="115"/>
        </w:rPr>
        <w:t>disaggregated</w:t>
      </w:r>
      <w:r>
        <w:rPr>
          <w:spacing w:val="49"/>
          <w:w w:val="108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sub-subcategories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1"/>
          <w:w w:val="115"/>
        </w:rPr>
        <w:t> </w:t>
      </w:r>
      <w:r>
        <w:rPr>
          <w:w w:val="115"/>
        </w:rPr>
        <w:t>2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so</w:t>
      </w:r>
      <w:r>
        <w:rPr>
          <w:spacing w:val="-11"/>
          <w:w w:val="115"/>
        </w:rPr>
        <w:t> </w:t>
      </w:r>
      <w:r>
        <w:rPr>
          <w:w w:val="115"/>
        </w:rPr>
        <w:t>on.</w:t>
      </w:r>
      <w:r>
        <w:rPr>
          <w:spacing w:val="10"/>
          <w:w w:val="115"/>
        </w:rPr>
        <w:t> </w:t>
      </w:r>
      <w:r>
        <w:rPr>
          <w:w w:val="115"/>
        </w:rPr>
        <w:t>Categories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43"/>
          <w:w w:val="109"/>
        </w:rPr>
        <w:t> </w:t>
      </w:r>
      <w:r>
        <w:rPr>
          <w:w w:val="115"/>
        </w:rPr>
        <w:t>higher</w:t>
      </w:r>
      <w:r>
        <w:rPr>
          <w:spacing w:val="-17"/>
          <w:w w:val="115"/>
        </w:rPr>
        <w:t> </w:t>
      </w:r>
      <w:r>
        <w:rPr>
          <w:w w:val="115"/>
        </w:rPr>
        <w:t>can</w:t>
      </w:r>
      <w:r>
        <w:rPr>
          <w:spacing w:val="-16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th</w:t>
      </w:r>
      <w:r>
        <w:rPr>
          <w:spacing w:val="-2"/>
          <w:w w:val="115"/>
        </w:rPr>
        <w:t>ough</w:t>
      </w:r>
      <w:r>
        <w:rPr>
          <w:spacing w:val="-1"/>
          <w:w w:val="115"/>
        </w:rPr>
        <w:t>t</w:t>
      </w:r>
      <w:r>
        <w:rPr>
          <w:spacing w:val="-16"/>
          <w:w w:val="115"/>
        </w:rPr>
        <w:t> </w:t>
      </w:r>
      <w:r>
        <w:rPr>
          <w:w w:val="115"/>
        </w:rPr>
        <w:t>as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paren</w:t>
      </w:r>
      <w:r>
        <w:rPr>
          <w:spacing w:val="-1"/>
          <w:w w:val="115"/>
        </w:rPr>
        <w:t>t,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categories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hierarchy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6"/>
          <w:w w:val="115"/>
        </w:rPr>
        <w:t> </w:t>
      </w:r>
      <w:r>
        <w:rPr>
          <w:w w:val="115"/>
        </w:rPr>
        <w:t>can</w:t>
      </w:r>
      <w:r>
        <w:rPr>
          <w:spacing w:val="-1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though</w:t>
      </w:r>
      <w:r>
        <w:rPr>
          <w:spacing w:val="-1"/>
          <w:w w:val="115"/>
        </w:rPr>
        <w:t>t</w:t>
      </w:r>
      <w:r>
        <w:rPr>
          <w:spacing w:val="26"/>
          <w:w w:val="142"/>
        </w:rPr>
        <w:t> </w:t>
      </w:r>
      <w:r>
        <w:rPr>
          <w:w w:val="115"/>
        </w:rPr>
        <w:t>as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children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another</w:t>
      </w:r>
      <w:r>
        <w:rPr>
          <w:spacing w:val="-7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observations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total</w:t>
      </w:r>
      <w:r>
        <w:rPr>
          <w:spacing w:val="-7"/>
          <w:w w:val="115"/>
        </w:rPr>
        <w:t> </w:t>
      </w:r>
      <w:r>
        <w:rPr>
          <w:w w:val="115"/>
        </w:rPr>
        <w:t>series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-8"/>
          <w:w w:val="115"/>
        </w:rPr>
        <w:t> </w:t>
      </w:r>
      <w:r>
        <w:rPr>
          <w:w w:val="115"/>
        </w:rPr>
        <w:t>time</w:t>
      </w:r>
      <w:r>
        <w:rPr>
          <w:spacing w:val="41"/>
          <w:w w:val="113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denoted</w:t>
      </w:r>
      <w:r>
        <w:rPr>
          <w:spacing w:val="10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1"/>
          <w:w w:val="115"/>
        </w:rPr>
        <w:t> </w:t>
      </w:r>
      <w:r>
        <w:rPr>
          <w:rFonts w:ascii="Arial"/>
          <w:i/>
          <w:w w:val="115"/>
        </w:rPr>
        <w:t>y</w:t>
      </w:r>
      <w:r>
        <w:rPr>
          <w:rFonts w:ascii="Arial"/>
          <w:i/>
          <w:w w:val="115"/>
          <w:position w:val="-3"/>
          <w:sz w:val="16"/>
        </w:rPr>
        <w:t>total,t</w:t>
      </w:r>
      <w:r>
        <w:rPr>
          <w:rFonts w:ascii="Arial"/>
          <w:i/>
          <w:spacing w:val="40"/>
          <w:w w:val="115"/>
          <w:position w:val="-3"/>
          <w:sz w:val="16"/>
        </w:rPr>
        <w:t> </w:t>
      </w:r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3"/>
          <w:w w:val="115"/>
        </w:rPr>
        <w:t> </w:t>
      </w:r>
      <w:r>
        <w:rPr>
          <w:w w:val="115"/>
        </w:rPr>
        <w:t>=</w:t>
      </w:r>
      <w:r>
        <w:rPr>
          <w:spacing w:val="7"/>
          <w:w w:val="115"/>
        </w:rPr>
        <w:t> </w:t>
      </w:r>
      <w:r>
        <w:rPr>
          <w:w w:val="115"/>
        </w:rPr>
        <w:t>1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40"/>
          <w:w w:val="115"/>
        </w:rPr>
        <w:t> </w:t>
      </w:r>
      <w:r>
        <w:rPr>
          <w:w w:val="115"/>
        </w:rPr>
        <w:t>2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41"/>
          <w:w w:val="115"/>
        </w:rPr>
        <w:t> </w:t>
      </w:r>
      <w:r>
        <w:rPr>
          <w:w w:val="115"/>
        </w:rPr>
        <w:t>3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41"/>
          <w:w w:val="115"/>
        </w:rPr>
        <w:t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41"/>
          <w:w w:val="115"/>
        </w:rPr>
        <w:t> </w:t>
      </w:r>
      <w:r>
        <w:rPr>
          <w:rFonts w:ascii="Arial"/>
          <w:i/>
          <w:w w:val="115"/>
        </w:rPr>
        <w:t>.</w:t>
      </w:r>
      <w:r>
        <w:rPr>
          <w:rFonts w:ascii="Arial"/>
          <w:i/>
          <w:spacing w:val="-42"/>
          <w:w w:val="115"/>
        </w:rPr>
        <w:t> 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40"/>
          <w:w w:val="115"/>
        </w:rPr>
        <w:t> </w:t>
      </w:r>
      <w:r>
        <w:rPr>
          <w:rFonts w:ascii="Arial"/>
          <w:i/>
          <w:w w:val="115"/>
        </w:rPr>
        <w:t>n</w:t>
      </w:r>
      <w:r>
        <w:rPr>
          <w:rFonts w:ascii="Arial"/>
          <w:i/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10"/>
          <w:w w:val="115"/>
        </w:rPr>
        <w:t> 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40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5"/>
          <w:w w:val="115"/>
        </w:rPr>
        <w:t> </w:t>
      </w:r>
      <w:r>
        <w:rPr>
          <w:w w:val="115"/>
        </w:rPr>
        <w:t>standing</w:t>
      </w:r>
      <w:r>
        <w:rPr>
          <w:spacing w:val="11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11"/>
          <w:w w:val="115"/>
        </w:rPr>
        <w:t> </w:t>
      </w:r>
      <w:r>
        <w:rPr>
          <w:w w:val="115"/>
        </w:rPr>
        <w:t>time</w:t>
      </w:r>
      <w:r>
        <w:rPr>
          <w:spacing w:val="10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rFonts w:ascii="Arial"/>
          <w:i/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rial"/>
          <w:i/>
          <w:w w:val="115"/>
        </w:rPr>
        <w:t>n</w:t>
      </w:r>
      <w:r>
        <w:rPr>
          <w:rFonts w:ascii="Arial"/>
          <w:i/>
          <w:spacing w:val="25"/>
          <w:w w:val="104"/>
        </w:rPr>
        <w:t> </w:t>
      </w:r>
      <w:r>
        <w:rPr>
          <w:w w:val="115"/>
        </w:rPr>
        <w:t>standing</w:t>
      </w:r>
      <w:r>
        <w:rPr>
          <w:spacing w:val="4"/>
          <w:w w:val="115"/>
        </w:rPr>
        <w:t> </w:t>
      </w:r>
      <w:r>
        <w:rPr>
          <w:w w:val="115"/>
        </w:rPr>
        <w:t>for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length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time</w:t>
      </w:r>
      <w:r>
        <w:rPr>
          <w:spacing w:val="4"/>
          <w:w w:val="115"/>
        </w:rPr>
        <w:t> </w:t>
      </w:r>
      <w:r>
        <w:rPr>
          <w:w w:val="115"/>
        </w:rPr>
        <w:t>p</w:t>
      </w:r>
      <w:r>
        <w:rPr>
          <w:spacing w:val="1"/>
          <w:w w:val="115"/>
        </w:rPr>
        <w:t>erio</w:t>
      </w:r>
      <w:r>
        <w:rPr>
          <w:w w:val="115"/>
        </w:rPr>
        <w:t>d.</w:t>
      </w:r>
      <w:r>
        <w:rPr>
          <w:spacing w:val="31"/>
          <w:w w:val="115"/>
        </w:rPr>
        <w:t> </w:t>
      </w:r>
      <w:r>
        <w:rPr>
          <w:w w:val="115"/>
        </w:rPr>
        <w:t>Additional</w:t>
      </w:r>
      <w:r>
        <w:rPr>
          <w:spacing w:val="6"/>
          <w:w w:val="115"/>
        </w:rPr>
        <w:t> </w:t>
      </w:r>
      <w:r>
        <w:rPr>
          <w:w w:val="115"/>
        </w:rPr>
        <w:t>subscripts</w:t>
      </w:r>
      <w:r>
        <w:rPr>
          <w:spacing w:val="4"/>
          <w:w w:val="115"/>
        </w:rPr>
        <w:t> </w:t>
      </w:r>
      <w:r>
        <w:rPr>
          <w:w w:val="115"/>
        </w:rPr>
        <w:t>should</w:t>
      </w:r>
      <w:r>
        <w:rPr>
          <w:spacing w:val="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 </w:t>
      </w:r>
      <w:r>
        <w:rPr>
          <w:w w:val="115"/>
        </w:rPr>
        <w:t>added</w:t>
      </w:r>
      <w:r>
        <w:rPr>
          <w:spacing w:val="25"/>
          <w:w w:val="115"/>
        </w:rPr>
        <w:t> </w:t>
      </w:r>
      <w:r>
        <w:rPr>
          <w:w w:val="115"/>
        </w:rPr>
        <w:t>for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subsequen</w:t>
      </w:r>
      <w:r>
        <w:rPr>
          <w:spacing w:val="-1"/>
          <w:w w:val="115"/>
        </w:rPr>
        <w:t>t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8"/>
          <w:w w:val="115"/>
        </w:rPr>
        <w:t> </w:t>
      </w:r>
      <w:r>
        <w:rPr>
          <w:w w:val="115"/>
        </w:rPr>
        <w:t>example,</w:t>
      </w:r>
      <w:r>
        <w:rPr>
          <w:spacing w:val="-18"/>
          <w:w w:val="115"/>
        </w:rPr>
        <w:t> </w:t>
      </w:r>
      <w:r>
        <w:rPr>
          <w:rFonts w:ascii="Arial"/>
          <w:i/>
          <w:w w:val="115"/>
        </w:rPr>
        <w:t>y</w:t>
      </w:r>
      <w:r>
        <w:rPr>
          <w:rFonts w:ascii="Arial"/>
          <w:i/>
          <w:w w:val="115"/>
          <w:position w:val="-3"/>
          <w:sz w:val="16"/>
        </w:rPr>
        <w:t>A,t</w:t>
      </w:r>
      <w:r>
        <w:rPr>
          <w:rFonts w:ascii="Arial"/>
          <w:i/>
          <w:spacing w:val="10"/>
          <w:w w:val="115"/>
          <w:position w:val="-3"/>
          <w:sz w:val="16"/>
        </w:rPr>
        <w:t> </w:t>
      </w:r>
      <w:r>
        <w:rPr>
          <w:w w:val="115"/>
        </w:rPr>
        <w:t>denotes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w w:val="115"/>
        </w:rPr>
        <w:t>th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series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9"/>
          <w:w w:val="115"/>
        </w:rPr>
        <w:t> </w:t>
      </w:r>
      <w:r>
        <w:rPr>
          <w:w w:val="115"/>
        </w:rPr>
        <w:t>at</w:t>
      </w:r>
      <w:r>
        <w:rPr>
          <w:spacing w:val="27"/>
          <w:w w:val="125"/>
        </w:rPr>
        <w:t> </w:t>
      </w:r>
      <w:r>
        <w:rPr>
          <w:spacing w:val="-3"/>
          <w:w w:val="115"/>
        </w:rPr>
        <w:t>level</w:t>
      </w:r>
      <w:r>
        <w:rPr>
          <w:spacing w:val="-5"/>
          <w:w w:val="115"/>
        </w:rPr>
        <w:t> </w:t>
      </w:r>
      <w:r>
        <w:rPr>
          <w:w w:val="115"/>
        </w:rPr>
        <w:t>1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 </w:t>
      </w:r>
      <w:r>
        <w:rPr>
          <w:rFonts w:ascii="Arial"/>
          <w:i/>
          <w:w w:val="115"/>
        </w:rPr>
        <w:t>y</w:t>
      </w:r>
      <w:r>
        <w:rPr>
          <w:rFonts w:ascii="Arial"/>
          <w:i/>
          <w:w w:val="115"/>
          <w:position w:val="-3"/>
          <w:sz w:val="16"/>
        </w:rPr>
        <w:t>AA,t</w:t>
      </w:r>
      <w:r>
        <w:rPr>
          <w:rFonts w:ascii="Arial"/>
          <w:i/>
          <w:spacing w:val="25"/>
          <w:w w:val="115"/>
          <w:position w:val="-3"/>
          <w:sz w:val="16"/>
        </w:rPr>
        <w:t> </w:t>
      </w:r>
      <w:r>
        <w:rPr>
          <w:w w:val="115"/>
        </w:rPr>
        <w:t>denotes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rFonts w:ascii="Arial"/>
          <w:i/>
          <w:w w:val="115"/>
        </w:rPr>
        <w:t>t</w:t>
      </w:r>
      <w:r>
        <w:rPr>
          <w:w w:val="115"/>
        </w:rPr>
        <w:t>th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series</w:t>
      </w:r>
      <w:r>
        <w:rPr>
          <w:spacing w:val="-4"/>
          <w:w w:val="115"/>
        </w:rPr>
        <w:t> </w:t>
      </w:r>
      <w:r>
        <w:rPr>
          <w:w w:val="115"/>
        </w:rPr>
        <w:t>AA</w:t>
      </w:r>
      <w:r>
        <w:rPr>
          <w:spacing w:val="-4"/>
          <w:w w:val="115"/>
        </w:rPr>
        <w:t> </w:t>
      </w:r>
      <w:r>
        <w:rPr>
          <w:w w:val="115"/>
        </w:rPr>
        <w:t>at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5"/>
          <w:w w:val="115"/>
        </w:rPr>
        <w:t> </w:t>
      </w:r>
      <w:r>
        <w:rPr>
          <w:w w:val="115"/>
        </w:rPr>
        <w:t>2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43"/>
          <w:w w:val="102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so</w:t>
      </w:r>
      <w:r>
        <w:rPr>
          <w:spacing w:val="-7"/>
          <w:w w:val="115"/>
        </w:rPr>
        <w:t> </w:t>
      </w:r>
      <w:r>
        <w:rPr>
          <w:w w:val="115"/>
        </w:rPr>
        <w:t>on.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right="115" w:firstLine="351"/>
        <w:jc w:val="both"/>
      </w:pPr>
      <w:r>
        <w:rPr>
          <w:spacing w:val="-1"/>
          <w:w w:val="110"/>
        </w:rPr>
        <w:t>Hierarchica</w:t>
      </w:r>
      <w:r>
        <w:rPr>
          <w:spacing w:val="-2"/>
          <w:w w:val="110"/>
        </w:rPr>
        <w:t>l</w:t>
      </w:r>
      <w:r>
        <w:rPr>
          <w:spacing w:val="6"/>
          <w:w w:val="110"/>
        </w:rPr>
        <w:t> </w:t>
      </w:r>
      <w:r>
        <w:rPr>
          <w:w w:val="110"/>
        </w:rPr>
        <w:t>relationship</w:t>
      </w:r>
      <w:r>
        <w:rPr>
          <w:spacing w:val="6"/>
          <w:w w:val="110"/>
        </w:rPr>
        <w:t> </w:t>
      </w:r>
      <w:r>
        <w:rPr>
          <w:w w:val="110"/>
        </w:rPr>
        <w:t>descripted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fi</w:t>
      </w:r>
      <w:r>
        <w:rPr>
          <w:spacing w:val="22"/>
          <w:w w:val="110"/>
        </w:rPr>
        <w:t> </w:t>
      </w:r>
      <w:hyperlink w:history="true" w:anchor="_bookmark29">
        <w:r>
          <w:rPr>
            <w:w w:val="110"/>
          </w:rPr>
          <w:t>1.5</w:t>
        </w:r>
      </w:hyperlink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following</w:t>
      </w:r>
      <w:r>
        <w:rPr>
          <w:spacing w:val="21"/>
          <w:w w:val="106"/>
        </w:rPr>
        <w:t> </w:t>
      </w:r>
      <w:r>
        <w:rPr>
          <w:w w:val="110"/>
        </w:rPr>
        <w:t>equations: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5"/>
          <w:szCs w:val="25"/>
        </w:rPr>
      </w:pPr>
    </w:p>
    <w:p>
      <w:pPr>
        <w:tabs>
          <w:tab w:pos="8504" w:val="left" w:leader="none"/>
        </w:tabs>
        <w:spacing w:before="0"/>
        <w:ind w:left="3870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/>
          <w:i/>
          <w:w w:val="120"/>
          <w:position w:val="4"/>
          <w:sz w:val="24"/>
        </w:rPr>
        <w:t>y</w:t>
      </w:r>
      <w:r>
        <w:rPr>
          <w:rFonts w:ascii="Arial"/>
          <w:i/>
          <w:w w:val="120"/>
          <w:sz w:val="16"/>
        </w:rPr>
        <w:t>total,t</w:t>
      </w:r>
      <w:r>
        <w:rPr>
          <w:rFonts w:ascii="Arial"/>
          <w:i/>
          <w:spacing w:val="6"/>
          <w:w w:val="120"/>
          <w:sz w:val="16"/>
        </w:rPr>
        <w:t> </w:t>
      </w:r>
      <w:r>
        <w:rPr>
          <w:rFonts w:ascii="PMingLiU"/>
          <w:w w:val="120"/>
          <w:position w:val="4"/>
          <w:sz w:val="24"/>
        </w:rPr>
        <w:t>=</w:t>
      </w:r>
      <w:r>
        <w:rPr>
          <w:rFonts w:ascii="PMingLiU"/>
          <w:spacing w:val="-22"/>
          <w:w w:val="120"/>
          <w:position w:val="4"/>
          <w:sz w:val="24"/>
        </w:rPr>
        <w:t> </w:t>
      </w:r>
      <w:r>
        <w:rPr>
          <w:rFonts w:ascii="Arial"/>
          <w:i/>
          <w:w w:val="120"/>
          <w:position w:val="4"/>
          <w:sz w:val="24"/>
        </w:rPr>
        <w:t>y</w:t>
      </w:r>
      <w:r>
        <w:rPr>
          <w:rFonts w:ascii="Arial"/>
          <w:i/>
          <w:w w:val="120"/>
          <w:sz w:val="16"/>
        </w:rPr>
        <w:t>A,t</w:t>
      </w:r>
      <w:r>
        <w:rPr>
          <w:rFonts w:ascii="Arial"/>
          <w:i/>
          <w:spacing w:val="-4"/>
          <w:w w:val="120"/>
          <w:sz w:val="16"/>
        </w:rPr>
        <w:t> </w:t>
      </w:r>
      <w:r>
        <w:rPr>
          <w:rFonts w:ascii="PMingLiU"/>
          <w:w w:val="120"/>
          <w:position w:val="4"/>
          <w:sz w:val="24"/>
        </w:rPr>
        <w:t>+</w:t>
      </w:r>
      <w:r>
        <w:rPr>
          <w:rFonts w:ascii="PMingLiU"/>
          <w:spacing w:val="-34"/>
          <w:w w:val="120"/>
          <w:position w:val="4"/>
          <w:sz w:val="24"/>
        </w:rPr>
        <w:t> </w:t>
      </w:r>
      <w:r>
        <w:rPr>
          <w:rFonts w:ascii="Arial"/>
          <w:i/>
          <w:spacing w:val="1"/>
          <w:w w:val="120"/>
          <w:position w:val="4"/>
          <w:sz w:val="24"/>
        </w:rPr>
        <w:t>y</w:t>
      </w:r>
      <w:r>
        <w:rPr>
          <w:rFonts w:ascii="Arial"/>
          <w:i/>
          <w:spacing w:val="1"/>
          <w:w w:val="120"/>
          <w:sz w:val="16"/>
        </w:rPr>
        <w:t>B,t</w:t>
        <w:tab/>
      </w:r>
      <w:r>
        <w:rPr>
          <w:rFonts w:ascii="PMingLiU"/>
          <w:w w:val="120"/>
          <w:position w:val="4"/>
          <w:sz w:val="24"/>
        </w:rPr>
        <w:t>(1.14)</w:t>
      </w:r>
      <w:r>
        <w:rPr>
          <w:rFonts w:ascii="PMingLiU"/>
          <w:sz w:val="24"/>
        </w:rPr>
      </w:r>
    </w:p>
    <w:p>
      <w:pPr>
        <w:spacing w:line="240" w:lineRule="auto" w:before="8"/>
        <w:rPr>
          <w:rFonts w:ascii="PMingLiU" w:hAnsi="PMingLiU" w:cs="PMingLiU" w:eastAsia="PMingLiU"/>
          <w:sz w:val="34"/>
          <w:szCs w:val="34"/>
        </w:rPr>
      </w:pPr>
    </w:p>
    <w:p>
      <w:pPr>
        <w:tabs>
          <w:tab w:pos="5046" w:val="left" w:leader="none"/>
          <w:tab w:pos="8504" w:val="left" w:leader="none"/>
        </w:tabs>
        <w:spacing w:line="327" w:lineRule="auto" w:before="0"/>
        <w:ind w:left="898" w:right="115" w:firstLine="1735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/>
          <w:i/>
          <w:w w:val="115"/>
          <w:position w:val="4"/>
          <w:sz w:val="24"/>
        </w:rPr>
        <w:t>y</w:t>
      </w:r>
      <w:r>
        <w:rPr>
          <w:rFonts w:ascii="Arial"/>
          <w:i/>
          <w:w w:val="115"/>
          <w:sz w:val="16"/>
        </w:rPr>
        <w:t>A,t</w:t>
      </w:r>
      <w:r>
        <w:rPr>
          <w:rFonts w:ascii="Arial"/>
          <w:i/>
          <w:spacing w:val="35"/>
          <w:w w:val="115"/>
          <w:sz w:val="16"/>
        </w:rPr>
        <w:t> </w:t>
      </w:r>
      <w:r>
        <w:rPr>
          <w:rFonts w:ascii="PMingLiU"/>
          <w:w w:val="115"/>
          <w:position w:val="4"/>
          <w:sz w:val="24"/>
        </w:rPr>
        <w:t>=</w:t>
      </w:r>
      <w:r>
        <w:rPr>
          <w:rFonts w:ascii="PMingLiU"/>
          <w:spacing w:val="4"/>
          <w:w w:val="115"/>
          <w:position w:val="4"/>
          <w:sz w:val="24"/>
        </w:rPr>
        <w:t> </w:t>
      </w:r>
      <w:r>
        <w:rPr>
          <w:rFonts w:ascii="Arial"/>
          <w:i/>
          <w:w w:val="115"/>
          <w:position w:val="4"/>
          <w:sz w:val="24"/>
        </w:rPr>
        <w:t>y</w:t>
      </w:r>
      <w:r>
        <w:rPr>
          <w:rFonts w:ascii="Arial"/>
          <w:i/>
          <w:w w:val="115"/>
          <w:sz w:val="16"/>
        </w:rPr>
        <w:t>AA,t</w:t>
      </w:r>
      <w:r>
        <w:rPr>
          <w:rFonts w:ascii="Arial"/>
          <w:i/>
          <w:spacing w:val="21"/>
          <w:w w:val="115"/>
          <w:sz w:val="16"/>
        </w:rPr>
        <w:t> </w:t>
      </w:r>
      <w:r>
        <w:rPr>
          <w:rFonts w:ascii="PMingLiU"/>
          <w:w w:val="115"/>
          <w:position w:val="4"/>
          <w:sz w:val="24"/>
        </w:rPr>
        <w:t>+</w:t>
      </w:r>
      <w:r>
        <w:rPr>
          <w:rFonts w:ascii="PMingLiU"/>
          <w:spacing w:val="-12"/>
          <w:w w:val="115"/>
          <w:position w:val="4"/>
          <w:sz w:val="24"/>
        </w:rPr>
        <w:t> </w:t>
      </w:r>
      <w:r>
        <w:rPr>
          <w:rFonts w:ascii="Arial"/>
          <w:i/>
          <w:spacing w:val="1"/>
          <w:w w:val="115"/>
          <w:position w:val="4"/>
          <w:sz w:val="24"/>
        </w:rPr>
        <w:t>y</w:t>
      </w:r>
      <w:r>
        <w:rPr>
          <w:rFonts w:ascii="Arial"/>
          <w:i/>
          <w:w w:val="115"/>
          <w:sz w:val="16"/>
        </w:rPr>
        <w:t>AB,t</w:t>
        <w:tab/>
      </w:r>
      <w:r>
        <w:rPr>
          <w:rFonts w:ascii="Arial"/>
          <w:i/>
          <w:spacing w:val="1"/>
          <w:w w:val="115"/>
          <w:position w:val="4"/>
          <w:sz w:val="24"/>
        </w:rPr>
        <w:t>y</w:t>
      </w:r>
      <w:r>
        <w:rPr>
          <w:rFonts w:ascii="Arial"/>
          <w:i/>
          <w:w w:val="115"/>
          <w:sz w:val="16"/>
        </w:rPr>
        <w:t>B,t</w:t>
      </w:r>
      <w:r>
        <w:rPr>
          <w:rFonts w:ascii="Arial"/>
          <w:i/>
          <w:spacing w:val="38"/>
          <w:w w:val="115"/>
          <w:sz w:val="16"/>
        </w:rPr>
        <w:t> </w:t>
      </w:r>
      <w:r>
        <w:rPr>
          <w:rFonts w:ascii="PMingLiU"/>
          <w:w w:val="115"/>
          <w:position w:val="4"/>
          <w:sz w:val="24"/>
        </w:rPr>
        <w:t>=</w:t>
      </w:r>
      <w:r>
        <w:rPr>
          <w:rFonts w:ascii="PMingLiU"/>
          <w:spacing w:val="7"/>
          <w:w w:val="115"/>
          <w:position w:val="4"/>
          <w:sz w:val="24"/>
        </w:rPr>
        <w:t> </w:t>
      </w:r>
      <w:r>
        <w:rPr>
          <w:rFonts w:ascii="Arial"/>
          <w:i/>
          <w:spacing w:val="1"/>
          <w:w w:val="115"/>
          <w:position w:val="4"/>
          <w:sz w:val="24"/>
        </w:rPr>
        <w:t>y</w:t>
      </w:r>
      <w:r>
        <w:rPr>
          <w:rFonts w:ascii="Arial"/>
          <w:i/>
          <w:w w:val="115"/>
          <w:sz w:val="16"/>
        </w:rPr>
        <w:t>BA,t</w:t>
      </w:r>
      <w:r>
        <w:rPr>
          <w:rFonts w:ascii="Arial"/>
          <w:i/>
          <w:spacing w:val="22"/>
          <w:w w:val="115"/>
          <w:sz w:val="16"/>
        </w:rPr>
        <w:t> </w:t>
      </w:r>
      <w:r>
        <w:rPr>
          <w:rFonts w:ascii="PMingLiU"/>
          <w:w w:val="115"/>
          <w:position w:val="4"/>
          <w:sz w:val="24"/>
        </w:rPr>
        <w:t>+</w:t>
      </w:r>
      <w:r>
        <w:rPr>
          <w:rFonts w:ascii="PMingLiU"/>
          <w:spacing w:val="-10"/>
          <w:w w:val="115"/>
          <w:position w:val="4"/>
          <w:sz w:val="24"/>
        </w:rPr>
        <w:t> </w:t>
      </w:r>
      <w:r>
        <w:rPr>
          <w:rFonts w:ascii="Arial"/>
          <w:i/>
          <w:spacing w:val="3"/>
          <w:w w:val="115"/>
          <w:position w:val="4"/>
          <w:sz w:val="24"/>
        </w:rPr>
        <w:t>y</w:t>
      </w:r>
      <w:r>
        <w:rPr>
          <w:rFonts w:ascii="Arial"/>
          <w:i/>
          <w:spacing w:val="2"/>
          <w:w w:val="115"/>
          <w:sz w:val="16"/>
        </w:rPr>
        <w:t>BB,t</w:t>
        <w:tab/>
      </w:r>
      <w:r>
        <w:rPr>
          <w:rFonts w:ascii="PMingLiU"/>
          <w:w w:val="105"/>
          <w:position w:val="4"/>
          <w:sz w:val="24"/>
        </w:rPr>
        <w:t>(1.15)</w:t>
      </w:r>
      <w:r>
        <w:rPr>
          <w:rFonts w:ascii="PMingLiU"/>
          <w:spacing w:val="27"/>
          <w:w w:val="109"/>
          <w:position w:val="4"/>
          <w:sz w:val="24"/>
        </w:rPr>
        <w:t> </w:t>
      </w:r>
      <w:r>
        <w:rPr>
          <w:rFonts w:ascii="PMingLiU"/>
          <w:w w:val="115"/>
          <w:sz w:val="24"/>
        </w:rPr>
        <w:t>The</w:t>
      </w:r>
      <w:r>
        <w:rPr>
          <w:rFonts w:ascii="PMingLiU"/>
          <w:spacing w:val="-10"/>
          <w:w w:val="115"/>
          <w:sz w:val="24"/>
        </w:rPr>
        <w:t> </w:t>
      </w:r>
      <w:r>
        <w:rPr>
          <w:rFonts w:ascii="PMingLiU"/>
          <w:w w:val="115"/>
          <w:sz w:val="24"/>
        </w:rPr>
        <w:t>relation</w:t>
      </w:r>
      <w:r>
        <w:rPr>
          <w:rFonts w:ascii="PMingLiU"/>
          <w:spacing w:val="-9"/>
          <w:w w:val="115"/>
          <w:sz w:val="24"/>
        </w:rPr>
        <w:t> </w:t>
      </w:r>
      <w:r>
        <w:rPr>
          <w:rFonts w:ascii="PMingLiU"/>
          <w:spacing w:val="-2"/>
          <w:w w:val="115"/>
          <w:sz w:val="24"/>
        </w:rPr>
        <w:t>ca</w:t>
      </w:r>
      <w:r>
        <w:rPr>
          <w:rFonts w:ascii="PMingLiU"/>
          <w:spacing w:val="-1"/>
          <w:w w:val="115"/>
          <w:sz w:val="24"/>
        </w:rPr>
        <w:t>n</w:t>
      </w:r>
      <w:r>
        <w:rPr>
          <w:rFonts w:ascii="PMingLiU"/>
          <w:spacing w:val="-9"/>
          <w:w w:val="115"/>
          <w:sz w:val="24"/>
        </w:rPr>
        <w:t> </w:t>
      </w:r>
      <w:r>
        <w:rPr>
          <w:rFonts w:ascii="PMingLiU"/>
          <w:w w:val="115"/>
          <w:sz w:val="24"/>
        </w:rPr>
        <w:t>then</w:t>
      </w:r>
      <w:r>
        <w:rPr>
          <w:rFonts w:ascii="PMingLiU"/>
          <w:spacing w:val="-10"/>
          <w:w w:val="115"/>
          <w:sz w:val="24"/>
        </w:rPr>
        <w:t> </w:t>
      </w:r>
      <w:r>
        <w:rPr>
          <w:rFonts w:ascii="PMingLiU"/>
          <w:spacing w:val="3"/>
          <w:w w:val="115"/>
          <w:sz w:val="24"/>
        </w:rPr>
        <w:t>be</w:t>
      </w:r>
      <w:r>
        <w:rPr>
          <w:rFonts w:ascii="PMingLiU"/>
          <w:spacing w:val="-9"/>
          <w:w w:val="115"/>
          <w:sz w:val="24"/>
        </w:rPr>
        <w:t> </w:t>
      </w:r>
      <w:r>
        <w:rPr>
          <w:rFonts w:ascii="PMingLiU"/>
          <w:w w:val="115"/>
          <w:sz w:val="24"/>
        </w:rPr>
        <w:t>generalised</w:t>
      </w:r>
      <w:r>
        <w:rPr>
          <w:rFonts w:ascii="PMingLiU"/>
          <w:spacing w:val="-9"/>
          <w:w w:val="115"/>
          <w:sz w:val="24"/>
        </w:rPr>
        <w:t> </w:t>
      </w:r>
      <w:r>
        <w:rPr>
          <w:rFonts w:ascii="PMingLiU"/>
          <w:spacing w:val="-3"/>
          <w:w w:val="115"/>
          <w:sz w:val="24"/>
        </w:rPr>
        <w:t>in</w:t>
      </w:r>
      <w:r>
        <w:rPr>
          <w:rFonts w:ascii="PMingLiU"/>
          <w:spacing w:val="-2"/>
          <w:w w:val="115"/>
          <w:sz w:val="24"/>
        </w:rPr>
        <w:t>to:</w:t>
      </w:r>
      <w:r>
        <w:rPr>
          <w:rFonts w:ascii="PMingLiU"/>
          <w:spacing w:val="11"/>
          <w:w w:val="115"/>
          <w:sz w:val="24"/>
        </w:rPr>
        <w:t> </w:t>
      </w:r>
      <w:r>
        <w:rPr>
          <w:rFonts w:ascii="PMingLiU"/>
          <w:w w:val="115"/>
          <w:sz w:val="24"/>
        </w:rPr>
        <w:t>,</w:t>
      </w:r>
      <w:r>
        <w:rPr>
          <w:rFonts w:ascii="PMingLiU"/>
          <w:sz w:val="24"/>
        </w:rPr>
      </w:r>
    </w:p>
    <w:p>
      <w:pPr>
        <w:tabs>
          <w:tab w:pos="2467" w:val="left" w:leader="none"/>
        </w:tabs>
        <w:spacing w:line="194" w:lineRule="exact" w:before="164"/>
        <w:ind w:left="987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/>
          <w:i/>
          <w:w w:val="130"/>
          <w:sz w:val="16"/>
        </w:rPr>
        <w:t>n</w:t>
      </w:r>
      <w:r>
        <w:rPr>
          <w:rFonts w:ascii="Arial"/>
          <w:i/>
          <w:w w:val="130"/>
          <w:position w:val="-1"/>
          <w:sz w:val="12"/>
        </w:rPr>
        <w:t>i</w:t>
        <w:tab/>
      </w:r>
      <w:r>
        <w:rPr>
          <w:rFonts w:ascii="Arial"/>
          <w:i/>
          <w:w w:val="145"/>
          <w:position w:val="2"/>
          <w:sz w:val="16"/>
        </w:rPr>
        <w:t>n</w:t>
      </w:r>
      <w:r>
        <w:rPr>
          <w:rFonts w:ascii="Arial"/>
          <w:i/>
          <w:w w:val="145"/>
          <w:sz w:val="12"/>
        </w:rPr>
        <w:t>ij</w:t>
      </w:r>
      <w:r>
        <w:rPr>
          <w:rFonts w:ascii="Arial"/>
          <w:sz w:val="12"/>
        </w:rPr>
      </w:r>
    </w:p>
    <w:p>
      <w:pPr>
        <w:tabs>
          <w:tab w:pos="5074" w:val="left" w:leader="none"/>
          <w:tab w:pos="6657" w:val="left" w:leader="none"/>
        </w:tabs>
        <w:spacing w:line="330" w:lineRule="exact" w:before="0"/>
        <w:ind w:left="327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i/>
          <w:w w:val="120"/>
          <w:position w:val="4"/>
          <w:sz w:val="24"/>
        </w:rPr>
        <w:t>y</w:t>
      </w:r>
      <w:r>
        <w:rPr>
          <w:rFonts w:ascii="Arial"/>
          <w:i/>
          <w:w w:val="120"/>
          <w:sz w:val="16"/>
        </w:rPr>
        <w:t>total,t</w:t>
      </w:r>
      <w:r>
        <w:rPr>
          <w:rFonts w:ascii="Arial"/>
          <w:i/>
          <w:spacing w:val="24"/>
          <w:w w:val="120"/>
          <w:sz w:val="16"/>
        </w:rPr>
        <w:t> </w:t>
      </w:r>
      <w:r>
        <w:rPr>
          <w:rFonts w:ascii="PMingLiU"/>
          <w:w w:val="125"/>
          <w:position w:val="4"/>
          <w:sz w:val="24"/>
        </w:rPr>
        <w:t>=</w:t>
      </w:r>
      <w:r>
        <w:rPr>
          <w:rFonts w:ascii="PMingLiU"/>
          <w:spacing w:val="-10"/>
          <w:w w:val="125"/>
          <w:position w:val="4"/>
          <w:sz w:val="24"/>
        </w:rPr>
        <w:t> </w:t>
      </w:r>
      <w:r>
        <w:rPr>
          <w:rFonts w:ascii="Tahoma"/>
          <w:w w:val="125"/>
          <w:position w:val="26"/>
          <w:sz w:val="24"/>
        </w:rPr>
        <w:t>'\"</w:t>
      </w:r>
      <w:r>
        <w:rPr>
          <w:rFonts w:ascii="Tahoma"/>
          <w:spacing w:val="-54"/>
          <w:w w:val="125"/>
          <w:position w:val="26"/>
          <w:sz w:val="24"/>
        </w:rPr>
        <w:t> </w:t>
      </w:r>
      <w:r>
        <w:rPr>
          <w:rFonts w:ascii="Arial"/>
          <w:i/>
          <w:w w:val="120"/>
          <w:position w:val="4"/>
          <w:sz w:val="24"/>
        </w:rPr>
        <w:t>y</w:t>
      </w:r>
      <w:r>
        <w:rPr>
          <w:rFonts w:ascii="Arial"/>
          <w:i/>
          <w:w w:val="120"/>
          <w:sz w:val="16"/>
        </w:rPr>
        <w:t>i,t</w:t>
        <w:tab/>
      </w:r>
      <w:r>
        <w:rPr>
          <w:rFonts w:ascii="Arial"/>
          <w:i/>
          <w:w w:val="120"/>
          <w:position w:val="4"/>
          <w:sz w:val="24"/>
        </w:rPr>
        <w:t>y</w:t>
      </w:r>
      <w:r>
        <w:rPr>
          <w:rFonts w:ascii="Arial"/>
          <w:i/>
          <w:w w:val="120"/>
          <w:sz w:val="16"/>
        </w:rPr>
        <w:t>i,t</w:t>
      </w:r>
      <w:r>
        <w:rPr>
          <w:rFonts w:ascii="Arial"/>
          <w:i/>
          <w:spacing w:val="50"/>
          <w:w w:val="120"/>
          <w:sz w:val="16"/>
        </w:rPr>
        <w:t> </w:t>
      </w:r>
      <w:r>
        <w:rPr>
          <w:rFonts w:ascii="PMingLiU"/>
          <w:w w:val="125"/>
          <w:position w:val="4"/>
          <w:sz w:val="24"/>
        </w:rPr>
        <w:t>=</w:t>
      </w:r>
      <w:r>
        <w:rPr>
          <w:rFonts w:ascii="PMingLiU"/>
          <w:spacing w:val="13"/>
          <w:w w:val="125"/>
          <w:position w:val="4"/>
          <w:sz w:val="24"/>
        </w:rPr>
        <w:t> </w:t>
      </w:r>
      <w:r>
        <w:rPr>
          <w:rFonts w:ascii="Tahoma"/>
          <w:w w:val="125"/>
          <w:position w:val="26"/>
          <w:sz w:val="24"/>
        </w:rPr>
        <w:t>'\"</w:t>
      </w:r>
      <w:r>
        <w:rPr>
          <w:rFonts w:ascii="Tahoma"/>
          <w:spacing w:val="-40"/>
          <w:w w:val="125"/>
          <w:position w:val="26"/>
          <w:sz w:val="24"/>
        </w:rPr>
        <w:t> </w:t>
      </w:r>
      <w:r>
        <w:rPr>
          <w:rFonts w:ascii="Arial"/>
          <w:i/>
          <w:spacing w:val="-2"/>
          <w:w w:val="120"/>
          <w:position w:val="4"/>
          <w:sz w:val="24"/>
        </w:rPr>
        <w:t>y</w:t>
      </w:r>
      <w:r>
        <w:rPr>
          <w:rFonts w:ascii="Arial"/>
          <w:i/>
          <w:spacing w:val="-1"/>
          <w:w w:val="120"/>
          <w:sz w:val="16"/>
        </w:rPr>
        <w:t>ij,t</w:t>
        <w:tab/>
      </w:r>
      <w:r>
        <w:rPr>
          <w:rFonts w:ascii="Arial"/>
          <w:i/>
          <w:w w:val="120"/>
          <w:position w:val="4"/>
          <w:sz w:val="24"/>
        </w:rPr>
        <w:t>...</w:t>
      </w:r>
      <w:r>
        <w:rPr>
          <w:rFonts w:ascii="Arial"/>
          <w:sz w:val="24"/>
        </w:rPr>
      </w:r>
    </w:p>
    <w:p>
      <w:pPr>
        <w:spacing w:after="0" w:line="330" w:lineRule="exact"/>
        <w:jc w:val="left"/>
        <w:rPr>
          <w:rFonts w:ascii="Arial" w:hAnsi="Arial" w:cs="Arial" w:eastAsia="Arial"/>
          <w:sz w:val="24"/>
          <w:szCs w:val="24"/>
        </w:rPr>
        <w:sectPr>
          <w:pgSz w:w="12240" w:h="15840"/>
          <w:pgMar w:header="987" w:footer="749" w:top="1260" w:bottom="940" w:left="1720" w:right="1300"/>
        </w:sectPr>
      </w:pPr>
    </w:p>
    <w:p>
      <w:pPr>
        <w:spacing w:line="140" w:lineRule="exact" w:before="46"/>
        <w:ind w:left="0" w:right="1078" w:firstLine="0"/>
        <w:jc w:val="right"/>
        <w:rPr>
          <w:rFonts w:ascii="PMingLiU" w:hAnsi="PMingLiU" w:cs="PMingLiU" w:eastAsia="PMingLiU"/>
          <w:sz w:val="16"/>
          <w:szCs w:val="16"/>
        </w:rPr>
      </w:pPr>
      <w:r>
        <w:rPr>
          <w:rFonts w:ascii="Arial"/>
          <w:i/>
          <w:w w:val="135"/>
          <w:sz w:val="16"/>
        </w:rPr>
        <w:t>i</w:t>
      </w:r>
      <w:r>
        <w:rPr>
          <w:rFonts w:ascii="PMingLiU"/>
          <w:w w:val="135"/>
          <w:sz w:val="16"/>
        </w:rPr>
        <w:t>=1</w:t>
      </w:r>
      <w:r>
        <w:rPr>
          <w:rFonts w:ascii="PMingLiU"/>
          <w:sz w:val="16"/>
        </w:rPr>
      </w:r>
    </w:p>
    <w:p>
      <w:pPr>
        <w:tabs>
          <w:tab w:pos="3271" w:val="left" w:leader="none"/>
        </w:tabs>
        <w:spacing w:line="462" w:lineRule="exact" w:before="0"/>
        <w:ind w:left="279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DejaVu Sans Condensed" w:hAnsi="DejaVu Sans Condensed" w:cs="DejaVu Sans Condensed" w:eastAsia="DejaVu Sans Condensed"/>
          <w:i/>
          <w:w w:val="125"/>
          <w:position w:val="4"/>
          <w:sz w:val="24"/>
          <w:szCs w:val="24"/>
        </w:rPr>
        <w:t>⇒</w:t>
        <w:tab/>
      </w:r>
      <w:r>
        <w:rPr>
          <w:rFonts w:ascii="Arial" w:hAnsi="Arial" w:cs="Arial" w:eastAsia="Arial"/>
          <w:i/>
          <w:w w:val="120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120"/>
          <w:sz w:val="16"/>
          <w:szCs w:val="16"/>
        </w:rPr>
        <w:t>parent,t</w:t>
      </w:r>
      <w:r>
        <w:rPr>
          <w:rFonts w:ascii="Arial" w:hAnsi="Arial" w:cs="Arial" w:eastAsia="Arial"/>
          <w:i/>
          <w:spacing w:val="-10"/>
          <w:w w:val="120"/>
          <w:sz w:val="16"/>
          <w:szCs w:val="16"/>
        </w:rPr>
        <w:t> </w:t>
      </w:r>
      <w:r>
        <w:rPr>
          <w:rFonts w:ascii="PMingLiU" w:hAnsi="PMingLiU" w:cs="PMingLiU" w:eastAsia="PMingLiU"/>
          <w:w w:val="120"/>
          <w:position w:val="4"/>
          <w:sz w:val="24"/>
          <w:szCs w:val="24"/>
        </w:rPr>
        <w:t>=</w:t>
      </w:r>
      <w:r>
        <w:rPr>
          <w:rFonts w:ascii="PMingLiU" w:hAnsi="PMingLiU" w:cs="PMingLiU" w:eastAsia="PMingLiU"/>
          <w:spacing w:val="-36"/>
          <w:w w:val="120"/>
          <w:position w:val="4"/>
          <w:sz w:val="24"/>
          <w:szCs w:val="24"/>
        </w:rPr>
        <w:t> </w:t>
      </w:r>
      <w:r>
        <w:rPr>
          <w:rFonts w:ascii="Tahoma" w:hAnsi="Tahoma" w:cs="Tahoma" w:eastAsia="Tahoma"/>
          <w:w w:val="120"/>
          <w:position w:val="26"/>
          <w:sz w:val="24"/>
          <w:szCs w:val="24"/>
        </w:rPr>
        <w:t>'\"</w:t>
      </w:r>
      <w:r>
        <w:rPr>
          <w:rFonts w:ascii="Tahoma" w:hAnsi="Tahoma" w:cs="Tahoma" w:eastAsia="Tahoma"/>
          <w:spacing w:val="-68"/>
          <w:w w:val="120"/>
          <w:position w:val="26"/>
          <w:sz w:val="24"/>
          <w:szCs w:val="24"/>
        </w:rPr>
        <w:t> </w:t>
      </w:r>
      <w:r>
        <w:rPr>
          <w:rFonts w:ascii="Arial" w:hAnsi="Arial" w:cs="Arial" w:eastAsia="Arial"/>
          <w:i/>
          <w:w w:val="120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120"/>
          <w:sz w:val="16"/>
          <w:szCs w:val="16"/>
        </w:rPr>
        <w:t>children,t</w:t>
      </w:r>
      <w:r>
        <w:rPr>
          <w:rFonts w:ascii="Arial" w:hAnsi="Arial" w:cs="Arial" w:eastAsia="Arial"/>
          <w:sz w:val="16"/>
          <w:szCs w:val="16"/>
        </w:rPr>
      </w:r>
    </w:p>
    <w:p>
      <w:pPr>
        <w:spacing w:before="46"/>
        <w:ind w:left="119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w w:val="140"/>
        </w:rPr>
        <w:br w:type="column"/>
      </w:r>
      <w:r>
        <w:rPr>
          <w:rFonts w:ascii="Arial"/>
          <w:i/>
          <w:w w:val="140"/>
          <w:sz w:val="16"/>
        </w:rPr>
        <w:t>i</w:t>
      </w:r>
      <w:r>
        <w:rPr>
          <w:rFonts w:ascii="PMingLiU"/>
          <w:w w:val="140"/>
          <w:sz w:val="16"/>
        </w:rPr>
        <w:t>=1</w:t>
      </w:r>
      <w:r>
        <w:rPr>
          <w:rFonts w:ascii="PMingLiU"/>
          <w:sz w:val="16"/>
        </w:rPr>
      </w:r>
    </w:p>
    <w:p>
      <w:pPr>
        <w:pStyle w:val="BodyText"/>
        <w:spacing w:line="227" w:lineRule="exact"/>
        <w:ind w:left="0" w:right="115"/>
        <w:jc w:val="right"/>
      </w:pPr>
      <w:r>
        <w:rPr>
          <w:w w:val="105"/>
        </w:rPr>
        <w:br w:type="column"/>
      </w:r>
      <w:r>
        <w:rPr>
          <w:w w:val="105"/>
        </w:rPr>
        <w:t>(1.16)</w:t>
      </w:r>
      <w:r>
        <w:rPr/>
      </w:r>
    </w:p>
    <w:p>
      <w:pPr>
        <w:spacing w:after="0" w:line="227" w:lineRule="exact"/>
        <w:jc w:val="right"/>
        <w:sectPr>
          <w:type w:val="continuous"/>
          <w:pgSz w:w="12240" w:h="15840"/>
          <w:pgMar w:top="1500" w:bottom="280" w:left="1720" w:right="1300"/>
          <w:cols w:num="3" w:equalWidth="0">
            <w:col w:w="5556" w:space="40"/>
            <w:col w:w="394" w:space="40"/>
            <w:col w:w="3190"/>
          </w:cols>
        </w:sectPr>
      </w:pPr>
    </w:p>
    <w:p>
      <w:pPr>
        <w:spacing w:line="240" w:lineRule="auto" w:before="10"/>
        <w:rPr>
          <w:rFonts w:ascii="PMingLiU" w:hAnsi="PMingLiU" w:cs="PMingLiU" w:eastAsia="PMingLiU"/>
          <w:sz w:val="8"/>
          <w:szCs w:val="8"/>
        </w:rPr>
      </w:pPr>
    </w:p>
    <w:p>
      <w:pPr>
        <w:pStyle w:val="BodyText"/>
        <w:spacing w:line="240" w:lineRule="auto" w:before="13"/>
        <w:ind w:left="898" w:right="0"/>
        <w:jc w:val="left"/>
      </w:pPr>
      <w:r>
        <w:rPr>
          <w:spacing w:val="-3"/>
          <w:w w:val="110"/>
        </w:rPr>
        <w:t>Moreov</w:t>
      </w:r>
      <w:r>
        <w:rPr>
          <w:spacing w:val="-2"/>
          <w:w w:val="110"/>
        </w:rPr>
        <w:t>er,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ough</w:t>
      </w:r>
      <w:r>
        <w:rPr>
          <w:spacing w:val="-1"/>
          <w:w w:val="110"/>
        </w:rPr>
        <w:t>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aggregation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constraints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values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31" w:right="111" w:firstLine="6"/>
        <w:jc w:val="left"/>
      </w:pP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bottom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hies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12"/>
          <w:w w:val="110"/>
        </w:rPr>
        <w:t> </w:t>
      </w:r>
      <w:r>
        <w:rPr>
          <w:w w:val="110"/>
        </w:rPr>
        <w:t>sum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v</w:t>
      </w:r>
      <w:r>
        <w:rPr>
          <w:spacing w:val="-3"/>
          <w:w w:val="110"/>
        </w:rPr>
        <w:t>alue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parent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"/>
          <w:w w:val="110"/>
        </w:rPr>
        <w:t>se</w:t>
      </w:r>
      <w:r>
        <w:rPr>
          <w:spacing w:val="41"/>
          <w:w w:val="103"/>
        </w:rPr>
        <w:t> </w:t>
      </w:r>
      <w:r>
        <w:rPr>
          <w:spacing w:val="-2"/>
          <w:w w:val="110"/>
        </w:rPr>
        <w:t>value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1" w:lineRule="auto"/>
        <w:ind w:left="131" w:right="513" w:firstLine="357"/>
        <w:jc w:val="both"/>
      </w:pPr>
      <w:r>
        <w:rPr>
          <w:spacing w:val="-1"/>
          <w:w w:val="110"/>
        </w:rPr>
        <w:t>Hierarchical</w:t>
      </w:r>
      <w:r>
        <w:rPr>
          <w:spacing w:val="24"/>
          <w:w w:val="110"/>
        </w:rPr>
        <w:t> </w:t>
      </w:r>
      <w:r>
        <w:rPr>
          <w:w w:val="110"/>
        </w:rPr>
        <w:t>time</w:t>
      </w:r>
      <w:r>
        <w:rPr>
          <w:spacing w:val="24"/>
          <w:w w:val="110"/>
        </w:rPr>
        <w:t> </w:t>
      </w:r>
      <w:r>
        <w:rPr>
          <w:w w:val="110"/>
        </w:rPr>
        <w:t>series</w:t>
      </w:r>
      <w:r>
        <w:rPr>
          <w:spacing w:val="24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also</w:t>
      </w:r>
      <w:r>
        <w:rPr>
          <w:spacing w:val="2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translated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rFonts w:ascii="Arial" w:hAnsi="Arial" w:cs="Arial" w:eastAsia="Arial"/>
          <w:i/>
          <w:w w:val="110"/>
        </w:rPr>
        <w:t>n</w:t>
      </w:r>
      <w:r>
        <w:rPr>
          <w:rFonts w:ascii="Arial" w:hAnsi="Arial" w:cs="Arial" w:eastAsia="Arial"/>
          <w:i/>
          <w:spacing w:val="-10"/>
          <w:w w:val="110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</w:rPr>
        <w:t>×</w:t>
      </w:r>
      <w:r>
        <w:rPr>
          <w:rFonts w:ascii="DejaVu Sans Condensed" w:hAnsi="DejaVu Sans Condensed" w:cs="DejaVu Sans Condensed" w:eastAsia="DejaVu Sans Condensed"/>
          <w:i/>
          <w:spacing w:val="-12"/>
          <w:w w:val="110"/>
        </w:rPr>
        <w:t> </w:t>
      </w:r>
      <w:r>
        <w:rPr>
          <w:rFonts w:ascii="Arial" w:hAnsi="Arial" w:cs="Arial" w:eastAsia="Arial"/>
          <w:i/>
          <w:w w:val="110"/>
        </w:rPr>
        <w:t>m</w:t>
      </w:r>
      <w:r>
        <w:rPr>
          <w:rFonts w:ascii="Arial" w:hAnsi="Arial" w:cs="Arial" w:eastAsia="Arial"/>
          <w:i/>
          <w:spacing w:val="19"/>
          <w:w w:val="110"/>
        </w:rPr>
        <w:t> </w:t>
      </w:r>
      <w:r>
        <w:rPr>
          <w:w w:val="110"/>
        </w:rPr>
        <w:t>matrix</w:t>
      </w:r>
      <w:r>
        <w:rPr>
          <w:spacing w:val="24"/>
          <w:w w:val="110"/>
        </w:rPr>
        <w:t> </w:t>
      </w:r>
      <w:r>
        <w:rPr>
          <w:rFonts w:ascii="Arial" w:hAnsi="Arial" w:cs="Arial" w:eastAsia="Arial"/>
          <w:i/>
          <w:spacing w:val="7"/>
          <w:w w:val="110"/>
        </w:rPr>
        <w:t>S</w:t>
      </w:r>
      <w:r>
        <w:rPr>
          <w:spacing w:val="5"/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when</w:t>
      </w:r>
      <w:r>
        <w:rPr>
          <w:spacing w:val="24"/>
          <w:w w:val="110"/>
        </w:rPr>
        <w:t> </w:t>
      </w:r>
      <w:r>
        <w:rPr>
          <w:rFonts w:ascii="Arial" w:hAnsi="Arial" w:cs="Arial" w:eastAsia="Arial"/>
          <w:i/>
          <w:w w:val="110"/>
        </w:rPr>
        <w:t>n</w:t>
      </w:r>
      <w:r>
        <w:rPr>
          <w:rFonts w:ascii="Arial" w:hAnsi="Arial" w:cs="Arial" w:eastAsia="Arial"/>
          <w:i/>
          <w:spacing w:val="28"/>
          <w:w w:val="104"/>
        </w:rPr>
        <w:t> </w:t>
      </w:r>
      <w:r>
        <w:rPr>
          <w:w w:val="110"/>
        </w:rPr>
        <w:t>equals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observation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6"/>
          <w:w w:val="110"/>
        </w:rPr>
        <w:t> </w:t>
      </w:r>
      <w:r>
        <w:rPr>
          <w:w w:val="110"/>
        </w:rPr>
        <w:t>time</w:t>
      </w:r>
      <w:r>
        <w:rPr>
          <w:spacing w:val="25"/>
          <w:w w:val="110"/>
        </w:rPr>
        <w:t> </w:t>
      </w:r>
      <w:r>
        <w:rPr>
          <w:w w:val="110"/>
        </w:rPr>
        <w:t>series,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when</w:t>
      </w:r>
      <w:r>
        <w:rPr>
          <w:spacing w:val="26"/>
          <w:w w:val="110"/>
        </w:rPr>
        <w:t> </w:t>
      </w:r>
      <w:r>
        <w:rPr>
          <w:w w:val="110"/>
        </w:rPr>
        <w:t>m</w:t>
      </w:r>
      <w:r>
        <w:rPr>
          <w:spacing w:val="27"/>
          <w:w w:val="110"/>
        </w:rPr>
        <w:t> </w:t>
      </w:r>
      <w:r>
        <w:rPr>
          <w:w w:val="110"/>
        </w:rPr>
        <w:t>equal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9"/>
          <w:w w:val="120"/>
        </w:rPr>
        <w:t> </w:t>
      </w:r>
      <w:r>
        <w:rPr>
          <w:w w:val="110"/>
        </w:rPr>
        <w:t>total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categories</w:t>
      </w:r>
      <w:r>
        <w:rPr>
          <w:spacing w:val="32"/>
          <w:w w:val="110"/>
        </w:rPr>
        <w:t> </w:t>
      </w:r>
      <w:r>
        <w:rPr>
          <w:w w:val="110"/>
        </w:rPr>
        <w:t>when</w:t>
      </w:r>
      <w:r>
        <w:rPr>
          <w:spacing w:val="33"/>
          <w:w w:val="110"/>
        </w:rPr>
        <w:t> </w:t>
      </w:r>
      <w:r>
        <w:rPr>
          <w:w w:val="110"/>
        </w:rPr>
        <w:t>considering</w:t>
      </w:r>
      <w:r>
        <w:rPr>
          <w:spacing w:val="33"/>
          <w:w w:val="110"/>
        </w:rPr>
        <w:t> </w:t>
      </w:r>
      <w:r>
        <w:rPr>
          <w:w w:val="110"/>
        </w:rPr>
        <w:t>categories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all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32"/>
          <w:w w:val="110"/>
        </w:rPr>
        <w:t> </w:t>
      </w:r>
      <w:hyperlink w:history="true" w:anchor="_bookmark194">
        <w:r>
          <w:rPr>
            <w:spacing w:val="-1"/>
            <w:w w:val="110"/>
          </w:rPr>
          <w:t>(Hyndman,</w:t>
        </w:r>
      </w:hyperlink>
      <w:r>
        <w:rPr>
          <w:spacing w:val="35"/>
          <w:w w:val="116"/>
        </w:rPr>
        <w:t> </w:t>
      </w:r>
      <w:hyperlink w:history="true" w:anchor="_bookmark194">
        <w:r>
          <w:rPr>
            <w:w w:val="110"/>
          </w:rPr>
          <w:t>2015;</w:t>
        </w:r>
      </w:hyperlink>
      <w:r>
        <w:rPr>
          <w:spacing w:val="15"/>
          <w:w w:val="110"/>
        </w:rPr>
        <w:t> </w:t>
      </w:r>
      <w:hyperlink w:history="true" w:anchor="_bookmark238">
        <w:r>
          <w:rPr>
            <w:spacing w:val="-1"/>
            <w:w w:val="110"/>
          </w:rPr>
          <w:t>Wickramasuriya</w:t>
        </w:r>
        <w:r>
          <w:rPr>
            <w:spacing w:val="16"/>
            <w:w w:val="110"/>
          </w:rPr>
          <w:t> </w:t>
        </w:r>
        <w:r>
          <w:rPr>
            <w:w w:val="110"/>
          </w:rPr>
          <w:t>et</w:t>
        </w:r>
        <w:r>
          <w:rPr>
            <w:spacing w:val="16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16"/>
          <w:w w:val="110"/>
        </w:rPr>
        <w:t> </w:t>
      </w:r>
      <w:hyperlink w:history="true" w:anchor="_bookmark238">
        <w:r>
          <w:rPr>
            <w:w w:val="110"/>
          </w:rPr>
          <w:t>2019).</w:t>
        </w:r>
      </w:hyperlink>
      <w:r>
        <w:rPr>
          <w:spacing w:val="44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6"/>
          <w:w w:val="110"/>
        </w:rPr>
        <w:t> </w:t>
      </w:r>
      <w:r>
        <w:rPr>
          <w:w w:val="110"/>
        </w:rPr>
        <w:t>structure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Figure</w:t>
      </w:r>
      <w:r>
        <w:rPr>
          <w:spacing w:val="16"/>
          <w:w w:val="110"/>
        </w:rPr>
        <w:t> </w:t>
      </w:r>
      <w:hyperlink w:history="true" w:anchor="_bookmark29">
        <w:r>
          <w:rPr>
            <w:w w:val="110"/>
          </w:rPr>
          <w:t>1.5,</w:t>
        </w:r>
      </w:hyperlink>
      <w:r>
        <w:rPr>
          <w:spacing w:val="1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8"/>
          <w:w w:val="104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write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matrix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rmula: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18"/>
          <w:szCs w:val="18"/>
        </w:rPr>
      </w:pPr>
    </w:p>
    <w:p>
      <w:pPr>
        <w:tabs>
          <w:tab w:pos="1169" w:val="left" w:leader="none"/>
          <w:tab w:pos="2263" w:val="left" w:leader="none"/>
        </w:tabs>
        <w:spacing w:before="0"/>
        <w:ind w:left="26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95"/>
          <w:sz w:val="24"/>
        </w:rPr>
        <w:t>Y</w:t>
      </w:r>
      <w:r>
        <w:rPr>
          <w:rFonts w:ascii="Arial"/>
          <w:i/>
          <w:w w:val="95"/>
          <w:position w:val="-3"/>
          <w:sz w:val="16"/>
        </w:rPr>
        <w:t>t</w:t>
        <w:tab/>
      </w:r>
      <w:r>
        <w:rPr>
          <w:rFonts w:ascii="Arial"/>
          <w:i/>
          <w:w w:val="85"/>
          <w:sz w:val="24"/>
        </w:rPr>
        <w:t>S</w:t>
        <w:tab/>
      </w:r>
      <w:r>
        <w:rPr>
          <w:rFonts w:ascii="Arial"/>
          <w:i/>
          <w:sz w:val="24"/>
        </w:rPr>
        <w:t>b</w:t>
      </w:r>
      <w:r>
        <w:rPr>
          <w:rFonts w:ascii="Arial"/>
          <w:i/>
          <w:position w:val="-3"/>
          <w:sz w:val="16"/>
        </w:rPr>
        <w:t>t</w:t>
      </w:r>
      <w:r>
        <w:rPr>
          <w:rFonts w:ascii="Arial"/>
          <w:sz w:val="16"/>
        </w:rPr>
      </w:r>
    </w:p>
    <w:p>
      <w:pPr>
        <w:tabs>
          <w:tab w:pos="3914" w:val="left" w:leader="none"/>
          <w:tab w:pos="5023" w:val="left" w:leader="none"/>
        </w:tabs>
        <w:spacing w:line="393" w:lineRule="exact" w:before="0"/>
        <w:ind w:left="2667" w:right="0" w:firstLine="0"/>
        <w:jc w:val="left"/>
        <w:rPr>
          <w:rFonts w:ascii="Tahoma" w:hAnsi="Tahoma" w:cs="Tahoma" w:eastAsia="Tahoma"/>
          <w:sz w:val="24"/>
          <w:szCs w:val="24"/>
        </w:rPr>
      </w:pPr>
      <w:r>
        <w:rPr/>
        <w:pict>
          <v:shape style="position:absolute;margin-left:280.772949pt;margin-top:2.223249pt;width:27.2pt;height:66.6pt;mso-position-horizontal-relative:page;mso-position-vertical-relative:paragraph;z-index:1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2"/>
                    <w:gridCol w:w="272"/>
                  </w:tblGrid>
                  <w:tr>
                    <w:trPr>
                      <w:trHeight w:val="378" w:hRule="exact"/>
                    </w:trPr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55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3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18" w:hRule="exact"/>
                    </w:trPr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55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18" w:hRule="exact"/>
                    </w:trPr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55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17" w:hRule="exact"/>
                    </w:trPr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55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6" w:lineRule="exact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w w:val="85"/>
          <w:position w:val="21"/>
          <w:sz w:val="24"/>
          <w:szCs w:val="24"/>
        </w:rPr>
        <w:t></w:t>
      </w:r>
      <w:r>
        <w:rPr>
          <w:rFonts w:ascii="Arial" w:hAnsi="Arial" w:cs="Arial" w:eastAsia="Arial"/>
          <w:i/>
          <w:w w:val="85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85"/>
          <w:sz w:val="16"/>
          <w:szCs w:val="16"/>
        </w:rPr>
        <w:t>T</w:t>
      </w:r>
      <w:r>
        <w:rPr>
          <w:rFonts w:ascii="Arial" w:hAnsi="Arial" w:cs="Arial" w:eastAsia="Arial"/>
          <w:i/>
          <w:spacing w:val="21"/>
          <w:w w:val="85"/>
          <w:sz w:val="16"/>
          <w:szCs w:val="16"/>
        </w:rPr>
        <w:t> </w:t>
      </w:r>
      <w:r>
        <w:rPr>
          <w:rFonts w:ascii="Arial" w:hAnsi="Arial" w:cs="Arial" w:eastAsia="Arial"/>
          <w:i/>
          <w:w w:val="85"/>
          <w:sz w:val="16"/>
          <w:szCs w:val="16"/>
        </w:rPr>
        <w:t>otal,t</w:t>
      </w:r>
      <w:r>
        <w:rPr>
          <w:rFonts w:ascii="Tahoma" w:hAnsi="Tahoma" w:cs="Tahoma" w:eastAsia="Tahoma"/>
          <w:spacing w:val="1"/>
          <w:w w:val="85"/>
          <w:position w:val="21"/>
          <w:sz w:val="24"/>
          <w:szCs w:val="24"/>
        </w:rPr>
        <w:t></w:t>
        <w:tab/>
      </w:r>
      <w:r>
        <w:rPr>
          <w:rFonts w:ascii="Tahoma" w:hAnsi="Tahoma" w:cs="Tahoma" w:eastAsia="Tahoma"/>
          <w:w w:val="75"/>
          <w:position w:val="21"/>
          <w:sz w:val="24"/>
          <w:szCs w:val="24"/>
        </w:rPr>
        <w:t></w:t>
      </w:r>
      <w:r>
        <w:rPr>
          <w:rFonts w:ascii="PMingLiU" w:hAnsi="PMingLiU" w:cs="PMingLiU" w:eastAsia="PMingLiU"/>
          <w:w w:val="75"/>
          <w:position w:val="4"/>
          <w:sz w:val="24"/>
          <w:szCs w:val="24"/>
        </w:rPr>
        <w:t>1</w:t>
        <w:tab/>
      </w:r>
      <w:r>
        <w:rPr>
          <w:rFonts w:ascii="PMingLiU" w:hAnsi="PMingLiU" w:cs="PMingLiU" w:eastAsia="PMingLiU"/>
          <w:w w:val="95"/>
          <w:position w:val="4"/>
          <w:sz w:val="24"/>
          <w:szCs w:val="24"/>
        </w:rPr>
        <w:t>1</w:t>
      </w:r>
      <w:r>
        <w:rPr>
          <w:rFonts w:ascii="Tahoma" w:hAnsi="Tahoma" w:cs="Tahoma" w:eastAsia="Tahoma"/>
          <w:w w:val="95"/>
          <w:position w:val="21"/>
          <w:sz w:val="24"/>
          <w:szCs w:val="24"/>
        </w:rPr>
        <w:t></w:t>
      </w:r>
      <w:r>
        <w:rPr>
          <w:rFonts w:ascii="Tahoma" w:hAnsi="Tahoma" w:cs="Tahoma" w:eastAsia="Tahoma"/>
          <w:sz w:val="24"/>
          <w:szCs w:val="24"/>
        </w:rPr>
      </w:r>
    </w:p>
    <w:p>
      <w:pPr>
        <w:spacing w:after="0" w:line="393" w:lineRule="exact"/>
        <w:jc w:val="left"/>
        <w:rPr>
          <w:rFonts w:ascii="Tahoma" w:hAnsi="Tahoma" w:cs="Tahoma" w:eastAsia="Tahoma"/>
          <w:sz w:val="24"/>
          <w:szCs w:val="24"/>
        </w:rPr>
        <w:sectPr>
          <w:pgSz w:w="12240" w:h="15840"/>
          <w:pgMar w:header="987" w:footer="749" w:top="1260" w:bottom="940" w:left="1280" w:right="1720"/>
        </w:sectPr>
      </w:pPr>
    </w:p>
    <w:p>
      <w:pPr>
        <w:tabs>
          <w:tab w:pos="3914" w:val="left" w:leader="none"/>
        </w:tabs>
        <w:spacing w:line="200" w:lineRule="exact" w:before="0"/>
        <w:ind w:left="2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Tahoma" w:hAnsi="Tahoma" w:cs="Tahoma" w:eastAsia="Tahoma"/>
          <w:w w:val="90"/>
          <w:sz w:val="24"/>
          <w:szCs w:val="24"/>
        </w:rPr>
        <w:t></w:t>
      </w:r>
      <w:r>
        <w:rPr>
          <w:rFonts w:ascii="Tahoma" w:hAnsi="Tahoma" w:cs="Tahoma" w:eastAsia="Tahoma"/>
          <w:spacing w:val="31"/>
          <w:w w:val="90"/>
          <w:sz w:val="24"/>
          <w:szCs w:val="24"/>
        </w:rPr>
        <w:t> </w:t>
      </w:r>
      <w:r>
        <w:rPr>
          <w:rFonts w:ascii="Arial" w:hAnsi="Arial" w:cs="Arial" w:eastAsia="Arial"/>
          <w:i/>
          <w:position w:val="-6"/>
          <w:sz w:val="24"/>
          <w:szCs w:val="24"/>
        </w:rPr>
        <w:t>y</w:t>
      </w:r>
      <w:r>
        <w:rPr>
          <w:rFonts w:ascii="Arial" w:hAnsi="Arial" w:cs="Arial" w:eastAsia="Arial"/>
          <w:i/>
          <w:position w:val="-10"/>
          <w:sz w:val="16"/>
          <w:szCs w:val="16"/>
        </w:rPr>
        <w:t>A,t </w:t>
      </w:r>
      <w:r>
        <w:rPr>
          <w:rFonts w:ascii="Arial" w:hAnsi="Arial" w:cs="Arial" w:eastAsia="Arial"/>
          <w:i/>
          <w:spacing w:val="18"/>
          <w:position w:val="-10"/>
          <w:sz w:val="16"/>
          <w:szCs w:val="16"/>
        </w:rPr>
        <w:t> </w:t>
      </w:r>
      <w:r>
        <w:rPr>
          <w:rFonts w:ascii="Tahoma" w:hAnsi="Tahoma" w:cs="Tahoma" w:eastAsia="Tahoma"/>
          <w:w w:val="90"/>
          <w:sz w:val="24"/>
          <w:szCs w:val="24"/>
        </w:rPr>
        <w:t></w:t>
        <w:tab/>
      </w:r>
      <w:r>
        <w:rPr>
          <w:rFonts w:ascii="Tahoma" w:hAnsi="Tahoma" w:cs="Tahoma" w:eastAsia="Tahoma"/>
          <w:w w:val="75"/>
          <w:sz w:val="24"/>
          <w:szCs w:val="24"/>
        </w:rPr>
        <w:t></w:t>
      </w:r>
      <w:r>
        <w:rPr>
          <w:rFonts w:ascii="PMingLiU" w:hAnsi="PMingLiU" w:cs="PMingLiU" w:eastAsia="PMingLiU"/>
          <w:w w:val="75"/>
          <w:position w:val="-6"/>
          <w:sz w:val="24"/>
          <w:szCs w:val="24"/>
        </w:rPr>
        <w:t>1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tabs>
          <w:tab w:pos="3914" w:val="left" w:leader="none"/>
        </w:tabs>
        <w:spacing w:line="300" w:lineRule="exact" w:before="0"/>
        <w:ind w:left="2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259.740997pt;margin-top:3.42521pt;width:8pt;height:12pt;mso-position-horizontal-relative:page;mso-position-vertical-relative:paragraph;z-index:-499216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  <w:ind w:left="0" w:right="0"/>
                    <w:jc w:val="left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 w:hAnsi="Tahoma" w:cs="Tahoma" w:eastAsia="Tahoma"/>
                      <w:w w:val="65"/>
                    </w:rPr>
                    <w:t></w:t>
                  </w:r>
                  <w:r>
                    <w:rPr>
                      <w:rFonts w:ascii="Tahoma" w:hAnsi="Tahoma" w:cs="Tahoma" w:eastAsia="Tahoma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389008pt;margin-top:10.59821pt;width:8pt;height:12pt;mso-position-horizontal-relative:page;mso-position-vertical-relative:paragraph;z-index:-499168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  <w:ind w:left="0" w:right="0"/>
                    <w:jc w:val="left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 w:hAnsi="Tahoma" w:cs="Tahoma" w:eastAsia="Tahoma"/>
                      <w:w w:val="65"/>
                    </w:rPr>
                    <w:t></w:t>
                  </w:r>
                  <w:r>
                    <w:rPr>
                      <w:rFonts w:ascii="Tahoma" w:hAnsi="Tahoma" w:cs="Tahoma" w:eastAsia="Tahoma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352997pt;margin-top:10.59821pt;width:8pt;height:12pt;mso-position-horizontal-relative:page;mso-position-vertical-relative:paragraph;z-index:-499144" type="#_x0000_t202" filled="false" stroked="false">
            <v:textbox inset="0,0,0,0">
              <w:txbxContent>
                <w:p>
                  <w:pPr>
                    <w:pStyle w:val="BodyText"/>
                    <w:spacing w:line="99" w:lineRule="exact"/>
                    <w:ind w:left="0" w:right="0"/>
                    <w:jc w:val="left"/>
                    <w:rPr>
                      <w:rFonts w:ascii="Tahoma" w:hAnsi="Tahoma" w:cs="Tahoma" w:eastAsia="Tahoma"/>
                    </w:rPr>
                  </w:pPr>
                  <w:r>
                    <w:rPr>
                      <w:rFonts w:ascii="Tahoma" w:hAnsi="Tahoma" w:cs="Tahoma" w:eastAsia="Tahoma"/>
                      <w:w w:val="65"/>
                    </w:rPr>
                    <w:t></w:t>
                  </w:r>
                  <w:r>
                    <w:rPr>
                      <w:rFonts w:ascii="Tahoma" w:hAnsi="Tahoma" w:cs="Tahoma" w:eastAsia="Tahoma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w w:val="90"/>
          <w:position w:val="28"/>
          <w:sz w:val="24"/>
          <w:szCs w:val="24"/>
        </w:rPr>
        <w:t></w:t>
      </w:r>
      <w:r>
        <w:rPr>
          <w:rFonts w:ascii="Tahoma" w:hAnsi="Tahoma" w:cs="Tahoma" w:eastAsia="Tahoma"/>
          <w:spacing w:val="29"/>
          <w:w w:val="90"/>
          <w:position w:val="28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sz w:val="16"/>
          <w:szCs w:val="16"/>
        </w:rPr>
        <w:t>B,t </w:t>
      </w:r>
      <w:r>
        <w:rPr>
          <w:rFonts w:ascii="Arial" w:hAnsi="Arial" w:cs="Arial" w:eastAsia="Arial"/>
          <w:i/>
          <w:spacing w:val="15"/>
          <w:sz w:val="16"/>
          <w:szCs w:val="16"/>
        </w:rPr>
        <w:t> </w:t>
      </w:r>
      <w:r>
        <w:rPr>
          <w:rFonts w:ascii="Tahoma" w:hAnsi="Tahoma" w:cs="Tahoma" w:eastAsia="Tahoma"/>
          <w:w w:val="90"/>
          <w:position w:val="28"/>
          <w:sz w:val="24"/>
          <w:szCs w:val="24"/>
        </w:rPr>
        <w:t></w:t>
        <w:tab/>
      </w:r>
      <w:r>
        <w:rPr>
          <w:rFonts w:ascii="Tahoma" w:hAnsi="Tahoma" w:cs="Tahoma" w:eastAsia="Tahoma"/>
          <w:w w:val="75"/>
          <w:position w:val="14"/>
          <w:sz w:val="24"/>
          <w:szCs w:val="24"/>
        </w:rPr>
        <w:t></w:t>
      </w:r>
      <w:r>
        <w:rPr>
          <w:rFonts w:ascii="PMingLiU" w:hAnsi="PMingLiU" w:cs="PMingLiU" w:eastAsia="PMingLiU"/>
          <w:w w:val="75"/>
          <w:position w:val="4"/>
          <w:sz w:val="24"/>
          <w:szCs w:val="24"/>
        </w:rPr>
        <w:t>0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tabs>
          <w:tab w:pos="3466" w:val="left" w:leader="none"/>
          <w:tab w:pos="3914" w:val="left" w:leader="none"/>
        </w:tabs>
        <w:spacing w:line="45" w:lineRule="exact"/>
        <w:ind w:left="2667" w:right="0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</w:t>
        <w:tab/>
        <w:t></w:t>
        <w:tab/>
      </w:r>
      <w:r>
        <w:rPr>
          <w:rFonts w:ascii="Tahoma" w:hAnsi="Tahoma" w:cs="Tahoma" w:eastAsia="Tahoma"/>
          <w:w w:val="75"/>
        </w:rPr>
        <w:t></w:t>
      </w:r>
      <w:r>
        <w:rPr>
          <w:rFonts w:ascii="Tahoma" w:hAnsi="Tahoma" w:cs="Tahoma" w:eastAsia="Tahoma"/>
        </w:rPr>
      </w:r>
    </w:p>
    <w:p>
      <w:pPr>
        <w:pStyle w:val="BodyText"/>
        <w:spacing w:line="185" w:lineRule="exact"/>
        <w:ind w:left="0" w:right="0"/>
        <w:jc w:val="right"/>
        <w:rPr>
          <w:rFonts w:ascii="Tahoma" w:hAnsi="Tahoma" w:cs="Tahoma" w:eastAsia="Tahoma"/>
        </w:rPr>
      </w:pPr>
      <w:r>
        <w:rPr>
          <w:w w:val="75"/>
        </w:rPr>
        <w:br w:type="column"/>
      </w:r>
      <w:r>
        <w:rPr>
          <w:w w:val="75"/>
          <w:position w:val="-5"/>
        </w:rPr>
        <w:t>0</w:t>
      </w:r>
      <w:r>
        <w:rPr>
          <w:rFonts w:ascii="Tahoma" w:hAnsi="Tahoma" w:cs="Tahoma" w:eastAsia="Tahoma"/>
          <w:w w:val="75"/>
          <w:position w:val="1"/>
        </w:rPr>
        <w:t></w:t>
      </w:r>
      <w:r>
        <w:rPr>
          <w:rFonts w:ascii="Tahoma" w:hAnsi="Tahoma" w:cs="Tahoma" w:eastAsia="Tahoma"/>
          <w:spacing w:val="-29"/>
          <w:w w:val="75"/>
          <w:position w:val="1"/>
        </w:rPr>
        <w:t> </w:t>
      </w:r>
      <w:r>
        <w:rPr>
          <w:rFonts w:ascii="Tahoma" w:hAnsi="Tahoma" w:cs="Tahoma" w:eastAsia="Tahoma"/>
          <w:w w:val="75"/>
        </w:rPr>
        <w:t></w:t>
      </w:r>
      <w:r>
        <w:rPr>
          <w:rFonts w:ascii="Tahoma" w:hAnsi="Tahoma" w:cs="Tahoma" w:eastAsia="Tahoma"/>
        </w:rPr>
      </w:r>
    </w:p>
    <w:p>
      <w:pPr>
        <w:pStyle w:val="BodyText"/>
        <w:spacing w:line="110" w:lineRule="exact"/>
        <w:ind w:left="0" w:right="197"/>
        <w:jc w:val="righ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</w:t>
      </w:r>
      <w:r>
        <w:rPr>
          <w:rFonts w:ascii="Tahoma" w:hAnsi="Tahoma" w:cs="Tahoma" w:eastAsia="Tahoma"/>
        </w:rPr>
      </w:r>
    </w:p>
    <w:p>
      <w:pPr>
        <w:pStyle w:val="BodyText"/>
        <w:spacing w:line="143" w:lineRule="exact"/>
        <w:ind w:left="0" w:right="197"/>
        <w:jc w:val="right"/>
        <w:rPr>
          <w:rFonts w:ascii="Tahoma" w:hAnsi="Tahoma" w:cs="Tahoma" w:eastAsia="Tahoma"/>
        </w:rPr>
      </w:pPr>
      <w:r>
        <w:rPr/>
        <w:pict>
          <v:shape style="position:absolute;margin-left:315.158813pt;margin-top:4.613731pt;width:5.85pt;height:12pt;mso-position-horizontal-relative:page;mso-position-vertical-relative:paragraph;z-index:1672" type="#_x0000_t202" filled="false" stroked="false">
            <v:textbox inset="0,0,0,0">
              <w:txbxContent>
                <w:p>
                  <w:pPr>
                    <w:pStyle w:val="BodyText"/>
                    <w:spacing w:line="227" w:lineRule="exact"/>
                    <w:ind w:left="0" w:right="0"/>
                    <w:jc w:val="left"/>
                  </w:pPr>
                  <w:r>
                    <w:rPr/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w w:val="65"/>
        </w:rPr>
        <w:t></w:t>
      </w:r>
      <w:r>
        <w:rPr>
          <w:rFonts w:ascii="Tahoma" w:hAnsi="Tahoma" w:cs="Tahoma" w:eastAsia="Tahoma"/>
        </w:rPr>
      </w:r>
    </w:p>
    <w:p>
      <w:pPr>
        <w:pStyle w:val="BodyText"/>
        <w:spacing w:line="108" w:lineRule="exact"/>
        <w:ind w:left="0" w:right="0"/>
        <w:jc w:val="righ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70"/>
        </w:rPr>
        <w:t></w:t>
      </w:r>
      <w:r>
        <w:rPr>
          <w:rFonts w:ascii="Tahoma" w:hAnsi="Tahoma" w:cs="Tahoma" w:eastAsia="Tahoma"/>
          <w:spacing w:val="-33"/>
          <w:w w:val="70"/>
        </w:rPr>
        <w:t> </w:t>
      </w:r>
      <w:r>
        <w:rPr>
          <w:rFonts w:ascii="Tahoma" w:hAnsi="Tahoma" w:cs="Tahoma" w:eastAsia="Tahoma"/>
          <w:w w:val="70"/>
        </w:rPr>
        <w:t></w:t>
      </w:r>
      <w:r>
        <w:rPr>
          <w:rFonts w:ascii="Tahoma" w:hAnsi="Tahoma" w:cs="Tahoma" w:eastAsia="Tahoma"/>
        </w:rPr>
      </w:r>
    </w:p>
    <w:p>
      <w:pPr>
        <w:spacing w:line="421" w:lineRule="exact" w:before="0"/>
        <w:ind w:left="-32" w:right="0" w:firstLine="0"/>
        <w:jc w:val="right"/>
        <w:rPr>
          <w:rFonts w:ascii="Tahoma" w:hAnsi="Tahoma" w:cs="Tahoma" w:eastAsia="Tahoma"/>
          <w:sz w:val="24"/>
          <w:szCs w:val="24"/>
        </w:rPr>
      </w:pPr>
      <w:r>
        <w:rPr>
          <w:w w:val="95"/>
        </w:rPr>
        <w:br w:type="column"/>
      </w:r>
      <w:r>
        <w:rPr>
          <w:rFonts w:ascii="Arial" w:hAnsi="Arial" w:cs="Arial" w:eastAsia="Arial"/>
          <w:i/>
          <w:w w:val="95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95"/>
          <w:sz w:val="16"/>
          <w:szCs w:val="16"/>
        </w:rPr>
        <w:t>AA,t</w:t>
      </w:r>
      <w:r>
        <w:rPr>
          <w:rFonts w:ascii="Arial" w:hAnsi="Arial" w:cs="Arial" w:eastAsia="Arial"/>
          <w:i/>
          <w:spacing w:val="-21"/>
          <w:w w:val="95"/>
          <w:sz w:val="16"/>
          <w:szCs w:val="16"/>
        </w:rPr>
        <w:t> </w:t>
      </w:r>
      <w:r>
        <w:rPr>
          <w:rFonts w:ascii="Tahoma" w:hAnsi="Tahoma" w:cs="Tahoma" w:eastAsia="Tahoma"/>
          <w:w w:val="95"/>
          <w:position w:val="26"/>
          <w:sz w:val="24"/>
          <w:szCs w:val="24"/>
        </w:rPr>
        <w:t></w:t>
      </w:r>
      <w:r>
        <w:rPr>
          <w:rFonts w:ascii="Tahoma" w:hAnsi="Tahoma" w:cs="Tahoma" w:eastAsia="Tahoma"/>
          <w:sz w:val="24"/>
          <w:szCs w:val="24"/>
        </w:rPr>
      </w:r>
    </w:p>
    <w:p>
      <w:pPr>
        <w:pStyle w:val="BodyText"/>
        <w:spacing w:line="125" w:lineRule="exact"/>
        <w:ind w:left="0" w:right="0"/>
        <w:jc w:val="righ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</w:t>
      </w:r>
      <w:r>
        <w:rPr>
          <w:rFonts w:ascii="Tahoma" w:hAnsi="Tahoma" w:cs="Tahoma" w:eastAsia="Tahoma"/>
        </w:rPr>
      </w:r>
    </w:p>
    <w:p>
      <w:pPr>
        <w:spacing w:line="240" w:lineRule="auto" w:before="4"/>
        <w:rPr>
          <w:rFonts w:ascii="Tahoma" w:hAnsi="Tahoma" w:cs="Tahoma" w:eastAsia="Tahoma"/>
          <w:sz w:val="34"/>
          <w:szCs w:val="34"/>
        </w:rPr>
      </w:pPr>
      <w:r>
        <w:rPr/>
        <w:br w:type="column"/>
      </w:r>
      <w:r>
        <w:rPr>
          <w:rFonts w:ascii="Tahoma"/>
          <w:sz w:val="34"/>
        </w:rPr>
      </w:r>
    </w:p>
    <w:p>
      <w:pPr>
        <w:pStyle w:val="BodyText"/>
        <w:spacing w:line="131" w:lineRule="exact"/>
        <w:ind w:left="1892" w:right="0"/>
        <w:jc w:val="left"/>
      </w:pPr>
      <w:r>
        <w:rPr>
          <w:w w:val="110"/>
        </w:rPr>
        <w:t>(1.17)</w:t>
      </w:r>
      <w:r>
        <w:rPr/>
      </w:r>
    </w:p>
    <w:p>
      <w:pPr>
        <w:spacing w:after="0" w:line="131" w:lineRule="exact"/>
        <w:jc w:val="left"/>
        <w:sectPr>
          <w:type w:val="continuous"/>
          <w:pgSz w:w="12240" w:h="15840"/>
          <w:pgMar w:top="1500" w:bottom="280" w:left="1280" w:right="1720"/>
          <w:cols w:num="4" w:equalWidth="0">
            <w:col w:w="4192" w:space="40"/>
            <w:col w:w="1268" w:space="40"/>
            <w:col w:w="623" w:space="40"/>
            <w:col w:w="3037"/>
          </w:cols>
        </w:sectPr>
      </w:pPr>
    </w:p>
    <w:p>
      <w:pPr>
        <w:pStyle w:val="BodyText"/>
        <w:tabs>
          <w:tab w:pos="3466" w:val="left" w:leader="none"/>
        </w:tabs>
        <w:spacing w:line="159" w:lineRule="exact"/>
        <w:ind w:left="2667" w:right="0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</w:t>
        <w:tab/>
      </w:r>
      <w:r>
        <w:rPr>
          <w:rFonts w:ascii="Tahoma" w:hAnsi="Tahoma" w:cs="Tahoma" w:eastAsia="Tahoma"/>
          <w:w w:val="90"/>
        </w:rPr>
        <w:t></w:t>
      </w:r>
      <w:r>
        <w:rPr>
          <w:rFonts w:ascii="Tahoma" w:hAnsi="Tahoma" w:cs="Tahoma" w:eastAsia="Tahoma"/>
          <w:spacing w:val="-44"/>
          <w:w w:val="90"/>
        </w:rPr>
        <w:t> </w:t>
      </w:r>
      <w:r>
        <w:rPr>
          <w:w w:val="105"/>
          <w:position w:val="-12"/>
        </w:rPr>
        <w:t>=</w:t>
      </w:r>
      <w:r>
        <w:rPr>
          <w:spacing w:val="-51"/>
          <w:w w:val="105"/>
          <w:position w:val="-12"/>
        </w:rPr>
        <w:t> </w:t>
      </w:r>
      <w:r>
        <w:rPr>
          <w:rFonts w:ascii="Tahoma" w:hAnsi="Tahoma" w:cs="Tahoma" w:eastAsia="Tahoma"/>
          <w:w w:val="90"/>
        </w:rPr>
        <w:t></w:t>
      </w:r>
      <w:r>
        <w:rPr>
          <w:rFonts w:ascii="Tahoma" w:hAnsi="Tahoma" w:cs="Tahoma" w:eastAsia="Tahoma"/>
        </w:rPr>
      </w:r>
    </w:p>
    <w:p>
      <w:pPr>
        <w:spacing w:line="159" w:lineRule="exact" w:before="0"/>
        <w:ind w:left="1026" w:right="0" w:firstLine="0"/>
        <w:jc w:val="left"/>
        <w:rPr>
          <w:rFonts w:ascii="Tahoma" w:hAnsi="Tahoma" w:cs="Tahoma" w:eastAsia="Tahoma"/>
          <w:sz w:val="24"/>
          <w:szCs w:val="24"/>
        </w:rPr>
      </w:pPr>
      <w:r>
        <w:rPr>
          <w:w w:val="85"/>
        </w:rPr>
        <w:br w:type="column"/>
      </w:r>
      <w:r>
        <w:rPr>
          <w:rFonts w:ascii="Tahoma" w:hAnsi="Tahoma" w:cs="Tahoma" w:eastAsia="Tahoma"/>
          <w:w w:val="85"/>
          <w:position w:val="1"/>
          <w:sz w:val="24"/>
          <w:szCs w:val="24"/>
        </w:rPr>
        <w:t></w:t>
      </w:r>
      <w:r>
        <w:rPr>
          <w:rFonts w:ascii="Tahoma" w:hAnsi="Tahoma" w:cs="Tahoma" w:eastAsia="Tahoma"/>
          <w:spacing w:val="-36"/>
          <w:w w:val="85"/>
          <w:position w:val="1"/>
          <w:sz w:val="24"/>
          <w:szCs w:val="24"/>
        </w:rPr>
        <w:t> </w:t>
      </w:r>
      <w:r>
        <w:rPr>
          <w:rFonts w:ascii="Tahoma" w:hAnsi="Tahoma" w:cs="Tahoma" w:eastAsia="Tahoma"/>
          <w:spacing w:val="1"/>
          <w:w w:val="85"/>
          <w:position w:val="1"/>
          <w:sz w:val="24"/>
          <w:szCs w:val="24"/>
        </w:rPr>
        <w:t></w:t>
      </w:r>
      <w:r>
        <w:rPr>
          <w:rFonts w:ascii="Arial" w:hAnsi="Arial" w:cs="Arial" w:eastAsia="Arial"/>
          <w:i/>
          <w:w w:val="85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85"/>
          <w:sz w:val="16"/>
          <w:szCs w:val="16"/>
        </w:rPr>
        <w:t>AB,t</w:t>
      </w:r>
      <w:r>
        <w:rPr>
          <w:rFonts w:ascii="Arial" w:hAnsi="Arial" w:cs="Arial" w:eastAsia="Arial"/>
          <w:i/>
          <w:spacing w:val="-28"/>
          <w:w w:val="85"/>
          <w:sz w:val="16"/>
          <w:szCs w:val="16"/>
        </w:rPr>
        <w:t> </w:t>
      </w:r>
      <w:r>
        <w:rPr>
          <w:rFonts w:ascii="Tahoma" w:hAnsi="Tahoma" w:cs="Tahoma" w:eastAsia="Tahoma"/>
          <w:w w:val="85"/>
          <w:position w:val="1"/>
          <w:sz w:val="24"/>
          <w:szCs w:val="24"/>
        </w:rPr>
        <w:t></w:t>
      </w:r>
      <w:r>
        <w:rPr>
          <w:rFonts w:ascii="Tahoma" w:hAnsi="Tahoma" w:cs="Tahoma" w:eastAsia="Tahoma"/>
          <w:sz w:val="24"/>
          <w:szCs w:val="24"/>
        </w:rPr>
      </w:r>
    </w:p>
    <w:p>
      <w:pPr>
        <w:spacing w:after="0" w:line="159" w:lineRule="exact"/>
        <w:jc w:val="left"/>
        <w:rPr>
          <w:rFonts w:ascii="Tahoma" w:hAnsi="Tahoma" w:cs="Tahoma" w:eastAsia="Tahoma"/>
          <w:sz w:val="24"/>
          <w:szCs w:val="24"/>
        </w:rPr>
        <w:sectPr>
          <w:type w:val="continuous"/>
          <w:pgSz w:w="12240" w:h="15840"/>
          <w:pgMar w:top="1500" w:bottom="280" w:left="1280" w:right="1720"/>
          <w:cols w:num="2" w:equalWidth="0">
            <w:col w:w="4075" w:space="40"/>
            <w:col w:w="5125"/>
          </w:cols>
        </w:sectPr>
      </w:pPr>
    </w:p>
    <w:p>
      <w:pPr>
        <w:tabs>
          <w:tab w:pos="3914" w:val="left" w:leader="none"/>
        </w:tabs>
        <w:spacing w:line="159" w:lineRule="exact" w:before="0"/>
        <w:ind w:left="2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Tahoma" w:hAnsi="Tahoma" w:cs="Tahoma" w:eastAsia="Tahoma"/>
          <w:w w:val="95"/>
          <w:sz w:val="24"/>
          <w:szCs w:val="24"/>
        </w:rPr>
        <w:t></w:t>
      </w:r>
      <w:r>
        <w:rPr>
          <w:rFonts w:ascii="Tahoma" w:hAnsi="Tahoma" w:cs="Tahoma" w:eastAsia="Tahoma"/>
          <w:spacing w:val="-37"/>
          <w:w w:val="95"/>
          <w:sz w:val="24"/>
          <w:szCs w:val="24"/>
        </w:rPr>
        <w:t> </w:t>
      </w:r>
      <w:r>
        <w:rPr>
          <w:rFonts w:ascii="Arial" w:hAnsi="Arial" w:cs="Arial" w:eastAsia="Arial"/>
          <w:i/>
          <w:position w:val="1"/>
          <w:sz w:val="24"/>
          <w:szCs w:val="24"/>
        </w:rPr>
        <w:t>y</w:t>
      </w:r>
      <w:r>
        <w:rPr>
          <w:rFonts w:ascii="Arial" w:hAnsi="Arial" w:cs="Arial" w:eastAsia="Arial"/>
          <w:i/>
          <w:position w:val="-2"/>
          <w:sz w:val="16"/>
          <w:szCs w:val="16"/>
        </w:rPr>
        <w:t>AA,t</w:t>
      </w:r>
      <w:r>
        <w:rPr>
          <w:rFonts w:ascii="Arial" w:hAnsi="Arial" w:cs="Arial" w:eastAsia="Arial"/>
          <w:i/>
          <w:spacing w:val="-5"/>
          <w:position w:val="-2"/>
          <w:sz w:val="16"/>
          <w:szCs w:val="16"/>
        </w:rPr>
        <w:t> </w:t>
      </w:r>
      <w:r>
        <w:rPr>
          <w:rFonts w:ascii="Tahoma" w:hAnsi="Tahoma" w:cs="Tahoma" w:eastAsia="Tahoma"/>
          <w:w w:val="95"/>
          <w:sz w:val="24"/>
          <w:szCs w:val="24"/>
        </w:rPr>
        <w:t></w:t>
        <w:tab/>
      </w:r>
      <w:r>
        <w:rPr>
          <w:rFonts w:ascii="Tahoma" w:hAnsi="Tahoma" w:cs="Tahoma" w:eastAsia="Tahoma"/>
          <w:w w:val="75"/>
          <w:sz w:val="24"/>
          <w:szCs w:val="24"/>
        </w:rPr>
        <w:t></w:t>
      </w:r>
      <w:r>
        <w:rPr>
          <w:rFonts w:ascii="PMingLiU" w:hAnsi="PMingLiU" w:cs="PMingLiU" w:eastAsia="PMingLiU"/>
          <w:w w:val="75"/>
          <w:position w:val="1"/>
          <w:sz w:val="24"/>
          <w:szCs w:val="24"/>
        </w:rPr>
        <w:t>1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tabs>
          <w:tab w:pos="1771" w:val="left" w:leader="none"/>
        </w:tabs>
        <w:spacing w:line="159" w:lineRule="exact"/>
        <w:ind w:left="792" w:right="0"/>
        <w:jc w:val="left"/>
        <w:rPr>
          <w:rFonts w:ascii="Tahoma" w:hAnsi="Tahoma" w:cs="Tahoma" w:eastAsia="Tahoma"/>
        </w:rPr>
      </w:pPr>
      <w:r>
        <w:rPr>
          <w:w w:val="75"/>
        </w:rPr>
        <w:br w:type="column"/>
      </w:r>
      <w:r>
        <w:rPr>
          <w:w w:val="75"/>
          <w:position w:val="1"/>
        </w:rPr>
        <w:t>0</w:t>
      </w:r>
      <w:r>
        <w:rPr>
          <w:rFonts w:ascii="Tahoma" w:hAnsi="Tahoma" w:cs="Tahoma" w:eastAsia="Tahoma"/>
          <w:w w:val="75"/>
        </w:rPr>
        <w:t></w:t>
      </w:r>
      <w:r>
        <w:rPr>
          <w:rFonts w:ascii="Tahoma" w:hAnsi="Tahoma" w:cs="Tahoma" w:eastAsia="Tahoma"/>
          <w:spacing w:val="-29"/>
          <w:w w:val="75"/>
        </w:rPr>
        <w:t> </w:t>
      </w:r>
      <w:r>
        <w:rPr>
          <w:rFonts w:ascii="Tahoma" w:hAnsi="Tahoma" w:cs="Tahoma" w:eastAsia="Tahoma"/>
          <w:w w:val="75"/>
        </w:rPr>
        <w:t></w:t>
        <w:tab/>
      </w:r>
      <w:r>
        <w:rPr>
          <w:rFonts w:ascii="Tahoma" w:hAnsi="Tahoma" w:cs="Tahoma" w:eastAsia="Tahoma"/>
          <w:w w:val="80"/>
        </w:rPr>
        <w:t></w:t>
      </w:r>
      <w:r>
        <w:rPr>
          <w:rFonts w:ascii="Tahoma" w:hAnsi="Tahoma" w:cs="Tahoma" w:eastAsia="Tahoma"/>
        </w:rPr>
      </w:r>
    </w:p>
    <w:p>
      <w:pPr>
        <w:spacing w:after="0" w:line="159" w:lineRule="exact"/>
        <w:jc w:val="left"/>
        <w:rPr>
          <w:rFonts w:ascii="Tahoma" w:hAnsi="Tahoma" w:cs="Tahoma" w:eastAsia="Tahoma"/>
        </w:rPr>
        <w:sectPr>
          <w:type w:val="continuous"/>
          <w:pgSz w:w="12240" w:h="15840"/>
          <w:pgMar w:top="1500" w:bottom="280" w:left="1280" w:right="1720"/>
          <w:cols w:num="2" w:equalWidth="0">
            <w:col w:w="4192" w:space="40"/>
            <w:col w:w="5008"/>
          </w:cols>
        </w:sectPr>
      </w:pPr>
    </w:p>
    <w:p>
      <w:pPr>
        <w:pStyle w:val="BodyText"/>
        <w:tabs>
          <w:tab w:pos="3466" w:val="left" w:leader="none"/>
          <w:tab w:pos="3914" w:val="left" w:leader="none"/>
        </w:tabs>
        <w:spacing w:line="159" w:lineRule="exact"/>
        <w:ind w:left="2667" w:right="0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</w:t>
        <w:tab/>
        <w:t></w:t>
        <w:tab/>
        <w:t></w:t>
      </w:r>
      <w:r>
        <w:rPr>
          <w:rFonts w:ascii="Tahoma" w:hAnsi="Tahoma" w:cs="Tahoma" w:eastAsia="Tahoma"/>
        </w:rPr>
      </w:r>
    </w:p>
    <w:p>
      <w:pPr>
        <w:spacing w:line="159" w:lineRule="exact" w:before="0"/>
        <w:ind w:left="1026" w:right="0" w:firstLine="0"/>
        <w:jc w:val="left"/>
        <w:rPr>
          <w:rFonts w:ascii="Tahoma" w:hAnsi="Tahoma" w:cs="Tahoma" w:eastAsia="Tahoma"/>
          <w:sz w:val="24"/>
          <w:szCs w:val="24"/>
        </w:rPr>
      </w:pPr>
      <w:r>
        <w:rPr>
          <w:w w:val="85"/>
        </w:rPr>
        <w:br w:type="column"/>
      </w:r>
      <w:r>
        <w:rPr>
          <w:rFonts w:ascii="Tahoma" w:hAnsi="Tahoma" w:cs="Tahoma" w:eastAsia="Tahoma"/>
          <w:w w:val="85"/>
          <w:position w:val="4"/>
          <w:sz w:val="24"/>
          <w:szCs w:val="24"/>
        </w:rPr>
        <w:t></w:t>
      </w:r>
      <w:r>
        <w:rPr>
          <w:rFonts w:ascii="Tahoma" w:hAnsi="Tahoma" w:cs="Tahoma" w:eastAsia="Tahoma"/>
          <w:spacing w:val="-38"/>
          <w:w w:val="85"/>
          <w:position w:val="4"/>
          <w:sz w:val="24"/>
          <w:szCs w:val="24"/>
        </w:rPr>
        <w:t> </w:t>
      </w:r>
      <w:r>
        <w:rPr>
          <w:rFonts w:ascii="Tahoma" w:hAnsi="Tahoma" w:cs="Tahoma" w:eastAsia="Tahoma"/>
          <w:spacing w:val="1"/>
          <w:w w:val="85"/>
          <w:position w:val="3"/>
          <w:sz w:val="24"/>
          <w:szCs w:val="24"/>
        </w:rPr>
        <w:t></w:t>
      </w:r>
      <w:r>
        <w:rPr>
          <w:rFonts w:ascii="Arial" w:hAnsi="Arial" w:cs="Arial" w:eastAsia="Arial"/>
          <w:i/>
          <w:w w:val="85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85"/>
          <w:sz w:val="16"/>
          <w:szCs w:val="16"/>
        </w:rPr>
        <w:t>BA,t</w:t>
      </w:r>
      <w:r>
        <w:rPr>
          <w:rFonts w:ascii="Arial" w:hAnsi="Arial" w:cs="Arial" w:eastAsia="Arial"/>
          <w:i/>
          <w:spacing w:val="-29"/>
          <w:w w:val="85"/>
          <w:sz w:val="16"/>
          <w:szCs w:val="16"/>
        </w:rPr>
        <w:t> </w:t>
      </w:r>
      <w:r>
        <w:rPr>
          <w:rFonts w:ascii="Tahoma" w:hAnsi="Tahoma" w:cs="Tahoma" w:eastAsia="Tahoma"/>
          <w:w w:val="85"/>
          <w:position w:val="3"/>
          <w:sz w:val="24"/>
          <w:szCs w:val="24"/>
        </w:rPr>
        <w:t></w:t>
      </w:r>
      <w:r>
        <w:rPr>
          <w:rFonts w:ascii="Tahoma" w:hAnsi="Tahoma" w:cs="Tahoma" w:eastAsia="Tahoma"/>
          <w:sz w:val="24"/>
          <w:szCs w:val="24"/>
        </w:rPr>
      </w:r>
    </w:p>
    <w:p>
      <w:pPr>
        <w:spacing w:after="0" w:line="159" w:lineRule="exact"/>
        <w:jc w:val="left"/>
        <w:rPr>
          <w:rFonts w:ascii="Tahoma" w:hAnsi="Tahoma" w:cs="Tahoma" w:eastAsia="Tahoma"/>
          <w:sz w:val="24"/>
          <w:szCs w:val="24"/>
        </w:rPr>
        <w:sectPr>
          <w:type w:val="continuous"/>
          <w:pgSz w:w="12240" w:h="15840"/>
          <w:pgMar w:top="1500" w:bottom="280" w:left="1280" w:right="1720"/>
          <w:cols w:num="2" w:equalWidth="0">
            <w:col w:w="4075" w:space="40"/>
            <w:col w:w="5125"/>
          </w:cols>
        </w:sectPr>
      </w:pPr>
    </w:p>
    <w:p>
      <w:pPr>
        <w:spacing w:line="156" w:lineRule="exact" w:before="0"/>
        <w:ind w:left="0" w:right="0" w:firstLine="0"/>
        <w:jc w:val="right"/>
        <w:rPr>
          <w:rFonts w:ascii="Tahoma" w:hAnsi="Tahoma" w:cs="Tahoma" w:eastAsia="Tahoma"/>
          <w:sz w:val="24"/>
          <w:szCs w:val="24"/>
        </w:rPr>
      </w:pPr>
      <w:r>
        <w:rPr>
          <w:rFonts w:ascii="Tahoma" w:hAnsi="Tahoma" w:cs="Tahoma" w:eastAsia="Tahoma"/>
          <w:w w:val="95"/>
          <w:position w:val="6"/>
          <w:sz w:val="24"/>
          <w:szCs w:val="24"/>
        </w:rPr>
        <w:t></w:t>
      </w:r>
      <w:r>
        <w:rPr>
          <w:rFonts w:ascii="Tahoma" w:hAnsi="Tahoma" w:cs="Tahoma" w:eastAsia="Tahoma"/>
          <w:spacing w:val="-38"/>
          <w:w w:val="95"/>
          <w:position w:val="6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sz w:val="16"/>
          <w:szCs w:val="16"/>
        </w:rPr>
        <w:t>AB,t</w:t>
      </w:r>
      <w:r>
        <w:rPr>
          <w:rFonts w:ascii="Arial" w:hAnsi="Arial" w:cs="Arial" w:eastAsia="Arial"/>
          <w:i/>
          <w:spacing w:val="-6"/>
          <w:sz w:val="16"/>
          <w:szCs w:val="16"/>
        </w:rPr>
        <w:t> </w:t>
      </w:r>
      <w:r>
        <w:rPr>
          <w:rFonts w:ascii="Tahoma" w:hAnsi="Tahoma" w:cs="Tahoma" w:eastAsia="Tahoma"/>
          <w:w w:val="95"/>
          <w:position w:val="6"/>
          <w:sz w:val="24"/>
          <w:szCs w:val="24"/>
        </w:rPr>
        <w:t></w:t>
      </w:r>
      <w:r>
        <w:rPr>
          <w:rFonts w:ascii="Tahoma" w:hAnsi="Tahoma" w:cs="Tahoma" w:eastAsia="Tahoma"/>
          <w:sz w:val="24"/>
          <w:szCs w:val="24"/>
        </w:rPr>
      </w:r>
    </w:p>
    <w:p>
      <w:pPr>
        <w:spacing w:line="248" w:lineRule="exact" w:before="0"/>
        <w:ind w:left="0" w:right="0" w:firstLine="0"/>
        <w:jc w:val="right"/>
        <w:rPr>
          <w:rFonts w:ascii="Tahoma" w:hAnsi="Tahoma" w:cs="Tahoma" w:eastAsia="Tahoma"/>
          <w:sz w:val="24"/>
          <w:szCs w:val="24"/>
        </w:rPr>
      </w:pPr>
      <w:r>
        <w:rPr>
          <w:rFonts w:ascii="Tahoma" w:hAnsi="Tahoma" w:cs="Tahoma" w:eastAsia="Tahoma"/>
          <w:w w:val="95"/>
          <w:position w:val="23"/>
          <w:sz w:val="24"/>
          <w:szCs w:val="24"/>
        </w:rPr>
        <w:t></w:t>
      </w:r>
      <w:r>
        <w:rPr>
          <w:rFonts w:ascii="Tahoma" w:hAnsi="Tahoma" w:cs="Tahoma" w:eastAsia="Tahoma"/>
          <w:spacing w:val="-39"/>
          <w:w w:val="95"/>
          <w:position w:val="2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sz w:val="16"/>
          <w:szCs w:val="16"/>
        </w:rPr>
        <w:t>BA,t</w:t>
      </w:r>
      <w:r>
        <w:rPr>
          <w:rFonts w:ascii="Arial" w:hAnsi="Arial" w:cs="Arial" w:eastAsia="Arial"/>
          <w:i/>
          <w:spacing w:val="-7"/>
          <w:sz w:val="16"/>
          <w:szCs w:val="16"/>
        </w:rPr>
        <w:t> </w:t>
      </w:r>
      <w:r>
        <w:rPr>
          <w:rFonts w:ascii="Tahoma" w:hAnsi="Tahoma" w:cs="Tahoma" w:eastAsia="Tahoma"/>
          <w:w w:val="95"/>
          <w:position w:val="23"/>
          <w:sz w:val="24"/>
          <w:szCs w:val="24"/>
        </w:rPr>
        <w:t></w:t>
      </w:r>
      <w:r>
        <w:rPr>
          <w:rFonts w:ascii="Tahoma" w:hAnsi="Tahoma" w:cs="Tahoma" w:eastAsia="Tahoma"/>
          <w:sz w:val="24"/>
          <w:szCs w:val="24"/>
        </w:rPr>
      </w:r>
    </w:p>
    <w:p>
      <w:pPr>
        <w:pStyle w:val="BodyText"/>
        <w:spacing w:line="142" w:lineRule="exact"/>
        <w:ind w:left="248" w:right="0"/>
        <w:jc w:val="left"/>
        <w:rPr>
          <w:rFonts w:ascii="Tahoma" w:hAnsi="Tahoma" w:cs="Tahoma" w:eastAsia="Tahoma"/>
        </w:rPr>
      </w:pPr>
      <w:r>
        <w:rPr/>
        <w:br w:type="column"/>
      </w:r>
      <w:r>
        <w:rPr>
          <w:rFonts w:ascii="Tahoma" w:hAnsi="Tahoma" w:cs="Tahoma" w:eastAsia="Tahoma"/>
          <w:position w:val="2"/>
        </w:rPr>
        <w:t></w:t>
      </w:r>
      <w:r>
        <w:rPr/>
        <w:t>0 </w:t>
      </w:r>
      <w:r>
        <w:rPr>
          <w:spacing w:val="24"/>
        </w:rPr>
        <w:t> </w:t>
      </w:r>
      <w:r>
        <w:rPr/>
        <w:t>1 </w:t>
      </w:r>
      <w:r>
        <w:rPr>
          <w:spacing w:val="25"/>
        </w:rPr>
        <w:t> </w:t>
      </w:r>
      <w:r>
        <w:rPr/>
        <w:t>0 </w:t>
      </w:r>
      <w:r>
        <w:rPr>
          <w:spacing w:val="24"/>
        </w:rPr>
        <w:t> </w:t>
      </w:r>
      <w:r>
        <w:rPr/>
        <w:t>0</w:t>
      </w:r>
      <w:r>
        <w:rPr>
          <w:rFonts w:ascii="Tahoma" w:hAnsi="Tahoma" w:cs="Tahoma" w:eastAsia="Tahoma"/>
          <w:position w:val="2"/>
        </w:rPr>
        <w:t></w:t>
      </w:r>
      <w:r>
        <w:rPr>
          <w:rFonts w:ascii="Tahoma" w:hAnsi="Tahoma" w:cs="Tahoma" w:eastAsia="Tahoma"/>
        </w:rPr>
      </w:r>
    </w:p>
    <w:p>
      <w:pPr>
        <w:pStyle w:val="BodyText"/>
        <w:spacing w:line="262" w:lineRule="exact"/>
        <w:ind w:left="248" w:right="0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position w:val="20"/>
        </w:rPr>
        <w:t></w:t>
      </w:r>
      <w:r>
        <w:rPr/>
        <w:t>0 </w:t>
      </w:r>
      <w:r>
        <w:rPr>
          <w:spacing w:val="24"/>
        </w:rPr>
        <w:t> </w:t>
      </w:r>
      <w:r>
        <w:rPr/>
        <w:t>0 </w:t>
      </w:r>
      <w:r>
        <w:rPr>
          <w:spacing w:val="25"/>
        </w:rPr>
        <w:t> </w:t>
      </w:r>
      <w:r>
        <w:rPr/>
        <w:t>1 </w:t>
      </w:r>
      <w:r>
        <w:rPr>
          <w:spacing w:val="24"/>
        </w:rPr>
        <w:t> </w:t>
      </w:r>
      <w:r>
        <w:rPr/>
        <w:t>0</w:t>
      </w:r>
      <w:r>
        <w:rPr>
          <w:rFonts w:ascii="Tahoma" w:hAnsi="Tahoma" w:cs="Tahoma" w:eastAsia="Tahoma"/>
          <w:position w:val="20"/>
        </w:rPr>
        <w:t></w:t>
      </w:r>
      <w:r>
        <w:rPr>
          <w:rFonts w:ascii="Tahoma" w:hAnsi="Tahoma" w:cs="Tahoma" w:eastAsia="Tahoma"/>
        </w:rPr>
      </w:r>
    </w:p>
    <w:p>
      <w:pPr>
        <w:spacing w:line="295" w:lineRule="exact" w:before="109"/>
        <w:ind w:left="159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15"/>
        </w:rPr>
        <w:br w:type="column"/>
      </w:r>
      <w:r>
        <w:rPr>
          <w:rFonts w:ascii="Arial"/>
          <w:i/>
          <w:spacing w:val="2"/>
          <w:w w:val="115"/>
          <w:position w:val="4"/>
          <w:sz w:val="24"/>
        </w:rPr>
        <w:t>y</w:t>
      </w:r>
      <w:r>
        <w:rPr>
          <w:rFonts w:ascii="Arial"/>
          <w:i/>
          <w:spacing w:val="1"/>
          <w:w w:val="115"/>
          <w:sz w:val="16"/>
        </w:rPr>
        <w:t>BB,t</w:t>
      </w:r>
      <w:r>
        <w:rPr>
          <w:rFonts w:ascii="Arial"/>
          <w:sz w:val="16"/>
        </w:rPr>
      </w:r>
    </w:p>
    <w:p>
      <w:pPr>
        <w:spacing w:after="0" w:line="295" w:lineRule="exac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280" w:right="1720"/>
          <w:cols w:num="3" w:equalWidth="0">
            <w:col w:w="3627" w:space="40"/>
            <w:col w:w="1634" w:space="40"/>
            <w:col w:w="3899"/>
          </w:cols>
        </w:sectPr>
      </w:pPr>
    </w:p>
    <w:p>
      <w:pPr>
        <w:pStyle w:val="BodyText"/>
        <w:tabs>
          <w:tab w:pos="799" w:val="left" w:leader="none"/>
        </w:tabs>
        <w:spacing w:line="99" w:lineRule="exact"/>
        <w:ind w:left="0" w:right="0"/>
        <w:jc w:val="right"/>
        <w:rPr>
          <w:rFonts w:ascii="Tahoma" w:hAnsi="Tahoma" w:cs="Tahoma" w:eastAsia="Tahoma"/>
        </w:rPr>
      </w:pPr>
      <w:r>
        <w:rPr>
          <w:rFonts w:ascii="Tahoma" w:hAnsi="Tahoma" w:cs="Tahoma" w:eastAsia="Tahoma"/>
          <w:w w:val="65"/>
        </w:rPr>
        <w:t></w:t>
        <w:tab/>
        <w:t></w:t>
      </w:r>
      <w:r>
        <w:rPr>
          <w:rFonts w:ascii="Tahoma" w:hAnsi="Tahoma" w:cs="Tahoma" w:eastAsia="Tahoma"/>
        </w:rPr>
      </w:r>
    </w:p>
    <w:p>
      <w:pPr>
        <w:spacing w:before="83"/>
        <w:ind w:left="0" w:right="235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i/>
          <w:w w:val="110"/>
          <w:position w:val="4"/>
          <w:sz w:val="24"/>
        </w:rPr>
        <w:t>y</w:t>
      </w:r>
      <w:r>
        <w:rPr>
          <w:rFonts w:ascii="Arial"/>
          <w:i/>
          <w:spacing w:val="6"/>
          <w:w w:val="110"/>
          <w:sz w:val="16"/>
        </w:rPr>
        <w:t>B</w:t>
      </w:r>
      <w:r>
        <w:rPr>
          <w:rFonts w:ascii="Arial"/>
          <w:i/>
          <w:spacing w:val="7"/>
          <w:w w:val="110"/>
          <w:sz w:val="16"/>
        </w:rPr>
        <w:t>B</w:t>
      </w:r>
      <w:r>
        <w:rPr>
          <w:rFonts w:ascii="Arial"/>
          <w:i/>
          <w:w w:val="110"/>
          <w:sz w:val="16"/>
        </w:rPr>
        <w:t>,t</w:t>
      </w:r>
      <w:r>
        <w:rPr>
          <w:rFonts w:ascii="Arial"/>
          <w:sz w:val="16"/>
        </w:rPr>
      </w:r>
    </w:p>
    <w:p>
      <w:pPr>
        <w:tabs>
          <w:tab w:pos="1225" w:val="left" w:leader="none"/>
        </w:tabs>
        <w:spacing w:line="99" w:lineRule="exact" w:before="0"/>
        <w:ind w:left="0" w:right="3690" w:firstLine="0"/>
        <w:jc w:val="center"/>
        <w:rPr>
          <w:rFonts w:ascii="Tahoma" w:hAnsi="Tahoma" w:cs="Tahoma" w:eastAsia="Tahoma"/>
          <w:sz w:val="24"/>
          <w:szCs w:val="24"/>
        </w:rPr>
      </w:pPr>
      <w:r>
        <w:rPr>
          <w:w w:val="65"/>
        </w:rPr>
        <w:br w:type="column"/>
      </w:r>
      <w:r>
        <w:rPr>
          <w:rFonts w:ascii="Tahoma" w:hAnsi="Tahoma" w:cs="Tahoma" w:eastAsia="Tahoma"/>
          <w:w w:val="65"/>
          <w:sz w:val="24"/>
          <w:szCs w:val="24"/>
        </w:rPr>
        <w:t></w:t>
        <w:tab/>
      </w:r>
      <w:r>
        <w:rPr>
          <w:rFonts w:ascii="Tahoma" w:hAnsi="Tahoma" w:cs="Tahoma" w:eastAsia="Tahoma"/>
          <w:w w:val="75"/>
          <w:sz w:val="24"/>
          <w:szCs w:val="24"/>
        </w:rPr>
        <w:t></w:t>
      </w:r>
      <w:r>
        <w:rPr>
          <w:rFonts w:ascii="Tahoma" w:hAnsi="Tahoma" w:cs="Tahoma" w:eastAsia="Tahoma"/>
          <w:sz w:val="24"/>
          <w:szCs w:val="24"/>
        </w:rPr>
      </w:r>
    </w:p>
    <w:p>
      <w:pPr>
        <w:pStyle w:val="BodyText"/>
        <w:spacing w:line="240" w:lineRule="auto" w:before="46"/>
        <w:ind w:left="0" w:right="3691"/>
        <w:jc w:val="center"/>
      </w:pPr>
      <w:r>
        <w:rPr>
          <w:w w:val="105"/>
        </w:rPr>
        <w:t>0 </w:t>
      </w:r>
      <w:r>
        <w:rPr>
          <w:spacing w:val="65"/>
          <w:w w:val="105"/>
        </w:rPr>
        <w:t> </w:t>
      </w:r>
      <w:r>
        <w:rPr>
          <w:w w:val="105"/>
        </w:rPr>
        <w:t>0 </w:t>
      </w:r>
      <w:r>
        <w:rPr>
          <w:spacing w:val="65"/>
          <w:w w:val="105"/>
        </w:rPr>
        <w:t> </w:t>
      </w:r>
      <w:r>
        <w:rPr>
          <w:w w:val="105"/>
        </w:rPr>
        <w:t>0 </w:t>
      </w:r>
      <w:r>
        <w:rPr>
          <w:spacing w:val="65"/>
          <w:w w:val="105"/>
        </w:rPr>
        <w:t> </w:t>
      </w:r>
      <w:r>
        <w:rPr>
          <w:w w:val="105"/>
        </w:rPr>
        <w:t>1</w:t>
      </w:r>
      <w:r>
        <w:rPr/>
      </w:r>
    </w:p>
    <w:p>
      <w:pPr>
        <w:spacing w:after="0" w:line="240" w:lineRule="auto"/>
        <w:jc w:val="center"/>
        <w:sectPr>
          <w:type w:val="continuous"/>
          <w:pgSz w:w="12240" w:h="15840"/>
          <w:pgMar w:top="1500" w:bottom="280" w:left="1280" w:right="1720"/>
          <w:cols w:num="2" w:equalWidth="0">
            <w:col w:w="3627" w:space="40"/>
            <w:col w:w="5573"/>
          </w:cols>
        </w:sectPr>
      </w:pPr>
    </w:p>
    <w:p>
      <w:pPr>
        <w:spacing w:line="240" w:lineRule="auto" w:before="12"/>
        <w:rPr>
          <w:rFonts w:ascii="PMingLiU" w:hAnsi="PMingLiU" w:cs="PMingLiU" w:eastAsia="PMingLiU"/>
          <w:sz w:val="25"/>
          <w:szCs w:val="25"/>
        </w:rPr>
      </w:pPr>
    </w:p>
    <w:p>
      <w:pPr>
        <w:numPr>
          <w:ilvl w:val="2"/>
          <w:numId w:val="12"/>
        </w:numPr>
        <w:tabs>
          <w:tab w:pos="1124" w:val="left" w:leader="none"/>
        </w:tabs>
        <w:spacing w:before="58"/>
        <w:ind w:left="112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Forecasting approaches" w:id="62"/>
      <w:bookmarkEnd w:id="62"/>
      <w:r>
        <w:rPr/>
      </w:r>
      <w:bookmarkStart w:name="_bookmark30" w:id="63"/>
      <w:bookmarkEnd w:id="63"/>
      <w:r>
        <w:rPr/>
      </w:r>
      <w:bookmarkStart w:name="_bookmark30" w:id="64"/>
      <w:bookmarkEnd w:id="64"/>
      <w:r>
        <w:rPr>
          <w:rFonts w:ascii="Georgia"/>
          <w:b/>
          <w:spacing w:val="-24"/>
          <w:w w:val="95"/>
          <w:sz w:val="28"/>
        </w:rPr>
        <w:t>F</w:t>
      </w:r>
      <w:r>
        <w:rPr>
          <w:rFonts w:ascii="Georgia"/>
          <w:b/>
          <w:w w:val="95"/>
          <w:sz w:val="28"/>
        </w:rPr>
        <w:t>orecasting</w:t>
      </w:r>
      <w:r>
        <w:rPr>
          <w:rFonts w:ascii="Georgia"/>
          <w:b/>
          <w:spacing w:val="13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approa</w:t>
      </w:r>
      <w:r>
        <w:rPr>
          <w:rFonts w:ascii="Georgia"/>
          <w:b/>
          <w:spacing w:val="-11"/>
          <w:w w:val="95"/>
          <w:sz w:val="28"/>
        </w:rPr>
        <w:t>c</w:t>
      </w:r>
      <w:r>
        <w:rPr>
          <w:rFonts w:ascii="Georgia"/>
          <w:b/>
          <w:w w:val="95"/>
          <w:sz w:val="28"/>
        </w:rPr>
        <w:t>hes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69"/>
        <w:ind w:left="109" w:right="518" w:firstLine="18"/>
        <w:jc w:val="both"/>
      </w:pP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classical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hierarchical </w:t>
      </w:r>
      <w:r>
        <w:rPr>
          <w:w w:val="110"/>
        </w:rPr>
        <w:t>forecasting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rFonts w:ascii="Georgia"/>
          <w:b/>
          <w:w w:val="110"/>
        </w:rPr>
        <w:t>bottom-up </w:t>
      </w:r>
      <w:r>
        <w:rPr>
          <w:spacing w:val="-1"/>
          <w:w w:val="110"/>
        </w:rPr>
        <w:t>approach.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38"/>
          <w:w w:val="116"/>
        </w:rPr>
        <w:t> </w:t>
      </w:r>
      <w:r>
        <w:rPr>
          <w:spacing w:val="-1"/>
          <w:w w:val="110"/>
        </w:rPr>
        <w:t>approach,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independent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orecasts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time-series</w:t>
      </w:r>
      <w:r>
        <w:rPr>
          <w:spacing w:val="29"/>
          <w:w w:val="110"/>
        </w:rPr>
        <w:t> </w:t>
      </w:r>
      <w:r>
        <w:rPr>
          <w:w w:val="110"/>
        </w:rPr>
        <w:t>series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leaf(very</w:t>
      </w:r>
      <w:r>
        <w:rPr>
          <w:spacing w:val="30"/>
          <w:w w:val="110"/>
        </w:rPr>
        <w:t> </w:t>
      </w:r>
      <w:r>
        <w:rPr>
          <w:w w:val="110"/>
        </w:rPr>
        <w:t>bottom)</w:t>
      </w:r>
      <w:r>
        <w:rPr>
          <w:spacing w:val="59"/>
          <w:w w:val="118"/>
        </w:rPr>
        <w:t> </w:t>
      </w:r>
      <w:r>
        <w:rPr>
          <w:spacing w:val="-3"/>
          <w:w w:val="110"/>
        </w:rPr>
        <w:t>level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aggregate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orkout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forecasts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upper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43"/>
          <w:w w:val="101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until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reaching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total.</w:t>
      </w:r>
      <w:r>
        <w:rPr>
          <w:spacing w:val="67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main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advantage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3"/>
          <w:w w:val="128"/>
        </w:rPr>
        <w:t> </w:t>
      </w:r>
      <w:r>
        <w:rPr>
          <w:w w:val="110"/>
        </w:rPr>
        <w:t>no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information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lost</w:t>
      </w:r>
      <w:r>
        <w:rPr>
          <w:spacing w:val="6"/>
          <w:w w:val="110"/>
        </w:rPr>
        <w:t> </w:t>
      </w:r>
      <w:r>
        <w:rPr>
          <w:w w:val="110"/>
        </w:rPr>
        <w:t>during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whole</w:t>
      </w:r>
      <w:r>
        <w:rPr>
          <w:spacing w:val="7"/>
          <w:w w:val="110"/>
        </w:rPr>
        <w:t> </w:t>
      </w:r>
      <w:r>
        <w:rPr>
          <w:w w:val="110"/>
        </w:rPr>
        <w:t>process;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wev</w:t>
      </w:r>
      <w:r>
        <w:rPr>
          <w:spacing w:val="-3"/>
          <w:w w:val="110"/>
        </w:rPr>
        <w:t>er,</w:t>
      </w:r>
      <w:r>
        <w:rPr>
          <w:spacing w:val="7"/>
          <w:w w:val="110"/>
        </w:rPr>
        <w:t> </w:t>
      </w:r>
      <w:r>
        <w:rPr>
          <w:w w:val="110"/>
        </w:rPr>
        <w:t>modelling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predictions</w:t>
      </w:r>
      <w:r>
        <w:rPr>
          <w:spacing w:val="51"/>
          <w:w w:val="111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lower-level</w:t>
      </w:r>
      <w:r>
        <w:rPr>
          <w:spacing w:val="-4"/>
          <w:w w:val="110"/>
        </w:rPr>
        <w:t> </w:t>
      </w:r>
      <w:r>
        <w:rPr>
          <w:w w:val="110"/>
        </w:rPr>
        <w:t>time-series</w:t>
      </w:r>
      <w:r>
        <w:rPr>
          <w:spacing w:val="-5"/>
          <w:w w:val="110"/>
        </w:rPr>
        <w:t> </w:t>
      </w:r>
      <w:r>
        <w:rPr>
          <w:w w:val="110"/>
        </w:rPr>
        <w:t>often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very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challenging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abundant</w:t>
      </w:r>
      <w:r>
        <w:rPr>
          <w:spacing w:val="-5"/>
          <w:w w:val="110"/>
        </w:rPr>
        <w:t> </w:t>
      </w:r>
      <w:r>
        <w:rPr>
          <w:w w:val="110"/>
        </w:rPr>
        <w:t>presence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noise</w:t>
      </w:r>
      <w:r>
        <w:rPr>
          <w:spacing w:val="30"/>
          <w:w w:val="104"/>
        </w:rPr>
        <w:t> </w:t>
      </w:r>
      <w:hyperlink w:history="true" w:anchor="_bookmark197">
        <w:r>
          <w:rPr>
            <w:w w:val="110"/>
          </w:rPr>
          <w:t>(Hyndman</w:t>
        </w:r>
        <w:r>
          <w:rPr>
            <w:spacing w:val="30"/>
            <w:w w:val="110"/>
          </w:rPr>
          <w:t> </w:t>
        </w:r>
        <w:r>
          <w:rPr>
            <w:w w:val="110"/>
          </w:rPr>
          <w:t>et</w:t>
        </w:r>
        <w:r>
          <w:rPr>
            <w:spacing w:val="28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31"/>
          <w:w w:val="110"/>
        </w:rPr>
        <w:t> </w:t>
      </w:r>
      <w:hyperlink w:history="true" w:anchor="_bookmark197">
        <w:r>
          <w:rPr>
            <w:w w:val="110"/>
          </w:rPr>
          <w:t>2014).</w:t>
        </w:r>
      </w:hyperlink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30"/>
          <w:w w:val="110"/>
        </w:rPr>
        <w:t> </w:t>
      </w:r>
      <w:r>
        <w:rPr>
          <w:w w:val="110"/>
        </w:rPr>
        <w:t>one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w w:val="110"/>
        </w:rPr>
        <w:t>top</w:t>
      </w:r>
      <w:r>
        <w:rPr>
          <w:spacing w:val="30"/>
          <w:w w:val="110"/>
        </w:rPr>
        <w:t> </w:t>
      </w:r>
      <w:r>
        <w:rPr>
          <w:w w:val="110"/>
        </w:rPr>
        <w:t>another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9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9"/>
          <w:w w:val="110"/>
        </w:rPr>
        <w:t> </w:t>
      </w:r>
      <w:r>
        <w:rPr>
          <w:w w:val="110"/>
        </w:rPr>
        <w:t>considered</w:t>
      </w:r>
      <w:r>
        <w:rPr>
          <w:spacing w:val="29"/>
          <w:w w:val="113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parent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where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1"/>
          <w:w w:val="110"/>
        </w:rPr>
        <w:t> </w:t>
      </w:r>
      <w:r>
        <w:rPr>
          <w:w w:val="110"/>
        </w:rPr>
        <w:t>come</w:t>
      </w:r>
      <w:r>
        <w:rPr>
          <w:spacing w:val="22"/>
          <w:w w:val="110"/>
        </w:rPr>
        <w:t> </w:t>
      </w:r>
      <w:r>
        <w:rPr>
          <w:w w:val="110"/>
        </w:rPr>
        <w:t>from,</w:t>
      </w:r>
      <w:r>
        <w:rPr>
          <w:spacing w:val="22"/>
          <w:w w:val="110"/>
        </w:rPr>
        <w:t> </w:t>
      </w:r>
      <w:r>
        <w:rPr>
          <w:w w:val="110"/>
        </w:rPr>
        <w:t>vice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ver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1"/>
          <w:w w:val="110"/>
        </w:rPr>
        <w:t> </w:t>
      </w:r>
      <w:r>
        <w:rPr>
          <w:w w:val="110"/>
        </w:rPr>
        <w:t>one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33"/>
          <w:w w:val="105"/>
        </w:rPr>
        <w:t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elow</w:t>
      </w:r>
      <w:r>
        <w:rPr>
          <w:spacing w:val="6"/>
          <w:w w:val="110"/>
        </w:rPr>
        <w:t> </w:t>
      </w:r>
      <w:r>
        <w:rPr>
          <w:w w:val="110"/>
        </w:rPr>
        <w:t>another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considered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hildren.</w:t>
      </w:r>
      <w:r>
        <w:rPr>
          <w:spacing w:val="32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think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9"/>
          <w:w w:val="108"/>
        </w:rPr>
        <w:t> </w:t>
      </w:r>
      <w:r>
        <w:rPr>
          <w:w w:val="110"/>
        </w:rPr>
        <w:t>relationship,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shown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equation</w:t>
      </w:r>
      <w:r>
        <w:rPr>
          <w:spacing w:val="17"/>
          <w:w w:val="110"/>
        </w:rPr>
        <w:t> </w:t>
      </w:r>
      <w:hyperlink w:history="true" w:anchor="_bookmark31">
        <w:r>
          <w:rPr>
            <w:w w:val="110"/>
          </w:rPr>
          <w:t>1.18,</w:t>
        </w:r>
      </w:hyperlink>
      <w:r>
        <w:rPr>
          <w:spacing w:val="16"/>
          <w:w w:val="110"/>
        </w:rPr>
        <w:t> </w:t>
      </w: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estimated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parent</w:t>
      </w:r>
      <w:r>
        <w:rPr>
          <w:spacing w:val="33"/>
          <w:w w:val="144"/>
        </w:rPr>
        <w:t> </w:t>
      </w:r>
      <w:r>
        <w:rPr>
          <w:spacing w:val="-3"/>
          <w:w w:val="110"/>
        </w:rPr>
        <w:t>levels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aggregations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estimates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hildren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levels.</w:t>
      </w:r>
      <w:r>
        <w:rPr/>
      </w:r>
    </w:p>
    <w:p>
      <w:pPr>
        <w:tabs>
          <w:tab w:pos="1787" w:val="left" w:leader="none"/>
          <w:tab w:pos="5038" w:val="left" w:leader="none"/>
        </w:tabs>
        <w:spacing w:before="169"/>
        <w:ind w:left="0" w:right="544" w:firstLine="0"/>
        <w:jc w:val="right"/>
        <w:rPr>
          <w:rFonts w:ascii="PMingLiU" w:hAnsi="PMingLiU" w:cs="PMingLiU" w:eastAsia="PMingLiU"/>
          <w:sz w:val="24"/>
          <w:szCs w:val="24"/>
        </w:rPr>
      </w:pPr>
      <w:bookmarkStart w:name="_bookmark31" w:id="65"/>
      <w:bookmarkEnd w:id="65"/>
      <w:r>
        <w:rPr/>
      </w:r>
      <w:r>
        <w:rPr>
          <w:rFonts w:ascii="Tahoma" w:hAnsi="Tahoma" w:cs="Tahoma" w:eastAsia="Tahoma"/>
          <w:w w:val="120"/>
          <w:position w:val="26"/>
          <w:sz w:val="24"/>
          <w:szCs w:val="24"/>
        </w:rPr>
        <w:t>'\"</w:t>
      </w:r>
      <w:r>
        <w:rPr>
          <w:rFonts w:ascii="Tahoma" w:hAnsi="Tahoma" w:cs="Tahoma" w:eastAsia="Tahoma"/>
          <w:spacing w:val="-52"/>
          <w:w w:val="120"/>
          <w:position w:val="26"/>
          <w:sz w:val="24"/>
          <w:szCs w:val="24"/>
        </w:rPr>
        <w:t> </w:t>
      </w:r>
      <w:r>
        <w:rPr>
          <w:rFonts w:ascii="Arial" w:hAnsi="Arial" w:cs="Arial" w:eastAsia="Arial"/>
          <w:i/>
          <w:w w:val="120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120"/>
          <w:sz w:val="16"/>
          <w:szCs w:val="16"/>
        </w:rPr>
        <w:t>children,t</w:t>
      </w:r>
      <w:r>
        <w:rPr>
          <w:rFonts w:ascii="Arial" w:hAnsi="Arial" w:cs="Arial" w:eastAsia="Arial"/>
          <w:i/>
          <w:spacing w:val="22"/>
          <w:w w:val="12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20"/>
          <w:position w:val="4"/>
          <w:sz w:val="24"/>
          <w:szCs w:val="24"/>
        </w:rPr>
        <w:t>⇒</w:t>
        <w:tab/>
      </w:r>
      <w:r>
        <w:rPr>
          <w:rFonts w:ascii="Arial" w:hAnsi="Arial" w:cs="Arial" w:eastAsia="Arial"/>
          <w:i/>
          <w:w w:val="105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sz w:val="16"/>
          <w:szCs w:val="16"/>
        </w:rPr>
        <w:t>parent,t</w:t>
        <w:tab/>
      </w:r>
      <w:r>
        <w:rPr>
          <w:rFonts w:ascii="PMingLiU" w:hAnsi="PMingLiU" w:cs="PMingLiU" w:eastAsia="PMingLiU"/>
          <w:w w:val="105"/>
          <w:position w:val="4"/>
          <w:sz w:val="24"/>
          <w:szCs w:val="24"/>
        </w:rPr>
        <w:t>(1.18)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5"/>
        <w:rPr>
          <w:rFonts w:ascii="PMingLiU" w:hAnsi="PMingLiU" w:cs="PMingLiU" w:eastAsia="PMingLiU"/>
          <w:sz w:val="34"/>
          <w:szCs w:val="34"/>
        </w:rPr>
      </w:pPr>
    </w:p>
    <w:p>
      <w:pPr>
        <w:pStyle w:val="BodyText"/>
        <w:spacing w:line="242" w:lineRule="auto"/>
        <w:ind w:left="137" w:right="544" w:firstLine="351"/>
        <w:jc w:val="both"/>
      </w:pPr>
      <w:r>
        <w:rPr>
          <w:w w:val="110"/>
        </w:rPr>
        <w:t>Another</w:t>
      </w:r>
      <w:r>
        <w:rPr>
          <w:spacing w:val="6"/>
          <w:w w:val="110"/>
        </w:rPr>
        <w:t> </w:t>
      </w:r>
      <w:r>
        <w:rPr>
          <w:w w:val="110"/>
        </w:rPr>
        <w:t>method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foreca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ting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rFonts w:ascii="Georgia"/>
          <w:b/>
          <w:spacing w:val="-2"/>
          <w:w w:val="110"/>
        </w:rPr>
        <w:t>top-down</w:t>
      </w:r>
      <w:r>
        <w:rPr>
          <w:rFonts w:ascii="Georgia"/>
          <w:b/>
          <w:spacing w:val="8"/>
          <w:w w:val="110"/>
        </w:rPr>
        <w:t> </w:t>
      </w:r>
      <w:r>
        <w:rPr>
          <w:spacing w:val="-1"/>
          <w:w w:val="110"/>
        </w:rPr>
        <w:t>approach.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7"/>
        </w:rPr>
        <w:t> </w:t>
      </w:r>
      <w:r>
        <w:rPr>
          <w:spacing w:val="-1"/>
          <w:w w:val="110"/>
        </w:rPr>
        <w:t>approach,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forecast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-8"/>
          <w:w w:val="110"/>
        </w:rPr>
        <w:t> </w:t>
      </w:r>
      <w:r>
        <w:rPr>
          <w:w w:val="110"/>
        </w:rPr>
        <w:t>time-series</w:t>
      </w:r>
      <w:r>
        <w:rPr>
          <w:spacing w:val="-8"/>
          <w:w w:val="110"/>
        </w:rPr>
        <w:t> </w:t>
      </w:r>
      <w:r>
        <w:rPr>
          <w:w w:val="110"/>
        </w:rPr>
        <w:t>series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top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lev</w:t>
      </w:r>
      <w:r>
        <w:rPr>
          <w:spacing w:val="-1"/>
          <w:w w:val="110"/>
        </w:rPr>
        <w:t>el(total)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disaggregated</w:t>
      </w:r>
      <w:r>
        <w:rPr>
          <w:spacing w:val="29"/>
          <w:w w:val="108"/>
        </w:rPr>
        <w:t> </w:t>
      </w:r>
      <w:r>
        <w:rPr>
          <w:spacing w:val="-2"/>
          <w:w w:val="110"/>
        </w:rPr>
        <w:t>down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4"/>
          <w:w w:val="110"/>
        </w:rPr>
        <w:t>hierarchy,</w:t>
      </w:r>
      <w:r>
        <w:rPr>
          <w:spacing w:val="46"/>
          <w:w w:val="110"/>
        </w:rPr>
        <w:t> </w:t>
      </w:r>
      <w:r>
        <w:rPr>
          <w:w w:val="110"/>
        </w:rPr>
        <w:t>with</w:t>
      </w:r>
      <w:r>
        <w:rPr>
          <w:spacing w:val="43"/>
          <w:w w:val="110"/>
        </w:rPr>
        <w:t> </w:t>
      </w:r>
      <w:r>
        <w:rPr>
          <w:w w:val="110"/>
        </w:rPr>
        <w:t>information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43"/>
          <w:w w:val="110"/>
        </w:rPr>
        <w:t> </w:t>
      </w:r>
      <w:r>
        <w:rPr>
          <w:w w:val="110"/>
        </w:rPr>
        <w:t>structure</w:t>
      </w:r>
      <w:r>
        <w:rPr>
          <w:spacing w:val="43"/>
          <w:w w:val="110"/>
        </w:rPr>
        <w:t> </w:t>
      </w:r>
      <w:r>
        <w:rPr>
          <w:w w:val="110"/>
        </w:rPr>
        <w:t>from</w:t>
      </w:r>
      <w:r>
        <w:rPr>
          <w:spacing w:val="43"/>
          <w:w w:val="110"/>
        </w:rPr>
        <w:t> </w:t>
      </w:r>
      <w:r>
        <w:rPr>
          <w:w w:val="110"/>
        </w:rPr>
        <w:t>historical</w:t>
      </w:r>
      <w:r>
        <w:rPr>
          <w:spacing w:val="25"/>
          <w:w w:val="113"/>
        </w:rPr>
        <w:t> </w:t>
      </w:r>
      <w:r>
        <w:rPr>
          <w:w w:val="110"/>
        </w:rPr>
        <w:t>data.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9"/>
          <w:w w:val="110"/>
        </w:rPr>
        <w:t> </w:t>
      </w:r>
      <w:r>
        <w:rPr>
          <w:w w:val="110"/>
        </w:rPr>
        <w:t>has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redu</w:t>
      </w:r>
      <w:r>
        <w:rPr>
          <w:spacing w:val="-2"/>
          <w:w w:val="110"/>
        </w:rPr>
        <w:t>ced</w:t>
      </w:r>
      <w:r>
        <w:rPr>
          <w:spacing w:val="11"/>
          <w:w w:val="110"/>
        </w:rPr>
        <w:t> </w:t>
      </w:r>
      <w:r>
        <w:rPr>
          <w:w w:val="110"/>
        </w:rPr>
        <w:t>noise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easier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10"/>
          <w:w w:val="110"/>
        </w:rPr>
        <w:t> </w:t>
      </w:r>
      <w:r>
        <w:rPr>
          <w:w w:val="110"/>
        </w:rPr>
        <w:t>but</w:t>
      </w:r>
      <w:r>
        <w:rPr>
          <w:spacing w:val="9"/>
          <w:w w:val="110"/>
        </w:rPr>
        <w:t> </w:t>
      </w:r>
      <w:r>
        <w:rPr>
          <w:w w:val="110"/>
        </w:rPr>
        <w:t>some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information</w:t>
      </w:r>
      <w:r>
        <w:rPr>
          <w:spacing w:val="35"/>
          <w:w w:val="113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los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 </w:t>
      </w:r>
      <w:r>
        <w:rPr>
          <w:w w:val="110"/>
        </w:rPr>
        <w:t>during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hyperlink w:history="true" w:anchor="_bookmark197">
        <w:r>
          <w:rPr>
            <w:w w:val="110"/>
          </w:rPr>
          <w:t>(Hyndman</w:t>
        </w:r>
        <w:r>
          <w:rPr>
            <w:spacing w:val="-2"/>
            <w:w w:val="110"/>
          </w:rPr>
          <w:t> </w:t>
        </w:r>
        <w:r>
          <w:rPr>
            <w:w w:val="110"/>
          </w:rPr>
          <w:t>et</w:t>
        </w:r>
        <w:r>
          <w:rPr>
            <w:spacing w:val="-1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-1"/>
          <w:w w:val="110"/>
        </w:rPr>
        <w:t> </w:t>
      </w:r>
      <w:hyperlink w:history="true" w:anchor="_bookmark197">
        <w:r>
          <w:rPr>
            <w:w w:val="110"/>
          </w:rPr>
          <w:t>2014).</w:t>
        </w:r>
      </w:hyperlink>
      <w:r>
        <w:rPr>
          <w:spacing w:val="28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think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relationship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28"/>
          <w:w w:val="109"/>
        </w:rPr>
        <w:t> </w:t>
      </w:r>
      <w:r>
        <w:rPr>
          <w:spacing w:val="-3"/>
          <w:w w:val="110"/>
        </w:rPr>
        <w:t>shown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equation</w:t>
      </w:r>
      <w:r>
        <w:rPr>
          <w:spacing w:val="-2"/>
          <w:w w:val="110"/>
        </w:rPr>
        <w:t> </w:t>
      </w:r>
      <w:hyperlink w:history="true" w:anchor="_bookmark32">
        <w:r>
          <w:rPr>
            <w:w w:val="110"/>
          </w:rPr>
          <w:t>1.19,</w:t>
        </w:r>
      </w:hyperlink>
      <w:r>
        <w:rPr>
          <w:spacing w:val="-3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estimated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hildren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level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comes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right="173"/>
        <w:jc w:val="left"/>
      </w:pPr>
      <w:r>
        <w:rPr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dis-aggregations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estimates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rom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parent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levels,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given</w:t>
      </w:r>
      <w:r>
        <w:rPr>
          <w:spacing w:val="6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estimation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23"/>
          <w:w w:val="99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4"/>
          <w:w w:val="110"/>
        </w:rPr>
        <w:t> </w:t>
      </w:r>
      <w:r>
        <w:rPr>
          <w:w w:val="110"/>
        </w:rPr>
        <w:t>structure</w:t>
      </w:r>
      <w:r>
        <w:rPr>
          <w:spacing w:val="35"/>
          <w:w w:val="110"/>
        </w:rPr>
        <w:t> </w:t>
      </w:r>
      <w:r>
        <w:rPr>
          <w:rFonts w:ascii="Arial"/>
          <w:i/>
          <w:spacing w:val="8"/>
          <w:w w:val="110"/>
        </w:rPr>
        <w:t>H</w:t>
      </w:r>
      <w:r>
        <w:rPr>
          <w:spacing w:val="8"/>
          <w:w w:val="110"/>
        </w:rPr>
        <w:t>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7"/>
          <w:szCs w:val="17"/>
        </w:rPr>
      </w:pPr>
    </w:p>
    <w:p>
      <w:pPr>
        <w:tabs>
          <w:tab w:pos="8504" w:val="left" w:leader="none"/>
        </w:tabs>
        <w:spacing w:line="446" w:lineRule="exact" w:before="0"/>
        <w:ind w:left="3527" w:right="0" w:firstLine="0"/>
        <w:jc w:val="left"/>
        <w:rPr>
          <w:rFonts w:ascii="PMingLiU" w:hAnsi="PMingLiU" w:cs="PMingLiU" w:eastAsia="PMingLiU"/>
          <w:sz w:val="24"/>
          <w:szCs w:val="24"/>
        </w:rPr>
      </w:pPr>
      <w:bookmarkStart w:name="_bookmark32" w:id="66"/>
      <w:bookmarkEnd w:id="66"/>
      <w:r>
        <w:rPr/>
      </w:r>
      <w:r>
        <w:rPr>
          <w:rFonts w:ascii="Arial" w:hAnsi="Arial" w:cs="Arial" w:eastAsia="Arial"/>
          <w:i/>
          <w:spacing w:val="1"/>
          <w:w w:val="120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spacing w:val="1"/>
          <w:w w:val="120"/>
          <w:sz w:val="16"/>
          <w:szCs w:val="16"/>
        </w:rPr>
        <w:t>parent,t</w:t>
      </w:r>
      <w:r>
        <w:rPr>
          <w:rFonts w:ascii="DejaVu Sans Condensed" w:hAnsi="DejaVu Sans Condensed" w:cs="DejaVu Sans Condensed" w:eastAsia="DejaVu Sans Condensed"/>
          <w:i/>
          <w:spacing w:val="1"/>
          <w:w w:val="120"/>
          <w:position w:val="4"/>
          <w:sz w:val="24"/>
          <w:szCs w:val="24"/>
        </w:rPr>
        <w:t>|</w:t>
      </w:r>
      <w:r>
        <w:rPr>
          <w:rFonts w:ascii="Arial" w:hAnsi="Arial" w:cs="Arial" w:eastAsia="Arial"/>
          <w:i/>
          <w:spacing w:val="1"/>
          <w:w w:val="120"/>
          <w:position w:val="4"/>
          <w:sz w:val="24"/>
          <w:szCs w:val="24"/>
        </w:rPr>
        <w:t>H</w:t>
      </w:r>
      <w:r>
        <w:rPr>
          <w:rFonts w:ascii="Arial" w:hAnsi="Arial" w:cs="Arial" w:eastAsia="Arial"/>
          <w:i/>
          <w:spacing w:val="-50"/>
          <w:w w:val="120"/>
          <w:position w:val="4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20"/>
          <w:position w:val="4"/>
          <w:sz w:val="24"/>
          <w:szCs w:val="24"/>
        </w:rPr>
        <w:t>⇒</w:t>
      </w:r>
      <w:r>
        <w:rPr>
          <w:rFonts w:ascii="DejaVu Sans Condensed" w:hAnsi="DejaVu Sans Condensed" w:cs="DejaVu Sans Condensed" w:eastAsia="DejaVu Sans Condensed"/>
          <w:i/>
          <w:spacing w:val="-58"/>
          <w:w w:val="120"/>
          <w:position w:val="4"/>
          <w:sz w:val="24"/>
          <w:szCs w:val="24"/>
        </w:rPr>
        <w:t> </w:t>
      </w:r>
      <w:r>
        <w:rPr>
          <w:rFonts w:ascii="Tahoma" w:hAnsi="Tahoma" w:cs="Tahoma" w:eastAsia="Tahoma"/>
          <w:w w:val="120"/>
          <w:position w:val="26"/>
          <w:sz w:val="24"/>
          <w:szCs w:val="24"/>
        </w:rPr>
        <w:t>'\"</w:t>
      </w:r>
      <w:r>
        <w:rPr>
          <w:rFonts w:ascii="Tahoma" w:hAnsi="Tahoma" w:cs="Tahoma" w:eastAsia="Tahoma"/>
          <w:spacing w:val="-76"/>
          <w:w w:val="120"/>
          <w:position w:val="26"/>
          <w:sz w:val="24"/>
          <w:szCs w:val="24"/>
        </w:rPr>
        <w:t> </w:t>
      </w:r>
      <w:r>
        <w:rPr>
          <w:rFonts w:ascii="Arial" w:hAnsi="Arial" w:cs="Arial" w:eastAsia="Arial"/>
          <w:i/>
          <w:w w:val="120"/>
          <w:position w:val="4"/>
          <w:sz w:val="24"/>
          <w:szCs w:val="24"/>
        </w:rPr>
        <w:t>y</w:t>
      </w:r>
      <w:r>
        <w:rPr>
          <w:rFonts w:ascii="Arial" w:hAnsi="Arial" w:cs="Arial" w:eastAsia="Arial"/>
          <w:i/>
          <w:w w:val="120"/>
          <w:sz w:val="16"/>
          <w:szCs w:val="16"/>
        </w:rPr>
        <w:t>children,t</w:t>
        <w:tab/>
      </w:r>
      <w:r>
        <w:rPr>
          <w:rFonts w:ascii="PMingLiU" w:hAnsi="PMingLiU" w:cs="PMingLiU" w:eastAsia="PMingLiU"/>
          <w:w w:val="120"/>
          <w:position w:val="4"/>
          <w:sz w:val="24"/>
          <w:szCs w:val="24"/>
        </w:rPr>
        <w:t>(1.19)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4"/>
          <w:szCs w:val="14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522162" cy="1164431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162" cy="116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numPr>
          <w:ilvl w:val="3"/>
          <w:numId w:val="12"/>
        </w:numPr>
        <w:tabs>
          <w:tab w:pos="846" w:val="left" w:leader="none"/>
          <w:tab w:pos="3404" w:val="left" w:leader="none"/>
          <w:tab w:pos="6284" w:val="left" w:leader="none"/>
        </w:tabs>
        <w:spacing w:before="21"/>
        <w:ind w:left="845" w:right="0" w:hanging="321"/>
        <w:jc w:val="left"/>
        <w:rPr>
          <w:rFonts w:ascii="Euclid" w:hAnsi="Euclid" w:cs="Euclid" w:eastAsia="Euclid"/>
          <w:sz w:val="20"/>
          <w:szCs w:val="20"/>
        </w:rPr>
      </w:pPr>
      <w:bookmarkStart w:name="_bookmark33" w:id="67"/>
      <w:bookmarkEnd w:id="67"/>
      <w:r>
        <w:rPr/>
      </w:r>
      <w:bookmarkStart w:name="_bookmark33" w:id="68"/>
      <w:bookmarkEnd w:id="68"/>
      <w:r>
        <w:rPr>
          <w:rFonts w:ascii="Euclid"/>
          <w:spacing w:val="-7"/>
          <w:sz w:val="20"/>
        </w:rPr>
        <w:t>T</w:t>
      </w:r>
      <w:r>
        <w:rPr>
          <w:rFonts w:ascii="Euclid"/>
          <w:spacing w:val="-7"/>
          <w:sz w:val="20"/>
        </w:rPr>
        <w:t>op </w:t>
      </w:r>
      <w:r>
        <w:rPr>
          <w:rFonts w:ascii="Euclid"/>
          <w:spacing w:val="-2"/>
          <w:sz w:val="20"/>
        </w:rPr>
        <w:t>down</w:t>
        <w:tab/>
      </w:r>
      <w:r>
        <w:rPr>
          <w:rFonts w:ascii="Euclid"/>
          <w:sz w:val="20"/>
        </w:rPr>
        <w:t>(b)</w:t>
      </w:r>
      <w:r>
        <w:rPr>
          <w:rFonts w:ascii="Euclid"/>
          <w:spacing w:val="-6"/>
          <w:sz w:val="20"/>
        </w:rPr>
        <w:t> </w:t>
      </w:r>
      <w:r>
        <w:rPr>
          <w:rFonts w:ascii="Euclid"/>
          <w:sz w:val="20"/>
        </w:rPr>
        <w:t>Bottom</w:t>
      </w:r>
      <w:r>
        <w:rPr>
          <w:rFonts w:ascii="Euclid"/>
          <w:spacing w:val="-6"/>
          <w:sz w:val="20"/>
        </w:rPr>
        <w:t> </w:t>
      </w:r>
      <w:r>
        <w:rPr>
          <w:rFonts w:ascii="Euclid"/>
          <w:sz w:val="20"/>
        </w:rPr>
        <w:t>up</w:t>
        <w:tab/>
        <w:t>(c)</w:t>
      </w:r>
      <w:r>
        <w:rPr>
          <w:rFonts w:ascii="Euclid"/>
          <w:spacing w:val="-13"/>
          <w:sz w:val="20"/>
        </w:rPr>
        <w:t> </w:t>
      </w:r>
      <w:r>
        <w:rPr>
          <w:rFonts w:ascii="Euclid"/>
          <w:spacing w:val="-1"/>
          <w:sz w:val="20"/>
        </w:rPr>
        <w:t>Optimum</w:t>
      </w:r>
      <w:r>
        <w:rPr>
          <w:rFonts w:ascii="Euclid"/>
          <w:spacing w:val="-12"/>
          <w:sz w:val="20"/>
        </w:rPr>
        <w:t> </w:t>
      </w:r>
      <w:r>
        <w:rPr>
          <w:rFonts w:ascii="Euclid"/>
          <w:sz w:val="20"/>
        </w:rPr>
        <w:t>reconciliation</w:t>
      </w:r>
      <w:r>
        <w:rPr>
          <w:rFonts w:ascii="Euclid"/>
          <w:sz w:val="20"/>
        </w:rPr>
      </w:r>
    </w:p>
    <w:p>
      <w:pPr>
        <w:pStyle w:val="BodyText"/>
        <w:spacing w:line="240" w:lineRule="auto" w:before="132"/>
        <w:ind w:left="898" w:right="0" w:hanging="352"/>
        <w:jc w:val="left"/>
      </w:pPr>
      <w:r>
        <w:rPr>
          <w:w w:val="110"/>
        </w:rPr>
        <w:t>Figure</w:t>
      </w:r>
      <w:r>
        <w:rPr>
          <w:spacing w:val="21"/>
          <w:w w:val="110"/>
        </w:rPr>
        <w:t> </w:t>
      </w:r>
      <w:r>
        <w:rPr>
          <w:w w:val="110"/>
        </w:rPr>
        <w:t>1.6:</w:t>
      </w:r>
      <w:r>
        <w:rPr>
          <w:spacing w:val="52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op-do</w:t>
      </w:r>
      <w:r>
        <w:rPr>
          <w:spacing w:val="-3"/>
          <w:w w:val="110"/>
        </w:rPr>
        <w:t>wn,</w:t>
      </w:r>
      <w:r>
        <w:rPr>
          <w:spacing w:val="22"/>
          <w:w w:val="110"/>
        </w:rPr>
        <w:t> </w:t>
      </w:r>
      <w:r>
        <w:rPr>
          <w:w w:val="110"/>
        </w:rPr>
        <w:t>Bottom</w:t>
      </w:r>
      <w:r>
        <w:rPr>
          <w:spacing w:val="22"/>
          <w:w w:val="110"/>
        </w:rPr>
        <w:t> </w:t>
      </w:r>
      <w:r>
        <w:rPr>
          <w:w w:val="110"/>
        </w:rPr>
        <w:t>up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Optimum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reconcil</w:t>
      </w:r>
      <w:r>
        <w:rPr>
          <w:spacing w:val="-1"/>
          <w:w w:val="110"/>
        </w:rPr>
        <w:t>iation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approach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2" w:lineRule="auto"/>
        <w:ind w:left="539" w:right="150" w:firstLine="359"/>
        <w:jc w:val="both"/>
      </w:pPr>
      <w:hyperlink w:history="true" w:anchor="_bookmark195">
        <w:r>
          <w:rPr>
            <w:w w:val="110"/>
          </w:rPr>
          <w:t>Hyndman</w:t>
        </w:r>
        <w:r>
          <w:rPr>
            <w:spacing w:val="-18"/>
            <w:w w:val="110"/>
          </w:rPr>
          <w:t> </w:t>
        </w:r>
        <w:r>
          <w:rPr>
            <w:w w:val="110"/>
          </w:rPr>
          <w:t>et</w:t>
        </w:r>
        <w:r>
          <w:rPr>
            <w:spacing w:val="-17"/>
            <w:w w:val="110"/>
          </w:rPr>
          <w:t> </w:t>
        </w:r>
        <w:r>
          <w:rPr>
            <w:w w:val="110"/>
          </w:rPr>
          <w:t>al.</w:t>
        </w:r>
      </w:hyperlink>
      <w:r>
        <w:rPr>
          <w:spacing w:val="-18"/>
          <w:w w:val="110"/>
        </w:rPr>
        <w:t> </w:t>
      </w:r>
      <w:hyperlink w:history="true" w:anchor="_bookmark195">
        <w:r>
          <w:rPr>
            <w:w w:val="110"/>
          </w:rPr>
          <w:t>(2011)</w:t>
        </w:r>
      </w:hyperlink>
      <w:r>
        <w:rPr>
          <w:spacing w:val="-18"/>
          <w:w w:val="110"/>
        </w:rPr>
        <w:t> </w:t>
      </w:r>
      <w:r>
        <w:rPr>
          <w:w w:val="110"/>
        </w:rPr>
        <w:t>recommend</w:t>
      </w:r>
      <w:r>
        <w:rPr>
          <w:spacing w:val="-18"/>
          <w:w w:val="110"/>
        </w:rPr>
        <w:t> </w:t>
      </w:r>
      <w:r>
        <w:rPr>
          <w:w w:val="110"/>
        </w:rPr>
        <w:t>a</w:t>
      </w:r>
      <w:r>
        <w:rPr>
          <w:spacing w:val="-18"/>
          <w:w w:val="110"/>
        </w:rPr>
        <w:t> </w:t>
      </w:r>
      <w:r>
        <w:rPr>
          <w:w w:val="110"/>
        </w:rPr>
        <w:t>new</w:t>
      </w:r>
      <w:r>
        <w:rPr>
          <w:spacing w:val="-18"/>
          <w:w w:val="110"/>
        </w:rPr>
        <w:t> </w:t>
      </w:r>
      <w:r>
        <w:rPr>
          <w:w w:val="110"/>
        </w:rPr>
        <w:t>meth</w:t>
      </w:r>
      <w:r>
        <w:rPr>
          <w:spacing w:val="5"/>
          <w:w w:val="110"/>
        </w:rPr>
        <w:t>o</w:t>
      </w:r>
      <w:r>
        <w:rPr>
          <w:w w:val="110"/>
        </w:rPr>
        <w:t>d</w:t>
      </w:r>
      <w:r>
        <w:rPr>
          <w:spacing w:val="-1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rFonts w:ascii="Georgia" w:hAnsi="Georgia" w:cs="Georgia" w:eastAsia="Georgia"/>
          <w:b/>
          <w:bCs/>
          <w:w w:val="110"/>
        </w:rPr>
        <w:t>optimal</w:t>
      </w:r>
      <w:r>
        <w:rPr>
          <w:rFonts w:ascii="Georgia" w:hAnsi="Georgia" w:cs="Georgia" w:eastAsia="Georgia"/>
          <w:b/>
          <w:bCs/>
          <w:spacing w:val="-9"/>
          <w:w w:val="110"/>
        </w:rPr>
        <w:t> </w:t>
      </w:r>
      <w:r>
        <w:rPr>
          <w:rFonts w:ascii="Georgia" w:hAnsi="Georgia" w:cs="Georgia" w:eastAsia="Georgia"/>
          <w:b/>
          <w:bCs/>
          <w:w w:val="110"/>
        </w:rPr>
        <w:t>reconciliation</w:t>
      </w:r>
      <w:r>
        <w:rPr>
          <w:rFonts w:ascii="Georgia" w:hAnsi="Georgia" w:cs="Georgia" w:eastAsia="Georgia"/>
          <w:b/>
          <w:bCs/>
          <w:w w:val="9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forecast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</w:t>
      </w:r>
      <w:r>
        <w:rPr>
          <w:spacing w:val="-1"/>
          <w:w w:val="110"/>
        </w:rPr>
        <w:t>al</w:t>
      </w:r>
      <w:r>
        <w:rPr>
          <w:spacing w:val="11"/>
          <w:w w:val="110"/>
        </w:rPr>
        <w:t> </w:t>
      </w:r>
      <w:r>
        <w:rPr>
          <w:w w:val="110"/>
        </w:rPr>
        <w:t>time</w:t>
      </w:r>
      <w:r>
        <w:rPr>
          <w:spacing w:val="11"/>
          <w:w w:val="110"/>
        </w:rPr>
        <w:t> </w:t>
      </w:r>
      <w:r>
        <w:rPr>
          <w:w w:val="110"/>
        </w:rPr>
        <w:t>series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feature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performance.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4"/>
        </w:rPr>
        <w:t> </w:t>
      </w:r>
      <w:r>
        <w:rPr>
          <w:w w:val="110"/>
        </w:rPr>
        <w:t>optimal</w:t>
      </w:r>
      <w:r>
        <w:rPr>
          <w:spacing w:val="47"/>
          <w:w w:val="110"/>
        </w:rPr>
        <w:t> </w:t>
      </w:r>
      <w:r>
        <w:rPr>
          <w:w w:val="110"/>
        </w:rPr>
        <w:t>reconciliation</w:t>
      </w:r>
      <w:r>
        <w:rPr>
          <w:spacing w:val="4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48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independently</w:t>
      </w:r>
      <w:r>
        <w:rPr>
          <w:spacing w:val="47"/>
          <w:w w:val="110"/>
        </w:rPr>
        <w:t> </w:t>
      </w:r>
      <w:r>
        <w:rPr>
          <w:w w:val="110"/>
        </w:rPr>
        <w:t>forecasting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48"/>
          <w:w w:val="110"/>
        </w:rPr>
        <w:t> </w:t>
      </w:r>
      <w:r>
        <w:rPr>
          <w:w w:val="110"/>
        </w:rPr>
        <w:t>time-series</w:t>
      </w:r>
      <w:r>
        <w:rPr>
          <w:spacing w:val="46"/>
          <w:w w:val="110"/>
        </w:rPr>
        <w:t> </w:t>
      </w:r>
      <w:r>
        <w:rPr>
          <w:spacing w:val="-1"/>
          <w:w w:val="115"/>
        </w:rPr>
        <w:t>at</w:t>
      </w:r>
      <w:r>
        <w:rPr>
          <w:spacing w:val="45"/>
          <w:w w:val="115"/>
        </w:rPr>
        <w:t> </w:t>
      </w:r>
      <w:r>
        <w:rPr>
          <w:w w:val="110"/>
        </w:rPr>
        <w:t>all</w:t>
      </w:r>
      <w:r>
        <w:rPr>
          <w:spacing w:val="37"/>
          <w:w w:val="111"/>
        </w:rPr>
        <w:t> </w:t>
      </w:r>
      <w:r>
        <w:rPr>
          <w:spacing w:val="-3"/>
          <w:w w:val="110"/>
        </w:rPr>
        <w:t>levels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hierarchy,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then</w:t>
      </w:r>
      <w:r>
        <w:rPr>
          <w:spacing w:val="24"/>
          <w:w w:val="110"/>
        </w:rPr>
        <w:t> </w:t>
      </w:r>
      <w:r>
        <w:rPr>
          <w:w w:val="110"/>
        </w:rPr>
        <w:t>reconcile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forecast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regre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sion</w:t>
      </w:r>
      <w:r>
        <w:rPr>
          <w:spacing w:val="24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45"/>
          <w:w w:val="111"/>
        </w:rPr>
        <w:t> </w:t>
      </w:r>
      <w:r>
        <w:rPr>
          <w:w w:val="110"/>
        </w:rPr>
        <w:t>minimising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forecasting</w:t>
      </w:r>
      <w:r>
        <w:rPr>
          <w:spacing w:val="35"/>
          <w:w w:val="110"/>
        </w:rPr>
        <w:t> </w:t>
      </w:r>
      <w:r>
        <w:rPr>
          <w:w w:val="110"/>
        </w:rPr>
        <w:t>error</w:t>
      </w:r>
      <w:r>
        <w:rPr>
          <w:spacing w:val="35"/>
          <w:w w:val="110"/>
        </w:rPr>
        <w:t> </w:t>
      </w:r>
      <w:r>
        <w:rPr>
          <w:w w:val="110"/>
        </w:rPr>
        <w:t>(Figure</w:t>
      </w:r>
      <w:r>
        <w:rPr>
          <w:spacing w:val="33"/>
          <w:w w:val="110"/>
        </w:rPr>
        <w:t> </w:t>
      </w:r>
      <w:hyperlink w:history="true" w:anchor="_bookmark33">
        <w:r>
          <w:rPr>
            <w:w w:val="110"/>
          </w:rPr>
          <w:t>1.6).</w:t>
        </w:r>
      </w:hyperlink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most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significant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advantage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20"/>
        </w:rPr>
        <w:t> </w:t>
      </w:r>
      <w:r>
        <w:rPr>
          <w:w w:val="110"/>
        </w:rPr>
        <w:t>optimal</w:t>
      </w:r>
      <w:r>
        <w:rPr>
          <w:spacing w:val="25"/>
          <w:w w:val="110"/>
        </w:rPr>
        <w:t> </w:t>
      </w:r>
      <w:r>
        <w:rPr>
          <w:w w:val="110"/>
        </w:rPr>
        <w:t>reconciliation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spacing w:val="-1"/>
          <w:w w:val="115"/>
        </w:rPr>
        <w:t>that</w:t>
      </w:r>
      <w:r>
        <w:rPr>
          <w:spacing w:val="22"/>
          <w:w w:val="115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information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25"/>
          <w:w w:val="110"/>
        </w:rPr>
        <w:t> </w:t>
      </w:r>
      <w:r>
        <w:rPr>
          <w:w w:val="110"/>
        </w:rPr>
        <w:t>within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5"/>
          <w:w w:val="116"/>
        </w:rPr>
        <w:t> </w:t>
      </w:r>
      <w:r>
        <w:rPr>
          <w:spacing w:val="-3"/>
          <w:w w:val="110"/>
        </w:rPr>
        <w:t>level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hierar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hical</w:t>
      </w:r>
      <w:r>
        <w:rPr>
          <w:spacing w:val="7"/>
          <w:w w:val="110"/>
        </w:rPr>
        <w:t> </w:t>
      </w:r>
      <w:r>
        <w:rPr>
          <w:w w:val="110"/>
        </w:rPr>
        <w:t>structure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consideration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durin</w:t>
      </w:r>
      <w:r>
        <w:rPr>
          <w:spacing w:val="-2"/>
          <w:w w:val="110"/>
        </w:rPr>
        <w:t>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forecasting</w:t>
      </w:r>
      <w:r>
        <w:rPr>
          <w:spacing w:val="9"/>
          <w:w w:val="110"/>
        </w:rPr>
        <w:t> </w:t>
      </w:r>
      <w:r>
        <w:rPr>
          <w:w w:val="110"/>
        </w:rPr>
        <w:t>process.</w:t>
      </w:r>
      <w:r>
        <w:rPr>
          <w:spacing w:val="37"/>
          <w:w w:val="104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idea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7"/>
          <w:w w:val="110"/>
        </w:rPr>
        <w:t> </w:t>
      </w:r>
      <w:r>
        <w:rPr>
          <w:w w:val="110"/>
        </w:rPr>
        <w:t>information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ma</w:t>
      </w:r>
      <w:r>
        <w:rPr>
          <w:spacing w:val="-4"/>
          <w:w w:val="110"/>
        </w:rPr>
        <w:t>y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lye</w:t>
      </w:r>
      <w:r>
        <w:rPr>
          <w:spacing w:val="6"/>
          <w:w w:val="110"/>
        </w:rPr>
        <w:t> </w:t>
      </w:r>
      <w:r>
        <w:rPr>
          <w:w w:val="110"/>
        </w:rPr>
        <w:t>within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particular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6"/>
          <w:w w:val="110"/>
        </w:rPr>
        <w:t> </w:t>
      </w:r>
      <w:r>
        <w:rPr>
          <w:w w:val="110"/>
        </w:rPr>
        <w:t>within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5"/>
        </w:rPr>
        <w:t> </w:t>
      </w:r>
      <w:r>
        <w:rPr>
          <w:w w:val="110"/>
        </w:rPr>
        <w:t>whole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8"/>
          <w:w w:val="110"/>
        </w:rPr>
        <w:t> </w:t>
      </w:r>
      <w:r>
        <w:rPr>
          <w:w w:val="110"/>
        </w:rPr>
        <w:t>structure,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hard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detect</w:t>
      </w:r>
      <w:r>
        <w:rPr>
          <w:spacing w:val="16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18"/>
          <w:w w:val="110"/>
        </w:rPr>
        <w:t> </w:t>
      </w:r>
      <w:r>
        <w:rPr>
          <w:w w:val="110"/>
        </w:rPr>
        <w:t>if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only</w:t>
      </w:r>
      <w:r>
        <w:rPr>
          <w:spacing w:val="23"/>
          <w:w w:val="109"/>
        </w:rPr>
        <w:t> </w:t>
      </w:r>
      <w:r>
        <w:rPr>
          <w:w w:val="110"/>
        </w:rPr>
        <w:t>consider</w:t>
      </w:r>
      <w:r>
        <w:rPr>
          <w:spacing w:val="24"/>
          <w:w w:val="110"/>
        </w:rPr>
        <w:t> </w:t>
      </w:r>
      <w:r>
        <w:rPr>
          <w:w w:val="110"/>
        </w:rPr>
        <w:t>one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3"/>
          <w:w w:val="110"/>
        </w:rPr>
        <w:t> </w:t>
      </w:r>
      <w:r>
        <w:rPr>
          <w:w w:val="115"/>
        </w:rPr>
        <w:t>at</w:t>
      </w:r>
      <w:r>
        <w:rPr>
          <w:spacing w:val="20"/>
          <w:w w:val="115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time</w:t>
      </w:r>
      <w:r>
        <w:rPr>
          <w:spacing w:val="23"/>
          <w:w w:val="110"/>
        </w:rPr>
        <w:t> </w:t>
      </w:r>
      <w:hyperlink w:history="true" w:anchor="_bookmark196">
        <w:r>
          <w:rPr>
            <w:w w:val="110"/>
          </w:rPr>
          <w:t>(Hyndman</w:t>
        </w:r>
        <w:r>
          <w:rPr>
            <w:spacing w:val="24"/>
            <w:w w:val="110"/>
          </w:rPr>
          <w:t> </w:t>
        </w:r>
        <w:r>
          <w:rPr>
            <w:w w:val="110"/>
          </w:rPr>
          <w:t>and</w:t>
        </w:r>
        <w:r>
          <w:rPr>
            <w:spacing w:val="23"/>
            <w:w w:val="110"/>
          </w:rPr>
          <w:t> </w:t>
        </w:r>
        <w:r>
          <w:rPr>
            <w:spacing w:val="-1"/>
            <w:w w:val="110"/>
          </w:rPr>
          <w:t>Athanasopoulos,</w:t>
        </w:r>
      </w:hyperlink>
      <w:r>
        <w:rPr>
          <w:spacing w:val="24"/>
          <w:w w:val="110"/>
        </w:rPr>
        <w:t> </w:t>
      </w:r>
      <w:hyperlink w:history="true" w:anchor="_bookmark196">
        <w:r>
          <w:rPr>
            <w:w w:val="110"/>
          </w:rPr>
          <w:t>2018).</w:t>
        </w:r>
      </w:hyperlink>
      <w:r>
        <w:rPr>
          <w:spacing w:val="5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eakness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optimal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reconciliation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5"/>
        </w:rPr>
        <w:t>that</w:t>
      </w:r>
      <w:r>
        <w:rPr>
          <w:spacing w:val="18"/>
          <w:w w:val="115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</w:t>
      </w:r>
      <w:r>
        <w:rPr>
          <w:spacing w:val="21"/>
          <w:w w:val="110"/>
        </w:rPr>
        <w:t> </w:t>
      </w:r>
      <w:r>
        <w:rPr>
          <w:w w:val="110"/>
        </w:rPr>
        <w:t>if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21"/>
          <w:w w:val="110"/>
        </w:rPr>
        <w:t> </w:t>
      </w:r>
      <w:r>
        <w:rPr>
          <w:w w:val="110"/>
        </w:rPr>
        <w:t>considered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natural</w:t>
      </w:r>
      <w:r>
        <w:rPr>
          <w:spacing w:val="51"/>
          <w:w w:val="119"/>
        </w:rPr>
        <w:t> </w:t>
      </w:r>
      <w:r>
        <w:rPr>
          <w:spacing w:val="-1"/>
          <w:w w:val="110"/>
        </w:rPr>
        <w:t>numb</w:t>
      </w:r>
      <w:r>
        <w:rPr>
          <w:spacing w:val="-2"/>
          <w:w w:val="110"/>
        </w:rPr>
        <w:t>ers;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9"/>
          <w:w w:val="110"/>
        </w:rPr>
        <w:t> </w:t>
      </w:r>
      <w:r>
        <w:rPr>
          <w:w w:val="110"/>
        </w:rPr>
        <w:t>could</w:t>
      </w:r>
      <w:r>
        <w:rPr>
          <w:spacing w:val="9"/>
          <w:w w:val="110"/>
        </w:rPr>
        <w:t> </w:t>
      </w:r>
      <w:r>
        <w:rPr>
          <w:w w:val="110"/>
        </w:rPr>
        <w:t>still</w:t>
      </w:r>
      <w:r>
        <w:rPr>
          <w:spacing w:val="10"/>
          <w:w w:val="110"/>
        </w:rPr>
        <w:t> </w:t>
      </w:r>
      <w:r>
        <w:rPr>
          <w:w w:val="110"/>
        </w:rPr>
        <w:t>produce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predictions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optimum</w:t>
      </w:r>
      <w:r>
        <w:rPr>
          <w:spacing w:val="8"/>
          <w:w w:val="110"/>
        </w:rPr>
        <w:t> </w:t>
      </w:r>
      <w:r>
        <w:rPr>
          <w:w w:val="110"/>
        </w:rPr>
        <w:t>solution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28"/>
          <w:w w:val="116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prediction</w:t>
      </w:r>
      <w:r>
        <w:rPr>
          <w:spacing w:val="26"/>
          <w:w w:val="110"/>
        </w:rPr>
        <w:t> </w:t>
      </w:r>
      <w:r>
        <w:rPr>
          <w:w w:val="110"/>
        </w:rPr>
        <w:t>but</w:t>
      </w:r>
      <w:r>
        <w:rPr>
          <w:spacing w:val="26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sense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real-life.</w:t>
      </w:r>
      <w:r>
        <w:rPr>
          <w:spacing w:val="61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instances,</w:t>
      </w:r>
      <w:r>
        <w:rPr>
          <w:spacing w:val="27"/>
          <w:w w:val="110"/>
        </w:rPr>
        <w:t> </w:t>
      </w:r>
      <w:r>
        <w:rPr>
          <w:w w:val="110"/>
        </w:rPr>
        <w:t>time-series</w:t>
      </w:r>
      <w:r>
        <w:rPr>
          <w:spacing w:val="27"/>
          <w:w w:val="111"/>
        </w:rPr>
        <w:t> </w:t>
      </w:r>
      <w:r>
        <w:rPr>
          <w:w w:val="110"/>
        </w:rPr>
        <w:t>predictions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need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set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non-negativ</w:t>
      </w:r>
      <w:r>
        <w:rPr>
          <w:spacing w:val="-2"/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reconciled</w:t>
      </w:r>
      <w:r>
        <w:rPr>
          <w:spacing w:val="44"/>
          <w:w w:val="110"/>
        </w:rPr>
        <w:t> </w:t>
      </w:r>
      <w:r>
        <w:rPr>
          <w:w w:val="110"/>
        </w:rPr>
        <w:t>forecasts.</w:t>
      </w:r>
      <w:r>
        <w:rPr>
          <w:spacing w:val="55"/>
          <w:w w:val="110"/>
        </w:rPr>
        <w:t> </w:t>
      </w:r>
      <w:r>
        <w:rPr>
          <w:w w:val="110"/>
        </w:rPr>
        <w:t>If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demand</w:t>
      </w:r>
      <w:r>
        <w:rPr>
          <w:spacing w:val="44"/>
          <w:w w:val="110"/>
        </w:rPr>
        <w:t> </w:t>
      </w:r>
      <w:r>
        <w:rPr>
          <w:w w:val="110"/>
        </w:rPr>
        <w:t>for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27"/>
          <w:w w:val="119"/>
        </w:rPr>
        <w:t> </w:t>
      </w:r>
      <w:r>
        <w:rPr>
          <w:w w:val="110"/>
        </w:rPr>
        <w:t>particular</w:t>
      </w:r>
      <w:r>
        <w:rPr>
          <w:spacing w:val="8"/>
          <w:w w:val="110"/>
        </w:rPr>
        <w:t> </w:t>
      </w:r>
      <w:r>
        <w:rPr>
          <w:w w:val="110"/>
        </w:rPr>
        <w:t>commodity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time-perio</w:t>
      </w:r>
      <w:r>
        <w:rPr>
          <w:w w:val="110"/>
        </w:rPr>
        <w:t>d</w:t>
      </w:r>
      <w:r>
        <w:rPr>
          <w:spacing w:val="8"/>
          <w:w w:val="110"/>
        </w:rPr>
        <w:t> </w:t>
      </w:r>
      <w:r>
        <w:rPr>
          <w:rFonts w:ascii="Arial" w:hAnsi="Arial" w:cs="Arial" w:eastAsia="Arial"/>
          <w:i/>
          <w:w w:val="110"/>
        </w:rPr>
        <w:t>t</w:t>
      </w:r>
      <w:r>
        <w:rPr>
          <w:rFonts w:ascii="Arial" w:hAnsi="Arial" w:cs="Arial" w:eastAsia="Arial"/>
          <w:i/>
          <w:spacing w:val="-7"/>
          <w:w w:val="110"/>
        </w:rPr>
        <w:t> </w:t>
      </w:r>
      <w:r>
        <w:rPr>
          <w:w w:val="115"/>
        </w:rPr>
        <w:t>=</w:t>
      </w:r>
      <w:r>
        <w:rPr>
          <w:spacing w:val="-6"/>
          <w:w w:val="115"/>
        </w:rPr>
        <w:t> </w:t>
      </w:r>
      <w:r>
        <w:rPr>
          <w:spacing w:val="-2"/>
          <w:w w:val="110"/>
        </w:rPr>
        <w:t>2020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</w:rPr>
        <w:t>−</w:t>
      </w:r>
      <w:r>
        <w:rPr>
          <w:w w:val="110"/>
        </w:rPr>
        <w:t>5,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8"/>
          <w:w w:val="110"/>
        </w:rPr>
        <w:t> </w:t>
      </w:r>
      <w:r>
        <w:rPr>
          <w:w w:val="110"/>
        </w:rPr>
        <w:t>sense</w:t>
      </w:r>
      <w:r>
        <w:rPr>
          <w:spacing w:val="23"/>
          <w:w w:val="105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all.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539" w:right="162" w:firstLine="359"/>
        <w:jc w:val="both"/>
      </w:pPr>
      <w:r>
        <w:rPr>
          <w:w w:val="115"/>
        </w:rPr>
        <w:t>Time-series</w:t>
      </w:r>
      <w:r>
        <w:rPr>
          <w:spacing w:val="-20"/>
          <w:w w:val="115"/>
        </w:rPr>
        <w:t> </w:t>
      </w:r>
      <w:r>
        <w:rPr>
          <w:w w:val="115"/>
        </w:rPr>
        <w:t>forecast</w:t>
      </w:r>
      <w:r>
        <w:rPr>
          <w:spacing w:val="-19"/>
          <w:w w:val="115"/>
        </w:rPr>
        <w:t> </w:t>
      </w:r>
      <w:r>
        <w:rPr>
          <w:w w:val="115"/>
        </w:rPr>
        <w:t>with</w:t>
      </w:r>
      <w:r>
        <w:rPr>
          <w:spacing w:val="-20"/>
          <w:w w:val="115"/>
        </w:rPr>
        <w:t> </w:t>
      </w:r>
      <w:r>
        <w:rPr>
          <w:w w:val="115"/>
        </w:rPr>
        <w:t>all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approached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mentioned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ab</w:t>
      </w:r>
      <w:r>
        <w:rPr>
          <w:spacing w:val="-3"/>
          <w:w w:val="115"/>
        </w:rPr>
        <w:t>ove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ca</w:t>
      </w:r>
      <w:r>
        <w:rPr>
          <w:spacing w:val="-1"/>
          <w:w w:val="115"/>
        </w:rPr>
        <w:t>n</w:t>
      </w:r>
      <w:r>
        <w:rPr>
          <w:spacing w:val="-20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0"/>
          <w:w w:val="115"/>
        </w:rPr>
        <w:t> </w:t>
      </w:r>
      <w:r>
        <w:rPr>
          <w:w w:val="115"/>
        </w:rPr>
        <w:t>made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9"/>
          <w:w w:val="115"/>
        </w:rPr>
        <w:t> </w:t>
      </w:r>
      <w:r>
        <w:rPr>
          <w:w w:val="115"/>
        </w:rPr>
        <w:t>using</w:t>
      </w:r>
      <w:r>
        <w:rPr>
          <w:spacing w:val="21"/>
          <w:w w:val="108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rFonts w:ascii="PMingLiU"/>
          <w:w w:val="135"/>
        </w:rPr>
        <w:t>forecast()</w:t>
      </w:r>
      <w:r>
        <w:rPr>
          <w:rFonts w:ascii="PMingLiU"/>
          <w:spacing w:val="-3"/>
          <w:w w:val="135"/>
        </w:rPr>
        <w:t> </w:t>
      </w:r>
      <w:r>
        <w:rPr>
          <w:w w:val="115"/>
        </w:rPr>
        <w:t>function</w:t>
      </w:r>
      <w:r>
        <w:rPr>
          <w:spacing w:val="10"/>
          <w:w w:val="115"/>
        </w:rPr>
        <w:t> </w:t>
      </w:r>
      <w:r>
        <w:rPr>
          <w:w w:val="115"/>
        </w:rPr>
        <w:t>with</w:t>
      </w:r>
      <w:r>
        <w:rPr>
          <w:spacing w:val="9"/>
          <w:w w:val="115"/>
        </w:rPr>
        <w:t> </w:t>
      </w:r>
      <w:r>
        <w:rPr>
          <w:w w:val="115"/>
        </w:rPr>
        <w:t>an</w:t>
      </w:r>
      <w:r>
        <w:rPr>
          <w:spacing w:val="10"/>
          <w:w w:val="115"/>
        </w:rPr>
        <w:t> </w:t>
      </w:r>
      <w:r>
        <w:rPr>
          <w:rFonts w:ascii="PMingLiU"/>
          <w:w w:val="135"/>
        </w:rPr>
        <w:t>hts</w:t>
      </w:r>
      <w:r>
        <w:rPr>
          <w:rFonts w:ascii="PMingLiU"/>
          <w:spacing w:val="-3"/>
          <w:w w:val="135"/>
        </w:rPr>
        <w:t> </w:t>
      </w:r>
      <w:r>
        <w:rPr>
          <w:spacing w:val="2"/>
          <w:w w:val="115"/>
        </w:rPr>
        <w:t>object</w:t>
      </w:r>
      <w:r>
        <w:rPr>
          <w:spacing w:val="8"/>
          <w:w w:val="115"/>
        </w:rPr>
        <w:t> </w:t>
      </w:r>
      <w:r>
        <w:rPr>
          <w:w w:val="115"/>
        </w:rPr>
        <w:t>(created</w:t>
      </w:r>
      <w:r>
        <w:rPr>
          <w:spacing w:val="9"/>
          <w:w w:val="115"/>
        </w:rPr>
        <w:t> </w:t>
      </w:r>
      <w:r>
        <w:rPr>
          <w:w w:val="115"/>
        </w:rPr>
        <w:t>using</w:t>
      </w:r>
      <w:r>
        <w:rPr>
          <w:spacing w:val="13"/>
          <w:w w:val="115"/>
        </w:rPr>
        <w:t> </w:t>
      </w:r>
      <w:r>
        <w:rPr>
          <w:rFonts w:ascii="PMingLiU"/>
          <w:w w:val="135"/>
        </w:rPr>
        <w:t>ts</w:t>
      </w:r>
      <w:r>
        <w:rPr>
          <w:rFonts w:ascii="PMingLiU"/>
          <w:spacing w:val="-3"/>
          <w:w w:val="13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rFonts w:ascii="PMingLiU"/>
          <w:w w:val="135"/>
        </w:rPr>
        <w:t>hts</w:t>
      </w:r>
      <w:r>
        <w:rPr>
          <w:rFonts w:ascii="PMingLiU"/>
          <w:spacing w:val="-4"/>
          <w:w w:val="135"/>
        </w:rPr>
        <w:t> </w:t>
      </w:r>
      <w:r>
        <w:rPr>
          <w:w w:val="115"/>
        </w:rPr>
        <w:t>function)in</w:t>
      </w:r>
      <w:r>
        <w:rPr>
          <w:spacing w:val="21"/>
          <w:w w:val="112"/>
        </w:rPr>
        <w:t> </w:t>
      </w:r>
      <w:r>
        <w:rPr>
          <w:w w:val="115"/>
        </w:rPr>
        <w:t>under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rFonts w:ascii="PMingLiU"/>
          <w:w w:val="135"/>
        </w:rPr>
        <w:t>hts</w:t>
      </w:r>
      <w:r>
        <w:rPr>
          <w:rFonts w:ascii="PMingLiU"/>
          <w:spacing w:val="19"/>
          <w:w w:val="135"/>
        </w:rPr>
        <w:t> </w:t>
      </w:r>
      <w:r>
        <w:rPr>
          <w:spacing w:val="-3"/>
          <w:w w:val="115"/>
        </w:rPr>
        <w:t>pac</w:t>
      </w:r>
      <w:r>
        <w:rPr>
          <w:spacing w:val="-4"/>
          <w:w w:val="115"/>
        </w:rPr>
        <w:t>kage</w:t>
      </w:r>
      <w:r>
        <w:rPr>
          <w:spacing w:val="32"/>
          <w:w w:val="115"/>
        </w:rPr>
        <w:t> </w:t>
      </w:r>
      <w:r>
        <w:rPr>
          <w:spacing w:val="-1"/>
          <w:w w:val="115"/>
        </w:rPr>
        <w:t>(</w:t>
      </w:r>
      <w:hyperlink w:history="true" w:anchor="_bookmark193">
        <w:r>
          <w:rPr>
            <w:spacing w:val="-2"/>
            <w:w w:val="115"/>
          </w:rPr>
          <w:t>Hy</w:t>
        </w:r>
        <w:r>
          <w:rPr>
            <w:spacing w:val="-1"/>
            <w:w w:val="115"/>
          </w:rPr>
          <w:t>ndman</w:t>
        </w:r>
        <w:r>
          <w:rPr>
            <w:spacing w:val="31"/>
            <w:w w:val="115"/>
          </w:rPr>
          <w:t> </w:t>
        </w:r>
        <w:r>
          <w:rPr>
            <w:w w:val="115"/>
          </w:rPr>
          <w:t>et</w:t>
        </w:r>
        <w:r>
          <w:rPr>
            <w:spacing w:val="32"/>
            <w:w w:val="115"/>
          </w:rPr>
          <w:t> </w:t>
        </w:r>
        <w:r>
          <w:rPr>
            <w:w w:val="115"/>
          </w:rPr>
          <w:t>al.,</w:t>
        </w:r>
      </w:hyperlink>
      <w:r>
        <w:rPr>
          <w:spacing w:val="31"/>
          <w:w w:val="115"/>
        </w:rPr>
        <w:t> </w:t>
      </w:r>
      <w:hyperlink w:history="true" w:anchor="_bookmark193">
        <w:r>
          <w:rPr>
            <w:w w:val="115"/>
          </w:rPr>
          <w:t>2018)</w:t>
        </w:r>
      </w:hyperlink>
      <w:r>
        <w:rPr>
          <w:spacing w:val="32"/>
          <w:w w:val="115"/>
        </w:rPr>
        <w:t> </w:t>
      </w:r>
      <w:r>
        <w:rPr>
          <w:w w:val="115"/>
        </w:rPr>
        <w:t>in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R</w:t>
      </w:r>
      <w:r>
        <w:rPr>
          <w:spacing w:val="32"/>
          <w:w w:val="115"/>
        </w:rPr>
        <w:t> </w:t>
      </w:r>
      <w:r>
        <w:rPr>
          <w:spacing w:val="-3"/>
          <w:w w:val="115"/>
        </w:rPr>
        <w:t>environmen</w:t>
      </w:r>
      <w:r>
        <w:rPr>
          <w:spacing w:val="-2"/>
          <w:w w:val="115"/>
        </w:rPr>
        <w:t>t.</w:t>
      </w:r>
      <w:r>
        <w:rPr>
          <w:spacing w:val="38"/>
          <w:w w:val="115"/>
        </w:rPr>
        <w:t> </w:t>
      </w:r>
      <w:r>
        <w:rPr>
          <w:w w:val="115"/>
        </w:rPr>
        <w:t>Optimal</w:t>
      </w:r>
      <w:r>
        <w:rPr>
          <w:spacing w:val="35"/>
          <w:w w:val="113"/>
        </w:rPr>
        <w:t> </w:t>
      </w:r>
      <w:r>
        <w:rPr>
          <w:spacing w:val="-1"/>
          <w:w w:val="115"/>
        </w:rPr>
        <w:t>non-negativ</w:t>
      </w:r>
      <w:r>
        <w:rPr>
          <w:spacing w:val="-2"/>
          <w:w w:val="115"/>
        </w:rPr>
        <w:t>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reconciled</w:t>
      </w:r>
      <w:r>
        <w:rPr>
          <w:spacing w:val="18"/>
          <w:w w:val="115"/>
        </w:rPr>
        <w:t> </w:t>
      </w:r>
      <w:r>
        <w:rPr>
          <w:w w:val="115"/>
        </w:rPr>
        <w:t>forecasts</w:t>
      </w:r>
      <w:r>
        <w:rPr>
          <w:spacing w:val="18"/>
          <w:w w:val="115"/>
        </w:rPr>
        <w:t> </w:t>
      </w:r>
      <w:r>
        <w:rPr>
          <w:w w:val="115"/>
        </w:rPr>
        <w:t>are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currently</w:t>
      </w:r>
      <w:r>
        <w:rPr>
          <w:spacing w:val="17"/>
          <w:w w:val="115"/>
        </w:rPr>
        <w:t> </w:t>
      </w:r>
      <w:r>
        <w:rPr>
          <w:w w:val="115"/>
        </w:rPr>
        <w:t>not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vailable</w:t>
      </w:r>
      <w:r>
        <w:rPr>
          <w:spacing w:val="18"/>
          <w:w w:val="115"/>
        </w:rPr>
        <w:t> </w:t>
      </w:r>
      <w:r>
        <w:rPr>
          <w:w w:val="115"/>
        </w:rPr>
        <w:t>for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rFonts w:ascii="PMingLiU"/>
          <w:w w:val="135"/>
        </w:rPr>
        <w:t>hts</w:t>
      </w:r>
      <w:r>
        <w:rPr>
          <w:rFonts w:ascii="PMingLiU"/>
          <w:spacing w:val="5"/>
          <w:w w:val="135"/>
        </w:rPr>
        <w:t> </w:t>
      </w:r>
      <w:r>
        <w:rPr>
          <w:spacing w:val="-3"/>
          <w:w w:val="115"/>
        </w:rPr>
        <w:t>pac</w:t>
      </w:r>
      <w:r>
        <w:rPr>
          <w:spacing w:val="-4"/>
          <w:w w:val="115"/>
        </w:rPr>
        <w:t>kage</w:t>
      </w:r>
      <w:r>
        <w:rPr>
          <w:spacing w:val="49"/>
          <w:w w:val="110"/>
        </w:rPr>
        <w:t> </w:t>
      </w:r>
      <w:r>
        <w:rPr>
          <w:w w:val="115"/>
        </w:rPr>
        <w:t>within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R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environmen</w:t>
      </w:r>
      <w:r>
        <w:rPr>
          <w:spacing w:val="-2"/>
          <w:w w:val="115"/>
        </w:rPr>
        <w:t>t,</w:t>
      </w:r>
      <w:r>
        <w:rPr>
          <w:spacing w:val="4"/>
          <w:w w:val="115"/>
        </w:rPr>
        <w:t> </w:t>
      </w:r>
      <w:r>
        <w:rPr>
          <w:w w:val="115"/>
        </w:rPr>
        <w:t>but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little</w:t>
      </w:r>
      <w:r>
        <w:rPr>
          <w:spacing w:val="3"/>
          <w:w w:val="115"/>
        </w:rPr>
        <w:t> </w:t>
      </w:r>
      <w:r>
        <w:rPr>
          <w:w w:val="115"/>
        </w:rPr>
        <w:t>bird</w:t>
      </w:r>
      <w:r>
        <w:rPr>
          <w:spacing w:val="3"/>
          <w:w w:val="115"/>
        </w:rPr>
        <w:t> </w:t>
      </w:r>
      <w:r>
        <w:rPr>
          <w:w w:val="115"/>
        </w:rPr>
        <w:t>told</w:t>
      </w:r>
      <w:r>
        <w:rPr>
          <w:spacing w:val="3"/>
          <w:w w:val="115"/>
        </w:rPr>
        <w:t> </w:t>
      </w:r>
      <w:r>
        <w:rPr>
          <w:w w:val="115"/>
        </w:rPr>
        <w:t>me</w:t>
      </w:r>
      <w:r>
        <w:rPr>
          <w:spacing w:val="3"/>
          <w:w w:val="115"/>
        </w:rPr>
        <w:t> </w:t>
      </w:r>
      <w:r>
        <w:rPr>
          <w:rFonts w:ascii="PMingLiU"/>
          <w:w w:val="135"/>
        </w:rPr>
        <w:t>hts</w:t>
      </w:r>
      <w:r>
        <w:rPr>
          <w:rFonts w:ascii="PMingLiU"/>
          <w:spacing w:val="-10"/>
          <w:w w:val="135"/>
        </w:rPr>
        <w:t> </w:t>
      </w:r>
      <w:r>
        <w:rPr>
          <w:spacing w:val="-4"/>
          <w:w w:val="115"/>
        </w:rPr>
        <w:t>package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non-negative</w:t>
      </w:r>
      <w:r>
        <w:rPr>
          <w:spacing w:val="33"/>
          <w:w w:val="105"/>
        </w:rPr>
        <w:t> </w:t>
      </w:r>
      <w:r>
        <w:rPr>
          <w:w w:val="115"/>
        </w:rPr>
        <w:t>reconciled</w:t>
      </w:r>
      <w:r>
        <w:rPr>
          <w:spacing w:val="25"/>
          <w:w w:val="115"/>
        </w:rPr>
        <w:t> </w:t>
      </w:r>
      <w:r>
        <w:rPr>
          <w:w w:val="115"/>
        </w:rPr>
        <w:t>forecasts</w:t>
      </w:r>
      <w:r>
        <w:rPr>
          <w:spacing w:val="26"/>
          <w:w w:val="115"/>
        </w:rPr>
        <w:t> </w:t>
      </w:r>
      <w:r>
        <w:rPr>
          <w:w w:val="115"/>
        </w:rPr>
        <w:t>will</w:t>
      </w:r>
      <w:r>
        <w:rPr>
          <w:spacing w:val="2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5"/>
          <w:w w:val="115"/>
        </w:rPr>
        <w:t> </w:t>
      </w:r>
      <w:r>
        <w:rPr>
          <w:w w:val="115"/>
        </w:rPr>
        <w:t>updated</w:t>
      </w:r>
      <w:r>
        <w:rPr>
          <w:spacing w:val="25"/>
          <w:w w:val="115"/>
        </w:rPr>
        <w:t> </w:t>
      </w:r>
      <w:r>
        <w:rPr>
          <w:w w:val="115"/>
        </w:rPr>
        <w:t>at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end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July</w:t>
      </w:r>
      <w:r>
        <w:rPr>
          <w:spacing w:val="26"/>
          <w:w w:val="115"/>
        </w:rPr>
        <w:t> </w:t>
      </w:r>
      <w:r>
        <w:rPr>
          <w:w w:val="115"/>
        </w:rPr>
        <w:t>2019.</w:t>
      </w:r>
      <w:r>
        <w:rPr>
          <w:spacing w:val="27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25"/>
          <w:w w:val="115"/>
        </w:rPr>
        <w:t> </w:t>
      </w:r>
      <w:r>
        <w:rPr>
          <w:w w:val="115"/>
        </w:rPr>
        <w:t>another</w:t>
      </w:r>
      <w:r>
        <w:rPr>
          <w:spacing w:val="25"/>
          <w:w w:val="115"/>
        </w:rPr>
        <w:t> </w:t>
      </w:r>
      <w:r>
        <w:rPr>
          <w:w w:val="115"/>
        </w:rPr>
        <w:t>note,</w:t>
      </w:r>
      <w:r>
        <w:rPr>
          <w:spacing w:val="26"/>
          <w:w w:val="116"/>
        </w:rPr>
        <w:t> </w:t>
      </w:r>
      <w:r>
        <w:rPr>
          <w:spacing w:val="-2"/>
          <w:w w:val="115"/>
        </w:rPr>
        <w:t>optimum</w:t>
      </w:r>
      <w:r>
        <w:rPr>
          <w:spacing w:val="-31"/>
          <w:w w:val="115"/>
        </w:rPr>
        <w:t> </w:t>
      </w:r>
      <w:r>
        <w:rPr>
          <w:w w:val="115"/>
        </w:rPr>
        <w:t>reconciliation</w:t>
      </w:r>
      <w:r>
        <w:rPr>
          <w:spacing w:val="-31"/>
          <w:w w:val="115"/>
        </w:rPr>
        <w:t> </w:t>
      </w:r>
      <w:r>
        <w:rPr>
          <w:w w:val="115"/>
        </w:rPr>
        <w:t>forecasts</w:t>
      </w:r>
      <w:r>
        <w:rPr>
          <w:spacing w:val="-31"/>
          <w:w w:val="115"/>
        </w:rPr>
        <w:t> </w:t>
      </w:r>
      <w:r>
        <w:rPr>
          <w:w w:val="115"/>
        </w:rPr>
        <w:t>used</w:t>
      </w:r>
      <w:r>
        <w:rPr>
          <w:spacing w:val="-31"/>
          <w:w w:val="115"/>
        </w:rPr>
        <w:t> </w:t>
      </w:r>
      <w:r>
        <w:rPr>
          <w:w w:val="115"/>
        </w:rPr>
        <w:t>for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w w:val="115"/>
        </w:rPr>
        <w:t>next</w:t>
      </w:r>
      <w:r>
        <w:rPr>
          <w:spacing w:val="-31"/>
          <w:w w:val="115"/>
        </w:rPr>
        <w:t> </w:t>
      </w:r>
      <w:r>
        <w:rPr>
          <w:w w:val="115"/>
        </w:rPr>
        <w:t>session</w:t>
      </w:r>
      <w:r>
        <w:rPr>
          <w:spacing w:val="-30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31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negative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values,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left="117" w:right="0"/>
        <w:jc w:val="left"/>
      </w:pPr>
      <w:r>
        <w:rPr>
          <w:w w:val="110"/>
        </w:rPr>
        <w:t>but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mostly</w:t>
      </w:r>
      <w:r>
        <w:rPr>
          <w:spacing w:val="17"/>
          <w:w w:val="110"/>
        </w:rPr>
        <w:t> </w:t>
      </w:r>
      <w:r>
        <w:rPr>
          <w:w w:val="110"/>
        </w:rPr>
        <w:t>extremely</w:t>
      </w:r>
      <w:r>
        <w:rPr>
          <w:spacing w:val="19"/>
          <w:w w:val="110"/>
        </w:rPr>
        <w:t> </w:t>
      </w:r>
      <w:r>
        <w:rPr>
          <w:w w:val="110"/>
        </w:rPr>
        <w:t>small</w:t>
      </w:r>
      <w:r>
        <w:rPr>
          <w:spacing w:val="18"/>
          <w:w w:val="110"/>
        </w:rPr>
        <w:t> </w:t>
      </w:r>
      <w:r>
        <w:rPr>
          <w:w w:val="110"/>
        </w:rPr>
        <w:t>so</w:t>
      </w:r>
      <w:r>
        <w:rPr>
          <w:spacing w:val="18"/>
          <w:w w:val="110"/>
        </w:rPr>
        <w:t> </w:t>
      </w:r>
      <w:r>
        <w:rPr>
          <w:w w:val="110"/>
        </w:rPr>
        <w:t>they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treated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0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values.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numPr>
          <w:ilvl w:val="1"/>
          <w:numId w:val="13"/>
        </w:numPr>
        <w:tabs>
          <w:tab w:pos="1430" w:val="left" w:leader="none"/>
        </w:tabs>
        <w:spacing w:before="46"/>
        <w:ind w:left="1430" w:right="0" w:hanging="883"/>
        <w:jc w:val="left"/>
        <w:rPr>
          <w:rFonts w:ascii="Georgia" w:hAnsi="Georgia" w:cs="Georgia" w:eastAsia="Georgia"/>
          <w:sz w:val="34"/>
          <w:szCs w:val="34"/>
        </w:rPr>
      </w:pPr>
      <w:bookmarkStart w:name="Outline of Thesis" w:id="69"/>
      <w:bookmarkEnd w:id="69"/>
      <w:r>
        <w:rPr/>
      </w:r>
      <w:bookmarkStart w:name="_bookmark34" w:id="70"/>
      <w:bookmarkEnd w:id="70"/>
      <w:r>
        <w:rPr/>
      </w:r>
      <w:bookmarkStart w:name="_bookmark34" w:id="71"/>
      <w:bookmarkEnd w:id="71"/>
      <w:r>
        <w:rPr>
          <w:rFonts w:ascii="Georgia"/>
          <w:b/>
          <w:sz w:val="34"/>
        </w:rPr>
        <w:t>Outline</w:t>
      </w:r>
      <w:r>
        <w:rPr>
          <w:rFonts w:ascii="Georgia"/>
          <w:b/>
          <w:spacing w:val="-33"/>
          <w:sz w:val="34"/>
        </w:rPr>
        <w:t> </w:t>
      </w:r>
      <w:r>
        <w:rPr>
          <w:rFonts w:ascii="Georgia"/>
          <w:b/>
          <w:sz w:val="34"/>
        </w:rPr>
        <w:t>of</w:t>
      </w:r>
      <w:r>
        <w:rPr>
          <w:rFonts w:ascii="Georgia"/>
          <w:b/>
          <w:spacing w:val="-31"/>
          <w:sz w:val="34"/>
        </w:rPr>
        <w:t> </w:t>
      </w:r>
      <w:r>
        <w:rPr>
          <w:rFonts w:ascii="Georgia"/>
          <w:b/>
          <w:sz w:val="34"/>
        </w:rPr>
        <w:t>Thesis</w:t>
      </w:r>
      <w:r>
        <w:rPr>
          <w:rFonts w:ascii="Georgia"/>
          <w:sz w:val="34"/>
        </w:rPr>
      </w:r>
    </w:p>
    <w:p>
      <w:pPr>
        <w:pStyle w:val="BodyText"/>
        <w:spacing w:line="240" w:lineRule="auto" w:before="214"/>
        <w:ind w:left="539" w:right="0"/>
        <w:jc w:val="left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organisation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thesis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described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follows: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numPr>
          <w:ilvl w:val="2"/>
          <w:numId w:val="13"/>
        </w:numPr>
        <w:tabs>
          <w:tab w:pos="1143" w:val="left" w:leader="none"/>
        </w:tabs>
        <w:spacing w:line="242" w:lineRule="auto" w:before="0" w:after="0"/>
        <w:ind w:left="547" w:right="116" w:firstLine="351"/>
        <w:jc w:val="both"/>
      </w:pPr>
      <w:r>
        <w:rPr>
          <w:rFonts w:ascii="Georgia"/>
          <w:b/>
          <w:w w:val="110"/>
        </w:rPr>
        <w:t>Chapter</w:t>
      </w:r>
      <w:r>
        <w:rPr>
          <w:rFonts w:ascii="Georgia"/>
          <w:b/>
          <w:spacing w:val="51"/>
          <w:w w:val="110"/>
        </w:rPr>
        <w:t> </w:t>
      </w:r>
      <w:hyperlink w:history="true" w:anchor="_bookmark0">
        <w:r>
          <w:rPr>
            <w:rFonts w:ascii="Georgia"/>
            <w:b/>
            <w:w w:val="110"/>
          </w:rPr>
          <w:t>1</w:t>
        </w:r>
      </w:hyperlink>
      <w:r>
        <w:rPr>
          <w:rFonts w:ascii="Georgia"/>
          <w:b/>
          <w:spacing w:val="37"/>
          <w:w w:val="110"/>
        </w:rPr>
        <w:t> </w:t>
      </w:r>
      <w:r>
        <w:rPr>
          <w:w w:val="110"/>
        </w:rPr>
        <w:t>starts</w:t>
      </w:r>
      <w:r>
        <w:rPr>
          <w:spacing w:val="36"/>
          <w:w w:val="110"/>
        </w:rPr>
        <w:t> </w:t>
      </w:r>
      <w:r>
        <w:rPr>
          <w:w w:val="110"/>
        </w:rPr>
        <w:t>with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introduction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examples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where</w:t>
      </w:r>
      <w:r>
        <w:rPr>
          <w:spacing w:val="36"/>
          <w:w w:val="110"/>
        </w:rPr>
        <w:t> </w:t>
      </w:r>
      <w:r>
        <w:rPr>
          <w:w w:val="110"/>
        </w:rPr>
        <w:t>these</w:t>
      </w:r>
      <w:r>
        <w:rPr>
          <w:spacing w:val="34"/>
          <w:w w:val="110"/>
        </w:rPr>
        <w:t> </w:t>
      </w:r>
      <w:r>
        <w:rPr>
          <w:w w:val="110"/>
        </w:rPr>
        <w:t>issues</w:t>
      </w:r>
      <w:r>
        <w:rPr>
          <w:spacing w:val="22"/>
          <w:w w:val="109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hierarchica</w:t>
      </w:r>
      <w:r>
        <w:rPr>
          <w:spacing w:val="-2"/>
          <w:w w:val="110"/>
        </w:rPr>
        <w:t>l</w:t>
      </w:r>
      <w:r>
        <w:rPr>
          <w:spacing w:val="43"/>
          <w:w w:val="110"/>
        </w:rPr>
        <w:t> </w:t>
      </w:r>
      <w:r>
        <w:rPr>
          <w:w w:val="110"/>
        </w:rPr>
        <w:t>structure</w:t>
      </w:r>
      <w:r>
        <w:rPr>
          <w:spacing w:val="43"/>
          <w:w w:val="110"/>
        </w:rPr>
        <w:t> </w:t>
      </w:r>
      <w:r>
        <w:rPr>
          <w:w w:val="110"/>
        </w:rPr>
        <w:t>arise;</w:t>
      </w:r>
      <w:r>
        <w:rPr>
          <w:spacing w:val="49"/>
          <w:w w:val="110"/>
        </w:rPr>
        <w:t> </w:t>
      </w:r>
      <w:r>
        <w:rPr>
          <w:w w:val="110"/>
        </w:rPr>
        <w:t>these</w:t>
      </w:r>
      <w:r>
        <w:rPr>
          <w:spacing w:val="41"/>
          <w:w w:val="110"/>
        </w:rPr>
        <w:t> </w:t>
      </w:r>
      <w:r>
        <w:rPr>
          <w:w w:val="110"/>
        </w:rPr>
        <w:t>include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background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concepts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top-</w:t>
      </w:r>
      <w:r>
        <w:rPr>
          <w:spacing w:val="27"/>
          <w:w w:val="116"/>
        </w:rPr>
        <w:t> </w:t>
      </w:r>
      <w:r>
        <w:rPr>
          <w:w w:val="110"/>
        </w:rPr>
        <w:t>ics,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includin</w:t>
      </w:r>
      <w:r>
        <w:rPr>
          <w:spacing w:val="-2"/>
          <w:w w:val="110"/>
        </w:rPr>
        <w:t>g</w:t>
      </w:r>
      <w:r>
        <w:rPr>
          <w:spacing w:val="25"/>
          <w:w w:val="110"/>
        </w:rPr>
        <w:t> </w:t>
      </w:r>
      <w:r>
        <w:rPr>
          <w:w w:val="110"/>
        </w:rPr>
        <w:t>emergency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25"/>
          <w:w w:val="110"/>
        </w:rPr>
        <w:t> </w:t>
      </w:r>
      <w:r>
        <w:rPr>
          <w:w w:val="110"/>
        </w:rPr>
        <w:t>congestion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detection.</w:t>
      </w:r>
      <w:r>
        <w:rPr>
          <w:spacing w:val="56"/>
          <w:w w:val="110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ec</w:t>
      </w:r>
      <w:r>
        <w:rPr>
          <w:spacing w:val="-3"/>
          <w:w w:val="110"/>
        </w:rPr>
        <w:t>hnical</w:t>
      </w:r>
      <w:r>
        <w:rPr>
          <w:spacing w:val="21"/>
          <w:w w:val="112"/>
        </w:rPr>
        <w:t> </w:t>
      </w:r>
      <w:r>
        <w:rPr>
          <w:spacing w:val="-1"/>
          <w:w w:val="110"/>
        </w:rPr>
        <w:t>background</w:t>
      </w:r>
      <w:r>
        <w:rPr>
          <w:spacing w:val="55"/>
          <w:w w:val="110"/>
        </w:rPr>
        <w:t> </w:t>
      </w:r>
      <w:r>
        <w:rPr>
          <w:w w:val="110"/>
        </w:rPr>
        <w:t>about</w:t>
      </w:r>
      <w:r>
        <w:rPr>
          <w:spacing w:val="56"/>
          <w:w w:val="110"/>
        </w:rPr>
        <w:t> </w:t>
      </w:r>
      <w:r>
        <w:rPr>
          <w:w w:val="110"/>
        </w:rPr>
        <w:t>statistical</w:t>
      </w:r>
      <w:r>
        <w:rPr>
          <w:spacing w:val="56"/>
          <w:w w:val="110"/>
        </w:rPr>
        <w:t> </w:t>
      </w:r>
      <w:r>
        <w:rPr>
          <w:w w:val="110"/>
        </w:rPr>
        <w:t>methods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54"/>
          <w:w w:val="110"/>
        </w:rPr>
        <w:t> </w:t>
      </w:r>
      <w:r>
        <w:rPr>
          <w:w w:val="110"/>
        </w:rPr>
        <w:t>necessary</w:t>
      </w:r>
      <w:r>
        <w:rPr>
          <w:spacing w:val="54"/>
          <w:w w:val="110"/>
        </w:rPr>
        <w:t> </w:t>
      </w:r>
      <w:r>
        <w:rPr>
          <w:w w:val="110"/>
        </w:rPr>
        <w:t>for</w:t>
      </w:r>
      <w:r>
        <w:rPr>
          <w:spacing w:val="56"/>
          <w:w w:val="110"/>
        </w:rPr>
        <w:t> </w:t>
      </w:r>
      <w:r>
        <w:rPr>
          <w:w w:val="110"/>
        </w:rPr>
        <w:t>our</w:t>
      </w:r>
      <w:r>
        <w:rPr>
          <w:spacing w:val="55"/>
          <w:w w:val="110"/>
        </w:rPr>
        <w:t> </w:t>
      </w:r>
      <w:r>
        <w:rPr>
          <w:w w:val="110"/>
        </w:rPr>
        <w:t>methods,</w:t>
      </w:r>
      <w:r>
        <w:rPr>
          <w:spacing w:val="38"/>
          <w:w w:val="113"/>
        </w:rPr>
        <w:t> </w:t>
      </w:r>
      <w:r>
        <w:rPr>
          <w:w w:val="110"/>
        </w:rPr>
        <w:t>these</w:t>
      </w:r>
      <w:r>
        <w:rPr>
          <w:spacing w:val="32"/>
          <w:w w:val="110"/>
        </w:rPr>
        <w:t> </w:t>
      </w:r>
      <w:r>
        <w:rPr>
          <w:w w:val="110"/>
        </w:rPr>
        <w:t>include</w:t>
      </w:r>
      <w:r>
        <w:rPr>
          <w:spacing w:val="33"/>
          <w:w w:val="110"/>
        </w:rPr>
        <w:t> </w:t>
      </w:r>
      <w:r>
        <w:rPr>
          <w:w w:val="110"/>
        </w:rPr>
        <w:t>topics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within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4"/>
          <w:w w:val="110"/>
        </w:rPr>
        <w:t> </w:t>
      </w:r>
      <w:r>
        <w:rPr>
          <w:w w:val="110"/>
        </w:rPr>
        <w:t>inference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hierar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hical</w:t>
      </w:r>
      <w:r>
        <w:rPr>
          <w:spacing w:val="33"/>
          <w:w w:val="110"/>
        </w:rPr>
        <w:t> </w:t>
      </w:r>
      <w:r>
        <w:rPr>
          <w:w w:val="110"/>
        </w:rPr>
        <w:t>time-series</w:t>
      </w:r>
      <w:r>
        <w:rPr>
          <w:spacing w:val="27"/>
          <w:w w:val="111"/>
        </w:rPr>
        <w:t> </w:t>
      </w:r>
      <w:r>
        <w:rPr>
          <w:w w:val="110"/>
        </w:rPr>
        <w:t>predictions.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Lastly,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included</w:t>
      </w:r>
      <w:r>
        <w:rPr>
          <w:spacing w:val="2"/>
          <w:w w:val="110"/>
        </w:rPr>
        <w:t> </w:t>
      </w:r>
      <w:r>
        <w:rPr>
          <w:w w:val="110"/>
        </w:rPr>
        <w:t>outlines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thesis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notations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conven</w:t>
      </w:r>
      <w:r>
        <w:rPr>
          <w:spacing w:val="-2"/>
          <w:w w:val="110"/>
        </w:rPr>
        <w:t>tions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thesis.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numPr>
          <w:ilvl w:val="2"/>
          <w:numId w:val="13"/>
        </w:numPr>
        <w:tabs>
          <w:tab w:pos="1120" w:val="left" w:leader="none"/>
        </w:tabs>
        <w:spacing w:line="242" w:lineRule="auto" w:before="0" w:after="0"/>
        <w:ind w:left="547" w:right="149" w:firstLine="351"/>
        <w:jc w:val="both"/>
      </w:pPr>
      <w:r>
        <w:rPr>
          <w:rFonts w:ascii="Georgia"/>
          <w:b/>
          <w:w w:val="110"/>
        </w:rPr>
        <w:t>Chapter</w:t>
      </w:r>
      <w:r>
        <w:rPr>
          <w:rFonts w:ascii="Georgia"/>
          <w:b/>
          <w:spacing w:val="8"/>
          <w:w w:val="110"/>
        </w:rPr>
        <w:t> </w:t>
      </w:r>
      <w:hyperlink w:history="true" w:anchor="_bookmark36">
        <w:r>
          <w:rPr>
            <w:rFonts w:ascii="Georgia"/>
            <w:b/>
            <w:w w:val="110"/>
          </w:rPr>
          <w:t>2</w:t>
        </w:r>
      </w:hyperlink>
      <w:r>
        <w:rPr>
          <w:rFonts w:ascii="Georgia"/>
          <w:b/>
          <w:spacing w:val="-2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-3"/>
          <w:w w:val="110"/>
        </w:rPr>
        <w:t> </w:t>
      </w:r>
      <w:r>
        <w:rPr>
          <w:w w:val="110"/>
        </w:rPr>
        <w:t>methods,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discussion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22"/>
          <w:w w:val="112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anomaly</w:t>
      </w:r>
      <w:r>
        <w:rPr>
          <w:spacing w:val="7"/>
          <w:w w:val="110"/>
        </w:rPr>
        <w:t> </w:t>
      </w:r>
      <w:r>
        <w:rPr>
          <w:w w:val="110"/>
        </w:rPr>
        <w:t>detection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sev</w:t>
      </w:r>
      <w:r>
        <w:rPr>
          <w:spacing w:val="-1"/>
          <w:w w:val="110"/>
        </w:rPr>
        <w:t>era</w:t>
      </w:r>
      <w:r>
        <w:rPr>
          <w:spacing w:val="-2"/>
          <w:w w:val="110"/>
        </w:rPr>
        <w:t>l</w:t>
      </w:r>
      <w:r>
        <w:rPr>
          <w:spacing w:val="7"/>
          <w:w w:val="110"/>
        </w:rPr>
        <w:t> </w:t>
      </w:r>
      <w:r>
        <w:rPr>
          <w:w w:val="110"/>
        </w:rPr>
        <w:t>settings.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fi 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looks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7"/>
          <w:w w:val="110"/>
        </w:rPr>
        <w:t> </w:t>
      </w:r>
      <w:r>
        <w:rPr>
          <w:w w:val="110"/>
        </w:rPr>
        <w:t>diff  </w:t>
      </w:r>
      <w:r>
        <w:rPr>
          <w:w w:val="120"/>
        </w:rPr>
        <w:t>t</w:t>
      </w:r>
      <w:r>
        <w:rPr>
          <w:spacing w:val="27"/>
          <w:w w:val="144"/>
        </w:rPr>
        <w:t> </w:t>
      </w:r>
      <w:r>
        <w:rPr>
          <w:w w:val="110"/>
        </w:rPr>
        <w:t>priors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3"/>
          <w:w w:val="110"/>
        </w:rPr>
        <w:t> </w:t>
      </w:r>
      <w:r>
        <w:rPr>
          <w:w w:val="110"/>
        </w:rPr>
        <w:t>affect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goodness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fi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posterior</w:t>
      </w:r>
      <w:r>
        <w:rPr>
          <w:spacing w:val="3"/>
          <w:w w:val="110"/>
        </w:rPr>
        <w:t> </w:t>
      </w:r>
      <w:r>
        <w:rPr>
          <w:w w:val="110"/>
        </w:rPr>
        <w:t>results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Independent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</w:t>
      </w:r>
      <w:r>
        <w:rPr>
          <w:spacing w:val="-2"/>
          <w:w w:val="110"/>
        </w:rPr>
        <w:t>an</w:t>
      </w:r>
      <w:r>
        <w:rPr>
          <w:spacing w:val="31"/>
          <w:w w:val="114"/>
        </w:rPr>
        <w:t> </w:t>
      </w:r>
      <w:r>
        <w:rPr>
          <w:w w:val="110"/>
        </w:rPr>
        <w:t>Models(IBM).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</w:t>
      </w:r>
      <w:r>
        <w:rPr>
          <w:spacing w:val="-5"/>
          <w:w w:val="110"/>
        </w:rPr>
        <w:t> </w:t>
      </w:r>
      <w:r>
        <w:rPr>
          <w:w w:val="110"/>
        </w:rPr>
        <w:t>compares</w:t>
      </w:r>
      <w:r>
        <w:rPr>
          <w:spacing w:val="-5"/>
          <w:w w:val="110"/>
        </w:rPr>
        <w:t> </w:t>
      </w:r>
      <w:r>
        <w:rPr>
          <w:w w:val="110"/>
        </w:rPr>
        <w:t>scenarios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diff</w:t>
      </w:r>
      <w:r>
        <w:rPr>
          <w:spacing w:val="7"/>
          <w:w w:val="110"/>
        </w:rPr>
        <w:t> </w:t>
      </w:r>
      <w:r>
        <w:rPr>
          <w:w w:val="120"/>
        </w:rPr>
        <w:t>t</w:t>
      </w:r>
      <w:r>
        <w:rPr>
          <w:spacing w:val="-11"/>
          <w:w w:val="120"/>
        </w:rPr>
        <w:t> </w:t>
      </w:r>
      <w:r>
        <w:rPr>
          <w:spacing w:val="-2"/>
          <w:w w:val="110"/>
        </w:rPr>
        <w:t>incremen</w:t>
      </w:r>
      <w:r>
        <w:rPr>
          <w:spacing w:val="-1"/>
          <w:w w:val="110"/>
        </w:rPr>
        <w:t>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25"/>
          <w:w w:val="98"/>
        </w:rPr>
        <w:t> </w:t>
      </w:r>
      <w:r>
        <w:rPr>
          <w:w w:val="110"/>
        </w:rPr>
        <w:t>anomalies</w:t>
      </w:r>
      <w:r>
        <w:rPr>
          <w:spacing w:val="18"/>
          <w:w w:val="110"/>
        </w:rPr>
        <w:t> </w:t>
      </w:r>
      <w:r>
        <w:rPr>
          <w:w w:val="110"/>
        </w:rPr>
        <w:t>added.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third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19"/>
          <w:w w:val="110"/>
        </w:rPr>
        <w:t> </w:t>
      </w:r>
      <w:r>
        <w:rPr>
          <w:w w:val="110"/>
        </w:rPr>
        <w:t>compares</w:t>
      </w:r>
      <w:r>
        <w:rPr>
          <w:spacing w:val="20"/>
          <w:w w:val="110"/>
        </w:rPr>
        <w:t> </w:t>
      </w:r>
      <w:r>
        <w:rPr>
          <w:w w:val="110"/>
        </w:rPr>
        <w:t>scenarios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diff</w:t>
      </w:r>
      <w:r>
        <w:rPr>
          <w:spacing w:val="64"/>
          <w:w w:val="110"/>
        </w:rPr>
        <w:t> </w:t>
      </w:r>
      <w:r>
        <w:rPr>
          <w:w w:val="120"/>
        </w:rPr>
        <w:t>t</w:t>
      </w:r>
      <w:r>
        <w:rPr>
          <w:spacing w:val="12"/>
          <w:w w:val="120"/>
        </w:rPr>
        <w:t> </w:t>
      </w:r>
      <w:r>
        <w:rPr>
          <w:w w:val="110"/>
        </w:rPr>
        <w:t>diff</w:t>
      </w:r>
      <w:r>
        <w:rPr>
          <w:spacing w:val="64"/>
          <w:w w:val="110"/>
        </w:rPr>
        <w:t> </w:t>
      </w:r>
      <w:r>
        <w:rPr>
          <w:w w:val="120"/>
        </w:rPr>
        <w:t>t</w:t>
      </w:r>
      <w:r>
        <w:rPr>
          <w:spacing w:val="27"/>
          <w:w w:val="147"/>
        </w:rPr>
        <w:t> </w:t>
      </w:r>
      <w:r>
        <w:rPr>
          <w:spacing w:val="-1"/>
          <w:w w:val="110"/>
        </w:rPr>
        <w:t>brunching</w:t>
      </w:r>
      <w:r>
        <w:rPr>
          <w:spacing w:val="22"/>
          <w:w w:val="110"/>
        </w:rPr>
        <w:t> </w:t>
      </w:r>
      <w:r>
        <w:rPr>
          <w:w w:val="120"/>
        </w:rPr>
        <w:t>at</w:t>
      </w:r>
      <w:r>
        <w:rPr>
          <w:spacing w:val="16"/>
          <w:w w:val="120"/>
        </w:rPr>
        <w:t> </w:t>
      </w:r>
      <w:r>
        <w:rPr>
          <w:w w:val="110"/>
        </w:rPr>
        <w:t>Category</w:t>
      </w:r>
      <w:r>
        <w:rPr>
          <w:spacing w:val="23"/>
          <w:w w:val="110"/>
        </w:rPr>
        <w:t> </w:t>
      </w:r>
      <w:r>
        <w:rPr>
          <w:w w:val="110"/>
        </w:rPr>
        <w:t>A,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addition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constant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anomaly.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numPr>
          <w:ilvl w:val="2"/>
          <w:numId w:val="13"/>
        </w:numPr>
        <w:tabs>
          <w:tab w:pos="1120" w:val="left" w:leader="none"/>
        </w:tabs>
        <w:spacing w:line="241" w:lineRule="auto" w:before="0" w:after="0"/>
        <w:ind w:left="547" w:right="109" w:firstLine="351"/>
        <w:jc w:val="both"/>
      </w:pPr>
      <w:r>
        <w:rPr>
          <w:rFonts w:ascii="Georgia"/>
          <w:b/>
          <w:w w:val="110"/>
        </w:rPr>
        <w:t>Chapter</w:t>
      </w:r>
      <w:r>
        <w:rPr>
          <w:rFonts w:ascii="Georgia"/>
          <w:b/>
          <w:spacing w:val="1"/>
          <w:w w:val="110"/>
        </w:rPr>
        <w:t> </w:t>
      </w:r>
      <w:hyperlink w:history="true" w:anchor="_bookmark96">
        <w:r>
          <w:rPr>
            <w:rFonts w:ascii="Georgia"/>
            <w:b/>
            <w:w w:val="110"/>
          </w:rPr>
          <w:t>3</w:t>
        </w:r>
      </w:hyperlink>
      <w:r>
        <w:rPr>
          <w:rFonts w:ascii="Georgia"/>
          <w:b/>
          <w:spacing w:val="-8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-9"/>
          <w:w w:val="110"/>
        </w:rPr>
        <w:t> </w:t>
      </w:r>
      <w:r>
        <w:rPr>
          <w:w w:val="110"/>
        </w:rPr>
        <w:t>methods,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discussion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09"/>
        </w:rPr>
        <w:t> </w:t>
      </w:r>
      <w:r>
        <w:rPr>
          <w:w w:val="110"/>
        </w:rPr>
        <w:t>detection</w:t>
      </w:r>
      <w:r>
        <w:rPr>
          <w:spacing w:val="54"/>
          <w:w w:val="110"/>
        </w:rPr>
        <w:t> </w:t>
      </w:r>
      <w:r>
        <w:rPr>
          <w:w w:val="110"/>
        </w:rPr>
        <w:t>with</w:t>
      </w:r>
      <w:r>
        <w:rPr>
          <w:spacing w:val="55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II,</w:t>
      </w:r>
      <w:r>
        <w:rPr>
          <w:spacing w:val="56"/>
          <w:w w:val="110"/>
        </w:rPr>
        <w:t> </w:t>
      </w:r>
      <w:r>
        <w:rPr>
          <w:w w:val="110"/>
        </w:rPr>
        <w:t>a</w:t>
      </w:r>
      <w:r>
        <w:rPr>
          <w:spacing w:val="56"/>
          <w:w w:val="110"/>
        </w:rPr>
        <w:t> </w:t>
      </w:r>
      <w:r>
        <w:rPr>
          <w:spacing w:val="-2"/>
          <w:w w:val="110"/>
        </w:rPr>
        <w:t>publicly-available</w:t>
      </w:r>
      <w:r>
        <w:rPr>
          <w:spacing w:val="56"/>
          <w:w w:val="110"/>
        </w:rPr>
        <w:t> </w:t>
      </w:r>
      <w:r>
        <w:rPr>
          <w:w w:val="110"/>
        </w:rPr>
        <w:t>database</w:t>
      </w:r>
      <w:r>
        <w:rPr>
          <w:spacing w:val="55"/>
          <w:w w:val="110"/>
        </w:rPr>
        <w:t> </w:t>
      </w:r>
      <w:r>
        <w:rPr>
          <w:w w:val="110"/>
        </w:rPr>
        <w:t>with</w:t>
      </w:r>
      <w:r>
        <w:rPr>
          <w:spacing w:val="56"/>
          <w:w w:val="110"/>
        </w:rPr>
        <w:t> </w:t>
      </w:r>
      <w:r>
        <w:rPr>
          <w:w w:val="110"/>
        </w:rPr>
        <w:t>health-related</w:t>
      </w:r>
      <w:r>
        <w:rPr>
          <w:spacing w:val="54"/>
          <w:w w:val="110"/>
        </w:rPr>
        <w:t> </w:t>
      </w:r>
      <w:r>
        <w:rPr>
          <w:w w:val="110"/>
        </w:rPr>
        <w:t>data.</w:t>
      </w:r>
      <w:r>
        <w:rPr>
          <w:spacing w:val="37"/>
          <w:w w:val="122"/>
        </w:rPr>
        <w:t> </w:t>
      </w:r>
      <w:r>
        <w:rPr>
          <w:w w:val="110"/>
        </w:rPr>
        <w:t>More </w:t>
      </w:r>
      <w:r>
        <w:rPr>
          <w:spacing w:val="-1"/>
          <w:w w:val="110"/>
        </w:rPr>
        <w:t>sp</w:t>
      </w:r>
      <w:r>
        <w:rPr>
          <w:spacing w:val="-2"/>
          <w:w w:val="110"/>
        </w:rPr>
        <w:t>ecifically</w:t>
      </w:r>
      <w:r>
        <w:rPr>
          <w:spacing w:val="-1"/>
          <w:w w:val="110"/>
        </w:rPr>
        <w:t>,</w:t>
      </w:r>
      <w:r>
        <w:rPr>
          <w:w w:val="110"/>
        </w:rPr>
        <w:t> for four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sce</w:t>
      </w:r>
      <w:r>
        <w:rPr>
          <w:spacing w:val="-1"/>
          <w:w w:val="110"/>
        </w:rPr>
        <w:t>narios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w w:val="110"/>
        </w:rPr>
        <w:t> include</w:t>
      </w:r>
      <w:r>
        <w:rPr>
          <w:spacing w:val="-1"/>
          <w:w w:val="110"/>
        </w:rPr>
        <w:t> </w:t>
      </w:r>
      <w:r>
        <w:rPr>
          <w:w w:val="110"/>
        </w:rPr>
        <w:t>original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ations</w:t>
      </w:r>
      <w:r>
        <w:rPr>
          <w:w w:val="110"/>
        </w:rPr>
        <w:t> and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a-</w:t>
      </w:r>
      <w:r>
        <w:rPr>
          <w:spacing w:val="49"/>
          <w:w w:val="110"/>
        </w:rPr>
        <w:t> </w:t>
      </w:r>
      <w:r>
        <w:rPr>
          <w:w w:val="110"/>
        </w:rPr>
        <w:t>tions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anomalies</w:t>
      </w:r>
      <w:r>
        <w:rPr>
          <w:spacing w:val="-4"/>
          <w:w w:val="110"/>
        </w:rPr>
        <w:t> </w:t>
      </w:r>
      <w:r>
        <w:rPr>
          <w:w w:val="110"/>
        </w:rPr>
        <w:t>added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categories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common,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rare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extremely</w:t>
      </w:r>
      <w:r>
        <w:rPr>
          <w:spacing w:val="-3"/>
          <w:w w:val="110"/>
        </w:rPr>
        <w:t> </w:t>
      </w:r>
      <w:r>
        <w:rPr>
          <w:w w:val="110"/>
        </w:rPr>
        <w:t>rare</w:t>
      </w:r>
      <w:r>
        <w:rPr>
          <w:spacing w:val="-5"/>
          <w:w w:val="110"/>
        </w:rPr>
        <w:t> </w:t>
      </w:r>
      <w:r>
        <w:rPr>
          <w:w w:val="110"/>
        </w:rPr>
        <w:t>disease</w:t>
      </w:r>
      <w:r>
        <w:rPr>
          <w:spacing w:val="23"/>
          <w:w w:val="106"/>
        </w:rPr>
        <w:t> </w:t>
      </w:r>
      <w:r>
        <w:rPr>
          <w:w w:val="110"/>
        </w:rPr>
        <w:t>diagnoses.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numPr>
          <w:ilvl w:val="2"/>
          <w:numId w:val="13"/>
        </w:numPr>
        <w:tabs>
          <w:tab w:pos="1112" w:val="left" w:leader="none"/>
        </w:tabs>
        <w:spacing w:line="240" w:lineRule="auto" w:before="0" w:after="0"/>
        <w:ind w:left="547" w:right="155" w:firstLine="351"/>
        <w:jc w:val="both"/>
      </w:pPr>
      <w:r>
        <w:rPr>
          <w:rFonts w:ascii="Georgia"/>
          <w:b/>
          <w:w w:val="105"/>
        </w:rPr>
        <w:t>Chapter</w:t>
      </w:r>
      <w:r>
        <w:rPr>
          <w:rFonts w:ascii="Georgia"/>
          <w:b/>
          <w:spacing w:val="16"/>
          <w:w w:val="105"/>
        </w:rPr>
        <w:t> </w:t>
      </w:r>
      <w:hyperlink w:history="true" w:anchor="_bookmark134">
        <w:r>
          <w:rPr>
            <w:rFonts w:ascii="Georgia"/>
            <w:b/>
            <w:w w:val="105"/>
          </w:rPr>
          <w:t>4</w:t>
        </w:r>
      </w:hyperlink>
      <w:r>
        <w:rPr>
          <w:rFonts w:ascii="Georgia"/>
          <w:b/>
          <w:spacing w:val="6"/>
          <w:w w:val="105"/>
        </w:rPr>
        <w:t> </w:t>
      </w:r>
      <w:r>
        <w:rPr>
          <w:spacing w:val="-1"/>
          <w:w w:val="105"/>
        </w:rPr>
        <w:t>provides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fi</w:t>
      </w:r>
      <w:r>
        <w:rPr>
          <w:spacing w:val="44"/>
          <w:w w:val="105"/>
        </w:rPr>
        <w:t> </w:t>
      </w:r>
      <w:r>
        <w:rPr>
          <w:w w:val="105"/>
        </w:rPr>
        <w:t>l</w:t>
      </w:r>
      <w:r>
        <w:rPr>
          <w:spacing w:val="5"/>
          <w:w w:val="105"/>
        </w:rPr>
        <w:t> </w:t>
      </w:r>
      <w:r>
        <w:rPr>
          <w:w w:val="105"/>
        </w:rPr>
        <w:t>conclusion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verview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studies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presented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13"/>
        </w:rPr>
        <w:t> </w:t>
      </w:r>
      <w:r>
        <w:rPr>
          <w:w w:val="105"/>
        </w:rPr>
        <w:t>thesis.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1"/>
          <w:szCs w:val="21"/>
        </w:rPr>
      </w:pPr>
    </w:p>
    <w:p>
      <w:pPr>
        <w:numPr>
          <w:ilvl w:val="0"/>
          <w:numId w:val="14"/>
        </w:numPr>
        <w:tabs>
          <w:tab w:pos="1133" w:val="left" w:leader="none"/>
        </w:tabs>
        <w:spacing w:before="0"/>
        <w:ind w:left="1133" w:right="0" w:hanging="23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sz w:val="24"/>
        </w:rPr>
        <w:t>The</w:t>
      </w:r>
      <w:r>
        <w:rPr>
          <w:rFonts w:ascii="Georgia"/>
          <w:b/>
          <w:spacing w:val="28"/>
          <w:sz w:val="24"/>
        </w:rPr>
        <w:t> </w:t>
      </w:r>
      <w:r>
        <w:rPr>
          <w:rFonts w:ascii="Georgia"/>
          <w:b/>
          <w:sz w:val="24"/>
        </w:rPr>
        <w:t>Appendix</w:t>
      </w:r>
      <w:r>
        <w:rPr>
          <w:rFonts w:ascii="Georgia"/>
          <w:b/>
          <w:spacing w:val="17"/>
          <w:sz w:val="24"/>
        </w:rPr>
        <w:t> </w:t>
      </w:r>
      <w:r>
        <w:rPr>
          <w:rFonts w:ascii="PMingLiU"/>
          <w:sz w:val="24"/>
        </w:rPr>
        <w:t>includes:</w:t>
      </w:r>
      <w:r>
        <w:rPr>
          <w:rFonts w:ascii="PMingLiU"/>
          <w:sz w:val="24"/>
        </w:rPr>
      </w:r>
    </w:p>
    <w:p>
      <w:pPr>
        <w:pStyle w:val="BodyText"/>
        <w:spacing w:line="240" w:lineRule="auto" w:before="194"/>
        <w:ind w:left="1648" w:right="149" w:hanging="252"/>
        <w:jc w:val="both"/>
      </w:pPr>
      <w:r>
        <w:rPr>
          <w:rFonts w:ascii="Georgia" w:hAnsi="Georgia" w:cs="Georgia" w:eastAsia="Georgia"/>
          <w:b/>
          <w:bCs/>
          <w:w w:val="110"/>
        </w:rPr>
        <w:t>–</w:t>
      </w:r>
      <w:r>
        <w:rPr>
          <w:rFonts w:ascii="Georgia" w:hAnsi="Georgia" w:cs="Georgia" w:eastAsia="Georgia"/>
          <w:b/>
          <w:bCs/>
          <w:spacing w:val="36"/>
          <w:w w:val="110"/>
        </w:rPr>
        <w:t> </w:t>
      </w:r>
      <w:r>
        <w:rPr>
          <w:w w:val="110"/>
        </w:rPr>
        <w:t>Descriptions of</w:t>
      </w:r>
      <w:r>
        <w:rPr>
          <w:spacing w:val="-1"/>
          <w:w w:val="110"/>
        </w:rPr>
        <w:t> </w:t>
      </w:r>
      <w:r>
        <w:rPr>
          <w:w w:val="110"/>
        </w:rPr>
        <w:t>custom R function</w:t>
      </w:r>
      <w:r>
        <w:rPr>
          <w:spacing w:val="1"/>
          <w:w w:val="110"/>
        </w:rPr>
        <w:t> </w:t>
      </w:r>
      <w:r>
        <w:rPr>
          <w:w w:val="110"/>
        </w:rPr>
        <w:t>created, and R </w:t>
      </w:r>
      <w:r>
        <w:rPr>
          <w:spacing w:val="1"/>
          <w:w w:val="110"/>
        </w:rPr>
        <w:t>code</w:t>
      </w:r>
      <w:r>
        <w:rPr>
          <w:w w:val="110"/>
        </w:rPr>
        <w:t> used</w:t>
      </w:r>
      <w:r>
        <w:rPr>
          <w:spacing w:val="-1"/>
          <w:w w:val="110"/>
        </w:rPr>
        <w:t> </w:t>
      </w:r>
      <w:r>
        <w:rPr>
          <w:w w:val="110"/>
        </w:rPr>
        <w:t>to </w:t>
      </w:r>
      <w:r>
        <w:rPr>
          <w:spacing w:val="-2"/>
          <w:w w:val="110"/>
        </w:rPr>
        <w:t>implemen</w:t>
      </w:r>
      <w:r>
        <w:rPr>
          <w:spacing w:val="-1"/>
          <w:w w:val="110"/>
        </w:rPr>
        <w:t>t</w:t>
      </w:r>
      <w:r>
        <w:rPr>
          <w:spacing w:val="23"/>
          <w:w w:val="142"/>
        </w:rPr>
        <w:t> </w:t>
      </w:r>
      <w:r>
        <w:rPr>
          <w:w w:val="110"/>
        </w:rPr>
        <w:t>diff</w:t>
      </w:r>
      <w:r>
        <w:rPr>
          <w:spacing w:val="58"/>
          <w:w w:val="110"/>
        </w:rPr>
        <w:t> </w:t>
      </w:r>
      <w:r>
        <w:rPr>
          <w:w w:val="120"/>
        </w:rPr>
        <w:t>t</w:t>
      </w:r>
      <w:r>
        <w:rPr>
          <w:spacing w:val="48"/>
          <w:w w:val="120"/>
        </w:rPr>
        <w:t> </w:t>
      </w:r>
      <w:r>
        <w:rPr>
          <w:w w:val="110"/>
        </w:rPr>
        <w:t>prior</w:t>
      </w:r>
      <w:r>
        <w:rPr>
          <w:spacing w:val="55"/>
          <w:w w:val="110"/>
        </w:rPr>
        <w:t> </w:t>
      </w:r>
      <w:r>
        <w:rPr>
          <w:w w:val="110"/>
        </w:rPr>
        <w:t>models,</w:t>
      </w:r>
      <w:r>
        <w:rPr>
          <w:spacing w:val="65"/>
          <w:w w:val="110"/>
        </w:rPr>
        <w:t> </w:t>
      </w:r>
      <w:r>
        <w:rPr>
          <w:w w:val="110"/>
        </w:rPr>
        <w:t>Independent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5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1"/>
          <w:w w:val="111"/>
        </w:rPr>
        <w:t> </w:t>
      </w:r>
      <w:r>
        <w:rPr>
          <w:spacing w:val="-2"/>
          <w:w w:val="110"/>
        </w:rPr>
        <w:t>Bayesian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Chapter</w:t>
      </w:r>
      <w:r>
        <w:rPr>
          <w:spacing w:val="19"/>
          <w:w w:val="110"/>
        </w:rPr>
        <w:t> </w:t>
      </w:r>
      <w:hyperlink w:history="true" w:anchor="_bookmark36">
        <w:r>
          <w:rPr>
            <w:w w:val="110"/>
          </w:rPr>
          <w:t>2</w:t>
        </w:r>
      </w:hyperlink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Chapter</w:t>
      </w:r>
      <w:r>
        <w:rPr>
          <w:spacing w:val="19"/>
          <w:w w:val="110"/>
        </w:rPr>
        <w:t> </w:t>
      </w:r>
      <w:hyperlink w:history="true" w:anchor="_bookmark96">
        <w:r>
          <w:rPr>
            <w:w w:val="110"/>
          </w:rPr>
          <w:t>3.</w:t>
        </w:r>
        <w:r>
          <w:rPr/>
        </w:r>
      </w:hyperlink>
    </w:p>
    <w:p>
      <w:pPr>
        <w:spacing w:after="0" w:line="240" w:lineRule="auto"/>
        <w:jc w:val="both"/>
        <w:sectPr>
          <w:headerReference w:type="default" r:id="rId31"/>
          <w:headerReference w:type="even" r:id="rId32"/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numPr>
          <w:ilvl w:val="1"/>
          <w:numId w:val="13"/>
        </w:numPr>
        <w:tabs>
          <w:tab w:pos="999" w:val="left" w:leader="none"/>
          <w:tab w:pos="1000" w:val="left" w:leader="none"/>
        </w:tabs>
        <w:spacing w:before="46"/>
        <w:ind w:left="999" w:right="0" w:hanging="882"/>
        <w:jc w:val="left"/>
        <w:rPr>
          <w:rFonts w:ascii="Georgia" w:hAnsi="Georgia" w:cs="Georgia" w:eastAsia="Georgia"/>
          <w:sz w:val="34"/>
          <w:szCs w:val="34"/>
        </w:rPr>
      </w:pPr>
      <w:bookmarkStart w:name="Notations and conventions" w:id="72"/>
      <w:bookmarkEnd w:id="72"/>
      <w:r>
        <w:rPr/>
      </w:r>
      <w:bookmarkStart w:name="_bookmark35" w:id="73"/>
      <w:bookmarkEnd w:id="73"/>
      <w:r>
        <w:rPr/>
      </w:r>
      <w:bookmarkStart w:name="_bookmark35" w:id="74"/>
      <w:bookmarkEnd w:id="74"/>
      <w:r>
        <w:rPr>
          <w:rFonts w:ascii="Georgia"/>
          <w:b/>
          <w:w w:val="95"/>
          <w:sz w:val="34"/>
        </w:rPr>
        <w:t>Notations</w:t>
      </w:r>
      <w:r>
        <w:rPr>
          <w:rFonts w:ascii="Georgia"/>
          <w:b/>
          <w:spacing w:val="32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and</w:t>
      </w:r>
      <w:r>
        <w:rPr>
          <w:rFonts w:ascii="Georgia"/>
          <w:b/>
          <w:spacing w:val="33"/>
          <w:w w:val="95"/>
          <w:sz w:val="34"/>
        </w:rPr>
        <w:t> </w:t>
      </w:r>
      <w:r>
        <w:rPr>
          <w:rFonts w:ascii="Georgia"/>
          <w:b/>
          <w:spacing w:val="-4"/>
          <w:w w:val="95"/>
          <w:sz w:val="34"/>
        </w:rPr>
        <w:t>con</w:t>
      </w:r>
      <w:r>
        <w:rPr>
          <w:rFonts w:ascii="Georgia"/>
          <w:b/>
          <w:spacing w:val="-3"/>
          <w:w w:val="95"/>
          <w:sz w:val="34"/>
        </w:rPr>
        <w:t>v</w:t>
      </w:r>
      <w:r>
        <w:rPr>
          <w:rFonts w:ascii="Georgia"/>
          <w:b/>
          <w:spacing w:val="-4"/>
          <w:w w:val="95"/>
          <w:sz w:val="34"/>
        </w:rPr>
        <w:t>entions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14"/>
        <w:ind w:left="117" w:right="385" w:hanging="9"/>
        <w:jc w:val="left"/>
      </w:pP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following</w:t>
      </w:r>
      <w:r>
        <w:rPr>
          <w:spacing w:val="-10"/>
          <w:w w:val="115"/>
        </w:rPr>
        <w:t> </w:t>
      </w:r>
      <w:r>
        <w:rPr>
          <w:w w:val="115"/>
        </w:rPr>
        <w:t>notation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conventions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used</w:t>
      </w:r>
      <w:r>
        <w:rPr>
          <w:spacing w:val="-11"/>
          <w:w w:val="115"/>
        </w:rPr>
        <w:t> </w:t>
      </w:r>
      <w:r>
        <w:rPr>
          <w:w w:val="115"/>
        </w:rPr>
        <w:t>throughout</w:t>
      </w:r>
      <w:r>
        <w:rPr>
          <w:spacing w:val="-11"/>
          <w:w w:val="115"/>
        </w:rPr>
        <w:t> </w:t>
      </w:r>
      <w:r>
        <w:rPr>
          <w:w w:val="115"/>
        </w:rPr>
        <w:t>this</w:t>
      </w:r>
      <w:r>
        <w:rPr>
          <w:spacing w:val="-11"/>
          <w:w w:val="115"/>
        </w:rPr>
        <w:t> </w:t>
      </w:r>
      <w:r>
        <w:rPr>
          <w:w w:val="115"/>
        </w:rPr>
        <w:t>thesis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aid</w:t>
      </w:r>
      <w:r>
        <w:rPr>
          <w:spacing w:val="27"/>
          <w:w w:val="113"/>
        </w:rPr>
        <w:t> </w:t>
      </w:r>
      <w:r>
        <w:rPr>
          <w:spacing w:val="-1"/>
          <w:w w:val="115"/>
        </w:rPr>
        <w:t>readabilit</w:t>
      </w:r>
      <w:r>
        <w:rPr>
          <w:spacing w:val="-2"/>
          <w:w w:val="115"/>
        </w:rPr>
        <w:t>y: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9"/>
          <w:szCs w:val="19"/>
        </w:rPr>
      </w:pPr>
    </w:p>
    <w:p>
      <w:pPr>
        <w:pStyle w:val="BodyText"/>
        <w:tabs>
          <w:tab w:pos="2187" w:val="left" w:leader="none"/>
        </w:tabs>
        <w:spacing w:line="318" w:lineRule="exact"/>
        <w:ind w:left="934" w:right="0"/>
        <w:jc w:val="left"/>
      </w:pPr>
      <w:r>
        <w:rPr>
          <w:rFonts w:ascii="Georgia"/>
          <w:b/>
          <w:spacing w:val="-2"/>
          <w:w w:val="90"/>
        </w:rPr>
        <w:t>Software</w:t>
        <w:tab/>
      </w:r>
      <w:r>
        <w:rPr>
          <w:spacing w:val="-3"/>
          <w:w w:val="110"/>
        </w:rPr>
        <w:t>Softw</w:t>
      </w:r>
      <w:r>
        <w:rPr>
          <w:spacing w:val="-2"/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denoted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mono-space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fon</w:t>
      </w:r>
      <w:r>
        <w:rPr>
          <w:spacing w:val="-2"/>
          <w:w w:val="110"/>
        </w:rPr>
        <w:t>t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boldface.</w:t>
      </w:r>
      <w:r>
        <w:rPr/>
      </w:r>
    </w:p>
    <w:p>
      <w:pPr>
        <w:pStyle w:val="BodyText"/>
        <w:spacing w:line="314" w:lineRule="exact"/>
        <w:ind w:left="2187" w:right="0"/>
        <w:jc w:val="left"/>
      </w:pPr>
      <w:r>
        <w:rPr>
          <w:spacing w:val="-7"/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example: 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plot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created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rFonts w:ascii="PMingLiU"/>
          <w:w w:val="105"/>
        </w:rPr>
        <w:t>R</w:t>
      </w:r>
      <w:r>
        <w:rPr>
          <w:rFonts w:ascii="PMingLiU"/>
          <w:spacing w:val="33"/>
          <w:w w:val="105"/>
        </w:rPr>
        <w:t> </w:t>
      </w:r>
      <w:r>
        <w:rPr>
          <w:spacing w:val="1"/>
          <w:w w:val="105"/>
        </w:rPr>
        <w:t>co</w:t>
      </w:r>
      <w:r>
        <w:rPr>
          <w:w w:val="105"/>
        </w:rPr>
        <w:t>des.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tabs>
          <w:tab w:pos="2187" w:val="left" w:leader="none"/>
        </w:tabs>
        <w:spacing w:line="318" w:lineRule="exact"/>
        <w:ind w:left="644" w:right="0"/>
        <w:jc w:val="left"/>
      </w:pPr>
      <w:r>
        <w:rPr>
          <w:rFonts w:ascii="Georgia"/>
          <w:b/>
          <w:w w:val="95"/>
        </w:rPr>
        <w:t>R</w:t>
      </w:r>
      <w:r>
        <w:rPr>
          <w:rFonts w:ascii="Georgia"/>
          <w:b/>
          <w:spacing w:val="23"/>
          <w:w w:val="95"/>
        </w:rPr>
        <w:t> </w:t>
      </w:r>
      <w:r>
        <w:rPr>
          <w:rFonts w:ascii="Georgia"/>
          <w:b/>
          <w:spacing w:val="-4"/>
          <w:w w:val="95"/>
        </w:rPr>
        <w:t>packages</w:t>
        <w:tab/>
      </w:r>
      <w:r>
        <w:rPr>
          <w:spacing w:val="-4"/>
          <w:w w:val="110"/>
        </w:rPr>
        <w:t>Pac</w:t>
      </w:r>
      <w:r>
        <w:rPr>
          <w:spacing w:val="-5"/>
          <w:w w:val="110"/>
        </w:rPr>
        <w:t>kage</w:t>
      </w:r>
      <w:r>
        <w:rPr>
          <w:spacing w:val="9"/>
          <w:w w:val="110"/>
        </w:rPr>
        <w:t> </w:t>
      </w:r>
      <w:r>
        <w:rPr>
          <w:w w:val="110"/>
        </w:rPr>
        <w:t>names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giv</w:t>
      </w:r>
      <w:r>
        <w:rPr>
          <w:spacing w:val="-2"/>
          <w:w w:val="110"/>
        </w:rPr>
        <w:t>en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mono-space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fon</w:t>
      </w:r>
      <w:r>
        <w:rPr>
          <w:spacing w:val="-2"/>
          <w:w w:val="110"/>
        </w:rPr>
        <w:t>t</w:t>
      </w:r>
      <w:r>
        <w:rPr>
          <w:spacing w:val="10"/>
          <w:w w:val="110"/>
        </w:rPr>
        <w:t> </w:t>
      </w:r>
      <w:r>
        <w:rPr>
          <w:w w:val="110"/>
        </w:rPr>
        <w:t>.</w:t>
      </w:r>
      <w:r>
        <w:rPr/>
      </w:r>
    </w:p>
    <w:p>
      <w:pPr>
        <w:pStyle w:val="BodyText"/>
        <w:spacing w:line="314" w:lineRule="exact"/>
        <w:ind w:left="2187" w:right="0"/>
        <w:jc w:val="left"/>
      </w:pPr>
      <w:r>
        <w:rPr>
          <w:spacing w:val="-7"/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example: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function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rFonts w:ascii="PMingLiU"/>
          <w:w w:val="110"/>
        </w:rPr>
        <w:t>GOpro</w:t>
      </w:r>
      <w:r>
        <w:rPr>
          <w:rFonts w:ascii="PMingLiU"/>
          <w:spacing w:val="3"/>
          <w:w w:val="110"/>
        </w:rPr>
        <w:t> </w:t>
      </w:r>
      <w:r>
        <w:rPr>
          <w:spacing w:val="-3"/>
          <w:w w:val="110"/>
        </w:rPr>
        <w:t>package.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0" w:lineRule="auto"/>
        <w:ind w:left="2187" w:right="1030" w:hanging="1600"/>
        <w:jc w:val="both"/>
      </w:pPr>
      <w:r>
        <w:rPr>
          <w:rFonts w:ascii="Georgia" w:hAnsi="Georgia" w:cs="Georgia" w:eastAsia="Georgia"/>
          <w:b/>
          <w:bCs/>
        </w:rPr>
        <w:t>R</w:t>
      </w:r>
      <w:r>
        <w:rPr>
          <w:rFonts w:ascii="Georgia" w:hAnsi="Georgia" w:cs="Georgia" w:eastAsia="Georgia"/>
          <w:b/>
          <w:bCs/>
          <w:spacing w:val="11"/>
        </w:rPr>
        <w:t> </w:t>
      </w:r>
      <w:r>
        <w:rPr>
          <w:rFonts w:ascii="Georgia" w:hAnsi="Georgia" w:cs="Georgia" w:eastAsia="Georgia"/>
          <w:b/>
          <w:bCs/>
        </w:rPr>
        <w:t>functions</w:t>
      </w:r>
      <w:r>
        <w:rPr>
          <w:rFonts w:ascii="Georgia" w:hAnsi="Georgia" w:cs="Georgia" w:eastAsia="Georgia"/>
          <w:b/>
          <w:bCs/>
          <w:spacing w:val="52"/>
        </w:rPr>
        <w:t> </w:t>
      </w:r>
      <w:r>
        <w:rPr>
          <w:spacing w:val="-3"/>
        </w:rPr>
        <w:t>Functions</w:t>
      </w:r>
      <w:r>
        <w:rPr>
          <w:spacing w:val="54"/>
        </w:rPr>
        <w:t> </w:t>
      </w:r>
      <w:r>
        <w:rPr/>
        <w:t>are</w:t>
      </w:r>
      <w:r>
        <w:rPr>
          <w:spacing w:val="54"/>
        </w:rPr>
        <w:t> </w:t>
      </w:r>
      <w:r>
        <w:rPr/>
        <w:t>denoted</w:t>
      </w:r>
      <w:r>
        <w:rPr>
          <w:spacing w:val="54"/>
        </w:rPr>
        <w:t> </w:t>
      </w:r>
      <w:r>
        <w:rPr/>
        <w:t>with</w:t>
      </w:r>
      <w:r>
        <w:rPr>
          <w:spacing w:val="55"/>
        </w:rPr>
        <w:t> </w:t>
      </w:r>
      <w:r>
        <w:rPr/>
        <w:t>mono-space</w:t>
      </w:r>
      <w:r>
        <w:rPr>
          <w:spacing w:val="54"/>
        </w:rPr>
        <w:t> </w:t>
      </w:r>
      <w:r>
        <w:rPr>
          <w:spacing w:val="-2"/>
        </w:rPr>
        <w:t>font</w:t>
      </w:r>
      <w:r>
        <w:rPr>
          <w:spacing w:val="53"/>
        </w:rPr>
        <w:t> </w:t>
      </w:r>
      <w:r>
        <w:rPr/>
        <w:t>with</w:t>
      </w:r>
      <w:r>
        <w:rPr>
          <w:spacing w:val="56"/>
        </w:rPr>
        <w:t> </w:t>
      </w:r>
      <w:r>
        <w:rPr>
          <w:spacing w:val="-4"/>
        </w:rPr>
        <w:t>t</w:t>
      </w:r>
      <w:r>
        <w:rPr>
          <w:spacing w:val="-5"/>
        </w:rPr>
        <w:t>wo</w:t>
      </w:r>
      <w:r>
        <w:rPr>
          <w:spacing w:val="53"/>
        </w:rPr>
        <w:t> </w:t>
      </w:r>
      <w:r>
        <w:rPr/>
        <w:t>trailing</w:t>
      </w:r>
      <w:r>
        <w:rPr>
          <w:spacing w:val="30"/>
          <w:w w:val="113"/>
        </w:rPr>
        <w:t> </w:t>
      </w:r>
      <w:r>
        <w:rPr>
          <w:spacing w:val="-1"/>
        </w:rPr>
        <w:t>parentheses.</w:t>
      </w:r>
      <w:r>
        <w:rPr>
          <w:spacing w:val="11"/>
        </w:rPr>
        <w:t> </w:t>
      </w:r>
      <w:r>
        <w:rPr>
          <w:spacing w:val="-1"/>
        </w:rPr>
        <w:t>Arguments</w:t>
      </w:r>
      <w:r>
        <w:rPr>
          <w:spacing w:val="25"/>
        </w:rPr>
        <w:t> </w:t>
      </w:r>
      <w:r>
        <w:rPr/>
        <w:t>are </w:t>
      </w:r>
      <w:r>
        <w:rPr>
          <w:spacing w:val="25"/>
        </w:rPr>
        <w:t> </w:t>
      </w:r>
      <w:r>
        <w:rPr/>
        <w:t>similarly </w:t>
      </w:r>
      <w:r>
        <w:rPr>
          <w:spacing w:val="27"/>
        </w:rPr>
        <w:t> </w:t>
      </w:r>
      <w:r>
        <w:rPr>
          <w:spacing w:val="-2"/>
        </w:rPr>
        <w:t>displayed</w:t>
      </w:r>
      <w:r>
        <w:rPr/>
        <w:t> </w:t>
      </w:r>
      <w:r>
        <w:rPr>
          <w:spacing w:val="25"/>
        </w:rPr>
        <w:t> </w:t>
      </w:r>
      <w:r>
        <w:rPr/>
        <w:t>in </w:t>
      </w:r>
      <w:r>
        <w:rPr>
          <w:spacing w:val="27"/>
        </w:rPr>
        <w:t> </w:t>
      </w:r>
      <w:r>
        <w:rPr/>
        <w:t>monospace</w:t>
      </w:r>
      <w:r>
        <w:rPr>
          <w:spacing w:val="23"/>
          <w:w w:val="108"/>
        </w:rPr>
        <w:t> </w:t>
      </w:r>
      <w:r>
        <w:rPr/>
        <w:t>with</w:t>
      </w:r>
      <w:r>
        <w:rPr>
          <w:spacing w:val="4"/>
        </w:rPr>
        <w:t> </w:t>
      </w:r>
      <w:r>
        <w:rPr/>
        <w:t>format</w:t>
      </w:r>
      <w:r>
        <w:rPr>
          <w:spacing w:val="5"/>
        </w:rPr>
        <w:t> </w:t>
      </w:r>
      <w:r>
        <w:rPr>
          <w:spacing w:val="-3"/>
        </w:rPr>
        <w:t>”value”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2"/>
        </w:rPr>
        <w:t>”argumen</w:t>
      </w:r>
      <w:r>
        <w:rPr>
          <w:spacing w:val="-1"/>
        </w:rPr>
        <w:t>t</w:t>
      </w:r>
      <w:r>
        <w:rPr>
          <w:spacing w:val="4"/>
        </w:rPr>
        <w:t> </w:t>
      </w:r>
      <w:r>
        <w:rPr>
          <w:w w:val="115"/>
        </w:rPr>
        <w:t>=</w:t>
      </w:r>
      <w:r>
        <w:rPr>
          <w:spacing w:val="-5"/>
          <w:w w:val="115"/>
        </w:rPr>
        <w:t> </w:t>
      </w:r>
      <w:r>
        <w:rPr>
          <w:spacing w:val="-2"/>
        </w:rPr>
        <w:t>v</w:t>
      </w:r>
      <w:r>
        <w:rPr>
          <w:spacing w:val="-3"/>
        </w:rPr>
        <w:t>alue”.</w:t>
      </w:r>
      <w:r>
        <w:rPr/>
      </w:r>
    </w:p>
    <w:p>
      <w:pPr>
        <w:pStyle w:val="BodyText"/>
        <w:spacing w:line="240" w:lineRule="auto" w:before="2"/>
        <w:ind w:left="2187" w:right="0"/>
        <w:jc w:val="left"/>
      </w:pP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4"/>
          <w:w w:val="115"/>
        </w:rPr>
        <w:t> </w:t>
      </w:r>
      <w:r>
        <w:rPr>
          <w:w w:val="115"/>
        </w:rPr>
        <w:t>example:</w:t>
      </w:r>
      <w:r>
        <w:rPr>
          <w:spacing w:val="32"/>
          <w:w w:val="115"/>
        </w:rPr>
        <w:t> </w:t>
      </w: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plot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created</w:t>
      </w:r>
      <w:r>
        <w:rPr>
          <w:spacing w:val="6"/>
          <w:w w:val="115"/>
        </w:rPr>
        <w:t> </w:t>
      </w:r>
      <w:r>
        <w:rPr>
          <w:w w:val="115"/>
        </w:rPr>
        <w:t>using</w:t>
      </w:r>
      <w:r>
        <w:rPr>
          <w:spacing w:val="7"/>
          <w:w w:val="115"/>
        </w:rPr>
        <w:t> </w:t>
      </w:r>
      <w:r>
        <w:rPr>
          <w:rFonts w:ascii="PMingLiU"/>
          <w:w w:val="115"/>
        </w:rPr>
        <w:t>ggplot()</w:t>
      </w:r>
      <w:r>
        <w:rPr>
          <w:rFonts w:ascii="PMingLiU"/>
          <w:spacing w:val="5"/>
          <w:w w:val="115"/>
        </w:rPr>
        <w:t> </w:t>
      </w:r>
      <w:r>
        <w:rPr>
          <w:w w:val="115"/>
        </w:rPr>
        <w:t>function.</w:t>
      </w:r>
      <w:r>
        <w:rPr/>
      </w:r>
    </w:p>
    <w:p>
      <w:pPr>
        <w:pStyle w:val="BodyText"/>
        <w:spacing w:line="240" w:lineRule="auto" w:before="3"/>
        <w:ind w:left="1128" w:right="0" w:firstLine="1058"/>
        <w:jc w:val="left"/>
        <w:rPr>
          <w:rFonts w:ascii="PMingLiU" w:hAnsi="PMingLiU" w:cs="PMingLiU" w:eastAsia="PMingLiU"/>
        </w:rPr>
      </w:pPr>
      <w:r>
        <w:rPr>
          <w:spacing w:val="-7"/>
          <w:w w:val="120"/>
        </w:rPr>
        <w:t>F</w:t>
      </w:r>
      <w:r>
        <w:rPr>
          <w:spacing w:val="-8"/>
          <w:w w:val="120"/>
        </w:rPr>
        <w:t>or</w:t>
      </w:r>
      <w:r>
        <w:rPr>
          <w:w w:val="120"/>
        </w:rPr>
        <w:t> example:</w:t>
      </w:r>
      <w:r>
        <w:rPr>
          <w:spacing w:val="27"/>
          <w:w w:val="120"/>
        </w:rPr>
        <w:t> </w:t>
      </w:r>
      <w:r>
        <w:rPr>
          <w:spacing w:val="-11"/>
          <w:w w:val="120"/>
        </w:rPr>
        <w:t>W</w:t>
      </w:r>
      <w:r>
        <w:rPr>
          <w:spacing w:val="-12"/>
          <w:w w:val="120"/>
        </w:rPr>
        <w:t>e</w:t>
      </w:r>
      <w:r>
        <w:rPr>
          <w:w w:val="120"/>
        </w:rPr>
        <w:t> used </w:t>
      </w:r>
      <w:r>
        <w:rPr>
          <w:rFonts w:ascii="PMingLiU"/>
          <w:w w:val="120"/>
        </w:rPr>
        <w:t>dnorm(1,</w:t>
      </w:r>
      <w:r>
        <w:rPr>
          <w:rFonts w:ascii="PMingLiU"/>
          <w:spacing w:val="44"/>
          <w:w w:val="120"/>
        </w:rPr>
        <w:t> </w:t>
      </w:r>
      <w:r>
        <w:rPr>
          <w:rFonts w:ascii="PMingLiU"/>
          <w:w w:val="120"/>
        </w:rPr>
        <w:t>sd</w:t>
      </w:r>
      <w:r>
        <w:rPr>
          <w:rFonts w:ascii="PMingLiU"/>
          <w:spacing w:val="45"/>
          <w:w w:val="120"/>
        </w:rPr>
        <w:t> </w:t>
      </w:r>
      <w:r>
        <w:rPr>
          <w:rFonts w:ascii="PMingLiU"/>
          <w:w w:val="120"/>
        </w:rPr>
        <w:t>=</w:t>
      </w:r>
      <w:r>
        <w:rPr>
          <w:rFonts w:ascii="PMingLiU"/>
          <w:spacing w:val="44"/>
          <w:w w:val="120"/>
        </w:rPr>
        <w:t> </w:t>
      </w:r>
      <w:r>
        <w:rPr>
          <w:rFonts w:ascii="PMingLiU"/>
          <w:w w:val="120"/>
        </w:rPr>
        <w:t>0.1)</w:t>
      </w:r>
      <w:r>
        <w:rPr>
          <w:rFonts w:ascii="PMingLiU"/>
          <w:spacing w:val="44"/>
          <w:w w:val="120"/>
        </w:rPr>
        <w:t> </w:t>
      </w:r>
      <w:r>
        <w:rPr>
          <w:rFonts w:ascii="PMingLiU"/>
          <w:w w:val="120"/>
        </w:rPr>
        <w:t>as</w:t>
      </w:r>
      <w:r>
        <w:rPr>
          <w:rFonts w:ascii="PMingLiU"/>
          <w:spacing w:val="44"/>
          <w:w w:val="120"/>
        </w:rPr>
        <w:t> </w:t>
      </w:r>
      <w:r>
        <w:rPr>
          <w:rFonts w:ascii="PMingLiU"/>
          <w:w w:val="120"/>
        </w:rPr>
        <w:t>our</w:t>
      </w:r>
      <w:r>
        <w:rPr>
          <w:rFonts w:ascii="PMingLiU"/>
          <w:spacing w:val="45"/>
          <w:w w:val="120"/>
        </w:rPr>
        <w:t> </w:t>
      </w:r>
      <w:r>
        <w:rPr>
          <w:rFonts w:ascii="PMingLiU"/>
          <w:w w:val="120"/>
        </w:rPr>
        <w:t>hyper-prior</w:t>
      </w:r>
      <w:r>
        <w:rPr>
          <w:rFonts w:ascii="PMingLiU"/>
        </w:rPr>
      </w:r>
    </w:p>
    <w:p>
      <w:pPr>
        <w:spacing w:line="240" w:lineRule="auto" w:before="7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tabs>
          <w:tab w:pos="2187" w:val="left" w:leader="none"/>
        </w:tabs>
        <w:spacing w:line="318" w:lineRule="exact"/>
        <w:ind w:left="1128" w:right="0"/>
        <w:jc w:val="left"/>
      </w:pPr>
      <w:r>
        <w:rPr>
          <w:rFonts w:ascii="Georgia"/>
          <w:b/>
          <w:w w:val="90"/>
        </w:rPr>
        <w:t>Quotes</w:t>
        <w:tab/>
      </w:r>
      <w:r>
        <w:rPr>
          <w:w w:val="110"/>
        </w:rPr>
        <w:t>Direct</w:t>
      </w:r>
      <w:r>
        <w:rPr>
          <w:spacing w:val="15"/>
          <w:w w:val="110"/>
        </w:rPr>
        <w:t> </w:t>
      </w:r>
      <w:r>
        <w:rPr>
          <w:w w:val="110"/>
        </w:rPr>
        <w:t>quotes</w:t>
      </w:r>
      <w:r>
        <w:rPr>
          <w:spacing w:val="16"/>
          <w:w w:val="110"/>
        </w:rPr>
        <w:t> </w:t>
      </w:r>
      <w:r>
        <w:rPr>
          <w:w w:val="110"/>
        </w:rPr>
        <w:t>should</w:t>
      </w:r>
      <w:r>
        <w:rPr>
          <w:spacing w:val="1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denoted</w:t>
      </w:r>
      <w:r>
        <w:rPr>
          <w:spacing w:val="16"/>
          <w:w w:val="110"/>
        </w:rPr>
        <w:t> </w:t>
      </w:r>
      <w:r>
        <w:rPr>
          <w:w w:val="110"/>
        </w:rPr>
        <w:t>using</w:t>
      </w:r>
      <w:r>
        <w:rPr>
          <w:spacing w:val="16"/>
          <w:w w:val="110"/>
        </w:rPr>
        <w:t> </w:t>
      </w:r>
      <w:r>
        <w:rPr>
          <w:w w:val="110"/>
        </w:rPr>
        <w:t>Italic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fon</w:t>
      </w:r>
      <w:r>
        <w:rPr>
          <w:spacing w:val="-2"/>
          <w:w w:val="110"/>
        </w:rPr>
        <w:t>t</w:t>
      </w:r>
      <w:r>
        <w:rPr/>
      </w:r>
    </w:p>
    <w:p>
      <w:pPr>
        <w:spacing w:line="321" w:lineRule="exact" w:before="0"/>
        <w:ind w:left="732" w:right="0" w:firstLine="1454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PMingLiU" w:hAnsi="PMingLiU" w:cs="PMingLiU" w:eastAsia="PMingLiU"/>
          <w:spacing w:val="-6"/>
          <w:sz w:val="24"/>
          <w:szCs w:val="24"/>
        </w:rPr>
        <w:t>F</w:t>
      </w:r>
      <w:r>
        <w:rPr>
          <w:rFonts w:ascii="PMingLiU" w:hAnsi="PMingLiU" w:cs="PMingLiU" w:eastAsia="PMingLiU"/>
          <w:spacing w:val="-7"/>
          <w:sz w:val="24"/>
          <w:szCs w:val="24"/>
        </w:rPr>
        <w:t>or</w:t>
      </w:r>
      <w:r>
        <w:rPr>
          <w:rFonts w:ascii="PMingLiU" w:hAnsi="PMingLiU" w:cs="PMingLiU" w:eastAsia="PMingLiU"/>
          <w:spacing w:val="-2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example:</w:t>
      </w:r>
      <w:r>
        <w:rPr>
          <w:rFonts w:ascii="PMingLiU" w:hAnsi="PMingLiU" w:cs="PMingLiU" w:eastAsia="PMingLiU"/>
          <w:spacing w:val="-16"/>
          <w:sz w:val="24"/>
          <w:szCs w:val="24"/>
        </w:rPr>
        <w:t> </w:t>
      </w:r>
      <w:r>
        <w:rPr>
          <w:rFonts w:ascii="PMingLiU" w:hAnsi="PMingLiU" w:cs="PMingLiU" w:eastAsia="PMingLiU"/>
          <w:spacing w:val="1"/>
          <w:w w:val="95"/>
          <w:sz w:val="24"/>
          <w:szCs w:val="24"/>
        </w:rPr>
        <w:t>”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95"/>
          <w:sz w:val="24"/>
          <w:szCs w:val="24"/>
        </w:rPr>
        <w:t>Shall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2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95"/>
          <w:sz w:val="24"/>
          <w:szCs w:val="24"/>
        </w:rPr>
        <w:t>compare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1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thee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2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to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1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2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summer’s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1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day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9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85"/>
          <w:sz w:val="24"/>
          <w:szCs w:val="24"/>
        </w:rPr>
        <w:t>”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13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tabs>
          <w:tab w:pos="2187" w:val="left" w:leader="none"/>
        </w:tabs>
        <w:spacing w:line="318" w:lineRule="exact"/>
        <w:ind w:left="732" w:right="0"/>
        <w:jc w:val="left"/>
      </w:pPr>
      <w:r>
        <w:rPr>
          <w:rFonts w:ascii="Georgia"/>
          <w:b/>
          <w:spacing w:val="-20"/>
          <w:w w:val="95"/>
        </w:rPr>
        <w:t>T</w:t>
      </w:r>
      <w:r>
        <w:rPr>
          <w:rFonts w:ascii="Georgia"/>
          <w:b/>
          <w:w w:val="95"/>
        </w:rPr>
        <w:t>ext</w:t>
      </w:r>
      <w:r>
        <w:rPr>
          <w:rFonts w:ascii="Georgia"/>
          <w:b/>
          <w:spacing w:val="6"/>
          <w:w w:val="95"/>
        </w:rPr>
        <w:t>b</w:t>
      </w:r>
      <w:r>
        <w:rPr>
          <w:rFonts w:ascii="Georgia"/>
          <w:b/>
          <w:spacing w:val="7"/>
          <w:w w:val="95"/>
        </w:rPr>
        <w:t>o</w:t>
      </w:r>
      <w:r>
        <w:rPr>
          <w:rFonts w:ascii="Georgia"/>
          <w:b/>
          <w:w w:val="95"/>
        </w:rPr>
        <w:t>oks</w:t>
        <w:tab/>
      </w:r>
      <w:r>
        <w:rPr>
          <w:spacing w:val="-19"/>
          <w:w w:val="110"/>
        </w:rPr>
        <w:t>T</w:t>
      </w:r>
      <w:r>
        <w:rPr>
          <w:w w:val="110"/>
        </w:rPr>
        <w:t>ext</w:t>
      </w:r>
      <w:r>
        <w:rPr>
          <w:spacing w:val="19"/>
          <w:w w:val="110"/>
        </w:rPr>
        <w:t> </w:t>
      </w:r>
      <w:r>
        <w:rPr>
          <w:spacing w:val="5"/>
          <w:w w:val="110"/>
        </w:rPr>
        <w:t>b</w:t>
      </w:r>
      <w:r>
        <w:rPr>
          <w:spacing w:val="6"/>
          <w:w w:val="110"/>
        </w:rPr>
        <w:t>o</w:t>
      </w:r>
      <w:r>
        <w:rPr>
          <w:w w:val="110"/>
        </w:rPr>
        <w:t>ok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journal</w:t>
      </w:r>
      <w:r>
        <w:rPr>
          <w:spacing w:val="20"/>
          <w:w w:val="110"/>
        </w:rPr>
        <w:t> </w:t>
      </w:r>
      <w:r>
        <w:rPr>
          <w:w w:val="110"/>
        </w:rPr>
        <w:t>titles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spacing w:val="20"/>
          <w:w w:val="110"/>
        </w:rPr>
        <w:t> </w:t>
      </w:r>
      <w:r>
        <w:rPr>
          <w:spacing w:val="5"/>
          <w:w w:val="110"/>
        </w:rPr>
        <w:t>b</w:t>
      </w:r>
      <w:r>
        <w:rPr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denoted</w:t>
      </w:r>
      <w:r>
        <w:rPr>
          <w:spacing w:val="19"/>
          <w:w w:val="110"/>
        </w:rPr>
        <w:t> </w:t>
      </w:r>
      <w:r>
        <w:rPr>
          <w:w w:val="110"/>
        </w:rPr>
        <w:t>using</w:t>
      </w:r>
      <w:r>
        <w:rPr>
          <w:spacing w:val="19"/>
          <w:w w:val="110"/>
        </w:rPr>
        <w:t> </w:t>
      </w:r>
      <w:r>
        <w:rPr>
          <w:w w:val="110"/>
        </w:rPr>
        <w:t>Italic</w:t>
      </w:r>
      <w:r>
        <w:rPr>
          <w:spacing w:val="20"/>
          <w:w w:val="110"/>
        </w:rPr>
        <w:t> </w:t>
      </w:r>
      <w:r>
        <w:rPr>
          <w:w w:val="110"/>
        </w:rPr>
        <w:t>fo</w:t>
      </w:r>
      <w:r>
        <w:rPr>
          <w:spacing w:val="-8"/>
          <w:w w:val="110"/>
        </w:rPr>
        <w:t>n</w:t>
      </w:r>
      <w:r>
        <w:rPr>
          <w:w w:val="110"/>
        </w:rPr>
        <w:t>t</w:t>
      </w:r>
      <w:r>
        <w:rPr/>
      </w:r>
    </w:p>
    <w:p>
      <w:pPr>
        <w:spacing w:line="321" w:lineRule="exact" w:before="0"/>
        <w:ind w:left="696" w:right="0" w:firstLine="149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PMingLiU" w:hAnsi="PMingLiU" w:cs="PMingLiU" w:eastAsia="PMingLiU"/>
          <w:spacing w:val="-6"/>
          <w:w w:val="90"/>
          <w:sz w:val="24"/>
          <w:szCs w:val="24"/>
        </w:rPr>
        <w:t>For</w:t>
      </w:r>
      <w:r>
        <w:rPr>
          <w:rFonts w:ascii="PMingLiU" w:hAnsi="PMingLiU" w:cs="PMingLiU" w:eastAsia="PMingLiU"/>
          <w:spacing w:val="14"/>
          <w:w w:val="90"/>
          <w:sz w:val="24"/>
          <w:szCs w:val="24"/>
        </w:rPr>
        <w:t> </w:t>
      </w:r>
      <w:r>
        <w:rPr>
          <w:rFonts w:ascii="PMingLiU" w:hAnsi="PMingLiU" w:cs="PMingLiU" w:eastAsia="PMingLiU"/>
          <w:w w:val="90"/>
          <w:sz w:val="24"/>
          <w:szCs w:val="24"/>
        </w:rPr>
        <w:t>example:</w:t>
      </w:r>
      <w:r>
        <w:rPr>
          <w:rFonts w:ascii="PMingLiU" w:hAnsi="PMingLiU" w:cs="PMingLiU" w:eastAsia="PMingLiU"/>
          <w:spacing w:val="38"/>
          <w:w w:val="90"/>
          <w:sz w:val="24"/>
          <w:szCs w:val="24"/>
        </w:rPr>
        <w:t> </w:t>
      </w:r>
      <w:r>
        <w:rPr>
          <w:rFonts w:ascii="PMingLiU" w:hAnsi="PMingLiU" w:cs="PMingLiU" w:eastAsia="PMingLiU"/>
          <w:w w:val="90"/>
          <w:sz w:val="24"/>
          <w:szCs w:val="24"/>
        </w:rPr>
        <w:t>”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High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1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Performanc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0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Computing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1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for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0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Dise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ase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1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  <w:w w:val="90"/>
          <w:sz w:val="24"/>
          <w:szCs w:val="24"/>
        </w:rPr>
        <w:t>Surveillance</w:t>
      </w:r>
      <w:r>
        <w:rPr>
          <w:rFonts w:ascii="PMingLiU" w:hAnsi="PMingLiU" w:cs="PMingLiU" w:eastAsia="PMingLiU"/>
          <w:spacing w:val="1"/>
          <w:w w:val="90"/>
          <w:sz w:val="24"/>
          <w:szCs w:val="24"/>
        </w:rPr>
        <w:t>”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13"/>
        <w:rPr>
          <w:rFonts w:ascii="PMingLiU" w:hAnsi="PMingLiU" w:cs="PMingLiU" w:eastAsia="PMingLiU"/>
          <w:sz w:val="23"/>
          <w:szCs w:val="23"/>
        </w:rPr>
      </w:pPr>
    </w:p>
    <w:p>
      <w:pPr>
        <w:tabs>
          <w:tab w:pos="2187" w:val="left" w:leader="none"/>
        </w:tabs>
        <w:spacing w:before="0"/>
        <w:ind w:left="2187" w:right="3005" w:hanging="1491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5"/>
          <w:sz w:val="24"/>
        </w:rPr>
        <w:t>Key</w:t>
      </w:r>
      <w:r>
        <w:rPr>
          <w:rFonts w:ascii="Georgia"/>
          <w:b/>
          <w:spacing w:val="26"/>
          <w:w w:val="95"/>
          <w:sz w:val="24"/>
        </w:rPr>
        <w:t> </w:t>
      </w:r>
      <w:r>
        <w:rPr>
          <w:rFonts w:ascii="Georgia"/>
          <w:b/>
          <w:spacing w:val="-3"/>
          <w:w w:val="95"/>
          <w:sz w:val="24"/>
        </w:rPr>
        <w:t>words</w:t>
        <w:tab/>
      </w:r>
      <w:r>
        <w:rPr>
          <w:rFonts w:ascii="PMingLiU"/>
          <w:w w:val="110"/>
          <w:sz w:val="24"/>
        </w:rPr>
        <w:t>Some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spacing w:val="-3"/>
          <w:w w:val="110"/>
          <w:sz w:val="24"/>
        </w:rPr>
        <w:t>k</w:t>
      </w:r>
      <w:r>
        <w:rPr>
          <w:rFonts w:ascii="PMingLiU"/>
          <w:spacing w:val="-4"/>
          <w:w w:val="110"/>
          <w:sz w:val="24"/>
        </w:rPr>
        <w:t>ey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spacing w:val="-3"/>
          <w:w w:val="110"/>
          <w:sz w:val="24"/>
        </w:rPr>
        <w:t>w</w:t>
      </w:r>
      <w:r>
        <w:rPr>
          <w:rFonts w:ascii="PMingLiU"/>
          <w:spacing w:val="-2"/>
          <w:w w:val="110"/>
          <w:sz w:val="24"/>
        </w:rPr>
        <w:t>ords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spacing w:val="-1"/>
          <w:w w:val="110"/>
          <w:sz w:val="24"/>
        </w:rPr>
        <w:t>are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w w:val="110"/>
          <w:sz w:val="24"/>
        </w:rPr>
        <w:t>denoted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w w:val="110"/>
          <w:sz w:val="24"/>
        </w:rPr>
        <w:t>in</w:t>
      </w:r>
      <w:r>
        <w:rPr>
          <w:rFonts w:ascii="PMingLiU"/>
          <w:spacing w:val="8"/>
          <w:w w:val="110"/>
          <w:sz w:val="24"/>
        </w:rPr>
        <w:t> </w:t>
      </w:r>
      <w:r>
        <w:rPr>
          <w:rFonts w:ascii="PMingLiU"/>
          <w:w w:val="110"/>
          <w:sz w:val="24"/>
        </w:rPr>
        <w:t>b</w:t>
      </w:r>
      <w:r>
        <w:rPr>
          <w:rFonts w:ascii="PMingLiU"/>
          <w:spacing w:val="1"/>
          <w:w w:val="110"/>
          <w:sz w:val="24"/>
        </w:rPr>
        <w:t>old</w:t>
      </w:r>
      <w:r>
        <w:rPr>
          <w:rFonts w:ascii="PMingLiU"/>
          <w:spacing w:val="7"/>
          <w:w w:val="110"/>
          <w:sz w:val="24"/>
        </w:rPr>
        <w:t> </w:t>
      </w:r>
      <w:r>
        <w:rPr>
          <w:rFonts w:ascii="PMingLiU"/>
          <w:spacing w:val="-3"/>
          <w:w w:val="110"/>
          <w:sz w:val="24"/>
        </w:rPr>
        <w:t>fon</w:t>
      </w:r>
      <w:r>
        <w:rPr>
          <w:rFonts w:ascii="PMingLiU"/>
          <w:spacing w:val="-2"/>
          <w:w w:val="110"/>
          <w:sz w:val="24"/>
        </w:rPr>
        <w:t>t</w:t>
      </w:r>
      <w:r>
        <w:rPr>
          <w:rFonts w:ascii="PMingLiU"/>
          <w:spacing w:val="25"/>
          <w:w w:val="145"/>
          <w:sz w:val="24"/>
        </w:rPr>
        <w:t> </w:t>
      </w:r>
      <w:r>
        <w:rPr>
          <w:rFonts w:ascii="PMingLiU"/>
          <w:spacing w:val="-7"/>
          <w:w w:val="110"/>
          <w:sz w:val="24"/>
        </w:rPr>
        <w:t>For</w:t>
      </w:r>
      <w:r>
        <w:rPr>
          <w:rFonts w:ascii="PMingLiU"/>
          <w:spacing w:val="-32"/>
          <w:w w:val="110"/>
          <w:sz w:val="24"/>
        </w:rPr>
        <w:t> </w:t>
      </w:r>
      <w:r>
        <w:rPr>
          <w:rFonts w:ascii="PMingLiU"/>
          <w:w w:val="110"/>
          <w:sz w:val="24"/>
        </w:rPr>
        <w:t>example:</w:t>
      </w:r>
      <w:r>
        <w:rPr>
          <w:rFonts w:ascii="PMingLiU"/>
          <w:spacing w:val="-19"/>
          <w:w w:val="110"/>
          <w:sz w:val="24"/>
        </w:rPr>
        <w:t> </w:t>
      </w:r>
      <w:r>
        <w:rPr>
          <w:rFonts w:ascii="PMingLiU"/>
          <w:spacing w:val="-10"/>
          <w:w w:val="110"/>
          <w:sz w:val="24"/>
        </w:rPr>
        <w:t>W</w:t>
      </w:r>
      <w:r>
        <w:rPr>
          <w:rFonts w:ascii="PMingLiU"/>
          <w:spacing w:val="-11"/>
          <w:w w:val="110"/>
          <w:sz w:val="24"/>
        </w:rPr>
        <w:t>e</w:t>
      </w:r>
      <w:r>
        <w:rPr>
          <w:rFonts w:ascii="PMingLiU"/>
          <w:spacing w:val="-32"/>
          <w:w w:val="110"/>
          <w:sz w:val="24"/>
        </w:rPr>
        <w:t> </w:t>
      </w:r>
      <w:r>
        <w:rPr>
          <w:rFonts w:ascii="PMingLiU"/>
          <w:spacing w:val="-4"/>
          <w:w w:val="110"/>
          <w:sz w:val="24"/>
        </w:rPr>
        <w:t>ha</w:t>
      </w:r>
      <w:r>
        <w:rPr>
          <w:rFonts w:ascii="PMingLiU"/>
          <w:spacing w:val="-5"/>
          <w:w w:val="110"/>
          <w:sz w:val="24"/>
        </w:rPr>
        <w:t>ve</w:t>
      </w:r>
      <w:r>
        <w:rPr>
          <w:rFonts w:ascii="PMingLiU"/>
          <w:spacing w:val="-32"/>
          <w:w w:val="110"/>
          <w:sz w:val="24"/>
        </w:rPr>
        <w:t> </w:t>
      </w:r>
      <w:r>
        <w:rPr>
          <w:rFonts w:ascii="Georgia"/>
          <w:b/>
          <w:spacing w:val="-2"/>
          <w:w w:val="110"/>
          <w:sz w:val="24"/>
        </w:rPr>
        <w:t>significan</w:t>
      </w:r>
      <w:r>
        <w:rPr>
          <w:rFonts w:ascii="Georgia"/>
          <w:b/>
          <w:spacing w:val="-1"/>
          <w:w w:val="110"/>
          <w:sz w:val="24"/>
        </w:rPr>
        <w:t>t</w:t>
      </w:r>
      <w:r>
        <w:rPr>
          <w:rFonts w:ascii="Georgia"/>
          <w:b/>
          <w:spacing w:val="-30"/>
          <w:w w:val="110"/>
          <w:sz w:val="24"/>
        </w:rPr>
        <w:t> </w:t>
      </w:r>
      <w:r>
        <w:rPr>
          <w:rFonts w:ascii="PMingLiU"/>
          <w:w w:val="110"/>
          <w:sz w:val="24"/>
        </w:rPr>
        <w:t>results.</w:t>
      </w:r>
      <w:r>
        <w:rPr>
          <w:rFonts w:ascii="PMingLiU"/>
          <w:sz w:val="24"/>
        </w:rPr>
      </w:r>
    </w:p>
    <w:p>
      <w:pPr>
        <w:spacing w:after="0"/>
        <w:jc w:val="left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300" w:right="13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3"/>
        <w:rPr>
          <w:rFonts w:ascii="PMingLiU" w:hAnsi="PMingLiU" w:cs="PMingLiU" w:eastAsia="PMingLiU"/>
          <w:sz w:val="28"/>
          <w:szCs w:val="28"/>
        </w:rPr>
      </w:pPr>
    </w:p>
    <w:p>
      <w:pPr>
        <w:spacing w:line="462" w:lineRule="auto" w:before="22"/>
        <w:ind w:left="547" w:right="3539" w:firstLine="0"/>
        <w:jc w:val="left"/>
        <w:rPr>
          <w:rFonts w:ascii="Georgia" w:hAnsi="Georgia" w:cs="Georgia" w:eastAsia="Georgia"/>
          <w:sz w:val="49"/>
          <w:szCs w:val="49"/>
        </w:rPr>
      </w:pPr>
      <w:bookmarkStart w:name="Simulations" w:id="75"/>
      <w:bookmarkEnd w:id="75"/>
      <w:r>
        <w:rPr/>
      </w:r>
      <w:bookmarkStart w:name="_bookmark36" w:id="76"/>
      <w:bookmarkEnd w:id="76"/>
      <w:r>
        <w:rPr/>
      </w:r>
      <w:r>
        <w:rPr>
          <w:rFonts w:ascii="Georgia"/>
          <w:b/>
          <w:sz w:val="49"/>
        </w:rPr>
        <w:t>Chapter</w:t>
      </w:r>
      <w:r>
        <w:rPr>
          <w:rFonts w:ascii="Georgia"/>
          <w:b/>
          <w:spacing w:val="-11"/>
          <w:sz w:val="49"/>
        </w:rPr>
        <w:t> </w:t>
      </w:r>
      <w:r>
        <w:rPr>
          <w:rFonts w:ascii="Georgia"/>
          <w:b/>
          <w:sz w:val="49"/>
        </w:rPr>
        <w:t>2</w:t>
      </w:r>
      <w:r>
        <w:rPr>
          <w:rFonts w:ascii="Georgia"/>
          <w:b/>
          <w:w w:val="90"/>
          <w:sz w:val="49"/>
        </w:rPr>
        <w:t> </w:t>
      </w:r>
      <w:r>
        <w:rPr>
          <w:rFonts w:ascii="Georgia"/>
          <w:b/>
          <w:spacing w:val="-2"/>
          <w:w w:val="90"/>
          <w:sz w:val="49"/>
        </w:rPr>
        <w:t>Simulations</w:t>
      </w:r>
      <w:r>
        <w:rPr>
          <w:rFonts w:ascii="Georgia"/>
          <w:sz w:val="49"/>
        </w:rPr>
      </w:r>
    </w:p>
    <w:p>
      <w:pPr>
        <w:numPr>
          <w:ilvl w:val="1"/>
          <w:numId w:val="15"/>
        </w:numPr>
        <w:tabs>
          <w:tab w:pos="1430" w:val="left" w:leader="none"/>
        </w:tabs>
        <w:spacing w:before="360"/>
        <w:ind w:left="1430" w:right="0" w:hanging="883"/>
        <w:jc w:val="both"/>
        <w:rPr>
          <w:rFonts w:ascii="Georgia" w:hAnsi="Georgia" w:cs="Georgia" w:eastAsia="Georgia"/>
          <w:sz w:val="34"/>
          <w:szCs w:val="34"/>
        </w:rPr>
      </w:pPr>
      <w:bookmarkStart w:name="Introduction" w:id="77"/>
      <w:bookmarkEnd w:id="77"/>
      <w:r>
        <w:rPr/>
      </w:r>
      <w:bookmarkStart w:name="_bookmark37" w:id="78"/>
      <w:bookmarkEnd w:id="78"/>
      <w:r>
        <w:rPr/>
      </w:r>
      <w:bookmarkStart w:name="_bookmark37" w:id="79"/>
      <w:bookmarkEnd w:id="79"/>
      <w:r>
        <w:rPr>
          <w:rFonts w:ascii="Georgia"/>
          <w:b/>
          <w:spacing w:val="-2"/>
          <w:sz w:val="34"/>
        </w:rPr>
        <w:t>I</w:t>
      </w:r>
      <w:r>
        <w:rPr>
          <w:rFonts w:ascii="Georgia"/>
          <w:b/>
          <w:spacing w:val="-2"/>
          <w:sz w:val="34"/>
        </w:rPr>
        <w:t>ntroduction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45"/>
        <w:ind w:right="103"/>
        <w:jc w:val="both"/>
      </w:pPr>
      <w:r>
        <w:rPr>
          <w:w w:val="120"/>
        </w:rPr>
        <w:t>In</w:t>
      </w:r>
      <w:r>
        <w:rPr>
          <w:spacing w:val="-50"/>
          <w:w w:val="120"/>
        </w:rPr>
        <w:t> </w:t>
      </w:r>
      <w:r>
        <w:rPr>
          <w:w w:val="120"/>
        </w:rPr>
        <w:t>this</w:t>
      </w:r>
      <w:r>
        <w:rPr>
          <w:spacing w:val="-50"/>
          <w:w w:val="120"/>
        </w:rPr>
        <w:t> </w:t>
      </w:r>
      <w:r>
        <w:rPr>
          <w:spacing w:val="-2"/>
          <w:w w:val="120"/>
        </w:rPr>
        <w:t>chapter,</w:t>
      </w:r>
      <w:r>
        <w:rPr>
          <w:spacing w:val="-49"/>
          <w:w w:val="120"/>
        </w:rPr>
        <w:t> </w:t>
      </w:r>
      <w:r>
        <w:rPr>
          <w:spacing w:val="-5"/>
          <w:w w:val="120"/>
        </w:rPr>
        <w:t>we</w:t>
      </w:r>
      <w:r>
        <w:rPr>
          <w:spacing w:val="-50"/>
          <w:w w:val="120"/>
        </w:rPr>
        <w:t> </w:t>
      </w:r>
      <w:r>
        <w:rPr>
          <w:w w:val="120"/>
        </w:rPr>
        <w:t>carried-out</w:t>
      </w:r>
      <w:r>
        <w:rPr>
          <w:spacing w:val="-49"/>
          <w:w w:val="120"/>
        </w:rPr>
        <w:t> </w:t>
      </w:r>
      <w:r>
        <w:rPr>
          <w:spacing w:val="-2"/>
          <w:w w:val="120"/>
        </w:rPr>
        <w:t>simulations</w:t>
      </w:r>
      <w:r>
        <w:rPr>
          <w:spacing w:val="-50"/>
          <w:w w:val="120"/>
        </w:rPr>
        <w:t> </w:t>
      </w:r>
      <w:r>
        <w:rPr>
          <w:w w:val="120"/>
        </w:rPr>
        <w:t>with</w:t>
      </w:r>
      <w:r>
        <w:rPr>
          <w:spacing w:val="-50"/>
          <w:w w:val="120"/>
        </w:rPr>
        <w:t> </w:t>
      </w:r>
      <w:r>
        <w:rPr>
          <w:spacing w:val="-2"/>
          <w:w w:val="120"/>
        </w:rPr>
        <w:t>synthetic</w:t>
      </w:r>
      <w:r>
        <w:rPr>
          <w:spacing w:val="-50"/>
          <w:w w:val="120"/>
        </w:rPr>
        <w:t> </w:t>
      </w:r>
      <w:r>
        <w:rPr>
          <w:spacing w:val="-2"/>
          <w:w w:val="120"/>
        </w:rPr>
        <w:t>patien</w:t>
      </w:r>
      <w:r>
        <w:rPr>
          <w:spacing w:val="-1"/>
          <w:w w:val="120"/>
        </w:rPr>
        <w:t>t</w:t>
      </w:r>
      <w:r>
        <w:rPr>
          <w:spacing w:val="-50"/>
          <w:w w:val="120"/>
        </w:rPr>
        <w:t> </w:t>
      </w:r>
      <w:r>
        <w:rPr>
          <w:spacing w:val="-3"/>
          <w:w w:val="120"/>
        </w:rPr>
        <w:t>arrival</w:t>
      </w:r>
      <w:r>
        <w:rPr>
          <w:spacing w:val="-50"/>
          <w:w w:val="120"/>
        </w:rPr>
        <w:t> </w:t>
      </w:r>
      <w:r>
        <w:rPr>
          <w:w w:val="120"/>
        </w:rPr>
        <w:t>datasets</w:t>
      </w:r>
      <w:r>
        <w:rPr>
          <w:spacing w:val="-50"/>
          <w:w w:val="120"/>
        </w:rPr>
        <w:t> </w:t>
      </w:r>
      <w:r>
        <w:rPr>
          <w:w w:val="120"/>
        </w:rPr>
        <w:t>and</w:t>
      </w:r>
      <w:r>
        <w:rPr>
          <w:spacing w:val="30"/>
          <w:w w:val="113"/>
        </w:rPr>
        <w:t> </w:t>
      </w:r>
      <w:r>
        <w:rPr>
          <w:w w:val="115"/>
        </w:rPr>
        <w:t>compares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posterior</w:t>
      </w:r>
      <w:r>
        <w:rPr>
          <w:spacing w:val="-20"/>
          <w:w w:val="115"/>
        </w:rPr>
        <w:t> </w:t>
      </w:r>
      <w:r>
        <w:rPr>
          <w:w w:val="115"/>
        </w:rPr>
        <w:t>distribution</w:t>
      </w:r>
      <w:r>
        <w:rPr>
          <w:spacing w:val="-19"/>
          <w:w w:val="115"/>
        </w:rPr>
        <w:t> </w:t>
      </w:r>
      <w:r>
        <w:rPr>
          <w:w w:val="115"/>
        </w:rPr>
        <w:t>results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prediction</w:t>
      </w:r>
      <w:r>
        <w:rPr>
          <w:spacing w:val="-19"/>
          <w:w w:val="115"/>
        </w:rPr>
        <w:t> </w:t>
      </w:r>
      <w:r>
        <w:rPr>
          <w:w w:val="115"/>
        </w:rPr>
        <w:t>rate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19"/>
          <w:w w:val="115"/>
        </w:rPr>
        <w:t> </w:t>
      </w:r>
      <w:r>
        <w:rPr>
          <w:w w:val="115"/>
        </w:rPr>
        <w:t>Independent</w:t>
      </w:r>
      <w:r>
        <w:rPr>
          <w:spacing w:val="26"/>
          <w:w w:val="143"/>
        </w:rPr>
        <w:t> </w:t>
      </w:r>
      <w:r>
        <w:rPr>
          <w:spacing w:val="-4"/>
          <w:w w:val="115"/>
        </w:rPr>
        <w:t>Bayes</w:t>
      </w:r>
      <w:r>
        <w:rPr>
          <w:spacing w:val="-4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41"/>
          <w:w w:val="115"/>
        </w:rPr>
        <w:t> </w:t>
      </w:r>
      <w:r>
        <w:rPr>
          <w:w w:val="115"/>
        </w:rPr>
        <w:t>(IBM)</w:t>
      </w:r>
      <w:r>
        <w:rPr>
          <w:spacing w:val="-40"/>
          <w:w w:val="115"/>
        </w:rPr>
        <w:t> </w:t>
      </w:r>
      <w:r>
        <w:rPr>
          <w:w w:val="115"/>
        </w:rPr>
        <w:t>and</w:t>
      </w:r>
      <w:r>
        <w:rPr>
          <w:spacing w:val="-41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40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4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41"/>
          <w:w w:val="115"/>
        </w:rPr>
        <w:t> </w:t>
      </w:r>
      <w:r>
        <w:rPr>
          <w:w w:val="115"/>
        </w:rPr>
        <w:t>(HBM)</w:t>
      </w:r>
      <w:r>
        <w:rPr>
          <w:spacing w:val="-41"/>
          <w:w w:val="115"/>
        </w:rPr>
        <w:t> </w:t>
      </w:r>
      <w:r>
        <w:rPr>
          <w:w w:val="115"/>
        </w:rPr>
        <w:t>in</w:t>
      </w:r>
      <w:r>
        <w:rPr>
          <w:spacing w:val="-40"/>
          <w:w w:val="115"/>
        </w:rPr>
        <w:t> </w:t>
      </w:r>
      <w:r>
        <w:rPr>
          <w:w w:val="115"/>
        </w:rPr>
        <w:t>scenarios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1"/>
          <w:w w:val="115"/>
        </w:rPr>
        <w:t> </w:t>
      </w:r>
      <w:r>
        <w:rPr>
          <w:w w:val="115"/>
        </w:rPr>
        <w:t>with</w:t>
      </w:r>
      <w:r>
        <w:rPr>
          <w:spacing w:val="-40"/>
          <w:w w:val="115"/>
        </w:rPr>
        <w:t> </w:t>
      </w:r>
      <w:r>
        <w:rPr>
          <w:w w:val="115"/>
        </w:rPr>
        <w:t>diff</w:t>
      </w:r>
      <w:r>
        <w:rPr>
          <w:spacing w:val="12"/>
          <w:w w:val="115"/>
        </w:rPr>
        <w:t> </w:t>
      </w:r>
      <w:r>
        <w:rPr>
          <w:w w:val="115"/>
        </w:rPr>
        <w:t>t</w:t>
      </w:r>
      <w:r>
        <w:rPr>
          <w:spacing w:val="30"/>
          <w:w w:val="142"/>
        </w:rPr>
        <w:t> </w:t>
      </w:r>
      <w:r>
        <w:rPr>
          <w:w w:val="120"/>
        </w:rPr>
        <w:t>anomalies</w:t>
      </w:r>
      <w:r>
        <w:rPr>
          <w:spacing w:val="-25"/>
          <w:w w:val="120"/>
        </w:rPr>
        <w:t> </w:t>
      </w:r>
      <w:r>
        <w:rPr>
          <w:w w:val="120"/>
        </w:rPr>
        <w:t>and</w:t>
      </w:r>
      <w:r>
        <w:rPr>
          <w:spacing w:val="-25"/>
          <w:w w:val="120"/>
        </w:rPr>
        <w:t> </w:t>
      </w:r>
      <w:r>
        <w:rPr>
          <w:w w:val="120"/>
        </w:rPr>
        <w:t>diff</w:t>
      </w:r>
      <w:r>
        <w:rPr>
          <w:spacing w:val="51"/>
          <w:w w:val="120"/>
        </w:rPr>
        <w:t> </w:t>
      </w:r>
      <w:r>
        <w:rPr>
          <w:w w:val="120"/>
        </w:rPr>
        <w:t>t</w:t>
      </w:r>
      <w:r>
        <w:rPr>
          <w:spacing w:val="-24"/>
          <w:w w:val="120"/>
        </w:rPr>
        <w:t> </w:t>
      </w:r>
      <w:r>
        <w:rPr>
          <w:spacing w:val="-3"/>
          <w:w w:val="120"/>
        </w:rPr>
        <w:t>hierarchy</w:t>
      </w:r>
      <w:r>
        <w:rPr>
          <w:spacing w:val="-25"/>
          <w:w w:val="120"/>
        </w:rPr>
        <w:t> </w:t>
      </w:r>
      <w:r>
        <w:rPr>
          <w:w w:val="120"/>
        </w:rPr>
        <w:t>structures.</w:t>
      </w:r>
      <w:r>
        <w:rPr>
          <w:spacing w:val="-8"/>
          <w:w w:val="120"/>
        </w:rPr>
        <w:t> </w:t>
      </w:r>
      <w:r>
        <w:rPr>
          <w:w w:val="120"/>
        </w:rPr>
        <w:t>Sections</w:t>
      </w:r>
      <w:r>
        <w:rPr>
          <w:spacing w:val="-26"/>
          <w:w w:val="120"/>
        </w:rPr>
        <w:t> </w:t>
      </w:r>
      <w:r>
        <w:rPr>
          <w:w w:val="120"/>
        </w:rPr>
        <w:t>2.1</w:t>
      </w:r>
      <w:r>
        <w:rPr>
          <w:spacing w:val="-25"/>
          <w:w w:val="120"/>
        </w:rPr>
        <w:t> </w:t>
      </w:r>
      <w:r>
        <w:rPr>
          <w:w w:val="120"/>
        </w:rPr>
        <w:t>details</w:t>
      </w:r>
      <w:r>
        <w:rPr>
          <w:spacing w:val="-24"/>
          <w:w w:val="120"/>
        </w:rPr>
        <w:t> </w:t>
      </w:r>
      <w:r>
        <w:rPr>
          <w:w w:val="120"/>
        </w:rPr>
        <w:t>functions</w:t>
      </w:r>
      <w:r>
        <w:rPr>
          <w:spacing w:val="-25"/>
          <w:w w:val="120"/>
        </w:rPr>
        <w:t> </w:t>
      </w:r>
      <w:r>
        <w:rPr>
          <w:w w:val="120"/>
        </w:rPr>
        <w:t>used</w:t>
      </w:r>
      <w:r>
        <w:rPr>
          <w:spacing w:val="-25"/>
          <w:w w:val="120"/>
        </w:rPr>
        <w:t> </w:t>
      </w:r>
      <w:r>
        <w:rPr>
          <w:w w:val="120"/>
        </w:rPr>
        <w:t>to</w:t>
      </w:r>
      <w:r>
        <w:rPr>
          <w:spacing w:val="24"/>
          <w:w w:val="120"/>
        </w:rPr>
        <w:t> </w:t>
      </w:r>
      <w:r>
        <w:rPr>
          <w:spacing w:val="-2"/>
          <w:w w:val="120"/>
        </w:rPr>
        <w:t>synthesis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sim</w:t>
      </w:r>
      <w:r>
        <w:rPr>
          <w:spacing w:val="-1"/>
          <w:w w:val="120"/>
        </w:rPr>
        <w:t>ulat</w:t>
      </w:r>
      <w:r>
        <w:rPr>
          <w:spacing w:val="-2"/>
          <w:w w:val="120"/>
        </w:rPr>
        <w:t>ion</w:t>
      </w:r>
      <w:r>
        <w:rPr>
          <w:spacing w:val="-11"/>
          <w:w w:val="120"/>
        </w:rPr>
        <w:t> </w:t>
      </w:r>
      <w:r>
        <w:rPr>
          <w:w w:val="120"/>
        </w:rPr>
        <w:t>datasets.</w:t>
      </w:r>
      <w:r>
        <w:rPr>
          <w:spacing w:val="22"/>
          <w:w w:val="120"/>
        </w:rPr>
        <w:t> </w:t>
      </w:r>
      <w:r>
        <w:rPr>
          <w:w w:val="120"/>
        </w:rPr>
        <w:t>Sections</w:t>
      </w:r>
      <w:r>
        <w:rPr>
          <w:spacing w:val="-12"/>
          <w:w w:val="120"/>
        </w:rPr>
        <w:t> </w:t>
      </w:r>
      <w:r>
        <w:rPr>
          <w:w w:val="120"/>
        </w:rPr>
        <w:t>2.2</w:t>
      </w:r>
      <w:r>
        <w:rPr>
          <w:spacing w:val="-11"/>
          <w:w w:val="120"/>
        </w:rPr>
        <w:t> </w:t>
      </w:r>
      <w:r>
        <w:rPr>
          <w:spacing w:val="-3"/>
          <w:w w:val="120"/>
        </w:rPr>
        <w:t>evaluate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use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diff</w:t>
      </w:r>
      <w:r>
        <w:rPr>
          <w:spacing w:val="14"/>
          <w:w w:val="120"/>
        </w:rPr>
        <w:t> </w:t>
      </w:r>
      <w:r>
        <w:rPr>
          <w:w w:val="120"/>
        </w:rPr>
        <w:t>t</w:t>
      </w:r>
      <w:r>
        <w:rPr>
          <w:spacing w:val="-11"/>
          <w:w w:val="120"/>
        </w:rPr>
        <w:t> </w:t>
      </w:r>
      <w:r>
        <w:rPr>
          <w:w w:val="120"/>
        </w:rPr>
        <w:t>priors</w:t>
      </w:r>
      <w:r>
        <w:rPr>
          <w:spacing w:val="-11"/>
          <w:w w:val="120"/>
        </w:rPr>
        <w:t> </w:t>
      </w:r>
      <w:r>
        <w:rPr>
          <w:w w:val="120"/>
        </w:rPr>
        <w:t>for</w:t>
      </w:r>
      <w:r>
        <w:rPr>
          <w:spacing w:val="29"/>
          <w:w w:val="108"/>
        </w:rPr>
        <w:t> </w:t>
      </w:r>
      <w:r>
        <w:rPr>
          <w:spacing w:val="-3"/>
          <w:w w:val="120"/>
        </w:rPr>
        <w:t>Bayesian</w:t>
      </w:r>
      <w:r>
        <w:rPr>
          <w:spacing w:val="-45"/>
          <w:w w:val="120"/>
        </w:rPr>
        <w:t> </w:t>
      </w:r>
      <w:r>
        <w:rPr>
          <w:spacing w:val="1"/>
          <w:w w:val="120"/>
        </w:rPr>
        <w:t>Models</w:t>
      </w:r>
      <w:r>
        <w:rPr>
          <w:spacing w:val="-45"/>
          <w:w w:val="120"/>
        </w:rPr>
        <w:t> </w:t>
      </w:r>
      <w:r>
        <w:rPr>
          <w:w w:val="120"/>
        </w:rPr>
        <w:t>to</w:t>
      </w:r>
      <w:r>
        <w:rPr>
          <w:spacing w:val="-45"/>
          <w:w w:val="120"/>
        </w:rPr>
        <w:t> </w:t>
      </w:r>
      <w:r>
        <w:rPr>
          <w:w w:val="120"/>
        </w:rPr>
        <w:t>used</w:t>
      </w:r>
      <w:r>
        <w:rPr>
          <w:spacing w:val="-45"/>
          <w:w w:val="120"/>
        </w:rPr>
        <w:t> </w:t>
      </w:r>
      <w:r>
        <w:rPr>
          <w:w w:val="120"/>
        </w:rPr>
        <w:t>during</w:t>
      </w:r>
      <w:r>
        <w:rPr>
          <w:spacing w:val="-45"/>
          <w:w w:val="120"/>
        </w:rPr>
        <w:t> </w:t>
      </w:r>
      <w:r>
        <w:rPr>
          <w:w w:val="120"/>
        </w:rPr>
        <w:t>the</w:t>
      </w:r>
      <w:r>
        <w:rPr>
          <w:spacing w:val="-44"/>
          <w:w w:val="120"/>
        </w:rPr>
        <w:t> </w:t>
      </w:r>
      <w:r>
        <w:rPr>
          <w:spacing w:val="-2"/>
          <w:w w:val="120"/>
        </w:rPr>
        <w:t>simulations.</w:t>
      </w:r>
      <w:r>
        <w:rPr>
          <w:spacing w:val="-35"/>
          <w:w w:val="120"/>
        </w:rPr>
        <w:t> </w:t>
      </w:r>
      <w:r>
        <w:rPr>
          <w:w w:val="120"/>
        </w:rPr>
        <w:t>Section</w:t>
      </w:r>
      <w:r>
        <w:rPr>
          <w:spacing w:val="-45"/>
          <w:w w:val="120"/>
        </w:rPr>
        <w:t> </w:t>
      </w:r>
      <w:r>
        <w:rPr>
          <w:w w:val="120"/>
        </w:rPr>
        <w:t>2.3</w:t>
      </w:r>
      <w:r>
        <w:rPr>
          <w:spacing w:val="-45"/>
          <w:w w:val="120"/>
        </w:rPr>
        <w:t> </w:t>
      </w:r>
      <w:r>
        <w:rPr>
          <w:w w:val="120"/>
        </w:rPr>
        <w:t>explores</w:t>
      </w:r>
      <w:r>
        <w:rPr>
          <w:spacing w:val="-45"/>
          <w:w w:val="120"/>
        </w:rPr>
        <w:t> </w:t>
      </w:r>
      <w:r>
        <w:rPr>
          <w:w w:val="120"/>
        </w:rPr>
        <w:t>the</w:t>
      </w:r>
      <w:r>
        <w:rPr>
          <w:spacing w:val="-45"/>
          <w:w w:val="120"/>
        </w:rPr>
        <w:t> </w:t>
      </w:r>
      <w:r>
        <w:rPr>
          <w:w w:val="120"/>
        </w:rPr>
        <w:t>impact</w:t>
      </w:r>
      <w:r>
        <w:rPr>
          <w:spacing w:val="-44"/>
          <w:w w:val="120"/>
        </w:rPr>
        <w:t> </w:t>
      </w:r>
      <w:r>
        <w:rPr>
          <w:w w:val="120"/>
        </w:rPr>
        <w:t>of</w:t>
      </w:r>
      <w:r>
        <w:rPr>
          <w:spacing w:val="27"/>
        </w:rPr>
        <w:t> </w:t>
      </w:r>
      <w:r>
        <w:rPr>
          <w:w w:val="120"/>
        </w:rPr>
        <w:t>the</w:t>
      </w:r>
      <w:r>
        <w:rPr>
          <w:spacing w:val="-30"/>
          <w:w w:val="120"/>
        </w:rPr>
        <w:t> </w:t>
      </w:r>
      <w:r>
        <w:rPr>
          <w:w w:val="120"/>
        </w:rPr>
        <w:t>size</w:t>
      </w:r>
      <w:r>
        <w:rPr>
          <w:spacing w:val="-29"/>
          <w:w w:val="120"/>
        </w:rPr>
        <w:t> </w:t>
      </w:r>
      <w:r>
        <w:rPr>
          <w:w w:val="120"/>
        </w:rPr>
        <w:t>of</w:t>
      </w:r>
      <w:r>
        <w:rPr>
          <w:spacing w:val="-29"/>
          <w:w w:val="120"/>
        </w:rPr>
        <w:t> </w:t>
      </w:r>
      <w:r>
        <w:rPr>
          <w:w w:val="120"/>
        </w:rPr>
        <w:t>the</w:t>
      </w:r>
      <w:r>
        <w:rPr>
          <w:spacing w:val="-30"/>
          <w:w w:val="120"/>
        </w:rPr>
        <w:t> </w:t>
      </w:r>
      <w:r>
        <w:rPr>
          <w:w w:val="120"/>
        </w:rPr>
        <w:t>anomaly</w:t>
      </w:r>
      <w:r>
        <w:rPr>
          <w:spacing w:val="-28"/>
          <w:w w:val="120"/>
        </w:rPr>
        <w:t> </w:t>
      </w:r>
      <w:r>
        <w:rPr>
          <w:w w:val="120"/>
        </w:rPr>
        <w:t>on</w:t>
      </w:r>
      <w:r>
        <w:rPr>
          <w:spacing w:val="-29"/>
          <w:w w:val="120"/>
        </w:rPr>
        <w:t> </w:t>
      </w:r>
      <w:r>
        <w:rPr>
          <w:w w:val="120"/>
        </w:rPr>
        <w:t>anomaly</w:t>
      </w:r>
      <w:r>
        <w:rPr>
          <w:spacing w:val="-30"/>
          <w:w w:val="120"/>
        </w:rPr>
        <w:t> </w:t>
      </w:r>
      <w:r>
        <w:rPr>
          <w:w w:val="120"/>
        </w:rPr>
        <w:t>detection</w:t>
      </w:r>
      <w:r>
        <w:rPr>
          <w:spacing w:val="-29"/>
          <w:w w:val="120"/>
        </w:rPr>
        <w:t> </w:t>
      </w:r>
      <w:r>
        <w:rPr>
          <w:w w:val="120"/>
        </w:rPr>
        <w:t>at</w:t>
      </w:r>
      <w:r>
        <w:rPr>
          <w:spacing w:val="-29"/>
          <w:w w:val="120"/>
        </w:rPr>
        <w:t> </w:t>
      </w:r>
      <w:r>
        <w:rPr>
          <w:w w:val="120"/>
        </w:rPr>
        <w:t>diff</w:t>
      </w:r>
      <w:r>
        <w:rPr>
          <w:spacing w:val="23"/>
          <w:w w:val="120"/>
        </w:rPr>
        <w:t> </w:t>
      </w:r>
      <w:r>
        <w:rPr>
          <w:w w:val="120"/>
        </w:rPr>
        <w:t>t</w:t>
      </w:r>
      <w:r>
        <w:rPr>
          <w:spacing w:val="-30"/>
          <w:w w:val="120"/>
        </w:rPr>
        <w:t> </w:t>
      </w:r>
      <w:r>
        <w:rPr>
          <w:spacing w:val="-3"/>
          <w:w w:val="120"/>
        </w:rPr>
        <w:t>levels</w:t>
      </w:r>
      <w:r>
        <w:rPr>
          <w:spacing w:val="-29"/>
          <w:w w:val="120"/>
        </w:rPr>
        <w:t> </w:t>
      </w:r>
      <w:r>
        <w:rPr>
          <w:w w:val="120"/>
        </w:rPr>
        <w:t>of</w:t>
      </w:r>
      <w:r>
        <w:rPr>
          <w:spacing w:val="-29"/>
          <w:w w:val="120"/>
        </w:rPr>
        <w:t> </w:t>
      </w:r>
      <w:r>
        <w:rPr>
          <w:spacing w:val="-5"/>
          <w:w w:val="120"/>
        </w:rPr>
        <w:t>hierarchy.</w:t>
      </w:r>
      <w:r>
        <w:rPr>
          <w:spacing w:val="-14"/>
          <w:w w:val="120"/>
        </w:rPr>
        <w:t> </w:t>
      </w:r>
      <w:r>
        <w:rPr>
          <w:spacing w:val="-4"/>
          <w:w w:val="120"/>
        </w:rPr>
        <w:t>Lastly,</w:t>
      </w:r>
      <w:r>
        <w:rPr>
          <w:spacing w:val="27"/>
          <w:w w:val="114"/>
        </w:rPr>
        <w:t> </w:t>
      </w:r>
      <w:r>
        <w:rPr>
          <w:w w:val="115"/>
        </w:rPr>
        <w:t>section</w:t>
      </w:r>
      <w:r>
        <w:rPr>
          <w:spacing w:val="-37"/>
          <w:w w:val="115"/>
        </w:rPr>
        <w:t> </w:t>
      </w:r>
      <w:r>
        <w:rPr>
          <w:w w:val="115"/>
        </w:rPr>
        <w:t>2.4</w:t>
      </w:r>
      <w:r>
        <w:rPr>
          <w:spacing w:val="-37"/>
          <w:w w:val="115"/>
        </w:rPr>
        <w:t> </w:t>
      </w:r>
      <w:r>
        <w:rPr>
          <w:w w:val="115"/>
        </w:rPr>
        <w:t>considers</w:t>
      </w:r>
      <w:r>
        <w:rPr>
          <w:spacing w:val="-37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-37"/>
          <w:w w:val="115"/>
        </w:rPr>
        <w:t> </w:t>
      </w:r>
      <w:r>
        <w:rPr>
          <w:w w:val="115"/>
        </w:rPr>
        <w:t>the</w:t>
      </w:r>
      <w:r>
        <w:rPr>
          <w:spacing w:val="-37"/>
          <w:w w:val="115"/>
        </w:rPr>
        <w:t> </w:t>
      </w:r>
      <w:r>
        <w:rPr>
          <w:spacing w:val="-2"/>
          <w:w w:val="115"/>
        </w:rPr>
        <w:t>complexity</w:t>
      </w:r>
      <w:r>
        <w:rPr>
          <w:spacing w:val="-36"/>
          <w:w w:val="115"/>
        </w:rPr>
        <w:t> </w:t>
      </w:r>
      <w:r>
        <w:rPr>
          <w:w w:val="115"/>
        </w:rPr>
        <w:t>of</w:t>
      </w:r>
      <w:r>
        <w:rPr>
          <w:spacing w:val="-37"/>
          <w:w w:val="115"/>
        </w:rPr>
        <w:t> </w:t>
      </w:r>
      <w:r>
        <w:rPr>
          <w:w w:val="115"/>
        </w:rPr>
        <w:t>the</w:t>
      </w:r>
      <w:r>
        <w:rPr>
          <w:spacing w:val="-37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37"/>
          <w:w w:val="115"/>
        </w:rPr>
        <w:t> </w:t>
      </w:r>
      <w:r>
        <w:rPr>
          <w:w w:val="115"/>
        </w:rPr>
        <w:t>structure</w:t>
      </w:r>
      <w:r>
        <w:rPr>
          <w:spacing w:val="-37"/>
          <w:w w:val="115"/>
        </w:rPr>
        <w:t> </w:t>
      </w:r>
      <w:r>
        <w:rPr>
          <w:w w:val="115"/>
        </w:rPr>
        <w:t>affects</w:t>
      </w:r>
      <w:r>
        <w:rPr>
          <w:spacing w:val="-37"/>
          <w:w w:val="115"/>
        </w:rPr>
        <w:t> </w:t>
      </w:r>
      <w:r>
        <w:rPr>
          <w:w w:val="115"/>
        </w:rPr>
        <w:t>anomaly</w:t>
      </w:r>
      <w:r>
        <w:rPr>
          <w:spacing w:val="23"/>
          <w:w w:val="108"/>
        </w:rPr>
        <w:t> </w:t>
      </w:r>
      <w:r>
        <w:rPr>
          <w:w w:val="115"/>
        </w:rPr>
        <w:t>detection</w:t>
      </w:r>
      <w:r>
        <w:rPr>
          <w:spacing w:val="-20"/>
          <w:w w:val="115"/>
        </w:rPr>
        <w:t> </w:t>
      </w:r>
      <w:r>
        <w:rPr>
          <w:w w:val="115"/>
        </w:rPr>
        <w:t>at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3"/>
        <w:rPr>
          <w:rFonts w:ascii="PMingLiU" w:hAnsi="PMingLiU" w:cs="PMingLiU" w:eastAsia="PMingLiU"/>
          <w:sz w:val="19"/>
          <w:szCs w:val="19"/>
        </w:rPr>
      </w:pPr>
    </w:p>
    <w:p>
      <w:pPr>
        <w:numPr>
          <w:ilvl w:val="1"/>
          <w:numId w:val="15"/>
        </w:numPr>
        <w:tabs>
          <w:tab w:pos="1430" w:val="left" w:leader="none"/>
        </w:tabs>
        <w:spacing w:before="0"/>
        <w:ind w:left="1430" w:right="0" w:hanging="883"/>
        <w:jc w:val="both"/>
        <w:rPr>
          <w:rFonts w:ascii="Georgia" w:hAnsi="Georgia" w:cs="Georgia" w:eastAsia="Georgia"/>
          <w:sz w:val="34"/>
          <w:szCs w:val="34"/>
        </w:rPr>
      </w:pPr>
      <w:bookmarkStart w:name="Simulation Methods" w:id="80"/>
      <w:bookmarkEnd w:id="80"/>
      <w:r>
        <w:rPr/>
      </w:r>
      <w:bookmarkStart w:name="_bookmark38" w:id="81"/>
      <w:bookmarkEnd w:id="81"/>
      <w:r>
        <w:rPr/>
      </w:r>
      <w:bookmarkStart w:name="_bookmark38" w:id="82"/>
      <w:bookmarkEnd w:id="82"/>
      <w:r>
        <w:rPr>
          <w:rFonts w:ascii="Georgia"/>
          <w:b/>
          <w:spacing w:val="-3"/>
          <w:w w:val="95"/>
          <w:sz w:val="34"/>
        </w:rPr>
        <w:t>Si</w:t>
      </w:r>
      <w:r>
        <w:rPr>
          <w:rFonts w:ascii="Georgia"/>
          <w:b/>
          <w:spacing w:val="-3"/>
          <w:w w:val="95"/>
          <w:sz w:val="34"/>
        </w:rPr>
        <w:t>mulation</w:t>
      </w:r>
      <w:r>
        <w:rPr>
          <w:rFonts w:ascii="Georgia"/>
          <w:b/>
          <w:spacing w:val="41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Metho</w:t>
      </w:r>
      <w:r>
        <w:rPr>
          <w:rFonts w:ascii="Georgia"/>
          <w:b/>
          <w:spacing w:val="1"/>
          <w:w w:val="95"/>
          <w:sz w:val="34"/>
        </w:rPr>
        <w:t>ds</w:t>
      </w:r>
      <w:r>
        <w:rPr>
          <w:rFonts w:ascii="Georgia"/>
          <w:sz w:val="34"/>
        </w:rPr>
      </w:r>
    </w:p>
    <w:p>
      <w:pPr>
        <w:pStyle w:val="BodyText"/>
        <w:spacing w:line="242" w:lineRule="auto" w:before="245"/>
        <w:ind w:left="520" w:right="103" w:firstLine="18"/>
        <w:jc w:val="both"/>
      </w:pPr>
      <w:r>
        <w:rPr>
          <w:w w:val="110"/>
        </w:rPr>
        <w:t>All</w:t>
      </w:r>
      <w:r>
        <w:rPr>
          <w:spacing w:val="38"/>
          <w:w w:val="110"/>
        </w:rPr>
        <w:t> </w:t>
      </w:r>
      <w:r>
        <w:rPr>
          <w:w w:val="110"/>
        </w:rPr>
        <w:t>datasets</w:t>
      </w:r>
      <w:r>
        <w:rPr>
          <w:spacing w:val="38"/>
          <w:w w:val="110"/>
        </w:rPr>
        <w:t> </w:t>
      </w:r>
      <w:r>
        <w:rPr>
          <w:w w:val="110"/>
        </w:rPr>
        <w:t>used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38"/>
          <w:w w:val="110"/>
        </w:rPr>
        <w:t> </w:t>
      </w:r>
      <w:r>
        <w:rPr>
          <w:w w:val="110"/>
        </w:rPr>
        <w:t>studies</w:t>
      </w:r>
      <w:r>
        <w:rPr>
          <w:spacing w:val="39"/>
          <w:w w:val="110"/>
        </w:rPr>
        <w:t> </w:t>
      </w:r>
      <w:r>
        <w:rPr>
          <w:w w:val="110"/>
        </w:rPr>
        <w:t>are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synthetically</w:t>
      </w:r>
      <w:r>
        <w:rPr>
          <w:spacing w:val="38"/>
          <w:w w:val="110"/>
        </w:rPr>
        <w:t> </w:t>
      </w:r>
      <w:r>
        <w:rPr>
          <w:w w:val="110"/>
        </w:rPr>
        <w:t>generated.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Synthetic</w:t>
      </w:r>
      <w:r>
        <w:rPr>
          <w:spacing w:val="25"/>
          <w:w w:val="119"/>
        </w:rPr>
        <w:t> </w:t>
      </w:r>
      <w:r>
        <w:rPr>
          <w:w w:val="110"/>
        </w:rPr>
        <w:t>datasets</w:t>
      </w:r>
      <w:r>
        <w:rPr>
          <w:spacing w:val="34"/>
          <w:w w:val="110"/>
        </w:rPr>
        <w:t> </w:t>
      </w:r>
      <w:r>
        <w:rPr>
          <w:w w:val="110"/>
        </w:rPr>
        <w:t>refer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info</w:t>
      </w:r>
      <w:r>
        <w:rPr>
          <w:spacing w:val="-1"/>
          <w:w w:val="110"/>
        </w:rPr>
        <w:t>rmation</w:t>
      </w:r>
      <w:r>
        <w:rPr>
          <w:spacing w:val="35"/>
          <w:w w:val="110"/>
        </w:rPr>
        <w:t> </w:t>
      </w:r>
      <w:r>
        <w:rPr>
          <w:w w:val="110"/>
        </w:rPr>
        <w:t>artifi      </w:t>
      </w:r>
      <w:r>
        <w:rPr>
          <w:spacing w:val="54"/>
          <w:w w:val="110"/>
        </w:rPr>
        <w:t> </w:t>
      </w:r>
      <w:r>
        <w:rPr>
          <w:spacing w:val="-1"/>
          <w:w w:val="110"/>
        </w:rPr>
        <w:t>manufactured</w:t>
      </w:r>
      <w:r>
        <w:rPr>
          <w:spacing w:val="34"/>
          <w:w w:val="110"/>
        </w:rPr>
        <w:t> </w:t>
      </w:r>
      <w:r>
        <w:rPr>
          <w:w w:val="110"/>
        </w:rPr>
        <w:t>rather</w:t>
      </w:r>
      <w:r>
        <w:rPr>
          <w:spacing w:val="35"/>
          <w:w w:val="110"/>
        </w:rPr>
        <w:t> </w:t>
      </w:r>
      <w:r>
        <w:rPr>
          <w:w w:val="110"/>
        </w:rPr>
        <w:t>than</w:t>
      </w:r>
      <w:r>
        <w:rPr>
          <w:spacing w:val="35"/>
          <w:w w:val="110"/>
        </w:rPr>
        <w:t> </w:t>
      </w:r>
      <w:r>
        <w:rPr>
          <w:w w:val="110"/>
        </w:rPr>
        <w:t>generated</w:t>
      </w:r>
      <w:r>
        <w:rPr>
          <w:spacing w:val="31"/>
          <w:w w:val="114"/>
        </w:rPr>
        <w:t> </w:t>
      </w:r>
      <w:r>
        <w:rPr>
          <w:w w:val="110"/>
        </w:rPr>
        <w:t>from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real-world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e</w:t>
      </w:r>
      <w:r>
        <w:rPr>
          <w:spacing w:val="-3"/>
          <w:w w:val="110"/>
        </w:rPr>
        <w:t>vents.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Synthetic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preference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o</w:t>
      </w:r>
      <w:r>
        <w:rPr>
          <w:spacing w:val="-4"/>
          <w:w w:val="110"/>
        </w:rPr>
        <w:t>ver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alternativ</w:t>
      </w:r>
      <w:r>
        <w:rPr>
          <w:spacing w:val="-2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option,</w:t>
      </w:r>
      <w:r>
        <w:rPr>
          <w:spacing w:val="61"/>
          <w:w w:val="113"/>
        </w:rPr>
        <w:t> </w:t>
      </w:r>
      <w:r>
        <w:rPr>
          <w:w w:val="110"/>
        </w:rPr>
        <w:t>perturb</w:t>
      </w:r>
      <w:r>
        <w:rPr>
          <w:spacing w:val="1"/>
          <w:w w:val="110"/>
        </w:rPr>
        <w:t>ed</w:t>
      </w:r>
      <w:r>
        <w:rPr>
          <w:spacing w:val="9"/>
          <w:w w:val="110"/>
        </w:rPr>
        <w:t> </w:t>
      </w:r>
      <w:r>
        <w:rPr>
          <w:w w:val="110"/>
        </w:rPr>
        <w:t>data,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dataset</w:t>
      </w:r>
      <w:r>
        <w:rPr>
          <w:spacing w:val="9"/>
          <w:w w:val="110"/>
        </w:rPr>
        <w:t> </w:t>
      </w:r>
      <w:r>
        <w:rPr>
          <w:w w:val="110"/>
        </w:rPr>
        <w:t>generated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0"/>
          <w:w w:val="110"/>
        </w:rPr>
        <w:t> </w:t>
      </w:r>
      <w:r>
        <w:rPr>
          <w:w w:val="110"/>
        </w:rPr>
        <w:t>adding</w:t>
      </w:r>
      <w:r>
        <w:rPr>
          <w:spacing w:val="9"/>
          <w:w w:val="110"/>
        </w:rPr>
        <w:t> </w:t>
      </w:r>
      <w:r>
        <w:rPr>
          <w:w w:val="110"/>
        </w:rPr>
        <w:t>alteration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noise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real-w</w:t>
      </w:r>
      <w:r>
        <w:rPr>
          <w:spacing w:val="-1"/>
          <w:w w:val="110"/>
        </w:rPr>
        <w:t>orld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21"/>
        </w:rPr>
        <w:t> </w:t>
      </w:r>
      <w:hyperlink w:history="true" w:anchor="_bookmark181">
        <w:r>
          <w:rPr>
            <w:spacing w:val="-1"/>
            <w:w w:val="110"/>
          </w:rPr>
          <w:t>(Drechsler</w:t>
        </w:r>
        <w:r>
          <w:rPr>
            <w:spacing w:val="29"/>
            <w:w w:val="110"/>
          </w:rPr>
          <w:t> </w:t>
        </w:r>
        <w:r>
          <w:rPr>
            <w:w w:val="110"/>
          </w:rPr>
          <w:t>et</w:t>
        </w:r>
        <w:r>
          <w:rPr>
            <w:spacing w:val="30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30"/>
          <w:w w:val="110"/>
        </w:rPr>
        <w:t> </w:t>
      </w:r>
      <w:hyperlink w:history="true" w:anchor="_bookmark181">
        <w:r>
          <w:rPr>
            <w:w w:val="110"/>
          </w:rPr>
          <w:t>2008;</w:t>
        </w:r>
      </w:hyperlink>
      <w:r>
        <w:rPr>
          <w:spacing w:val="29"/>
          <w:w w:val="110"/>
        </w:rPr>
        <w:t> </w:t>
      </w:r>
      <w:hyperlink w:history="true" w:anchor="_bookmark180">
        <w:r>
          <w:rPr>
            <w:spacing w:val="-1"/>
            <w:w w:val="110"/>
          </w:rPr>
          <w:t>Drechsler,</w:t>
        </w:r>
      </w:hyperlink>
      <w:r>
        <w:rPr>
          <w:spacing w:val="29"/>
          <w:w w:val="110"/>
        </w:rPr>
        <w:t> </w:t>
      </w:r>
      <w:hyperlink w:history="true" w:anchor="_bookmark180">
        <w:r>
          <w:rPr>
            <w:w w:val="110"/>
          </w:rPr>
          <w:t>2011).</w:t>
        </w:r>
      </w:hyperlink>
      <w:r>
        <w:rPr>
          <w:spacing w:val="4"/>
          <w:w w:val="110"/>
        </w:rPr>
        <w:t> </w:t>
      </w:r>
      <w:r>
        <w:rPr>
          <w:spacing w:val="-2"/>
          <w:w w:val="110"/>
        </w:rPr>
        <w:t>Advantages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synthetic</w:t>
      </w:r>
      <w:r>
        <w:rPr>
          <w:spacing w:val="30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include</w:t>
      </w:r>
      <w:r>
        <w:rPr>
          <w:spacing w:val="29"/>
          <w:w w:val="110"/>
        </w:rPr>
        <w:t> </w:t>
      </w:r>
      <w:r>
        <w:rPr>
          <w:w w:val="110"/>
        </w:rPr>
        <w:t>(1)</w:t>
      </w:r>
      <w:r>
        <w:rPr>
          <w:spacing w:val="29"/>
          <w:w w:val="115"/>
        </w:rPr>
        <w:t> </w:t>
      </w:r>
      <w:r>
        <w:rPr>
          <w:w w:val="110"/>
        </w:rPr>
        <w:t>Disclosure</w:t>
      </w:r>
      <w:r>
        <w:rPr>
          <w:spacing w:val="-18"/>
          <w:w w:val="110"/>
        </w:rPr>
        <w:t> </w:t>
      </w:r>
      <w:r>
        <w:rPr>
          <w:w w:val="110"/>
        </w:rPr>
        <w:t>protection,</w:t>
      </w:r>
      <w:r>
        <w:rPr>
          <w:spacing w:val="-16"/>
          <w:w w:val="110"/>
        </w:rPr>
        <w:t> </w:t>
      </w:r>
      <w:r>
        <w:rPr>
          <w:w w:val="110"/>
        </w:rPr>
        <w:t>making</w:t>
      </w:r>
      <w:r>
        <w:rPr>
          <w:spacing w:val="-17"/>
          <w:w w:val="110"/>
        </w:rPr>
        <w:t> </w:t>
      </w:r>
      <w:r>
        <w:rPr>
          <w:w w:val="110"/>
        </w:rPr>
        <w:t>sure</w:t>
      </w:r>
      <w:r>
        <w:rPr>
          <w:spacing w:val="-18"/>
          <w:w w:val="110"/>
        </w:rPr>
        <w:t> </w:t>
      </w:r>
      <w:r>
        <w:rPr>
          <w:w w:val="110"/>
        </w:rPr>
        <w:t>no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sensitiv</w:t>
      </w:r>
      <w:r>
        <w:rPr>
          <w:spacing w:val="-2"/>
          <w:w w:val="110"/>
        </w:rPr>
        <w:t>e</w:t>
      </w:r>
      <w:r>
        <w:rPr>
          <w:spacing w:val="-18"/>
          <w:w w:val="110"/>
        </w:rPr>
        <w:t> </w:t>
      </w:r>
      <w:r>
        <w:rPr>
          <w:w w:val="110"/>
        </w:rPr>
        <w:t>information</w:t>
      </w:r>
      <w:r>
        <w:rPr>
          <w:spacing w:val="-18"/>
          <w:w w:val="110"/>
        </w:rPr>
        <w:t> </w:t>
      </w:r>
      <w:r>
        <w:rPr>
          <w:w w:val="110"/>
        </w:rPr>
        <w:t>about</w:t>
      </w:r>
      <w:r>
        <w:rPr>
          <w:spacing w:val="-18"/>
          <w:w w:val="110"/>
        </w:rPr>
        <w:t> </w:t>
      </w:r>
      <w:r>
        <w:rPr>
          <w:w w:val="110"/>
        </w:rPr>
        <w:t>individuals</w:t>
      </w:r>
      <w:r>
        <w:rPr>
          <w:spacing w:val="-18"/>
          <w:w w:val="110"/>
        </w:rPr>
        <w:t> </w:t>
      </w:r>
      <w:r>
        <w:rPr>
          <w:w w:val="110"/>
        </w:rPr>
        <w:t>from</w:t>
      </w:r>
      <w:r>
        <w:rPr>
          <w:spacing w:val="-18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5"/>
        </w:rPr>
        <w:t> </w:t>
      </w:r>
      <w:r>
        <w:rPr>
          <w:w w:val="110"/>
        </w:rPr>
        <w:t>public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leaked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extracted.</w:t>
      </w:r>
      <w:r>
        <w:rPr>
          <w:spacing w:val="32"/>
          <w:w w:val="110"/>
        </w:rPr>
        <w:t> </w:t>
      </w:r>
      <w:r>
        <w:rPr>
          <w:w w:val="110"/>
        </w:rPr>
        <w:t>(2)</w:t>
      </w:r>
      <w:r>
        <w:rPr>
          <w:spacing w:val="6"/>
          <w:w w:val="110"/>
        </w:rPr>
        <w:t> </w:t>
      </w:r>
      <w:r>
        <w:rPr>
          <w:w w:val="110"/>
        </w:rPr>
        <w:t>Reduce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effects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possible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background</w:t>
      </w:r>
      <w:r>
        <w:rPr>
          <w:spacing w:val="28"/>
          <w:w w:val="110"/>
        </w:rPr>
        <w:t> </w:t>
      </w:r>
      <w:r>
        <w:rPr>
          <w:w w:val="110"/>
        </w:rPr>
        <w:t>noises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real-w</w:t>
      </w:r>
      <w:r>
        <w:rPr>
          <w:spacing w:val="-1"/>
          <w:w w:val="110"/>
        </w:rPr>
        <w:t>orld</w:t>
      </w:r>
      <w:r>
        <w:rPr>
          <w:spacing w:val="5"/>
          <w:w w:val="110"/>
        </w:rPr>
        <w:t> </w:t>
      </w:r>
      <w:r>
        <w:rPr>
          <w:w w:val="110"/>
        </w:rPr>
        <w:t>data.</w:t>
      </w:r>
      <w:r>
        <w:rPr>
          <w:spacing w:val="29"/>
          <w:w w:val="110"/>
        </w:rPr>
        <w:t> </w:t>
      </w:r>
      <w:r>
        <w:rPr>
          <w:w w:val="110"/>
        </w:rPr>
        <w:t>(3)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Allows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trol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over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hie</w:t>
      </w:r>
      <w:r>
        <w:rPr>
          <w:spacing w:val="-1"/>
          <w:w w:val="110"/>
        </w:rPr>
        <w:t>rarc</w:t>
      </w:r>
      <w:r>
        <w:rPr>
          <w:spacing w:val="-2"/>
          <w:w w:val="110"/>
        </w:rPr>
        <w:t>hical</w:t>
      </w:r>
      <w:r>
        <w:rPr>
          <w:spacing w:val="5"/>
          <w:w w:val="110"/>
        </w:rPr>
        <w:t> </w:t>
      </w:r>
      <w:r>
        <w:rPr>
          <w:w w:val="110"/>
        </w:rPr>
        <w:t>structure</w:t>
      </w:r>
      <w:r>
        <w:rPr>
          <w:spacing w:val="23"/>
          <w:w w:val="116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datasets,</w:t>
      </w:r>
      <w:r>
        <w:rPr>
          <w:spacing w:val="24"/>
          <w:w w:val="110"/>
        </w:rPr>
        <w:t> </w:t>
      </w:r>
      <w:r>
        <w:rPr>
          <w:w w:val="110"/>
        </w:rPr>
        <w:t>note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rea</w:t>
      </w:r>
      <w:r>
        <w:rPr>
          <w:spacing w:val="-2"/>
          <w:w w:val="110"/>
        </w:rPr>
        <w:t>l-w</w:t>
      </w:r>
      <w:r>
        <w:rPr>
          <w:spacing w:val="-1"/>
          <w:w w:val="110"/>
        </w:rPr>
        <w:t>orld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3"/>
          <w:w w:val="110"/>
        </w:rPr>
        <w:t> </w:t>
      </w:r>
      <w:r>
        <w:rPr>
          <w:w w:val="110"/>
        </w:rPr>
        <w:t>data</w:t>
      </w:r>
      <w:r>
        <w:rPr>
          <w:spacing w:val="24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often</w:t>
      </w:r>
      <w:r>
        <w:rPr>
          <w:spacing w:val="24"/>
          <w:w w:val="110"/>
        </w:rPr>
        <w:t> </w:t>
      </w:r>
      <w:r>
        <w:rPr>
          <w:w w:val="110"/>
        </w:rPr>
        <w:t>extremely</w:t>
      </w:r>
      <w:r>
        <w:rPr>
          <w:spacing w:val="24"/>
          <w:w w:val="110"/>
        </w:rPr>
        <w:t> </w:t>
      </w:r>
      <w:r>
        <w:rPr>
          <w:w w:val="110"/>
        </w:rPr>
        <w:t>complex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6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3"/>
          <w:w w:val="110"/>
        </w:rPr>
        <w:t> </w:t>
      </w:r>
      <w:r>
        <w:rPr>
          <w:w w:val="110"/>
        </w:rPr>
        <w:t>lots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levels,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complexity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comes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it,</w:t>
      </w:r>
      <w:r>
        <w:rPr>
          <w:spacing w:val="3"/>
          <w:w w:val="110"/>
        </w:rPr>
        <w:t> </w:t>
      </w:r>
      <w:r>
        <w:rPr>
          <w:w w:val="110"/>
        </w:rPr>
        <w:t>increasing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diffi</w:t>
      </w:r>
      <w:r>
        <w:rPr>
          <w:spacing w:val="8"/>
          <w:w w:val="110"/>
        </w:rPr>
        <w:t> </w:t>
      </w:r>
      <w:r>
        <w:rPr>
          <w:w w:val="110"/>
        </w:rPr>
        <w:t>y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7"/>
          <w:w w:val="116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trol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simulations,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making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interpretations</w:t>
      </w:r>
      <w:r>
        <w:rPr>
          <w:spacing w:val="22"/>
          <w:w w:val="110"/>
        </w:rPr>
        <w:t> </w:t>
      </w:r>
      <w:r>
        <w:rPr>
          <w:w w:val="110"/>
        </w:rPr>
        <w:t>diffi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0" w:lineRule="auto"/>
        <w:ind w:left="898" w:right="0"/>
        <w:jc w:val="left"/>
      </w:pPr>
      <w:r>
        <w:rPr>
          <w:spacing w:val="-2"/>
          <w:w w:val="115"/>
        </w:rPr>
        <w:t>Sev</w:t>
      </w:r>
      <w:r>
        <w:rPr>
          <w:spacing w:val="-1"/>
          <w:w w:val="115"/>
        </w:rPr>
        <w:t>eral</w:t>
      </w:r>
      <w:r>
        <w:rPr>
          <w:spacing w:val="7"/>
          <w:w w:val="115"/>
        </w:rPr>
        <w:t> </w:t>
      </w:r>
      <w:r>
        <w:rPr>
          <w:w w:val="115"/>
        </w:rPr>
        <w:t>custom</w:t>
      </w:r>
      <w:r>
        <w:rPr>
          <w:spacing w:val="7"/>
          <w:w w:val="115"/>
        </w:rPr>
        <w:t> </w:t>
      </w:r>
      <w:r>
        <w:rPr>
          <w:w w:val="115"/>
        </w:rPr>
        <w:t>R-functions</w:t>
      </w:r>
      <w:r>
        <w:rPr>
          <w:spacing w:val="7"/>
          <w:w w:val="115"/>
        </w:rPr>
        <w:t> </w:t>
      </w:r>
      <w:r>
        <w:rPr>
          <w:w w:val="115"/>
        </w:rPr>
        <w:t>has</w:t>
      </w:r>
      <w:r>
        <w:rPr>
          <w:spacing w:val="6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een</w:t>
      </w:r>
      <w:r>
        <w:rPr>
          <w:spacing w:val="6"/>
          <w:w w:val="115"/>
        </w:rPr>
        <w:t> </w:t>
      </w:r>
      <w:r>
        <w:rPr>
          <w:w w:val="115"/>
        </w:rPr>
        <w:t>created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thesis</w:t>
      </w:r>
      <w:r>
        <w:rPr>
          <w:spacing w:val="7"/>
          <w:w w:val="115"/>
        </w:rPr>
        <w:t> </w:t>
      </w:r>
      <w:r>
        <w:rPr>
          <w:w w:val="115"/>
        </w:rPr>
        <w:t>datasets</w:t>
      </w:r>
      <w:r>
        <w:rPr>
          <w:spacing w:val="5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our</w:t>
      </w:r>
      <w:r>
        <w:rPr/>
      </w:r>
    </w:p>
    <w:p>
      <w:pPr>
        <w:spacing w:after="0" w:line="240" w:lineRule="auto"/>
        <w:jc w:val="left"/>
        <w:sectPr>
          <w:headerReference w:type="default" r:id="rId33"/>
          <w:footerReference w:type="default" r:id="rId34"/>
          <w:footerReference w:type="even" r:id="rId35"/>
          <w:pgSz w:w="12240" w:h="15840"/>
          <w:pgMar w:header="0" w:footer="749" w:top="1500" w:bottom="940" w:left="1720" w:right="1280"/>
          <w:pgNumType w:start="23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3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34679" cy="2133695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679" cy="21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10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0" w:lineRule="auto" w:before="13"/>
        <w:ind w:left="137" w:right="0"/>
        <w:jc w:val="both"/>
      </w:pPr>
      <w:bookmarkStart w:name="_bookmark39" w:id="83"/>
      <w:bookmarkEnd w:id="83"/>
      <w:r>
        <w:rPr/>
      </w:r>
      <w:r>
        <w:rPr>
          <w:w w:val="110"/>
        </w:rPr>
        <w:t>Figure</w:t>
      </w:r>
      <w:r>
        <w:rPr>
          <w:spacing w:val="21"/>
          <w:w w:val="110"/>
        </w:rPr>
        <w:t> </w:t>
      </w:r>
      <w:r>
        <w:rPr>
          <w:w w:val="110"/>
        </w:rPr>
        <w:t>2.1: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Entries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ra</w:t>
      </w:r>
      <w:r>
        <w:rPr>
          <w:spacing w:val="-4"/>
          <w:w w:val="110"/>
        </w:rPr>
        <w:t>w</w:t>
      </w:r>
      <w:r>
        <w:rPr>
          <w:spacing w:val="20"/>
          <w:w w:val="110"/>
        </w:rPr>
        <w:t> </w:t>
      </w:r>
      <w:r>
        <w:rPr>
          <w:w w:val="110"/>
        </w:rPr>
        <w:t>dataset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42" w:lineRule="auto"/>
        <w:ind w:left="137" w:right="513"/>
        <w:jc w:val="both"/>
      </w:pPr>
      <w:r>
        <w:rPr>
          <w:w w:val="115"/>
        </w:rPr>
        <w:t>studies,</w:t>
      </w:r>
      <w:r>
        <w:rPr>
          <w:spacing w:val="22"/>
          <w:w w:val="115"/>
        </w:rPr>
        <w:t> </w:t>
      </w:r>
      <w:r>
        <w:rPr>
          <w:w w:val="115"/>
        </w:rPr>
        <w:t>Appendix</w:t>
      </w:r>
      <w:r>
        <w:rPr>
          <w:spacing w:val="17"/>
          <w:w w:val="115"/>
        </w:rPr>
        <w:t> </w:t>
      </w:r>
      <w:hyperlink w:history="true" w:anchor="_bookmark142">
        <w:r>
          <w:rPr>
            <w:w w:val="115"/>
          </w:rPr>
          <w:t>A.1</w:t>
        </w:r>
      </w:hyperlink>
      <w:r>
        <w:rPr>
          <w:spacing w:val="18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17"/>
          <w:w w:val="115"/>
        </w:rPr>
        <w:t> </w:t>
      </w:r>
      <w:r>
        <w:rPr>
          <w:w w:val="115"/>
        </w:rPr>
        <w:t>descriptions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custom</w:t>
      </w:r>
      <w:r>
        <w:rPr>
          <w:spacing w:val="17"/>
          <w:w w:val="115"/>
        </w:rPr>
        <w:t> </w:t>
      </w:r>
      <w:r>
        <w:rPr>
          <w:w w:val="115"/>
        </w:rPr>
        <w:t>functions.</w:t>
      </w:r>
      <w:r>
        <w:rPr>
          <w:spacing w:val="10"/>
          <w:w w:val="115"/>
        </w:rPr>
        <w:t> </w:t>
      </w:r>
      <w:r>
        <w:rPr>
          <w:w w:val="115"/>
        </w:rPr>
        <w:t>There</w:t>
      </w:r>
      <w:r>
        <w:rPr>
          <w:spacing w:val="17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sev</w:t>
      </w:r>
      <w:r>
        <w:rPr>
          <w:spacing w:val="-1"/>
          <w:w w:val="115"/>
        </w:rPr>
        <w:t>eral</w:t>
      </w:r>
      <w:r>
        <w:rPr>
          <w:spacing w:val="-2"/>
          <w:w w:val="115"/>
        </w:rPr>
        <w:t> </w:t>
      </w:r>
      <w:r>
        <w:rPr>
          <w:w w:val="115"/>
        </w:rPr>
        <w:t>reasons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w w:val="115"/>
        </w:rPr>
        <w:t>creating</w:t>
      </w:r>
      <w:r>
        <w:rPr>
          <w:spacing w:val="-2"/>
          <w:w w:val="115"/>
        </w:rPr>
        <w:t> </w:t>
      </w:r>
      <w:r>
        <w:rPr>
          <w:w w:val="115"/>
        </w:rPr>
        <w:t>custom</w:t>
      </w:r>
      <w:r>
        <w:rPr>
          <w:spacing w:val="-2"/>
          <w:w w:val="115"/>
        </w:rPr>
        <w:t> sim</w:t>
      </w:r>
      <w:r>
        <w:rPr>
          <w:spacing w:val="-1"/>
          <w:w w:val="115"/>
        </w:rPr>
        <w:t>ulation</w:t>
      </w:r>
      <w:r>
        <w:rPr>
          <w:spacing w:val="-2"/>
          <w:w w:val="115"/>
        </w:rPr>
        <w:t> syn</w:t>
      </w:r>
      <w:r>
        <w:rPr>
          <w:spacing w:val="-1"/>
          <w:w w:val="115"/>
        </w:rPr>
        <w:t>thesis</w:t>
      </w:r>
      <w:r>
        <w:rPr>
          <w:spacing w:val="-3"/>
          <w:w w:val="115"/>
        </w:rPr>
        <w:t> </w:t>
      </w:r>
      <w:r>
        <w:rPr>
          <w:w w:val="115"/>
        </w:rPr>
        <w:t>functions.</w:t>
      </w:r>
      <w:r>
        <w:rPr>
          <w:spacing w:val="24"/>
          <w:w w:val="115"/>
        </w:rPr>
        <w:t> </w:t>
      </w:r>
      <w:r>
        <w:rPr>
          <w:spacing w:val="-3"/>
          <w:w w:val="115"/>
        </w:rPr>
        <w:t>Firstly,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large</w:t>
      </w:r>
      <w:r>
        <w:rPr>
          <w:spacing w:val="21"/>
          <w:w w:val="111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</w:t>
      </w:r>
      <w:r>
        <w:rPr>
          <w:spacing w:val="-2"/>
          <w:w w:val="115"/>
        </w:rPr>
        <w:t>r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4"/>
          <w:w w:val="115"/>
        </w:rPr>
        <w:t> </w:t>
      </w:r>
      <w:r>
        <w:rPr>
          <w:w w:val="115"/>
        </w:rPr>
        <w:t>datasets</w:t>
      </w:r>
      <w:r>
        <w:rPr>
          <w:spacing w:val="-14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</w:t>
      </w:r>
      <w:r>
        <w:rPr>
          <w:spacing w:val="-3"/>
          <w:w w:val="115"/>
        </w:rPr>
        <w:t>ble</w:t>
      </w:r>
      <w:r>
        <w:rPr>
          <w:spacing w:val="-14"/>
          <w:w w:val="115"/>
        </w:rPr>
        <w:t> </w:t>
      </w:r>
      <w:r>
        <w:rPr>
          <w:w w:val="115"/>
        </w:rPr>
        <w:t>settings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13"/>
          <w:w w:val="115"/>
        </w:rPr>
        <w:t> </w:t>
      </w:r>
      <w:r>
        <w:rPr>
          <w:w w:val="115"/>
        </w:rPr>
        <w:t>expected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3"/>
          <w:w w:val="115"/>
        </w:rPr>
        <w:t> </w:t>
      </w:r>
      <w:r>
        <w:rPr>
          <w:w w:val="115"/>
        </w:rPr>
        <w:t>required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31"/>
          <w:w w:val="117"/>
        </w:rPr>
        <w:t> </w:t>
      </w:r>
      <w:r>
        <w:rPr>
          <w:w w:val="115"/>
        </w:rPr>
        <w:t>perform</w:t>
      </w:r>
      <w:r>
        <w:rPr>
          <w:spacing w:val="2"/>
          <w:w w:val="115"/>
        </w:rPr>
        <w:t> </w:t>
      </w:r>
      <w:r>
        <w:rPr>
          <w:w w:val="115"/>
        </w:rPr>
        <w:t>our</w:t>
      </w:r>
      <w:r>
        <w:rPr>
          <w:spacing w:val="3"/>
          <w:w w:val="115"/>
        </w:rPr>
        <w:t> </w:t>
      </w:r>
      <w:r>
        <w:rPr>
          <w:w w:val="115"/>
        </w:rPr>
        <w:t>analyses;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3"/>
          <w:w w:val="115"/>
        </w:rPr>
        <w:t> </w:t>
      </w:r>
      <w:r>
        <w:rPr>
          <w:w w:val="115"/>
        </w:rPr>
        <w:t>required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large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custom</w:t>
      </w:r>
      <w:r>
        <w:rPr>
          <w:spacing w:val="2"/>
          <w:w w:val="115"/>
        </w:rPr>
        <w:t> </w:t>
      </w:r>
      <w:r>
        <w:rPr>
          <w:w w:val="115"/>
        </w:rPr>
        <w:t>function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arguments</w:t>
      </w:r>
      <w:r>
        <w:rPr>
          <w:spacing w:val="25"/>
          <w:w w:val="124"/>
        </w:rPr>
        <w:t> </w:t>
      </w:r>
      <w:r>
        <w:rPr>
          <w:w w:val="115"/>
        </w:rPr>
        <w:t>that</w:t>
      </w:r>
      <w:r>
        <w:rPr>
          <w:spacing w:val="-17"/>
          <w:w w:val="115"/>
        </w:rPr>
        <w:t> </w:t>
      </w:r>
      <w:r>
        <w:rPr>
          <w:w w:val="115"/>
        </w:rPr>
        <w:t>existing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packages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16"/>
          <w:w w:val="115"/>
        </w:rPr>
        <w:t> </w:t>
      </w:r>
      <w:r>
        <w:rPr>
          <w:w w:val="115"/>
        </w:rPr>
        <w:t>not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tain.</w:t>
      </w:r>
      <w:r>
        <w:rPr>
          <w:spacing w:val="3"/>
          <w:w w:val="115"/>
        </w:rPr>
        <w:t> </w:t>
      </w:r>
      <w:r>
        <w:rPr>
          <w:spacing w:val="-4"/>
          <w:w w:val="115"/>
        </w:rPr>
        <w:t>Secondly,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thetic</w:t>
      </w:r>
      <w:r>
        <w:rPr>
          <w:spacing w:val="-16"/>
          <w:w w:val="115"/>
        </w:rPr>
        <w:t> </w:t>
      </w:r>
      <w:r>
        <w:rPr>
          <w:w w:val="115"/>
        </w:rPr>
        <w:t>datasets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41"/>
          <w:w w:val="114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mimic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health</w:t>
      </w:r>
      <w:r>
        <w:rPr>
          <w:spacing w:val="-3"/>
          <w:w w:val="115"/>
        </w:rPr>
        <w:t> </w:t>
      </w:r>
      <w:r>
        <w:rPr>
          <w:w w:val="115"/>
        </w:rPr>
        <w:t>dataset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purely</w:t>
      </w:r>
      <w:r>
        <w:rPr>
          <w:spacing w:val="-3"/>
          <w:w w:val="115"/>
        </w:rPr>
        <w:t> </w:t>
      </w:r>
      <w:r>
        <w:rPr>
          <w:w w:val="115"/>
        </w:rPr>
        <w:t>theoretical</w:t>
      </w:r>
      <w:r>
        <w:rPr>
          <w:spacing w:val="-4"/>
          <w:w w:val="115"/>
        </w:rPr>
        <w:t> </w:t>
      </w:r>
      <w:r>
        <w:rPr>
          <w:w w:val="115"/>
        </w:rPr>
        <w:t>setting.</w:t>
      </w:r>
      <w:r>
        <w:rPr>
          <w:spacing w:val="21"/>
          <w:w w:val="115"/>
        </w:rPr>
        <w:t> </w:t>
      </w:r>
      <w:r>
        <w:rPr>
          <w:spacing w:val="-3"/>
          <w:w w:val="115"/>
        </w:rPr>
        <w:t>Thirdly, </w:t>
      </w:r>
      <w:r>
        <w:rPr>
          <w:w w:val="115"/>
        </w:rPr>
        <w:t>an</w:t>
      </w:r>
      <w:r>
        <w:rPr>
          <w:spacing w:val="-3"/>
          <w:w w:val="115"/>
        </w:rPr>
        <w:t> </w:t>
      </w:r>
      <w:r>
        <w:rPr>
          <w:w w:val="115"/>
        </w:rPr>
        <w:t>emphasis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28"/>
          <w:w w:val="111"/>
        </w:rPr>
        <w:t> </w:t>
      </w:r>
      <w:r>
        <w:rPr>
          <w:w w:val="115"/>
        </w:rPr>
        <w:t>placed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hier</w:t>
      </w:r>
      <w:r>
        <w:rPr>
          <w:spacing w:val="-1"/>
          <w:w w:val="115"/>
        </w:rPr>
        <w:t>arc</w:t>
      </w:r>
      <w:r>
        <w:rPr>
          <w:spacing w:val="-2"/>
          <w:w w:val="115"/>
        </w:rPr>
        <w:t>hical </w:t>
      </w:r>
      <w:r>
        <w:rPr>
          <w:w w:val="115"/>
        </w:rPr>
        <w:t>nature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particular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variable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dataset</w:t>
      </w:r>
      <w:r>
        <w:rPr>
          <w:spacing w:val="-2"/>
          <w:w w:val="115"/>
        </w:rPr>
        <w:t> </w:t>
      </w:r>
      <w:r>
        <w:rPr>
          <w:w w:val="115"/>
        </w:rPr>
        <w:t>(for</w:t>
      </w:r>
      <w:r>
        <w:rPr>
          <w:spacing w:val="-3"/>
          <w:w w:val="115"/>
        </w:rPr>
        <w:t> </w:t>
      </w:r>
      <w:r>
        <w:rPr>
          <w:w w:val="115"/>
        </w:rPr>
        <w:t>example,</w:t>
      </w:r>
      <w:r>
        <w:rPr>
          <w:spacing w:val="28"/>
          <w:w w:val="111"/>
        </w:rPr>
        <w:t> </w:t>
      </w:r>
      <w:r>
        <w:rPr>
          <w:w w:val="115"/>
        </w:rPr>
        <w:t>ICD</w:t>
      </w:r>
      <w:r>
        <w:rPr>
          <w:spacing w:val="7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geographic</w:t>
      </w:r>
      <w:r>
        <w:rPr>
          <w:spacing w:val="9"/>
          <w:w w:val="115"/>
        </w:rPr>
        <w:t> </w:t>
      </w:r>
      <w:r>
        <w:rPr>
          <w:w w:val="115"/>
        </w:rPr>
        <w:t>location),</w:t>
      </w:r>
      <w:r>
        <w:rPr>
          <w:spacing w:val="11"/>
          <w:w w:val="115"/>
        </w:rPr>
        <w:t> </w:t>
      </w:r>
      <w:r>
        <w:rPr>
          <w:w w:val="115"/>
        </w:rPr>
        <w:t>custom</w:t>
      </w:r>
      <w:r>
        <w:rPr>
          <w:spacing w:val="9"/>
          <w:w w:val="115"/>
        </w:rPr>
        <w:t> </w:t>
      </w:r>
      <w:r>
        <w:rPr>
          <w:w w:val="115"/>
        </w:rPr>
        <w:t>structure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7"/>
          <w:w w:val="115"/>
        </w:rPr>
        <w:t> </w:t>
      </w:r>
      <w:r>
        <w:rPr>
          <w:w w:val="115"/>
        </w:rPr>
        <w:t>structures</w:t>
      </w:r>
      <w:r>
        <w:rPr>
          <w:spacing w:val="8"/>
          <w:w w:val="115"/>
        </w:rPr>
        <w:t> </w:t>
      </w:r>
      <w:r>
        <w:rPr>
          <w:w w:val="115"/>
        </w:rPr>
        <w:t>can</w:t>
      </w:r>
      <w:r>
        <w:rPr>
          <w:spacing w:val="24"/>
          <w:w w:val="114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6"/>
          <w:w w:val="115"/>
        </w:rPr>
        <w:t> </w:t>
      </w:r>
      <w:r>
        <w:rPr>
          <w:w w:val="115"/>
        </w:rPr>
        <w:t>used</w:t>
      </w:r>
      <w:r>
        <w:rPr>
          <w:spacing w:val="16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w w:val="115"/>
        </w:rPr>
        <w:t>generate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brunc</w:t>
      </w:r>
      <w:r>
        <w:rPr>
          <w:spacing w:val="-2"/>
          <w:w w:val="115"/>
        </w:rPr>
        <w:t>hing</w:t>
      </w:r>
      <w:r>
        <w:rPr>
          <w:spacing w:val="-1"/>
          <w:w w:val="115"/>
        </w:rPr>
        <w:t>,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spacing w:val="1"/>
          <w:w w:val="115"/>
        </w:rPr>
        <w:t>nodes</w:t>
      </w:r>
      <w:r>
        <w:rPr>
          <w:spacing w:val="17"/>
          <w:w w:val="115"/>
        </w:rPr>
        <w:t> </w:t>
      </w:r>
      <w:r>
        <w:rPr>
          <w:w w:val="115"/>
        </w:rPr>
        <w:t>during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</w:t>
      </w:r>
      <w:r>
        <w:rPr>
          <w:spacing w:val="16"/>
          <w:w w:val="115"/>
        </w:rPr>
        <w:t> </w:t>
      </w:r>
      <w:r>
        <w:rPr>
          <w:w w:val="115"/>
        </w:rPr>
        <w:t>process.  </w:t>
      </w:r>
      <w:r>
        <w:rPr>
          <w:spacing w:val="-3"/>
          <w:w w:val="115"/>
        </w:rPr>
        <w:t>Lastly,</w:t>
      </w:r>
      <w:r>
        <w:rPr>
          <w:spacing w:val="28"/>
          <w:w w:val="117"/>
        </w:rPr>
        <w:t> </w:t>
      </w:r>
      <w:r>
        <w:rPr>
          <w:w w:val="115"/>
        </w:rPr>
        <w:t>for exploration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researc</w:t>
      </w:r>
      <w:r>
        <w:rPr>
          <w:spacing w:val="-1"/>
          <w:w w:val="115"/>
        </w:rPr>
        <w:t>h,</w:t>
      </w:r>
      <w:r>
        <w:rPr>
          <w:spacing w:val="1"/>
          <w:w w:val="115"/>
        </w:rPr>
        <w:t> </w:t>
      </w:r>
      <w:r>
        <w:rPr>
          <w:w w:val="115"/>
        </w:rPr>
        <w:t>it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was</w:t>
      </w:r>
      <w:r>
        <w:rPr>
          <w:w w:val="115"/>
        </w:rPr>
        <w:t> unclear what functionalities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"/>
          <w:w w:val="115"/>
        </w:rPr>
        <w:t> </w:t>
      </w:r>
      <w:r>
        <w:rPr>
          <w:w w:val="115"/>
        </w:rPr>
        <w:t>needed,</w:t>
      </w:r>
      <w:r>
        <w:rPr>
          <w:spacing w:val="1"/>
          <w:w w:val="115"/>
        </w:rPr>
        <w:t> </w:t>
      </w:r>
      <w:r>
        <w:rPr>
          <w:w w:val="115"/>
        </w:rPr>
        <w:t>existing</w:t>
      </w:r>
      <w:r>
        <w:rPr>
          <w:spacing w:val="26"/>
          <w:w w:val="112"/>
        </w:rPr>
        <w:t> </w:t>
      </w:r>
      <w:r>
        <w:rPr>
          <w:w w:val="115"/>
        </w:rPr>
        <w:t>statistical</w:t>
      </w:r>
      <w:r>
        <w:rPr>
          <w:spacing w:val="-4"/>
          <w:w w:val="115"/>
        </w:rPr>
        <w:t> </w:t>
      </w:r>
      <w:r>
        <w:rPr>
          <w:w w:val="115"/>
        </w:rPr>
        <w:t>data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</w:t>
      </w:r>
      <w:r>
        <w:rPr>
          <w:spacing w:val="-4"/>
          <w:w w:val="115"/>
        </w:rPr>
        <w:t> packages may</w:t>
      </w:r>
      <w:r>
        <w:rPr>
          <w:spacing w:val="-5"/>
          <w:w w:val="115"/>
        </w:rPr>
        <w:t> </w:t>
      </w:r>
      <w:r>
        <w:rPr>
          <w:w w:val="115"/>
        </w:rPr>
        <w:t>become</w:t>
      </w:r>
      <w:r>
        <w:rPr>
          <w:spacing w:val="-3"/>
          <w:w w:val="115"/>
        </w:rPr>
        <w:t> </w:t>
      </w:r>
      <w:r>
        <w:rPr>
          <w:w w:val="115"/>
        </w:rPr>
        <w:t>insuffi   </w:t>
      </w:r>
      <w:r>
        <w:rPr>
          <w:spacing w:val="58"/>
          <w:w w:val="115"/>
        </w:rPr>
        <w:t> </w:t>
      </w:r>
      <w:r>
        <w:rPr>
          <w:w w:val="115"/>
        </w:rPr>
        <w:t>t</w:t>
      </w:r>
      <w:r>
        <w:rPr>
          <w:spacing w:val="-4"/>
          <w:w w:val="115"/>
        </w:rPr>
        <w:t> </w:t>
      </w:r>
      <w:r>
        <w:rPr>
          <w:w w:val="115"/>
        </w:rPr>
        <w:t>at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later</w:t>
      </w:r>
      <w:r>
        <w:rPr>
          <w:spacing w:val="-5"/>
          <w:w w:val="115"/>
        </w:rPr>
        <w:t> </w:t>
      </w:r>
      <w:r>
        <w:rPr>
          <w:w w:val="115"/>
        </w:rPr>
        <w:t>stage.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09" w:right="536" w:firstLine="378"/>
        <w:jc w:val="both"/>
      </w:pPr>
      <w:r>
        <w:rPr>
          <w:rFonts w:ascii="PMingLiU"/>
          <w:w w:val="110"/>
        </w:rPr>
        <w:t>simdata</w:t>
      </w:r>
      <w:r>
        <w:rPr>
          <w:rFonts w:ascii="PMingLiU"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rFonts w:ascii="PMingLiU"/>
          <w:w w:val="110"/>
        </w:rPr>
        <w:t>adddaily.anomaly</w:t>
      </w:r>
      <w:r>
        <w:rPr>
          <w:rFonts w:ascii="PMingLiU"/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the 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6"/>
          <w:w w:val="110"/>
        </w:rPr>
        <w:t>wo</w:t>
      </w:r>
      <w:r>
        <w:rPr>
          <w:w w:val="110"/>
        </w:rPr>
        <w:t> 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major</w:t>
      </w:r>
      <w:r>
        <w:rPr>
          <w:w w:val="110"/>
        </w:rPr>
        <w:t> </w:t>
      </w:r>
      <w:r>
        <w:rPr>
          <w:spacing w:val="8"/>
          <w:w w:val="110"/>
        </w:rPr>
        <w:t> </w:t>
      </w:r>
      <w:r>
        <w:rPr>
          <w:w w:val="110"/>
        </w:rPr>
        <w:t>function </w:t>
      </w:r>
      <w:r>
        <w:rPr>
          <w:spacing w:val="9"/>
          <w:w w:val="110"/>
        </w:rPr>
        <w:t> </w:t>
      </w:r>
      <w:r>
        <w:rPr>
          <w:w w:val="110"/>
        </w:rPr>
        <w:t>used </w:t>
      </w:r>
      <w:r>
        <w:rPr>
          <w:spacing w:val="8"/>
          <w:w w:val="110"/>
        </w:rPr>
        <w:t> </w:t>
      </w:r>
      <w:r>
        <w:rPr>
          <w:w w:val="110"/>
        </w:rPr>
        <w:t>during 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24"/>
          <w:w w:val="120"/>
        </w:rPr>
        <w:t> </w:t>
      </w:r>
      <w:r>
        <w:rPr>
          <w:w w:val="110"/>
        </w:rPr>
        <w:t>data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synthesis</w:t>
      </w:r>
      <w:r>
        <w:rPr>
          <w:spacing w:val="56"/>
          <w:w w:val="110"/>
        </w:rPr>
        <w:t> </w:t>
      </w:r>
      <w:r>
        <w:rPr>
          <w:w w:val="110"/>
        </w:rPr>
        <w:t>process.</w:t>
      </w:r>
      <w:r>
        <w:rPr>
          <w:spacing w:val="8"/>
          <w:w w:val="110"/>
        </w:rPr>
        <w:t> </w:t>
      </w:r>
      <w:r>
        <w:rPr>
          <w:rFonts w:ascii="PMingLiU"/>
          <w:w w:val="110"/>
        </w:rPr>
        <w:t>simdata</w:t>
      </w:r>
      <w:r>
        <w:rPr>
          <w:rFonts w:ascii="PMingLiU"/>
          <w:spacing w:val="57"/>
          <w:w w:val="110"/>
        </w:rPr>
        <w:t> </w:t>
      </w:r>
      <w:r>
        <w:rPr>
          <w:w w:val="110"/>
        </w:rPr>
        <w:t>function</w:t>
      </w:r>
      <w:r>
        <w:rPr>
          <w:spacing w:val="5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56"/>
          <w:w w:val="110"/>
        </w:rPr>
        <w:t> </w:t>
      </w:r>
      <w:r>
        <w:rPr>
          <w:w w:val="110"/>
        </w:rPr>
        <w:t>used</w:t>
      </w:r>
      <w:r>
        <w:rPr>
          <w:spacing w:val="56"/>
          <w:w w:val="110"/>
        </w:rPr>
        <w:t> </w:t>
      </w:r>
      <w:r>
        <w:rPr>
          <w:w w:val="110"/>
        </w:rPr>
        <w:t>to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synthesise</w:t>
      </w:r>
      <w:r>
        <w:rPr>
          <w:spacing w:val="57"/>
          <w:w w:val="110"/>
        </w:rPr>
        <w:t> </w:t>
      </w:r>
      <w:r>
        <w:rPr>
          <w:w w:val="110"/>
        </w:rPr>
        <w:t>a</w:t>
      </w:r>
      <w:r>
        <w:rPr>
          <w:spacing w:val="56"/>
          <w:w w:val="110"/>
        </w:rPr>
        <w:t> </w:t>
      </w:r>
      <w:r>
        <w:rPr>
          <w:spacing w:val="-3"/>
          <w:w w:val="110"/>
        </w:rPr>
        <w:t>ra</w:t>
      </w:r>
      <w:r>
        <w:rPr>
          <w:spacing w:val="-4"/>
          <w:w w:val="110"/>
        </w:rPr>
        <w:t>w</w:t>
      </w:r>
      <w:r>
        <w:rPr>
          <w:spacing w:val="56"/>
          <w:w w:val="110"/>
        </w:rPr>
        <w:t> </w:t>
      </w:r>
      <w:r>
        <w:rPr>
          <w:w w:val="110"/>
        </w:rPr>
        <w:t>dataset</w:t>
      </w:r>
      <w:r>
        <w:rPr>
          <w:spacing w:val="29"/>
          <w:w w:val="120"/>
        </w:rPr>
        <w:t> </w:t>
      </w:r>
      <w:r>
        <w:rPr>
          <w:w w:val="110"/>
        </w:rPr>
        <w:t>(figure</w:t>
      </w:r>
      <w:r>
        <w:rPr>
          <w:spacing w:val="6"/>
          <w:w w:val="110"/>
        </w:rPr>
        <w:t> </w:t>
      </w:r>
      <w:hyperlink w:history="true" w:anchor="_bookmark39">
        <w:r>
          <w:rPr>
            <w:w w:val="110"/>
          </w:rPr>
          <w:t>2.1)</w:t>
        </w:r>
      </w:hyperlink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ulate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hospital</w:t>
      </w:r>
      <w:r>
        <w:rPr>
          <w:spacing w:val="6"/>
          <w:w w:val="110"/>
        </w:rPr>
        <w:t> </w:t>
      </w:r>
      <w:r>
        <w:rPr>
          <w:w w:val="110"/>
        </w:rPr>
        <w:t>record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you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ypically</w:t>
      </w:r>
      <w:r>
        <w:rPr>
          <w:spacing w:val="7"/>
          <w:w w:val="110"/>
        </w:rPr>
        <w:t> </w:t>
      </w:r>
      <w:r>
        <w:rPr>
          <w:w w:val="110"/>
        </w:rPr>
        <w:t>found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hospital</w:t>
      </w:r>
      <w:r>
        <w:rPr>
          <w:spacing w:val="29"/>
          <w:w w:val="110"/>
        </w:rPr>
        <w:t> </w:t>
      </w:r>
      <w:r>
        <w:rPr>
          <w:w w:val="110"/>
        </w:rPr>
        <w:t>digital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archiv</w:t>
      </w:r>
      <w:r>
        <w:rPr>
          <w:spacing w:val="-3"/>
          <w:w w:val="110"/>
        </w:rPr>
        <w:t>es,</w:t>
      </w:r>
      <w:r>
        <w:rPr>
          <w:spacing w:val="10"/>
          <w:w w:val="110"/>
        </w:rPr>
        <w:t> </w:t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ro</w:t>
      </w:r>
      <w:r>
        <w:rPr>
          <w:spacing w:val="-4"/>
          <w:w w:val="110"/>
        </w:rPr>
        <w:t>w</w:t>
      </w:r>
      <w:r>
        <w:rPr>
          <w:spacing w:val="9"/>
          <w:w w:val="110"/>
        </w:rPr>
        <w:t> </w:t>
      </w:r>
      <w:r>
        <w:rPr>
          <w:w w:val="110"/>
        </w:rPr>
        <w:t>corresponds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single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entry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hospital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2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unique</w:t>
      </w:r>
      <w:r>
        <w:rPr>
          <w:spacing w:val="13"/>
          <w:w w:val="110"/>
        </w:rPr>
        <w:t> </w:t>
      </w:r>
      <w:r>
        <w:rPr>
          <w:w w:val="110"/>
        </w:rPr>
        <w:t>hospital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even</w:t>
      </w:r>
      <w:r>
        <w:rPr>
          <w:spacing w:val="-3"/>
          <w:w w:val="110"/>
        </w:rPr>
        <w:t>t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identifier.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function</w:t>
      </w:r>
      <w:r>
        <w:rPr>
          <w:spacing w:val="15"/>
          <w:w w:val="110"/>
        </w:rPr>
        <w:t> </w:t>
      </w:r>
      <w:r>
        <w:rPr>
          <w:w w:val="110"/>
        </w:rPr>
        <w:t>automatically</w:t>
      </w:r>
      <w:r>
        <w:rPr>
          <w:spacing w:val="14"/>
          <w:w w:val="110"/>
        </w:rPr>
        <w:t> </w:t>
      </w:r>
      <w:r>
        <w:rPr>
          <w:w w:val="110"/>
        </w:rPr>
        <w:t>generates</w:t>
      </w:r>
      <w:r>
        <w:rPr>
          <w:spacing w:val="13"/>
          <w:w w:val="110"/>
        </w:rPr>
        <w:t> </w:t>
      </w:r>
      <w:r>
        <w:rPr>
          <w:w w:val="110"/>
        </w:rPr>
        <w:t>Time,</w:t>
      </w:r>
      <w:r>
        <w:rPr>
          <w:spacing w:val="14"/>
          <w:w w:val="110"/>
        </w:rPr>
        <w:t> </w:t>
      </w:r>
      <w:r>
        <w:rPr>
          <w:w w:val="110"/>
        </w:rPr>
        <w:t>dates</w:t>
      </w:r>
      <w:r>
        <w:rPr>
          <w:spacing w:val="26"/>
          <w:w w:val="113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various</w:t>
      </w:r>
      <w:r>
        <w:rPr>
          <w:spacing w:val="50"/>
          <w:w w:val="110"/>
        </w:rPr>
        <w:t> </w:t>
      </w:r>
      <w:r>
        <w:rPr>
          <w:w w:val="110"/>
        </w:rPr>
        <w:t>information</w:t>
      </w:r>
      <w:r>
        <w:rPr>
          <w:spacing w:val="49"/>
          <w:w w:val="110"/>
        </w:rPr>
        <w:t> </w:t>
      </w:r>
      <w:r>
        <w:rPr>
          <w:w w:val="110"/>
        </w:rPr>
        <w:t>about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50"/>
          <w:w w:val="110"/>
        </w:rPr>
        <w:t> </w:t>
      </w:r>
      <w:r>
        <w:rPr>
          <w:w w:val="110"/>
        </w:rPr>
        <w:t>structure.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default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23"/>
          <w:w w:val="102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1,000,000,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default</w:t>
      </w:r>
      <w:r>
        <w:rPr>
          <w:spacing w:val="-11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12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year-long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January</w:t>
      </w:r>
      <w:r>
        <w:rPr>
          <w:spacing w:val="25"/>
          <w:w w:val="112"/>
        </w:rPr>
        <w:t> </w:t>
      </w:r>
      <w:r>
        <w:rPr>
          <w:w w:val="110"/>
        </w:rPr>
        <w:t>2006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31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Decem</w:t>
      </w:r>
      <w:r>
        <w:rPr>
          <w:spacing w:val="-1"/>
          <w:w w:val="110"/>
        </w:rPr>
        <w:t>ber</w:t>
      </w:r>
      <w:r>
        <w:rPr>
          <w:spacing w:val="-15"/>
          <w:w w:val="110"/>
        </w:rPr>
        <w:t> </w:t>
      </w:r>
      <w:r>
        <w:rPr>
          <w:w w:val="110"/>
        </w:rPr>
        <w:t>2018,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matrix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tains</w:t>
      </w:r>
      <w:r>
        <w:rPr>
          <w:spacing w:val="-15"/>
          <w:w w:val="110"/>
        </w:rPr>
        <w:t> </w:t>
      </w:r>
      <w:r>
        <w:rPr>
          <w:w w:val="110"/>
        </w:rPr>
        <w:t>information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7"/>
          <w:w w:val="107"/>
        </w:rPr>
        <w:t> </w:t>
      </w:r>
      <w:r>
        <w:rPr>
          <w:w w:val="110"/>
        </w:rPr>
        <w:t>structure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manipulated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produce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10"/>
          <w:w w:val="110"/>
        </w:rPr>
        <w:t> </w:t>
      </w:r>
      <w:r>
        <w:rPr>
          <w:w w:val="110"/>
        </w:rPr>
        <w:t>structure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fferen</w:t>
      </w:r>
      <w:r>
        <w:rPr>
          <w:spacing w:val="-1"/>
          <w:w w:val="110"/>
        </w:rPr>
        <w:t>t</w:t>
      </w:r>
      <w:r>
        <w:rPr>
          <w:spacing w:val="28"/>
          <w:w w:val="142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haracteristics.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28" w:right="539" w:firstLine="359"/>
        <w:jc w:val="both"/>
      </w:pP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matrix</w:t>
      </w:r>
      <w:r>
        <w:rPr>
          <w:spacing w:val="5"/>
          <w:w w:val="115"/>
        </w:rPr>
        <w:t> </w:t>
      </w:r>
      <w:r>
        <w:rPr>
          <w:w w:val="115"/>
        </w:rPr>
        <w:t>used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rFonts w:ascii="PMingLiU"/>
          <w:w w:val="115"/>
        </w:rPr>
        <w:t>simdata</w:t>
      </w:r>
      <w:r>
        <w:rPr>
          <w:rFonts w:ascii="PMingLiU"/>
          <w:spacing w:val="4"/>
          <w:w w:val="115"/>
        </w:rPr>
        <w:t> </w:t>
      </w:r>
      <w:r>
        <w:rPr>
          <w:w w:val="115"/>
        </w:rPr>
        <w:t>function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theoretical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lue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30"/>
          <w:w w:val="116"/>
        </w:rPr>
        <w:t> </w:t>
      </w:r>
      <w:r>
        <w:rPr>
          <w:w w:val="115"/>
        </w:rPr>
        <w:t>leaf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wo-level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7"/>
          <w:w w:val="115"/>
        </w:rPr>
        <w:t> </w:t>
      </w:r>
      <w:r>
        <w:rPr>
          <w:w w:val="115"/>
        </w:rPr>
        <w:t>structure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proportion</w:t>
      </w:r>
      <w:r>
        <w:rPr>
          <w:spacing w:val="18"/>
          <w:w w:val="115"/>
        </w:rPr>
        <w:t> </w:t>
      </w:r>
      <w:r>
        <w:rPr>
          <w:w w:val="115"/>
        </w:rPr>
        <w:t>out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1000.</w:t>
      </w:r>
      <w:r>
        <w:rPr>
          <w:spacing w:val="11"/>
          <w:w w:val="115"/>
        </w:rPr>
        <w:t> </w:t>
      </w:r>
      <w:r>
        <w:rPr>
          <w:w w:val="115"/>
        </w:rPr>
        <w:t>As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shown</w:t>
      </w:r>
      <w:r>
        <w:rPr>
          <w:spacing w:val="39"/>
          <w:w w:val="110"/>
        </w:rPr>
        <w:t> </w:t>
      </w:r>
      <w:r>
        <w:rPr>
          <w:w w:val="115"/>
        </w:rPr>
        <w:t>with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example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fi</w:t>
      </w:r>
      <w:r>
        <w:rPr>
          <w:spacing w:val="12"/>
          <w:w w:val="115"/>
        </w:rPr>
        <w:t> </w:t>
      </w:r>
      <w:hyperlink w:history="true" w:anchor="_bookmark40">
        <w:r>
          <w:rPr>
            <w:w w:val="115"/>
          </w:rPr>
          <w:t>2.2,</w:t>
        </w:r>
      </w:hyperlink>
      <w:r>
        <w:rPr>
          <w:spacing w:val="22"/>
          <w:w w:val="115"/>
        </w:rPr>
        <w:t> </w:t>
      </w:r>
      <w:r>
        <w:rPr>
          <w:w w:val="115"/>
        </w:rPr>
        <w:t>if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theoretical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18"/>
          <w:w w:val="115"/>
        </w:rPr>
        <w:t> </w:t>
      </w:r>
      <w:r>
        <w:rPr>
          <w:w w:val="115"/>
        </w:rPr>
        <w:t>at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leaves</w:t>
      </w:r>
      <w:r>
        <w:rPr>
          <w:spacing w:val="18"/>
          <w:w w:val="115"/>
        </w:rPr>
        <w:t> </w:t>
      </w:r>
      <w:r>
        <w:rPr>
          <w:w w:val="115"/>
        </w:rPr>
        <w:t>(refers</w:t>
      </w:r>
      <w:r>
        <w:rPr>
          <w:spacing w:val="17"/>
          <w:w w:val="115"/>
        </w:rPr>
        <w:t> </w:t>
      </w:r>
      <w:r>
        <w:rPr>
          <w:w w:val="115"/>
        </w:rPr>
        <w:t>to</w:t>
      </w:r>
      <w:r>
        <w:rPr>
          <w:spacing w:val="27"/>
          <w:w w:val="120"/>
        </w:rPr>
        <w:t> </w:t>
      </w:r>
      <w:r>
        <w:rPr>
          <w:w w:val="115"/>
        </w:rPr>
        <w:t>categories</w:t>
      </w:r>
      <w:r>
        <w:rPr>
          <w:spacing w:val="-18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bottom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hierarchy)</w:t>
      </w:r>
      <w:r>
        <w:rPr>
          <w:spacing w:val="-18"/>
          <w:w w:val="115"/>
        </w:rPr>
        <w:t> </w:t>
      </w:r>
      <w:r>
        <w:rPr>
          <w:w w:val="115"/>
        </w:rPr>
        <w:t>are</w:t>
      </w:r>
      <w:r>
        <w:rPr>
          <w:spacing w:val="-18"/>
          <w:w w:val="115"/>
        </w:rPr>
        <w:t> </w:t>
      </w:r>
      <w:r>
        <w:rPr>
          <w:w w:val="115"/>
        </w:rPr>
        <w:t>8,</w:t>
      </w:r>
      <w:r>
        <w:rPr>
          <w:spacing w:val="-18"/>
          <w:w w:val="115"/>
        </w:rPr>
        <w:t> </w:t>
      </w:r>
      <w:r>
        <w:rPr>
          <w:w w:val="115"/>
        </w:rPr>
        <w:t>8,</w:t>
      </w:r>
      <w:r>
        <w:rPr>
          <w:spacing w:val="-17"/>
          <w:w w:val="115"/>
        </w:rPr>
        <w:t> </w:t>
      </w:r>
      <w:r>
        <w:rPr>
          <w:w w:val="115"/>
        </w:rPr>
        <w:t>5,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3,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you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/>
      </w:r>
    </w:p>
    <w:p>
      <w:pPr>
        <w:spacing w:after="0" w:line="242" w:lineRule="auto"/>
        <w:jc w:val="both"/>
        <w:sectPr>
          <w:headerReference w:type="even" r:id="rId36"/>
          <w:headerReference w:type="default" r:id="rId37"/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1"/>
          <w:szCs w:val="21"/>
        </w:rPr>
      </w:pPr>
    </w:p>
    <w:p>
      <w:pPr>
        <w:spacing w:after="0" w:line="240" w:lineRule="auto"/>
        <w:rPr>
          <w:rFonts w:ascii="PMingLiU" w:hAnsi="PMingLiU" w:cs="PMingLiU" w:eastAsia="PMingLiU"/>
          <w:sz w:val="21"/>
          <w:szCs w:val="21"/>
        </w:rPr>
        <w:sectPr>
          <w:pgSz w:w="12240" w:h="15840"/>
          <w:pgMar w:header="987" w:footer="749" w:top="1260" w:bottom="940" w:left="1720" w:right="1280"/>
        </w:sectPr>
      </w:pPr>
    </w:p>
    <w:p>
      <w:pPr>
        <w:pStyle w:val="BodyText"/>
        <w:spacing w:line="259" w:lineRule="exact" w:before="63"/>
        <w:ind w:left="0" w:right="0"/>
        <w:jc w:val="right"/>
        <w:rPr>
          <w:rFonts w:ascii="Tahoma" w:hAnsi="Tahoma" w:cs="Tahoma" w:eastAsia="Tahoma"/>
        </w:rPr>
      </w:pPr>
      <w:r>
        <w:rPr/>
        <w:pict>
          <v:shape style="position:absolute;margin-left:113.386002pt;margin-top:-133.743546pt;width:299.42928pt;height:158.06304pt;mso-position-horizontal-relative:page;mso-position-vertical-relative:paragraph;z-index:1768" type="#_x0000_t75" stroked="false">
            <v:imagedata r:id="rId39" o:title=""/>
          </v:shape>
        </w:pict>
      </w:r>
      <w:bookmarkStart w:name="_bookmark40" w:id="84"/>
      <w:bookmarkEnd w:id="84"/>
      <w:r>
        <w:rPr/>
      </w:r>
      <w:r>
        <w:rPr>
          <w:rFonts w:ascii="Tahoma"/>
          <w:w w:val="167"/>
        </w:rPr>
        <w:t> </w:t>
      </w:r>
      <w:r>
        <w:rPr>
          <w:w w:val="105"/>
          <w:position w:val="-17"/>
        </w:rPr>
        <w:t>8 </w:t>
      </w:r>
      <w:r>
        <w:rPr>
          <w:spacing w:val="63"/>
          <w:w w:val="105"/>
          <w:position w:val="-17"/>
        </w:rPr>
        <w:t> </w:t>
      </w:r>
      <w:r>
        <w:rPr>
          <w:w w:val="105"/>
          <w:position w:val="-17"/>
        </w:rPr>
        <w:t>5</w:t>
      </w:r>
      <w:r>
        <w:rPr>
          <w:rFonts w:ascii="Tahoma"/>
          <w:w w:val="167"/>
        </w:rPr>
        <w:t> </w:t>
      </w:r>
      <w:r>
        <w:rPr>
          <w:rFonts w:ascii="Tahoma"/>
        </w:rPr>
      </w:r>
    </w:p>
    <w:p>
      <w:pPr>
        <w:spacing w:line="375" w:lineRule="exact" w:before="0"/>
        <w:ind w:left="0" w:right="124" w:firstLine="0"/>
        <w:jc w:val="right"/>
        <w:rPr>
          <w:rFonts w:ascii="PMingLiU" w:hAnsi="PMingLiU" w:cs="PMingLiU" w:eastAsia="PMingLiU"/>
          <w:sz w:val="24"/>
          <w:szCs w:val="24"/>
        </w:rPr>
      </w:pPr>
      <w:r>
        <w:rPr>
          <w:rFonts w:ascii="DejaVu Sans Condensed" w:hAnsi="DejaVu Sans Condensed" w:cs="DejaVu Sans Condensed" w:eastAsia="DejaVu Sans Condensed"/>
          <w:i/>
          <w:w w:val="115"/>
          <w:position w:val="16"/>
          <w:sz w:val="24"/>
          <w:szCs w:val="24"/>
        </w:rPr>
        <w:t>⇒ </w:t>
      </w:r>
      <w:r>
        <w:rPr>
          <w:rFonts w:ascii="DejaVu Sans Condensed" w:hAnsi="DejaVu Sans Condensed" w:cs="DejaVu Sans Condensed" w:eastAsia="DejaVu Sans Condensed"/>
          <w:i/>
          <w:spacing w:val="35"/>
          <w:w w:val="115"/>
          <w:position w:val="16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8 </w:t>
      </w:r>
      <w:r>
        <w:rPr>
          <w:rFonts w:ascii="PMingLiU" w:hAnsi="PMingLiU" w:cs="PMingLiU" w:eastAsia="PMingLiU"/>
          <w:spacing w:val="58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3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58" w:lineRule="exact" w:before="65"/>
        <w:ind w:left="332" w:right="0"/>
        <w:jc w:val="left"/>
        <w:rPr>
          <w:rFonts w:ascii="Tahoma" w:hAnsi="Tahoma" w:cs="Tahoma" w:eastAsia="Tahoma"/>
        </w:rPr>
      </w:pPr>
      <w:r>
        <w:rPr/>
        <w:br w:type="column"/>
      </w:r>
      <w:r>
        <w:rPr>
          <w:rFonts w:ascii="Tahoma"/>
          <w:w w:val="167"/>
          <w:position w:val="18"/>
        </w:rPr>
        <w:t> </w:t>
      </w:r>
      <w:r>
        <w:rPr>
          <w:w w:val="103"/>
        </w:rPr>
        <w:t>333</w:t>
      </w:r>
      <w:r>
        <w:rPr/>
        <w:t>  </w:t>
      </w:r>
      <w:r>
        <w:rPr>
          <w:spacing w:val="12"/>
        </w:rPr>
        <w:t> </w:t>
      </w:r>
      <w:r>
        <w:rPr>
          <w:w w:val="103"/>
        </w:rPr>
        <w:t>208</w:t>
      </w:r>
      <w:r>
        <w:rPr>
          <w:rFonts w:ascii="Tahoma"/>
          <w:w w:val="167"/>
          <w:position w:val="18"/>
        </w:rPr>
        <w:t> </w:t>
      </w:r>
      <w:r>
        <w:rPr>
          <w:rFonts w:ascii="Tahoma"/>
        </w:rPr>
      </w:r>
    </w:p>
    <w:p>
      <w:pPr>
        <w:spacing w:line="374" w:lineRule="exact" w:before="0"/>
        <w:ind w:left="26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DejaVu Sans Condensed" w:hAnsi="DejaVu Sans Condensed" w:cs="DejaVu Sans Condensed" w:eastAsia="DejaVu Sans Condensed"/>
          <w:i/>
          <w:w w:val="110"/>
          <w:position w:val="16"/>
          <w:sz w:val="24"/>
          <w:szCs w:val="24"/>
        </w:rPr>
        <w:t>⇒ </w:t>
      </w:r>
      <w:r>
        <w:rPr>
          <w:rFonts w:ascii="DejaVu Sans Condensed" w:hAnsi="DejaVu Sans Condensed" w:cs="DejaVu Sans Condensed" w:eastAsia="DejaVu Sans Condensed"/>
          <w:i/>
          <w:spacing w:val="37"/>
          <w:w w:val="110"/>
          <w:position w:val="16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333 </w:t>
      </w:r>
      <w:r>
        <w:rPr>
          <w:rFonts w:ascii="PMingLiU" w:hAnsi="PMingLiU" w:cs="PMingLiU" w:eastAsia="PMingLiU"/>
          <w:spacing w:val="58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125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 w:line="374" w:lineRule="exact"/>
        <w:jc w:val="left"/>
        <w:rPr>
          <w:rFonts w:ascii="PMingLiU" w:hAnsi="PMingLiU" w:cs="PMingLiU" w:eastAsia="PMingLiU"/>
          <w:sz w:val="24"/>
          <w:szCs w:val="24"/>
        </w:rPr>
        <w:sectPr>
          <w:type w:val="continuous"/>
          <w:pgSz w:w="12240" w:h="15840"/>
          <w:pgMar w:top="1500" w:bottom="280" w:left="1720" w:right="1280"/>
          <w:cols w:num="2" w:equalWidth="0">
            <w:col w:w="7594" w:space="40"/>
            <w:col w:w="1606"/>
          </w:cols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40" w:lineRule="auto" w:before="180"/>
        <w:ind w:right="0"/>
        <w:jc w:val="both"/>
      </w:pPr>
      <w:r>
        <w:rPr>
          <w:w w:val="110"/>
        </w:rPr>
        <w:t>Figure</w:t>
      </w:r>
      <w:r>
        <w:rPr>
          <w:spacing w:val="16"/>
          <w:w w:val="110"/>
        </w:rPr>
        <w:t> </w:t>
      </w:r>
      <w:r>
        <w:rPr>
          <w:w w:val="110"/>
        </w:rPr>
        <w:t>2.2: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Conv</w:t>
      </w:r>
      <w:r>
        <w:rPr>
          <w:spacing w:val="-3"/>
          <w:w w:val="110"/>
        </w:rPr>
        <w:t>ersion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simple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5"/>
          <w:w w:val="110"/>
        </w:rPr>
        <w:t> </w:t>
      </w:r>
      <w:r>
        <w:rPr>
          <w:w w:val="110"/>
        </w:rPr>
        <w:t>structure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matrix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5"/>
          <w:szCs w:val="35"/>
        </w:rPr>
      </w:pPr>
    </w:p>
    <w:p>
      <w:pPr>
        <w:pStyle w:val="BodyText"/>
        <w:spacing w:line="242" w:lineRule="auto"/>
        <w:ind w:left="539" w:right="128" w:firstLine="8"/>
        <w:jc w:val="both"/>
      </w:pP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information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matrix</w:t>
      </w:r>
      <w:r>
        <w:rPr>
          <w:spacing w:val="7"/>
          <w:w w:val="115"/>
        </w:rPr>
        <w:t> </w:t>
      </w:r>
      <w:r>
        <w:rPr>
          <w:w w:val="115"/>
        </w:rPr>
        <w:t>with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ers</w:t>
      </w:r>
      <w:r>
        <w:rPr>
          <w:spacing w:val="5"/>
          <w:w w:val="115"/>
        </w:rPr>
        <w:t> </w:t>
      </w:r>
      <w:r>
        <w:rPr>
          <w:w w:val="115"/>
        </w:rPr>
        <w:t>333,333,208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125.</w:t>
      </w:r>
      <w:r>
        <w:rPr>
          <w:spacing w:val="49"/>
          <w:w w:val="115"/>
        </w:rPr>
        <w:t> </w:t>
      </w:r>
      <w:r>
        <w:rPr>
          <w:spacing w:val="-2"/>
          <w:w w:val="115"/>
        </w:rPr>
        <w:t>Each</w:t>
      </w:r>
      <w:r>
        <w:rPr>
          <w:spacing w:val="6"/>
          <w:w w:val="115"/>
        </w:rPr>
        <w:t> </w:t>
      </w:r>
      <w:r>
        <w:rPr>
          <w:w w:val="115"/>
        </w:rPr>
        <w:t>column</w:t>
      </w:r>
      <w:r>
        <w:rPr>
          <w:spacing w:val="27"/>
          <w:w w:val="111"/>
        </w:rPr>
        <w:t> </w:t>
      </w:r>
      <w:r>
        <w:rPr>
          <w:w w:val="115"/>
        </w:rPr>
        <w:t>corresponds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single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gro</w:t>
      </w:r>
      <w:r>
        <w:rPr>
          <w:spacing w:val="-1"/>
          <w:w w:val="115"/>
        </w:rPr>
        <w:t>up;</w:t>
      </w:r>
      <w:r>
        <w:rPr>
          <w:spacing w:val="-8"/>
          <w:w w:val="115"/>
        </w:rPr>
        <w:t> </w:t>
      </w:r>
      <w:r>
        <w:rPr>
          <w:w w:val="115"/>
        </w:rPr>
        <w:t>therefore,</w:t>
      </w:r>
      <w:r>
        <w:rPr>
          <w:spacing w:val="-8"/>
          <w:w w:val="115"/>
        </w:rPr>
        <w:t> </w:t>
      </w:r>
      <w:r>
        <w:rPr>
          <w:w w:val="115"/>
        </w:rPr>
        <w:t>column</w:t>
      </w:r>
      <w:r>
        <w:rPr>
          <w:spacing w:val="-8"/>
          <w:w w:val="115"/>
        </w:rPr>
        <w:t> </w:t>
      </w:r>
      <w:r>
        <w:rPr>
          <w:w w:val="115"/>
        </w:rPr>
        <w:t>sums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matrix</w:t>
      </w:r>
      <w:r>
        <w:rPr>
          <w:spacing w:val="-8"/>
          <w:w w:val="115"/>
        </w:rPr>
        <w:t> </w:t>
      </w:r>
      <w:r>
        <w:rPr>
          <w:w w:val="115"/>
        </w:rPr>
        <w:t>correspond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38"/>
          <w:w w:val="120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11"/>
          <w:w w:val="115"/>
        </w:rPr>
        <w:t> </w:t>
      </w:r>
      <w:r>
        <w:rPr>
          <w:w w:val="115"/>
        </w:rPr>
        <w:t>1</w:t>
      </w:r>
      <w:r>
        <w:rPr>
          <w:spacing w:val="11"/>
          <w:w w:val="115"/>
        </w:rPr>
        <w:t> </w:t>
      </w:r>
      <w:r>
        <w:rPr>
          <w:w w:val="115"/>
        </w:rPr>
        <w:t>categories,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sum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ll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ers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matrix</w:t>
      </w:r>
      <w:r>
        <w:rPr>
          <w:spacing w:val="11"/>
          <w:w w:val="115"/>
        </w:rPr>
        <w:t> </w:t>
      </w:r>
      <w:r>
        <w:rPr>
          <w:w w:val="115"/>
        </w:rPr>
        <w:t>equal</w:t>
      </w:r>
      <w:r>
        <w:rPr>
          <w:spacing w:val="31"/>
          <w:w w:val="112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total </w:t>
      </w:r>
      <w:r>
        <w:rPr>
          <w:spacing w:val="-3"/>
          <w:w w:val="115"/>
        </w:rPr>
        <w:t>cou</w:t>
      </w:r>
      <w:r>
        <w:rPr>
          <w:spacing w:val="-2"/>
          <w:w w:val="115"/>
        </w:rPr>
        <w:t>nt.</w:t>
      </w:r>
      <w:r>
        <w:rPr>
          <w:spacing w:val="23"/>
          <w:w w:val="115"/>
        </w:rPr>
        <w:t> </w:t>
      </w:r>
      <w:r>
        <w:rPr>
          <w:w w:val="115"/>
        </w:rPr>
        <w:t>The </w:t>
      </w:r>
      <w:r>
        <w:rPr>
          <w:spacing w:val="-2"/>
          <w:w w:val="115"/>
        </w:rPr>
        <w:t>parent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levels</w:t>
      </w:r>
      <w:r>
        <w:rPr>
          <w:w w:val="115"/>
        </w:rPr>
        <w:t> are</w:t>
      </w:r>
      <w:r>
        <w:rPr>
          <w:spacing w:val="-1"/>
          <w:w w:val="115"/>
        </w:rPr>
        <w:t> </w:t>
      </w:r>
      <w:r>
        <w:rPr>
          <w:w w:val="115"/>
        </w:rPr>
        <w:t>simply the sum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children</w:t>
      </w:r>
      <w:r>
        <w:rPr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-1"/>
          <w:w w:val="115"/>
        </w:rPr>
        <w:t> </w:t>
      </w:r>
      <w:r>
        <w:rPr>
          <w:w w:val="115"/>
        </w:rPr>
        <w:t>and the</w:t>
      </w:r>
      <w:r>
        <w:rPr>
          <w:spacing w:val="33"/>
          <w:w w:val="118"/>
        </w:rPr>
        <w:t> </w:t>
      </w:r>
      <w:r>
        <w:rPr>
          <w:w w:val="115"/>
        </w:rPr>
        <w:t>complete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1"/>
          <w:w w:val="115"/>
        </w:rPr>
        <w:t> </w:t>
      </w:r>
      <w:r>
        <w:rPr>
          <w:w w:val="115"/>
        </w:rPr>
        <w:t>structure</w:t>
      </w:r>
      <w:r>
        <w:rPr>
          <w:spacing w:val="-11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genera</w:t>
      </w:r>
      <w:r>
        <w:rPr>
          <w:spacing w:val="-1"/>
          <w:w w:val="115"/>
        </w:rPr>
        <w:t>ted</w:t>
      </w:r>
      <w:r>
        <w:rPr>
          <w:spacing w:val="-12"/>
          <w:w w:val="115"/>
        </w:rPr>
        <w:t> </w:t>
      </w:r>
      <w:r>
        <w:rPr>
          <w:w w:val="115"/>
        </w:rPr>
        <w:t>automatically</w:t>
      </w:r>
      <w:r>
        <w:rPr>
          <w:spacing w:val="-11"/>
          <w:w w:val="115"/>
        </w:rPr>
        <w:t> </w:t>
      </w:r>
      <w:r>
        <w:rPr>
          <w:w w:val="115"/>
        </w:rPr>
        <w:t>just</w:t>
      </w:r>
      <w:r>
        <w:rPr>
          <w:spacing w:val="-11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umerical</w:t>
      </w:r>
      <w:r>
        <w:rPr>
          <w:spacing w:val="31"/>
          <w:w w:val="110"/>
        </w:rPr>
        <w:t> </w:t>
      </w:r>
      <w:r>
        <w:rPr>
          <w:w w:val="115"/>
        </w:rPr>
        <w:t>information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leaves.</w:t>
      </w:r>
      <w:r>
        <w:rPr>
          <w:spacing w:val="35"/>
          <w:w w:val="115"/>
        </w:rPr>
        <w:t> </w:t>
      </w:r>
      <w:r>
        <w:rPr>
          <w:w w:val="115"/>
        </w:rPr>
        <w:t>Note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column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matrix</w:t>
      </w:r>
      <w:r>
        <w:rPr>
          <w:spacing w:val="2"/>
          <w:w w:val="115"/>
        </w:rPr>
        <w:t> </w:t>
      </w:r>
      <w:r>
        <w:rPr>
          <w:w w:val="115"/>
        </w:rPr>
        <w:t>corresponds</w:t>
      </w:r>
      <w:r>
        <w:rPr>
          <w:spacing w:val="23"/>
          <w:w w:val="107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maximum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leaves</w:t>
      </w:r>
      <w:r>
        <w:rPr>
          <w:spacing w:val="2"/>
          <w:w w:val="115"/>
        </w:rPr>
        <w:t> </w:t>
      </w:r>
      <w:r>
        <w:rPr>
          <w:w w:val="115"/>
        </w:rPr>
        <w:t>within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1"/>
          <w:w w:val="115"/>
        </w:rPr>
        <w:t> </w:t>
      </w:r>
      <w:r>
        <w:rPr>
          <w:w w:val="115"/>
        </w:rPr>
        <w:t>1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category</w:t>
      </w:r>
      <w:r>
        <w:rPr>
          <w:spacing w:val="-3"/>
          <w:w w:val="115"/>
        </w:rPr>
        <w:t>,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2"/>
          <w:w w:val="115"/>
        </w:rPr>
        <w:t> </w:t>
      </w:r>
      <w:r>
        <w:rPr>
          <w:w w:val="115"/>
        </w:rPr>
        <w:t>1</w:t>
      </w:r>
      <w:r>
        <w:rPr>
          <w:spacing w:val="1"/>
          <w:w w:val="115"/>
        </w:rPr>
        <w:t> </w:t>
      </w:r>
      <w:r>
        <w:rPr>
          <w:w w:val="115"/>
        </w:rPr>
        <w:t>categories</w:t>
      </w:r>
      <w:r>
        <w:rPr>
          <w:spacing w:val="45"/>
          <w:w w:val="106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w w:val="115"/>
        </w:rPr>
        <w:t>less</w:t>
      </w:r>
      <w:r>
        <w:rPr>
          <w:spacing w:val="-22"/>
          <w:w w:val="115"/>
        </w:rPr>
        <w:t> </w:t>
      </w:r>
      <w:r>
        <w:rPr>
          <w:w w:val="115"/>
        </w:rPr>
        <w:t>than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maximum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leaves,</w:t>
      </w:r>
      <w:r>
        <w:rPr>
          <w:spacing w:val="-21"/>
          <w:w w:val="115"/>
        </w:rPr>
        <w:t> </w:t>
      </w:r>
      <w:r>
        <w:rPr>
          <w:w w:val="115"/>
        </w:rPr>
        <w:t>0</w:t>
      </w:r>
      <w:r>
        <w:rPr>
          <w:spacing w:val="-21"/>
          <w:w w:val="115"/>
        </w:rPr>
        <w:t> </w:t>
      </w:r>
      <w:r>
        <w:rPr>
          <w:w w:val="115"/>
        </w:rPr>
        <w:t>is</w:t>
      </w:r>
      <w:r>
        <w:rPr>
          <w:spacing w:val="-22"/>
          <w:w w:val="115"/>
        </w:rPr>
        <w:t> </w:t>
      </w:r>
      <w:r>
        <w:rPr>
          <w:w w:val="115"/>
        </w:rPr>
        <w:t>used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o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-21"/>
          <w:w w:val="115"/>
        </w:rPr>
        <w:t> </w:t>
      </w:r>
      <w:r>
        <w:rPr>
          <w:w w:val="115"/>
        </w:rPr>
        <w:t>no</w:t>
      </w:r>
      <w:r>
        <w:rPr>
          <w:spacing w:val="-22"/>
          <w:w w:val="115"/>
        </w:rPr>
        <w:t> </w:t>
      </w:r>
      <w:r>
        <w:rPr>
          <w:w w:val="115"/>
        </w:rPr>
        <w:t>leaf.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w w:val="115"/>
        </w:rPr>
        <w:t>default</w:t>
      </w:r>
      <w:r>
        <w:rPr>
          <w:spacing w:val="28"/>
          <w:w w:val="110"/>
        </w:rPr>
        <w:t> </w:t>
      </w:r>
      <w:r>
        <w:rPr>
          <w:spacing w:val="-4"/>
          <w:w w:val="115"/>
        </w:rPr>
        <w:t>value</w:t>
      </w:r>
      <w:r>
        <w:rPr>
          <w:spacing w:val="-24"/>
          <w:w w:val="115"/>
        </w:rPr>
        <w:t> </w:t>
      </w:r>
      <w:r>
        <w:rPr>
          <w:w w:val="115"/>
        </w:rPr>
        <w:t>of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matrix</w:t>
      </w:r>
      <w:r>
        <w:rPr>
          <w:spacing w:val="-24"/>
          <w:w w:val="115"/>
        </w:rPr>
        <w:t> </w:t>
      </w:r>
      <w:r>
        <w:rPr>
          <w:w w:val="115"/>
        </w:rPr>
        <w:t>is</w:t>
      </w:r>
      <w:r>
        <w:rPr>
          <w:spacing w:val="-24"/>
          <w:w w:val="115"/>
        </w:rPr>
        <w:t> </w:t>
      </w:r>
      <w:r>
        <w:rPr>
          <w:w w:val="115"/>
        </w:rPr>
        <w:t>250,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250,</w:t>
      </w:r>
      <w:r>
        <w:rPr>
          <w:spacing w:val="-23"/>
          <w:w w:val="115"/>
        </w:rPr>
        <w:t> </w:t>
      </w:r>
      <w:r>
        <w:rPr>
          <w:w w:val="115"/>
        </w:rPr>
        <w:t>250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250,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which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represen</w:t>
      </w:r>
      <w:r>
        <w:rPr>
          <w:spacing w:val="-1"/>
          <w:w w:val="115"/>
        </w:rPr>
        <w:t>t</w:t>
      </w:r>
      <w:r>
        <w:rPr>
          <w:spacing w:val="-24"/>
          <w:w w:val="115"/>
        </w:rPr>
        <w:t> </w:t>
      </w:r>
      <w:r>
        <w:rPr>
          <w:w w:val="115"/>
        </w:rPr>
        <w:t>a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wo-level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43"/>
          <w:w w:val="108"/>
        </w:rPr>
        <w:t> </w:t>
      </w:r>
      <w:r>
        <w:rPr>
          <w:w w:val="115"/>
        </w:rPr>
        <w:t>of</w:t>
      </w:r>
      <w:r>
        <w:rPr>
          <w:spacing w:val="-34"/>
          <w:w w:val="115"/>
        </w:rPr>
        <w:t> </w:t>
      </w:r>
      <w:r>
        <w:rPr>
          <w:w w:val="115"/>
        </w:rPr>
        <w:t>equal</w:t>
      </w:r>
      <w:r>
        <w:rPr>
          <w:spacing w:val="-34"/>
          <w:w w:val="115"/>
        </w:rPr>
        <w:t> </w:t>
      </w:r>
      <w:r>
        <w:rPr>
          <w:w w:val="115"/>
        </w:rPr>
        <w:t>proportions,</w:t>
      </w:r>
      <w:r>
        <w:rPr>
          <w:spacing w:val="-34"/>
          <w:w w:val="115"/>
        </w:rPr>
        <w:t> </w:t>
      </w:r>
      <w:r>
        <w:rPr>
          <w:w w:val="115"/>
        </w:rPr>
        <w:t>with</w:t>
      </w:r>
      <w:r>
        <w:rPr>
          <w:spacing w:val="-33"/>
          <w:w w:val="115"/>
        </w:rPr>
        <w:t> </w:t>
      </w:r>
      <w:r>
        <w:rPr>
          <w:w w:val="115"/>
        </w:rPr>
        <w:t>2</w:t>
      </w:r>
      <w:r>
        <w:rPr>
          <w:spacing w:val="-34"/>
          <w:w w:val="115"/>
        </w:rPr>
        <w:t> </w:t>
      </w:r>
      <w:r>
        <w:rPr>
          <w:spacing w:val="-2"/>
          <w:w w:val="115"/>
        </w:rPr>
        <w:t>level-1</w:t>
      </w:r>
      <w:r>
        <w:rPr>
          <w:spacing w:val="-33"/>
          <w:w w:val="115"/>
        </w:rPr>
        <w:t> </w:t>
      </w:r>
      <w:r>
        <w:rPr>
          <w:w w:val="115"/>
        </w:rPr>
        <w:t>categories,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-34"/>
          <w:w w:val="115"/>
        </w:rPr>
        <w:t> </w:t>
      </w:r>
      <w:r>
        <w:rPr>
          <w:w w:val="115"/>
        </w:rPr>
        <w:t>with</w:t>
      </w:r>
      <w:r>
        <w:rPr>
          <w:spacing w:val="-33"/>
          <w:w w:val="115"/>
        </w:rPr>
        <w:t> </w:t>
      </w:r>
      <w:r>
        <w:rPr>
          <w:w w:val="115"/>
        </w:rPr>
        <w:t>2</w:t>
      </w:r>
      <w:r>
        <w:rPr>
          <w:spacing w:val="-34"/>
          <w:w w:val="115"/>
        </w:rPr>
        <w:t> </w:t>
      </w:r>
      <w:r>
        <w:rPr>
          <w:spacing w:val="-2"/>
          <w:w w:val="115"/>
        </w:rPr>
        <w:t>level-1</w:t>
      </w:r>
      <w:r>
        <w:rPr>
          <w:spacing w:val="-34"/>
          <w:w w:val="115"/>
        </w:rPr>
        <w:t> </w:t>
      </w:r>
      <w:r>
        <w:rPr>
          <w:w w:val="115"/>
        </w:rPr>
        <w:t>categories</w:t>
      </w:r>
      <w:r>
        <w:rPr>
          <w:spacing w:val="-34"/>
          <w:w w:val="115"/>
        </w:rPr>
        <w:t> </w:t>
      </w:r>
      <w:r>
        <w:rPr>
          <w:w w:val="115"/>
        </w:rPr>
        <w:t>of</w:t>
      </w:r>
      <w:r>
        <w:rPr>
          <w:spacing w:val="-33"/>
          <w:w w:val="115"/>
        </w:rPr>
        <w:t> </w:t>
      </w:r>
      <w:r>
        <w:rPr>
          <w:w w:val="115"/>
        </w:rPr>
        <w:t>equal</w:t>
      </w:r>
      <w:r>
        <w:rPr>
          <w:spacing w:val="27"/>
          <w:w w:val="108"/>
        </w:rPr>
        <w:t> </w:t>
      </w:r>
      <w:r>
        <w:rPr>
          <w:w w:val="115"/>
        </w:rPr>
        <w:t>proportions. This</w:t>
      </w:r>
      <w:r>
        <w:rPr>
          <w:spacing w:val="-18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storing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8"/>
          <w:w w:val="115"/>
        </w:rPr>
        <w:t> </w:t>
      </w:r>
      <w:r>
        <w:rPr>
          <w:w w:val="115"/>
        </w:rPr>
        <w:t>information</w:t>
      </w:r>
      <w:r>
        <w:rPr>
          <w:spacing w:val="-19"/>
          <w:w w:val="115"/>
        </w:rPr>
        <w:t> </w:t>
      </w:r>
      <w:r>
        <w:rPr>
          <w:w w:val="115"/>
        </w:rPr>
        <w:t>is</w:t>
      </w:r>
      <w:r>
        <w:rPr>
          <w:spacing w:val="-18"/>
          <w:w w:val="115"/>
        </w:rPr>
        <w:t> </w:t>
      </w:r>
      <w:r>
        <w:rPr>
          <w:w w:val="115"/>
        </w:rPr>
        <w:t>simple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efficien</w:t>
      </w:r>
      <w:r>
        <w:rPr>
          <w:spacing w:val="-1"/>
          <w:w w:val="115"/>
        </w:rPr>
        <w:t>t</w:t>
      </w:r>
      <w:r>
        <w:rPr>
          <w:spacing w:val="-18"/>
          <w:w w:val="115"/>
        </w:rPr>
        <w:t> </w:t>
      </w:r>
      <w:r>
        <w:rPr>
          <w:w w:val="115"/>
        </w:rPr>
        <w:t>but</w:t>
      </w:r>
      <w:r>
        <w:rPr>
          <w:spacing w:val="27"/>
          <w:w w:val="121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not</w:t>
      </w:r>
      <w:r>
        <w:rPr>
          <w:spacing w:val="4"/>
          <w:w w:val="115"/>
        </w:rPr>
        <w:t> </w:t>
      </w:r>
      <w:r>
        <w:rPr>
          <w:w w:val="115"/>
        </w:rPr>
        <w:t>suitable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4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6"/>
          <w:w w:val="115"/>
        </w:rPr>
        <w:t> </w:t>
      </w:r>
      <w:r>
        <w:rPr>
          <w:w w:val="115"/>
        </w:rPr>
        <w:t>3</w:t>
      </w:r>
      <w:r>
        <w:rPr>
          <w:spacing w:val="5"/>
          <w:w w:val="115"/>
        </w:rPr>
        <w:t> </w:t>
      </w:r>
      <w:r>
        <w:rPr>
          <w:w w:val="115"/>
        </w:rPr>
        <w:t>or</w:t>
      </w:r>
      <w:r>
        <w:rPr>
          <w:spacing w:val="4"/>
          <w:w w:val="115"/>
        </w:rPr>
        <w:t> </w:t>
      </w:r>
      <w:r>
        <w:rPr>
          <w:w w:val="115"/>
        </w:rPr>
        <w:t>more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mayb</w:t>
      </w:r>
      <w:r>
        <w:rPr>
          <w:spacing w:val="-2"/>
          <w:w w:val="115"/>
        </w:rPr>
        <w:t>e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30"/>
          <w:w w:val="119"/>
        </w:rPr>
        <w:t> </w:t>
      </w:r>
      <w:r>
        <w:rPr>
          <w:w w:val="115"/>
        </w:rPr>
        <w:t>little</w:t>
      </w:r>
      <w:r>
        <w:rPr>
          <w:spacing w:val="-6"/>
          <w:w w:val="115"/>
        </w:rPr>
        <w:t> </w:t>
      </w:r>
      <w:r>
        <w:rPr>
          <w:w w:val="115"/>
        </w:rPr>
        <w:t>confusing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other</w:t>
      </w:r>
      <w:r>
        <w:rPr>
          <w:spacing w:val="-6"/>
          <w:w w:val="115"/>
        </w:rPr>
        <w:t> </w:t>
      </w:r>
      <w:r>
        <w:rPr>
          <w:w w:val="115"/>
        </w:rPr>
        <w:t>people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5"/>
          <w:w w:val="115"/>
        </w:rPr>
        <w:t> </w:t>
      </w:r>
      <w:r>
        <w:rPr>
          <w:w w:val="115"/>
        </w:rPr>
        <w:t>fi  </w:t>
      </w:r>
      <w:r>
        <w:rPr>
          <w:spacing w:val="2"/>
          <w:w w:val="115"/>
        </w:rPr>
        <w:t> </w:t>
      </w:r>
      <w:r>
        <w:rPr>
          <w:w w:val="115"/>
        </w:rPr>
        <w:t>future</w:t>
      </w:r>
      <w:r>
        <w:rPr>
          <w:spacing w:val="-5"/>
          <w:w w:val="115"/>
        </w:rPr>
        <w:t> </w:t>
      </w:r>
      <w:r>
        <w:rPr>
          <w:spacing w:val="-3"/>
          <w:w w:val="115"/>
        </w:rPr>
        <w:t>improvemen</w:t>
      </w:r>
      <w:r>
        <w:rPr>
          <w:spacing w:val="-2"/>
          <w:w w:val="115"/>
        </w:rPr>
        <w:t>ts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function</w:t>
      </w:r>
      <w:r>
        <w:rPr>
          <w:spacing w:val="-5"/>
          <w:w w:val="115"/>
        </w:rPr>
        <w:t> </w:t>
      </w:r>
      <w:r>
        <w:rPr>
          <w:w w:val="115"/>
        </w:rPr>
        <w:t>could</w:t>
      </w:r>
      <w:r>
        <w:rPr>
          <w:spacing w:val="28"/>
          <w:w w:val="110"/>
        </w:rPr>
        <w:t> </w:t>
      </w:r>
      <w:r>
        <w:rPr>
          <w:spacing w:val="3"/>
          <w:w w:val="115"/>
        </w:rPr>
        <w:t>be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allowing</w:t>
      </w:r>
      <w:r>
        <w:rPr>
          <w:spacing w:val="-11"/>
          <w:w w:val="115"/>
        </w:rPr>
        <w:t> </w:t>
      </w:r>
      <w:r>
        <w:rPr>
          <w:w w:val="115"/>
        </w:rPr>
        <w:t>usage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user-generated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0"/>
          <w:w w:val="115"/>
        </w:rPr>
        <w:t> </w:t>
      </w:r>
      <w:r>
        <w:rPr>
          <w:w w:val="115"/>
        </w:rPr>
        <w:t>time</w:t>
      </w:r>
      <w:r>
        <w:rPr>
          <w:spacing w:val="-11"/>
          <w:w w:val="115"/>
        </w:rPr>
        <w:t> </w:t>
      </w:r>
      <w:r>
        <w:rPr>
          <w:w w:val="115"/>
        </w:rPr>
        <w:t>series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r>
        <w:rPr>
          <w:rFonts w:ascii="PMingLiU"/>
          <w:w w:val="115"/>
        </w:rPr>
        <w:t>hts</w:t>
      </w:r>
      <w:r>
        <w:rPr>
          <w:w w:val="115"/>
        </w:rPr>
        <w:t>)</w:t>
      </w:r>
      <w:r>
        <w:rPr>
          <w:spacing w:val="-10"/>
          <w:w w:val="115"/>
        </w:rPr>
        <w:t> </w:t>
      </w:r>
      <w:r>
        <w:rPr>
          <w:spacing w:val="2"/>
          <w:w w:val="115"/>
        </w:rPr>
        <w:t>object</w:t>
      </w:r>
      <w:r>
        <w:rPr>
          <w:spacing w:val="-11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8"/>
        </w:rPr>
        <w:t> </w:t>
      </w:r>
      <w:r>
        <w:rPr>
          <w:rFonts w:ascii="PMingLiU"/>
          <w:w w:val="115"/>
        </w:rPr>
        <w:t>hts</w:t>
      </w:r>
      <w:r>
        <w:rPr>
          <w:rFonts w:ascii="PMingLiU"/>
          <w:spacing w:val="-18"/>
          <w:w w:val="115"/>
        </w:rPr>
        <w:t> </w:t>
      </w:r>
      <w:r>
        <w:rPr>
          <w:spacing w:val="-4"/>
          <w:w w:val="115"/>
        </w:rPr>
        <w:t>package</w:t>
      </w:r>
      <w:r>
        <w:rPr>
          <w:spacing w:val="-18"/>
          <w:w w:val="115"/>
        </w:rPr>
        <w:t> </w:t>
      </w:r>
      <w:r>
        <w:rPr>
          <w:w w:val="115"/>
        </w:rPr>
        <w:t>instead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matrix,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allow</w:t>
      </w:r>
      <w:r>
        <w:rPr>
          <w:spacing w:val="-17"/>
          <w:w w:val="115"/>
        </w:rPr>
        <w:t> </w:t>
      </w:r>
      <w:r>
        <w:rPr>
          <w:w w:val="115"/>
        </w:rPr>
        <w:t>generations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8"/>
          <w:w w:val="115"/>
        </w:rPr>
        <w:t> </w:t>
      </w:r>
      <w:r>
        <w:rPr>
          <w:w w:val="115"/>
        </w:rPr>
        <w:t>dataset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7"/>
          <w:w w:val="115"/>
        </w:rPr>
        <w:t> </w:t>
      </w:r>
      <w:r>
        <w:rPr>
          <w:w w:val="115"/>
        </w:rPr>
        <w:t>3</w:t>
      </w:r>
      <w:r>
        <w:rPr>
          <w:spacing w:val="21"/>
          <w:w w:val="101"/>
        </w:rPr>
        <w:t> </w:t>
      </w:r>
      <w:r>
        <w:rPr>
          <w:w w:val="115"/>
        </w:rPr>
        <w:t>or</w:t>
      </w:r>
      <w:r>
        <w:rPr>
          <w:spacing w:val="-36"/>
          <w:w w:val="115"/>
        </w:rPr>
        <w:t> </w:t>
      </w:r>
      <w:r>
        <w:rPr>
          <w:w w:val="115"/>
        </w:rPr>
        <w:t>more</w:t>
      </w:r>
      <w:r>
        <w:rPr>
          <w:spacing w:val="-36"/>
          <w:w w:val="115"/>
        </w:rPr>
        <w:t> </w:t>
      </w:r>
      <w:r>
        <w:rPr>
          <w:spacing w:val="-2"/>
          <w:w w:val="115"/>
        </w:rPr>
        <w:t>levels.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left="541" w:right="126" w:firstLine="357"/>
        <w:jc w:val="both"/>
      </w:pPr>
      <w:r>
        <w:rPr>
          <w:rFonts w:ascii="PMingLiU"/>
          <w:w w:val="115"/>
        </w:rPr>
        <w:t>adddaily.anomaly</w:t>
      </w:r>
      <w:r>
        <w:rPr>
          <w:rFonts w:ascii="PMingLiU"/>
          <w:spacing w:val="10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1"/>
          <w:w w:val="115"/>
        </w:rPr>
        <w:t> </w:t>
      </w:r>
      <w:r>
        <w:rPr>
          <w:w w:val="115"/>
        </w:rPr>
        <w:t>used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rFonts w:ascii="PMingLiU"/>
          <w:w w:val="115"/>
        </w:rPr>
        <w:t>addanomaly</w:t>
      </w:r>
      <w:r>
        <w:rPr>
          <w:rFonts w:ascii="PMingLiU"/>
          <w:spacing w:val="11"/>
          <w:w w:val="115"/>
        </w:rPr>
        <w:t> </w:t>
      </w:r>
      <w:r>
        <w:rPr>
          <w:w w:val="115"/>
        </w:rPr>
        <w:t>function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add</w:t>
      </w:r>
      <w:r>
        <w:rPr>
          <w:spacing w:val="10"/>
          <w:w w:val="115"/>
        </w:rPr>
        <w:t> </w:t>
      </w:r>
      <w:r>
        <w:rPr>
          <w:w w:val="115"/>
        </w:rPr>
        <w:t>anomaly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daily</w:t>
      </w:r>
      <w:r>
        <w:rPr>
          <w:spacing w:val="21"/>
          <w:w w:val="113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</w:t>
      </w:r>
      <w:r>
        <w:rPr>
          <w:spacing w:val="-19"/>
          <w:w w:val="115"/>
        </w:rPr>
        <w:t> </w:t>
      </w:r>
      <w:r>
        <w:rPr>
          <w:w w:val="115"/>
        </w:rPr>
        <w:t>data,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8"/>
          <w:w w:val="115"/>
        </w:rPr>
        <w:t> </w:t>
      </w:r>
      <w:r>
        <w:rPr>
          <w:w w:val="115"/>
        </w:rPr>
        <w:t>time-series</w:t>
      </w:r>
      <w:r>
        <w:rPr>
          <w:spacing w:val="-20"/>
          <w:w w:val="115"/>
        </w:rPr>
        <w:t> </w:t>
      </w:r>
      <w:r>
        <w:rPr>
          <w:w w:val="115"/>
        </w:rPr>
        <w:t>dataset</w:t>
      </w:r>
      <w:r>
        <w:rPr>
          <w:spacing w:val="-19"/>
          <w:w w:val="115"/>
        </w:rPr>
        <w:t> </w:t>
      </w:r>
      <w:r>
        <w:rPr>
          <w:w w:val="115"/>
        </w:rPr>
        <w:t>generated</w:t>
      </w:r>
      <w:r>
        <w:rPr>
          <w:spacing w:val="-19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18"/>
          <w:w w:val="115"/>
        </w:rPr>
        <w:t> </w:t>
      </w:r>
      <w:r>
        <w:rPr>
          <w:w w:val="115"/>
        </w:rPr>
        <w:t>tabulating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ra</w:t>
      </w:r>
      <w:r>
        <w:rPr>
          <w:spacing w:val="-4"/>
          <w:w w:val="115"/>
        </w:rPr>
        <w:t>w</w:t>
      </w:r>
      <w:r>
        <w:rPr>
          <w:spacing w:val="-18"/>
          <w:w w:val="115"/>
        </w:rPr>
        <w:t> </w:t>
      </w:r>
      <w:r>
        <w:rPr>
          <w:w w:val="115"/>
        </w:rPr>
        <w:t>dataset</w:t>
      </w:r>
      <w:r>
        <w:rPr>
          <w:spacing w:val="23"/>
          <w:w w:val="116"/>
        </w:rPr>
        <w:t> </w:t>
      </w:r>
      <w:r>
        <w:rPr>
          <w:w w:val="115"/>
        </w:rPr>
        <w:t>using</w:t>
      </w:r>
      <w:r>
        <w:rPr>
          <w:spacing w:val="21"/>
          <w:w w:val="115"/>
        </w:rPr>
        <w:t> </w:t>
      </w:r>
      <w:r>
        <w:rPr>
          <w:rFonts w:ascii="PMingLiU"/>
          <w:w w:val="115"/>
        </w:rPr>
        <w:t>tabulatedata</w:t>
      </w:r>
      <w:r>
        <w:rPr>
          <w:rFonts w:ascii="PMingLiU"/>
          <w:spacing w:val="18"/>
          <w:w w:val="115"/>
        </w:rPr>
        <w:t> </w:t>
      </w:r>
      <w:r>
        <w:rPr>
          <w:w w:val="115"/>
        </w:rPr>
        <w:t>function.</w:t>
      </w:r>
      <w:r>
        <w:rPr>
          <w:spacing w:val="55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default</w:t>
      </w:r>
      <w:r>
        <w:rPr>
          <w:spacing w:val="17"/>
          <w:w w:val="115"/>
        </w:rPr>
        <w:t> </w:t>
      </w:r>
      <w:r>
        <w:rPr>
          <w:w w:val="115"/>
        </w:rPr>
        <w:t>setting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8"/>
          <w:w w:val="115"/>
        </w:rPr>
        <w:t> </w:t>
      </w:r>
      <w:r>
        <w:rPr>
          <w:w w:val="115"/>
        </w:rPr>
        <w:t>point</w:t>
      </w:r>
      <w:r>
        <w:rPr>
          <w:spacing w:val="19"/>
          <w:w w:val="115"/>
        </w:rPr>
        <w:t> </w:t>
      </w:r>
      <w:r>
        <w:rPr>
          <w:w w:val="115"/>
        </w:rPr>
        <w:t>anomaly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1</w:t>
      </w:r>
      <w:r>
        <w:rPr>
          <w:spacing w:val="19"/>
          <w:w w:val="115"/>
        </w:rPr>
        <w:t> </w:t>
      </w:r>
      <w:r>
        <w:rPr>
          <w:spacing w:val="-7"/>
          <w:w w:val="115"/>
        </w:rPr>
        <w:t>da</w:t>
      </w:r>
      <w:r>
        <w:rPr>
          <w:spacing w:val="-8"/>
          <w:w w:val="115"/>
        </w:rPr>
        <w:t>y</w:t>
      </w:r>
      <w:r>
        <w:rPr>
          <w:spacing w:val="-7"/>
          <w:w w:val="115"/>
        </w:rPr>
        <w:t>,</w:t>
      </w:r>
      <w:r>
        <w:rPr>
          <w:spacing w:val="19"/>
          <w:w w:val="115"/>
        </w:rPr>
        <w:t> </w:t>
      </w:r>
      <w:r>
        <w:rPr>
          <w:w w:val="115"/>
        </w:rPr>
        <w:t>on</w:t>
      </w:r>
      <w:r>
        <w:rPr>
          <w:spacing w:val="21"/>
          <w:w w:val="111"/>
        </w:rPr>
        <w:t> </w:t>
      </w:r>
      <w:r>
        <w:rPr>
          <w:w w:val="115"/>
        </w:rPr>
        <w:t>2015-11-15.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anomaly</w:t>
      </w:r>
      <w:r>
        <w:rPr>
          <w:spacing w:val="-27"/>
          <w:w w:val="115"/>
        </w:rPr>
        <w:t> </w:t>
      </w:r>
      <w:r>
        <w:rPr>
          <w:w w:val="115"/>
        </w:rPr>
        <w:t>added</w:t>
      </w:r>
      <w:r>
        <w:rPr>
          <w:spacing w:val="-27"/>
          <w:w w:val="115"/>
        </w:rPr>
        <w:t> </w:t>
      </w:r>
      <w:r>
        <w:rPr>
          <w:w w:val="115"/>
        </w:rPr>
        <w:t>are</w:t>
      </w:r>
      <w:r>
        <w:rPr>
          <w:spacing w:val="-27"/>
          <w:w w:val="115"/>
        </w:rPr>
        <w:t> </w:t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w w:val="115"/>
        </w:rPr>
        <w:t>terms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w w:val="115"/>
        </w:rPr>
        <w:t>proportion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total</w:t>
      </w:r>
      <w:r>
        <w:rPr>
          <w:spacing w:val="20"/>
          <w:w w:val="117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anomaly</w:t>
      </w:r>
      <w:r>
        <w:rPr>
          <w:spacing w:val="-11"/>
          <w:w w:val="115"/>
        </w:rPr>
        <w:t> </w:t>
      </w:r>
      <w:r>
        <w:rPr>
          <w:w w:val="115"/>
        </w:rPr>
        <w:t>assigned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1"/>
          <w:w w:val="115"/>
        </w:rPr>
        <w:t> </w:t>
      </w:r>
      <w:r>
        <w:rPr>
          <w:w w:val="115"/>
        </w:rPr>
        <w:t>leaf</w:t>
      </w:r>
      <w:r>
        <w:rPr>
          <w:spacing w:val="-11"/>
          <w:w w:val="115"/>
        </w:rPr>
        <w:t> </w:t>
      </w:r>
      <w:r>
        <w:rPr>
          <w:w w:val="115"/>
        </w:rPr>
        <w:t>can</w:t>
      </w:r>
      <w:r>
        <w:rPr>
          <w:spacing w:val="-12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varied.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left="539" w:right="102" w:firstLine="359"/>
        <w:jc w:val="both"/>
      </w:pP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oin</w:t>
      </w:r>
      <w:r>
        <w:rPr>
          <w:spacing w:val="-1"/>
          <w:w w:val="115"/>
        </w:rPr>
        <w:t>t</w:t>
      </w:r>
      <w:r>
        <w:rPr>
          <w:spacing w:val="-6"/>
          <w:w w:val="115"/>
        </w:rPr>
        <w:t> </w:t>
      </w:r>
      <w:r>
        <w:rPr>
          <w:w w:val="115"/>
        </w:rPr>
        <w:t>anomalies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anomaly</w:t>
      </w:r>
      <w:r>
        <w:rPr>
          <w:spacing w:val="-5"/>
          <w:w w:val="115"/>
        </w:rPr>
        <w:t> </w:t>
      </w:r>
      <w:r>
        <w:rPr>
          <w:w w:val="115"/>
        </w:rPr>
        <w:t>assigned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leaf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transcribed</w:t>
      </w:r>
      <w:r>
        <w:rPr>
          <w:spacing w:val="41"/>
          <w:w w:val="110"/>
        </w:rPr>
        <w:t> </w:t>
      </w:r>
      <w:r>
        <w:rPr>
          <w:w w:val="115"/>
        </w:rPr>
        <w:t>with</w:t>
      </w:r>
      <w:r>
        <w:rPr>
          <w:spacing w:val="6"/>
          <w:w w:val="115"/>
        </w:rPr>
        <w:t> </w:t>
      </w:r>
      <w:r>
        <w:rPr>
          <w:w w:val="115"/>
        </w:rPr>
        <w:t>binding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3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v</w:t>
      </w:r>
      <w:r>
        <w:rPr>
          <w:spacing w:val="-1"/>
          <w:w w:val="115"/>
        </w:rPr>
        <w:t>ector:</w:t>
      </w:r>
      <w:r>
        <w:rPr>
          <w:spacing w:val="36"/>
          <w:w w:val="115"/>
        </w:rPr>
        <w:t> </w:t>
      </w:r>
      <w:r>
        <w:rPr>
          <w:w w:val="115"/>
        </w:rPr>
        <w:t>(1)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ector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amount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anomaly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7"/>
          <w:w w:val="115"/>
        </w:rPr>
        <w:t> </w:t>
      </w:r>
      <w:r>
        <w:rPr>
          <w:w w:val="115"/>
        </w:rPr>
        <w:t>added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total,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42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806475" cy="1686877"/>
            <wp:effectExtent l="0" t="0" r="0" b="0"/>
            <wp:docPr id="19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475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9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0" w:lineRule="auto" w:before="13"/>
        <w:ind w:left="137" w:right="0"/>
        <w:jc w:val="both"/>
      </w:pPr>
      <w:bookmarkStart w:name="_bookmark41" w:id="85"/>
      <w:bookmarkEnd w:id="85"/>
      <w:r>
        <w:rPr/>
      </w:r>
      <w:r>
        <w:rPr>
          <w:w w:val="110"/>
        </w:rPr>
        <w:t>Figure</w:t>
      </w:r>
      <w:r>
        <w:rPr>
          <w:spacing w:val="21"/>
          <w:w w:val="110"/>
        </w:rPr>
        <w:t> </w:t>
      </w:r>
      <w:r>
        <w:rPr>
          <w:w w:val="110"/>
        </w:rPr>
        <w:t>2.3: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Entries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daily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count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dataset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40" w:lineRule="auto"/>
        <w:ind w:left="137" w:right="500" w:hanging="28"/>
        <w:jc w:val="both"/>
      </w:pPr>
      <w:r>
        <w:rPr>
          <w:w w:val="110"/>
        </w:rPr>
        <w:t>(2)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ector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anomaly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added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0"/>
          <w:w w:val="110"/>
        </w:rPr>
        <w:t> </w:t>
      </w:r>
      <w:r>
        <w:rPr>
          <w:w w:val="110"/>
        </w:rPr>
        <w:t>1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ategories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(3)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ector</w:t>
      </w:r>
      <w:r>
        <w:rPr>
          <w:spacing w:val="55"/>
          <w:w w:val="111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anomaly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added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0"/>
          <w:w w:val="110"/>
        </w:rPr>
        <w:t> </w:t>
      </w:r>
      <w:r>
        <w:rPr>
          <w:w w:val="110"/>
        </w:rPr>
        <w:t>2</w:t>
      </w:r>
      <w:r>
        <w:rPr>
          <w:spacing w:val="10"/>
          <w:w w:val="110"/>
        </w:rPr>
        <w:t> </w:t>
      </w:r>
      <w:r>
        <w:rPr>
          <w:w w:val="110"/>
        </w:rPr>
        <w:t>categories,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proportions.</w:t>
      </w:r>
      <w:r>
        <w:rPr>
          <w:spacing w:val="39"/>
          <w:w w:val="112"/>
        </w:rPr>
        <w:t> </w:t>
      </w:r>
      <w:r>
        <w:rPr>
          <w:spacing w:val="-7"/>
          <w:w w:val="110"/>
        </w:rPr>
        <w:t>For</w:t>
      </w:r>
      <w:r>
        <w:rPr>
          <w:spacing w:val="58"/>
          <w:w w:val="110"/>
        </w:rPr>
        <w:t> </w:t>
      </w:r>
      <w:r>
        <w:rPr>
          <w:w w:val="110"/>
        </w:rPr>
        <w:t>example, 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</w:t>
      </w:r>
      <w:r>
        <w:rPr>
          <w:spacing w:val="58"/>
          <w:w w:val="110"/>
        </w:rPr>
        <w:t> </w:t>
      </w:r>
      <w:r>
        <w:rPr>
          <w:w w:val="110"/>
        </w:rPr>
        <w:t>a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59"/>
          <w:w w:val="110"/>
        </w:rPr>
        <w:t> </w:t>
      </w:r>
      <w:r>
        <w:rPr>
          <w:w w:val="110"/>
        </w:rPr>
        <w:t>time</w:t>
      </w:r>
      <w:r>
        <w:rPr>
          <w:spacing w:val="58"/>
          <w:w w:val="110"/>
        </w:rPr>
        <w:t> </w:t>
      </w:r>
      <w:r>
        <w:rPr>
          <w:w w:val="110"/>
        </w:rPr>
        <w:t>series</w:t>
      </w:r>
      <w:r>
        <w:rPr>
          <w:spacing w:val="59"/>
          <w:w w:val="110"/>
        </w:rPr>
        <w:t> </w:t>
      </w:r>
      <w:r>
        <w:rPr>
          <w:w w:val="110"/>
        </w:rPr>
        <w:t>with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9"/>
          <w:w w:val="110"/>
        </w:rPr>
        <w:t> </w:t>
      </w:r>
      <w:r>
        <w:rPr>
          <w:w w:val="110"/>
        </w:rPr>
        <w:t>same</w:t>
      </w:r>
      <w:r>
        <w:rPr>
          <w:spacing w:val="5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58"/>
          <w:w w:val="110"/>
        </w:rPr>
        <w:t> </w:t>
      </w:r>
      <w:r>
        <w:rPr>
          <w:w w:val="110"/>
        </w:rPr>
        <w:t>structure</w:t>
      </w:r>
      <w:r>
        <w:rPr>
          <w:spacing w:val="27"/>
          <w:w w:val="119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example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giv</w:t>
      </w:r>
      <w:r>
        <w:rPr>
          <w:spacing w:val="-2"/>
          <w:w w:val="110"/>
        </w:rPr>
        <w:t>en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   </w:t>
      </w:r>
      <w:r>
        <w:rPr>
          <w:spacing w:val="19"/>
          <w:w w:val="110"/>
        </w:rPr>
        <w:t> </w:t>
      </w:r>
      <w:hyperlink w:history="true" w:anchor="_bookmark40">
        <w:r>
          <w:rPr>
            <w:w w:val="110"/>
          </w:rPr>
          <w:t>2.2,</w:t>
        </w:r>
      </w:hyperlink>
      <w:r>
        <w:rPr>
          <w:spacing w:val="28"/>
          <w:w w:val="110"/>
        </w:rPr>
        <w:t> </w:t>
      </w:r>
      <w:r>
        <w:rPr>
          <w:w w:val="110"/>
        </w:rPr>
        <w:t>if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an</w:t>
      </w:r>
      <w:r>
        <w:rPr>
          <w:spacing w:val="-3"/>
          <w:w w:val="110"/>
        </w:rPr>
        <w:t>t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o</w:t>
      </w:r>
      <w:r>
        <w:rPr>
          <w:spacing w:val="26"/>
          <w:w w:val="110"/>
        </w:rPr>
        <w:t> </w:t>
      </w:r>
      <w:r>
        <w:rPr>
          <w:w w:val="110"/>
        </w:rPr>
        <w:t>add</w:t>
      </w:r>
      <w:r>
        <w:rPr>
          <w:spacing w:val="25"/>
          <w:w w:val="110"/>
        </w:rPr>
        <w:t> </w:t>
      </w:r>
      <w:r>
        <w:rPr>
          <w:w w:val="110"/>
        </w:rPr>
        <w:t>all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our</w:t>
      </w:r>
      <w:r>
        <w:rPr>
          <w:spacing w:val="25"/>
          <w:w w:val="110"/>
        </w:rPr>
        <w:t> </w:t>
      </w:r>
      <w:r>
        <w:rPr>
          <w:w w:val="110"/>
        </w:rPr>
        <w:t>anomalies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AA,</w:t>
      </w:r>
      <w:r>
        <w:rPr>
          <w:spacing w:val="30"/>
          <w:w w:val="111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proportion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anomaly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total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rFonts w:ascii="DejaVu Sans Condensed"/>
          <w:i/>
          <w:w w:val="110"/>
        </w:rPr>
        <w:t>{</w:t>
      </w:r>
      <w:r>
        <w:rPr>
          <w:w w:val="110"/>
        </w:rPr>
        <w:t>1</w:t>
      </w:r>
      <w:r>
        <w:rPr>
          <w:rFonts w:ascii="DejaVu Sans Condensed"/>
          <w:i/>
          <w:w w:val="110"/>
        </w:rPr>
        <w:t>}</w:t>
      </w:r>
      <w:r>
        <w:rPr>
          <w:rFonts w:ascii="DejaVu Sans Condensed"/>
          <w:i/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case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26"/>
          <w:w w:val="111"/>
        </w:rPr>
        <w:t> </w:t>
      </w:r>
      <w:r>
        <w:rPr>
          <w:spacing w:val="-1"/>
          <w:w w:val="110"/>
        </w:rPr>
        <w:t>hierarchical</w:t>
      </w:r>
      <w:r>
        <w:rPr>
          <w:spacing w:val="33"/>
          <w:w w:val="110"/>
        </w:rPr>
        <w:t> </w:t>
      </w:r>
      <w:r>
        <w:rPr>
          <w:w w:val="110"/>
        </w:rPr>
        <w:t>structure</w:t>
      </w:r>
      <w:r>
        <w:rPr>
          <w:spacing w:val="34"/>
          <w:w w:val="110"/>
        </w:rPr>
        <w:t> </w:t>
      </w:r>
      <w:r>
        <w:rPr>
          <w:w w:val="110"/>
        </w:rPr>
        <w:t>because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proportion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all</w:t>
      </w:r>
      <w:r>
        <w:rPr>
          <w:spacing w:val="34"/>
          <w:w w:val="110"/>
        </w:rPr>
        <w:t> </w:t>
      </w:r>
      <w:r>
        <w:rPr>
          <w:w w:val="110"/>
        </w:rPr>
        <w:t>categories</w:t>
      </w:r>
      <w:r>
        <w:rPr>
          <w:spacing w:val="34"/>
          <w:w w:val="110"/>
        </w:rPr>
        <w:t> </w:t>
      </w:r>
      <w:r>
        <w:rPr>
          <w:w w:val="110"/>
        </w:rPr>
        <w:t>will</w:t>
      </w:r>
      <w:r>
        <w:rPr>
          <w:spacing w:val="34"/>
          <w:w w:val="110"/>
        </w:rPr>
        <w:t> </w:t>
      </w:r>
      <w:r>
        <w:rPr>
          <w:w w:val="110"/>
        </w:rPr>
        <w:t>sum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1.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7"/>
        </w:rPr>
        <w:t> </w:t>
      </w:r>
      <w:r>
        <w:rPr>
          <w:w w:val="110"/>
        </w:rPr>
        <w:t>proportion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ector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anomaly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categories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rFonts w:ascii="DejaVu Sans Condensed"/>
          <w:i/>
          <w:w w:val="110"/>
        </w:rPr>
        <w:t>{</w:t>
      </w:r>
      <w:r>
        <w:rPr>
          <w:w w:val="110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1"/>
          <w:w w:val="110"/>
        </w:rPr>
        <w:t> </w:t>
      </w:r>
      <w:r>
        <w:rPr>
          <w:w w:val="110"/>
        </w:rPr>
        <w:t>0</w:t>
      </w:r>
      <w:r>
        <w:rPr>
          <w:rFonts w:ascii="DejaVu Sans Condensed"/>
          <w:i/>
          <w:w w:val="110"/>
        </w:rPr>
        <w:t>}</w:t>
      </w:r>
      <w:r>
        <w:rPr>
          <w:rFonts w:ascii="DejaVu Sans Condensed"/>
          <w:i/>
          <w:spacing w:val="-18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ercen</w:t>
      </w:r>
      <w:r>
        <w:rPr>
          <w:spacing w:val="-1"/>
          <w:w w:val="110"/>
        </w:rPr>
        <w:t>tage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vec</w:t>
      </w:r>
      <w:r>
        <w:rPr>
          <w:spacing w:val="-2"/>
          <w:w w:val="110"/>
        </w:rPr>
        <w:t>tor</w:t>
      </w:r>
      <w:r>
        <w:rPr>
          <w:spacing w:val="55"/>
          <w:w w:val="116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8"/>
          <w:w w:val="110"/>
        </w:rPr>
        <w:t> </w:t>
      </w:r>
      <w:r>
        <w:rPr>
          <w:w w:val="110"/>
        </w:rPr>
        <w:t>2</w:t>
      </w:r>
      <w:r>
        <w:rPr>
          <w:spacing w:val="8"/>
          <w:w w:val="110"/>
        </w:rPr>
        <w:t> </w:t>
      </w:r>
      <w:r>
        <w:rPr>
          <w:w w:val="110"/>
        </w:rPr>
        <w:t>categories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rFonts w:ascii="DejaVu Sans Condensed"/>
          <w:i/>
          <w:w w:val="110"/>
        </w:rPr>
        <w:t>{</w:t>
      </w:r>
      <w:r>
        <w:rPr>
          <w:w w:val="110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34"/>
          <w:w w:val="110"/>
        </w:rPr>
        <w:t> </w:t>
      </w:r>
      <w:r>
        <w:rPr>
          <w:w w:val="110"/>
        </w:rPr>
        <w:t>0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34"/>
          <w:w w:val="110"/>
        </w:rPr>
        <w:t> </w:t>
      </w:r>
      <w:r>
        <w:rPr>
          <w:w w:val="110"/>
        </w:rPr>
        <w:t>0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34"/>
          <w:w w:val="110"/>
        </w:rPr>
        <w:t> </w:t>
      </w:r>
      <w:r>
        <w:rPr>
          <w:w w:val="110"/>
        </w:rPr>
        <w:t>0</w:t>
      </w:r>
      <w:r>
        <w:rPr>
          <w:rFonts w:ascii="DejaVu Sans Condensed"/>
          <w:i/>
          <w:w w:val="110"/>
        </w:rPr>
        <w:t>}</w:t>
      </w:r>
      <w:r>
        <w:rPr>
          <w:w w:val="110"/>
        </w:rPr>
        <w:t>,</w:t>
      </w:r>
      <w:r>
        <w:rPr>
          <w:spacing w:val="8"/>
          <w:w w:val="110"/>
        </w:rPr>
        <w:t> </w:t>
      </w:r>
      <w:r>
        <w:rPr>
          <w:w w:val="110"/>
        </w:rPr>
        <w:t>so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proportion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required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29"/>
          <w:w w:val="113"/>
        </w:rPr>
        <w:t> </w:t>
      </w:r>
      <w:r>
        <w:rPr>
          <w:w w:val="110"/>
        </w:rPr>
        <w:t>function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indicate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setup,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rFonts w:ascii="DejaVu Sans Condensed"/>
          <w:i/>
          <w:w w:val="110"/>
        </w:rPr>
        <w:t>{</w:t>
      </w:r>
      <w:r>
        <w:rPr>
          <w:w w:val="110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0"/>
          <w:w w:val="110"/>
        </w:rPr>
        <w:t> </w:t>
      </w:r>
      <w:r>
        <w:rPr>
          <w:w w:val="110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0"/>
          <w:w w:val="110"/>
        </w:rPr>
        <w:t> </w:t>
      </w:r>
      <w:r>
        <w:rPr>
          <w:w w:val="110"/>
        </w:rPr>
        <w:t>0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1"/>
          <w:w w:val="110"/>
        </w:rPr>
        <w:t> </w:t>
      </w:r>
      <w:r>
        <w:rPr>
          <w:w w:val="110"/>
        </w:rPr>
        <w:t>1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0"/>
          <w:w w:val="110"/>
        </w:rPr>
        <w:t> </w:t>
      </w:r>
      <w:r>
        <w:rPr>
          <w:w w:val="110"/>
        </w:rPr>
        <w:t>0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0"/>
          <w:w w:val="110"/>
        </w:rPr>
        <w:t> </w:t>
      </w:r>
      <w:r>
        <w:rPr>
          <w:w w:val="110"/>
        </w:rPr>
        <w:t>0</w:t>
      </w:r>
      <w:r>
        <w:rPr>
          <w:rFonts w:ascii="Arial"/>
          <w:i/>
          <w:w w:val="110"/>
        </w:rPr>
        <w:t>,</w:t>
      </w:r>
      <w:r>
        <w:rPr>
          <w:rFonts w:ascii="Arial"/>
          <w:i/>
          <w:spacing w:val="-40"/>
          <w:w w:val="110"/>
        </w:rPr>
        <w:t> </w:t>
      </w:r>
      <w:r>
        <w:rPr>
          <w:w w:val="110"/>
        </w:rPr>
        <w:t>0</w:t>
      </w:r>
      <w:r>
        <w:rPr>
          <w:rFonts w:ascii="DejaVu Sans Condensed"/>
          <w:i/>
          <w:w w:val="110"/>
        </w:rPr>
        <w:t>}</w:t>
      </w:r>
      <w:r>
        <w:rPr>
          <w:w w:val="110"/>
        </w:rPr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0" w:lineRule="auto" w:before="83"/>
        <w:ind w:left="0" w:right="2119"/>
        <w:jc w:val="right"/>
        <w:rPr>
          <w:rFonts w:ascii="Tahoma" w:hAnsi="Tahoma" w:cs="Tahoma" w:eastAsia="Tahoma"/>
        </w:rPr>
      </w:pPr>
      <w:r>
        <w:rPr/>
        <w:pict>
          <v:shape style="position:absolute;margin-left:146.820007pt;margin-top:-15.698913pt;width:255.05pt;height:44.5pt;mso-position-horizontal-relative:page;mso-position-vertical-relative:paragraph;z-index:1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4"/>
                    <w:gridCol w:w="1280"/>
                    <w:gridCol w:w="2876"/>
                    <w:gridCol w:w="272"/>
                  </w:tblGrid>
                  <w:tr>
                    <w:trPr>
                      <w:trHeight w:val="384" w:hRule="exact"/>
                    </w:trPr>
                    <w:tc>
                      <w:tcPr>
                        <w:tcW w:w="6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55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i/>
                            <w:w w:val="105"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6"/>
                          </w:rPr>
                          <w:t>total</w:t>
                        </w:r>
                        <w:r>
                          <w:rPr>
                            <w:rFonts w:ascii="Arial"/>
                            <w:sz w:val="16"/>
                          </w:rPr>
                        </w:r>
                      </w:p>
                    </w:tc>
                    <w:tc>
                      <w:tcPr>
                        <w:tcW w:w="128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22" w:right="0"/>
                          <w:jc w:val="left"/>
                          <w:rPr>
                            <w:rFonts w:ascii="PMingLiU" w:hAnsi="PMingLiU" w:cs="PMingLiU" w:eastAsia="PMingLiU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i/>
                            <w:spacing w:val="1"/>
                            <w:w w:val="105"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6"/>
                          </w:rPr>
                          <w:t>l</w:t>
                        </w:r>
                        <w:r>
                          <w:rPr>
                            <w:rFonts w:ascii="Arial"/>
                            <w:i/>
                            <w:spacing w:val="1"/>
                            <w:w w:val="105"/>
                            <w:sz w:val="16"/>
                          </w:rPr>
                          <w:t>v</w:t>
                        </w:r>
                        <w:r>
                          <w:rPr>
                            <w:rFonts w:ascii="PMingLiU"/>
                            <w:w w:val="105"/>
                            <w:sz w:val="16"/>
                          </w:rPr>
                          <w:t>1</w:t>
                        </w:r>
                        <w:r>
                          <w:rPr>
                            <w:rFonts w:ascii="PMingLiU"/>
                            <w:sz w:val="16"/>
                          </w:rPr>
                        </w:r>
                      </w:p>
                    </w:tc>
                    <w:tc>
                      <w:tcPr>
                        <w:tcW w:w="28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2425" w:val="left" w:leader="none"/>
                          </w:tabs>
                          <w:spacing w:line="240" w:lineRule="auto" w:before="50"/>
                          <w:ind w:left="16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i/>
                            <w:spacing w:val="1"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i/>
                            <w:sz w:val="16"/>
                          </w:rPr>
                          <w:t>lv</w:t>
                        </w:r>
                        <w:r>
                          <w:rPr>
                            <w:rFonts w:ascii="PMingLiU"/>
                            <w:sz w:val="16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i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05" w:hRule="exact"/>
                    </w:trPr>
                    <w:tc>
                      <w:tcPr>
                        <w:tcW w:w="6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left="111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ahoma"/>
                            <w:w w:val="132"/>
                            <w:sz w:val="24"/>
                          </w:rPr>
                          <w:t> </w:t>
                        </w:r>
                        <w:r>
                          <w:rPr>
                            <w:rFonts w:ascii="PMingLiU"/>
                            <w:w w:val="125"/>
                            <w:position w:val="-19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pacing w:val="72"/>
                            <w:w w:val="125"/>
                            <w:position w:val="-19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spacing w:val="72"/>
                            <w:w w:val="125"/>
                            <w:sz w:val="24"/>
                          </w:rPr>
                        </w:r>
                        <w:r>
                          <w:rPr>
                            <w:rFonts w:ascii="PMingLiU"/>
                            <w:w w:val="125"/>
                            <w:position w:val="-18"/>
                            <w:sz w:val="24"/>
                          </w:rPr>
                          <w:t>+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128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42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ahoma"/>
                            <w:w w:val="132"/>
                            <w:position w:val="20"/>
                            <w:sz w:val="24"/>
                          </w:rPr>
                          <w:t> </w:t>
                        </w:r>
                        <w:r>
                          <w:rPr>
                            <w:rFonts w:ascii="PMingLiU"/>
                            <w:w w:val="115"/>
                            <w:sz w:val="24"/>
                          </w:rPr>
                          <w:t>1 </w:t>
                        </w:r>
                        <w:r>
                          <w:rPr>
                            <w:rFonts w:ascii="PMingLiU"/>
                            <w:spacing w:val="48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rFonts w:ascii="PMingLiU"/>
                            <w:w w:val="115"/>
                            <w:sz w:val="24"/>
                          </w:rPr>
                          <w:t>0 </w:t>
                        </w:r>
                        <w:r>
                          <w:rPr>
                            <w:rFonts w:ascii="PMingLiU"/>
                            <w:spacing w:val="4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spacing w:val="4"/>
                            <w:w w:val="115"/>
                            <w:position w:val="20"/>
                            <w:sz w:val="24"/>
                          </w:rPr>
                        </w:r>
                        <w:r>
                          <w:rPr>
                            <w:rFonts w:ascii="PMingLiU"/>
                            <w:w w:val="125"/>
                            <w:sz w:val="24"/>
                          </w:rPr>
                          <w:t>+</w:t>
                        </w:r>
                        <w:r>
                          <w:rPr>
                            <w:rFonts w:ascii="PMingLiU"/>
                            <w:spacing w:val="68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spacing w:val="68"/>
                            <w:w w:val="125"/>
                            <w:position w:val="20"/>
                            <w:sz w:val="24"/>
                          </w:rPr>
                        </w:r>
                        <w:r>
                          <w:rPr>
                            <w:rFonts w:ascii="PMingLiU"/>
                            <w:w w:val="115"/>
                            <w:sz w:val="24"/>
                          </w:rPr>
                          <w:t>1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  <w:tc>
                      <w:tcPr>
                        <w:tcW w:w="28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0 </w:t>
                        </w:r>
                        <w:r>
                          <w:rPr>
                            <w:rFonts w:ascii="PMingLiU" w:hAnsi="PMingLiU" w:cs="PMingLiU" w:eastAsia="PMingLiU"/>
                            <w:spacing w:val="45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0 </w:t>
                        </w:r>
                        <w:r>
                          <w:rPr>
                            <w:rFonts w:ascii="PMingLiU" w:hAnsi="PMingLiU" w:cs="PMingLiU" w:eastAsia="PMingLiU"/>
                            <w:spacing w:val="45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0 </w:t>
                        </w:r>
                        <w:r>
                          <w:rPr>
                            <w:rFonts w:ascii="PMingLiU" w:hAnsi="PMingLiU" w:cs="PMingLiU" w:eastAsia="PMingLiU"/>
                            <w:spacing w:val="13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Tahoma" w:hAnsi="Tahoma" w:cs="Tahoma" w:eastAsia="Tahoma"/>
                            <w:spacing w:val="13"/>
                            <w:w w:val="115"/>
                            <w:position w:val="20"/>
                            <w:sz w:val="24"/>
                            <w:szCs w:val="24"/>
                          </w:rPr>
                        </w:r>
                        <w:r>
                          <w:rPr>
                            <w:rFonts w:ascii="DejaVu Sans Condensed" w:hAnsi="DejaVu Sans Condensed" w:cs="DejaVu Sans Condensed" w:eastAsia="DejaVu Sans Condensed"/>
                            <w:i/>
                            <w:w w:val="115"/>
                            <w:sz w:val="24"/>
                            <w:szCs w:val="24"/>
                          </w:rPr>
                          <w:t>⇒</w:t>
                        </w:r>
                        <w:r>
                          <w:rPr>
                            <w:rFonts w:ascii="DejaVu Sans Condensed" w:hAnsi="DejaVu Sans Condensed" w:cs="DejaVu Sans Condensed" w:eastAsia="DejaVu Sans Condensed"/>
                            <w:i/>
                            <w:spacing w:val="53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Tahoma" w:hAnsi="Tahoma" w:cs="Tahoma" w:eastAsia="Tahoma"/>
                            <w:spacing w:val="53"/>
                            <w:w w:val="115"/>
                            <w:position w:val="20"/>
                            <w:sz w:val="24"/>
                            <w:szCs w:val="24"/>
                          </w:rPr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PMingLiU" w:hAnsi="PMingLiU" w:cs="PMingLiU" w:eastAsia="PMingLiU"/>
                            <w:spacing w:val="46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PMingLiU" w:hAnsi="PMingLiU" w:cs="PMingLiU" w:eastAsia="PMingLiU"/>
                            <w:spacing w:val="45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0 </w:t>
                        </w:r>
                        <w:r>
                          <w:rPr>
                            <w:rFonts w:ascii="PMingLiU" w:hAnsi="PMingLiU" w:cs="PMingLiU" w:eastAsia="PMingLiU"/>
                            <w:spacing w:val="45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PMingLiU" w:hAnsi="PMingLiU" w:cs="PMingLiU" w:eastAsia="PMingLiU"/>
                            <w:spacing w:val="46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PMingLiU" w:hAnsi="PMingLiU" w:cs="PMingLiU" w:eastAsia="PMingLiU"/>
                            <w:w w:val="115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left="99" w:right="0"/>
                          <w:jc w:val="left"/>
                          <w:rPr>
                            <w:rFonts w:ascii="PMingLiU" w:hAnsi="PMingLiU" w:cs="PMingLiU" w:eastAsia="PMingLiU"/>
                            <w:sz w:val="24"/>
                            <w:szCs w:val="24"/>
                          </w:rPr>
                        </w:pPr>
                        <w:r>
                          <w:rPr>
                            <w:rFonts w:ascii="PMingLiU"/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rFonts w:ascii="PMingLiU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bookmarkStart w:name="_bookmark42" w:id="86"/>
      <w:bookmarkEnd w:id="86"/>
      <w:r>
        <w:rPr/>
      </w:r>
      <w:r>
        <w:rPr>
          <w:position w:val="-19"/>
        </w:rPr>
        <w:t>0</w:t>
      </w:r>
      <w:r>
        <w:rPr>
          <w:rFonts w:ascii="Tahoma"/>
          <w:w w:val="132"/>
        </w:rPr>
        <w:t> </w:t>
      </w:r>
      <w:r>
        <w:rPr>
          <w:rFonts w:ascii="Tahoma"/>
        </w:rPr>
      </w:r>
    </w:p>
    <w:p>
      <w:pPr>
        <w:spacing w:line="240" w:lineRule="auto" w:before="3"/>
        <w:rPr>
          <w:rFonts w:ascii="Tahoma" w:hAnsi="Tahoma" w:cs="Tahoma" w:eastAsia="Tahoma"/>
          <w:sz w:val="26"/>
          <w:szCs w:val="26"/>
        </w:rPr>
      </w:pPr>
    </w:p>
    <w:p>
      <w:pPr>
        <w:pStyle w:val="BodyText"/>
        <w:spacing w:line="240" w:lineRule="auto" w:before="13"/>
        <w:ind w:left="137" w:right="0"/>
        <w:jc w:val="left"/>
      </w:pPr>
      <w:r>
        <w:rPr>
          <w:w w:val="110"/>
        </w:rPr>
        <w:t>Figure</w:t>
      </w:r>
      <w:r>
        <w:rPr>
          <w:spacing w:val="19"/>
          <w:w w:val="110"/>
        </w:rPr>
        <w:t> </w:t>
      </w:r>
      <w:r>
        <w:rPr>
          <w:w w:val="110"/>
        </w:rPr>
        <w:t>2.4:</w:t>
      </w:r>
      <w:r>
        <w:rPr>
          <w:spacing w:val="48"/>
          <w:w w:val="110"/>
        </w:rPr>
        <w:t> </w:t>
      </w:r>
      <w:r>
        <w:rPr>
          <w:w w:val="110"/>
        </w:rPr>
        <w:t>Construction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proportion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vector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left="137" w:right="179" w:firstLine="351"/>
        <w:jc w:val="left"/>
      </w:pPr>
      <w:r>
        <w:rPr>
          <w:w w:val="115"/>
        </w:rPr>
        <w:t>Details</w:t>
      </w:r>
      <w:r>
        <w:rPr>
          <w:spacing w:val="22"/>
          <w:w w:val="115"/>
        </w:rPr>
        <w:t> </w:t>
      </w:r>
      <w:r>
        <w:rPr>
          <w:w w:val="115"/>
        </w:rPr>
        <w:t>about</w:t>
      </w:r>
      <w:r>
        <w:rPr>
          <w:spacing w:val="22"/>
          <w:w w:val="115"/>
        </w:rPr>
        <w:t> </w:t>
      </w:r>
      <w:r>
        <w:rPr>
          <w:w w:val="115"/>
        </w:rPr>
        <w:t>setups</w:t>
      </w:r>
      <w:r>
        <w:rPr>
          <w:spacing w:val="22"/>
          <w:w w:val="115"/>
        </w:rPr>
        <w:t> </w:t>
      </w:r>
      <w:r>
        <w:rPr>
          <w:w w:val="115"/>
        </w:rPr>
        <w:t>used</w:t>
      </w:r>
      <w:r>
        <w:rPr>
          <w:spacing w:val="23"/>
          <w:w w:val="115"/>
        </w:rPr>
        <w:t> </w:t>
      </w:r>
      <w:r>
        <w:rPr>
          <w:w w:val="115"/>
        </w:rPr>
        <w:t>for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data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thesis</w:t>
      </w:r>
      <w:r>
        <w:rPr>
          <w:spacing w:val="22"/>
          <w:w w:val="115"/>
        </w:rPr>
        <w:t> </w:t>
      </w:r>
      <w:r>
        <w:rPr>
          <w:w w:val="115"/>
        </w:rPr>
        <w:t>process</w:t>
      </w:r>
      <w:r>
        <w:rPr>
          <w:spacing w:val="22"/>
          <w:w w:val="115"/>
        </w:rPr>
        <w:t> </w:t>
      </w:r>
      <w:r>
        <w:rPr>
          <w:w w:val="115"/>
        </w:rPr>
        <w:t>can</w:t>
      </w:r>
      <w:r>
        <w:rPr>
          <w:spacing w:val="22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fo</w:t>
      </w:r>
      <w:r>
        <w:rPr>
          <w:spacing w:val="-1"/>
          <w:w w:val="115"/>
        </w:rPr>
        <w:t>und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6"/>
          <w:w w:val="120"/>
        </w:rPr>
        <w:t> </w:t>
      </w:r>
      <w:r>
        <w:rPr>
          <w:w w:val="115"/>
        </w:rPr>
        <w:t>start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 </w:t>
      </w:r>
      <w:r>
        <w:rPr>
          <w:w w:val="115"/>
        </w:rPr>
        <w:t>section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o</w:t>
      </w:r>
      <w:r>
        <w:rPr>
          <w:spacing w:val="-1"/>
          <w:w w:val="115"/>
        </w:rPr>
        <w:t>ur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te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ts,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R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2"/>
          <w:w w:val="115"/>
        </w:rPr>
        <w:t> </w:t>
      </w:r>
      <w:r>
        <w:rPr>
          <w:w w:val="115"/>
        </w:rPr>
        <w:t>used</w:t>
      </w:r>
      <w:r>
        <w:rPr>
          <w:spacing w:val="-3"/>
          <w:w w:val="115"/>
        </w:rPr>
        <w:t> </w:t>
      </w:r>
      <w:r>
        <w:rPr>
          <w:w w:val="115"/>
        </w:rPr>
        <w:t>can</w:t>
      </w:r>
      <w:r>
        <w:rPr>
          <w:spacing w:val="-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2"/>
          <w:w w:val="115"/>
        </w:rPr>
        <w:t> </w:t>
      </w:r>
      <w:r>
        <w:rPr>
          <w:w w:val="115"/>
        </w:rPr>
        <w:t>found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25"/>
          <w:w w:val="112"/>
        </w:rPr>
        <w:t> </w:t>
      </w:r>
      <w:r>
        <w:rPr>
          <w:rFonts w:ascii="PMingLiU"/>
          <w:w w:val="115"/>
        </w:rPr>
        <w:t>91-createdata-test.R</w:t>
      </w:r>
      <w:r>
        <w:rPr>
          <w:w w:val="115"/>
        </w:rPr>
        <w:t>,      </w:t>
      </w:r>
      <w:r>
        <w:rPr>
          <w:spacing w:val="14"/>
          <w:w w:val="115"/>
        </w:rPr>
        <w:t> </w:t>
      </w:r>
      <w:r>
        <w:rPr>
          <w:rFonts w:ascii="PMingLiU"/>
          <w:w w:val="115"/>
        </w:rPr>
        <w:t>92-createdata-anoamly.R</w:t>
      </w:r>
      <w:r>
        <w:rPr>
          <w:w w:val="115"/>
        </w:rPr>
        <w:t>,      </w:t>
      </w:r>
      <w:r>
        <w:rPr>
          <w:spacing w:val="14"/>
          <w:w w:val="115"/>
        </w:rPr>
        <w:t> </w:t>
      </w:r>
      <w:r>
        <w:rPr>
          <w:rFonts w:ascii="PMingLiU"/>
          <w:w w:val="115"/>
        </w:rPr>
        <w:t>93-createdata-proportion.R</w:t>
      </w:r>
      <w:r>
        <w:rPr>
          <w:rFonts w:ascii="PMingLiU"/>
          <w:w w:val="130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rFonts w:ascii="PMingLiU"/>
          <w:w w:val="115"/>
        </w:rPr>
        <w:t>94-createdata-count.R</w:t>
      </w:r>
      <w:r>
        <w:rPr>
          <w:rFonts w:ascii="PMingLiU"/>
          <w:spacing w:val="8"/>
          <w:w w:val="115"/>
        </w:rPr>
        <w:t> </w:t>
      </w:r>
      <w:r>
        <w:rPr>
          <w:w w:val="115"/>
        </w:rPr>
        <w:t>found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GitHub</w:t>
      </w:r>
      <w:r>
        <w:rPr>
          <w:spacing w:val="10"/>
          <w:w w:val="115"/>
        </w:rPr>
        <w:t> </w:t>
      </w:r>
      <w:r>
        <w:rPr>
          <w:w w:val="115"/>
        </w:rPr>
        <w:t>Repository:</w:t>
      </w:r>
      <w:r>
        <w:rPr>
          <w:spacing w:val="70"/>
          <w:w w:val="115"/>
        </w:rPr>
        <w:t> </w:t>
      </w:r>
      <w:hyperlink r:id="rId41">
        <w:r>
          <w:rPr>
            <w:spacing w:val="-2"/>
            <w:w w:val="115"/>
          </w:rPr>
          <w:t>h</w:t>
        </w:r>
        <w:r>
          <w:rPr>
            <w:spacing w:val="-1"/>
            <w:w w:val="115"/>
          </w:rPr>
          <w:t>ttps://github.com/jungxue/</w:t>
        </w:r>
      </w:hyperlink>
      <w:r>
        <w:rPr>
          <w:spacing w:val="35"/>
          <w:w w:val="114"/>
        </w:rPr>
        <w:t> </w:t>
      </w:r>
      <w:hyperlink r:id="rId41">
        <w:r>
          <w:rPr>
            <w:spacing w:val="-2"/>
            <w:w w:val="115"/>
          </w:rPr>
          <w:t>researc</w:t>
        </w:r>
        <w:r>
          <w:rPr>
            <w:spacing w:val="-1"/>
            <w:w w:val="115"/>
          </w:rPr>
          <w:t>h-masters-Jung.</w:t>
        </w:r>
        <w:r>
          <w:rPr/>
        </w:r>
      </w:hyperlink>
    </w:p>
    <w:p>
      <w:pPr>
        <w:spacing w:after="0" w:line="242" w:lineRule="auto"/>
        <w:jc w:val="left"/>
        <w:sectPr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numPr>
          <w:ilvl w:val="1"/>
          <w:numId w:val="15"/>
        </w:numPr>
        <w:tabs>
          <w:tab w:pos="1430" w:val="left" w:leader="none"/>
        </w:tabs>
        <w:spacing w:before="46"/>
        <w:ind w:left="1430" w:right="0" w:hanging="883"/>
        <w:jc w:val="both"/>
        <w:rPr>
          <w:rFonts w:ascii="Georgia" w:hAnsi="Georgia" w:cs="Georgia" w:eastAsia="Georgia"/>
          <w:sz w:val="34"/>
          <w:szCs w:val="34"/>
        </w:rPr>
      </w:pPr>
      <w:bookmarkStart w:name="Simulation 1: Prior" w:id="87"/>
      <w:bookmarkEnd w:id="87"/>
      <w:r>
        <w:rPr/>
      </w:r>
      <w:bookmarkStart w:name="_bookmark43" w:id="88"/>
      <w:bookmarkEnd w:id="88"/>
      <w:r>
        <w:rPr/>
      </w:r>
      <w:bookmarkStart w:name="_bookmark43" w:id="89"/>
      <w:bookmarkEnd w:id="89"/>
      <w:r>
        <w:rPr>
          <w:rFonts w:ascii="Georgia"/>
          <w:b/>
          <w:spacing w:val="-3"/>
          <w:sz w:val="34"/>
        </w:rPr>
        <w:t>Si</w:t>
      </w:r>
      <w:r>
        <w:rPr>
          <w:rFonts w:ascii="Georgia"/>
          <w:b/>
          <w:spacing w:val="-3"/>
          <w:sz w:val="34"/>
        </w:rPr>
        <w:t>mulation</w:t>
      </w:r>
      <w:r>
        <w:rPr>
          <w:rFonts w:ascii="Georgia"/>
          <w:b/>
          <w:spacing w:val="-32"/>
          <w:sz w:val="34"/>
        </w:rPr>
        <w:t> </w:t>
      </w:r>
      <w:r>
        <w:rPr>
          <w:rFonts w:ascii="Georgia"/>
          <w:b/>
          <w:sz w:val="34"/>
        </w:rPr>
        <w:t>1:</w:t>
      </w:r>
      <w:r>
        <w:rPr>
          <w:rFonts w:ascii="Georgia"/>
          <w:b/>
          <w:spacing w:val="-13"/>
          <w:sz w:val="34"/>
        </w:rPr>
        <w:t> </w:t>
      </w:r>
      <w:r>
        <w:rPr>
          <w:rFonts w:ascii="Georgia"/>
          <w:b/>
          <w:sz w:val="34"/>
        </w:rPr>
        <w:t>Prior</w:t>
      </w:r>
      <w:r>
        <w:rPr>
          <w:rFonts w:ascii="Georgia"/>
          <w:sz w:val="34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31"/>
          <w:szCs w:val="31"/>
        </w:rPr>
      </w:pPr>
    </w:p>
    <w:p>
      <w:pPr>
        <w:numPr>
          <w:ilvl w:val="2"/>
          <w:numId w:val="15"/>
        </w:numPr>
        <w:tabs>
          <w:tab w:pos="1535" w:val="left" w:leader="none"/>
        </w:tabs>
        <w:spacing w:before="0"/>
        <w:ind w:left="1534" w:right="0" w:hanging="987"/>
        <w:jc w:val="both"/>
        <w:rPr>
          <w:rFonts w:ascii="Georgia" w:hAnsi="Georgia" w:cs="Georgia" w:eastAsia="Georgia"/>
          <w:sz w:val="28"/>
          <w:szCs w:val="28"/>
        </w:rPr>
      </w:pPr>
      <w:bookmarkStart w:name="Priors" w:id="90"/>
      <w:bookmarkEnd w:id="90"/>
      <w:r>
        <w:rPr/>
      </w:r>
      <w:bookmarkStart w:name="_bookmark44" w:id="91"/>
      <w:bookmarkEnd w:id="91"/>
      <w:r>
        <w:rPr/>
      </w:r>
      <w:bookmarkStart w:name="_bookmark44" w:id="92"/>
      <w:bookmarkEnd w:id="92"/>
      <w:r>
        <w:rPr>
          <w:rFonts w:ascii="Georgia"/>
          <w:b/>
          <w:sz w:val="28"/>
        </w:rPr>
        <w:t>Priors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200"/>
        <w:ind w:right="123"/>
        <w:jc w:val="both"/>
      </w:pP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37"/>
          <w:w w:val="115"/>
        </w:rPr>
        <w:t> </w:t>
      </w:r>
      <w:r>
        <w:rPr>
          <w:w w:val="115"/>
        </w:rPr>
        <w:t>inference</w:t>
      </w:r>
      <w:r>
        <w:rPr>
          <w:spacing w:val="-38"/>
          <w:w w:val="115"/>
        </w:rPr>
        <w:t> </w:t>
      </w:r>
      <w:r>
        <w:rPr>
          <w:w w:val="115"/>
        </w:rPr>
        <w:t>to</w:t>
      </w:r>
      <w:r>
        <w:rPr>
          <w:spacing w:val="-37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-38"/>
          <w:w w:val="115"/>
        </w:rPr>
        <w:t> </w:t>
      </w:r>
      <w:r>
        <w:rPr>
          <w:w w:val="115"/>
        </w:rPr>
        <w:t>sense,</w:t>
      </w:r>
      <w:r>
        <w:rPr>
          <w:spacing w:val="-36"/>
          <w:w w:val="115"/>
        </w:rPr>
        <w:t> </w:t>
      </w:r>
      <w:r>
        <w:rPr>
          <w:w w:val="115"/>
        </w:rPr>
        <w:t>a</w:t>
      </w:r>
      <w:r>
        <w:rPr>
          <w:spacing w:val="-37"/>
          <w:w w:val="115"/>
        </w:rPr>
        <w:t> </w:t>
      </w:r>
      <w:r>
        <w:rPr>
          <w:spacing w:val="-2"/>
          <w:w w:val="115"/>
        </w:rPr>
        <w:t>prior</w:t>
      </w:r>
      <w:r>
        <w:rPr>
          <w:spacing w:val="-38"/>
          <w:w w:val="115"/>
        </w:rPr>
        <w:t> </w:t>
      </w:r>
      <w:r>
        <w:rPr>
          <w:w w:val="115"/>
        </w:rPr>
        <w:t>is</w:t>
      </w:r>
      <w:r>
        <w:rPr>
          <w:spacing w:val="-37"/>
          <w:w w:val="115"/>
        </w:rPr>
        <w:t> </w:t>
      </w:r>
      <w:r>
        <w:rPr>
          <w:spacing w:val="-2"/>
          <w:w w:val="115"/>
        </w:rPr>
        <w:t>essen</w:t>
      </w:r>
      <w:r>
        <w:rPr>
          <w:spacing w:val="-1"/>
          <w:w w:val="115"/>
        </w:rPr>
        <w:t>tial</w:t>
      </w:r>
      <w:r>
        <w:rPr>
          <w:spacing w:val="-37"/>
          <w:w w:val="115"/>
        </w:rPr>
        <w:t> </w:t>
      </w:r>
      <w:r>
        <w:rPr>
          <w:w w:val="115"/>
        </w:rPr>
        <w:t>and</w:t>
      </w:r>
      <w:r>
        <w:rPr>
          <w:spacing w:val="-38"/>
          <w:w w:val="115"/>
        </w:rPr>
        <w:t> </w:t>
      </w:r>
      <w:r>
        <w:rPr>
          <w:w w:val="115"/>
        </w:rPr>
        <w:t>often</w:t>
      </w:r>
      <w:r>
        <w:rPr>
          <w:spacing w:val="-37"/>
          <w:w w:val="115"/>
        </w:rPr>
        <w:t> </w:t>
      </w:r>
      <w:r>
        <w:rPr>
          <w:w w:val="115"/>
        </w:rPr>
        <w:t>required.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However,</w:t>
      </w:r>
      <w:r>
        <w:rPr>
          <w:spacing w:val="27"/>
          <w:w w:val="109"/>
        </w:rPr>
        <w:t> </w:t>
      </w:r>
      <w:r>
        <w:rPr>
          <w:w w:val="120"/>
        </w:rPr>
        <w:t>there</w:t>
      </w:r>
      <w:r>
        <w:rPr>
          <w:spacing w:val="-37"/>
          <w:w w:val="120"/>
        </w:rPr>
        <w:t> </w:t>
      </w:r>
      <w:r>
        <w:rPr>
          <w:w w:val="120"/>
        </w:rPr>
        <w:t>are</w:t>
      </w:r>
      <w:r>
        <w:rPr>
          <w:spacing w:val="-36"/>
          <w:w w:val="120"/>
        </w:rPr>
        <w:t> </w:t>
      </w:r>
      <w:r>
        <w:rPr>
          <w:w w:val="120"/>
        </w:rPr>
        <w:t>diff</w:t>
      </w:r>
      <w:r>
        <w:rPr>
          <w:spacing w:val="68"/>
          <w:w w:val="120"/>
        </w:rPr>
        <w:t> </w:t>
      </w:r>
      <w:r>
        <w:rPr>
          <w:w w:val="120"/>
        </w:rPr>
        <w:t>t</w:t>
      </w:r>
      <w:r>
        <w:rPr>
          <w:spacing w:val="-36"/>
          <w:w w:val="120"/>
        </w:rPr>
        <w:t> </w:t>
      </w:r>
      <w:r>
        <w:rPr>
          <w:spacing w:val="-5"/>
          <w:w w:val="120"/>
        </w:rPr>
        <w:t>ways</w:t>
      </w:r>
      <w:r>
        <w:rPr>
          <w:spacing w:val="-36"/>
          <w:w w:val="120"/>
        </w:rPr>
        <w:t> </w:t>
      </w:r>
      <w:r>
        <w:rPr>
          <w:w w:val="120"/>
        </w:rPr>
        <w:t>in</w:t>
      </w:r>
      <w:r>
        <w:rPr>
          <w:spacing w:val="-36"/>
          <w:w w:val="120"/>
        </w:rPr>
        <w:t> </w:t>
      </w:r>
      <w:r>
        <w:rPr>
          <w:spacing w:val="-3"/>
          <w:w w:val="120"/>
        </w:rPr>
        <w:t>which</w:t>
      </w:r>
      <w:r>
        <w:rPr>
          <w:spacing w:val="-36"/>
          <w:w w:val="120"/>
        </w:rPr>
        <w:t> </w:t>
      </w:r>
      <w:r>
        <w:rPr>
          <w:w w:val="120"/>
        </w:rPr>
        <w:t>prior</w:t>
      </w:r>
      <w:r>
        <w:rPr>
          <w:spacing w:val="-36"/>
          <w:w w:val="120"/>
        </w:rPr>
        <w:t> </w:t>
      </w:r>
      <w:r>
        <w:rPr>
          <w:w w:val="120"/>
        </w:rPr>
        <w:t>can</w:t>
      </w:r>
      <w:r>
        <w:rPr>
          <w:spacing w:val="-36"/>
          <w:w w:val="120"/>
        </w:rPr>
        <w:t> </w:t>
      </w:r>
      <w:r>
        <w:rPr>
          <w:spacing w:val="3"/>
          <w:w w:val="120"/>
        </w:rPr>
        <w:t>be</w:t>
      </w:r>
      <w:r>
        <w:rPr>
          <w:spacing w:val="-36"/>
          <w:w w:val="120"/>
        </w:rPr>
        <w:t> </w:t>
      </w:r>
      <w:r>
        <w:rPr>
          <w:w w:val="120"/>
        </w:rPr>
        <w:t>generated.</w:t>
      </w:r>
      <w:r>
        <w:rPr>
          <w:spacing w:val="-21"/>
          <w:w w:val="120"/>
        </w:rPr>
        <w:t> </w:t>
      </w:r>
      <w:r>
        <w:rPr>
          <w:spacing w:val="-8"/>
          <w:w w:val="120"/>
        </w:rPr>
        <w:t>For</w:t>
      </w:r>
      <w:r>
        <w:rPr>
          <w:spacing w:val="-36"/>
          <w:w w:val="120"/>
        </w:rPr>
        <w:t> </w:t>
      </w:r>
      <w:r>
        <w:rPr>
          <w:spacing w:val="-2"/>
          <w:w w:val="120"/>
        </w:rPr>
        <w:t>simulations,</w:t>
      </w:r>
      <w:r>
        <w:rPr>
          <w:spacing w:val="-36"/>
          <w:w w:val="120"/>
        </w:rPr>
        <w:t> </w:t>
      </w:r>
      <w:r>
        <w:rPr>
          <w:w w:val="120"/>
        </w:rPr>
        <w:t>no</w:t>
      </w:r>
      <w:r>
        <w:rPr>
          <w:spacing w:val="-37"/>
          <w:w w:val="120"/>
        </w:rPr>
        <w:t> </w:t>
      </w:r>
      <w:r>
        <w:rPr>
          <w:w w:val="120"/>
        </w:rPr>
        <w:t>external</w:t>
      </w:r>
      <w:r>
        <w:rPr>
          <w:spacing w:val="23"/>
          <w:w w:val="111"/>
        </w:rPr>
        <w:t> </w:t>
      </w:r>
      <w:r>
        <w:rPr>
          <w:w w:val="120"/>
        </w:rPr>
        <w:t>information is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3"/>
          <w:w w:val="120"/>
        </w:rPr>
        <w:t>vailable;</w:t>
      </w:r>
      <w:r>
        <w:rPr>
          <w:spacing w:val="12"/>
          <w:w w:val="120"/>
        </w:rPr>
        <w:t> </w:t>
      </w:r>
      <w:r>
        <w:rPr>
          <w:w w:val="120"/>
        </w:rPr>
        <w:t>therefore,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informative</w:t>
      </w:r>
      <w:r>
        <w:rPr>
          <w:spacing w:val="1"/>
          <w:w w:val="120"/>
        </w:rPr>
        <w:t> </w:t>
      </w:r>
      <w:r>
        <w:rPr>
          <w:w w:val="120"/>
        </w:rPr>
        <w:t>prior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approach</w:t>
      </w:r>
      <w:r>
        <w:rPr>
          <w:spacing w:val="1"/>
          <w:w w:val="120"/>
        </w:rPr>
        <w:t> </w:t>
      </w:r>
      <w:r>
        <w:rPr>
          <w:w w:val="120"/>
        </w:rPr>
        <w:t>is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o</w:t>
      </w:r>
      <w:r>
        <w:rPr>
          <w:spacing w:val="-1"/>
          <w:w w:val="120"/>
        </w:rPr>
        <w:t>ut</w:t>
      </w:r>
      <w:r>
        <w:rPr>
          <w:spacing w:val="1"/>
          <w:w w:val="120"/>
        </w:rPr>
        <w:t> </w:t>
      </w:r>
      <w:r>
        <w:rPr>
          <w:w w:val="120"/>
        </w:rPr>
        <w:t>of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28"/>
          <w:w w:val="120"/>
        </w:rPr>
        <w:t> </w:t>
      </w:r>
      <w:r>
        <w:rPr>
          <w:w w:val="115"/>
        </w:rPr>
        <w:t>question.</w:t>
      </w:r>
      <w:r>
        <w:rPr>
          <w:spacing w:val="-4"/>
          <w:w w:val="115"/>
        </w:rPr>
        <w:t> However,</w:t>
      </w:r>
      <w:r>
        <w:rPr>
          <w:spacing w:val="-21"/>
          <w:w w:val="115"/>
        </w:rPr>
        <w:t> </w:t>
      </w:r>
      <w:r>
        <w:rPr>
          <w:w w:val="115"/>
        </w:rPr>
        <w:t>it</w:t>
      </w:r>
      <w:r>
        <w:rPr>
          <w:spacing w:val="-21"/>
          <w:w w:val="115"/>
        </w:rPr>
        <w:t> </w:t>
      </w:r>
      <w:r>
        <w:rPr>
          <w:w w:val="115"/>
        </w:rPr>
        <w:t>is</w:t>
      </w:r>
      <w:r>
        <w:rPr>
          <w:spacing w:val="-21"/>
          <w:w w:val="115"/>
        </w:rPr>
        <w:t> </w:t>
      </w:r>
      <w:r>
        <w:rPr>
          <w:w w:val="115"/>
        </w:rPr>
        <w:t>possible</w:t>
      </w:r>
      <w:r>
        <w:rPr>
          <w:spacing w:val="-21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w w:val="115"/>
        </w:rPr>
        <w:t>us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w w:val="115"/>
        </w:rPr>
        <w:t>assign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relativ</w:t>
      </w:r>
      <w:r>
        <w:rPr>
          <w:spacing w:val="-2"/>
          <w:w w:val="115"/>
        </w:rPr>
        <w:t>ely</w:t>
      </w:r>
      <w:r>
        <w:rPr>
          <w:spacing w:val="-20"/>
          <w:w w:val="115"/>
        </w:rPr>
        <w:t> </w:t>
      </w:r>
      <w:r>
        <w:rPr>
          <w:w w:val="115"/>
        </w:rPr>
        <w:t>simple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weak-informative</w:t>
      </w:r>
      <w:r>
        <w:rPr>
          <w:spacing w:val="33"/>
          <w:w w:val="104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non-informative</w:t>
      </w:r>
      <w:r>
        <w:rPr>
          <w:spacing w:val="-6"/>
          <w:w w:val="120"/>
        </w:rPr>
        <w:t> </w:t>
      </w:r>
      <w:r>
        <w:rPr>
          <w:w w:val="120"/>
        </w:rPr>
        <w:t>priors</w:t>
      </w:r>
      <w:r>
        <w:rPr>
          <w:spacing w:val="-7"/>
          <w:w w:val="120"/>
        </w:rPr>
        <w:t> </w:t>
      </w:r>
      <w:r>
        <w:rPr>
          <w:spacing w:val="-5"/>
          <w:w w:val="120"/>
        </w:rPr>
        <w:t>by</w:t>
      </w:r>
      <w:r>
        <w:rPr>
          <w:spacing w:val="-7"/>
          <w:w w:val="120"/>
        </w:rPr>
        <w:t> </w:t>
      </w:r>
      <w:r>
        <w:rPr>
          <w:w w:val="120"/>
        </w:rPr>
        <w:t>generating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probability</w:t>
      </w:r>
      <w:r>
        <w:rPr>
          <w:spacing w:val="-7"/>
          <w:w w:val="120"/>
        </w:rPr>
        <w:t> </w:t>
      </w:r>
      <w:r>
        <w:rPr>
          <w:w w:val="120"/>
        </w:rPr>
        <w:t>distributions</w:t>
      </w:r>
      <w:r>
        <w:rPr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spacing w:val="-3"/>
          <w:w w:val="120"/>
        </w:rPr>
        <w:t>vaguely</w:t>
      </w:r>
      <w:r>
        <w:rPr>
          <w:spacing w:val="27"/>
          <w:w w:val="111"/>
        </w:rPr>
        <w:t> </w:t>
      </w:r>
      <w:r>
        <w:rPr>
          <w:w w:val="120"/>
        </w:rPr>
        <w:t>defi</w:t>
      </w:r>
      <w:r>
        <w:rPr>
          <w:spacing w:val="66"/>
          <w:w w:val="120"/>
        </w:rPr>
        <w:t> </w:t>
      </w:r>
      <w:r>
        <w:rPr>
          <w:w w:val="120"/>
        </w:rPr>
        <w:t>parameters.</w:t>
      </w:r>
      <w:r>
        <w:rPr>
          <w:spacing w:val="25"/>
          <w:w w:val="120"/>
        </w:rPr>
        <w:t> </w:t>
      </w:r>
      <w:r>
        <w:rPr>
          <w:w w:val="120"/>
        </w:rPr>
        <w:t>Hence,</w:t>
      </w:r>
      <w:r>
        <w:rPr>
          <w:spacing w:val="-5"/>
          <w:w w:val="120"/>
        </w:rPr>
        <w:t> we</w:t>
      </w:r>
      <w:r>
        <w:rPr>
          <w:spacing w:val="-7"/>
          <w:w w:val="120"/>
        </w:rPr>
        <w:t> </w:t>
      </w:r>
      <w:r>
        <w:rPr>
          <w:w w:val="120"/>
        </w:rPr>
        <w:t>proposed</w:t>
      </w:r>
      <w:r>
        <w:rPr>
          <w:spacing w:val="-7"/>
          <w:w w:val="120"/>
        </w:rPr>
        <w:t> </w:t>
      </w:r>
      <w:r>
        <w:rPr>
          <w:w w:val="120"/>
        </w:rPr>
        <w:t>six</w:t>
      </w:r>
      <w:r>
        <w:rPr>
          <w:spacing w:val="-7"/>
          <w:w w:val="120"/>
        </w:rPr>
        <w:t> </w:t>
      </w:r>
      <w:r>
        <w:rPr>
          <w:w w:val="120"/>
        </w:rPr>
        <w:t>diff</w:t>
      </w:r>
      <w:r>
        <w:rPr>
          <w:spacing w:val="45"/>
          <w:w w:val="120"/>
        </w:rPr>
        <w:t> </w:t>
      </w:r>
      <w:r>
        <w:rPr>
          <w:w w:val="120"/>
        </w:rPr>
        <w:t>t</w:t>
      </w:r>
      <w:r>
        <w:rPr>
          <w:spacing w:val="-7"/>
          <w:w w:val="120"/>
        </w:rPr>
        <w:t> </w:t>
      </w:r>
      <w:r>
        <w:rPr>
          <w:w w:val="120"/>
        </w:rPr>
        <w:t>priors</w:t>
      </w:r>
      <w:r>
        <w:rPr>
          <w:spacing w:val="-7"/>
          <w:w w:val="120"/>
        </w:rPr>
        <w:t> </w:t>
      </w:r>
      <w:r>
        <w:rPr>
          <w:w w:val="120"/>
        </w:rPr>
        <w:t>that</w:t>
      </w:r>
      <w:r>
        <w:rPr>
          <w:spacing w:val="-7"/>
          <w:w w:val="120"/>
        </w:rPr>
        <w:t> </w:t>
      </w:r>
      <w:r>
        <w:rPr>
          <w:w w:val="120"/>
        </w:rPr>
        <w:t>express</w:t>
      </w:r>
      <w:r>
        <w:rPr>
          <w:spacing w:val="-6"/>
          <w:w w:val="120"/>
        </w:rPr>
        <w:t> </w:t>
      </w:r>
      <w:r>
        <w:rPr>
          <w:w w:val="120"/>
        </w:rPr>
        <w:t>diff</w:t>
      </w:r>
      <w:r>
        <w:rPr>
          <w:spacing w:val="46"/>
          <w:w w:val="120"/>
        </w:rPr>
        <w:t> </w:t>
      </w:r>
      <w:r>
        <w:rPr>
          <w:w w:val="120"/>
        </w:rPr>
        <w:t>t</w:t>
      </w:r>
      <w:r>
        <w:rPr>
          <w:spacing w:val="27"/>
          <w:w w:val="147"/>
        </w:rPr>
        <w:t> </w:t>
      </w:r>
      <w:r>
        <w:rPr>
          <w:spacing w:val="-2"/>
          <w:w w:val="120"/>
        </w:rPr>
        <w:t>hypothesised</w:t>
      </w:r>
      <w:r>
        <w:rPr>
          <w:spacing w:val="-6"/>
          <w:w w:val="120"/>
        </w:rPr>
        <w:t> </w:t>
      </w:r>
      <w:r>
        <w:rPr>
          <w:w w:val="120"/>
        </w:rPr>
        <w:t>information</w:t>
      </w:r>
      <w:r>
        <w:rPr>
          <w:spacing w:val="-7"/>
          <w:w w:val="120"/>
        </w:rPr>
        <w:t> </w:t>
      </w:r>
      <w:r>
        <w:rPr>
          <w:spacing w:val="1"/>
          <w:w w:val="120"/>
        </w:rPr>
        <w:t>about</w:t>
      </w:r>
      <w:r>
        <w:rPr>
          <w:spacing w:val="-6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prior</w:t>
      </w:r>
      <w:r>
        <w:rPr>
          <w:spacing w:val="-6"/>
          <w:w w:val="120"/>
        </w:rPr>
        <w:t> </w:t>
      </w:r>
      <w:r>
        <w:rPr>
          <w:w w:val="120"/>
        </w:rPr>
        <w:t>and</w:t>
      </w:r>
      <w:r>
        <w:rPr>
          <w:spacing w:val="-5"/>
          <w:w w:val="120"/>
        </w:rPr>
        <w:t> </w:t>
      </w:r>
      <w:r>
        <w:rPr>
          <w:w w:val="120"/>
        </w:rPr>
        <w:t>test</w:t>
      </w:r>
      <w:r>
        <w:rPr>
          <w:spacing w:val="-6"/>
          <w:w w:val="120"/>
        </w:rPr>
        <w:t> </w:t>
      </w:r>
      <w:r>
        <w:rPr>
          <w:spacing w:val="-4"/>
          <w:w w:val="120"/>
        </w:rPr>
        <w:t>how</w:t>
      </w:r>
      <w:r>
        <w:rPr>
          <w:spacing w:val="-6"/>
          <w:w w:val="120"/>
        </w:rPr>
        <w:t> </w:t>
      </w:r>
      <w:r>
        <w:rPr>
          <w:w w:val="120"/>
        </w:rPr>
        <w:t>they</w:t>
      </w:r>
      <w:r>
        <w:rPr>
          <w:spacing w:val="-6"/>
          <w:w w:val="120"/>
        </w:rPr>
        <w:t> </w:t>
      </w:r>
      <w:r>
        <w:rPr>
          <w:w w:val="120"/>
        </w:rPr>
        <w:t>affect</w:t>
      </w:r>
      <w:r>
        <w:rPr>
          <w:spacing w:val="-6"/>
          <w:w w:val="120"/>
        </w:rPr>
        <w:t> </w:t>
      </w:r>
      <w:r>
        <w:rPr>
          <w:w w:val="120"/>
        </w:rPr>
        <w:t>our</w:t>
      </w:r>
      <w:r>
        <w:rPr>
          <w:spacing w:val="-6"/>
          <w:w w:val="120"/>
        </w:rPr>
        <w:t> </w:t>
      </w:r>
      <w:r>
        <w:rPr>
          <w:w w:val="120"/>
        </w:rPr>
        <w:t>posterior</w:t>
      </w:r>
      <w:r>
        <w:rPr>
          <w:spacing w:val="40"/>
          <w:w w:val="113"/>
        </w:rPr>
        <w:t> </w:t>
      </w:r>
      <w:r>
        <w:rPr>
          <w:w w:val="110"/>
        </w:rPr>
        <w:t>distribution</w:t>
      </w:r>
      <w:r>
        <w:rPr>
          <w:spacing w:val="61"/>
          <w:w w:val="110"/>
        </w:rPr>
        <w:t> </w:t>
      </w:r>
      <w:r>
        <w:rPr>
          <w:w w:val="110"/>
        </w:rPr>
        <w:t>calculations.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right="146" w:firstLine="351"/>
        <w:jc w:val="both"/>
      </w:pP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simple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oisson</w:t>
      </w:r>
      <w:r>
        <w:rPr>
          <w:spacing w:val="22"/>
          <w:w w:val="115"/>
        </w:rPr>
        <w:t> </w:t>
      </w:r>
      <w:r>
        <w:rPr>
          <w:w w:val="115"/>
        </w:rPr>
        <w:t>process</w:t>
      </w:r>
      <w:r>
        <w:rPr>
          <w:spacing w:val="21"/>
          <w:w w:val="115"/>
        </w:rPr>
        <w:t> </w:t>
      </w:r>
      <w:r>
        <w:rPr>
          <w:w w:val="115"/>
        </w:rPr>
        <w:t>can</w:t>
      </w:r>
      <w:r>
        <w:rPr>
          <w:spacing w:val="2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1"/>
          <w:w w:val="115"/>
        </w:rPr>
        <w:t> </w:t>
      </w:r>
      <w:r>
        <w:rPr>
          <w:w w:val="115"/>
        </w:rPr>
        <w:t>used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20"/>
          <w:w w:val="115"/>
        </w:rPr>
        <w:t> </w:t>
      </w:r>
      <w:r>
        <w:rPr>
          <w:w w:val="115"/>
        </w:rPr>
        <w:t>for</w:t>
      </w:r>
      <w:r>
        <w:rPr>
          <w:spacing w:val="21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random,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spacing w:val="-1"/>
          <w:w w:val="115"/>
        </w:rPr>
        <w:t>mutually</w:t>
      </w:r>
      <w:r>
        <w:rPr>
          <w:spacing w:val="28"/>
          <w:w w:val="117"/>
        </w:rPr>
        <w:t> </w:t>
      </w:r>
      <w:r>
        <w:rPr>
          <w:w w:val="115"/>
        </w:rPr>
        <w:t>independent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</w:t>
      </w:r>
      <w:r>
        <w:rPr>
          <w:spacing w:val="-21"/>
          <w:w w:val="115"/>
        </w:rPr>
        <w:t> </w:t>
      </w:r>
      <w:r>
        <w:rPr>
          <w:w w:val="115"/>
        </w:rPr>
        <w:t>rate,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w w:val="115"/>
        </w:rPr>
        <w:t>likelihood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model: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6"/>
          <w:szCs w:val="26"/>
        </w:rPr>
      </w:pPr>
    </w:p>
    <w:p>
      <w:pPr>
        <w:spacing w:line="266" w:lineRule="auto" w:before="0"/>
        <w:ind w:left="3646" w:right="254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,t</w:t>
      </w:r>
      <w:r>
        <w:rPr>
          <w:rFonts w:ascii="Arial" w:hAnsi="Arial" w:cs="Arial" w:eastAsia="Arial"/>
          <w:i/>
          <w:spacing w:val="-3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,</w:t>
      </w:r>
      <w:r>
        <w:rPr>
          <w:rFonts w:ascii="Arial" w:hAnsi="Arial" w:cs="Arial" w:eastAsia="Arial"/>
          <w:i/>
          <w:spacing w:val="8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2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05"/>
          <w:position w:val="-3"/>
          <w:sz w:val="16"/>
          <w:szCs w:val="16"/>
        </w:rPr>
        <w:t>,t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2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0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05"/>
          <w:position w:val="-3"/>
          <w:sz w:val="16"/>
          <w:szCs w:val="16"/>
        </w:rPr>
        <w:t>,t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318" w:lineRule="exact" w:before="186"/>
        <w:ind w:left="541" w:right="116" w:firstLine="357"/>
        <w:jc w:val="both"/>
      </w:pP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oisson</w:t>
      </w:r>
      <w:r>
        <w:rPr>
          <w:spacing w:val="29"/>
          <w:w w:val="115"/>
        </w:rPr>
        <w:t> </w:t>
      </w:r>
      <w:r>
        <w:rPr>
          <w:w w:val="115"/>
        </w:rPr>
        <w:t>process,</w:t>
      </w:r>
      <w:r>
        <w:rPr>
          <w:spacing w:val="37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</w:t>
      </w:r>
      <w:r>
        <w:rPr>
          <w:spacing w:val="-3"/>
          <w:w w:val="115"/>
        </w:rPr>
        <w:t>ons</w:t>
      </w:r>
      <w:r>
        <w:rPr>
          <w:spacing w:val="30"/>
          <w:w w:val="115"/>
        </w:rPr>
        <w:t> </w:t>
      </w:r>
      <w:r>
        <w:rPr>
          <w:rFonts w:ascii="Arial" w:hAnsi="Arial"/>
          <w:i/>
          <w:w w:val="115"/>
        </w:rPr>
        <w:t>y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8"/>
          <w:w w:val="115"/>
          <w:position w:val="-3"/>
          <w:sz w:val="16"/>
        </w:rPr>
        <w:t> </w:t>
      </w:r>
      <w:r>
        <w:rPr>
          <w:w w:val="115"/>
        </w:rPr>
        <w:t>(</w:t>
      </w:r>
      <w:r>
        <w:rPr>
          <w:rFonts w:ascii="Arial" w:hAnsi="Arial"/>
          <w:i/>
          <w:w w:val="115"/>
        </w:rPr>
        <w:t>y</w:t>
      </w:r>
      <w:r>
        <w:rPr>
          <w:rFonts w:ascii="Arial" w:hAnsi="Arial"/>
          <w:i/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rFonts w:ascii="Arial" w:hAnsi="Arial"/>
          <w:i/>
          <w:w w:val="115"/>
        </w:rPr>
        <w:t>i</w:t>
      </w:r>
      <w:r>
        <w:rPr>
          <w:w w:val="115"/>
        </w:rPr>
        <w:t>th</w:t>
      </w:r>
      <w:r>
        <w:rPr>
          <w:spacing w:val="30"/>
          <w:w w:val="115"/>
        </w:rPr>
        <w:t> </w:t>
      </w:r>
      <w:r>
        <w:rPr>
          <w:w w:val="115"/>
        </w:rPr>
        <w:t>category</w:t>
      </w:r>
      <w:r>
        <w:rPr>
          <w:spacing w:val="30"/>
          <w:w w:val="115"/>
        </w:rPr>
        <w:t> </w:t>
      </w:r>
      <w:r>
        <w:rPr>
          <w:spacing w:val="-3"/>
          <w:w w:val="115"/>
        </w:rPr>
        <w:t>given</w:t>
      </w:r>
      <w:r>
        <w:rPr>
          <w:spacing w:val="30"/>
          <w:w w:val="115"/>
        </w:rPr>
        <w:t> </w:t>
      </w:r>
      <w:r>
        <w:rPr>
          <w:w w:val="115"/>
        </w:rPr>
        <w:t>time</w:t>
      </w:r>
      <w:r>
        <w:rPr>
          <w:spacing w:val="30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w w:val="115"/>
        </w:rPr>
        <w:t>)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43"/>
          <w:w w:val="106"/>
        </w:rPr>
        <w:t> </w:t>
      </w:r>
      <w:r>
        <w:rPr>
          <w:spacing w:val="-1"/>
          <w:w w:val="115"/>
        </w:rPr>
        <w:t>hyp</w:t>
      </w:r>
      <w:r>
        <w:rPr>
          <w:spacing w:val="-2"/>
          <w:w w:val="115"/>
        </w:rPr>
        <w:t>othesised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follow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distribution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oisson</w:t>
      </w:r>
      <w:r>
        <w:rPr>
          <w:spacing w:val="2"/>
          <w:w w:val="115"/>
        </w:rPr>
        <w:t> </w:t>
      </w:r>
      <w:r>
        <w:rPr>
          <w:w w:val="115"/>
        </w:rPr>
        <w:t>process,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parameter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5"/>
        </w:rPr>
        <w:t>µ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35"/>
          <w:w w:val="133"/>
          <w:position w:val="-3"/>
          <w:sz w:val="16"/>
        </w:rPr>
        <w:t> </w:t>
      </w:r>
      <w:r>
        <w:rPr>
          <w:w w:val="115"/>
        </w:rPr>
        <w:t>stand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expected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p</w:t>
      </w:r>
      <w:r>
        <w:rPr>
          <w:spacing w:val="2"/>
          <w:w w:val="115"/>
        </w:rPr>
        <w:t>er</w:t>
      </w:r>
      <w:r>
        <w:rPr>
          <w:spacing w:val="9"/>
          <w:w w:val="115"/>
        </w:rPr>
        <w:t> </w:t>
      </w:r>
      <w:r>
        <w:rPr>
          <w:spacing w:val="-3"/>
          <w:w w:val="115"/>
        </w:rPr>
        <w:t>time-in</w:t>
      </w:r>
      <w:r>
        <w:rPr>
          <w:spacing w:val="-2"/>
          <w:w w:val="115"/>
        </w:rPr>
        <w:t>terval.</w:t>
      </w:r>
      <w:r>
        <w:rPr>
          <w:spacing w:val="44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9"/>
          <w:w w:val="115"/>
        </w:rPr>
        <w:t> </w:t>
      </w:r>
      <w:r>
        <w:rPr>
          <w:w w:val="115"/>
        </w:rPr>
        <w:t>our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ulations,</w:t>
      </w:r>
      <w:r>
        <w:rPr>
          <w:spacing w:val="10"/>
          <w:w w:val="115"/>
        </w:rPr>
        <w:t> </w:t>
      </w:r>
      <w:r>
        <w:rPr>
          <w:w w:val="115"/>
        </w:rPr>
        <w:t>this</w:t>
      </w:r>
      <w:r>
        <w:rPr>
          <w:spacing w:val="57"/>
          <w:w w:val="118"/>
        </w:rPr>
        <w:t> </w:t>
      </w:r>
      <w:r>
        <w:rPr>
          <w:w w:val="115"/>
        </w:rPr>
        <w:t>time</w:t>
      </w:r>
      <w:r>
        <w:rPr>
          <w:spacing w:val="22"/>
          <w:w w:val="115"/>
        </w:rPr>
        <w:t> </w:t>
      </w:r>
      <w:r>
        <w:rPr>
          <w:spacing w:val="-4"/>
          <w:w w:val="115"/>
        </w:rPr>
        <w:t>in</w:t>
      </w:r>
      <w:r>
        <w:rPr>
          <w:spacing w:val="-3"/>
          <w:w w:val="115"/>
        </w:rPr>
        <w:t>terv</w:t>
      </w:r>
      <w:r>
        <w:rPr>
          <w:spacing w:val="-4"/>
          <w:w w:val="115"/>
        </w:rPr>
        <w:t>al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set</w:t>
      </w:r>
      <w:r>
        <w:rPr>
          <w:spacing w:val="22"/>
          <w:w w:val="115"/>
        </w:rPr>
        <w:t> </w:t>
      </w:r>
      <w:r>
        <w:rPr>
          <w:w w:val="115"/>
        </w:rPr>
        <w:t>up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2"/>
          <w:w w:val="115"/>
        </w:rPr>
        <w:t> </w:t>
      </w:r>
      <w:r>
        <w:rPr>
          <w:w w:val="115"/>
        </w:rPr>
        <w:t>a</w:t>
      </w:r>
      <w:r>
        <w:rPr>
          <w:spacing w:val="22"/>
          <w:w w:val="115"/>
        </w:rPr>
        <w:t> </w:t>
      </w:r>
      <w:r>
        <w:rPr>
          <w:w w:val="115"/>
        </w:rPr>
        <w:t>12</w:t>
      </w:r>
      <w:r>
        <w:rPr>
          <w:spacing w:val="23"/>
          <w:w w:val="115"/>
        </w:rPr>
        <w:t> </w:t>
      </w:r>
      <w:r>
        <w:rPr>
          <w:spacing w:val="-2"/>
          <w:w w:val="115"/>
        </w:rPr>
        <w:t>year-long</w:t>
      </w:r>
      <w:r>
        <w:rPr>
          <w:spacing w:val="23"/>
          <w:w w:val="115"/>
        </w:rPr>
        <w:t> </w:t>
      </w:r>
      <w:r>
        <w:rPr>
          <w:spacing w:val="1"/>
          <w:w w:val="115"/>
        </w:rPr>
        <w:t>p</w:t>
      </w:r>
      <w:r>
        <w:rPr>
          <w:spacing w:val="2"/>
          <w:w w:val="115"/>
        </w:rPr>
        <w:t>erio</w:t>
      </w:r>
      <w:r>
        <w:rPr>
          <w:spacing w:val="1"/>
          <w:w w:val="115"/>
        </w:rPr>
        <w:t>d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22"/>
          <w:w w:val="115"/>
        </w:rPr>
        <w:t> </w:t>
      </w:r>
      <w:r>
        <w:rPr>
          <w:w w:val="115"/>
        </w:rPr>
        <w:t>1</w:t>
      </w:r>
      <w:r>
        <w:rPr>
          <w:spacing w:val="22"/>
          <w:w w:val="115"/>
        </w:rPr>
        <w:t> </w:t>
      </w:r>
      <w:r>
        <w:rPr>
          <w:spacing w:val="-1"/>
          <w:w w:val="115"/>
        </w:rPr>
        <w:t>January</w:t>
      </w:r>
      <w:r>
        <w:rPr>
          <w:spacing w:val="23"/>
          <w:w w:val="115"/>
        </w:rPr>
        <w:t> </w:t>
      </w:r>
      <w:r>
        <w:rPr>
          <w:w w:val="115"/>
        </w:rPr>
        <w:t>2006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3"/>
          <w:w w:val="117"/>
        </w:rPr>
        <w:t> </w:t>
      </w:r>
      <w:r>
        <w:rPr>
          <w:w w:val="115"/>
        </w:rPr>
        <w:t>31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Decem</w:t>
      </w:r>
      <w:r>
        <w:rPr>
          <w:spacing w:val="-1"/>
          <w:w w:val="115"/>
        </w:rPr>
        <w:t>ber</w:t>
      </w:r>
      <w:r>
        <w:rPr>
          <w:spacing w:val="-5"/>
          <w:w w:val="115"/>
        </w:rPr>
        <w:t> </w:t>
      </w:r>
      <w:r>
        <w:rPr>
          <w:w w:val="115"/>
        </w:rPr>
        <w:t>2018.</w:t>
      </w:r>
      <w:r>
        <w:rPr>
          <w:spacing w:val="17"/>
          <w:w w:val="115"/>
        </w:rPr>
        <w:t> </w:t>
      </w:r>
      <w:r>
        <w:rPr>
          <w:w w:val="115"/>
        </w:rPr>
        <w:t>Distributions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priors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5"/>
          <w:w w:val="115"/>
        </w:rPr>
        <w:t> </w:t>
      </w:r>
      <w:r>
        <w:rPr>
          <w:w w:val="115"/>
        </w:rPr>
        <w:t>then</w:t>
      </w:r>
      <w:r>
        <w:rPr>
          <w:spacing w:val="-5"/>
          <w:w w:val="115"/>
        </w:rPr>
        <w:t> </w:t>
      </w:r>
      <w:r>
        <w:rPr>
          <w:w w:val="115"/>
        </w:rPr>
        <w:t>assigned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rFonts w:ascii="Arial" w:hAnsi="Arial"/>
          <w:i/>
          <w:w w:val="115"/>
        </w:rPr>
        <w:t>µi,</w:t>
      </w:r>
      <w:r>
        <w:rPr>
          <w:rFonts w:ascii="Arial" w:hAnsi="Arial"/>
          <w:i/>
          <w:spacing w:val="-43"/>
          <w:w w:val="115"/>
        </w:rPr>
        <w:t> </w:t>
      </w:r>
      <w:r>
        <w:rPr>
          <w:rFonts w:ascii="Arial" w:hAnsi="Arial"/>
          <w:i/>
          <w:w w:val="115"/>
        </w:rPr>
        <w:t>t</w:t>
      </w:r>
      <w:r>
        <w:rPr>
          <w:w w:val="115"/>
        </w:rPr>
        <w:t>,</w:t>
      </w:r>
      <w:r>
        <w:rPr>
          <w:spacing w:val="-4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28"/>
          <w:w w:val="110"/>
        </w:rPr>
        <w:t> </w:t>
      </w:r>
      <w:r>
        <w:rPr>
          <w:spacing w:val="-2"/>
          <w:w w:val="115"/>
        </w:rPr>
        <w:t>essen</w:t>
      </w:r>
      <w:r>
        <w:rPr>
          <w:spacing w:val="-1"/>
          <w:w w:val="115"/>
        </w:rPr>
        <w:t>tial</w:t>
      </w:r>
      <w:r>
        <w:rPr>
          <w:spacing w:val="23"/>
          <w:w w:val="115"/>
        </w:rPr>
        <w:t> </w:t>
      </w:r>
      <w:r>
        <w:rPr>
          <w:w w:val="115"/>
        </w:rPr>
        <w:t>information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parameter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will</w:t>
      </w:r>
      <w:r>
        <w:rPr>
          <w:spacing w:val="25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23"/>
          <w:w w:val="115"/>
        </w:rPr>
        <w:t> </w:t>
      </w:r>
      <w:r>
        <w:rPr>
          <w:w w:val="115"/>
        </w:rPr>
        <w:t>impact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4"/>
          <w:w w:val="115"/>
        </w:rPr>
        <w:t> </w:t>
      </w:r>
      <w:r>
        <w:rPr>
          <w:w w:val="115"/>
        </w:rPr>
        <w:t>our</w:t>
      </w:r>
      <w:r>
        <w:rPr>
          <w:spacing w:val="30"/>
          <w:w w:val="114"/>
        </w:rPr>
        <w:t> </w:t>
      </w:r>
      <w:r>
        <w:rPr>
          <w:w w:val="115"/>
        </w:rPr>
        <w:t>calculations.</w:t>
      </w:r>
      <w:r>
        <w:rPr>
          <w:spacing w:val="53"/>
          <w:w w:val="115"/>
        </w:rPr>
        <w:t> </w:t>
      </w:r>
      <w:r>
        <w:rPr>
          <w:spacing w:val="-2"/>
          <w:w w:val="115"/>
        </w:rPr>
        <w:t>Samples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JAG</w:t>
      </w:r>
      <w:r>
        <w:rPr>
          <w:spacing w:val="8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7"/>
          <w:w w:val="115"/>
        </w:rPr>
        <w:t> </w:t>
      </w:r>
      <w:r>
        <w:rPr>
          <w:w w:val="115"/>
        </w:rPr>
        <w:t>used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build</w:t>
      </w:r>
      <w:r>
        <w:rPr>
          <w:spacing w:val="8"/>
          <w:w w:val="115"/>
        </w:rPr>
        <w:t> </w:t>
      </w:r>
      <w:r>
        <w:rPr>
          <w:w w:val="115"/>
        </w:rPr>
        <w:t>our</w:t>
      </w:r>
      <w:r>
        <w:rPr>
          <w:spacing w:val="7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7"/>
          <w:w w:val="115"/>
        </w:rPr>
        <w:t> </w:t>
      </w:r>
      <w:r>
        <w:rPr>
          <w:w w:val="115"/>
        </w:rPr>
        <w:t>in</w:t>
      </w:r>
      <w:r>
        <w:rPr>
          <w:spacing w:val="23"/>
          <w:w w:val="113"/>
        </w:rPr>
        <w:t> </w:t>
      </w:r>
      <w:r>
        <w:rPr>
          <w:w w:val="115"/>
        </w:rPr>
        <w:t>appendix</w:t>
      </w:r>
      <w:r>
        <w:rPr>
          <w:spacing w:val="-9"/>
          <w:w w:val="115"/>
        </w:rPr>
        <w:t> </w:t>
      </w:r>
      <w:hyperlink w:history="true" w:anchor="_bookmark151">
        <w:r>
          <w:rPr>
            <w:w w:val="115"/>
          </w:rPr>
          <w:t>A.2,</w:t>
        </w:r>
      </w:hyperlink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complete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JA</w:t>
      </w:r>
      <w:r>
        <w:rPr>
          <w:spacing w:val="-3"/>
          <w:w w:val="115"/>
        </w:rPr>
        <w:t>GS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R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9"/>
          <w:w w:val="115"/>
        </w:rPr>
        <w:t> </w:t>
      </w:r>
      <w:r>
        <w:rPr>
          <w:w w:val="115"/>
        </w:rPr>
        <w:t>used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obtain</w:t>
      </w:r>
      <w:r>
        <w:rPr>
          <w:spacing w:val="-10"/>
          <w:w w:val="115"/>
        </w:rPr>
        <w:t> </w:t>
      </w:r>
      <w:r>
        <w:rPr>
          <w:w w:val="115"/>
        </w:rPr>
        <w:t>our</w:t>
      </w:r>
      <w:r>
        <w:rPr>
          <w:spacing w:val="-9"/>
          <w:w w:val="115"/>
        </w:rPr>
        <w:t> </w:t>
      </w:r>
      <w:r>
        <w:rPr>
          <w:w w:val="115"/>
        </w:rPr>
        <w:t>graphical</w:t>
      </w:r>
      <w:r>
        <w:rPr>
          <w:spacing w:val="29"/>
          <w:w w:val="112"/>
        </w:rPr>
        <w:t> </w:t>
      </w:r>
      <w:r>
        <w:rPr>
          <w:w w:val="115"/>
        </w:rPr>
        <w:t>results</w:t>
      </w:r>
      <w:r>
        <w:rPr>
          <w:spacing w:val="30"/>
          <w:w w:val="115"/>
        </w:rPr>
        <w:t> </w:t>
      </w:r>
      <w:r>
        <w:rPr>
          <w:w w:val="115"/>
        </w:rPr>
        <w:t>are</w:t>
      </w:r>
      <w:r>
        <w:rPr>
          <w:spacing w:val="33"/>
          <w:w w:val="115"/>
        </w:rPr>
        <w:t> 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vailable</w:t>
      </w:r>
      <w:r>
        <w:rPr>
          <w:spacing w:val="32"/>
          <w:w w:val="115"/>
        </w:rPr>
        <w:t> </w:t>
      </w:r>
      <w:r>
        <w:rPr>
          <w:w w:val="115"/>
        </w:rPr>
        <w:t>on</w:t>
      </w:r>
      <w:r>
        <w:rPr>
          <w:spacing w:val="32"/>
          <w:w w:val="115"/>
        </w:rPr>
        <w:t> </w:t>
      </w:r>
      <w:r>
        <w:rPr>
          <w:w w:val="115"/>
        </w:rPr>
        <w:t>GitHub</w:t>
      </w:r>
      <w:r>
        <w:rPr>
          <w:spacing w:val="32"/>
          <w:w w:val="115"/>
        </w:rPr>
        <w:t> </w:t>
      </w:r>
      <w:r>
        <w:rPr>
          <w:w w:val="115"/>
        </w:rPr>
        <w:t>repository:</w:t>
      </w:r>
      <w:r>
        <w:rPr>
          <w:spacing w:val="1"/>
          <w:w w:val="115"/>
        </w:rPr>
        <w:t> </w:t>
      </w:r>
      <w:hyperlink r:id="rId41">
        <w:r>
          <w:rPr>
            <w:spacing w:val="-1"/>
            <w:w w:val="115"/>
          </w:rPr>
          <w:t>https://github.com/jungxue/researc</w:t>
        </w:r>
        <w:r>
          <w:rPr>
            <w:spacing w:val="-2"/>
            <w:w w:val="115"/>
          </w:rPr>
          <w:t>h-</w:t>
        </w:r>
      </w:hyperlink>
      <w:r>
        <w:rPr>
          <w:spacing w:val="53"/>
          <w:w w:val="112"/>
        </w:rPr>
        <w:t> </w:t>
      </w:r>
      <w:hyperlink r:id="rId41">
        <w:r>
          <w:rPr>
            <w:w w:val="115"/>
          </w:rPr>
          <w:t>masters-Jung.</w:t>
        </w:r>
        <w:r>
          <w:rPr/>
        </w:r>
      </w:hyperlink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"/>
        <w:rPr>
          <w:rFonts w:ascii="PMingLiU" w:hAnsi="PMingLiU" w:cs="PMingLiU" w:eastAsia="PMingLiU"/>
          <w:sz w:val="17"/>
          <w:szCs w:val="17"/>
        </w:rPr>
      </w:pPr>
    </w:p>
    <w:p>
      <w:pPr>
        <w:pStyle w:val="Heading3"/>
        <w:spacing w:line="240" w:lineRule="auto" w:before="0"/>
        <w:ind w:left="54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7"/>
          <w:w w:val="95"/>
        </w:rPr>
        <w:t> </w:t>
      </w:r>
      <w:r>
        <w:rPr>
          <w:w w:val="95"/>
        </w:rPr>
        <w:t>1</w:t>
      </w:r>
      <w:r>
        <w:rPr>
          <w:spacing w:val="17"/>
          <w:w w:val="95"/>
        </w:rPr>
        <w:t> </w:t>
      </w:r>
      <w:r>
        <w:rPr>
          <w:spacing w:val="-1"/>
          <w:w w:val="95"/>
        </w:rPr>
        <w:t>Non-informativ</w:t>
      </w:r>
      <w:r>
        <w:rPr>
          <w:spacing w:val="-2"/>
          <w:w w:val="95"/>
        </w:rPr>
        <w:t>e</w:t>
      </w:r>
      <w:r>
        <w:rPr>
          <w:spacing w:val="17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spacing w:line="240" w:lineRule="auto" w:before="5"/>
        <w:rPr>
          <w:rFonts w:ascii="Georgia" w:hAnsi="Georgia" w:cs="Georgia" w:eastAsia="Georgia"/>
          <w:b/>
          <w:bCs/>
          <w:sz w:val="19"/>
          <w:szCs w:val="19"/>
        </w:rPr>
      </w:pPr>
    </w:p>
    <w:p>
      <w:pPr>
        <w:pStyle w:val="BodyText"/>
        <w:spacing w:line="318" w:lineRule="exact"/>
        <w:ind w:left="539" w:right="155" w:firstLine="8"/>
        <w:jc w:val="both"/>
      </w:pPr>
      <w:r>
        <w:rPr>
          <w:spacing w:val="1"/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Independent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priors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-10"/>
          <w:w w:val="110"/>
        </w:rPr>
        <w:t> </w:t>
      </w:r>
      <w:r>
        <w:rPr>
          <w:w w:val="110"/>
        </w:rPr>
        <w:t>categories</w:t>
      </w:r>
      <w:r>
        <w:rPr>
          <w:spacing w:val="25"/>
          <w:w w:val="107"/>
        </w:rPr>
        <w:t> </w:t>
      </w:r>
      <w:r>
        <w:rPr>
          <w:w w:val="110"/>
        </w:rPr>
        <w:t>independently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levels.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vides</w:t>
      </w:r>
      <w:r>
        <w:rPr>
          <w:spacing w:val="9"/>
          <w:w w:val="110"/>
        </w:rPr>
        <w:t> </w:t>
      </w:r>
      <w:r>
        <w:rPr>
          <w:w w:val="110"/>
        </w:rPr>
        <w:t>no</w:t>
      </w:r>
      <w:r>
        <w:rPr>
          <w:spacing w:val="9"/>
          <w:w w:val="110"/>
        </w:rPr>
        <w:t> </w:t>
      </w:r>
      <w:r>
        <w:rPr>
          <w:w w:val="110"/>
        </w:rPr>
        <w:t>information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7"/>
        </w:rPr>
        <w:t> </w:t>
      </w:r>
      <w:r>
        <w:rPr>
          <w:w w:val="110"/>
        </w:rPr>
        <w:t>estimation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distribution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parameter</w:t>
      </w:r>
      <w:r>
        <w:rPr>
          <w:spacing w:val="13"/>
          <w:w w:val="110"/>
        </w:rPr>
        <w:t> </w:t>
      </w:r>
      <w:r>
        <w:rPr>
          <w:rFonts w:ascii="Arial" w:hAnsi="Arial"/>
          <w:i/>
          <w:spacing w:val="1"/>
          <w:w w:val="110"/>
        </w:rPr>
        <w:t>µ</w:t>
      </w:r>
      <w:r>
        <w:rPr>
          <w:rFonts w:ascii="Arial" w:hAnsi="Arial"/>
          <w:i/>
          <w:w w:val="110"/>
          <w:position w:val="-3"/>
          <w:sz w:val="16"/>
        </w:rPr>
        <w:t>i,t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therefore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prior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3"/>
          <w:w w:val="110"/>
        </w:rPr>
        <w:t> </w:t>
      </w:r>
      <w:r>
        <w:rPr>
          <w:w w:val="110"/>
        </w:rPr>
        <w:t>defi</w:t>
      </w:r>
      <w:r>
        <w:rPr>
          <w:spacing w:val="50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24"/>
          <w:w w:val="115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 </w:t>
      </w:r>
      <w:r>
        <w:rPr>
          <w:w w:val="110"/>
        </w:rPr>
        <w:t>prior</w:t>
      </w:r>
      <w:r>
        <w:rPr>
          <w:spacing w:val="-2"/>
          <w:w w:val="110"/>
        </w:rPr>
        <w:t> </w:t>
      </w:r>
      <w:r>
        <w:rPr>
          <w:w w:val="110"/>
        </w:rPr>
        <w:t>(although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term</w:t>
      </w:r>
      <w:r>
        <w:rPr>
          <w:spacing w:val="-2"/>
          <w:w w:val="110"/>
        </w:rPr>
        <w:t> </w:t>
      </w:r>
      <w:r>
        <w:rPr>
          <w:w w:val="110"/>
        </w:rPr>
        <w:t>often</w:t>
      </w:r>
      <w:r>
        <w:rPr>
          <w:spacing w:val="-1"/>
          <w:w w:val="110"/>
        </w:rPr>
        <w:t> </w:t>
      </w:r>
      <w:r>
        <w:rPr>
          <w:w w:val="110"/>
        </w:rPr>
        <w:t>refers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fl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prior),</w:t>
      </w:r>
      <w:r>
        <w:rPr>
          <w:spacing w:val="1"/>
          <w:w w:val="110"/>
        </w:rPr>
        <w:t> </w:t>
      </w:r>
      <w:r>
        <w:rPr>
          <w:w w:val="110"/>
        </w:rPr>
        <w:t>here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thesis</w:t>
      </w:r>
      <w:r>
        <w:rPr>
          <w:spacing w:val="27"/>
          <w:w w:val="109"/>
        </w:rPr>
        <w:t> </w:t>
      </w:r>
      <w:r>
        <w:rPr>
          <w:spacing w:val="-5"/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call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ull</w:t>
      </w:r>
      <w:r>
        <w:rPr>
          <w:spacing w:val="8"/>
          <w:w w:val="110"/>
        </w:rPr>
        <w:t> </w:t>
      </w:r>
      <w:r>
        <w:rPr>
          <w:w w:val="110"/>
        </w:rPr>
        <w:t>prior.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likelihood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oisson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nu</w:t>
      </w:r>
      <w:r>
        <w:rPr>
          <w:spacing w:val="-3"/>
          <w:w w:val="110"/>
        </w:rPr>
        <w:t>ll</w:t>
      </w:r>
      <w:r>
        <w:rPr>
          <w:spacing w:val="9"/>
          <w:w w:val="110"/>
        </w:rPr>
        <w:t> </w:t>
      </w:r>
      <w:r>
        <w:rPr>
          <w:w w:val="110"/>
        </w:rPr>
        <w:t>prior</w:t>
      </w:r>
      <w:r>
        <w:rPr>
          <w:spacing w:val="9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5"/>
          <w:szCs w:val="25"/>
        </w:rPr>
      </w:pPr>
    </w:p>
    <w:p>
      <w:pPr>
        <w:spacing w:line="266" w:lineRule="auto" w:before="0"/>
        <w:ind w:left="3588" w:right="254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2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pacing w:val="-13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=</w:t>
      </w:r>
      <w:r>
        <w:rPr>
          <w:rFonts w:ascii="PMingLiU" w:hAnsi="PMingLiU" w:cs="PMingLiU" w:eastAsia="PMingLiU"/>
          <w:spacing w:val="-12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 w:line="266" w:lineRule="auto"/>
        <w:jc w:val="left"/>
        <w:rPr>
          <w:rFonts w:ascii="PMingLiU" w:hAnsi="PMingLiU" w:cs="PMingLiU" w:eastAsia="PMingLiU"/>
          <w:sz w:val="24"/>
          <w:szCs w:val="24"/>
        </w:rPr>
        <w:sectPr>
          <w:headerReference w:type="default" r:id="rId42"/>
          <w:headerReference w:type="even" r:id="rId43"/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Heading3"/>
        <w:spacing w:line="240" w:lineRule="auto"/>
        <w:ind w:left="11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0"/>
          <w:w w:val="95"/>
        </w:rPr>
        <w:t> </w:t>
      </w:r>
      <w:r>
        <w:rPr>
          <w:w w:val="95"/>
        </w:rPr>
        <w:t>2</w:t>
      </w:r>
      <w:r>
        <w:rPr>
          <w:spacing w:val="10"/>
          <w:w w:val="95"/>
        </w:rPr>
        <w:t> </w:t>
      </w:r>
      <w:r>
        <w:rPr>
          <w:w w:val="95"/>
        </w:rPr>
        <w:t>Normal(1,0.3)</w:t>
      </w:r>
      <w:r>
        <w:rPr>
          <w:spacing w:val="10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pStyle w:val="BodyText"/>
        <w:spacing w:line="318" w:lineRule="exact" w:before="180"/>
        <w:ind w:left="117" w:right="539"/>
        <w:jc w:val="both"/>
      </w:pPr>
      <w:r>
        <w:rPr>
          <w:spacing w:val="1"/>
          <w:w w:val="110"/>
        </w:rPr>
        <w:t>Model</w:t>
      </w:r>
      <w:r>
        <w:rPr>
          <w:spacing w:val="38"/>
          <w:w w:val="110"/>
        </w:rPr>
        <w:t> </w:t>
      </w:r>
      <w:r>
        <w:rPr>
          <w:w w:val="110"/>
        </w:rPr>
        <w:t>2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an</w:t>
      </w:r>
      <w:r>
        <w:rPr>
          <w:spacing w:val="39"/>
          <w:w w:val="110"/>
        </w:rPr>
        <w:t> </w:t>
      </w:r>
      <w:r>
        <w:rPr>
          <w:w w:val="110"/>
        </w:rPr>
        <w:t>Independent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39"/>
          <w:w w:val="110"/>
        </w:rPr>
        <w:t> </w:t>
      </w:r>
      <w:r>
        <w:rPr>
          <w:rFonts w:ascii="Arial" w:hAnsi="Arial" w:cs="Arial" w:eastAsia="Arial"/>
          <w:i/>
          <w:w w:val="110"/>
        </w:rPr>
        <w:t>ρ</w:t>
      </w:r>
      <w:r>
        <w:rPr>
          <w:rFonts w:ascii="Arial" w:hAnsi="Arial" w:cs="Arial" w:eastAsia="Arial"/>
          <w:i/>
          <w:spacing w:val="39"/>
          <w:w w:val="110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38"/>
          <w:w w:val="110"/>
        </w:rPr>
        <w:t> </w:t>
      </w:r>
      <w:r>
        <w:rPr>
          <w:rFonts w:ascii="Arial" w:hAnsi="Arial" w:cs="Arial" w:eastAsia="Arial"/>
          <w:i/>
          <w:spacing w:val="24"/>
          <w:w w:val="110"/>
        </w:rPr>
        <w:t>N</w:t>
      </w:r>
      <w:r>
        <w:rPr>
          <w:rFonts w:ascii="Arial" w:hAnsi="Arial" w:cs="Arial" w:eastAsia="Arial"/>
          <w:i/>
          <w:w w:val="110"/>
        </w:rPr>
        <w:t>o</w:t>
      </w:r>
      <w:r>
        <w:rPr>
          <w:rFonts w:ascii="Arial" w:hAnsi="Arial" w:cs="Arial" w:eastAsia="Arial"/>
          <w:i/>
          <w:spacing w:val="6"/>
          <w:w w:val="110"/>
        </w:rPr>
        <w:t>r</w:t>
      </w:r>
      <w:r>
        <w:rPr>
          <w:rFonts w:ascii="Arial" w:hAnsi="Arial" w:cs="Arial" w:eastAsia="Arial"/>
          <w:i/>
          <w:w w:val="110"/>
        </w:rPr>
        <w:t>ma</w:t>
      </w:r>
      <w:r>
        <w:rPr>
          <w:rFonts w:ascii="Arial" w:hAnsi="Arial" w:cs="Arial" w:eastAsia="Arial"/>
          <w:i/>
          <w:spacing w:val="5"/>
          <w:w w:val="110"/>
        </w:rPr>
        <w:t>l</w:t>
      </w:r>
      <w:r>
        <w:rPr>
          <w:w w:val="110"/>
        </w:rPr>
        <w:t>(1</w:t>
      </w:r>
      <w:r>
        <w:rPr>
          <w:rFonts w:ascii="Arial" w:hAnsi="Arial" w:cs="Arial" w:eastAsia="Arial"/>
          <w:i/>
          <w:w w:val="110"/>
        </w:rPr>
        <w:t>,</w:t>
      </w:r>
      <w:r>
        <w:rPr>
          <w:rFonts w:ascii="Arial" w:hAnsi="Arial" w:cs="Arial" w:eastAsia="Arial"/>
          <w:i/>
          <w:spacing w:val="-32"/>
          <w:w w:val="110"/>
        </w:rPr>
        <w:t> </w:t>
      </w:r>
      <w:r>
        <w:rPr>
          <w:w w:val="110"/>
        </w:rPr>
        <w:t>0</w:t>
      </w:r>
      <w:r>
        <w:rPr>
          <w:rFonts w:ascii="Arial" w:hAnsi="Arial" w:cs="Arial" w:eastAsia="Arial"/>
          <w:i/>
          <w:w w:val="110"/>
        </w:rPr>
        <w:t>.</w:t>
      </w:r>
      <w:r>
        <w:rPr>
          <w:w w:val="110"/>
        </w:rPr>
        <w:t>3)</w:t>
      </w:r>
      <w:r>
        <w:rPr>
          <w:spacing w:val="38"/>
          <w:w w:val="110"/>
        </w:rPr>
        <w:t> </w:t>
      </w:r>
      <w:r>
        <w:rPr>
          <w:w w:val="110"/>
        </w:rPr>
        <w:t>prior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78"/>
          <w:w w:val="129"/>
        </w:rPr>
        <w:t> </w:t>
      </w:r>
      <w:r>
        <w:rPr>
          <w:spacing w:val="1"/>
          <w:w w:val="110"/>
        </w:rPr>
        <w:t>models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35"/>
          <w:w w:val="110"/>
        </w:rPr>
        <w:t> </w:t>
      </w:r>
      <w:r>
        <w:rPr>
          <w:w w:val="110"/>
        </w:rPr>
        <w:t>categories</w:t>
      </w:r>
      <w:r>
        <w:rPr>
          <w:spacing w:val="36"/>
          <w:w w:val="110"/>
        </w:rPr>
        <w:t> </w:t>
      </w:r>
      <w:r>
        <w:rPr>
          <w:w w:val="110"/>
        </w:rPr>
        <w:t>independently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5"/>
          <w:w w:val="110"/>
        </w:rPr>
        <w:t> </w:t>
      </w:r>
      <w:r>
        <w:rPr>
          <w:w w:val="110"/>
        </w:rPr>
        <w:t>all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levels.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5"/>
          <w:w w:val="110"/>
        </w:rPr>
        <w:t> </w:t>
      </w:r>
      <w:r>
        <w:rPr>
          <w:w w:val="110"/>
        </w:rPr>
        <w:t>d</w:t>
      </w:r>
      <w:r>
        <w:rPr>
          <w:spacing w:val="1"/>
          <w:w w:val="110"/>
        </w:rPr>
        <w:t>oes</w:t>
      </w:r>
      <w:r>
        <w:rPr>
          <w:spacing w:val="29"/>
          <w:w w:val="106"/>
        </w:rPr>
        <w:t> </w:t>
      </w:r>
      <w:r>
        <w:rPr>
          <w:spacing w:val="-1"/>
          <w:w w:val="110"/>
        </w:rPr>
        <w:t>contain</w:t>
      </w:r>
      <w:r>
        <w:rPr>
          <w:spacing w:val="32"/>
          <w:w w:val="110"/>
        </w:rPr>
        <w:t> </w:t>
      </w:r>
      <w:r>
        <w:rPr>
          <w:w w:val="110"/>
        </w:rPr>
        <w:t>information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estimation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tribution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parameter</w:t>
      </w:r>
      <w:r>
        <w:rPr>
          <w:spacing w:val="32"/>
          <w:w w:val="110"/>
        </w:rPr>
        <w:t> </w:t>
      </w:r>
      <w:r>
        <w:rPr>
          <w:rFonts w:ascii="Arial" w:hAnsi="Arial" w:cs="Arial" w:eastAsia="Arial"/>
          <w:i/>
          <w:spacing w:val="2"/>
          <w:w w:val="110"/>
        </w:rPr>
        <w:t>µ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i,t</w:t>
      </w:r>
      <w:r>
        <w:rPr>
          <w:spacing w:val="1"/>
          <w:w w:val="110"/>
        </w:rPr>
        <w:t>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therefore</w:t>
      </w:r>
      <w:r>
        <w:rPr>
          <w:spacing w:val="39"/>
          <w:w w:val="112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prior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defi</w:t>
      </w:r>
      <w:r>
        <w:rPr>
          <w:spacing w:val="5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eak-informativ</w:t>
      </w:r>
      <w:r>
        <w:rPr>
          <w:spacing w:val="-2"/>
          <w:w w:val="110"/>
        </w:rPr>
        <w:t>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prior.</w:t>
      </w:r>
      <w:r>
        <w:rPr>
          <w:spacing w:val="55"/>
          <w:w w:val="110"/>
        </w:rPr>
        <w:t> </w:t>
      </w:r>
      <w:r>
        <w:rPr>
          <w:rFonts w:ascii="Arial" w:hAnsi="Arial" w:cs="Arial" w:eastAsia="Arial"/>
          <w:i/>
          <w:w w:val="110"/>
        </w:rPr>
        <w:t>I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pacing w:val="14"/>
          <w:w w:val="110"/>
          <w:position w:val="-3"/>
          <w:sz w:val="16"/>
          <w:szCs w:val="16"/>
        </w:rPr>
        <w:t> </w:t>
      </w:r>
      <w:r>
        <w:rPr>
          <w:w w:val="110"/>
        </w:rPr>
        <w:t>indicates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truncation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37"/>
          <w:w w:val="102"/>
        </w:rPr>
        <w:t> </w:t>
      </w:r>
      <w:r>
        <w:rPr>
          <w:w w:val="110"/>
        </w:rPr>
        <w:t>distribution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0;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prior</w:t>
      </w:r>
      <w:r>
        <w:rPr>
          <w:spacing w:val="17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17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</w:t>
      </w:r>
      <w:r>
        <w:rPr>
          <w:rFonts w:ascii="Arial" w:hAnsi="Arial" w:cs="Arial" w:eastAsia="Arial"/>
          <w:i/>
          <w:spacing w:val="-1"/>
          <w:w w:val="110"/>
        </w:rPr>
        <w:t>λ</w:t>
      </w:r>
      <w:r>
        <w:rPr>
          <w:rFonts w:ascii="Arial" w:hAnsi="Arial" w:cs="Arial" w:eastAsia="Arial"/>
          <w:i/>
          <w:spacing w:val="-1"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48"/>
          <w:w w:val="110"/>
          <w:position w:val="-3"/>
          <w:sz w:val="16"/>
          <w:szCs w:val="16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18"/>
          <w:w w:val="110"/>
        </w:rPr>
        <w:t> </w:t>
      </w:r>
      <w:r>
        <w:rPr>
          <w:w w:val="110"/>
        </w:rPr>
        <w:t>less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9"/>
        </w:rPr>
        <w:t> </w:t>
      </w:r>
      <w:r>
        <w:rPr>
          <w:w w:val="110"/>
        </w:rPr>
        <w:t>0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should</w:t>
      </w:r>
      <w:r>
        <w:rPr>
          <w:spacing w:val="25"/>
          <w:w w:val="110"/>
        </w:rPr>
        <w:t> </w:t>
      </w:r>
      <w:r>
        <w:rPr>
          <w:w w:val="110"/>
        </w:rPr>
        <w:t>not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contain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values.</w:t>
      </w:r>
      <w:r>
        <w:rPr>
          <w:spacing w:val="6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likelihood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Poisson</w:t>
      </w:r>
      <w:r>
        <w:rPr>
          <w:spacing w:val="27"/>
          <w:w w:val="108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rFonts w:ascii="Arial" w:hAnsi="Arial" w:cs="Arial" w:eastAsia="Arial"/>
          <w:i/>
          <w:spacing w:val="24"/>
          <w:w w:val="110"/>
        </w:rPr>
        <w:t>N</w:t>
      </w:r>
      <w:r>
        <w:rPr>
          <w:rFonts w:ascii="Arial" w:hAnsi="Arial" w:cs="Arial" w:eastAsia="Arial"/>
          <w:i/>
          <w:w w:val="110"/>
        </w:rPr>
        <w:t>o</w:t>
      </w:r>
      <w:r>
        <w:rPr>
          <w:rFonts w:ascii="Arial" w:hAnsi="Arial" w:cs="Arial" w:eastAsia="Arial"/>
          <w:i/>
          <w:spacing w:val="6"/>
          <w:w w:val="110"/>
        </w:rPr>
        <w:t>r</w:t>
      </w:r>
      <w:r>
        <w:rPr>
          <w:rFonts w:ascii="Arial" w:hAnsi="Arial" w:cs="Arial" w:eastAsia="Arial"/>
          <w:i/>
          <w:w w:val="110"/>
        </w:rPr>
        <w:t>ma</w:t>
      </w:r>
      <w:r>
        <w:rPr>
          <w:rFonts w:ascii="Arial" w:hAnsi="Arial" w:cs="Arial" w:eastAsia="Arial"/>
          <w:i/>
          <w:spacing w:val="5"/>
          <w:w w:val="110"/>
        </w:rPr>
        <w:t>l</w:t>
      </w:r>
      <w:r>
        <w:rPr>
          <w:w w:val="110"/>
        </w:rPr>
        <w:t>(1</w:t>
      </w:r>
      <w:r>
        <w:rPr>
          <w:rFonts w:ascii="Arial" w:hAnsi="Arial" w:cs="Arial" w:eastAsia="Arial"/>
          <w:i/>
          <w:w w:val="110"/>
        </w:rPr>
        <w:t>,</w:t>
      </w:r>
      <w:r>
        <w:rPr>
          <w:rFonts w:ascii="Arial" w:hAnsi="Arial" w:cs="Arial" w:eastAsia="Arial"/>
          <w:i/>
          <w:spacing w:val="-41"/>
          <w:w w:val="110"/>
        </w:rPr>
        <w:t> </w:t>
      </w:r>
      <w:r>
        <w:rPr>
          <w:w w:val="110"/>
        </w:rPr>
        <w:t>0</w:t>
      </w:r>
      <w:r>
        <w:rPr>
          <w:rFonts w:ascii="Arial" w:hAnsi="Arial" w:cs="Arial" w:eastAsia="Arial"/>
          <w:i/>
          <w:w w:val="110"/>
        </w:rPr>
        <w:t>.</w:t>
      </w:r>
      <w:r>
        <w:rPr>
          <w:w w:val="110"/>
        </w:rPr>
        <w:t>3)</w:t>
      </w:r>
      <w:r>
        <w:rPr>
          <w:spacing w:val="-6"/>
          <w:w w:val="110"/>
        </w:rPr>
        <w:t> </w:t>
      </w:r>
      <w:r>
        <w:rPr>
          <w:w w:val="110"/>
        </w:rPr>
        <w:t>prior</w:t>
      </w:r>
      <w:r>
        <w:rPr>
          <w:spacing w:val="-6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9"/>
          <w:szCs w:val="19"/>
        </w:rPr>
      </w:pPr>
    </w:p>
    <w:p>
      <w:pPr>
        <w:spacing w:line="266" w:lineRule="auto" w:before="0"/>
        <w:ind w:left="3158" w:right="342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9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0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71"/>
        <w:ind w:left="468" w:right="0"/>
        <w:jc w:val="left"/>
      </w:pPr>
      <w:r>
        <w:rPr>
          <w:w w:val="110"/>
        </w:rPr>
        <w:t>Priors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7"/>
          <w:szCs w:val="27"/>
        </w:rPr>
      </w:pPr>
    </w:p>
    <w:p>
      <w:pPr>
        <w:spacing w:before="0"/>
        <w:ind w:left="0" w:right="438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-5"/>
          <w:w w:val="11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9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25"/>
          <w:w w:val="115"/>
          <w:sz w:val="24"/>
          <w:szCs w:val="24"/>
        </w:rPr>
        <w:t>N</w:t>
      </w:r>
      <w:r>
        <w:rPr>
          <w:rFonts w:ascii="Arial" w:hAnsi="Arial" w:cs="Arial" w:eastAsia="Arial"/>
          <w:i/>
          <w:w w:val="11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5"/>
          <w:sz w:val="24"/>
          <w:szCs w:val="24"/>
        </w:rPr>
        <w:t>r</w:t>
      </w:r>
      <w:r>
        <w:rPr>
          <w:rFonts w:ascii="Arial" w:hAnsi="Arial" w:cs="Arial" w:eastAsia="Arial"/>
          <w:i/>
          <w:w w:val="11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5"/>
          <w:sz w:val="24"/>
          <w:szCs w:val="24"/>
        </w:rPr>
        <w:t>l</w:t>
      </w:r>
      <w:r>
        <w:rPr>
          <w:rFonts w:ascii="PMingLiU" w:hAnsi="PMingLiU" w:cs="PMingLiU" w:eastAsia="PMingLiU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8"/>
          <w:w w:val="115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w w:val="115"/>
          <w:sz w:val="24"/>
          <w:szCs w:val="24"/>
        </w:rPr>
        <w:t>,</w:t>
      </w:r>
      <w:r>
        <w:rPr>
          <w:rFonts w:ascii="Arial" w:hAnsi="Arial" w:cs="Arial" w:eastAsia="Arial"/>
          <w:i/>
          <w:spacing w:val="-5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w w:val="115"/>
          <w:sz w:val="24"/>
          <w:szCs w:val="24"/>
        </w:rPr>
        <w:t>σ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w w:val="115"/>
          <w:sz w:val="24"/>
          <w:szCs w:val="24"/>
        </w:rPr>
        <w:t>)</w:t>
      </w:r>
      <w:r>
        <w:rPr>
          <w:rFonts w:ascii="Arial" w:hAnsi="Arial" w:cs="Arial" w:eastAsia="Arial"/>
          <w:i/>
          <w:w w:val="115"/>
          <w:sz w:val="24"/>
          <w:szCs w:val="24"/>
        </w:rPr>
        <w:t>I</w:t>
      </w:r>
      <w:r>
        <w:rPr>
          <w:rFonts w:ascii="PMingLiU" w:hAnsi="PMingLiU" w:cs="PMingLiU" w:eastAsia="PMingLiU"/>
          <w:w w:val="115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5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pStyle w:val="BodyText"/>
        <w:spacing w:line="240" w:lineRule="auto" w:before="136"/>
        <w:ind w:left="468" w:right="0"/>
        <w:jc w:val="left"/>
      </w:pPr>
      <w:r>
        <w:rPr>
          <w:w w:val="110"/>
        </w:rPr>
        <w:t>Hyper-priors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1"/>
          <w:szCs w:val="21"/>
        </w:rPr>
      </w:pPr>
    </w:p>
    <w:p>
      <w:pPr>
        <w:spacing w:before="0"/>
        <w:ind w:left="0" w:right="61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6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(1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37"/>
        <w:ind w:left="0" w:right="287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226.117996pt;margin-top:4.248925pt;width:11.35pt;height:13.95pt;mso-position-horizontal-relative:page;mso-position-vertical-relative:paragraph;z-index:-49904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-7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3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7"/>
        <w:rPr>
          <w:rFonts w:ascii="PMingLiU" w:hAnsi="PMingLiU" w:cs="PMingLiU" w:eastAsia="PMingLiU"/>
          <w:sz w:val="27"/>
          <w:szCs w:val="27"/>
        </w:rPr>
      </w:pPr>
    </w:p>
    <w:p>
      <w:pPr>
        <w:pStyle w:val="Heading3"/>
        <w:spacing w:line="240" w:lineRule="auto" w:before="0"/>
        <w:ind w:left="11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21"/>
          <w:w w:val="95"/>
        </w:rPr>
        <w:t> </w:t>
      </w:r>
      <w:r>
        <w:rPr>
          <w:w w:val="95"/>
        </w:rPr>
        <w:t>3</w:t>
      </w:r>
      <w:r>
        <w:rPr>
          <w:spacing w:val="22"/>
          <w:w w:val="95"/>
        </w:rPr>
        <w:t> </w:t>
      </w:r>
      <w:r>
        <w:rPr>
          <w:w w:val="95"/>
        </w:rPr>
        <w:t>Normal(1,0.1)</w:t>
      </w:r>
      <w:r>
        <w:rPr>
          <w:spacing w:val="22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pStyle w:val="BodyText"/>
        <w:spacing w:line="318" w:lineRule="exact" w:before="180"/>
        <w:ind w:left="108" w:right="539" w:firstLine="8"/>
        <w:jc w:val="both"/>
      </w:pPr>
      <w:r>
        <w:rPr>
          <w:spacing w:val="1"/>
          <w:w w:val="110"/>
        </w:rPr>
        <w:t>Model</w:t>
      </w:r>
      <w:r>
        <w:rPr>
          <w:spacing w:val="31"/>
          <w:w w:val="110"/>
        </w:rPr>
        <w:t> </w:t>
      </w:r>
      <w:r>
        <w:rPr>
          <w:w w:val="110"/>
        </w:rPr>
        <w:t>3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spacing w:val="31"/>
          <w:w w:val="110"/>
        </w:rPr>
        <w:t> </w:t>
      </w:r>
      <w:r>
        <w:rPr>
          <w:w w:val="110"/>
        </w:rPr>
        <w:t>Independent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rFonts w:ascii="Arial" w:hAnsi="Arial" w:cs="Arial" w:eastAsia="Arial"/>
          <w:i/>
          <w:w w:val="110"/>
        </w:rPr>
        <w:t>ρ</w:t>
      </w:r>
      <w:r>
        <w:rPr>
          <w:rFonts w:ascii="Arial" w:hAnsi="Arial" w:cs="Arial" w:eastAsia="Arial"/>
          <w:i/>
          <w:spacing w:val="27"/>
          <w:w w:val="110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5"/>
          <w:w w:val="110"/>
        </w:rPr>
        <w:t> </w:t>
      </w:r>
      <w:r>
        <w:rPr>
          <w:rFonts w:ascii="Arial" w:hAnsi="Arial" w:cs="Arial" w:eastAsia="Arial"/>
          <w:i/>
          <w:spacing w:val="24"/>
          <w:w w:val="110"/>
        </w:rPr>
        <w:t>N</w:t>
      </w:r>
      <w:r>
        <w:rPr>
          <w:rFonts w:ascii="Arial" w:hAnsi="Arial" w:cs="Arial" w:eastAsia="Arial"/>
          <w:i/>
          <w:w w:val="110"/>
        </w:rPr>
        <w:t>o</w:t>
      </w:r>
      <w:r>
        <w:rPr>
          <w:rFonts w:ascii="Arial" w:hAnsi="Arial" w:cs="Arial" w:eastAsia="Arial"/>
          <w:i/>
          <w:spacing w:val="6"/>
          <w:w w:val="110"/>
        </w:rPr>
        <w:t>r</w:t>
      </w:r>
      <w:r>
        <w:rPr>
          <w:rFonts w:ascii="Arial" w:hAnsi="Arial" w:cs="Arial" w:eastAsia="Arial"/>
          <w:i/>
          <w:w w:val="110"/>
        </w:rPr>
        <w:t>ma</w:t>
      </w:r>
      <w:r>
        <w:rPr>
          <w:rFonts w:ascii="Arial" w:hAnsi="Arial" w:cs="Arial" w:eastAsia="Arial"/>
          <w:i/>
          <w:spacing w:val="5"/>
          <w:w w:val="110"/>
        </w:rPr>
        <w:t>l</w:t>
      </w:r>
      <w:r>
        <w:rPr>
          <w:w w:val="110"/>
        </w:rPr>
        <w:t>(1</w:t>
      </w:r>
      <w:r>
        <w:rPr>
          <w:rFonts w:ascii="Arial" w:hAnsi="Arial" w:cs="Arial" w:eastAsia="Arial"/>
          <w:i/>
          <w:w w:val="110"/>
        </w:rPr>
        <w:t>,</w:t>
      </w:r>
      <w:r>
        <w:rPr>
          <w:rFonts w:ascii="Arial" w:hAnsi="Arial" w:cs="Arial" w:eastAsia="Arial"/>
          <w:i/>
          <w:spacing w:val="-32"/>
          <w:w w:val="110"/>
        </w:rPr>
        <w:t> </w:t>
      </w:r>
      <w:r>
        <w:rPr>
          <w:w w:val="110"/>
        </w:rPr>
        <w:t>0</w:t>
      </w:r>
      <w:r>
        <w:rPr>
          <w:rFonts w:ascii="Arial" w:hAnsi="Arial" w:cs="Arial" w:eastAsia="Arial"/>
          <w:i/>
          <w:w w:val="110"/>
        </w:rPr>
        <w:t>.</w:t>
      </w:r>
      <w:r>
        <w:rPr>
          <w:w w:val="110"/>
        </w:rPr>
        <w:t>1)</w:t>
      </w:r>
      <w:r>
        <w:rPr>
          <w:spacing w:val="31"/>
          <w:w w:val="110"/>
        </w:rPr>
        <w:t> </w:t>
      </w:r>
      <w:r>
        <w:rPr>
          <w:w w:val="110"/>
        </w:rPr>
        <w:t>priors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78"/>
          <w:w w:val="129"/>
        </w:rPr>
        <w:t> </w:t>
      </w:r>
      <w:r>
        <w:rPr>
          <w:spacing w:val="1"/>
          <w:w w:val="110"/>
        </w:rPr>
        <w:t>models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35"/>
          <w:w w:val="110"/>
        </w:rPr>
        <w:t> </w:t>
      </w:r>
      <w:r>
        <w:rPr>
          <w:w w:val="110"/>
        </w:rPr>
        <w:t>categories</w:t>
      </w:r>
      <w:r>
        <w:rPr>
          <w:spacing w:val="35"/>
          <w:w w:val="110"/>
        </w:rPr>
        <w:t> </w:t>
      </w:r>
      <w:r>
        <w:rPr>
          <w:w w:val="110"/>
        </w:rPr>
        <w:t>independently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5"/>
          <w:w w:val="110"/>
        </w:rPr>
        <w:t> </w:t>
      </w:r>
      <w:r>
        <w:rPr>
          <w:w w:val="110"/>
        </w:rPr>
        <w:t>all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levels.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4"/>
          <w:w w:val="110"/>
        </w:rPr>
        <w:t> </w:t>
      </w:r>
      <w:r>
        <w:rPr>
          <w:w w:val="110"/>
        </w:rPr>
        <w:t>d</w:t>
      </w:r>
      <w:r>
        <w:rPr>
          <w:spacing w:val="1"/>
          <w:w w:val="110"/>
        </w:rPr>
        <w:t>oes</w:t>
      </w:r>
      <w:r>
        <w:rPr>
          <w:spacing w:val="29"/>
          <w:w w:val="106"/>
        </w:rPr>
        <w:t> </w:t>
      </w:r>
      <w:r>
        <w:rPr>
          <w:spacing w:val="-1"/>
          <w:w w:val="110"/>
        </w:rPr>
        <w:t>contain</w:t>
      </w:r>
      <w:r>
        <w:rPr>
          <w:spacing w:val="32"/>
          <w:w w:val="110"/>
        </w:rPr>
        <w:t> </w:t>
      </w:r>
      <w:r>
        <w:rPr>
          <w:w w:val="110"/>
        </w:rPr>
        <w:t>information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estimation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tribution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parameter</w:t>
      </w:r>
      <w:r>
        <w:rPr>
          <w:spacing w:val="32"/>
          <w:w w:val="110"/>
        </w:rPr>
        <w:t> </w:t>
      </w:r>
      <w:r>
        <w:rPr>
          <w:rFonts w:ascii="Arial" w:hAnsi="Arial" w:cs="Arial" w:eastAsia="Arial"/>
          <w:i/>
          <w:spacing w:val="2"/>
          <w:w w:val="110"/>
        </w:rPr>
        <w:t>µ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i,t</w:t>
      </w:r>
      <w:r>
        <w:rPr>
          <w:spacing w:val="1"/>
          <w:w w:val="110"/>
        </w:rPr>
        <w:t>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therefore</w:t>
      </w:r>
      <w:r>
        <w:rPr>
          <w:spacing w:val="39"/>
          <w:w w:val="112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prior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defi</w:t>
      </w:r>
      <w:r>
        <w:rPr>
          <w:spacing w:val="52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eak-informativ</w:t>
      </w:r>
      <w:r>
        <w:rPr>
          <w:spacing w:val="-2"/>
          <w:w w:val="110"/>
        </w:rPr>
        <w:t>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prior.</w:t>
      </w:r>
      <w:r>
        <w:rPr>
          <w:spacing w:val="56"/>
          <w:w w:val="110"/>
        </w:rPr>
        <w:t> </w:t>
      </w:r>
      <w:r>
        <w:rPr>
          <w:rFonts w:ascii="Arial" w:hAnsi="Arial" w:cs="Arial" w:eastAsia="Arial"/>
          <w:i/>
          <w:w w:val="110"/>
        </w:rPr>
        <w:t>I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pacing w:val="13"/>
          <w:w w:val="110"/>
          <w:position w:val="-3"/>
          <w:sz w:val="16"/>
          <w:szCs w:val="16"/>
        </w:rPr>
        <w:t> </w:t>
      </w:r>
      <w:r>
        <w:rPr>
          <w:w w:val="110"/>
        </w:rPr>
        <w:t>indicates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truncation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37"/>
          <w:w w:val="102"/>
        </w:rPr>
        <w:t> </w:t>
      </w:r>
      <w:r>
        <w:rPr>
          <w:w w:val="110"/>
        </w:rPr>
        <w:t>distribution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8"/>
          <w:w w:val="110"/>
        </w:rPr>
        <w:t> </w:t>
      </w:r>
      <w:r>
        <w:rPr>
          <w:w w:val="110"/>
        </w:rPr>
        <w:t>0;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prior</w:t>
      </w:r>
      <w:r>
        <w:rPr>
          <w:spacing w:val="17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</w:t>
      </w:r>
      <w:r>
        <w:rPr>
          <w:rFonts w:ascii="Arial" w:hAnsi="Arial" w:cs="Arial" w:eastAsia="Arial"/>
          <w:i/>
          <w:spacing w:val="-1"/>
          <w:w w:val="110"/>
        </w:rPr>
        <w:t>λ</w:t>
      </w:r>
      <w:r>
        <w:rPr>
          <w:rFonts w:ascii="Arial" w:hAnsi="Arial" w:cs="Arial" w:eastAsia="Arial"/>
          <w:i/>
          <w:spacing w:val="-1"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 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18"/>
          <w:w w:val="110"/>
        </w:rPr>
        <w:t> </w:t>
      </w:r>
      <w:r>
        <w:rPr>
          <w:w w:val="110"/>
        </w:rPr>
        <w:t>less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9"/>
        </w:rPr>
        <w:t> </w:t>
      </w:r>
      <w:r>
        <w:rPr>
          <w:w w:val="110"/>
        </w:rPr>
        <w:t>0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should</w:t>
      </w:r>
      <w:r>
        <w:rPr>
          <w:spacing w:val="17"/>
          <w:w w:val="110"/>
        </w:rPr>
        <w:t> </w:t>
      </w:r>
      <w:r>
        <w:rPr>
          <w:w w:val="110"/>
        </w:rPr>
        <w:t>not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contain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values.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likelihood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oisson</w:t>
      </w:r>
      <w:r>
        <w:rPr>
          <w:spacing w:val="16"/>
          <w:w w:val="110"/>
        </w:rPr>
        <w:t> </w:t>
      </w:r>
      <w:r>
        <w:rPr>
          <w:w w:val="110"/>
        </w:rPr>
        <w:t>process</w:t>
      </w:r>
      <w:r>
        <w:rPr>
          <w:spacing w:val="33"/>
          <w:w w:val="105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rFonts w:ascii="Arial" w:hAnsi="Arial" w:cs="Arial" w:eastAsia="Arial"/>
          <w:i/>
          <w:spacing w:val="24"/>
          <w:w w:val="110"/>
        </w:rPr>
        <w:t>N</w:t>
      </w:r>
      <w:r>
        <w:rPr>
          <w:rFonts w:ascii="Arial" w:hAnsi="Arial" w:cs="Arial" w:eastAsia="Arial"/>
          <w:i/>
          <w:w w:val="110"/>
        </w:rPr>
        <w:t>o</w:t>
      </w:r>
      <w:r>
        <w:rPr>
          <w:rFonts w:ascii="Arial" w:hAnsi="Arial" w:cs="Arial" w:eastAsia="Arial"/>
          <w:i/>
          <w:spacing w:val="6"/>
          <w:w w:val="110"/>
        </w:rPr>
        <w:t>r</w:t>
      </w:r>
      <w:r>
        <w:rPr>
          <w:rFonts w:ascii="Arial" w:hAnsi="Arial" w:cs="Arial" w:eastAsia="Arial"/>
          <w:i/>
          <w:w w:val="110"/>
        </w:rPr>
        <w:t>ma</w:t>
      </w:r>
      <w:r>
        <w:rPr>
          <w:rFonts w:ascii="Arial" w:hAnsi="Arial" w:cs="Arial" w:eastAsia="Arial"/>
          <w:i/>
          <w:spacing w:val="5"/>
          <w:w w:val="110"/>
        </w:rPr>
        <w:t>l</w:t>
      </w:r>
      <w:r>
        <w:rPr>
          <w:w w:val="110"/>
        </w:rPr>
        <w:t>(1</w:t>
      </w:r>
      <w:r>
        <w:rPr>
          <w:rFonts w:ascii="Arial" w:hAnsi="Arial" w:cs="Arial" w:eastAsia="Arial"/>
          <w:i/>
          <w:w w:val="110"/>
        </w:rPr>
        <w:t>,</w:t>
      </w:r>
      <w:r>
        <w:rPr>
          <w:rFonts w:ascii="Arial" w:hAnsi="Arial" w:cs="Arial" w:eastAsia="Arial"/>
          <w:i/>
          <w:spacing w:val="-40"/>
          <w:w w:val="110"/>
        </w:rPr>
        <w:t> </w:t>
      </w:r>
      <w:r>
        <w:rPr>
          <w:w w:val="110"/>
        </w:rPr>
        <w:t>0</w:t>
      </w:r>
      <w:r>
        <w:rPr>
          <w:rFonts w:ascii="Arial" w:hAnsi="Arial" w:cs="Arial" w:eastAsia="Arial"/>
          <w:i/>
          <w:w w:val="110"/>
        </w:rPr>
        <w:t>.</w:t>
      </w:r>
      <w:r>
        <w:rPr>
          <w:w w:val="110"/>
        </w:rPr>
        <w:t>1)</w:t>
      </w:r>
      <w:r>
        <w:rPr>
          <w:spacing w:val="-5"/>
          <w:w w:val="110"/>
        </w:rPr>
        <w:t> </w:t>
      </w:r>
      <w:r>
        <w:rPr>
          <w:w w:val="110"/>
        </w:rPr>
        <w:t>prior</w:t>
      </w:r>
      <w:r>
        <w:rPr>
          <w:spacing w:val="-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9"/>
          <w:szCs w:val="19"/>
        </w:rPr>
      </w:pPr>
    </w:p>
    <w:p>
      <w:pPr>
        <w:spacing w:line="266" w:lineRule="auto" w:before="0"/>
        <w:ind w:left="3158" w:right="342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9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0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71"/>
        <w:ind w:left="468" w:right="0"/>
        <w:jc w:val="left"/>
      </w:pPr>
      <w:r>
        <w:rPr>
          <w:w w:val="110"/>
        </w:rPr>
        <w:t>Priors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7"/>
          <w:szCs w:val="27"/>
        </w:rPr>
      </w:pPr>
    </w:p>
    <w:p>
      <w:pPr>
        <w:spacing w:before="0"/>
        <w:ind w:left="0" w:right="438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-5"/>
          <w:w w:val="11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9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25"/>
          <w:w w:val="115"/>
          <w:sz w:val="24"/>
          <w:szCs w:val="24"/>
        </w:rPr>
        <w:t>N</w:t>
      </w:r>
      <w:r>
        <w:rPr>
          <w:rFonts w:ascii="Arial" w:hAnsi="Arial" w:cs="Arial" w:eastAsia="Arial"/>
          <w:i/>
          <w:w w:val="11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5"/>
          <w:sz w:val="24"/>
          <w:szCs w:val="24"/>
        </w:rPr>
        <w:t>r</w:t>
      </w:r>
      <w:r>
        <w:rPr>
          <w:rFonts w:ascii="Arial" w:hAnsi="Arial" w:cs="Arial" w:eastAsia="Arial"/>
          <w:i/>
          <w:w w:val="11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5"/>
          <w:sz w:val="24"/>
          <w:szCs w:val="24"/>
        </w:rPr>
        <w:t>l</w:t>
      </w:r>
      <w:r>
        <w:rPr>
          <w:rFonts w:ascii="PMingLiU" w:hAnsi="PMingLiU" w:cs="PMingLiU" w:eastAsia="PMingLiU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8"/>
          <w:w w:val="115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w w:val="115"/>
          <w:sz w:val="24"/>
          <w:szCs w:val="24"/>
        </w:rPr>
        <w:t>,</w:t>
      </w:r>
      <w:r>
        <w:rPr>
          <w:rFonts w:ascii="Arial" w:hAnsi="Arial" w:cs="Arial" w:eastAsia="Arial"/>
          <w:i/>
          <w:spacing w:val="-5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w w:val="115"/>
          <w:sz w:val="24"/>
          <w:szCs w:val="24"/>
        </w:rPr>
        <w:t>σ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w w:val="115"/>
          <w:sz w:val="24"/>
          <w:szCs w:val="24"/>
        </w:rPr>
        <w:t>)</w:t>
      </w:r>
      <w:r>
        <w:rPr>
          <w:rFonts w:ascii="Arial" w:hAnsi="Arial" w:cs="Arial" w:eastAsia="Arial"/>
          <w:i/>
          <w:w w:val="115"/>
          <w:sz w:val="24"/>
          <w:szCs w:val="24"/>
        </w:rPr>
        <w:t>I</w:t>
      </w:r>
      <w:r>
        <w:rPr>
          <w:rFonts w:ascii="PMingLiU" w:hAnsi="PMingLiU" w:cs="PMingLiU" w:eastAsia="PMingLiU"/>
          <w:w w:val="115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5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5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pStyle w:val="BodyText"/>
        <w:spacing w:line="240" w:lineRule="auto" w:before="136"/>
        <w:ind w:left="468" w:right="0"/>
        <w:jc w:val="left"/>
      </w:pPr>
      <w:r>
        <w:rPr>
          <w:w w:val="110"/>
        </w:rPr>
        <w:t>Hyper-priors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1"/>
          <w:szCs w:val="21"/>
        </w:rPr>
      </w:pPr>
    </w:p>
    <w:p>
      <w:pPr>
        <w:spacing w:before="0"/>
        <w:ind w:left="0" w:right="61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6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(1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37"/>
        <w:ind w:left="0" w:right="287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226.117996pt;margin-top:4.248926pt;width:11.35pt;height:13.95pt;mso-position-horizontal-relative:page;mso-position-vertical-relative:paragraph;z-index:-49902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-7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/>
        <w:jc w:val="center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Heading3"/>
        <w:spacing w:line="240" w:lineRule="auto"/>
        <w:ind w:left="54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5"/>
          <w:w w:val="95"/>
        </w:rPr>
        <w:t> </w:t>
      </w:r>
      <w:r>
        <w:rPr>
          <w:w w:val="95"/>
        </w:rPr>
        <w:t>4</w:t>
      </w:r>
      <w:r>
        <w:rPr>
          <w:spacing w:val="15"/>
          <w:w w:val="95"/>
        </w:rPr>
        <w:t> </w:t>
      </w:r>
      <w:r>
        <w:rPr>
          <w:w w:val="95"/>
        </w:rPr>
        <w:t>Gamma(4,3)</w:t>
      </w:r>
      <w:r>
        <w:rPr>
          <w:spacing w:val="16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pStyle w:val="BodyText"/>
        <w:spacing w:line="318" w:lineRule="exact" w:before="180"/>
        <w:ind w:right="110"/>
        <w:jc w:val="both"/>
      </w:pPr>
      <w:r>
        <w:rPr>
          <w:spacing w:val="1"/>
          <w:w w:val="105"/>
        </w:rPr>
        <w:t>Model</w:t>
      </w:r>
      <w:r>
        <w:rPr>
          <w:spacing w:val="9"/>
          <w:w w:val="105"/>
        </w:rPr>
        <w:t> </w:t>
      </w:r>
      <w:r>
        <w:rPr>
          <w:w w:val="105"/>
        </w:rPr>
        <w:t>4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9"/>
          <w:w w:val="105"/>
        </w:rPr>
        <w:t> </w:t>
      </w:r>
      <w:r>
        <w:rPr>
          <w:w w:val="105"/>
        </w:rPr>
        <w:t>Independent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Bayesian</w:t>
      </w:r>
      <w:r>
        <w:rPr>
          <w:spacing w:val="10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rFonts w:ascii="Arial" w:hAnsi="Arial" w:cs="Arial" w:eastAsia="Arial"/>
          <w:i/>
          <w:w w:val="105"/>
        </w:rPr>
        <w:t>ρ</w:t>
      </w:r>
      <w:r>
        <w:rPr>
          <w:rFonts w:ascii="Arial" w:hAnsi="Arial" w:cs="Arial" w:eastAsia="Arial"/>
          <w:i/>
          <w:spacing w:val="4"/>
          <w:w w:val="105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"/>
          <w:w w:val="105"/>
        </w:rPr>
        <w:t> </w:t>
      </w:r>
      <w:r>
        <w:rPr>
          <w:rFonts w:ascii="Arial" w:hAnsi="Arial" w:cs="Arial" w:eastAsia="Arial"/>
          <w:i/>
          <w:spacing w:val="-2"/>
          <w:w w:val="105"/>
        </w:rPr>
        <w:t>Gamma</w:t>
      </w:r>
      <w:r>
        <w:rPr>
          <w:spacing w:val="-1"/>
          <w:w w:val="105"/>
        </w:rPr>
        <w:t>(4</w:t>
      </w:r>
      <w:r>
        <w:rPr>
          <w:rFonts w:ascii="Arial" w:hAnsi="Arial" w:cs="Arial" w:eastAsia="Arial"/>
          <w:i/>
          <w:spacing w:val="-2"/>
          <w:w w:val="105"/>
        </w:rPr>
        <w:t>,</w:t>
      </w:r>
      <w:r>
        <w:rPr>
          <w:rFonts w:ascii="Arial" w:hAnsi="Arial" w:cs="Arial" w:eastAsia="Arial"/>
          <w:i/>
          <w:spacing w:val="-25"/>
          <w:w w:val="105"/>
        </w:rPr>
        <w:t> </w:t>
      </w:r>
      <w:r>
        <w:rPr>
          <w:w w:val="105"/>
        </w:rPr>
        <w:t>3)</w:t>
      </w:r>
      <w:r>
        <w:rPr>
          <w:spacing w:val="9"/>
          <w:w w:val="105"/>
        </w:rPr>
        <w:t> </w:t>
      </w:r>
      <w:r>
        <w:rPr>
          <w:w w:val="105"/>
        </w:rPr>
        <w:t>priors</w:t>
      </w:r>
      <w:r>
        <w:rPr>
          <w:spacing w:val="10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categories</w:t>
      </w:r>
      <w:r>
        <w:rPr>
          <w:spacing w:val="4"/>
          <w:w w:val="105"/>
        </w:rPr>
        <w:t> </w:t>
      </w:r>
      <w:r>
        <w:rPr>
          <w:w w:val="105"/>
        </w:rPr>
        <w:t>independently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hierarchical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levels.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es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contain</w:t>
      </w:r>
      <w:r>
        <w:rPr>
          <w:spacing w:val="31"/>
          <w:w w:val="121"/>
        </w:rPr>
        <w:t> </w:t>
      </w:r>
      <w:r>
        <w:rPr>
          <w:w w:val="105"/>
        </w:rPr>
        <w:t>information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estimation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3"/>
          <w:w w:val="105"/>
        </w:rPr>
        <w:t> </w:t>
      </w:r>
      <w:r>
        <w:rPr>
          <w:w w:val="105"/>
        </w:rPr>
        <w:t>distribution</w:t>
      </w:r>
      <w:r>
        <w:rPr>
          <w:spacing w:val="50"/>
          <w:w w:val="105"/>
        </w:rPr>
        <w:t> </w:t>
      </w:r>
      <w:r>
        <w:rPr>
          <w:w w:val="105"/>
        </w:rPr>
        <w:t>parameter</w:t>
      </w:r>
      <w:r>
        <w:rPr>
          <w:spacing w:val="51"/>
          <w:w w:val="105"/>
        </w:rPr>
        <w:t> </w:t>
      </w:r>
      <w:r>
        <w:rPr>
          <w:rFonts w:ascii="Arial" w:hAnsi="Arial" w:cs="Arial" w:eastAsia="Arial"/>
          <w:i/>
          <w:spacing w:val="2"/>
          <w:w w:val="105"/>
        </w:rPr>
        <w:t>µ</w:t>
      </w:r>
      <w:r>
        <w:rPr>
          <w:rFonts w:ascii="Arial" w:hAnsi="Arial" w:cs="Arial" w:eastAsia="Arial"/>
          <w:i/>
          <w:spacing w:val="1"/>
          <w:w w:val="105"/>
          <w:position w:val="-3"/>
          <w:sz w:val="16"/>
          <w:szCs w:val="16"/>
        </w:rPr>
        <w:t>i,t</w:t>
      </w:r>
      <w:r>
        <w:rPr>
          <w:spacing w:val="1"/>
          <w:w w:val="105"/>
        </w:rPr>
        <w:t>,</w:t>
      </w:r>
      <w:r>
        <w:rPr>
          <w:spacing w:val="53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therefore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prior</w:t>
      </w:r>
      <w:r>
        <w:rPr>
          <w:w w:val="111"/>
        </w:rPr>
        <w:t> </w:t>
      </w:r>
      <w:r>
        <w:rPr>
          <w:w w:val="105"/>
        </w:rPr>
        <w:t>can</w:t>
      </w:r>
      <w:r>
        <w:rPr>
          <w:spacing w:val="2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defi      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eak-informativ</w:t>
      </w:r>
      <w:r>
        <w:rPr>
          <w:spacing w:val="-2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prior.</w:t>
      </w:r>
      <w:r>
        <w:rPr>
          <w:spacing w:val="63"/>
          <w:w w:val="105"/>
        </w:rPr>
        <w:t> </w:t>
      </w:r>
      <w:r>
        <w:rPr>
          <w:rFonts w:ascii="Arial" w:hAnsi="Arial" w:cs="Arial" w:eastAsia="Arial"/>
          <w:i/>
          <w:w w:val="105"/>
        </w:rPr>
        <w:t>I</w:t>
      </w:r>
      <w:r>
        <w:rPr>
          <w:rFonts w:ascii="PMingLiU" w:hAnsi="PMingLiU" w:cs="PMingLiU" w:eastAsia="PMingLiU"/>
          <w:w w:val="105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05"/>
          <w:position w:val="-3"/>
          <w:sz w:val="16"/>
          <w:szCs w:val="16"/>
        </w:rPr>
        <w:t>0] </w:t>
      </w:r>
      <w:r>
        <w:rPr>
          <w:rFonts w:ascii="PMingLiU" w:hAnsi="PMingLiU" w:cs="PMingLiU" w:eastAsia="PMingLiU"/>
          <w:spacing w:val="20"/>
          <w:w w:val="105"/>
          <w:position w:val="-3"/>
          <w:sz w:val="16"/>
          <w:szCs w:val="16"/>
        </w:rPr>
        <w:t> </w:t>
      </w:r>
      <w:r>
        <w:rPr>
          <w:w w:val="105"/>
        </w:rPr>
        <w:t>indicates</w:t>
      </w:r>
      <w:r>
        <w:rPr>
          <w:spacing w:val="30"/>
          <w:w w:val="105"/>
        </w:rPr>
        <w:t> </w:t>
      </w:r>
      <w:r>
        <w:rPr>
          <w:w w:val="105"/>
        </w:rPr>
        <w:t>truncation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distribution</w:t>
      </w:r>
      <w:r>
        <w:rPr>
          <w:spacing w:val="24"/>
          <w:w w:val="112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0;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ords,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prior</w:t>
      </w:r>
      <w:r>
        <w:rPr>
          <w:spacing w:val="29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es</w:t>
      </w:r>
      <w:r>
        <w:rPr>
          <w:spacing w:val="30"/>
          <w:w w:val="105"/>
        </w:rPr>
        <w:t> </w:t>
      </w:r>
      <w:r>
        <w:rPr>
          <w:w w:val="105"/>
        </w:rPr>
        <w:t>not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contain</w:t>
      </w:r>
      <w:r>
        <w:rPr>
          <w:rFonts w:ascii="Arial" w:hAnsi="Arial" w:cs="Arial" w:eastAsia="Arial"/>
          <w:i/>
          <w:spacing w:val="-1"/>
          <w:w w:val="105"/>
        </w:rPr>
        <w:t>λ</w:t>
      </w:r>
      <w:r>
        <w:rPr>
          <w:rFonts w:ascii="Arial" w:hAnsi="Arial" w:cs="Arial" w:eastAsia="Arial"/>
          <w:i/>
          <w:spacing w:val="-1"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4"/>
          <w:w w:val="105"/>
          <w:position w:val="-3"/>
          <w:sz w:val="16"/>
          <w:szCs w:val="16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values</w:t>
      </w:r>
      <w:r>
        <w:rPr>
          <w:spacing w:val="29"/>
          <w:w w:val="105"/>
        </w:rPr>
        <w:t> </w:t>
      </w:r>
      <w:r>
        <w:rPr>
          <w:w w:val="105"/>
        </w:rPr>
        <w:t>less</w:t>
      </w:r>
      <w:r>
        <w:rPr>
          <w:spacing w:val="29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0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should</w:t>
      </w:r>
      <w:r>
        <w:rPr>
          <w:spacing w:val="33"/>
          <w:w w:val="112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contain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any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negative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values.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likelihood</w:t>
      </w:r>
      <w:r>
        <w:rPr>
          <w:spacing w:val="9"/>
          <w:w w:val="105"/>
        </w:rPr>
        <w:t> </w:t>
      </w:r>
      <w:r>
        <w:rPr>
          <w:w w:val="105"/>
        </w:rPr>
        <w:t>model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Poisson</w:t>
      </w:r>
      <w:r>
        <w:rPr>
          <w:spacing w:val="8"/>
          <w:w w:val="105"/>
        </w:rPr>
        <w:t> </w:t>
      </w:r>
      <w:r>
        <w:rPr>
          <w:w w:val="105"/>
        </w:rPr>
        <w:t>process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15"/>
        </w:rPr>
        <w:t> </w:t>
      </w:r>
      <w:r>
        <w:rPr>
          <w:rFonts w:ascii="Arial" w:hAnsi="Arial" w:cs="Arial" w:eastAsia="Arial"/>
          <w:i/>
          <w:spacing w:val="-2"/>
          <w:w w:val="105"/>
        </w:rPr>
        <w:t>Gamma</w:t>
      </w:r>
      <w:r>
        <w:rPr>
          <w:spacing w:val="-1"/>
          <w:w w:val="105"/>
        </w:rPr>
        <w:t>(4</w:t>
      </w:r>
      <w:r>
        <w:rPr>
          <w:rFonts w:ascii="Arial" w:hAnsi="Arial" w:cs="Arial" w:eastAsia="Arial"/>
          <w:i/>
          <w:spacing w:val="-2"/>
          <w:w w:val="105"/>
        </w:rPr>
        <w:t>,</w:t>
      </w:r>
      <w:r>
        <w:rPr>
          <w:rFonts w:ascii="Arial" w:hAnsi="Arial" w:cs="Arial" w:eastAsia="Arial"/>
          <w:i/>
          <w:spacing w:val="-33"/>
          <w:w w:val="105"/>
        </w:rPr>
        <w:t> </w:t>
      </w:r>
      <w:r>
        <w:rPr>
          <w:w w:val="105"/>
        </w:rPr>
        <w:t>3)</w:t>
      </w:r>
      <w:r>
        <w:rPr>
          <w:spacing w:val="7"/>
          <w:w w:val="105"/>
        </w:rPr>
        <w:t> </w:t>
      </w:r>
      <w:r>
        <w:rPr>
          <w:w w:val="105"/>
        </w:rPr>
        <w:t>prior</w:t>
      </w:r>
      <w:r>
        <w:rPr>
          <w:spacing w:val="7"/>
          <w:w w:val="105"/>
        </w:rPr>
        <w:t> </w:t>
      </w:r>
      <w:r>
        <w:rPr>
          <w:w w:val="105"/>
        </w:rPr>
        <w:t>is: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9"/>
          <w:szCs w:val="19"/>
        </w:rPr>
      </w:pPr>
    </w:p>
    <w:p>
      <w:pPr>
        <w:spacing w:line="266" w:lineRule="auto" w:before="0"/>
        <w:ind w:left="3588" w:right="233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2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71"/>
        <w:ind w:left="898" w:right="0"/>
        <w:jc w:val="left"/>
      </w:pPr>
      <w:r>
        <w:rPr>
          <w:w w:val="110"/>
        </w:rPr>
        <w:t>Priors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26"/>
          <w:szCs w:val="26"/>
        </w:rPr>
      </w:pPr>
    </w:p>
    <w:p>
      <w:pPr>
        <w:spacing w:before="0"/>
        <w:ind w:left="420" w:right="0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λ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Arial" w:hAnsi="Arial" w:cs="Arial" w:eastAsia="Arial"/>
          <w:i/>
          <w:spacing w:val="32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5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Gamma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α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30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β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)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I</w:t>
      </w:r>
      <w:r>
        <w:rPr>
          <w:rFonts w:ascii="PMingLiU" w:hAnsi="PMingLiU" w:cs="PMingLiU" w:eastAsia="PMingLiU"/>
          <w:w w:val="110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pStyle w:val="BodyText"/>
        <w:spacing w:line="240" w:lineRule="auto" w:before="139"/>
        <w:ind w:left="898" w:right="0"/>
        <w:jc w:val="left"/>
      </w:pPr>
      <w:r>
        <w:rPr>
          <w:w w:val="110"/>
        </w:rPr>
        <w:t>Hyper-priors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1"/>
          <w:szCs w:val="21"/>
        </w:rPr>
      </w:pPr>
    </w:p>
    <w:p>
      <w:pPr>
        <w:spacing w:before="0"/>
        <w:ind w:left="430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α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4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(4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4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37"/>
        <w:ind w:left="447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β</w:t>
      </w:r>
      <w:r>
        <w:rPr>
          <w:rFonts w:ascii="Arial" w:hAnsi="Arial" w:cs="Arial" w:eastAsia="Arial"/>
          <w:i/>
          <w:spacing w:val="-1"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4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(3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8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1"/>
        <w:rPr>
          <w:rFonts w:ascii="PMingLiU" w:hAnsi="PMingLiU" w:cs="PMingLiU" w:eastAsia="PMingLiU"/>
          <w:sz w:val="29"/>
          <w:szCs w:val="29"/>
        </w:rPr>
      </w:pPr>
    </w:p>
    <w:p>
      <w:pPr>
        <w:pStyle w:val="Heading3"/>
        <w:spacing w:line="240" w:lineRule="auto" w:before="0"/>
        <w:ind w:left="547" w:right="0"/>
        <w:jc w:val="both"/>
        <w:rPr>
          <w:b w:val="0"/>
          <w:bCs w:val="0"/>
        </w:rPr>
      </w:pPr>
      <w:r>
        <w:rPr>
          <w:spacing w:val="1"/>
        </w:rPr>
        <w:t>Model</w:t>
      </w:r>
      <w:r>
        <w:rPr>
          <w:spacing w:val="-22"/>
        </w:rPr>
        <w:t> </w:t>
      </w:r>
      <w:r>
        <w:rPr/>
        <w:t>5</w:t>
      </w:r>
      <w:r>
        <w:rPr>
          <w:spacing w:val="-21"/>
        </w:rPr>
        <w:t> </w:t>
      </w:r>
      <w:r>
        <w:rPr/>
        <w:t>Laplace(1,1)</w:t>
      </w:r>
      <w:r>
        <w:rPr>
          <w:spacing w:val="-21"/>
        </w:rPr>
        <w:t> </w:t>
      </w:r>
      <w:r>
        <w:rPr/>
        <w:t>Prior</w:t>
      </w:r>
      <w:r>
        <w:rPr>
          <w:b w:val="0"/>
        </w:rPr>
      </w:r>
    </w:p>
    <w:p>
      <w:pPr>
        <w:pStyle w:val="BodyText"/>
        <w:spacing w:line="318" w:lineRule="exact" w:before="180"/>
        <w:ind w:right="110"/>
        <w:jc w:val="both"/>
      </w:pPr>
      <w:r>
        <w:rPr>
          <w:spacing w:val="1"/>
          <w:w w:val="105"/>
        </w:rPr>
        <w:t>Model</w:t>
      </w:r>
      <w:r>
        <w:rPr>
          <w:spacing w:val="10"/>
          <w:w w:val="105"/>
        </w:rPr>
        <w:t> </w:t>
      </w:r>
      <w:r>
        <w:rPr>
          <w:w w:val="105"/>
        </w:rPr>
        <w:t>5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Independent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Bayesian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rFonts w:ascii="Arial" w:hAnsi="Arial" w:cs="Arial" w:eastAsia="Arial"/>
          <w:i/>
          <w:w w:val="105"/>
        </w:rPr>
        <w:t>ρ</w:t>
      </w:r>
      <w:r>
        <w:rPr>
          <w:rFonts w:ascii="Arial" w:hAnsi="Arial" w:cs="Arial" w:eastAsia="Arial"/>
          <w:i/>
          <w:spacing w:val="1"/>
          <w:w w:val="105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</w:rPr>
        <w:t>∼ </w:t>
      </w:r>
      <w:r>
        <w:rPr>
          <w:rFonts w:ascii="Arial" w:hAnsi="Arial" w:cs="Arial" w:eastAsia="Arial"/>
          <w:i/>
          <w:w w:val="105"/>
        </w:rPr>
        <w:t>Laplace</w:t>
      </w:r>
      <w:r>
        <w:rPr>
          <w:w w:val="105"/>
        </w:rPr>
        <w:t>(1</w:t>
      </w:r>
      <w:r>
        <w:rPr>
          <w:rFonts w:ascii="Arial" w:hAnsi="Arial" w:cs="Arial" w:eastAsia="Arial"/>
          <w:i/>
          <w:w w:val="105"/>
        </w:rPr>
        <w:t>,</w:t>
      </w:r>
      <w:r>
        <w:rPr>
          <w:rFonts w:ascii="Arial" w:hAnsi="Arial" w:cs="Arial" w:eastAsia="Arial"/>
          <w:i/>
          <w:spacing w:val="-27"/>
          <w:w w:val="105"/>
        </w:rPr>
        <w:t> </w:t>
      </w:r>
      <w:r>
        <w:rPr>
          <w:w w:val="105"/>
        </w:rPr>
        <w:t>1)</w:t>
      </w:r>
      <w:r>
        <w:rPr>
          <w:spacing w:val="10"/>
          <w:w w:val="105"/>
        </w:rPr>
        <w:t> </w:t>
      </w:r>
      <w:r>
        <w:rPr>
          <w:w w:val="105"/>
        </w:rPr>
        <w:t>priors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categories</w:t>
      </w:r>
      <w:r>
        <w:rPr>
          <w:spacing w:val="4"/>
          <w:w w:val="105"/>
        </w:rPr>
        <w:t> </w:t>
      </w:r>
      <w:r>
        <w:rPr>
          <w:w w:val="105"/>
        </w:rPr>
        <w:t>independently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all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hierarchical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levels.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es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contain</w:t>
      </w:r>
      <w:r>
        <w:rPr>
          <w:spacing w:val="31"/>
          <w:w w:val="121"/>
        </w:rPr>
        <w:t> </w:t>
      </w:r>
      <w:r>
        <w:rPr>
          <w:w w:val="105"/>
        </w:rPr>
        <w:t>information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53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estimation</w:t>
      </w:r>
      <w:r>
        <w:rPr>
          <w:spacing w:val="52"/>
          <w:w w:val="105"/>
        </w:rPr>
        <w:t> </w:t>
      </w:r>
      <w:r>
        <w:rPr>
          <w:w w:val="105"/>
        </w:rPr>
        <w:t>of</w:t>
      </w:r>
      <w:r>
        <w:rPr>
          <w:spacing w:val="53"/>
          <w:w w:val="105"/>
        </w:rPr>
        <w:t> </w:t>
      </w:r>
      <w:r>
        <w:rPr>
          <w:w w:val="105"/>
        </w:rPr>
        <w:t>distribution</w:t>
      </w:r>
      <w:r>
        <w:rPr>
          <w:spacing w:val="50"/>
          <w:w w:val="105"/>
        </w:rPr>
        <w:t> </w:t>
      </w:r>
      <w:r>
        <w:rPr>
          <w:w w:val="105"/>
        </w:rPr>
        <w:t>parameter</w:t>
      </w:r>
      <w:r>
        <w:rPr>
          <w:spacing w:val="51"/>
          <w:w w:val="105"/>
        </w:rPr>
        <w:t> </w:t>
      </w:r>
      <w:r>
        <w:rPr>
          <w:rFonts w:ascii="Arial" w:hAnsi="Arial" w:cs="Arial" w:eastAsia="Arial"/>
          <w:i/>
          <w:spacing w:val="2"/>
          <w:w w:val="105"/>
        </w:rPr>
        <w:t>µ</w:t>
      </w:r>
      <w:r>
        <w:rPr>
          <w:rFonts w:ascii="Arial" w:hAnsi="Arial" w:cs="Arial" w:eastAsia="Arial"/>
          <w:i/>
          <w:spacing w:val="1"/>
          <w:w w:val="105"/>
          <w:position w:val="-3"/>
          <w:sz w:val="16"/>
          <w:szCs w:val="16"/>
        </w:rPr>
        <w:t>i,t</w:t>
      </w:r>
      <w:r>
        <w:rPr>
          <w:spacing w:val="1"/>
          <w:w w:val="105"/>
        </w:rPr>
        <w:t>,</w:t>
      </w:r>
      <w:r>
        <w:rPr>
          <w:spacing w:val="53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therefore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prior</w:t>
      </w:r>
      <w:r>
        <w:rPr>
          <w:w w:val="111"/>
        </w:rPr>
        <w:t> </w:t>
      </w:r>
      <w:r>
        <w:rPr>
          <w:w w:val="105"/>
        </w:rPr>
        <w:t>can</w:t>
      </w:r>
      <w:r>
        <w:rPr>
          <w:spacing w:val="29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defi      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eak-informativ</w:t>
      </w:r>
      <w:r>
        <w:rPr>
          <w:spacing w:val="-2"/>
          <w:w w:val="105"/>
        </w:rPr>
        <w:t>e</w:t>
      </w:r>
      <w:r>
        <w:rPr>
          <w:spacing w:val="30"/>
          <w:w w:val="105"/>
        </w:rPr>
        <w:t> </w:t>
      </w:r>
      <w:r>
        <w:rPr>
          <w:w w:val="105"/>
        </w:rPr>
        <w:t>prior.</w:t>
      </w:r>
      <w:r>
        <w:rPr>
          <w:spacing w:val="63"/>
          <w:w w:val="105"/>
        </w:rPr>
        <w:t> </w:t>
      </w:r>
      <w:r>
        <w:rPr>
          <w:rFonts w:ascii="Arial" w:hAnsi="Arial" w:cs="Arial" w:eastAsia="Arial"/>
          <w:i/>
          <w:w w:val="105"/>
        </w:rPr>
        <w:t>I</w:t>
      </w:r>
      <w:r>
        <w:rPr>
          <w:rFonts w:ascii="PMingLiU" w:hAnsi="PMingLiU" w:cs="PMingLiU" w:eastAsia="PMingLiU"/>
          <w:w w:val="105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05"/>
          <w:position w:val="-3"/>
          <w:sz w:val="16"/>
          <w:szCs w:val="16"/>
        </w:rPr>
        <w:t>0] </w:t>
      </w:r>
      <w:r>
        <w:rPr>
          <w:rFonts w:ascii="PMingLiU" w:hAnsi="PMingLiU" w:cs="PMingLiU" w:eastAsia="PMingLiU"/>
          <w:spacing w:val="20"/>
          <w:w w:val="105"/>
          <w:position w:val="-3"/>
          <w:sz w:val="16"/>
          <w:szCs w:val="16"/>
        </w:rPr>
        <w:t> </w:t>
      </w:r>
      <w:r>
        <w:rPr>
          <w:w w:val="105"/>
        </w:rPr>
        <w:t>indicates</w:t>
      </w:r>
      <w:r>
        <w:rPr>
          <w:spacing w:val="30"/>
          <w:w w:val="105"/>
        </w:rPr>
        <w:t> </w:t>
      </w:r>
      <w:r>
        <w:rPr>
          <w:w w:val="105"/>
        </w:rPr>
        <w:t>truncation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distribution</w:t>
      </w:r>
      <w:r>
        <w:rPr>
          <w:spacing w:val="24"/>
          <w:w w:val="112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0;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other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ords,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prior</w:t>
      </w:r>
      <w:r>
        <w:rPr>
          <w:spacing w:val="29"/>
          <w:w w:val="105"/>
        </w:rPr>
        <w:t> </w:t>
      </w:r>
      <w:r>
        <w:rPr>
          <w:w w:val="105"/>
        </w:rPr>
        <w:t>do</w:t>
      </w:r>
      <w:r>
        <w:rPr>
          <w:spacing w:val="1"/>
          <w:w w:val="105"/>
        </w:rPr>
        <w:t>es</w:t>
      </w:r>
      <w:r>
        <w:rPr>
          <w:spacing w:val="30"/>
          <w:w w:val="105"/>
        </w:rPr>
        <w:t> </w:t>
      </w:r>
      <w:r>
        <w:rPr>
          <w:w w:val="105"/>
        </w:rPr>
        <w:t>not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contain</w:t>
      </w:r>
      <w:r>
        <w:rPr>
          <w:rFonts w:ascii="Arial" w:hAnsi="Arial" w:cs="Arial" w:eastAsia="Arial"/>
          <w:i/>
          <w:spacing w:val="-1"/>
          <w:w w:val="105"/>
        </w:rPr>
        <w:t>λ</w:t>
      </w:r>
      <w:r>
        <w:rPr>
          <w:rFonts w:ascii="Arial" w:hAnsi="Arial" w:cs="Arial" w:eastAsia="Arial"/>
          <w:i/>
          <w:spacing w:val="-1"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4"/>
          <w:w w:val="105"/>
          <w:position w:val="-3"/>
          <w:sz w:val="16"/>
          <w:szCs w:val="16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values</w:t>
      </w:r>
      <w:r>
        <w:rPr>
          <w:spacing w:val="29"/>
          <w:w w:val="105"/>
        </w:rPr>
        <w:t> </w:t>
      </w:r>
      <w:r>
        <w:rPr>
          <w:w w:val="105"/>
        </w:rPr>
        <w:t>less</w:t>
      </w:r>
      <w:r>
        <w:rPr>
          <w:spacing w:val="29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0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should</w:t>
      </w:r>
      <w:r>
        <w:rPr>
          <w:spacing w:val="33"/>
          <w:w w:val="112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contain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any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negative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values.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likelihood</w:t>
      </w:r>
      <w:r>
        <w:rPr>
          <w:spacing w:val="9"/>
          <w:w w:val="105"/>
        </w:rPr>
        <w:t> </w:t>
      </w:r>
      <w:r>
        <w:rPr>
          <w:w w:val="105"/>
        </w:rPr>
        <w:t>model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Poisson</w:t>
      </w:r>
      <w:r>
        <w:rPr>
          <w:spacing w:val="8"/>
          <w:w w:val="105"/>
        </w:rPr>
        <w:t> </w:t>
      </w:r>
      <w:r>
        <w:rPr>
          <w:w w:val="105"/>
        </w:rPr>
        <w:t>process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15"/>
        </w:rPr>
        <w:t> </w:t>
      </w:r>
      <w:r>
        <w:rPr>
          <w:rFonts w:ascii="Arial" w:hAnsi="Arial" w:cs="Arial" w:eastAsia="Arial"/>
          <w:i/>
          <w:w w:val="105"/>
        </w:rPr>
        <w:t>Laplace</w:t>
      </w:r>
      <w:r>
        <w:rPr>
          <w:w w:val="105"/>
        </w:rPr>
        <w:t>(1</w:t>
      </w:r>
      <w:r>
        <w:rPr>
          <w:rFonts w:ascii="Arial" w:hAnsi="Arial" w:cs="Arial" w:eastAsia="Arial"/>
          <w:i/>
          <w:w w:val="105"/>
        </w:rPr>
        <w:t>,</w:t>
      </w:r>
      <w:r>
        <w:rPr>
          <w:rFonts w:ascii="Arial" w:hAnsi="Arial" w:cs="Arial" w:eastAsia="Arial"/>
          <w:i/>
          <w:spacing w:val="-40"/>
          <w:w w:val="105"/>
        </w:rPr>
        <w:t> </w:t>
      </w:r>
      <w:r>
        <w:rPr>
          <w:w w:val="105"/>
        </w:rPr>
        <w:t>1)</w:t>
      </w:r>
      <w:r>
        <w:rPr>
          <w:spacing w:val="-6"/>
          <w:w w:val="105"/>
        </w:rPr>
        <w:t> </w:t>
      </w:r>
      <w:r>
        <w:rPr>
          <w:w w:val="105"/>
        </w:rPr>
        <w:t>prior</w:t>
      </w:r>
      <w:r>
        <w:rPr>
          <w:spacing w:val="-5"/>
          <w:w w:val="105"/>
        </w:rPr>
        <w:t> </w:t>
      </w:r>
      <w:r>
        <w:rPr>
          <w:w w:val="105"/>
        </w:rPr>
        <w:t>is: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9"/>
          <w:szCs w:val="19"/>
        </w:rPr>
      </w:pPr>
    </w:p>
    <w:p>
      <w:pPr>
        <w:spacing w:line="266" w:lineRule="auto" w:before="0"/>
        <w:ind w:left="3588" w:right="233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2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71"/>
        <w:ind w:left="898" w:right="0"/>
        <w:jc w:val="left"/>
      </w:pPr>
      <w:r>
        <w:rPr>
          <w:w w:val="110"/>
        </w:rPr>
        <w:t>Priors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7"/>
          <w:szCs w:val="27"/>
        </w:rPr>
      </w:pPr>
    </w:p>
    <w:p>
      <w:pPr>
        <w:spacing w:before="0"/>
        <w:ind w:left="420" w:right="0" w:firstLine="0"/>
        <w:jc w:val="center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λ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2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Laplace</w:t>
      </w:r>
      <w:r>
        <w:rPr>
          <w:rFonts w:ascii="PMingLiU" w:hAnsi="PMingLiU" w:cs="PMingLiU" w:eastAsia="PMingLiU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α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w w:val="110"/>
          <w:sz w:val="24"/>
          <w:szCs w:val="24"/>
        </w:rPr>
        <w:t>β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Arial" w:hAnsi="Arial" w:cs="Arial" w:eastAsia="Arial"/>
          <w:i/>
          <w:w w:val="110"/>
          <w:sz w:val="24"/>
          <w:szCs w:val="24"/>
        </w:rPr>
        <w:t>T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pStyle w:val="BodyText"/>
        <w:spacing w:line="240" w:lineRule="auto" w:before="136"/>
        <w:ind w:left="898" w:right="0"/>
        <w:jc w:val="left"/>
      </w:pPr>
      <w:r>
        <w:rPr>
          <w:w w:val="110"/>
        </w:rPr>
        <w:t>Hyper-priors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1"/>
          <w:szCs w:val="21"/>
        </w:rPr>
      </w:pPr>
    </w:p>
    <w:p>
      <w:pPr>
        <w:spacing w:before="0"/>
        <w:ind w:left="430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α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4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(4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4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37"/>
        <w:ind w:left="447" w:right="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β</w:t>
      </w:r>
      <w:r>
        <w:rPr>
          <w:rFonts w:ascii="Arial" w:hAnsi="Arial" w:cs="Arial" w:eastAsia="Arial"/>
          <w:i/>
          <w:spacing w:val="-1"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4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(3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8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/>
        <w:jc w:val="center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Heading3"/>
        <w:spacing w:line="240" w:lineRule="auto"/>
        <w:ind w:left="117" w:right="0"/>
        <w:jc w:val="both"/>
        <w:rPr>
          <w:b w:val="0"/>
          <w:bCs w:val="0"/>
        </w:rPr>
      </w:pPr>
      <w:r>
        <w:rPr>
          <w:spacing w:val="1"/>
        </w:rPr>
        <w:t>Model</w:t>
      </w:r>
      <w:r>
        <w:rPr>
          <w:spacing w:val="-23"/>
        </w:rPr>
        <w:t> </w:t>
      </w:r>
      <w:r>
        <w:rPr/>
        <w:t>6</w:t>
      </w:r>
      <w:r>
        <w:rPr>
          <w:spacing w:val="-23"/>
        </w:rPr>
        <w:t> </w:t>
      </w:r>
      <w:r>
        <w:rPr/>
        <w:t>Mixture</w:t>
      </w:r>
      <w:r>
        <w:rPr>
          <w:spacing w:val="-23"/>
        </w:rPr>
        <w:t> </w:t>
      </w:r>
      <w:r>
        <w:rPr/>
        <w:t>Prior</w:t>
      </w:r>
      <w:r>
        <w:rPr>
          <w:b w:val="0"/>
        </w:rPr>
      </w:r>
    </w:p>
    <w:p>
      <w:pPr>
        <w:pStyle w:val="BodyText"/>
        <w:spacing w:line="318" w:lineRule="exact" w:before="165"/>
        <w:ind w:left="111" w:right="506" w:firstLine="6"/>
        <w:jc w:val="both"/>
      </w:pPr>
      <w:r>
        <w:rPr>
          <w:spacing w:val="-3"/>
          <w:w w:val="110"/>
        </w:rPr>
        <w:t>Lastly,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7"/>
          <w:w w:val="110"/>
        </w:rPr>
        <w:t> </w:t>
      </w:r>
      <w:r>
        <w:rPr>
          <w:w w:val="110"/>
        </w:rPr>
        <w:t>6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Independent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mixture</w:t>
      </w:r>
      <w:r>
        <w:rPr>
          <w:spacing w:val="7"/>
          <w:w w:val="110"/>
        </w:rPr>
        <w:t> </w:t>
      </w:r>
      <w:r>
        <w:rPr>
          <w:w w:val="110"/>
        </w:rPr>
        <w:t>prior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5"/>
          <w:w w:val="106"/>
        </w:rPr>
        <w:t> </w:t>
      </w:r>
      <w:r>
        <w:rPr>
          <w:spacing w:val="-2"/>
          <w:w w:val="110"/>
        </w:rPr>
        <w:t>each</w:t>
      </w:r>
      <w:r>
        <w:rPr>
          <w:spacing w:val="18"/>
          <w:w w:val="110"/>
        </w:rPr>
        <w:t> </w:t>
      </w:r>
      <w:r>
        <w:rPr>
          <w:w w:val="110"/>
        </w:rPr>
        <w:t>category</w:t>
      </w:r>
      <w:r>
        <w:rPr>
          <w:spacing w:val="20"/>
          <w:w w:val="110"/>
        </w:rPr>
        <w:t> </w:t>
      </w:r>
      <w:r>
        <w:rPr>
          <w:w w:val="110"/>
        </w:rPr>
        <w:t>independently</w:t>
      </w:r>
      <w:r>
        <w:rPr>
          <w:spacing w:val="19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levels.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prior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thought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27"/>
          <w:w w:val="117"/>
        </w:rPr>
        <w:t> </w:t>
      </w:r>
      <w:r>
        <w:rPr>
          <w:w w:val="110"/>
        </w:rPr>
        <w:t>mixture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no</w:t>
      </w:r>
      <w:r>
        <w:rPr>
          <w:spacing w:val="18"/>
          <w:w w:val="110"/>
        </w:rPr>
        <w:t> </w:t>
      </w:r>
      <w:r>
        <w:rPr>
          <w:w w:val="110"/>
        </w:rPr>
        <w:t>information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eak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information,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other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proposing</w:t>
      </w:r>
      <w:r>
        <w:rPr>
          <w:spacing w:val="49"/>
          <w:w w:val="107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most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time</w:t>
      </w:r>
      <w:r>
        <w:rPr>
          <w:spacing w:val="32"/>
          <w:w w:val="110"/>
        </w:rPr>
        <w:t> </w:t>
      </w:r>
      <w:r>
        <w:rPr>
          <w:w w:val="110"/>
        </w:rPr>
        <w:t>there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no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variation,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some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time,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28"/>
          <w:w w:val="106"/>
        </w:rPr>
        <w:t> </w:t>
      </w:r>
      <w:r>
        <w:rPr>
          <w:w w:val="110"/>
        </w:rPr>
        <w:t>information. 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idea</w:t>
      </w:r>
      <w:r>
        <w:rPr>
          <w:spacing w:val="34"/>
          <w:w w:val="110"/>
        </w:rPr>
        <w:t> </w:t>
      </w:r>
      <w:r>
        <w:rPr>
          <w:w w:val="110"/>
        </w:rPr>
        <w:t>comes</w:t>
      </w:r>
      <w:r>
        <w:rPr>
          <w:spacing w:val="34"/>
          <w:w w:val="110"/>
        </w:rPr>
        <w:t> </w:t>
      </w:r>
      <w:r>
        <w:rPr>
          <w:w w:val="110"/>
        </w:rPr>
        <w:t>from</w:t>
      </w:r>
      <w:r>
        <w:rPr>
          <w:spacing w:val="34"/>
          <w:w w:val="110"/>
        </w:rPr>
        <w:t> </w:t>
      </w:r>
      <w:hyperlink w:history="true" w:anchor="_bookmark166">
        <w:r>
          <w:rPr>
            <w:w w:val="110"/>
          </w:rPr>
          <w:t>Berry</w:t>
        </w:r>
        <w:r>
          <w:rPr>
            <w:spacing w:val="35"/>
            <w:w w:val="110"/>
          </w:rPr>
          <w:t> </w:t>
        </w:r>
        <w:r>
          <w:rPr>
            <w:w w:val="110"/>
          </w:rPr>
          <w:t>and</w:t>
        </w:r>
        <w:r>
          <w:rPr>
            <w:spacing w:val="34"/>
            <w:w w:val="110"/>
          </w:rPr>
          <w:t> </w:t>
        </w:r>
        <w:r>
          <w:rPr>
            <w:w w:val="110"/>
          </w:rPr>
          <w:t>Berry</w:t>
        </w:r>
      </w:hyperlink>
      <w:r>
        <w:rPr>
          <w:spacing w:val="34"/>
          <w:w w:val="110"/>
        </w:rPr>
        <w:t> </w:t>
      </w:r>
      <w:hyperlink w:history="true" w:anchor="_bookmark166">
        <w:r>
          <w:rPr>
            <w:w w:val="110"/>
          </w:rPr>
          <w:t>(2004),</w:t>
        </w:r>
      </w:hyperlink>
      <w:r>
        <w:rPr>
          <w:spacing w:val="37"/>
          <w:w w:val="110"/>
        </w:rPr>
        <w:t> </w:t>
      </w: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w w:val="110"/>
        </w:rPr>
        <w:t>they</w:t>
      </w:r>
      <w:r>
        <w:rPr>
          <w:spacing w:val="34"/>
          <w:w w:val="110"/>
        </w:rPr>
        <w:t> </w:t>
      </w:r>
      <w:r>
        <w:rPr>
          <w:w w:val="110"/>
        </w:rPr>
        <w:t>proposed</w:t>
      </w:r>
      <w:r>
        <w:rPr>
          <w:spacing w:val="26"/>
          <w:w w:val="109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scenario</w:t>
      </w:r>
      <w:r>
        <w:rPr>
          <w:spacing w:val="42"/>
          <w:w w:val="110"/>
        </w:rPr>
        <w:t> </w:t>
      </w:r>
      <w:r>
        <w:rPr>
          <w:w w:val="110"/>
        </w:rPr>
        <w:t>where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majority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ff</w:t>
      </w:r>
      <w:r>
        <w:rPr>
          <w:spacing w:val="-1"/>
          <w:w w:val="110"/>
        </w:rPr>
        <w:t>erence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treatment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control</w:t>
      </w:r>
      <w:r>
        <w:rPr>
          <w:spacing w:val="41"/>
          <w:w w:val="110"/>
        </w:rPr>
        <w:t> </w:t>
      </w:r>
      <w:r>
        <w:rPr>
          <w:w w:val="110"/>
        </w:rPr>
        <w:t>is</w:t>
      </w:r>
      <w:r>
        <w:rPr>
          <w:spacing w:val="51"/>
          <w:w w:val="106"/>
        </w:rPr>
        <w:t> </w:t>
      </w:r>
      <w:r>
        <w:rPr>
          <w:w w:val="110"/>
        </w:rPr>
        <w:t>zero,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there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6"/>
          <w:w w:val="110"/>
        </w:rPr>
        <w:t> </w:t>
      </w:r>
      <w:r>
        <w:rPr>
          <w:w w:val="110"/>
        </w:rPr>
        <w:t>just</w:t>
      </w:r>
      <w:r>
        <w:rPr>
          <w:spacing w:val="37"/>
          <w:w w:val="110"/>
        </w:rPr>
        <w:t> </w:t>
      </w:r>
      <w:r>
        <w:rPr>
          <w:w w:val="110"/>
        </w:rPr>
        <w:t>some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variations.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</w:t>
      </w:r>
      <w:r>
        <w:rPr>
          <w:spacing w:val="36"/>
          <w:w w:val="110"/>
        </w:rPr>
        <w:t> </w:t>
      </w:r>
      <w:r>
        <w:rPr>
          <w:w w:val="110"/>
        </w:rPr>
        <w:t>note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their</w:t>
      </w:r>
      <w:r>
        <w:rPr>
          <w:spacing w:val="36"/>
          <w:w w:val="110"/>
        </w:rPr>
        <w:t> </w:t>
      </w:r>
      <w:r>
        <w:rPr>
          <w:w w:val="110"/>
        </w:rPr>
        <w:t>prior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one-</w:t>
      </w:r>
      <w:r>
        <w:rPr>
          <w:spacing w:val="30"/>
          <w:w w:val="109"/>
        </w:rPr>
        <w:t> </w:t>
      </w:r>
      <w:r>
        <w:rPr>
          <w:w w:val="110"/>
        </w:rPr>
        <w:t>sided</w:t>
      </w:r>
      <w:r>
        <w:rPr>
          <w:spacing w:val="25"/>
          <w:w w:val="110"/>
        </w:rPr>
        <w:t> </w:t>
      </w:r>
      <w:r>
        <w:rPr>
          <w:w w:val="110"/>
        </w:rPr>
        <w:t>distribution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tre</w:t>
      </w:r>
      <w:r>
        <w:rPr>
          <w:spacing w:val="24"/>
          <w:w w:val="110"/>
        </w:rPr>
        <w:t> </w:t>
      </w:r>
      <w:r>
        <w:rPr>
          <w:w w:val="110"/>
        </w:rPr>
        <w:t>at</w:t>
      </w:r>
      <w:r>
        <w:rPr>
          <w:spacing w:val="24"/>
          <w:w w:val="110"/>
        </w:rPr>
        <w:t> </w:t>
      </w:r>
      <w:r>
        <w:rPr>
          <w:w w:val="110"/>
        </w:rPr>
        <w:t>0,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our</w:t>
      </w:r>
      <w:r>
        <w:rPr>
          <w:spacing w:val="25"/>
          <w:w w:val="110"/>
        </w:rPr>
        <w:t> </w:t>
      </w:r>
      <w:r>
        <w:rPr>
          <w:w w:val="110"/>
        </w:rPr>
        <w:t>prior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wo-sided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tre</w:t>
      </w:r>
      <w:r>
        <w:rPr>
          <w:spacing w:val="24"/>
          <w:w w:val="110"/>
        </w:rPr>
        <w:t> </w:t>
      </w:r>
      <w:r>
        <w:rPr>
          <w:w w:val="110"/>
        </w:rPr>
        <w:t>at</w:t>
      </w:r>
      <w:r>
        <w:rPr>
          <w:spacing w:val="25"/>
          <w:w w:val="110"/>
        </w:rPr>
        <w:t> </w:t>
      </w:r>
      <w:r>
        <w:rPr>
          <w:w w:val="110"/>
        </w:rPr>
        <w:t>1.</w:t>
      </w:r>
      <w:r>
        <w:rPr>
          <w:spacing w:val="56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4"/>
        </w:rPr>
        <w:t> </w:t>
      </w:r>
      <w:r>
        <w:rPr>
          <w:spacing w:val="1"/>
          <w:w w:val="110"/>
        </w:rPr>
        <w:t>model</w:t>
      </w:r>
      <w:r>
        <w:rPr>
          <w:spacing w:val="51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contain</w:t>
      </w:r>
      <w:r>
        <w:rPr>
          <w:spacing w:val="53"/>
          <w:w w:val="110"/>
        </w:rPr>
        <w:t> </w:t>
      </w:r>
      <w:r>
        <w:rPr>
          <w:w w:val="110"/>
        </w:rPr>
        <w:t>information</w:t>
      </w:r>
      <w:r>
        <w:rPr>
          <w:spacing w:val="54"/>
          <w:w w:val="110"/>
        </w:rPr>
        <w:t> </w:t>
      </w:r>
      <w:r>
        <w:rPr>
          <w:w w:val="110"/>
        </w:rPr>
        <w:t>for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estimation</w:t>
      </w:r>
      <w:r>
        <w:rPr>
          <w:spacing w:val="55"/>
          <w:w w:val="110"/>
        </w:rPr>
        <w:t> </w:t>
      </w:r>
      <w:r>
        <w:rPr>
          <w:w w:val="110"/>
        </w:rPr>
        <w:t>of</w:t>
      </w:r>
      <w:r>
        <w:rPr>
          <w:spacing w:val="51"/>
          <w:w w:val="110"/>
        </w:rPr>
        <w:t> </w:t>
      </w:r>
      <w:r>
        <w:rPr>
          <w:w w:val="110"/>
        </w:rPr>
        <w:t>distribution</w:t>
      </w:r>
      <w:r>
        <w:rPr>
          <w:spacing w:val="52"/>
          <w:w w:val="110"/>
        </w:rPr>
        <w:t> </w:t>
      </w:r>
      <w:r>
        <w:rPr>
          <w:w w:val="110"/>
        </w:rPr>
        <w:t>parameter</w:t>
      </w:r>
      <w:r>
        <w:rPr>
          <w:spacing w:val="52"/>
          <w:w w:val="110"/>
        </w:rPr>
        <w:t> </w:t>
      </w:r>
      <w:r>
        <w:rPr>
          <w:rFonts w:ascii="Arial" w:hAnsi="Arial"/>
          <w:i/>
          <w:spacing w:val="2"/>
          <w:w w:val="110"/>
        </w:rPr>
        <w:t>µ</w:t>
      </w:r>
      <w:r>
        <w:rPr>
          <w:rFonts w:ascii="Arial" w:hAnsi="Arial"/>
          <w:i/>
          <w:spacing w:val="1"/>
          <w:w w:val="110"/>
          <w:position w:val="-3"/>
          <w:sz w:val="16"/>
        </w:rPr>
        <w:t>i,t</w:t>
      </w:r>
      <w:r>
        <w:rPr>
          <w:spacing w:val="1"/>
          <w:w w:val="110"/>
        </w:rPr>
        <w:t>,</w:t>
      </w:r>
      <w:r>
        <w:rPr>
          <w:spacing w:val="23"/>
          <w:w w:val="117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therefore,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prior</w:t>
      </w:r>
      <w:r>
        <w:rPr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defi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eak-informativ</w:t>
      </w:r>
      <w:r>
        <w:rPr>
          <w:spacing w:val="-2"/>
          <w:w w:val="110"/>
        </w:rPr>
        <w:t>e</w:t>
      </w:r>
      <w:r>
        <w:rPr>
          <w:spacing w:val="16"/>
          <w:w w:val="110"/>
        </w:rPr>
        <w:t> </w:t>
      </w:r>
      <w:r>
        <w:rPr>
          <w:w w:val="110"/>
        </w:rPr>
        <w:t>prior.</w:t>
      </w:r>
      <w:r>
        <w:rPr>
          <w:spacing w:val="46"/>
          <w:w w:val="110"/>
        </w:rPr>
        <w:t> </w:t>
      </w:r>
      <w:r>
        <w:rPr>
          <w:rFonts w:ascii="Arial" w:hAnsi="Arial"/>
          <w:i/>
          <w:w w:val="110"/>
        </w:rPr>
        <w:t>I</w:t>
      </w:r>
      <w:r>
        <w:rPr>
          <w:rFonts w:ascii="PMingLiU" w:hAnsi="PMingLiU"/>
          <w:w w:val="110"/>
          <w:position w:val="-3"/>
          <w:sz w:val="16"/>
        </w:rPr>
        <w:t>[</w:t>
      </w:r>
      <w:r>
        <w:rPr>
          <w:rFonts w:ascii="Arial" w:hAnsi="Arial"/>
          <w:i/>
          <w:w w:val="110"/>
          <w:position w:val="-3"/>
          <w:sz w:val="16"/>
        </w:rPr>
        <w:t>λ&gt;</w:t>
      </w:r>
      <w:r>
        <w:rPr>
          <w:rFonts w:ascii="PMingLiU" w:hAnsi="PMingLiU"/>
          <w:w w:val="110"/>
          <w:position w:val="-3"/>
          <w:sz w:val="16"/>
        </w:rPr>
        <w:t>0]</w:t>
      </w:r>
      <w:r>
        <w:rPr>
          <w:rFonts w:ascii="PMingLiU" w:hAnsi="PMingLiU"/>
          <w:spacing w:val="4"/>
          <w:w w:val="110"/>
          <w:position w:val="-3"/>
          <w:sz w:val="16"/>
        </w:rPr>
        <w:t> </w:t>
      </w:r>
      <w:r>
        <w:rPr>
          <w:w w:val="110"/>
        </w:rPr>
        <w:t>indicates</w:t>
      </w:r>
      <w:r>
        <w:rPr>
          <w:spacing w:val="24"/>
          <w:w w:val="112"/>
        </w:rPr>
        <w:t> </w:t>
      </w:r>
      <w:r>
        <w:rPr>
          <w:w w:val="110"/>
        </w:rPr>
        <w:t>truncation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tribution</w:t>
      </w:r>
      <w:r>
        <w:rPr>
          <w:spacing w:val="37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0;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other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prior</w:t>
      </w:r>
      <w:r>
        <w:rPr>
          <w:spacing w:val="37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37"/>
          <w:w w:val="110"/>
        </w:rPr>
        <w:t> </w:t>
      </w:r>
      <w:r>
        <w:rPr>
          <w:w w:val="110"/>
        </w:rPr>
        <w:t>not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contain</w:t>
      </w:r>
      <w:r>
        <w:rPr>
          <w:rFonts w:ascii="Arial" w:hAnsi="Arial"/>
          <w:i/>
          <w:spacing w:val="-1"/>
          <w:w w:val="110"/>
        </w:rPr>
        <w:t>λ</w:t>
      </w:r>
      <w:r>
        <w:rPr>
          <w:rFonts w:ascii="Arial" w:hAnsi="Arial"/>
          <w:i/>
          <w:spacing w:val="-1"/>
          <w:w w:val="110"/>
          <w:position w:val="-3"/>
          <w:sz w:val="16"/>
        </w:rPr>
        <w:t>i,t</w:t>
      </w:r>
      <w:r>
        <w:rPr>
          <w:rFonts w:ascii="Arial" w:hAnsi="Arial"/>
          <w:i/>
          <w:spacing w:val="21"/>
          <w:w w:val="110"/>
          <w:position w:val="-3"/>
          <w:sz w:val="16"/>
        </w:rPr>
        <w:t> </w:t>
      </w:r>
      <w:r>
        <w:rPr>
          <w:w w:val="110"/>
        </w:rPr>
        <w:t>with</w:t>
      </w:r>
      <w:r>
        <w:rPr>
          <w:spacing w:val="45"/>
          <w:w w:val="115"/>
        </w:rPr>
        <w:t> </w:t>
      </w:r>
      <w:r>
        <w:rPr>
          <w:spacing w:val="-4"/>
          <w:w w:val="110"/>
        </w:rPr>
        <w:t>values</w:t>
      </w:r>
      <w:r>
        <w:rPr>
          <w:spacing w:val="7"/>
          <w:w w:val="110"/>
        </w:rPr>
        <w:t> </w:t>
      </w:r>
      <w:r>
        <w:rPr>
          <w:w w:val="110"/>
        </w:rPr>
        <w:t>less</w:t>
      </w:r>
      <w:r>
        <w:rPr>
          <w:spacing w:val="8"/>
          <w:w w:val="110"/>
        </w:rPr>
        <w:t> </w:t>
      </w: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0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should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alues.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likelihood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33"/>
          <w:w w:val="107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oisso</w:t>
      </w:r>
      <w:r>
        <w:rPr>
          <w:spacing w:val="-2"/>
          <w:w w:val="110"/>
        </w:rPr>
        <w:t>n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process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mixture</w:t>
      </w:r>
      <w:r>
        <w:rPr>
          <w:spacing w:val="9"/>
          <w:w w:val="110"/>
        </w:rPr>
        <w:t> </w:t>
      </w:r>
      <w:r>
        <w:rPr>
          <w:w w:val="110"/>
        </w:rPr>
        <w:t>prior</w:t>
      </w:r>
      <w:r>
        <w:rPr>
          <w:spacing w:val="8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17"/>
          <w:szCs w:val="17"/>
        </w:rPr>
      </w:pPr>
    </w:p>
    <w:p>
      <w:pPr>
        <w:spacing w:line="266" w:lineRule="auto" w:before="0"/>
        <w:ind w:left="3158" w:right="3426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9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0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38"/>
        <w:ind w:left="468" w:right="0"/>
        <w:jc w:val="left"/>
      </w:pPr>
      <w:r>
        <w:rPr>
          <w:w w:val="110"/>
        </w:rPr>
        <w:t>Priors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parameters: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24"/>
          <w:szCs w:val="24"/>
        </w:rPr>
      </w:pPr>
    </w:p>
    <w:p>
      <w:pPr>
        <w:spacing w:line="312" w:lineRule="auto" w:before="0"/>
        <w:ind w:left="468" w:right="2072" w:firstLine="1166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λ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-5"/>
          <w:w w:val="11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sz w:val="24"/>
          <w:szCs w:val="24"/>
        </w:rPr>
        <w:t>spi</w:t>
      </w:r>
      <w:r>
        <w:rPr>
          <w:rFonts w:ascii="Arial" w:hAnsi="Arial" w:cs="Arial" w:eastAsia="Arial"/>
          <w:i/>
          <w:spacing w:val="8"/>
          <w:w w:val="110"/>
          <w:sz w:val="24"/>
          <w:szCs w:val="24"/>
        </w:rPr>
        <w:t>k</w:t>
      </w:r>
      <w:r>
        <w:rPr>
          <w:rFonts w:ascii="Arial" w:hAnsi="Arial" w:cs="Arial" w:eastAsia="Arial"/>
          <w:i/>
          <w:w w:val="110"/>
          <w:sz w:val="24"/>
          <w:szCs w:val="24"/>
        </w:rPr>
        <w:t>e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-12"/>
          <w:w w:val="110"/>
          <w:position w:val="-3"/>
          <w:sz w:val="16"/>
          <w:szCs w:val="16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+</w:t>
      </w:r>
      <w:r>
        <w:rPr>
          <w:rFonts w:ascii="PMingLiU" w:hAnsi="PMingLiU" w:cs="PMingLiU" w:eastAsia="PMingLiU"/>
          <w:spacing w:val="-39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(1</w:t>
      </w:r>
      <w:r>
        <w:rPr>
          <w:rFonts w:ascii="PMingLiU" w:hAnsi="PMingLiU" w:cs="PMingLiU" w:eastAsia="PMingLiU"/>
          <w:spacing w:val="-38"/>
          <w:w w:val="110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45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spike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slab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0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Arial" w:hAnsi="Arial" w:cs="Arial" w:eastAsia="Arial"/>
          <w:i/>
          <w:w w:val="110"/>
          <w:sz w:val="24"/>
          <w:szCs w:val="24"/>
        </w:rPr>
        <w:t>T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0]</w:t>
      </w:r>
      <w:r>
        <w:rPr>
          <w:rFonts w:ascii="PMingLiU" w:hAnsi="PMingLiU" w:cs="PMingLiU" w:eastAsia="PMingLiU"/>
          <w:spacing w:val="116"/>
          <w:w w:val="105"/>
          <w:position w:val="-3"/>
          <w:sz w:val="16"/>
          <w:szCs w:val="16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Hyper-priors</w:t>
      </w:r>
      <w:r>
        <w:rPr>
          <w:rFonts w:ascii="PMingLiU" w:hAnsi="PMingLiU" w:cs="PMingLiU" w:eastAsia="PMingLiU"/>
          <w:spacing w:val="-42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for</w:t>
      </w:r>
      <w:r>
        <w:rPr>
          <w:rFonts w:ascii="PMingLiU" w:hAnsi="PMingLiU" w:cs="PMingLiU" w:eastAsia="PMingLiU"/>
          <w:spacing w:val="-41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model</w:t>
      </w:r>
      <w:r>
        <w:rPr>
          <w:rFonts w:ascii="PMingLiU" w:hAnsi="PMingLiU" w:cs="PMingLiU" w:eastAsia="PMingLiU"/>
          <w:spacing w:val="-41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parameters: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173"/>
        <w:ind w:left="0" w:right="472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spike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5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w w:val="105"/>
          <w:sz w:val="24"/>
          <w:szCs w:val="24"/>
        </w:rPr>
        <w:t>B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inomial</w:t>
      </w:r>
      <w:r>
        <w:rPr>
          <w:rFonts w:ascii="PMingLiU" w:hAnsi="PMingLiU" w:cs="PMingLiU" w:eastAsia="PMingLiU"/>
          <w:w w:val="105"/>
          <w:sz w:val="24"/>
          <w:szCs w:val="24"/>
        </w:rPr>
        <w:t>(0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spacing w:val="1"/>
          <w:w w:val="105"/>
          <w:sz w:val="24"/>
          <w:szCs w:val="24"/>
        </w:rPr>
        <w:t>9</w:t>
      </w:r>
      <w:r>
        <w:rPr>
          <w:rFonts w:ascii="Arial" w:hAnsi="Arial" w:cs="Arial" w:eastAsia="Arial"/>
          <w:i/>
          <w:spacing w:val="1"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9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89" w:lineRule="auto" w:before="37"/>
        <w:ind w:left="468" w:right="3426" w:firstLine="2668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slab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-12"/>
          <w:w w:val="11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43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sz w:val="24"/>
          <w:szCs w:val="24"/>
        </w:rPr>
        <w:t>µ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8"/>
          <w:w w:val="1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4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"/>
          <w:w w:val="110"/>
          <w:sz w:val="24"/>
          <w:szCs w:val="24"/>
        </w:rPr>
        <w:t>σ</w:t>
      </w:r>
      <w:r>
        <w:rPr>
          <w:rFonts w:ascii="Arial" w:hAnsi="Arial" w:cs="Arial" w:eastAsia="Arial"/>
          <w:i/>
          <w:spacing w:val="1"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)</w:t>
      </w:r>
      <w:r>
        <w:rPr>
          <w:rFonts w:ascii="PMingLiU" w:hAnsi="PMingLiU" w:cs="PMingLiU" w:eastAsia="PMingLiU"/>
          <w:spacing w:val="100"/>
          <w:w w:val="12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Hyper-hyper-priors</w:t>
      </w:r>
      <w:r>
        <w:rPr>
          <w:rFonts w:ascii="PMingLiU" w:hAnsi="PMingLiU" w:cs="PMingLiU" w:eastAsia="PMingLiU"/>
          <w:spacing w:val="1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15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model</w:t>
      </w:r>
      <w:r>
        <w:rPr>
          <w:rFonts w:ascii="PMingLiU" w:hAnsi="PMingLiU" w:cs="PMingLiU" w:eastAsia="PMingLiU"/>
          <w:spacing w:val="13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parameters: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196"/>
        <w:ind w:left="0" w:right="610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6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(1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37"/>
        <w:ind w:left="0" w:right="287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226.117996pt;margin-top:4.247925pt;width:11.35pt;height:13.95pt;mso-position-horizontal-relative:page;mso-position-vertical-relative:paragraph;z-index:-499000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-7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/>
        <w:jc w:val="center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5"/>
          <w:szCs w:val="15"/>
        </w:rPr>
      </w:pPr>
    </w:p>
    <w:p>
      <w:pPr>
        <w:spacing w:after="0" w:line="240" w:lineRule="auto"/>
        <w:rPr>
          <w:rFonts w:ascii="PMingLiU" w:hAnsi="PMingLiU" w:cs="PMingLiU" w:eastAsia="PMingLiU"/>
          <w:sz w:val="15"/>
          <w:szCs w:val="15"/>
        </w:rPr>
        <w:sectPr>
          <w:pgSz w:w="12240" w:h="15840"/>
          <w:pgMar w:header="987" w:footer="749" w:top="1260" w:bottom="940" w:left="1720" w:right="0"/>
        </w:sectPr>
      </w:pPr>
    </w:p>
    <w:p>
      <w:pPr>
        <w:spacing w:line="240" w:lineRule="auto" w:before="0"/>
        <w:rPr>
          <w:rFonts w:ascii="PMingLiU" w:hAnsi="PMingLiU" w:cs="PMingLiU" w:eastAsia="PMingLiU"/>
          <w:sz w:val="14"/>
          <w:szCs w:val="14"/>
        </w:rPr>
      </w:pPr>
    </w:p>
    <w:p>
      <w:pPr>
        <w:spacing w:line="240" w:lineRule="auto" w:before="12"/>
        <w:rPr>
          <w:rFonts w:ascii="PMingLiU" w:hAnsi="PMingLiU" w:cs="PMingLiU" w:eastAsia="PMingLiU"/>
          <w:sz w:val="17"/>
          <w:szCs w:val="17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bookmarkStart w:name="_bookmark45" w:id="93"/>
      <w:bookmarkEnd w:id="93"/>
      <w:r>
        <w:rPr/>
      </w:r>
      <w:r>
        <w:rPr>
          <w:rFonts w:ascii="Arial"/>
          <w:color w:val="4D4D4D"/>
          <w:sz w:val="15"/>
        </w:rPr>
        <w:t>10.0</w:t>
      </w:r>
      <w:r>
        <w:rPr>
          <w:rFonts w:ascii="Arial"/>
          <w:sz w:val="15"/>
        </w:rPr>
      </w:r>
    </w:p>
    <w:p>
      <w:pPr>
        <w:spacing w:before="72"/>
        <w:ind w:left="4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  <w:t>model 1: Null prior</w:t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5.5737pt;margin-top:.317311pt;width:177.5pt;height:98.55pt;mso-position-horizontal-relative:page;mso-position-vertical-relative:paragraph;z-index:-498976" coordorigin="2911,6" coordsize="3550,1971">
            <v:group style="position:absolute;left:2967;top:15;width:3486;height:1906" coordorigin="2967,15" coordsize="3486,1906">
              <v:shape style="position:absolute;left:2967;top:15;width:3486;height:1906" coordorigin="2967,15" coordsize="3486,1906" path="m2967,1921l6452,1921,6452,15,2967,15,2967,1921xe" filled="true" fillcolor="#ebebeb" stroked="false">
                <v:path arrowok="t"/>
                <v:fill type="solid"/>
              </v:shape>
            </v:group>
            <v:group style="position:absolute;left:2967;top:1618;width:3486;height:2" coordorigin="2967,1618" coordsize="3486,2">
              <v:shape style="position:absolute;left:2967;top:1618;width:3486;height:2" coordorigin="2967,1618" coordsize="3486,0" path="m2967,1618l6452,1618e" filled="false" stroked="true" strokeweight=".449822pt" strokecolor="#ffffff">
                <v:path arrowok="t"/>
              </v:shape>
            </v:group>
            <v:group style="position:absolute;left:2967;top:1185;width:3486;height:2" coordorigin="2967,1185" coordsize="3486,2">
              <v:shape style="position:absolute;left:2967;top:1185;width:3486;height:2" coordorigin="2967,1185" coordsize="3486,0" path="m2967,1185l6452,1185e" filled="false" stroked="true" strokeweight=".449822pt" strokecolor="#ffffff">
                <v:path arrowok="t"/>
              </v:shape>
            </v:group>
            <v:group style="position:absolute;left:2967;top:752;width:3486;height:2" coordorigin="2967,752" coordsize="3486,2">
              <v:shape style="position:absolute;left:2967;top:752;width:3486;height:2" coordorigin="2967,752" coordsize="3486,0" path="m2967,752l6452,752e" filled="false" stroked="true" strokeweight=".449822pt" strokecolor="#ffffff">
                <v:path arrowok="t"/>
              </v:shape>
            </v:group>
            <v:group style="position:absolute;left:2967;top:319;width:3486;height:2" coordorigin="2967,319" coordsize="3486,2">
              <v:shape style="position:absolute;left:2967;top:319;width:3486;height:2" coordorigin="2967,319" coordsize="3486,0" path="m2967,319l6452,319e" filled="false" stroked="true" strokeweight=".449822pt" strokecolor="#ffffff">
                <v:path arrowok="t"/>
              </v:shape>
            </v:group>
            <v:group style="position:absolute;left:3442;top:15;width:2;height:1906" coordorigin="3442,15" coordsize="2,1906">
              <v:shape style="position:absolute;left:3442;top:15;width:2;height:1906" coordorigin="3442,15" coordsize="0,1906" path="m3442,1921l3442,15e" filled="false" stroked="true" strokeweight=".449822pt" strokecolor="#ffffff">
                <v:path arrowok="t"/>
              </v:shape>
            </v:group>
            <v:group style="position:absolute;left:4076;top:15;width:2;height:1906" coordorigin="4076,15" coordsize="2,1906">
              <v:shape style="position:absolute;left:4076;top:15;width:2;height:1906" coordorigin="4076,15" coordsize="0,1906" path="m4076,1921l4076,15e" filled="false" stroked="true" strokeweight=".449822pt" strokecolor="#ffffff">
                <v:path arrowok="t"/>
              </v:shape>
            </v:group>
            <v:group style="position:absolute;left:4710;top:15;width:2;height:1906" coordorigin="4710,15" coordsize="2,1906">
              <v:shape style="position:absolute;left:4710;top:15;width:2;height:1906" coordorigin="4710,15" coordsize="0,1906" path="m4710,1921l4710,15e" filled="false" stroked="true" strokeweight=".449822pt" strokecolor="#ffffff">
                <v:path arrowok="t"/>
              </v:shape>
            </v:group>
            <v:group style="position:absolute;left:5343;top:15;width:2;height:1906" coordorigin="5343,15" coordsize="2,1906">
              <v:shape style="position:absolute;left:5343;top:15;width:2;height:1906" coordorigin="5343,15" coordsize="0,1906" path="m5343,1921l5343,15e" filled="false" stroked="true" strokeweight=".449822pt" strokecolor="#ffffff">
                <v:path arrowok="t"/>
              </v:shape>
            </v:group>
            <v:group style="position:absolute;left:5977;top:15;width:2;height:1906" coordorigin="5977,15" coordsize="2,1906">
              <v:shape style="position:absolute;left:5977;top:15;width:2;height:1906" coordorigin="5977,15" coordsize="0,1906" path="m5977,1921l5977,15e" filled="false" stroked="true" strokeweight=".449822pt" strokecolor="#ffffff">
                <v:path arrowok="t"/>
              </v:shape>
            </v:group>
            <v:group style="position:absolute;left:2967;top:1835;width:3486;height:2" coordorigin="2967,1835" coordsize="3486,2">
              <v:shape style="position:absolute;left:2967;top:1835;width:3486;height:2" coordorigin="2967,1835" coordsize="3486,0" path="m2967,1835l6452,1835e" filled="false" stroked="true" strokeweight=".90813pt" strokecolor="#ffffff">
                <v:path arrowok="t"/>
              </v:shape>
            </v:group>
            <v:group style="position:absolute;left:2967;top:1402;width:3486;height:2" coordorigin="2967,1402" coordsize="3486,2">
              <v:shape style="position:absolute;left:2967;top:1402;width:3486;height:2" coordorigin="2967,1402" coordsize="3486,0" path="m2967,1402l6452,1402e" filled="false" stroked="true" strokeweight=".90813pt" strokecolor="#ffffff">
                <v:path arrowok="t"/>
              </v:shape>
            </v:group>
            <v:group style="position:absolute;left:2967;top:968;width:3486;height:2" coordorigin="2967,968" coordsize="3486,2">
              <v:shape style="position:absolute;left:2967;top:968;width:3486;height:2" coordorigin="2967,968" coordsize="3486,0" path="m2967,968l6452,968e" filled="false" stroked="true" strokeweight=".90813pt" strokecolor="#ffffff">
                <v:path arrowok="t"/>
              </v:shape>
            </v:group>
            <v:group style="position:absolute;left:2967;top:535;width:3486;height:2" coordorigin="2967,535" coordsize="3486,2">
              <v:shape style="position:absolute;left:2967;top:535;width:3486;height:2" coordorigin="2967,535" coordsize="3486,0" path="m2967,535l6452,535e" filled="false" stroked="true" strokeweight=".90813pt" strokecolor="#ffffff">
                <v:path arrowok="t"/>
              </v:shape>
            </v:group>
            <v:group style="position:absolute;left:2967;top:102;width:3486;height:2" coordorigin="2967,102" coordsize="3486,2">
              <v:shape style="position:absolute;left:2967;top:102;width:3486;height:2" coordorigin="2967,102" coordsize="3486,0" path="m2967,102l6452,102e" filled="false" stroked="true" strokeweight=".90813pt" strokecolor="#ffffff">
                <v:path arrowok="t"/>
              </v:shape>
            </v:group>
            <v:group style="position:absolute;left:3126;top:15;width:2;height:1906" coordorigin="3126,15" coordsize="2,1906">
              <v:shape style="position:absolute;left:3126;top:15;width:2;height:1906" coordorigin="3126,15" coordsize="0,1906" path="m3126,1921l3126,15e" filled="false" stroked="true" strokeweight=".90813pt" strokecolor="#ffffff">
                <v:path arrowok="t"/>
              </v:shape>
            </v:group>
            <v:group style="position:absolute;left:3759;top:15;width:2;height:1906" coordorigin="3759,15" coordsize="2,1906">
              <v:shape style="position:absolute;left:3759;top:15;width:2;height:1906" coordorigin="3759,15" coordsize="0,1906" path="m3759,1921l3759,15e" filled="false" stroked="true" strokeweight=".90813pt" strokecolor="#ffffff">
                <v:path arrowok="t"/>
              </v:shape>
            </v:group>
            <v:group style="position:absolute;left:4393;top:15;width:2;height:1906" coordorigin="4393,15" coordsize="2,1906">
              <v:shape style="position:absolute;left:4393;top:15;width:2;height:1906" coordorigin="4393,15" coordsize="0,1906" path="m4393,1921l4393,15e" filled="false" stroked="true" strokeweight=".90813pt" strokecolor="#ffffff">
                <v:path arrowok="t"/>
              </v:shape>
            </v:group>
            <v:group style="position:absolute;left:5027;top:15;width:2;height:1906" coordorigin="5027,15" coordsize="2,1906">
              <v:shape style="position:absolute;left:5027;top:15;width:2;height:1906" coordorigin="5027,15" coordsize="0,1906" path="m5027,1921l5027,15e" filled="false" stroked="true" strokeweight=".90813pt" strokecolor="#ffffff">
                <v:path arrowok="t"/>
              </v:shape>
            </v:group>
            <v:group style="position:absolute;left:5660;top:15;width:2;height:1906" coordorigin="5660,15" coordsize="2,1906">
              <v:shape style="position:absolute;left:5660;top:15;width:2;height:1906" coordorigin="5660,15" coordsize="0,1906" path="m5660,1921l5660,15e" filled="false" stroked="true" strokeweight=".90813pt" strokecolor="#ffffff">
                <v:path arrowok="t"/>
              </v:shape>
            </v:group>
            <v:group style="position:absolute;left:6294;top:15;width:2;height:1906" coordorigin="6294,15" coordsize="2,1906">
              <v:shape style="position:absolute;left:6294;top:15;width:2;height:1906" coordorigin="6294,15" coordsize="0,1906" path="m6294,1921l6294,15e" filled="false" stroked="true" strokeweight=".90813pt" strokecolor="#ffffff">
                <v:path arrowok="t"/>
              </v:shape>
            </v:group>
            <v:group style="position:absolute;left:3157;top:1835;width:571;height:2" coordorigin="3157,1835" coordsize="571,2">
              <v:shape style="position:absolute;left:3157;top:1835;width:571;height:2" coordorigin="3157,1835" coordsize="571,0" path="m3157,1835l3728,1835e" filled="false" stroked="true" strokeweight=".1pt" strokecolor="#add8e6">
                <v:path arrowok="t"/>
              </v:shape>
            </v:group>
            <v:group style="position:absolute;left:3157;top:1835;width:571;height:2" coordorigin="3157,1835" coordsize="571,2">
              <v:shape style="position:absolute;left:3157;top:1835;width:571;height:2" coordorigin="3157,1835" coordsize="571,0" path="m3157,1835l3728,1835e" filled="false" stroked="true" strokeweight=".908206pt" strokecolor="#a9a9a9">
                <v:path arrowok="t"/>
              </v:shape>
            </v:group>
            <v:group style="position:absolute;left:3759;top:102;width:2;height:1733" coordorigin="3759,102" coordsize="2,1733">
              <v:shape style="position:absolute;left:3759;top:102;width:2;height:1733" coordorigin="3759,102" coordsize="0,1733" path="m3759,102l3759,1835e" filled="false" stroked="true" strokeweight="3.265726pt" strokecolor="#add8e6">
                <v:path arrowok="t"/>
              </v:shape>
            </v:group>
            <v:group style="position:absolute;left:3728;top:102;width:64;height:1733" coordorigin="3728,102" coordsize="64,1733">
              <v:shape style="position:absolute;left:3728;top:102;width:64;height:1733" coordorigin="3728,102" coordsize="64,1733" path="m3728,1835l3791,1835,3791,102,3728,102,3728,1835xe" filled="false" stroked="true" strokeweight=".90813pt" strokecolor="#a9a9a9">
                <v:path arrowok="t"/>
              </v:shape>
            </v:group>
            <v:group style="position:absolute;left:3791;top:1835;width:2472;height:2" coordorigin="3791,1835" coordsize="2472,2">
              <v:shape style="position:absolute;left:3791;top:1835;width:2472;height:2" coordorigin="3791,1835" coordsize="2472,0" path="m3791,1835l6262,1835e" filled="false" stroked="true" strokeweight=".1pt" strokecolor="#add8e6">
                <v:path arrowok="t"/>
              </v:shape>
            </v:group>
            <v:group style="position:absolute;left:3791;top:1835;width:2472;height:2" coordorigin="3791,1835" coordsize="2472,2">
              <v:shape style="position:absolute;left:3791;top:1835;width:2472;height:2" coordorigin="3791,1835" coordsize="2472,0" path="m3791,1835l6262,1835e" filled="false" stroked="true" strokeweight=".908528pt" strokecolor="#a9a9a9">
                <v:path arrowok="t"/>
              </v:shape>
            </v:group>
            <v:group style="position:absolute;left:3126;top:1351;width:3169;height:484" coordorigin="3126,1351" coordsize="3169,484">
              <v:shape style="position:absolute;left:3126;top:1351;width:3169;height:484" coordorigin="3126,1351" coordsize="3169,484" path="m3758,1351l3715,1406,3690,1474,3671,1533,3665,1553,3646,1612,3622,1682,3597,1738,3559,1792,3504,1826,3442,1834,3436,1834,3429,1834,3404,1834,3398,1835,3126,1835,6294,1835,4124,1835,4118,1834,4049,1832,3987,1814,3938,1765,3907,1706,3882,1641,3857,1565,3851,1545,3845,1525,3839,1505,3832,1485,3807,1415,3777,1359,3764,1352,3758,1351xe" filled="true" fillcolor="#add8e6" stroked="false">
                <v:path arrowok="t"/>
                <v:fill type="solid"/>
              </v:shape>
            </v:group>
            <v:group style="position:absolute;left:3126;top:1351;width:3169;height:484" coordorigin="3126,1351" coordsize="3169,484">
              <v:shape style="position:absolute;left:3126;top:1351;width:3169;height:484" coordorigin="3126,1351" coordsize="3169,484" path="m3126,1835l3126,1835,3343,1835,3349,1835,3398,1835,3404,1834,3411,1834,3417,1834,3423,1834,3429,1834,3436,1834,3442,1834,3473,1831,3479,1831,3541,1808,3584,1760,3615,1697,3640,1631,3652,1593,3659,1573,3665,1553,3671,1533,3677,1513,3684,1493,3690,1474,3696,1456,3721,1393,3758,1351,3764,1352,3801,1400,3826,1466,3839,1505,3845,1525,3851,1545,3857,1565,3863,1585,3870,1604,3876,1623,3882,1641,3907,1706,3938,1765,3981,1811,4025,1828,4031,1829,4037,1830,4043,1831,4049,1832,4056,1832,4062,1833,4068,1833,4074,1834,4080,1834,4087,1834,4093,1834,4099,1834,4105,1834,4111,1834,4118,1834,4124,1835,4130,1835,4136,1835,4167,1835,4173,1835,6294,1835,6294,1835,3132,1835,3126,1835xe" filled="false" stroked="true" strokeweight=".90813pt" strokecolor="#000000">
                <v:path arrowok="t"/>
              </v:shape>
            </v:group>
            <v:group style="position:absolute;left:3759;top:15;width:2;height:1906" coordorigin="3759,15" coordsize="2,1906">
              <v:shape style="position:absolute;left:3759;top:15;width:2;height:1906" coordorigin="3759,15" coordsize="0,1906" path="m3759,1921l3759,15e" filled="false" stroked="true" strokeweight=".90813pt" strokecolor="#ff0000">
                <v:path arrowok="t"/>
                <v:stroke dashstyle="longDash"/>
              </v:shape>
            </v:group>
            <v:group style="position:absolute;left:2921;top:1835;width:47;height:2" coordorigin="2921,1835" coordsize="47,2">
              <v:shape style="position:absolute;left:2921;top:1835;width:47;height:2" coordorigin="2921,1835" coordsize="47,0" path="m2921,1835l2967,1835e" filled="false" stroked="true" strokeweight=".90813pt" strokecolor="#333333">
                <v:path arrowok="t"/>
              </v:shape>
            </v:group>
            <v:group style="position:absolute;left:2921;top:1402;width:47;height:2" coordorigin="2921,1402" coordsize="47,2">
              <v:shape style="position:absolute;left:2921;top:1402;width:47;height:2" coordorigin="2921,1402" coordsize="47,0" path="m2921,1402l2967,1402e" filled="false" stroked="true" strokeweight=".90813pt" strokecolor="#333333">
                <v:path arrowok="t"/>
              </v:shape>
            </v:group>
            <v:group style="position:absolute;left:2921;top:968;width:47;height:2" coordorigin="2921,968" coordsize="47,2">
              <v:shape style="position:absolute;left:2921;top:968;width:47;height:2" coordorigin="2921,968" coordsize="47,0" path="m2921,968l2967,968e" filled="false" stroked="true" strokeweight=".90813pt" strokecolor="#333333">
                <v:path arrowok="t"/>
              </v:shape>
            </v:group>
            <v:group style="position:absolute;left:2921;top:535;width:47;height:2" coordorigin="2921,535" coordsize="47,2">
              <v:shape style="position:absolute;left:2921;top:535;width:47;height:2" coordorigin="2921,535" coordsize="47,0" path="m2921,535l2967,535e" filled="false" stroked="true" strokeweight=".90813pt" strokecolor="#333333">
                <v:path arrowok="t"/>
              </v:shape>
            </v:group>
            <v:group style="position:absolute;left:2921;top:102;width:47;height:2" coordorigin="2921,102" coordsize="47,2">
              <v:shape style="position:absolute;left:2921;top:102;width:47;height:2" coordorigin="2921,102" coordsize="47,0" path="m2921,102l2967,102e" filled="false" stroked="true" strokeweight=".90813pt" strokecolor="#333333">
                <v:path arrowok="t"/>
              </v:shape>
            </v:group>
            <v:group style="position:absolute;left:3126;top:1921;width:2;height:47" coordorigin="3126,1921" coordsize="2,47">
              <v:shape style="position:absolute;left:3126;top:1921;width:2;height:47" coordorigin="3126,1921" coordsize="0,47" path="m3126,1968l3126,1921e" filled="false" stroked="true" strokeweight=".90813pt" strokecolor="#333333">
                <v:path arrowok="t"/>
              </v:shape>
            </v:group>
            <v:group style="position:absolute;left:3759;top:1921;width:2;height:47" coordorigin="3759,1921" coordsize="2,47">
              <v:shape style="position:absolute;left:3759;top:1921;width:2;height:47" coordorigin="3759,1921" coordsize="0,47" path="m3759,1968l3759,1921e" filled="false" stroked="true" strokeweight=".90813pt" strokecolor="#333333">
                <v:path arrowok="t"/>
              </v:shape>
            </v:group>
            <v:group style="position:absolute;left:4393;top:1921;width:2;height:47" coordorigin="4393,1921" coordsize="2,47">
              <v:shape style="position:absolute;left:4393;top:1921;width:2;height:47" coordorigin="4393,1921" coordsize="0,47" path="m4393,1968l4393,1921e" filled="false" stroked="true" strokeweight=".90813pt" strokecolor="#333333">
                <v:path arrowok="t"/>
              </v:shape>
            </v:group>
            <v:group style="position:absolute;left:5027;top:1921;width:2;height:47" coordorigin="5027,1921" coordsize="2,47">
              <v:shape style="position:absolute;left:5027;top:1921;width:2;height:47" coordorigin="5027,1921" coordsize="0,47" path="m5027,1968l5027,1921e" filled="false" stroked="true" strokeweight=".90813pt" strokecolor="#333333">
                <v:path arrowok="t"/>
              </v:shape>
            </v:group>
            <v:group style="position:absolute;left:5660;top:1921;width:2;height:47" coordorigin="5660,1921" coordsize="2,47">
              <v:shape style="position:absolute;left:5660;top:1921;width:2;height:47" coordorigin="5660,1921" coordsize="0,47" path="m5660,1968l5660,1921e" filled="false" stroked="true" strokeweight=".90813pt" strokecolor="#333333">
                <v:path arrowok="t"/>
              </v:shape>
            </v:group>
            <v:group style="position:absolute;left:6294;top:1921;width:2;height:47" coordorigin="6294,1921" coordsize="2,47">
              <v:shape style="position:absolute;left:6294;top:1921;width:2;height:47" coordorigin="6294,1921" coordsize="0,47" path="m6294,1968l6294,1921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4D4D4D"/>
          <w:sz w:val="15"/>
        </w:rPr>
        <w:t>0.8</w:t>
      </w:r>
      <w:r>
        <w:rPr>
          <w:rFonts w:ascii="Arial"/>
          <w:sz w:val="15"/>
        </w:rPr>
      </w:r>
    </w:p>
    <w:p>
      <w:pPr>
        <w:spacing w:before="72"/>
        <w:ind w:left="4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  <w:t>model 2: Normal(1,0.3) prior</w:t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1720" w:right="0"/>
          <w:cols w:num="4" w:equalWidth="0">
            <w:col w:w="1164" w:space="40"/>
            <w:col w:w="1838" w:space="1236"/>
            <w:col w:w="1079" w:space="40"/>
            <w:col w:w="5123"/>
          </w:cols>
        </w:sectPr>
      </w:pP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500" w:bottom="280" w:left="1720" w:right="0"/>
        </w:sectPr>
      </w:pPr>
    </w:p>
    <w:p>
      <w:pPr>
        <w:spacing w:before="95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30.054291pt;margin-top:14.91988pt;width:11.35pt;height:31.6pt;mso-position-horizontal-relative:page;mso-position-vertical-relative:paragraph;z-index:2152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5"/>
        </w:rPr>
        <w:t>7.5</w:t>
      </w:r>
      <w:r>
        <w:rPr>
          <w:rFonts w:ascii="Arial"/>
          <w:sz w:val="15"/>
        </w:rPr>
      </w:r>
    </w:p>
    <w:p>
      <w:pPr>
        <w:spacing w:before="83"/>
        <w:ind w:left="95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color w:val="4D4D4D"/>
          <w:sz w:val="15"/>
        </w:rPr>
        <w:t>0.6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  <w:cols w:num="2" w:equalWidth="0">
            <w:col w:w="1164" w:space="3029"/>
            <w:col w:w="6327"/>
          </w:cols>
        </w:sectPr>
      </w:pP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1500" w:bottom="280" w:left="1720" w:right="0"/>
        </w:sectPr>
      </w:pPr>
    </w:p>
    <w:p>
      <w:pPr>
        <w:spacing w:before="91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16.176842pt;margin-top:-6.939483pt;width:11.35pt;height:31.6pt;mso-position-horizontal-relative:page;mso-position-vertical-relative:paragraph;z-index:2080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5"/>
        </w:rPr>
        <w:t>5.0</w:t>
      </w:r>
      <w:r>
        <w:rPr>
          <w:rFonts w:ascii="Arial"/>
          <w:sz w:val="15"/>
        </w:rPr>
      </w:r>
    </w:p>
    <w:p>
      <w:pPr>
        <w:spacing w:before="83"/>
        <w:ind w:left="95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color w:val="4D4D4D"/>
          <w:sz w:val="15"/>
        </w:rPr>
        <w:t>0.4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  <w:cols w:num="2" w:equalWidth="0">
            <w:col w:w="1164" w:space="3029"/>
            <w:col w:w="6327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</w:sectPr>
      </w:pPr>
    </w:p>
    <w:p>
      <w:pPr>
        <w:spacing w:before="87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2.5</w:t>
      </w:r>
      <w:r>
        <w:rPr>
          <w:rFonts w:ascii="Arial"/>
          <w:sz w:val="15"/>
        </w:rPr>
      </w:r>
    </w:p>
    <w:p>
      <w:pPr>
        <w:spacing w:before="83"/>
        <w:ind w:left="95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color w:val="4D4D4D"/>
          <w:sz w:val="15"/>
        </w:rPr>
        <w:t>0.2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  <w:cols w:num="2" w:equalWidth="0">
            <w:col w:w="1164" w:space="3029"/>
            <w:col w:w="6327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</w:sectPr>
      </w:pPr>
    </w:p>
    <w:p>
      <w:pPr>
        <w:spacing w:before="83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before="111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1.25</w:t>
      </w:r>
      <w:r>
        <w:rPr>
          <w:rFonts w:ascii="Arial"/>
          <w:sz w:val="15"/>
        </w:rPr>
      </w: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1.00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tabs>
          <w:tab w:pos="793" w:val="left" w:leader="none"/>
          <w:tab w:pos="1426" w:val="left" w:leader="none"/>
          <w:tab w:pos="2060" w:val="left" w:leader="none"/>
          <w:tab w:pos="2694" w:val="left" w:leader="none"/>
          <w:tab w:pos="3327" w:val="left" w:leader="none"/>
        </w:tabs>
        <w:spacing w:before="0"/>
        <w:ind w:left="159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1666" w:right="150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y1</w:t>
      </w:r>
      <w:r>
        <w:rPr>
          <w:rFonts w:ascii="Arial"/>
          <w:sz w:val="18"/>
        </w:rPr>
      </w:r>
    </w:p>
    <w:p>
      <w:pPr>
        <w:spacing w:before="144"/>
        <w:ind w:left="4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sz w:val="22"/>
        </w:rPr>
        <w:t>model 3: Normal(1,0.1) prior</w:t>
      </w:r>
    </w:p>
    <w:p>
      <w:pPr>
        <w:spacing w:before="83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color w:val="4D4D4D"/>
          <w:sz w:val="15"/>
        </w:rPr>
        <w:t>0.0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before="101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5.5737pt;margin-top:-1.498837pt;width:177.5pt;height:98.55pt;mso-position-horizontal-relative:page;mso-position-vertical-relative:paragraph;z-index:-498928" coordorigin="2911,-30" coordsize="3550,1971">
            <v:group style="position:absolute;left:2967;top:-21;width:3486;height:1906" coordorigin="2967,-21" coordsize="3486,1906">
              <v:shape style="position:absolute;left:2967;top:-21;width:3486;height:1906" coordorigin="2967,-21" coordsize="3486,1906" path="m2967,1885l6452,1885,6452,-21,2967,-21,2967,1885xe" filled="true" fillcolor="#ebebeb" stroked="false">
                <v:path arrowok="t"/>
                <v:fill type="solid"/>
              </v:shape>
            </v:group>
            <v:group style="position:absolute;left:2967;top:1622;width:3486;height:2" coordorigin="2967,1622" coordsize="3486,2">
              <v:shape style="position:absolute;left:2967;top:1622;width:3486;height:2" coordorigin="2967,1622" coordsize="3486,0" path="m2967,1622l6452,1622e" filled="false" stroked="true" strokeweight=".449822pt" strokecolor="#ffffff">
                <v:path arrowok="t"/>
              </v:shape>
            </v:group>
            <v:group style="position:absolute;left:2967;top:1269;width:3486;height:2" coordorigin="2967,1269" coordsize="3486,2">
              <v:shape style="position:absolute;left:2967;top:1269;width:3486;height:2" coordorigin="2967,1269" coordsize="3486,0" path="m2967,1269l6452,1269e" filled="false" stroked="true" strokeweight=".449822pt" strokecolor="#ffffff">
                <v:path arrowok="t"/>
              </v:shape>
            </v:group>
            <v:group style="position:absolute;left:2967;top:917;width:3486;height:2" coordorigin="2967,917" coordsize="3486,2">
              <v:shape style="position:absolute;left:2967;top:917;width:3486;height:2" coordorigin="2967,917" coordsize="3486,0" path="m2967,917l6452,917e" filled="false" stroked="true" strokeweight=".449822pt" strokecolor="#ffffff">
                <v:path arrowok="t"/>
              </v:shape>
            </v:group>
            <v:group style="position:absolute;left:2967;top:564;width:3486;height:2" coordorigin="2967,564" coordsize="3486,2">
              <v:shape style="position:absolute;left:2967;top:564;width:3486;height:2" coordorigin="2967,564" coordsize="3486,0" path="m2967,564l6452,564e" filled="false" stroked="true" strokeweight=".449822pt" strokecolor="#ffffff">
                <v:path arrowok="t"/>
              </v:shape>
            </v:group>
            <v:group style="position:absolute;left:2967;top:211;width:3486;height:2" coordorigin="2967,211" coordsize="3486,2">
              <v:shape style="position:absolute;left:2967;top:211;width:3486;height:2" coordorigin="2967,211" coordsize="3486,0" path="m2967,211l6452,211e" filled="false" stroked="true" strokeweight=".449822pt" strokecolor="#ffffff">
                <v:path arrowok="t"/>
              </v:shape>
            </v:group>
            <v:group style="position:absolute;left:3442;top:-21;width:2;height:1906" coordorigin="3442,-21" coordsize="2,1906">
              <v:shape style="position:absolute;left:3442;top:-21;width:2;height:1906" coordorigin="3442,-21" coordsize="0,1906" path="m3442,1885l3442,-21e" filled="false" stroked="true" strokeweight=".449822pt" strokecolor="#ffffff">
                <v:path arrowok="t"/>
              </v:shape>
            </v:group>
            <v:group style="position:absolute;left:4076;top:-21;width:2;height:1906" coordorigin="4076,-21" coordsize="2,1906">
              <v:shape style="position:absolute;left:4076;top:-21;width:2;height:1906" coordorigin="4076,-21" coordsize="0,1906" path="m4076,1885l4076,-21e" filled="false" stroked="true" strokeweight=".449822pt" strokecolor="#ffffff">
                <v:path arrowok="t"/>
              </v:shape>
            </v:group>
            <v:group style="position:absolute;left:4710;top:-21;width:2;height:1906" coordorigin="4710,-21" coordsize="2,1906">
              <v:shape style="position:absolute;left:4710;top:-21;width:2;height:1906" coordorigin="4710,-21" coordsize="0,1906" path="m4710,1885l4710,-21e" filled="false" stroked="true" strokeweight=".449822pt" strokecolor="#ffffff">
                <v:path arrowok="t"/>
              </v:shape>
            </v:group>
            <v:group style="position:absolute;left:5343;top:-21;width:2;height:1906" coordorigin="5343,-21" coordsize="2,1906">
              <v:shape style="position:absolute;left:5343;top:-21;width:2;height:1906" coordorigin="5343,-21" coordsize="0,1906" path="m5343,1885l5343,-21e" filled="false" stroked="true" strokeweight=".449822pt" strokecolor="#ffffff">
                <v:path arrowok="t"/>
              </v:shape>
            </v:group>
            <v:group style="position:absolute;left:5977;top:-21;width:2;height:1906" coordorigin="5977,-21" coordsize="2,1906">
              <v:shape style="position:absolute;left:5977;top:-21;width:2;height:1906" coordorigin="5977,-21" coordsize="0,1906" path="m5977,1885l5977,-21e" filled="false" stroked="true" strokeweight=".449822pt" strokecolor="#ffffff">
                <v:path arrowok="t"/>
              </v:shape>
            </v:group>
            <v:group style="position:absolute;left:2967;top:1798;width:3486;height:2" coordorigin="2967,1798" coordsize="3486,2">
              <v:shape style="position:absolute;left:2967;top:1798;width:3486;height:2" coordorigin="2967,1798" coordsize="3486,0" path="m2967,1798l6452,1798e" filled="false" stroked="true" strokeweight=".90813pt" strokecolor="#ffffff">
                <v:path arrowok="t"/>
              </v:shape>
            </v:group>
            <v:group style="position:absolute;left:2967;top:1446;width:3486;height:2" coordorigin="2967,1446" coordsize="3486,2">
              <v:shape style="position:absolute;left:2967;top:1446;width:3486;height:2" coordorigin="2967,1446" coordsize="3486,0" path="m2967,1446l6452,1446e" filled="false" stroked="true" strokeweight=".90813pt" strokecolor="#ffffff">
                <v:path arrowok="t"/>
              </v:shape>
            </v:group>
            <v:group style="position:absolute;left:2967;top:1093;width:3486;height:2" coordorigin="2967,1093" coordsize="3486,2">
              <v:shape style="position:absolute;left:2967;top:1093;width:3486;height:2" coordorigin="2967,1093" coordsize="3486,0" path="m2967,1093l6452,1093e" filled="false" stroked="true" strokeweight=".90813pt" strokecolor="#ffffff">
                <v:path arrowok="t"/>
              </v:shape>
            </v:group>
            <v:group style="position:absolute;left:2967;top:740;width:3486;height:2" coordorigin="2967,740" coordsize="3486,2">
              <v:shape style="position:absolute;left:2967;top:740;width:3486;height:2" coordorigin="2967,740" coordsize="3486,0" path="m2967,740l6452,740e" filled="false" stroked="true" strokeweight=".90813pt" strokecolor="#ffffff">
                <v:path arrowok="t"/>
              </v:shape>
            </v:group>
            <v:group style="position:absolute;left:2967;top:388;width:3486;height:2" coordorigin="2967,388" coordsize="3486,2">
              <v:shape style="position:absolute;left:2967;top:388;width:3486;height:2" coordorigin="2967,388" coordsize="3486,0" path="m2967,388l6452,388e" filled="false" stroked="true" strokeweight=".90813pt" strokecolor="#ffffff">
                <v:path arrowok="t"/>
              </v:shape>
            </v:group>
            <v:group style="position:absolute;left:2967;top:35;width:3486;height:2" coordorigin="2967,35" coordsize="3486,2">
              <v:shape style="position:absolute;left:2967;top:35;width:3486;height:2" coordorigin="2967,35" coordsize="3486,0" path="m2967,35l6452,35e" filled="false" stroked="true" strokeweight=".90813pt" strokecolor="#ffffff">
                <v:path arrowok="t"/>
              </v:shape>
            </v:group>
            <v:group style="position:absolute;left:3126;top:-21;width:2;height:1906" coordorigin="3126,-21" coordsize="2,1906">
              <v:shape style="position:absolute;left:3126;top:-21;width:2;height:1906" coordorigin="3126,-21" coordsize="0,1906" path="m3126,1885l3126,-21e" filled="false" stroked="true" strokeweight=".90813pt" strokecolor="#ffffff">
                <v:path arrowok="t"/>
              </v:shape>
            </v:group>
            <v:group style="position:absolute;left:3759;top:-21;width:2;height:1906" coordorigin="3759,-21" coordsize="2,1906">
              <v:shape style="position:absolute;left:3759;top:-21;width:2;height:1906" coordorigin="3759,-21" coordsize="0,1906" path="m3759,1885l3759,-21e" filled="false" stroked="true" strokeweight=".90813pt" strokecolor="#ffffff">
                <v:path arrowok="t"/>
              </v:shape>
            </v:group>
            <v:group style="position:absolute;left:4393;top:-21;width:2;height:1906" coordorigin="4393,-21" coordsize="2,1906">
              <v:shape style="position:absolute;left:4393;top:-21;width:2;height:1906" coordorigin="4393,-21" coordsize="0,1906" path="m4393,1885l4393,-21e" filled="false" stroked="true" strokeweight=".90813pt" strokecolor="#ffffff">
                <v:path arrowok="t"/>
              </v:shape>
            </v:group>
            <v:group style="position:absolute;left:5027;top:-21;width:2;height:1906" coordorigin="5027,-21" coordsize="2,1906">
              <v:shape style="position:absolute;left:5027;top:-21;width:2;height:1906" coordorigin="5027,-21" coordsize="0,1906" path="m5027,1885l5027,-21e" filled="false" stroked="true" strokeweight=".90813pt" strokecolor="#ffffff">
                <v:path arrowok="t"/>
              </v:shape>
            </v:group>
            <v:group style="position:absolute;left:5660;top:-21;width:2;height:1906" coordorigin="5660,-21" coordsize="2,1906">
              <v:shape style="position:absolute;left:5660;top:-21;width:2;height:1906" coordorigin="5660,-21" coordsize="0,1906" path="m5660,1885l5660,-21e" filled="false" stroked="true" strokeweight=".90813pt" strokecolor="#ffffff">
                <v:path arrowok="t"/>
              </v:shape>
            </v:group>
            <v:group style="position:absolute;left:6294;top:-21;width:2;height:1906" coordorigin="6294,-21" coordsize="2,1906">
              <v:shape style="position:absolute;left:6294;top:-21;width:2;height:1906" coordorigin="6294,-21" coordsize="0,1906" path="m6294,1885l6294,-21e" filled="false" stroked="true" strokeweight=".90813pt" strokecolor="#ffffff">
                <v:path arrowok="t"/>
              </v:shape>
            </v:group>
            <v:group style="position:absolute;left:3189;top:1699;width:2;height:100" coordorigin="3189,1699" coordsize="2,100">
              <v:shape style="position:absolute;left:3189;top:1699;width:2;height:100" coordorigin="3189,1699" coordsize="0,100" path="m3189,1699l3189,1798e" filled="false" stroked="true" strokeweight="3.265726pt" strokecolor="#add8e6">
                <v:path arrowok="t"/>
              </v:shape>
            </v:group>
            <v:group style="position:absolute;left:3157;top:1699;width:64;height:100" coordorigin="3157,1699" coordsize="64,100">
              <v:shape style="position:absolute;left:3157;top:1699;width:64;height:100" coordorigin="3157,1699" coordsize="64,100" path="m3157,1798l3220,1798,3220,1699,3157,1699,3157,1798xe" filled="false" stroked="true" strokeweight=".90813pt" strokecolor="#a9a9a9">
                <v:path arrowok="t"/>
              </v:shape>
            </v:group>
            <v:group style="position:absolute;left:3252;top:1628;width:2;height:171" coordorigin="3252,1628" coordsize="2,171">
              <v:shape style="position:absolute;left:3252;top:1628;width:2;height:171" coordorigin="3252,1628" coordsize="0,171" path="m3252,1628l3252,1798e" filled="false" stroked="true" strokeweight="3.265726pt" strokecolor="#add8e6">
                <v:path arrowok="t"/>
              </v:shape>
            </v:group>
            <v:group style="position:absolute;left:3220;top:1628;width:64;height:171" coordorigin="3220,1628" coordsize="64,171">
              <v:shape style="position:absolute;left:3220;top:1628;width:64;height:171" coordorigin="3220,1628" coordsize="64,171" path="m3220,1798l3284,1798,3284,1628,3220,1628,3220,1798xe" filled="false" stroked="true" strokeweight=".90813pt" strokecolor="#a9a9a9">
                <v:path arrowok="t"/>
              </v:shape>
            </v:group>
            <v:group style="position:absolute;left:3316;top:1577;width:2;height:222" coordorigin="3316,1577" coordsize="2,222">
              <v:shape style="position:absolute;left:3316;top:1577;width:2;height:222" coordorigin="3316,1577" coordsize="0,222" path="m3316,1577l3316,1798e" filled="false" stroked="true" strokeweight="3.265726pt" strokecolor="#add8e6">
                <v:path arrowok="t"/>
              </v:shape>
            </v:group>
            <v:group style="position:absolute;left:3284;top:1577;width:64;height:222" coordorigin="3284,1577" coordsize="64,222">
              <v:shape style="position:absolute;left:3284;top:1577;width:64;height:222" coordorigin="3284,1577" coordsize="64,222" path="m3284,1798l3347,1798,3347,1577,3284,1577,3284,1798xe" filled="false" stroked="true" strokeweight=".90813pt" strokecolor="#a9a9a9">
                <v:path arrowok="t"/>
              </v:shape>
            </v:group>
            <v:group style="position:absolute;left:3379;top:1449;width:2;height:350" coordorigin="3379,1449" coordsize="2,350">
              <v:shape style="position:absolute;left:3379;top:1449;width:2;height:350" coordorigin="3379,1449" coordsize="0,350" path="m3379,1449l3379,1798e" filled="false" stroked="true" strokeweight="3.265726pt" strokecolor="#add8e6">
                <v:path arrowok="t"/>
              </v:shape>
            </v:group>
            <v:group style="position:absolute;left:3347;top:1449;width:64;height:350" coordorigin="3347,1449" coordsize="64,350">
              <v:shape style="position:absolute;left:3347;top:1449;width:64;height:350" coordorigin="3347,1449" coordsize="64,350" path="m3347,1798l3411,1798,3411,1449,3347,1449,3347,1798xe" filled="false" stroked="true" strokeweight=".90813pt" strokecolor="#a9a9a9">
                <v:path arrowok="t"/>
              </v:shape>
            </v:group>
            <v:group style="position:absolute;left:3442;top:1270;width:2;height:529" coordorigin="3442,1270" coordsize="2,529">
              <v:shape style="position:absolute;left:3442;top:1270;width:2;height:529" coordorigin="3442,1270" coordsize="0,529" path="m3442,1270l3442,1798e" filled="false" stroked="true" strokeweight="3.265726pt" strokecolor="#add8e6">
                <v:path arrowok="t"/>
              </v:shape>
            </v:group>
            <v:group style="position:absolute;left:3411;top:1270;width:64;height:529" coordorigin="3411,1270" coordsize="64,529">
              <v:shape style="position:absolute;left:3411;top:1270;width:64;height:529" coordorigin="3411,1270" coordsize="64,529" path="m3411,1798l3474,1798,3474,1270,3411,1270,3411,1798xe" filled="false" stroked="true" strokeweight=".90813pt" strokecolor="#a9a9a9">
                <v:path arrowok="t"/>
              </v:shape>
            </v:group>
            <v:group style="position:absolute;left:3506;top:1128;width:2;height:671" coordorigin="3506,1128" coordsize="2,671">
              <v:shape style="position:absolute;left:3506;top:1128;width:2;height:671" coordorigin="3506,1128" coordsize="0,671" path="m3506,1128l3506,1798e" filled="false" stroked="true" strokeweight="3.265726pt" strokecolor="#add8e6">
                <v:path arrowok="t"/>
              </v:shape>
            </v:group>
            <v:group style="position:absolute;left:3474;top:1128;width:64;height:671" coordorigin="3474,1128" coordsize="64,671">
              <v:shape style="position:absolute;left:3474;top:1128;width:64;height:671" coordorigin="3474,1128" coordsize="64,671" path="m3474,1798l3537,1798,3537,1128,3474,1128,3474,1798xe" filled="false" stroked="true" strokeweight=".90813pt" strokecolor="#a9a9a9">
                <v:path arrowok="t"/>
              </v:shape>
            </v:group>
            <v:group style="position:absolute;left:3569;top:767;width:2;height:1032" coordorigin="3569,767" coordsize="2,1032">
              <v:shape style="position:absolute;left:3569;top:767;width:2;height:1032" coordorigin="3569,767" coordsize="0,1032" path="m3569,767l3569,1798e" filled="false" stroked="true" strokeweight="3.265726pt" strokecolor="#add8e6">
                <v:path arrowok="t"/>
              </v:shape>
            </v:group>
            <v:group style="position:absolute;left:3537;top:767;width:64;height:1032" coordorigin="3537,767" coordsize="64,1032">
              <v:shape style="position:absolute;left:3537;top:767;width:64;height:1032" coordorigin="3537,767" coordsize="64,1032" path="m3537,1798l3601,1798,3601,767,3537,767,3537,1798xe" filled="false" stroked="true" strokeweight=".90813pt" strokecolor="#a9a9a9">
                <v:path arrowok="t"/>
              </v:shape>
            </v:group>
            <v:group style="position:absolute;left:3632;top:426;width:2;height:1373" coordorigin="3632,426" coordsize="2,1373">
              <v:shape style="position:absolute;left:3632;top:426;width:2;height:1373" coordorigin="3632,426" coordsize="0,1373" path="m3632,426l3632,1798e" filled="false" stroked="true" strokeweight="3.265726pt" strokecolor="#add8e6">
                <v:path arrowok="t"/>
              </v:shape>
            </v:group>
            <v:group style="position:absolute;left:3601;top:426;width:64;height:1373" coordorigin="3601,426" coordsize="64,1373">
              <v:shape style="position:absolute;left:3601;top:426;width:64;height:1373" coordorigin="3601,426" coordsize="64,1373" path="m3601,1798l3664,1798,3664,426,3601,426,3601,1798xe" filled="false" stroked="true" strokeweight=".90813pt" strokecolor="#a9a9a9">
                <v:path arrowok="t"/>
              </v:shape>
            </v:group>
            <v:group style="position:absolute;left:3696;top:133;width:2;height:1665" coordorigin="3696,133" coordsize="2,1665">
              <v:shape style="position:absolute;left:3696;top:133;width:2;height:1665" coordorigin="3696,133" coordsize="0,1665" path="m3696,133l3696,1798e" filled="false" stroked="true" strokeweight="3.265726pt" strokecolor="#add8e6">
                <v:path arrowok="t"/>
              </v:shape>
            </v:group>
            <v:group style="position:absolute;left:3664;top:133;width:64;height:1665" coordorigin="3664,133" coordsize="64,1665">
              <v:shape style="position:absolute;left:3664;top:133;width:64;height:1665" coordorigin="3664,133" coordsize="64,1665" path="m3664,1798l3728,1798,3728,133,3664,133,3664,1798xe" filled="false" stroked="true" strokeweight=".90813pt" strokecolor="#a9a9a9">
                <v:path arrowok="t"/>
              </v:shape>
            </v:group>
            <v:group style="position:absolute;left:3759;top:66;width:2;height:1733" coordorigin="3759,66" coordsize="2,1733">
              <v:shape style="position:absolute;left:3759;top:66;width:2;height:1733" coordorigin="3759,66" coordsize="0,1733" path="m3759,66l3759,1798e" filled="false" stroked="true" strokeweight="3.265726pt" strokecolor="#add8e6">
                <v:path arrowok="t"/>
              </v:shape>
            </v:group>
            <v:group style="position:absolute;left:3728;top:66;width:64;height:1733" coordorigin="3728,66" coordsize="64,1733">
              <v:shape style="position:absolute;left:3728;top:66;width:64;height:1733" coordorigin="3728,66" coordsize="64,1733" path="m3728,1798l3791,1798,3791,66,3728,66,3728,1798xe" filled="false" stroked="true" strokeweight=".90813pt" strokecolor="#a9a9a9">
                <v:path arrowok="t"/>
              </v:shape>
            </v:group>
            <v:group style="position:absolute;left:3822;top:174;width:2;height:1625" coordorigin="3822,174" coordsize="2,1625">
              <v:shape style="position:absolute;left:3822;top:174;width:2;height:1625" coordorigin="3822,174" coordsize="0,1625" path="m3822,174l3822,1798e" filled="false" stroked="true" strokeweight="3.265726pt" strokecolor="#add8e6">
                <v:path arrowok="t"/>
              </v:shape>
            </v:group>
            <v:group style="position:absolute;left:3791;top:174;width:64;height:1625" coordorigin="3791,174" coordsize="64,1625">
              <v:shape style="position:absolute;left:3791;top:174;width:64;height:1625" coordorigin="3791,174" coordsize="64,1625" path="m3791,1798l3854,1798,3854,174,3791,174,3791,1798xe" filled="false" stroked="true" strokeweight=".90813pt" strokecolor="#a9a9a9">
                <v:path arrowok="t"/>
              </v:shape>
            </v:group>
            <v:group style="position:absolute;left:3886;top:427;width:2;height:1372" coordorigin="3886,427" coordsize="2,1372">
              <v:shape style="position:absolute;left:3886;top:427;width:2;height:1372" coordorigin="3886,427" coordsize="0,1372" path="m3886,427l3886,1798e" filled="false" stroked="true" strokeweight="3.265726pt" strokecolor="#add8e6">
                <v:path arrowok="t"/>
              </v:shape>
            </v:group>
            <v:group style="position:absolute;left:3854;top:427;width:64;height:1372" coordorigin="3854,427" coordsize="64,1372">
              <v:shape style="position:absolute;left:3854;top:427;width:64;height:1372" coordorigin="3854,427" coordsize="64,1372" path="m3854,1798l3918,1798,3918,427,3854,427,3854,1798xe" filled="false" stroked="true" strokeweight=".90813pt" strokecolor="#a9a9a9">
                <v:path arrowok="t"/>
              </v:shape>
            </v:group>
            <v:group style="position:absolute;left:3949;top:824;width:2;height:975" coordorigin="3949,824" coordsize="2,975">
              <v:shape style="position:absolute;left:3949;top:824;width:2;height:975" coordorigin="3949,824" coordsize="0,975" path="m3949,824l3949,1798e" filled="false" stroked="true" strokeweight="3.265726pt" strokecolor="#add8e6">
                <v:path arrowok="t"/>
              </v:shape>
            </v:group>
            <v:group style="position:absolute;left:3918;top:824;width:64;height:975" coordorigin="3918,824" coordsize="64,975">
              <v:shape style="position:absolute;left:3918;top:824;width:64;height:975" coordorigin="3918,824" coordsize="64,975" path="m3918,1798l3981,1798,3981,824,3918,824,3918,1798xe" filled="false" stroked="true" strokeweight=".90813pt" strokecolor="#a9a9a9">
                <v:path arrowok="t"/>
              </v:shape>
            </v:group>
            <v:group style="position:absolute;left:4013;top:1067;width:2;height:732" coordorigin="4013,1067" coordsize="2,732">
              <v:shape style="position:absolute;left:4013;top:1067;width:2;height:732" coordorigin="4013,1067" coordsize="0,732" path="m4013,1067l4013,1798e" filled="false" stroked="true" strokeweight="3.265726pt" strokecolor="#add8e6">
                <v:path arrowok="t"/>
              </v:shape>
            </v:group>
            <v:group style="position:absolute;left:3981;top:1067;width:64;height:732" coordorigin="3981,1067" coordsize="64,732">
              <v:shape style="position:absolute;left:3981;top:1067;width:64;height:732" coordorigin="3981,1067" coordsize="64,732" path="m3981,1798l4044,1798,4044,1067,3981,1067,3981,1798xe" filled="false" stroked="true" strokeweight=".90813pt" strokecolor="#a9a9a9">
                <v:path arrowok="t"/>
              </v:shape>
            </v:group>
            <v:group style="position:absolute;left:4076;top:1221;width:2;height:578" coordorigin="4076,1221" coordsize="2,578">
              <v:shape style="position:absolute;left:4076;top:1221;width:2;height:578" coordorigin="4076,1221" coordsize="0,578" path="m4076,1221l4076,1798e" filled="false" stroked="true" strokeweight="3.265726pt" strokecolor="#add8e6">
                <v:path arrowok="t"/>
              </v:shape>
            </v:group>
            <v:group style="position:absolute;left:4044;top:1221;width:64;height:578" coordorigin="4044,1221" coordsize="64,578">
              <v:shape style="position:absolute;left:4044;top:1221;width:64;height:578" coordorigin="4044,1221" coordsize="64,578" path="m4044,1798l4108,1798,4108,1221,4044,1221,4044,1798xe" filled="false" stroked="true" strokeweight=".90813pt" strokecolor="#a9a9a9">
                <v:path arrowok="t"/>
              </v:shape>
            </v:group>
            <v:group style="position:absolute;left:4139;top:1459;width:2;height:340" coordorigin="4139,1459" coordsize="2,340">
              <v:shape style="position:absolute;left:4139;top:1459;width:2;height:340" coordorigin="4139,1459" coordsize="0,340" path="m4139,1459l4139,1798e" filled="false" stroked="true" strokeweight="3.265726pt" strokecolor="#add8e6">
                <v:path arrowok="t"/>
              </v:shape>
            </v:group>
            <v:group style="position:absolute;left:4108;top:1459;width:64;height:340" coordorigin="4108,1459" coordsize="64,340">
              <v:shape style="position:absolute;left:4108;top:1459;width:64;height:340" coordorigin="4108,1459" coordsize="64,340" path="m4108,1798l4171,1798,4171,1459,4108,1459,4108,1798xe" filled="false" stroked="true" strokeweight=".90813pt" strokecolor="#a9a9a9">
                <v:path arrowok="t"/>
              </v:shape>
            </v:group>
            <v:group style="position:absolute;left:4203;top:1586;width:2;height:213" coordorigin="4203,1586" coordsize="2,213">
              <v:shape style="position:absolute;left:4203;top:1586;width:2;height:213" coordorigin="4203,1586" coordsize="0,213" path="m4203,1586l4203,1798e" filled="false" stroked="true" strokeweight="3.265726pt" strokecolor="#add8e6">
                <v:path arrowok="t"/>
              </v:shape>
            </v:group>
            <v:group style="position:absolute;left:4171;top:1586;width:64;height:213" coordorigin="4171,1586" coordsize="64,213">
              <v:shape style="position:absolute;left:4171;top:1586;width:64;height:213" coordorigin="4171,1586" coordsize="64,213" path="m4171,1798l4234,1798,4234,1586,4171,1586,4171,1798xe" filled="false" stroked="true" strokeweight=".90813pt" strokecolor="#a9a9a9">
                <v:path arrowok="t"/>
              </v:shape>
            </v:group>
            <v:group style="position:absolute;left:4266;top:1631;width:2;height:168" coordorigin="4266,1631" coordsize="2,168">
              <v:shape style="position:absolute;left:4266;top:1631;width:2;height:168" coordorigin="4266,1631" coordsize="0,168" path="m4266,1631l4266,1798e" filled="false" stroked="true" strokeweight="3.265726pt" strokecolor="#add8e6">
                <v:path arrowok="t"/>
              </v:shape>
            </v:group>
            <v:group style="position:absolute;left:4234;top:1631;width:64;height:168" coordorigin="4234,1631" coordsize="64,168">
              <v:shape style="position:absolute;left:4234;top:1631;width:64;height:168" coordorigin="4234,1631" coordsize="64,168" path="m4234,1798l4298,1798,4298,1631,4234,1631,4234,1798xe" filled="false" stroked="true" strokeweight=".90813pt" strokecolor="#a9a9a9">
                <v:path arrowok="t"/>
              </v:shape>
            </v:group>
            <v:group style="position:absolute;left:4298;top:1711;width:64;height:88" coordorigin="4298,1711" coordsize="64,88">
              <v:shape style="position:absolute;left:4298;top:1711;width:64;height:88" coordorigin="4298,1711" coordsize="64,88" path="m4330,1711l4330,1798e" filled="false" stroked="true" strokeweight="3.265726pt" strokecolor="#add8e6">
                <v:path arrowok="t"/>
              </v:shape>
            </v:group>
            <v:group style="position:absolute;left:4298;top:1711;width:64;height:88" coordorigin="4298,1711" coordsize="64,88">
              <v:shape style="position:absolute;left:4298;top:1711;width:64;height:88" coordorigin="4298,1711" coordsize="64,88" path="m4298,1798l4361,1798,4361,1711,4298,1711,4298,1798xe" filled="false" stroked="true" strokeweight=".90813pt" strokecolor="#a9a9a9">
                <v:path arrowok="t"/>
              </v:shape>
            </v:group>
            <v:group style="position:absolute;left:4361;top:1751;width:64;height:48" coordorigin="4361,1751" coordsize="64,48">
              <v:shape style="position:absolute;left:4361;top:1751;width:64;height:48" coordorigin="4361,1751" coordsize="64,48" path="m4361,1775l4424,1775e" filled="false" stroked="true" strokeweight="2.467929pt" strokecolor="#add8e6">
                <v:path arrowok="t"/>
              </v:shape>
            </v:group>
            <v:group style="position:absolute;left:4361;top:1751;width:64;height:48" coordorigin="4361,1751" coordsize="64,48">
              <v:shape style="position:absolute;left:4361;top:1751;width:64;height:48" coordorigin="4361,1751" coordsize="64,48" path="m4361,1798l4424,1798,4424,1751,4361,1751,4361,1798xe" filled="false" stroked="true" strokeweight=".90813pt" strokecolor="#a9a9a9">
                <v:path arrowok="t"/>
              </v:shape>
            </v:group>
            <v:group style="position:absolute;left:4424;top:1764;width:127;height:36" coordorigin="4424,1764" coordsize="127,36">
              <v:shape style="position:absolute;left:4424;top:1764;width:127;height:36" coordorigin="4424,1764" coordsize="127,36" path="m4424,1799l4551,1799,4551,1764,4424,1764,4424,1799xe" filled="true" fillcolor="#add8e6" stroked="false">
                <v:path arrowok="t"/>
                <v:fill type="solid"/>
              </v:shape>
            </v:group>
            <v:group style="position:absolute;left:4415;top:1759;width:145;height:47" coordorigin="4415,1759" coordsize="145,47">
              <v:shape style="position:absolute;left:4415;top:1759;width:145;height:47" coordorigin="4415,1759" coordsize="145,47" path="m4415,1805l4560,1805,4560,1759,4415,1759,4415,1805xe" filled="true" fillcolor="#a9a9a9" stroked="false">
                <v:path arrowok="t"/>
                <v:fill type="solid"/>
              </v:shape>
            </v:group>
            <v:group style="position:absolute;left:4551;top:1792;width:254;height:2" coordorigin="4551,1792" coordsize="254,2">
              <v:shape style="position:absolute;left:4551;top:1792;width:254;height:2" coordorigin="4551,1792" coordsize="254,0" path="m4551,1792l4805,1792e" filled="false" stroked="true" strokeweight=".694104pt" strokecolor="#add8e6">
                <v:path arrowok="t"/>
              </v:shape>
            </v:group>
            <v:group style="position:absolute;left:4542;top:1793;width:272;height:2" coordorigin="4542,1793" coordsize="272,2">
              <v:shape style="position:absolute;left:4542;top:1793;width:272;height:2" coordorigin="4542,1793" coordsize="272,0" path="m4542,1793l4814,1793e" filled="false" stroked="true" strokeweight="1.385527pt" strokecolor="#a9a9a9">
                <v:path arrowok="t"/>
              </v:shape>
            </v:group>
            <v:group style="position:absolute;left:4805;top:1798;width:1458;height:2" coordorigin="4805,1798" coordsize="1458,2">
              <v:shape style="position:absolute;left:4805;top:1798;width:1458;height:2" coordorigin="4805,1798" coordsize="1458,0" path="m4805,1798l6262,1798e" filled="false" stroked="true" strokeweight=".1pt" strokecolor="#add8e6">
                <v:path arrowok="t"/>
              </v:shape>
            </v:group>
            <v:group style="position:absolute;left:4805;top:1798;width:1458;height:2" coordorigin="4805,1798" coordsize="1458,2">
              <v:shape style="position:absolute;left:4805;top:1798;width:1458;height:2" coordorigin="4805,1798" coordsize="1458,0" path="m4805,1798l6262,1798e" filled="false" stroked="true" strokeweight=".908356pt" strokecolor="#a9a9a9">
                <v:path arrowok="t"/>
              </v:shape>
            </v:group>
            <v:group style="position:absolute;left:3126;top:82;width:1768;height:1717" coordorigin="3126,82" coordsize="1768,1717">
              <v:shape style="position:absolute;left:3126;top:82;width:1768;height:1717" coordorigin="3126,82" coordsize="1768,1717" path="m3758,82l3752,82,3746,83,3702,138,3684,197,3665,274,3659,302,3652,330,3646,358,3640,386,3634,414,3628,442,3622,470,3615,499,3603,558,3591,627,3578,705,3566,791,3553,878,3541,958,3529,1025,3510,1101,3479,1186,3473,1200,3467,1215,3460,1230,3454,1246,3448,1262,3442,1278,3436,1295,3429,1313,3423,1330,3417,1347,3411,1365,3404,1382,3380,1446,3355,1501,3324,1555,3287,1604,3274,1618,3268,1625,3262,1631,3256,1638,3243,1650,3188,1696,3181,1700,3175,1705,3132,1747,3126,1754,3126,1798,4893,1798,4886,1798,4868,1798,4849,1798,4843,1798,4837,1797,4824,1797,4818,1796,4812,1796,4800,1795,4787,1794,4676,1794,4657,1793,4645,1791,4638,1790,4632,1790,4620,1788,4614,1787,4607,1786,4601,1786,4583,1782,4576,1781,4564,1779,4552,1778,4539,1777,4521,1776,4514,1775,4508,1775,4421,1755,4415,1753,4409,1751,4353,1728,4341,1720,4335,1716,4285,1669,4273,1651,4266,1642,4229,1601,4223,1596,4186,1543,4155,1475,4130,1405,4118,1363,4111,1342,4093,1281,4068,1218,4062,1205,4056,1192,4031,1133,4006,1059,3987,993,3969,910,3956,841,3944,763,3938,723,3932,682,3919,605,3907,533,3894,467,3882,406,3857,294,3839,221,3820,162,3789,101,3764,83,3758,82xe" filled="true" fillcolor="#add8e6" stroked="false">
                <v:path arrowok="t"/>
                <v:fill type="solid"/>
              </v:shape>
              <v:shape style="position:absolute;left:3126;top:82;width:1768;height:1717" coordorigin="3126,82" coordsize="1768,1717" path="m4738,1793l4719,1793,4700,1794,4787,1794,4775,1793,4769,1793,4762,1793,4738,1793xe" filled="true" fillcolor="#add8e6" stroked="false">
                <v:path arrowok="t"/>
                <v:fill type="solid"/>
              </v:shape>
            </v:group>
            <v:group style="position:absolute;left:3126;top:82;width:3169;height:1717" coordorigin="3126,82" coordsize="3169,1717">
              <v:shape style="position:absolute;left:3126;top:82;width:3169;height:1717" coordorigin="3126,82" coordsize="3169,1717" path="m3126,1754l3132,1747,3138,1740,3144,1732,3188,1696,3194,1692,3243,1650,3250,1644,3256,1638,3262,1631,3268,1625,3274,1618,3318,1564,3349,1513,3380,1446,3404,1382,3411,1365,3417,1347,3423,1330,3429,1313,3436,1295,3442,1278,3448,1262,3473,1200,3479,1186,3485,1171,3510,1101,3529,1025,3541,958,3553,878,3559,835,3566,791,3578,705,3591,627,3603,558,3615,499,3622,470,3628,442,3634,414,3640,386,3646,358,3652,330,3659,302,3665,274,3684,197,3702,138,3739,85,3752,82,3758,82,3807,132,3832,199,3851,268,3870,348,3888,436,3900,499,3913,568,3925,643,3932,682,3938,723,3950,803,3963,877,3975,940,3994,1017,4012,1079,4037,1149,4062,1205,4068,1218,4074,1232,4099,1300,4111,1342,4118,1363,4136,1425,4161,1490,4192,1554,4235,1607,4242,1612,4279,1660,4285,1669,4328,1712,4341,1720,4347,1724,4397,1747,4403,1749,4409,1751,4415,1753,4421,1755,4428,1757,4434,1759,4440,1761,4446,1762,4452,1764,4459,1766,4465,1768,4471,1769,4477,1771,4521,1776,4527,1776,4533,1776,4539,1777,4545,1777,4552,1778,4558,1778,4564,1779,4570,1780,4576,1781,4583,1782,4589,1783,4595,1785,4601,1786,4607,1786,4614,1787,4620,1788,4626,1789,4632,1790,4638,1790,4645,1791,4651,1792,4657,1793,4663,1793,4669,1794,4676,1794,4682,1794,4688,1794,4694,1794,4700,1794,4707,1794,4713,1793,4719,1793,4725,1793,4731,1793,4738,1793,4744,1793,4750,1793,4756,1793,4762,1793,4769,1793,4775,1793,4781,1794,4787,1794,4793,1795,4800,1795,4806,1795,4812,1796,4818,1796,4824,1797,4831,1797,4837,1797,4843,1798,4849,1798,4855,1798,4862,1798,4868,1798,4874,1798,4880,1798,4886,1798,4893,1798,6294,1798,6294,1798,3126,1798,3126,1754xe" filled="false" stroked="true" strokeweight=".90813pt" strokecolor="#000000">
                <v:path arrowok="t"/>
              </v:shape>
            </v:group>
            <v:group style="position:absolute;left:3759;top:-21;width:2;height:1906" coordorigin="3759,-21" coordsize="2,1906">
              <v:shape style="position:absolute;left:3759;top:-21;width:2;height:1906" coordorigin="3759,-21" coordsize="0,1906" path="m3759,1885l3759,-21e" filled="false" stroked="true" strokeweight=".90813pt" strokecolor="#ff0000">
                <v:path arrowok="t"/>
                <v:stroke dashstyle="longDash"/>
              </v:shape>
            </v:group>
            <v:group style="position:absolute;left:2921;top:1798;width:47;height:2" coordorigin="2921,1798" coordsize="47,2">
              <v:shape style="position:absolute;left:2921;top:1798;width:47;height:2" coordorigin="2921,1798" coordsize="47,0" path="m2921,1798l2967,1798e" filled="false" stroked="true" strokeweight=".90813pt" strokecolor="#333333">
                <v:path arrowok="t"/>
              </v:shape>
            </v:group>
            <v:group style="position:absolute;left:2921;top:1446;width:47;height:2" coordorigin="2921,1446" coordsize="47,2">
              <v:shape style="position:absolute;left:2921;top:1446;width:47;height:2" coordorigin="2921,1446" coordsize="47,0" path="m2921,1446l2967,1446e" filled="false" stroked="true" strokeweight=".90813pt" strokecolor="#333333">
                <v:path arrowok="t"/>
              </v:shape>
            </v:group>
            <v:group style="position:absolute;left:2921;top:1093;width:47;height:2" coordorigin="2921,1093" coordsize="47,2">
              <v:shape style="position:absolute;left:2921;top:1093;width:47;height:2" coordorigin="2921,1093" coordsize="47,0" path="m2921,1093l2967,1093e" filled="false" stroked="true" strokeweight=".90813pt" strokecolor="#333333">
                <v:path arrowok="t"/>
              </v:shape>
            </v:group>
            <v:group style="position:absolute;left:2921;top:740;width:47;height:2" coordorigin="2921,740" coordsize="47,2">
              <v:shape style="position:absolute;left:2921;top:740;width:47;height:2" coordorigin="2921,740" coordsize="47,0" path="m2921,740l2967,740e" filled="false" stroked="true" strokeweight=".90813pt" strokecolor="#333333">
                <v:path arrowok="t"/>
              </v:shape>
            </v:group>
            <v:group style="position:absolute;left:2921;top:388;width:47;height:2" coordorigin="2921,388" coordsize="47,2">
              <v:shape style="position:absolute;left:2921;top:388;width:47;height:2" coordorigin="2921,388" coordsize="47,0" path="m2921,388l2967,388e" filled="false" stroked="true" strokeweight=".90813pt" strokecolor="#333333">
                <v:path arrowok="t"/>
              </v:shape>
            </v:group>
            <v:group style="position:absolute;left:2921;top:35;width:47;height:2" coordorigin="2921,35" coordsize="47,2">
              <v:shape style="position:absolute;left:2921;top:35;width:47;height:2" coordorigin="2921,35" coordsize="47,0" path="m2921,35l2967,35e" filled="false" stroked="true" strokeweight=".90813pt" strokecolor="#333333">
                <v:path arrowok="t"/>
              </v:shape>
            </v:group>
            <v:group style="position:absolute;left:3126;top:1885;width:2;height:47" coordorigin="3126,1885" coordsize="2,47">
              <v:shape style="position:absolute;left:3126;top:1885;width:2;height:47" coordorigin="3126,1885" coordsize="0,47" path="m3126,1932l3126,1885e" filled="false" stroked="true" strokeweight=".90813pt" strokecolor="#333333">
                <v:path arrowok="t"/>
              </v:shape>
            </v:group>
            <v:group style="position:absolute;left:3759;top:1885;width:2;height:47" coordorigin="3759,1885" coordsize="2,47">
              <v:shape style="position:absolute;left:3759;top:1885;width:2;height:47" coordorigin="3759,1885" coordsize="0,47" path="m3759,1932l3759,1885e" filled="false" stroked="true" strokeweight=".90813pt" strokecolor="#333333">
                <v:path arrowok="t"/>
              </v:shape>
            </v:group>
            <v:group style="position:absolute;left:4393;top:1885;width:2;height:47" coordorigin="4393,1885" coordsize="2,47">
              <v:shape style="position:absolute;left:4393;top:1885;width:2;height:47" coordorigin="4393,1885" coordsize="0,47" path="m4393,1932l4393,1885e" filled="false" stroked="true" strokeweight=".90813pt" strokecolor="#333333">
                <v:path arrowok="t"/>
              </v:shape>
            </v:group>
            <v:group style="position:absolute;left:5027;top:1885;width:2;height:47" coordorigin="5027,1885" coordsize="2,47">
              <v:shape style="position:absolute;left:5027;top:1885;width:2;height:47" coordorigin="5027,1885" coordsize="0,47" path="m5027,1932l5027,1885e" filled="false" stroked="true" strokeweight=".90813pt" strokecolor="#333333">
                <v:path arrowok="t"/>
              </v:shape>
            </v:group>
            <v:group style="position:absolute;left:5660;top:1885;width:2;height:47" coordorigin="5660,1885" coordsize="2,47">
              <v:shape style="position:absolute;left:5660;top:1885;width:2;height:47" coordorigin="5660,1885" coordsize="0,47" path="m5660,1932l5660,1885e" filled="false" stroked="true" strokeweight=".90813pt" strokecolor="#333333">
                <v:path arrowok="t"/>
              </v:shape>
            </v:group>
            <v:group style="position:absolute;left:6294;top:1885;width:2;height:47" coordorigin="6294,1885" coordsize="2,47">
              <v:shape style="position:absolute;left:6294;top:1885;width:2;height:47" coordorigin="6294,1885" coordsize="0,47" path="m6294,1932l6294,1885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4D4D4D"/>
          <w:sz w:val="15"/>
        </w:rPr>
        <w:t>0.6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tabs>
          <w:tab w:pos="649" w:val="left" w:leader="none"/>
          <w:tab w:pos="1298" w:val="left" w:leader="none"/>
          <w:tab w:pos="1947" w:val="left" w:leader="none"/>
          <w:tab w:pos="2596" w:val="left" w:leader="none"/>
          <w:tab w:pos="3245" w:val="left" w:leader="none"/>
        </w:tabs>
        <w:spacing w:before="0"/>
        <w:ind w:left="0" w:right="1464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55.20755pt;margin-top:-98.380379pt;width:181.75pt;height:98.55pt;mso-position-horizontal-relative:page;mso-position-vertical-relative:paragraph;z-index:-498952" coordorigin="7104,-1968" coordsize="3635,1971">
            <v:group style="position:absolute;left:7160;top:-1959;width:3571;height:1906" coordorigin="7160,-1959" coordsize="3571,1906">
              <v:shape style="position:absolute;left:7160;top:-1959;width:3571;height:1906" coordorigin="7160,-1959" coordsize="3571,1906" path="m7160,-53l10730,-53,10730,-1959,7160,-1959,7160,-53xe" filled="true" fillcolor="#ebebeb" stroked="false">
                <v:path arrowok="t"/>
                <v:fill type="solid"/>
              </v:shape>
            </v:group>
            <v:group style="position:absolute;left:7160;top:-358;width:3571;height:2" coordorigin="7160,-358" coordsize="3571,2">
              <v:shape style="position:absolute;left:7160;top:-358;width:3571;height:2" coordorigin="7160,-358" coordsize="3571,0" path="m7160,-358l10730,-358e" filled="false" stroked="true" strokeweight=".449822pt" strokecolor="#ffffff">
                <v:path arrowok="t"/>
              </v:shape>
            </v:group>
            <v:group style="position:absolute;left:7160;top:-795;width:3571;height:2" coordorigin="7160,-795" coordsize="3571,2">
              <v:shape style="position:absolute;left:7160;top:-795;width:3571;height:2" coordorigin="7160,-795" coordsize="3571,0" path="m7160,-795l10730,-795e" filled="false" stroked="true" strokeweight=".449822pt" strokecolor="#ffffff">
                <v:path arrowok="t"/>
              </v:shape>
            </v:group>
            <v:group style="position:absolute;left:7160;top:-1232;width:3571;height:2" coordorigin="7160,-1232" coordsize="3571,2">
              <v:shape style="position:absolute;left:7160;top:-1232;width:3571;height:2" coordorigin="7160,-1232" coordsize="3571,0" path="m7160,-1232l10730,-1232e" filled="false" stroked="true" strokeweight=".449822pt" strokecolor="#ffffff">
                <v:path arrowok="t"/>
              </v:shape>
            </v:group>
            <v:group style="position:absolute;left:7160;top:-1669;width:3571;height:2" coordorigin="7160,-1669" coordsize="3571,2">
              <v:shape style="position:absolute;left:7160;top:-1669;width:3571;height:2" coordorigin="7160,-1669" coordsize="3571,0" path="m7160,-1669l10730,-1669e" filled="false" stroked="true" strokeweight=".449822pt" strokecolor="#ffffff">
                <v:path arrowok="t"/>
              </v:shape>
            </v:group>
            <v:group style="position:absolute;left:7647;top:-1959;width:2;height:1906" coordorigin="7647,-1959" coordsize="2,1906">
              <v:shape style="position:absolute;left:7647;top:-1959;width:2;height:1906" coordorigin="7647,-1959" coordsize="0,1906" path="m7647,-53l7647,-1959e" filled="false" stroked="true" strokeweight=".449822pt" strokecolor="#ffffff">
                <v:path arrowok="t"/>
              </v:shape>
            </v:group>
            <v:group style="position:absolute;left:8296;top:-1959;width:2;height:1906" coordorigin="8296,-1959" coordsize="2,1906">
              <v:shape style="position:absolute;left:8296;top:-1959;width:2;height:1906" coordorigin="8296,-1959" coordsize="0,1906" path="m8296,-53l8296,-1959e" filled="false" stroked="true" strokeweight=".449822pt" strokecolor="#ffffff">
                <v:path arrowok="t"/>
              </v:shape>
            </v:group>
            <v:group style="position:absolute;left:8945;top:-1959;width:2;height:1906" coordorigin="8945,-1959" coordsize="2,1906">
              <v:shape style="position:absolute;left:8945;top:-1959;width:2;height:1906" coordorigin="8945,-1959" coordsize="0,1906" path="m8945,-53l8945,-1959e" filled="false" stroked="true" strokeweight=".449822pt" strokecolor="#ffffff">
                <v:path arrowok="t"/>
              </v:shape>
            </v:group>
            <v:group style="position:absolute;left:9594;top:-1959;width:2;height:1906" coordorigin="9594,-1959" coordsize="2,1906">
              <v:shape style="position:absolute;left:9594;top:-1959;width:2;height:1906" coordorigin="9594,-1959" coordsize="0,1906" path="m9594,-53l9594,-1959e" filled="false" stroked="true" strokeweight=".449822pt" strokecolor="#ffffff">
                <v:path arrowok="t"/>
              </v:shape>
            </v:group>
            <v:group style="position:absolute;left:10243;top:-1959;width:2;height:1906" coordorigin="10243,-1959" coordsize="2,1906">
              <v:shape style="position:absolute;left:10243;top:-1959;width:2;height:1906" coordorigin="10243,-1959" coordsize="0,1906" path="m10243,-53l10243,-1959e" filled="false" stroked="true" strokeweight=".449822pt" strokecolor="#ffffff">
                <v:path arrowok="t"/>
              </v:shape>
            </v:group>
            <v:group style="position:absolute;left:7160;top:-139;width:3571;height:2" coordorigin="7160,-139" coordsize="3571,2">
              <v:shape style="position:absolute;left:7160;top:-139;width:3571;height:2" coordorigin="7160,-139" coordsize="3571,0" path="m7160,-139l10730,-139e" filled="false" stroked="true" strokeweight=".90813pt" strokecolor="#ffffff">
                <v:path arrowok="t"/>
              </v:shape>
            </v:group>
            <v:group style="position:absolute;left:7160;top:-576;width:3571;height:2" coordorigin="7160,-576" coordsize="3571,2">
              <v:shape style="position:absolute;left:7160;top:-576;width:3571;height:2" coordorigin="7160,-576" coordsize="3571,0" path="m7160,-576l10730,-576e" filled="false" stroked="true" strokeweight=".90813pt" strokecolor="#ffffff">
                <v:path arrowok="t"/>
              </v:shape>
            </v:group>
            <v:group style="position:absolute;left:7160;top:-1014;width:3571;height:2" coordorigin="7160,-1014" coordsize="3571,2">
              <v:shape style="position:absolute;left:7160;top:-1014;width:3571;height:2" coordorigin="7160,-1014" coordsize="3571,0" path="m7160,-1014l10730,-1014e" filled="false" stroked="true" strokeweight=".90813pt" strokecolor="#ffffff">
                <v:path arrowok="t"/>
              </v:shape>
            </v:group>
            <v:group style="position:absolute;left:7160;top:-1451;width:3571;height:2" coordorigin="7160,-1451" coordsize="3571,2">
              <v:shape style="position:absolute;left:7160;top:-1451;width:3571;height:2" coordorigin="7160,-1451" coordsize="3571,0" path="m7160,-1451l10730,-1451e" filled="false" stroked="true" strokeweight=".90813pt" strokecolor="#ffffff">
                <v:path arrowok="t"/>
              </v:shape>
            </v:group>
            <v:group style="position:absolute;left:7160;top:-1888;width:3571;height:2" coordorigin="7160,-1888" coordsize="3571,2">
              <v:shape style="position:absolute;left:7160;top:-1888;width:3571;height:2" coordorigin="7160,-1888" coordsize="3571,0" path="m7160,-1888l10730,-1888e" filled="false" stroked="true" strokeweight=".90813pt" strokecolor="#ffffff">
                <v:path arrowok="t"/>
              </v:shape>
            </v:group>
            <v:group style="position:absolute;left:7322;top:-1959;width:2;height:1906" coordorigin="7322,-1959" coordsize="2,1906">
              <v:shape style="position:absolute;left:7322;top:-1959;width:2;height:1906" coordorigin="7322,-1959" coordsize="0,1906" path="m7322,-53l7322,-1959e" filled="false" stroked="true" strokeweight=".90813pt" strokecolor="#ffffff">
                <v:path arrowok="t"/>
              </v:shape>
            </v:group>
            <v:group style="position:absolute;left:7971;top:-1959;width:2;height:1906" coordorigin="7971,-1959" coordsize="2,1906">
              <v:shape style="position:absolute;left:7971;top:-1959;width:2;height:1906" coordorigin="7971,-1959" coordsize="0,1906" path="m7971,-53l7971,-1959e" filled="false" stroked="true" strokeweight=".90813pt" strokecolor="#ffffff">
                <v:path arrowok="t"/>
              </v:shape>
            </v:group>
            <v:group style="position:absolute;left:8620;top:-1959;width:2;height:1906" coordorigin="8620,-1959" coordsize="2,1906">
              <v:shape style="position:absolute;left:8620;top:-1959;width:2;height:1906" coordorigin="8620,-1959" coordsize="0,1906" path="m8620,-53l8620,-1959e" filled="false" stroked="true" strokeweight=".90813pt" strokecolor="#ffffff">
                <v:path arrowok="t"/>
              </v:shape>
            </v:group>
            <v:group style="position:absolute;left:9269;top:-1959;width:2;height:1906" coordorigin="9269,-1959" coordsize="2,1906">
              <v:shape style="position:absolute;left:9269;top:-1959;width:2;height:1906" coordorigin="9269,-1959" coordsize="0,1906" path="m9269,-53l9269,-1959e" filled="false" stroked="true" strokeweight=".90813pt" strokecolor="#ffffff">
                <v:path arrowok="t"/>
              </v:shape>
            </v:group>
            <v:group style="position:absolute;left:9918;top:-1959;width:2;height:1906" coordorigin="9918,-1959" coordsize="2,1906">
              <v:shape style="position:absolute;left:9918;top:-1959;width:2;height:1906" coordorigin="9918,-1959" coordsize="0,1906" path="m9918,-53l9918,-1959e" filled="false" stroked="true" strokeweight=".90813pt" strokecolor="#ffffff">
                <v:path arrowok="t"/>
              </v:shape>
            </v:group>
            <v:group style="position:absolute;left:10568;top:-1959;width:2;height:1906" coordorigin="10568,-1959" coordsize="2,1906">
              <v:shape style="position:absolute;left:10568;top:-1959;width:2;height:1906" coordorigin="10568,-1959" coordsize="0,1906" path="m10568,-53l10568,-1959e" filled="false" stroked="true" strokeweight=".90813pt" strokecolor="#ffffff">
                <v:path arrowok="t"/>
              </v:shape>
            </v:group>
            <v:group style="position:absolute;left:7387;top:-571;width:2;height:432" coordorigin="7387,-571" coordsize="2,432">
              <v:shape style="position:absolute;left:7387;top:-571;width:2;height:432" coordorigin="7387,-571" coordsize="0,432" path="m7387,-571l7387,-139e" filled="false" stroked="true" strokeweight="3.34211pt" strokecolor="#add8e6">
                <v:path arrowok="t"/>
              </v:shape>
            </v:group>
            <v:group style="position:absolute;left:7354;top:-571;width:65;height:432" coordorigin="7354,-571" coordsize="65,432">
              <v:shape style="position:absolute;left:7354;top:-571;width:65;height:432" coordorigin="7354,-571" coordsize="65,432" path="m7354,-139l7419,-139,7419,-571,7354,-571,7354,-139xe" filled="false" stroked="true" strokeweight=".90813pt" strokecolor="#a9a9a9">
                <v:path arrowok="t"/>
              </v:shape>
            </v:group>
            <v:group style="position:absolute;left:7452;top:-703;width:2;height:564" coordorigin="7452,-703" coordsize="2,564">
              <v:shape style="position:absolute;left:7452;top:-703;width:2;height:564" coordorigin="7452,-703" coordsize="0,564" path="m7452,-703l7452,-139e" filled="false" stroked="true" strokeweight="3.34211pt" strokecolor="#add8e6">
                <v:path arrowok="t"/>
              </v:shape>
            </v:group>
            <v:group style="position:absolute;left:7419;top:-703;width:65;height:564" coordorigin="7419,-703" coordsize="65,564">
              <v:shape style="position:absolute;left:7419;top:-703;width:65;height:564" coordorigin="7419,-703" coordsize="65,564" path="m7419,-139l7484,-139,7484,-703,7419,-703,7419,-139xe" filled="false" stroked="true" strokeweight=".90813pt" strokecolor="#a9a9a9">
                <v:path arrowok="t"/>
              </v:shape>
            </v:group>
            <v:group style="position:absolute;left:7517;top:-819;width:2;height:680" coordorigin="7517,-819" coordsize="2,680">
              <v:shape style="position:absolute;left:7517;top:-819;width:2;height:680" coordorigin="7517,-819" coordsize="0,680" path="m7517,-819l7517,-139e" filled="false" stroked="true" strokeweight="3.34211pt" strokecolor="#add8e6">
                <v:path arrowok="t"/>
              </v:shape>
            </v:group>
            <v:group style="position:absolute;left:7484;top:-819;width:65;height:680" coordorigin="7484,-819" coordsize="65,680">
              <v:shape style="position:absolute;left:7484;top:-819;width:65;height:680" coordorigin="7484,-819" coordsize="65,680" path="m7484,-139l7549,-139,7549,-819,7484,-819,7484,-139xe" filled="false" stroked="true" strokeweight=".90813pt" strokecolor="#a9a9a9">
                <v:path arrowok="t"/>
              </v:shape>
            </v:group>
            <v:group style="position:absolute;left:7582;top:-992;width:2;height:853" coordorigin="7582,-992" coordsize="2,853">
              <v:shape style="position:absolute;left:7582;top:-992;width:2;height:853" coordorigin="7582,-992" coordsize="0,853" path="m7582,-992l7582,-139e" filled="false" stroked="true" strokeweight="3.34211pt" strokecolor="#add8e6">
                <v:path arrowok="t"/>
              </v:shape>
            </v:group>
            <v:group style="position:absolute;left:7549;top:-992;width:65;height:853" coordorigin="7549,-992" coordsize="65,853">
              <v:shape style="position:absolute;left:7549;top:-992;width:65;height:853" coordorigin="7549,-992" coordsize="65,853" path="m7549,-139l7614,-139,7614,-992,7549,-992,7549,-139xe" filled="false" stroked="true" strokeweight=".90813pt" strokecolor="#a9a9a9">
                <v:path arrowok="t"/>
              </v:shape>
            </v:group>
            <v:group style="position:absolute;left:7647;top:-1181;width:2;height:1042" coordorigin="7647,-1181" coordsize="2,1042">
              <v:shape style="position:absolute;left:7647;top:-1181;width:2;height:1042" coordorigin="7647,-1181" coordsize="0,1042" path="m7647,-1181l7647,-139e" filled="false" stroked="true" strokeweight="3.34211pt" strokecolor="#add8e6">
                <v:path arrowok="t"/>
              </v:shape>
            </v:group>
            <v:group style="position:absolute;left:7614;top:-1181;width:65;height:1042" coordorigin="7614,-1181" coordsize="65,1042">
              <v:shape style="position:absolute;left:7614;top:-1181;width:65;height:1042" coordorigin="7614,-1181" coordsize="65,1042" path="m7614,-139l7679,-139,7679,-1181,7614,-1181,7614,-139xe" filled="false" stroked="true" strokeweight=".90813pt" strokecolor="#a9a9a9">
                <v:path arrowok="t"/>
              </v:shape>
            </v:group>
            <v:group style="position:absolute;left:7711;top:-1356;width:2;height:1217" coordorigin="7711,-1356" coordsize="2,1217">
              <v:shape style="position:absolute;left:7711;top:-1356;width:2;height:1217" coordorigin="7711,-1356" coordsize="0,1217" path="m7711,-1356l7711,-139e" filled="false" stroked="true" strokeweight="3.34211pt" strokecolor="#add8e6">
                <v:path arrowok="t"/>
              </v:shape>
            </v:group>
            <v:group style="position:absolute;left:7679;top:-1356;width:65;height:1217" coordorigin="7679,-1356" coordsize="65,1217">
              <v:shape style="position:absolute;left:7679;top:-1356;width:65;height:1217" coordorigin="7679,-1356" coordsize="65,1217" path="m7679,-139l7744,-139,7744,-1356,7679,-1356,7679,-139xe" filled="false" stroked="true" strokeweight=".90813pt" strokecolor="#a9a9a9">
                <v:path arrowok="t"/>
              </v:shape>
            </v:group>
            <v:group style="position:absolute;left:7776;top:-1487;width:2;height:1349" coordorigin="7776,-1487" coordsize="2,1349">
              <v:shape style="position:absolute;left:7776;top:-1487;width:2;height:1349" coordorigin="7776,-1487" coordsize="0,1349" path="m7776,-1487l7776,-139e" filled="false" stroked="true" strokeweight="3.34211pt" strokecolor="#add8e6">
                <v:path arrowok="t"/>
              </v:shape>
            </v:group>
            <v:group style="position:absolute;left:7744;top:-1487;width:65;height:1349" coordorigin="7744,-1487" coordsize="65,1349">
              <v:shape style="position:absolute;left:7744;top:-1487;width:65;height:1349" coordorigin="7744,-1487" coordsize="65,1349" path="m7744,-139l7809,-139,7809,-1487,7744,-1487,7744,-139xe" filled="false" stroked="true" strokeweight=".90813pt" strokecolor="#a9a9a9">
                <v:path arrowok="t"/>
              </v:shape>
            </v:group>
            <v:group style="position:absolute;left:7841;top:-1724;width:2;height:1585" coordorigin="7841,-1724" coordsize="2,1585">
              <v:shape style="position:absolute;left:7841;top:-1724;width:2;height:1585" coordorigin="7841,-1724" coordsize="0,1585" path="m7841,-1724l7841,-139e" filled="false" stroked="true" strokeweight="3.34211pt" strokecolor="#add8e6">
                <v:path arrowok="t"/>
              </v:shape>
            </v:group>
            <v:group style="position:absolute;left:7809;top:-1724;width:65;height:1585" coordorigin="7809,-1724" coordsize="65,1585">
              <v:shape style="position:absolute;left:7809;top:-1724;width:65;height:1585" coordorigin="7809,-1724" coordsize="65,1585" path="m7809,-139l7874,-139,7874,-1724,7809,-1724,7809,-139xe" filled="false" stroked="true" strokeweight=".90813pt" strokecolor="#a9a9a9">
                <v:path arrowok="t"/>
              </v:shape>
            </v:group>
            <v:group style="position:absolute;left:7906;top:-1872;width:2;height:1733" coordorigin="7906,-1872" coordsize="2,1733">
              <v:shape style="position:absolute;left:7906;top:-1872;width:2;height:1733" coordorigin="7906,-1872" coordsize="0,1733" path="m7906,-1872l7906,-139e" filled="false" stroked="true" strokeweight="3.34211pt" strokecolor="#add8e6">
                <v:path arrowok="t"/>
              </v:shape>
            </v:group>
            <v:group style="position:absolute;left:7874;top:-1872;width:65;height:1733" coordorigin="7874,-1872" coordsize="65,1733">
              <v:shape style="position:absolute;left:7874;top:-1872;width:65;height:1733" coordorigin="7874,-1872" coordsize="65,1733" path="m7874,-139l7939,-139,7939,-1872,7874,-1872,7874,-139xe" filled="false" stroked="true" strokeweight=".90813pt" strokecolor="#a9a9a9">
                <v:path arrowok="t"/>
              </v:shape>
            </v:group>
            <v:group style="position:absolute;left:7971;top:-1831;width:2;height:1692" coordorigin="7971,-1831" coordsize="2,1692">
              <v:shape style="position:absolute;left:7971;top:-1831;width:2;height:1692" coordorigin="7971,-1831" coordsize="0,1692" path="m7971,-1831l7971,-139e" filled="false" stroked="true" strokeweight="3.34211pt" strokecolor="#add8e6">
                <v:path arrowok="t"/>
              </v:shape>
            </v:group>
            <v:group style="position:absolute;left:7939;top:-1831;width:65;height:1692" coordorigin="7939,-1831" coordsize="65,1692">
              <v:shape style="position:absolute;left:7939;top:-1831;width:65;height:1692" coordorigin="7939,-1831" coordsize="65,1692" path="m7939,-139l8004,-139,8004,-1831,7939,-1831,7939,-139xe" filled="false" stroked="true" strokeweight=".90813pt" strokecolor="#a9a9a9">
                <v:path arrowok="t"/>
              </v:shape>
            </v:group>
            <v:group style="position:absolute;left:8036;top:-1731;width:2;height:1592" coordorigin="8036,-1731" coordsize="2,1592">
              <v:shape style="position:absolute;left:8036;top:-1731;width:2;height:1592" coordorigin="8036,-1731" coordsize="0,1592" path="m8036,-1731l8036,-139e" filled="false" stroked="true" strokeweight="3.34211pt" strokecolor="#add8e6">
                <v:path arrowok="t"/>
              </v:shape>
            </v:group>
            <v:group style="position:absolute;left:8004;top:-1731;width:65;height:1592" coordorigin="8004,-1731" coordsize="65,1592">
              <v:shape style="position:absolute;left:8004;top:-1731;width:65;height:1592" coordorigin="8004,-1731" coordsize="65,1592" path="m8004,-139l8068,-139,8068,-1731,8004,-1731,8004,-139xe" filled="false" stroked="true" strokeweight=".90813pt" strokecolor="#a9a9a9">
                <v:path arrowok="t"/>
              </v:shape>
            </v:group>
            <v:group style="position:absolute;left:8101;top:-1749;width:2;height:1610" coordorigin="8101,-1749" coordsize="2,1610">
              <v:shape style="position:absolute;left:8101;top:-1749;width:2;height:1610" coordorigin="8101,-1749" coordsize="0,1610" path="m8101,-1749l8101,-139e" filled="false" stroked="true" strokeweight="3.34211pt" strokecolor="#add8e6">
                <v:path arrowok="t"/>
              </v:shape>
            </v:group>
            <v:group style="position:absolute;left:8069;top:-1749;width:65;height:1610" coordorigin="8069,-1749" coordsize="65,1610">
              <v:shape style="position:absolute;left:8069;top:-1749;width:65;height:1610" coordorigin="8069,-1749" coordsize="65,1610" path="m8069,-139l8133,-139,8133,-1749,8069,-1749,8069,-139xe" filled="false" stroked="true" strokeweight=".90813pt" strokecolor="#a9a9a9">
                <v:path arrowok="t"/>
              </v:shape>
            </v:group>
            <v:group style="position:absolute;left:8166;top:-1583;width:2;height:1444" coordorigin="8166,-1583" coordsize="2,1444">
              <v:shape style="position:absolute;left:8166;top:-1583;width:2;height:1444" coordorigin="8166,-1583" coordsize="0,1444" path="m8166,-1583l8166,-139e" filled="false" stroked="true" strokeweight="3.34211pt" strokecolor="#add8e6">
                <v:path arrowok="t"/>
              </v:shape>
            </v:group>
            <v:group style="position:absolute;left:8133;top:-1583;width:65;height:1444" coordorigin="8133,-1583" coordsize="65,1444">
              <v:shape style="position:absolute;left:8133;top:-1583;width:65;height:1444" coordorigin="8133,-1583" coordsize="65,1444" path="m8133,-139l8198,-139,8198,-1583,8133,-1583,8133,-139xe" filled="false" stroked="true" strokeweight=".90813pt" strokecolor="#a9a9a9">
                <v:path arrowok="t"/>
              </v:shape>
            </v:group>
            <v:group style="position:absolute;left:8231;top:-1447;width:2;height:1308" coordorigin="8231,-1447" coordsize="2,1308">
              <v:shape style="position:absolute;left:8231;top:-1447;width:2;height:1308" coordorigin="8231,-1447" coordsize="0,1308" path="m8231,-1447l8231,-139e" filled="false" stroked="true" strokeweight="3.34211pt" strokecolor="#add8e6">
                <v:path arrowok="t"/>
              </v:shape>
            </v:group>
            <v:group style="position:absolute;left:8198;top:-1447;width:65;height:1308" coordorigin="8198,-1447" coordsize="65,1308">
              <v:shape style="position:absolute;left:8198;top:-1447;width:65;height:1308" coordorigin="8198,-1447" coordsize="65,1308" path="m8198,-139l8263,-139,8263,-1447,8198,-1447,8198,-139xe" filled="false" stroked="true" strokeweight=".90813pt" strokecolor="#a9a9a9">
                <v:path arrowok="t"/>
              </v:shape>
            </v:group>
            <v:group style="position:absolute;left:8296;top:-1119;width:2;height:980" coordorigin="8296,-1119" coordsize="2,980">
              <v:shape style="position:absolute;left:8296;top:-1119;width:2;height:980" coordorigin="8296,-1119" coordsize="0,980" path="m8296,-1119l8296,-139e" filled="false" stroked="true" strokeweight="3.34211pt" strokecolor="#add8e6">
                <v:path arrowok="t"/>
              </v:shape>
            </v:group>
            <v:group style="position:absolute;left:8263;top:-1119;width:65;height:980" coordorigin="8263,-1119" coordsize="65,980">
              <v:shape style="position:absolute;left:8263;top:-1119;width:65;height:980" coordorigin="8263,-1119" coordsize="65,980" path="m8263,-139l8328,-139,8328,-1119,8263,-1119,8263,-139xe" filled="false" stroked="true" strokeweight=".90813pt" strokecolor="#a9a9a9">
                <v:path arrowok="t"/>
              </v:shape>
            </v:group>
            <v:group style="position:absolute;left:8361;top:-1001;width:2;height:862" coordorigin="8361,-1001" coordsize="2,862">
              <v:shape style="position:absolute;left:8361;top:-1001;width:2;height:862" coordorigin="8361,-1001" coordsize="0,862" path="m8361,-1001l8361,-139e" filled="false" stroked="true" strokeweight="3.34211pt" strokecolor="#add8e6">
                <v:path arrowok="t"/>
              </v:shape>
            </v:group>
            <v:group style="position:absolute;left:8328;top:-1001;width:65;height:862" coordorigin="8328,-1001" coordsize="65,862">
              <v:shape style="position:absolute;left:8328;top:-1001;width:65;height:862" coordorigin="8328,-1001" coordsize="65,862" path="m8328,-139l8393,-139,8393,-1001,8328,-1001,8328,-139xe" filled="false" stroked="true" strokeweight=".90813pt" strokecolor="#a9a9a9">
                <v:path arrowok="t"/>
              </v:shape>
            </v:group>
            <v:group style="position:absolute;left:8426;top:-901;width:2;height:762" coordorigin="8426,-901" coordsize="2,762">
              <v:shape style="position:absolute;left:8426;top:-901;width:2;height:762" coordorigin="8426,-901" coordsize="0,762" path="m8426,-901l8426,-139e" filled="false" stroked="true" strokeweight="3.34211pt" strokecolor="#add8e6">
                <v:path arrowok="t"/>
              </v:shape>
            </v:group>
            <v:group style="position:absolute;left:8393;top:-901;width:65;height:762" coordorigin="8393,-901" coordsize="65,762">
              <v:shape style="position:absolute;left:8393;top:-901;width:65;height:762" coordorigin="8393,-901" coordsize="65,762" path="m8393,-139l8458,-139,8458,-901,8393,-901,8393,-139xe" filled="false" stroked="true" strokeweight=".90813pt" strokecolor="#a9a9a9">
                <v:path arrowok="t"/>
              </v:shape>
            </v:group>
            <v:group style="position:absolute;left:8490;top:-694;width:2;height:555" coordorigin="8490,-694" coordsize="2,555">
              <v:shape style="position:absolute;left:8490;top:-694;width:2;height:555" coordorigin="8490,-694" coordsize="0,555" path="m8490,-694l8490,-139e" filled="false" stroked="true" strokeweight="3.34211pt" strokecolor="#add8e6">
                <v:path arrowok="t"/>
              </v:shape>
            </v:group>
            <v:group style="position:absolute;left:8458;top:-694;width:65;height:555" coordorigin="8458,-694" coordsize="65,555">
              <v:shape style="position:absolute;left:8458;top:-694;width:65;height:555" coordorigin="8458,-694" coordsize="65,555" path="m8458,-139l8523,-139,8523,-694,8458,-694,8458,-139xe" filled="false" stroked="true" strokeweight=".90813pt" strokecolor="#a9a9a9">
                <v:path arrowok="t"/>
              </v:shape>
            </v:group>
            <v:group style="position:absolute;left:8555;top:-524;width:2;height:385" coordorigin="8555,-524" coordsize="2,385">
              <v:shape style="position:absolute;left:8555;top:-524;width:2;height:385" coordorigin="8555,-524" coordsize="0,385" path="m8555,-524l8555,-139e" filled="false" stroked="true" strokeweight="3.34211pt" strokecolor="#add8e6">
                <v:path arrowok="t"/>
              </v:shape>
            </v:group>
            <v:group style="position:absolute;left:8523;top:-524;width:65;height:385" coordorigin="8523,-524" coordsize="65,385">
              <v:shape style="position:absolute;left:8523;top:-524;width:65;height:385" coordorigin="8523,-524" coordsize="65,385" path="m8523,-139l8588,-139,8588,-524,8523,-524,8523,-139xe" filled="false" stroked="true" strokeweight=".90813pt" strokecolor="#a9a9a9">
                <v:path arrowok="t"/>
              </v:shape>
            </v:group>
            <v:group style="position:absolute;left:8620;top:-451;width:2;height:312" coordorigin="8620,-451" coordsize="2,312">
              <v:shape style="position:absolute;left:8620;top:-451;width:2;height:312" coordorigin="8620,-451" coordsize="0,312" path="m8620,-451l8620,-139e" filled="false" stroked="true" strokeweight="3.34211pt" strokecolor="#add8e6">
                <v:path arrowok="t"/>
              </v:shape>
            </v:group>
            <v:group style="position:absolute;left:8588;top:-451;width:65;height:312" coordorigin="8588,-451" coordsize="65,312">
              <v:shape style="position:absolute;left:8588;top:-451;width:65;height:312" coordorigin="8588,-451" coordsize="65,312" path="m8588,-139l8653,-139,8653,-451,8588,-451,8588,-139xe" filled="false" stroked="true" strokeweight=".90813pt" strokecolor="#a9a9a9">
                <v:path arrowok="t"/>
              </v:shape>
            </v:group>
            <v:group style="position:absolute;left:8685;top:-344;width:2;height:205" coordorigin="8685,-344" coordsize="2,205">
              <v:shape style="position:absolute;left:8685;top:-344;width:2;height:205" coordorigin="8685,-344" coordsize="0,205" path="m8685,-344l8685,-139e" filled="false" stroked="true" strokeweight="3.34211pt" strokecolor="#add8e6">
                <v:path arrowok="t"/>
              </v:shape>
            </v:group>
            <v:group style="position:absolute;left:8653;top:-344;width:65;height:205" coordorigin="8653,-344" coordsize="65,205">
              <v:shape style="position:absolute;left:8653;top:-344;width:65;height:205" coordorigin="8653,-344" coordsize="65,205" path="m8653,-139l8717,-139,8717,-344,8653,-344,8653,-139xe" filled="false" stroked="true" strokeweight=".90813pt" strokecolor="#a9a9a9">
                <v:path arrowok="t"/>
              </v:shape>
            </v:group>
            <v:group style="position:absolute;left:8750;top:-282;width:2;height:144" coordorigin="8750,-282" coordsize="2,144">
              <v:shape style="position:absolute;left:8750;top:-282;width:2;height:144" coordorigin="8750,-282" coordsize="0,144" path="m8750,-282l8750,-139e" filled="false" stroked="true" strokeweight="3.34211pt" strokecolor="#add8e6">
                <v:path arrowok="t"/>
              </v:shape>
            </v:group>
            <v:group style="position:absolute;left:8718;top:-282;width:65;height:144" coordorigin="8718,-282" coordsize="65,144">
              <v:shape style="position:absolute;left:8718;top:-282;width:65;height:144" coordorigin="8718,-282" coordsize="65,144" path="m8718,-139l8782,-139,8782,-282,8718,-282,8718,-139xe" filled="false" stroked="true" strokeweight=".90813pt" strokecolor="#a9a9a9">
                <v:path arrowok="t"/>
              </v:shape>
            </v:group>
            <v:group style="position:absolute;left:8815;top:-246;width:2;height:107" coordorigin="8815,-246" coordsize="2,107">
              <v:shape style="position:absolute;left:8815;top:-246;width:2;height:107" coordorigin="8815,-246" coordsize="0,107" path="m8815,-246l8815,-139e" filled="false" stroked="true" strokeweight="3.34211pt" strokecolor="#add8e6">
                <v:path arrowok="t"/>
              </v:shape>
            </v:group>
            <v:group style="position:absolute;left:8782;top:-246;width:65;height:107" coordorigin="8782,-246" coordsize="65,107">
              <v:shape style="position:absolute;left:8782;top:-246;width:65;height:107" coordorigin="8782,-246" coordsize="65,107" path="m8782,-139l8847,-139,8847,-246,8782,-246,8782,-139xe" filled="false" stroked="true" strokeweight=".90813pt" strokecolor="#a9a9a9">
                <v:path arrowok="t"/>
              </v:shape>
            </v:group>
            <v:group style="position:absolute;left:8847;top:-178;width:130;height:2" coordorigin="8847,-178" coordsize="130,2">
              <v:shape style="position:absolute;left:8847;top:-178;width:130;height:2" coordorigin="8847,-178" coordsize="130,0" path="m8847,-178l8977,-178e" filled="false" stroked="true" strokeweight="3.936214pt" strokecolor="#add8e6">
                <v:path arrowok="t"/>
              </v:shape>
            </v:group>
            <v:group style="position:absolute;left:8847;top:-228;width:65;height:89" coordorigin="8847,-228" coordsize="65,89">
              <v:shape style="position:absolute;left:8847;top:-228;width:65;height:89" coordorigin="8847,-228" coordsize="65,89" path="m8847,-139l8912,-139,8912,-228,8847,-228,8847,-139xe" filled="false" stroked="true" strokeweight=".90813pt" strokecolor="#a9a9a9">
                <v:path arrowok="t"/>
              </v:shape>
            </v:group>
            <v:group style="position:absolute;left:8912;top:-198;width:65;height:60" coordorigin="8912,-198" coordsize="65,60">
              <v:shape style="position:absolute;left:8912;top:-198;width:65;height:60" coordorigin="8912,-198" coordsize="65,60" path="m8912,-139l8977,-139,8977,-198,8912,-198,8912,-139xe" filled="false" stroked="true" strokeweight=".90813pt" strokecolor="#a9a9a9">
                <v:path arrowok="t"/>
              </v:shape>
            </v:group>
            <v:group style="position:absolute;left:8977;top:-179;width:65;height:41" coordorigin="8977,-179" coordsize="65,41">
              <v:shape style="position:absolute;left:8977;top:-179;width:65;height:41" coordorigin="8977,-179" coordsize="65,41" path="m8977,-138l9042,-138,9042,-179,8977,-179,8977,-138xe" filled="true" fillcolor="#add8e6" stroked="false">
                <v:path arrowok="t"/>
                <v:fill type="solid"/>
              </v:shape>
            </v:group>
            <v:group style="position:absolute;left:8968;top:-188;width:83;height:59" coordorigin="8968,-188" coordsize="83,59">
              <v:shape style="position:absolute;left:8968;top:-188;width:83;height:59" coordorigin="8968,-188" coordsize="83,59" path="m8968,-129l9051,-129,9051,-188,8968,-188,8968,-129xe" filled="true" fillcolor="#a9a9a9" stroked="false">
                <v:path arrowok="t"/>
                <v:fill type="solid"/>
              </v:shape>
            </v:group>
            <v:group style="position:absolute;left:9042;top:-152;width:195;height:2" coordorigin="9042,-152" coordsize="195,2">
              <v:shape style="position:absolute;left:9042;top:-152;width:195;height:2" coordorigin="9042,-152" coordsize="195,0" path="m9042,-152l9237,-152e" filled="false" stroked="true" strokeweight="1.347618pt" strokecolor="#add8e6">
                <v:path arrowok="t"/>
              </v:shape>
            </v:group>
            <v:group style="position:absolute;left:9033;top:-151;width:213;height:2" coordorigin="9033,-151" coordsize="213,2">
              <v:shape style="position:absolute;left:9033;top:-151;width:213;height:2" coordorigin="9033,-151" coordsize="213,0" path="m9033,-151l9246,-151e" filled="false" stroked="true" strokeweight="1.948524pt" strokecolor="#a9a9a9">
                <v:path arrowok="t"/>
              </v:shape>
            </v:group>
            <v:group style="position:absolute;left:9237;top:-145;width:260;height:2" coordorigin="9237,-145" coordsize="260,2">
              <v:shape style="position:absolute;left:9237;top:-145;width:260;height:2" coordorigin="9237,-145" coordsize="260,0" path="m9237,-145l9496,-145e" filled="false" stroked="true" strokeweight=".668642pt" strokecolor="#add8e6">
                <v:path arrowok="t"/>
              </v:shape>
            </v:group>
            <v:group style="position:absolute;left:9228;top:-145;width:278;height:2" coordorigin="9228,-145" coordsize="278,2">
              <v:shape style="position:absolute;left:9228;top:-145;width:278;height:2" coordorigin="9228,-145" coordsize="278,0" path="m9228,-145l9506,-145e" filled="false" stroked="true" strokeweight="1.372905pt" strokecolor="#a9a9a9">
                <v:path arrowok="t"/>
              </v:shape>
            </v:group>
            <v:group style="position:absolute;left:9496;top:-139;width:1039;height:2" coordorigin="9496,-139" coordsize="1039,2">
              <v:shape style="position:absolute;left:9496;top:-139;width:1039;height:2" coordorigin="9496,-139" coordsize="1039,0" path="m9496,-139l10535,-139e" filled="false" stroked="true" strokeweight=".1pt" strokecolor="#add8e6">
                <v:path arrowok="t"/>
              </v:shape>
            </v:group>
            <v:group style="position:absolute;left:9496;top:-139;width:1039;height:2" coordorigin="9496,-139" coordsize="1039,2">
              <v:shape style="position:absolute;left:9496;top:-139;width:1039;height:2" coordorigin="9496,-139" coordsize="1039,0" path="m9496,-139l10535,-139e" filled="false" stroked="true" strokeweight=".908281pt" strokecolor="#a9a9a9">
                <v:path arrowok="t"/>
              </v:shape>
            </v:group>
            <v:group style="position:absolute;left:7322;top:-1837;width:1874;height:1698" coordorigin="7322,-1837" coordsize="1874,1698">
              <v:shape style="position:absolute;left:7322;top:-1837;width:1874;height:1698" coordorigin="7322,-1837" coordsize="1874,1698" path="m8554,-547l7386,-547,7379,-513,7373,-496,7366,-479,7360,-462,7354,-445,7341,-394,7335,-377,7322,-326,7322,-139,9196,-139,9157,-156,9037,-156,9018,-173,8973,-173,8961,-190,8923,-190,8916,-207,8878,-207,8872,-224,8840,-224,8834,-241,8808,-241,8796,-258,8783,-258,8776,-275,8757,-275,8751,-292,8745,-292,8732,-309,8719,-309,8713,-326,8700,-326,8694,-343,8681,-360,8675,-360,8668,-377,8656,-394,8643,-411,8637,-411,8630,-428,8624,-428,8618,-445,8611,-445,8605,-462,8599,-462,8592,-479,8586,-479,8579,-496,8573,-513,8567,-513,8560,-530,8554,-547xe" filled="true" fillcolor="#add8e6" stroked="false">
                <v:path arrowok="t"/>
                <v:fill type="solid"/>
              </v:shape>
              <v:shape style="position:absolute;left:7322;top:-1837;width:1874;height:1698" coordorigin="7322,-1837" coordsize="1874,1698" path="m8033,-1769l7868,-1769,7862,-1752,7849,-1718,7843,-1701,7837,-1684,7830,-1667,7824,-1650,7817,-1633,7811,-1616,7798,-1582,7792,-1565,7786,-1548,7779,-1531,7773,-1497,7760,-1463,7754,-1446,7748,-1429,7735,-1395,7729,-1378,7722,-1361,7716,-1344,7709,-1327,7703,-1310,7697,-1293,7684,-1260,7678,-1243,7671,-1226,7665,-1209,7646,-1175,7640,-1158,7633,-1141,7627,-1124,7620,-1107,7608,-1073,7601,-1056,7595,-1039,7589,-1022,7576,-988,7570,-954,7563,-937,7557,-920,7551,-903,7544,-886,7532,-852,7519,-818,7512,-801,7506,-801,7500,-784,7487,-750,7481,-733,7474,-733,7468,-716,7455,-682,7449,-682,7443,-665,7436,-648,7430,-631,7417,-614,7411,-598,7405,-581,7398,-564,7392,-547,8548,-547,8535,-581,8529,-598,8522,-598,8516,-614,8503,-648,8491,-682,8484,-699,8478,-716,8472,-733,8459,-767,8453,-801,8446,-818,8440,-835,8434,-852,8421,-869,8414,-886,8402,-920,8395,-937,8383,-971,8376,-971,8370,-988,8364,-1005,8357,-1022,8351,-1039,8345,-1039,8338,-1056,8332,-1073,8326,-1090,8319,-1107,8313,-1124,8300,-1158,8294,-1175,8287,-1192,8281,-1209,8275,-1226,8268,-1243,8262,-1276,8256,-1293,8249,-1310,8243,-1327,8237,-1361,8230,-1378,8224,-1395,8218,-1429,8211,-1446,8205,-1463,8198,-1480,8186,-1514,8179,-1531,8173,-1565,8167,-1582,8160,-1582,8154,-1599,8148,-1616,8141,-1633,8135,-1650,8129,-1650,8122,-1667,8116,-1684,8110,-1684,8103,-1701,8097,-1701,8090,-1718,8078,-1718,8071,-1735,8059,-1735,8052,-1752,8040,-1752,8033,-1769xe" filled="true" fillcolor="#add8e6" stroked="false">
                <v:path arrowok="t"/>
                <v:fill type="solid"/>
              </v:shape>
              <v:shape style="position:absolute;left:7322;top:-1837;width:1874;height:1698" coordorigin="7322,-1837" coordsize="1874,1698" path="m7989,-1803l7887,-1803,7881,-1786,7875,-1769,8021,-1769,8002,-1786,7989,-1803xe" filled="true" fillcolor="#add8e6" stroked="false">
                <v:path arrowok="t"/>
                <v:fill type="solid"/>
              </v:shape>
              <v:shape style="position:absolute;left:7322;top:-1837;width:1874;height:1698" coordorigin="7322,-1837" coordsize="1874,1698" path="m7970,-1820l7900,-1820,7894,-1803,7976,-1803,7970,-1820xe" filled="true" fillcolor="#add8e6" stroked="false">
                <v:path arrowok="t"/>
                <v:fill type="solid"/>
              </v:shape>
              <v:shape style="position:absolute;left:7322;top:-1837;width:1874;height:1698" coordorigin="7322,-1837" coordsize="1874,1698" path="m7944,-1837l7919,-1837,7913,-1820,7951,-1820,7944,-1837xe" filled="true" fillcolor="#add8e6" stroked="false">
                <v:path arrowok="t"/>
                <v:fill type="solid"/>
              </v:shape>
            </v:group>
            <v:group style="position:absolute;left:7322;top:-1839;width:3246;height:1700" coordorigin="7322,-1839" coordsize="3246,1700">
              <v:shape style="position:absolute;left:7322;top:-1839;width:3246;height:1700" coordorigin="7322,-1839" coordsize="3246,1700" path="m7322,-334l7328,-357,7335,-381,7341,-404,7360,-471,7379,-529,7405,-594,7424,-635,7430,-648,7436,-660,7443,-673,7449,-685,7455,-697,7462,-710,7468,-722,7474,-735,7481,-748,7487,-761,7493,-774,7519,-832,7525,-848,7532,-864,7538,-881,7544,-898,7551,-916,7557,-934,7563,-952,7570,-970,7576,-989,7582,-1007,7589,-1025,7595,-1044,7601,-1062,7608,-1079,7614,-1097,7620,-1114,7627,-1130,7633,-1146,7640,-1162,7646,-1178,7652,-1194,7659,-1209,7665,-1225,7671,-1240,7678,-1256,7684,-1271,7690,-1287,7697,-1303,7703,-1319,7709,-1335,7716,-1352,7722,-1368,7748,-1439,7754,-1457,7760,-1476,7767,-1495,7773,-1514,7779,-1533,7786,-1552,7792,-1570,7798,-1589,7805,-1608,7811,-1626,7817,-1643,7824,-1661,7830,-1678,7837,-1695,7843,-1711,7849,-1727,7875,-1783,7913,-1833,7932,-1839,7938,-1839,7995,-1804,8027,-1777,8033,-1771,8040,-1765,8046,-1760,8052,-1754,8059,-1749,8065,-1743,8071,-1737,8078,-1731,8122,-1677,8154,-1613,8179,-1548,8205,-1472,8224,-1409,8230,-1387,8237,-1365,8243,-1343,8249,-1321,8256,-1299,8275,-1237,8300,-1164,8326,-1100,8332,-1085,8338,-1070,8345,-1055,8351,-1041,8357,-1027,8364,-1013,8370,-999,8376,-985,8383,-971,8389,-957,8395,-943,8402,-929,8408,-915,8434,-853,8440,-836,8446,-819,8453,-802,8459,-784,8465,-766,8472,-748,8478,-730,8484,-712,8491,-694,8497,-677,8503,-660,8529,-599,8560,-536,8599,-476,8605,-467,8611,-459,8618,-450,8624,-441,8630,-432,8637,-423,8643,-415,8649,-406,8656,-397,8662,-389,8668,-380,8675,-372,8681,-364,8688,-356,8694,-349,8738,-306,8751,-296,8757,-291,8764,-287,8770,-282,8776,-278,8783,-274,8789,-269,8796,-265,8802,-261,8808,-257,8815,-252,8859,-229,8865,-226,8872,-224,8878,-222,8884,-219,8891,-217,8897,-215,8904,-213,8910,-211,8916,-208,8923,-206,8929,-204,8935,-201,8942,-199,8948,-197,8954,-195,8961,-192,8967,-190,8973,-188,8980,-186,8986,-185,8992,-183,9024,-175,9030,-174,9037,-173,9043,-172,9050,-171,9056,-170,9062,-169,9069,-169,9075,-168,9081,-168,9088,-167,9094,-166,9100,-166,9107,-165,9113,-165,9119,-164,9126,-163,9132,-162,9138,-162,9145,-161,9151,-160,9157,-160,9164,-159,9170,-158,9177,-158,9183,-157,9189,-156,9196,-156,9202,-155,9208,-154,9215,-154,9221,-153,9227,-153,9234,-152,9240,-152,9246,-152,9253,-151,9259,-151,9266,-151,9272,-151,9278,-151,9285,-150,9291,-150,9297,-150,9304,-150,9310,-150,9316,-149,9323,-149,9329,-148,9335,-148,9342,-147,9348,-147,9354,-146,9361,-146,9367,-145,9374,-145,9380,-144,9386,-144,9393,-144,9399,-143,9405,-143,9437,-142,9443,-142,9450,-141,9456,-141,9462,-141,9469,-141,9475,-141,9482,-141,9488,-141,9494,-140,9501,-140,9507,-140,9513,-140,9520,-140,9526,-140,9532,-140,9539,-140,9545,-140,9551,-140,9558,-139,9564,-139,9602,-139,9608,-139,10568,-139,10568,-139,7322,-139,7322,-334xe" filled="false" stroked="true" strokeweight=".90813pt" strokecolor="#000000">
                <v:path arrowok="t"/>
              </v:shape>
            </v:group>
            <v:group style="position:absolute;left:7971;top:-1959;width:2;height:1906" coordorigin="7971,-1959" coordsize="2,1906">
              <v:shape style="position:absolute;left:7971;top:-1959;width:2;height:1906" coordorigin="7971,-1959" coordsize="0,1906" path="m7971,-53l7971,-1959e" filled="false" stroked="true" strokeweight=".90813pt" strokecolor="#ff0000">
                <v:path arrowok="t"/>
                <v:stroke dashstyle="longDash"/>
              </v:shape>
            </v:group>
            <v:group style="position:absolute;left:7113;top:-139;width:47;height:2" coordorigin="7113,-139" coordsize="47,2">
              <v:shape style="position:absolute;left:7113;top:-139;width:47;height:2" coordorigin="7113,-139" coordsize="47,0" path="m7113,-139l7160,-139e" filled="false" stroked="true" strokeweight=".90813pt" strokecolor="#333333">
                <v:path arrowok="t"/>
              </v:shape>
            </v:group>
            <v:group style="position:absolute;left:7113;top:-576;width:47;height:2" coordorigin="7113,-576" coordsize="47,2">
              <v:shape style="position:absolute;left:7113;top:-576;width:47;height:2" coordorigin="7113,-576" coordsize="47,0" path="m7113,-576l7160,-576e" filled="false" stroked="true" strokeweight=".90813pt" strokecolor="#333333">
                <v:path arrowok="t"/>
              </v:shape>
            </v:group>
            <v:group style="position:absolute;left:7113;top:-1014;width:47;height:2" coordorigin="7113,-1014" coordsize="47,2">
              <v:shape style="position:absolute;left:7113;top:-1014;width:47;height:2" coordorigin="7113,-1014" coordsize="47,0" path="m7113,-1014l7160,-1014e" filled="false" stroked="true" strokeweight=".90813pt" strokecolor="#333333">
                <v:path arrowok="t"/>
              </v:shape>
            </v:group>
            <v:group style="position:absolute;left:7113;top:-1451;width:47;height:2" coordorigin="7113,-1451" coordsize="47,2">
              <v:shape style="position:absolute;left:7113;top:-1451;width:47;height:2" coordorigin="7113,-1451" coordsize="47,0" path="m7113,-1451l7160,-1451e" filled="false" stroked="true" strokeweight=".90813pt" strokecolor="#333333">
                <v:path arrowok="t"/>
              </v:shape>
            </v:group>
            <v:group style="position:absolute;left:7113;top:-1888;width:47;height:2" coordorigin="7113,-1888" coordsize="47,2">
              <v:shape style="position:absolute;left:7113;top:-1888;width:47;height:2" coordorigin="7113,-1888" coordsize="47,0" path="m7113,-1888l7160,-1888e" filled="false" stroked="true" strokeweight=".90813pt" strokecolor="#333333">
                <v:path arrowok="t"/>
              </v:shape>
            </v:group>
            <v:group style="position:absolute;left:7322;top:-53;width:2;height:47" coordorigin="7322,-53" coordsize="2,47">
              <v:shape style="position:absolute;left:7322;top:-53;width:2;height:47" coordorigin="7322,-53" coordsize="0,47" path="m7322,-6l7322,-53e" filled="false" stroked="true" strokeweight=".90813pt" strokecolor="#333333">
                <v:path arrowok="t"/>
              </v:shape>
            </v:group>
            <v:group style="position:absolute;left:7971;top:-53;width:2;height:47" coordorigin="7971,-53" coordsize="2,47">
              <v:shape style="position:absolute;left:7971;top:-53;width:2;height:47" coordorigin="7971,-53" coordsize="0,47" path="m7971,-6l7971,-53e" filled="false" stroked="true" strokeweight=".90813pt" strokecolor="#333333">
                <v:path arrowok="t"/>
              </v:shape>
            </v:group>
            <v:group style="position:absolute;left:8620;top:-53;width:2;height:47" coordorigin="8620,-53" coordsize="2,47">
              <v:shape style="position:absolute;left:8620;top:-53;width:2;height:47" coordorigin="8620,-53" coordsize="0,47" path="m8620,-6l8620,-53e" filled="false" stroked="true" strokeweight=".90813pt" strokecolor="#333333">
                <v:path arrowok="t"/>
              </v:shape>
            </v:group>
            <v:group style="position:absolute;left:9269;top:-53;width:2;height:47" coordorigin="9269,-53" coordsize="2,47">
              <v:shape style="position:absolute;left:9269;top:-53;width:2;height:47" coordorigin="9269,-53" coordsize="0,47" path="m9269,-6l9269,-53e" filled="false" stroked="true" strokeweight=".90813pt" strokecolor="#333333">
                <v:path arrowok="t"/>
              </v:shape>
            </v:group>
            <v:group style="position:absolute;left:9918;top:-53;width:2;height:47" coordorigin="9918,-53" coordsize="2,47">
              <v:shape style="position:absolute;left:9918;top:-53;width:2;height:47" coordorigin="9918,-53" coordsize="0,47" path="m9918,-6l9918,-53e" filled="false" stroked="true" strokeweight=".90813pt" strokecolor="#333333">
                <v:path arrowok="t"/>
              </v:shape>
            </v:group>
            <v:group style="position:absolute;left:10568;top:-53;width:2;height:47" coordorigin="10568,-53" coordsize="2,47">
              <v:shape style="position:absolute;left:10568;top:-53;width:2;height:47" coordorigin="10568,-53" coordsize="0,47" path="m10568,-6l10568,-53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0" w:right="1464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y2</w:t>
      </w:r>
      <w:r>
        <w:rPr>
          <w:rFonts w:ascii="Arial"/>
          <w:sz w:val="18"/>
        </w:rPr>
      </w:r>
    </w:p>
    <w:p>
      <w:pPr>
        <w:spacing w:before="144"/>
        <w:ind w:left="43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sz w:val="22"/>
        </w:rPr>
        <w:t>model 4: Gamma(4,3) prior</w:t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1720" w:right="0"/>
          <w:cols w:num="4" w:equalWidth="0">
            <w:col w:w="1164" w:space="40"/>
            <w:col w:w="3413" w:space="40"/>
            <w:col w:w="700" w:space="40"/>
            <w:col w:w="5123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16.176842pt;margin-top:-1.907422pt;width:11.35pt;height:31.6pt;mso-position-horizontal-relative:page;mso-position-vertical-relative:paragraph;z-index:2056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5"/>
        </w:rPr>
        <w:t>0.75</w:t>
      </w:r>
      <w:r>
        <w:rPr>
          <w:rFonts w:ascii="Arial"/>
          <w:sz w:val="15"/>
        </w:rPr>
      </w: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before="0"/>
        <w:ind w:left="8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55.20755pt;margin-top:-33.402351pt;width:181.75pt;height:98.55pt;mso-position-horizontal-relative:page;mso-position-vertical-relative:paragraph;z-index:-498904" coordorigin="7104,-668" coordsize="3635,1971">
            <v:group style="position:absolute;left:7160;top:-659;width:3571;height:1906" coordorigin="7160,-659" coordsize="3571,1906">
              <v:shape style="position:absolute;left:7160;top:-659;width:3571;height:1906" coordorigin="7160,-659" coordsize="3571,1906" path="m7160,1247l10730,1247,10730,-659,7160,-659,7160,1247xe" filled="true" fillcolor="#ebebeb" stroked="false">
                <v:path arrowok="t"/>
                <v:fill type="solid"/>
              </v:shape>
            </v:group>
            <v:group style="position:absolute;left:7160;top:892;width:3571;height:2" coordorigin="7160,892" coordsize="3571,2">
              <v:shape style="position:absolute;left:7160;top:892;width:3571;height:2" coordorigin="7160,892" coordsize="3571,0" path="m7160,892l10730,892e" filled="false" stroked="true" strokeweight=".449822pt" strokecolor="#ffffff">
                <v:path arrowok="t"/>
              </v:shape>
            </v:group>
            <v:group style="position:absolute;left:7160;top:355;width:3571;height:2" coordorigin="7160,355" coordsize="3571,2">
              <v:shape style="position:absolute;left:7160;top:355;width:3571;height:2" coordorigin="7160,355" coordsize="3571,0" path="m7160,355l10730,355e" filled="false" stroked="true" strokeweight=".449822pt" strokecolor="#ffffff">
                <v:path arrowok="t"/>
              </v:shape>
            </v:group>
            <v:group style="position:absolute;left:7160;top:-183;width:3571;height:2" coordorigin="7160,-183" coordsize="3571,2">
              <v:shape style="position:absolute;left:7160;top:-183;width:3571;height:2" coordorigin="7160,-183" coordsize="3571,0" path="m7160,-183l10730,-183e" filled="false" stroked="true" strokeweight=".449822pt" strokecolor="#ffffff">
                <v:path arrowok="t"/>
              </v:shape>
            </v:group>
            <v:group style="position:absolute;left:7647;top:-659;width:2;height:1906" coordorigin="7647,-659" coordsize="2,1906">
              <v:shape style="position:absolute;left:7647;top:-659;width:2;height:1906" coordorigin="7647,-659" coordsize="0,1906" path="m7647,1247l7647,-659e" filled="false" stroked="true" strokeweight=".449822pt" strokecolor="#ffffff">
                <v:path arrowok="t"/>
              </v:shape>
            </v:group>
            <v:group style="position:absolute;left:8296;top:-659;width:2;height:1906" coordorigin="8296,-659" coordsize="2,1906">
              <v:shape style="position:absolute;left:8296;top:-659;width:2;height:1906" coordorigin="8296,-659" coordsize="0,1906" path="m8296,1247l8296,-659e" filled="false" stroked="true" strokeweight=".449822pt" strokecolor="#ffffff">
                <v:path arrowok="t"/>
              </v:shape>
            </v:group>
            <v:group style="position:absolute;left:8945;top:-659;width:2;height:1906" coordorigin="8945,-659" coordsize="2,1906">
              <v:shape style="position:absolute;left:8945;top:-659;width:2;height:1906" coordorigin="8945,-659" coordsize="0,1906" path="m8945,1247l8945,-659e" filled="false" stroked="true" strokeweight=".449822pt" strokecolor="#ffffff">
                <v:path arrowok="t"/>
              </v:shape>
            </v:group>
            <v:group style="position:absolute;left:9594;top:-659;width:2;height:1906" coordorigin="9594,-659" coordsize="2,1906">
              <v:shape style="position:absolute;left:9594;top:-659;width:2;height:1906" coordorigin="9594,-659" coordsize="0,1906" path="m9594,1247l9594,-659e" filled="false" stroked="true" strokeweight=".449822pt" strokecolor="#ffffff">
                <v:path arrowok="t"/>
              </v:shape>
            </v:group>
            <v:group style="position:absolute;left:10243;top:-659;width:2;height:1906" coordorigin="10243,-659" coordsize="2,1906">
              <v:shape style="position:absolute;left:10243;top:-659;width:2;height:1906" coordorigin="10243,-659" coordsize="0,1906" path="m10243,1247l10243,-659e" filled="false" stroked="true" strokeweight=".449822pt" strokecolor="#ffffff">
                <v:path arrowok="t"/>
              </v:shape>
            </v:group>
            <v:group style="position:absolute;left:7160;top:1160;width:3571;height:2" coordorigin="7160,1160" coordsize="3571,2">
              <v:shape style="position:absolute;left:7160;top:1160;width:3571;height:2" coordorigin="7160,1160" coordsize="3571,0" path="m7160,1160l10730,1160e" filled="false" stroked="true" strokeweight=".90813pt" strokecolor="#ffffff">
                <v:path arrowok="t"/>
              </v:shape>
            </v:group>
            <v:group style="position:absolute;left:7160;top:623;width:3571;height:2" coordorigin="7160,623" coordsize="3571,2">
              <v:shape style="position:absolute;left:7160;top:623;width:3571;height:2" coordorigin="7160,623" coordsize="3571,0" path="m7160,623l10730,623e" filled="false" stroked="true" strokeweight=".90813pt" strokecolor="#ffffff">
                <v:path arrowok="t"/>
              </v:shape>
            </v:group>
            <v:group style="position:absolute;left:7160;top:86;width:3571;height:2" coordorigin="7160,86" coordsize="3571,2">
              <v:shape style="position:absolute;left:7160;top:86;width:3571;height:2" coordorigin="7160,86" coordsize="3571,0" path="m7160,86l10730,86e" filled="false" stroked="true" strokeweight=".90813pt" strokecolor="#ffffff">
                <v:path arrowok="t"/>
              </v:shape>
            </v:group>
            <v:group style="position:absolute;left:7160;top:-451;width:3571;height:2" coordorigin="7160,-451" coordsize="3571,2">
              <v:shape style="position:absolute;left:7160;top:-451;width:3571;height:2" coordorigin="7160,-451" coordsize="3571,0" path="m7160,-451l10730,-451e" filled="false" stroked="true" strokeweight=".90813pt" strokecolor="#ffffff">
                <v:path arrowok="t"/>
              </v:shape>
            </v:group>
            <v:group style="position:absolute;left:7322;top:-659;width:2;height:1906" coordorigin="7322,-659" coordsize="2,1906">
              <v:shape style="position:absolute;left:7322;top:-659;width:2;height:1906" coordorigin="7322,-659" coordsize="0,1906" path="m7322,1247l7322,-659e" filled="false" stroked="true" strokeweight=".90813pt" strokecolor="#ffffff">
                <v:path arrowok="t"/>
              </v:shape>
            </v:group>
            <v:group style="position:absolute;left:7971;top:-659;width:2;height:1906" coordorigin="7971,-659" coordsize="2,1906">
              <v:shape style="position:absolute;left:7971;top:-659;width:2;height:1906" coordorigin="7971,-659" coordsize="0,1906" path="m7971,1247l7971,-659e" filled="false" stroked="true" strokeweight=".90813pt" strokecolor="#ffffff">
                <v:path arrowok="t"/>
              </v:shape>
            </v:group>
            <v:group style="position:absolute;left:8620;top:-659;width:2;height:1906" coordorigin="8620,-659" coordsize="2,1906">
              <v:shape style="position:absolute;left:8620;top:-659;width:2;height:1906" coordorigin="8620,-659" coordsize="0,1906" path="m8620,1247l8620,-659e" filled="false" stroked="true" strokeweight=".90813pt" strokecolor="#ffffff">
                <v:path arrowok="t"/>
              </v:shape>
            </v:group>
            <v:group style="position:absolute;left:9269;top:-659;width:2;height:1906" coordorigin="9269,-659" coordsize="2,1906">
              <v:shape style="position:absolute;left:9269;top:-659;width:2;height:1906" coordorigin="9269,-659" coordsize="0,1906" path="m9269,1247l9269,-659e" filled="false" stroked="true" strokeweight=".90813pt" strokecolor="#ffffff">
                <v:path arrowok="t"/>
              </v:shape>
            </v:group>
            <v:group style="position:absolute;left:9918;top:-659;width:2;height:1906" coordorigin="9918,-659" coordsize="2,1906">
              <v:shape style="position:absolute;left:9918;top:-659;width:2;height:1906" coordorigin="9918,-659" coordsize="0,1906" path="m9918,1247l9918,-659e" filled="false" stroked="true" strokeweight=".90813pt" strokecolor="#ffffff">
                <v:path arrowok="t"/>
              </v:shape>
            </v:group>
            <v:group style="position:absolute;left:10568;top:-659;width:2;height:1906" coordorigin="10568,-659" coordsize="2,1906">
              <v:shape style="position:absolute;left:10568;top:-659;width:2;height:1906" coordorigin="10568,-659" coordsize="0,1906" path="m10568,1247l10568,-659e" filled="false" stroked="true" strokeweight=".90813pt" strokecolor="#ffffff">
                <v:path arrowok="t"/>
              </v:shape>
            </v:group>
            <v:group style="position:absolute;left:7354;top:1122;width:65;height:40" coordorigin="7354,1122" coordsize="65,40">
              <v:shape style="position:absolute;left:7354;top:1122;width:65;height:40" coordorigin="7354,1122" coordsize="65,40" path="m7354,1161l7419,1161,7419,1122,7354,1122,7354,1161xe" filled="true" fillcolor="#add8e6" stroked="false">
                <v:path arrowok="t"/>
                <v:fill type="solid"/>
              </v:shape>
            </v:group>
            <v:group style="position:absolute;left:7345;top:1113;width:83;height:58" coordorigin="7345,1113" coordsize="83,58">
              <v:shape style="position:absolute;left:7345;top:1113;width:83;height:58" coordorigin="7345,1113" coordsize="83,58" path="m7345,1170l7428,1170,7428,1113,7345,1113,7345,1170xe" filled="true" fillcolor="#a9a9a9" stroked="false">
                <v:path arrowok="t"/>
                <v:fill type="solid"/>
              </v:shape>
            </v:group>
            <v:group style="position:absolute;left:7452;top:1005;width:2;height:156" coordorigin="7452,1005" coordsize="2,156">
              <v:shape style="position:absolute;left:7452;top:1005;width:2;height:156" coordorigin="7452,1005" coordsize="0,156" path="m7452,1005l7452,1160e" filled="false" stroked="true" strokeweight="3.34211pt" strokecolor="#add8e6">
                <v:path arrowok="t"/>
              </v:shape>
            </v:group>
            <v:group style="position:absolute;left:7419;top:1005;width:65;height:156" coordorigin="7419,1005" coordsize="65,156">
              <v:shape style="position:absolute;left:7419;top:1005;width:65;height:156" coordorigin="7419,1005" coordsize="65,156" path="m7419,1160l7484,1160,7484,1005,7419,1005,7419,1160xe" filled="false" stroked="true" strokeweight=".90813pt" strokecolor="#a9a9a9">
                <v:path arrowok="t"/>
              </v:shape>
            </v:group>
            <v:group style="position:absolute;left:7517;top:763;width:2;height:398" coordorigin="7517,763" coordsize="2,398">
              <v:shape style="position:absolute;left:7517;top:763;width:2;height:398" coordorigin="7517,763" coordsize="0,398" path="m7517,763l7517,1160e" filled="false" stroked="true" strokeweight="3.34211pt" strokecolor="#add8e6">
                <v:path arrowok="t"/>
              </v:shape>
            </v:group>
            <v:group style="position:absolute;left:7484;top:763;width:65;height:398" coordorigin="7484,763" coordsize="65,398">
              <v:shape style="position:absolute;left:7484;top:763;width:65;height:398" coordorigin="7484,763" coordsize="65,398" path="m7484,1160l7549,1160,7549,763,7484,763,7484,1160xe" filled="false" stroked="true" strokeweight=".90813pt" strokecolor="#a9a9a9">
                <v:path arrowok="t"/>
              </v:shape>
            </v:group>
            <v:group style="position:absolute;left:7582;top:483;width:2;height:677" coordorigin="7582,483" coordsize="2,677">
              <v:shape style="position:absolute;left:7582;top:483;width:2;height:677" coordorigin="7582,483" coordsize="0,677" path="m7582,483l7582,1160e" filled="false" stroked="true" strokeweight="3.34211pt" strokecolor="#add8e6">
                <v:path arrowok="t"/>
              </v:shape>
            </v:group>
            <v:group style="position:absolute;left:7549;top:483;width:65;height:677" coordorigin="7549,483" coordsize="65,677">
              <v:shape style="position:absolute;left:7549;top:483;width:65;height:677" coordorigin="7549,483" coordsize="65,677" path="m7549,1160l7614,1160,7614,483,7549,483,7549,1160xe" filled="false" stroked="true" strokeweight=".90813pt" strokecolor="#a9a9a9">
                <v:path arrowok="t"/>
              </v:shape>
            </v:group>
            <v:group style="position:absolute;left:7647;top:166;width:2;height:994" coordorigin="7647,166" coordsize="2,994">
              <v:shape style="position:absolute;left:7647;top:166;width:2;height:994" coordorigin="7647,166" coordsize="0,994" path="m7647,166l7647,1160e" filled="false" stroked="true" strokeweight="3.34211pt" strokecolor="#add8e6">
                <v:path arrowok="t"/>
              </v:shape>
            </v:group>
            <v:group style="position:absolute;left:7614;top:166;width:65;height:994" coordorigin="7614,166" coordsize="65,994">
              <v:shape style="position:absolute;left:7614;top:166;width:65;height:994" coordorigin="7614,166" coordsize="65,994" path="m7614,1160l7679,1160,7679,166,7614,166,7614,1160xe" filled="false" stroked="true" strokeweight=".90813pt" strokecolor="#a9a9a9">
                <v:path arrowok="t"/>
              </v:shape>
            </v:group>
            <v:group style="position:absolute;left:7711;top:-159;width:2;height:1319" coordorigin="7711,-159" coordsize="2,1319">
              <v:shape style="position:absolute;left:7711;top:-159;width:2;height:1319" coordorigin="7711,-159" coordsize="0,1319" path="m7711,-159l7711,1160e" filled="false" stroked="true" strokeweight="3.34211pt" strokecolor="#add8e6">
                <v:path arrowok="t"/>
              </v:shape>
            </v:group>
            <v:group style="position:absolute;left:7679;top:-159;width:65;height:1319" coordorigin="7679,-159" coordsize="65,1319">
              <v:shape style="position:absolute;left:7679;top:-159;width:65;height:1319" coordorigin="7679,-159" coordsize="65,1319" path="m7679,1160l7744,1160,7744,-159,7679,-159,7679,1160xe" filled="false" stroked="true" strokeweight=".90813pt" strokecolor="#a9a9a9">
                <v:path arrowok="t"/>
              </v:shape>
            </v:group>
            <v:group style="position:absolute;left:7776;top:-306;width:2;height:1467" coordorigin="7776,-306" coordsize="2,1467">
              <v:shape style="position:absolute;left:7776;top:-306;width:2;height:1467" coordorigin="7776,-306" coordsize="0,1467" path="m7776,-306l7776,1160e" filled="false" stroked="true" strokeweight="3.34211pt" strokecolor="#add8e6">
                <v:path arrowok="t"/>
              </v:shape>
            </v:group>
            <v:group style="position:absolute;left:7744;top:-306;width:65;height:1467" coordorigin="7744,-306" coordsize="65,1467">
              <v:shape style="position:absolute;left:7744;top:-306;width:65;height:1467" coordorigin="7744,-306" coordsize="65,1467" path="m7744,1160l7809,1160,7809,-306,7744,-306,7744,1160xe" filled="false" stroked="true" strokeweight=".90813pt" strokecolor="#a9a9a9">
                <v:path arrowok="t"/>
              </v:shape>
            </v:group>
            <v:group style="position:absolute;left:7841;top:-478;width:2;height:1639" coordorigin="7841,-478" coordsize="2,1639">
              <v:shape style="position:absolute;left:7841;top:-478;width:2;height:1639" coordorigin="7841,-478" coordsize="0,1639" path="m7841,-478l7841,1160e" filled="false" stroked="true" strokeweight="3.34211pt" strokecolor="#add8e6">
                <v:path arrowok="t"/>
              </v:shape>
            </v:group>
            <v:group style="position:absolute;left:7809;top:-478;width:65;height:1639" coordorigin="7809,-478" coordsize="65,1639">
              <v:shape style="position:absolute;left:7809;top:-478;width:65;height:1639" coordorigin="7809,-478" coordsize="65,1639" path="m7809,1160l7874,1160,7874,-478,7809,-478,7809,1160xe" filled="false" stroked="true" strokeweight=".90813pt" strokecolor="#a9a9a9">
                <v:path arrowok="t"/>
              </v:shape>
            </v:group>
            <v:group style="position:absolute;left:7873;top:-572;width:67;height:1733" coordorigin="7873,-572" coordsize="67,1733">
              <v:shape style="position:absolute;left:7873;top:-572;width:67;height:1733" coordorigin="7873,-572" coordsize="67,1733" path="m7873,1160l7940,1160,7940,-572,7873,-572,7873,1160xe" filled="true" fillcolor="#add8e6" stroked="false">
                <v:path arrowok="t"/>
                <v:fill type="solid"/>
              </v:shape>
            </v:group>
            <v:group style="position:absolute;left:7874;top:-572;width:65;height:1733" coordorigin="7874,-572" coordsize="65,1733">
              <v:shape style="position:absolute;left:7874;top:-572;width:65;height:1733" coordorigin="7874,-572" coordsize="65,1733" path="m7874,1160l7939,1160,7939,-572,7874,-572,7874,1160xe" filled="false" stroked="true" strokeweight=".90813pt" strokecolor="#a9a9a9">
                <v:path arrowok="t"/>
              </v:shape>
            </v:group>
            <v:group style="position:absolute;left:7938;top:-562;width:67;height:1722" coordorigin="7938,-562" coordsize="67,1722">
              <v:shape style="position:absolute;left:7938;top:-562;width:67;height:1722" coordorigin="7938,-562" coordsize="67,1722" path="m7938,1160l8005,1160,8005,-562,7938,-562,7938,1160xe" filled="true" fillcolor="#add8e6" stroked="false">
                <v:path arrowok="t"/>
                <v:fill type="solid"/>
              </v:shape>
            </v:group>
            <v:group style="position:absolute;left:7939;top:-562;width:65;height:1722" coordorigin="7939,-562" coordsize="65,1722">
              <v:shape style="position:absolute;left:7939;top:-562;width:65;height:1722" coordorigin="7939,-562" coordsize="65,1722" path="m7939,1160l8004,1160,8004,-562,7939,-562,7939,1160xe" filled="false" stroked="true" strokeweight=".90813pt" strokecolor="#a9a9a9">
                <v:path arrowok="t"/>
              </v:shape>
            </v:group>
            <v:group style="position:absolute;left:8003;top:-537;width:67;height:1698" coordorigin="8003,-537" coordsize="67,1698">
              <v:shape style="position:absolute;left:8003;top:-537;width:67;height:1698" coordorigin="8003,-537" coordsize="67,1698" path="m8003,1160l8069,1160,8069,-537,8003,-537,8003,1160xe" filled="true" fillcolor="#add8e6" stroked="false">
                <v:path arrowok="t"/>
                <v:fill type="solid"/>
              </v:shape>
            </v:group>
            <v:group style="position:absolute;left:8004;top:-537;width:65;height:1698" coordorigin="8004,-537" coordsize="65,1698">
              <v:shape style="position:absolute;left:8004;top:-537;width:65;height:1698" coordorigin="8004,-537" coordsize="65,1698" path="m8004,1160l8068,1160,8068,-537,8004,-537,8004,1160xe" filled="false" stroked="true" strokeweight=".90813pt" strokecolor="#a9a9a9">
                <v:path arrowok="t"/>
              </v:shape>
            </v:group>
            <v:group style="position:absolute;left:8068;top:-521;width:67;height:1682" coordorigin="8068,-521" coordsize="67,1682">
              <v:shape style="position:absolute;left:8068;top:-521;width:67;height:1682" coordorigin="8068,-521" coordsize="67,1682" path="m8068,1160l8134,1160,8134,-521,8068,-521,8068,1160xe" filled="true" fillcolor="#add8e6" stroked="false">
                <v:path arrowok="t"/>
                <v:fill type="solid"/>
              </v:shape>
            </v:group>
            <v:group style="position:absolute;left:8069;top:-521;width:65;height:1682" coordorigin="8069,-521" coordsize="65,1682">
              <v:shape style="position:absolute;left:8069;top:-521;width:65;height:1682" coordorigin="8069,-521" coordsize="65,1682" path="m8069,1160l8133,1160,8133,-521,8069,-521,8069,1160xe" filled="false" stroked="true" strokeweight=".90813pt" strokecolor="#a9a9a9">
                <v:path arrowok="t"/>
              </v:shape>
            </v:group>
            <v:group style="position:absolute;left:8166;top:-484;width:2;height:1644" coordorigin="8166,-484" coordsize="2,1644">
              <v:shape style="position:absolute;left:8166;top:-484;width:2;height:1644" coordorigin="8166,-484" coordsize="0,1644" path="m8166,-484l8166,1160e" filled="false" stroked="true" strokeweight="3.34211pt" strokecolor="#add8e6">
                <v:path arrowok="t"/>
              </v:shape>
            </v:group>
            <v:group style="position:absolute;left:8133;top:-484;width:65;height:1644" coordorigin="8133,-484" coordsize="65,1644">
              <v:shape style="position:absolute;left:8133;top:-484;width:65;height:1644" coordorigin="8133,-484" coordsize="65,1644" path="m8133,1160l8198,1160,8198,-484,8133,-484,8133,1160xe" filled="false" stroked="true" strokeweight=".90813pt" strokecolor="#a9a9a9">
                <v:path arrowok="t"/>
              </v:shape>
            </v:group>
            <v:group style="position:absolute;left:8231;top:-416;width:2;height:1577" coordorigin="8231,-416" coordsize="2,1577">
              <v:shape style="position:absolute;left:8231;top:-416;width:2;height:1577" coordorigin="8231,-416" coordsize="0,1577" path="m8231,-416l8231,1160e" filled="false" stroked="true" strokeweight="3.34211pt" strokecolor="#add8e6">
                <v:path arrowok="t"/>
              </v:shape>
            </v:group>
            <v:group style="position:absolute;left:8198;top:-416;width:65;height:1577" coordorigin="8198,-416" coordsize="65,1577">
              <v:shape style="position:absolute;left:8198;top:-416;width:65;height:1577" coordorigin="8198,-416" coordsize="65,1577" path="m8198,1160l8263,1160,8263,-416,8198,-416,8198,1160xe" filled="false" stroked="true" strokeweight=".90813pt" strokecolor="#a9a9a9">
                <v:path arrowok="t"/>
              </v:shape>
            </v:group>
            <v:group style="position:absolute;left:8296;top:-304;width:2;height:1464" coordorigin="8296,-304" coordsize="2,1464">
              <v:shape style="position:absolute;left:8296;top:-304;width:2;height:1464" coordorigin="8296,-304" coordsize="0,1464" path="m8296,-304l8296,1160e" filled="false" stroked="true" strokeweight="3.34211pt" strokecolor="#add8e6">
                <v:path arrowok="t"/>
              </v:shape>
            </v:group>
            <v:group style="position:absolute;left:8263;top:-304;width:65;height:1464" coordorigin="8263,-304" coordsize="65,1464">
              <v:shape style="position:absolute;left:8263;top:-304;width:65;height:1464" coordorigin="8263,-304" coordsize="65,1464" path="m8263,1160l8328,1160,8328,-304,8263,-304,8263,1160xe" filled="false" stroked="true" strokeweight=".90813pt" strokecolor="#a9a9a9">
                <v:path arrowok="t"/>
              </v:shape>
            </v:group>
            <v:group style="position:absolute;left:8361;top:-43;width:2;height:1204" coordorigin="8361,-43" coordsize="2,1204">
              <v:shape style="position:absolute;left:8361;top:-43;width:2;height:1204" coordorigin="8361,-43" coordsize="0,1204" path="m8361,-43l8361,1160e" filled="false" stroked="true" strokeweight="3.34211pt" strokecolor="#add8e6">
                <v:path arrowok="t"/>
              </v:shape>
            </v:group>
            <v:group style="position:absolute;left:8328;top:-43;width:65;height:1204" coordorigin="8328,-43" coordsize="65,1204">
              <v:shape style="position:absolute;left:8328;top:-43;width:65;height:1204" coordorigin="8328,-43" coordsize="65,1204" path="m8328,1160l8393,1160,8393,-43,8328,-43,8328,1160xe" filled="false" stroked="true" strokeweight=".90813pt" strokecolor="#a9a9a9">
                <v:path arrowok="t"/>
              </v:shape>
            </v:group>
            <v:group style="position:absolute;left:8426;top:134;width:2;height:1027" coordorigin="8426,134" coordsize="2,1027">
              <v:shape style="position:absolute;left:8426;top:134;width:2;height:1027" coordorigin="8426,134" coordsize="0,1027" path="m8426,134l8426,1160e" filled="false" stroked="true" strokeweight="3.34211pt" strokecolor="#add8e6">
                <v:path arrowok="t"/>
              </v:shape>
            </v:group>
            <v:group style="position:absolute;left:8393;top:134;width:65;height:1027" coordorigin="8393,134" coordsize="65,1027">
              <v:shape style="position:absolute;left:8393;top:134;width:65;height:1027" coordorigin="8393,134" coordsize="65,1027" path="m8393,1160l8458,1160,8458,134,8393,134,8393,1160xe" filled="false" stroked="true" strokeweight=".90813pt" strokecolor="#a9a9a9">
                <v:path arrowok="t"/>
              </v:shape>
            </v:group>
            <v:group style="position:absolute;left:8457;top:301;width:67;height:860" coordorigin="8457,301" coordsize="67,860">
              <v:shape style="position:absolute;left:8457;top:301;width:67;height:860" coordorigin="8457,301" coordsize="67,860" path="m8457,1160l8524,1160,8524,301,8457,301,8457,1160xe" filled="true" fillcolor="#add8e6" stroked="false">
                <v:path arrowok="t"/>
                <v:fill type="solid"/>
              </v:shape>
            </v:group>
            <v:group style="position:absolute;left:8458;top:301;width:65;height:860" coordorigin="8458,301" coordsize="65,860">
              <v:shape style="position:absolute;left:8458;top:301;width:65;height:860" coordorigin="8458,301" coordsize="65,860" path="m8458,1160l8523,1160,8523,301,8458,301,8458,1160xe" filled="false" stroked="true" strokeweight=".90813pt" strokecolor="#a9a9a9">
                <v:path arrowok="t"/>
              </v:shape>
            </v:group>
            <v:group style="position:absolute;left:8522;top:306;width:67;height:855" coordorigin="8522,306" coordsize="67,855">
              <v:shape style="position:absolute;left:8522;top:306;width:67;height:855" coordorigin="8522,306" coordsize="67,855" path="m8522,1160l8589,1160,8589,306,8522,306,8522,1160xe" filled="true" fillcolor="#add8e6" stroked="false">
                <v:path arrowok="t"/>
                <v:fill type="solid"/>
              </v:shape>
            </v:group>
            <v:group style="position:absolute;left:8523;top:306;width:65;height:855" coordorigin="8523,306" coordsize="65,855">
              <v:shape style="position:absolute;left:8523;top:306;width:65;height:855" coordorigin="8523,306" coordsize="65,855" path="m8523,1160l8588,1160,8588,306,8523,306,8523,1160xe" filled="false" stroked="true" strokeweight=".90813pt" strokecolor="#a9a9a9">
                <v:path arrowok="t"/>
              </v:shape>
            </v:group>
            <v:group style="position:absolute;left:8620;top:416;width:2;height:744" coordorigin="8620,416" coordsize="2,744">
              <v:shape style="position:absolute;left:8620;top:416;width:2;height:744" coordorigin="8620,416" coordsize="0,744" path="m8620,416l8620,1160e" filled="false" stroked="true" strokeweight="3.34211pt" strokecolor="#add8e6">
                <v:path arrowok="t"/>
              </v:shape>
            </v:group>
            <v:group style="position:absolute;left:8588;top:416;width:65;height:744" coordorigin="8588,416" coordsize="65,744">
              <v:shape style="position:absolute;left:8588;top:416;width:65;height:744" coordorigin="8588,416" coordsize="65,744" path="m8588,1160l8653,1160,8653,416,8588,416,8588,1160xe" filled="false" stroked="true" strokeweight=".90813pt" strokecolor="#a9a9a9">
                <v:path arrowok="t"/>
              </v:shape>
            </v:group>
            <v:group style="position:absolute;left:8685;top:542;width:2;height:618" coordorigin="8685,542" coordsize="2,618">
              <v:shape style="position:absolute;left:8685;top:542;width:2;height:618" coordorigin="8685,542" coordsize="0,618" path="m8685,542l8685,1160e" filled="false" stroked="true" strokeweight="3.34211pt" strokecolor="#add8e6">
                <v:path arrowok="t"/>
              </v:shape>
            </v:group>
            <v:group style="position:absolute;left:8653;top:542;width:65;height:618" coordorigin="8653,542" coordsize="65,618">
              <v:shape style="position:absolute;left:8653;top:542;width:65;height:618" coordorigin="8653,542" coordsize="65,618" path="m8653,1160l8717,1160,8717,542,8653,542,8653,1160xe" filled="false" stroked="true" strokeweight=".90813pt" strokecolor="#a9a9a9">
                <v:path arrowok="t"/>
              </v:shape>
            </v:group>
            <v:group style="position:absolute;left:8717;top:663;width:67;height:497" coordorigin="8717,663" coordsize="67,497">
              <v:shape style="position:absolute;left:8717;top:663;width:67;height:497" coordorigin="8717,663" coordsize="67,497" path="m8717,1160l8783,1160,8783,663,8717,663,8717,1160xe" filled="true" fillcolor="#add8e6" stroked="false">
                <v:path arrowok="t"/>
                <v:fill type="solid"/>
              </v:shape>
            </v:group>
            <v:group style="position:absolute;left:8718;top:663;width:65;height:497" coordorigin="8718,663" coordsize="65,497">
              <v:shape style="position:absolute;left:8718;top:663;width:65;height:497" coordorigin="8718,663" coordsize="65,497" path="m8718,1160l8782,1160,8782,663,8718,663,8718,1160xe" filled="false" stroked="true" strokeweight=".90813pt" strokecolor="#a9a9a9">
                <v:path arrowok="t"/>
              </v:shape>
            </v:group>
            <v:group style="position:absolute;left:8781;top:677;width:67;height:484" coordorigin="8781,677" coordsize="67,484">
              <v:shape style="position:absolute;left:8781;top:677;width:67;height:484" coordorigin="8781,677" coordsize="67,484" path="m8781,1160l8848,1160,8848,677,8781,677,8781,1160xe" filled="true" fillcolor="#add8e6" stroked="false">
                <v:path arrowok="t"/>
                <v:fill type="solid"/>
              </v:shape>
            </v:group>
            <v:group style="position:absolute;left:8782;top:677;width:65;height:484" coordorigin="8782,677" coordsize="65,484">
              <v:shape style="position:absolute;left:8782;top:677;width:65;height:484" coordorigin="8782,677" coordsize="65,484" path="m8782,1160l8847,1160,8847,677,8782,677,8782,1160xe" filled="false" stroked="true" strokeweight=".90813pt" strokecolor="#a9a9a9">
                <v:path arrowok="t"/>
              </v:shape>
            </v:group>
            <v:group style="position:absolute;left:8880;top:755;width:2;height:406" coordorigin="8880,755" coordsize="2,406">
              <v:shape style="position:absolute;left:8880;top:755;width:2;height:406" coordorigin="8880,755" coordsize="0,406" path="m8880,755l8880,1160e" filled="false" stroked="true" strokeweight="3.34211pt" strokecolor="#add8e6">
                <v:path arrowok="t"/>
              </v:shape>
            </v:group>
            <v:group style="position:absolute;left:8847;top:755;width:65;height:406" coordorigin="8847,755" coordsize="65,406">
              <v:shape style="position:absolute;left:8847;top:755;width:65;height:406" coordorigin="8847,755" coordsize="65,406" path="m8847,1160l8912,1160,8912,755,8847,755,8847,1160xe" filled="false" stroked="true" strokeweight=".90813pt" strokecolor="#a9a9a9">
                <v:path arrowok="t"/>
              </v:shape>
            </v:group>
            <v:group style="position:absolute;left:8945;top:827;width:2;height:334" coordorigin="8945,827" coordsize="2,334">
              <v:shape style="position:absolute;left:8945;top:827;width:2;height:334" coordorigin="8945,827" coordsize="0,334" path="m8945,827l8945,1160e" filled="false" stroked="true" strokeweight="3.34211pt" strokecolor="#add8e6">
                <v:path arrowok="t"/>
              </v:shape>
            </v:group>
            <v:group style="position:absolute;left:8912;top:827;width:65;height:334" coordorigin="8912,827" coordsize="65,334">
              <v:shape style="position:absolute;left:8912;top:827;width:65;height:334" coordorigin="8912,827" coordsize="65,334" path="m8912,1160l8977,1160,8977,827,8912,827,8912,1160xe" filled="false" stroked="true" strokeweight=".90813pt" strokecolor="#a9a9a9">
                <v:path arrowok="t"/>
              </v:shape>
            </v:group>
            <v:group style="position:absolute;left:9010;top:851;width:2;height:309" coordorigin="9010,851" coordsize="2,309">
              <v:shape style="position:absolute;left:9010;top:851;width:2;height:309" coordorigin="9010,851" coordsize="0,309" path="m9010,851l9010,1160e" filled="false" stroked="true" strokeweight="3.34211pt" strokecolor="#add8e6">
                <v:path arrowok="t"/>
              </v:shape>
            </v:group>
            <v:group style="position:absolute;left:8977;top:851;width:65;height:309" coordorigin="8977,851" coordsize="65,309">
              <v:shape style="position:absolute;left:8977;top:851;width:65;height:309" coordorigin="8977,851" coordsize="65,309" path="m8977,1160l9042,1160,9042,851,8977,851,8977,1160xe" filled="false" stroked="true" strokeweight=".90813pt" strokecolor="#a9a9a9">
                <v:path arrowok="t"/>
              </v:shape>
            </v:group>
            <v:group style="position:absolute;left:9075;top:916;width:2;height:245" coordorigin="9075,916" coordsize="2,245">
              <v:shape style="position:absolute;left:9075;top:916;width:2;height:245" coordorigin="9075,916" coordsize="0,245" path="m9075,916l9075,1160e" filled="false" stroked="true" strokeweight="3.34211pt" strokecolor="#add8e6">
                <v:path arrowok="t"/>
              </v:shape>
            </v:group>
            <v:group style="position:absolute;left:9042;top:916;width:65;height:245" coordorigin="9042,916" coordsize="65,245">
              <v:shape style="position:absolute;left:9042;top:916;width:65;height:245" coordorigin="9042,916" coordsize="65,245" path="m9042,1160l9107,1160,9107,916,9042,916,9042,1160xe" filled="false" stroked="true" strokeweight=".90813pt" strokecolor="#a9a9a9">
                <v:path arrowok="t"/>
              </v:shape>
            </v:group>
            <v:group style="position:absolute;left:9139;top:972;width:2;height:189" coordorigin="9139,972" coordsize="2,189">
              <v:shape style="position:absolute;left:9139;top:972;width:2;height:189" coordorigin="9139,972" coordsize="0,189" path="m9139,972l9139,1160e" filled="false" stroked="true" strokeweight="3.34211pt" strokecolor="#add8e6">
                <v:path arrowok="t"/>
              </v:shape>
            </v:group>
            <v:group style="position:absolute;left:9107;top:972;width:65;height:189" coordorigin="9107,972" coordsize="65,189">
              <v:shape style="position:absolute;left:9107;top:972;width:65;height:189" coordorigin="9107,972" coordsize="65,189" path="m9107,1160l9172,1160,9172,972,9107,972,9107,1160xe" filled="false" stroked="true" strokeweight=".90813pt" strokecolor="#a9a9a9">
                <v:path arrowok="t"/>
              </v:shape>
            </v:group>
            <v:group style="position:absolute;left:9204;top:1023;width:2;height:137" coordorigin="9204,1023" coordsize="2,137">
              <v:shape style="position:absolute;left:9204;top:1023;width:2;height:137" coordorigin="9204,1023" coordsize="0,137" path="m9204,1023l9204,1160e" filled="false" stroked="true" strokeweight="3.34211pt" strokecolor="#add8e6">
                <v:path arrowok="t"/>
              </v:shape>
            </v:group>
            <v:group style="position:absolute;left:9172;top:1023;width:65;height:137" coordorigin="9172,1023" coordsize="65,137">
              <v:shape style="position:absolute;left:9172;top:1023;width:65;height:137" coordorigin="9172,1023" coordsize="65,137" path="m9172,1160l9237,1160,9237,1023,9172,1023,9172,1160xe" filled="false" stroked="true" strokeweight=".90813pt" strokecolor="#a9a9a9">
                <v:path arrowok="t"/>
              </v:shape>
            </v:group>
            <v:group style="position:absolute;left:9269;top:986;width:2;height:175" coordorigin="9269,986" coordsize="2,175">
              <v:shape style="position:absolute;left:9269;top:986;width:2;height:175" coordorigin="9269,986" coordsize="0,175" path="m9269,986l9269,1160e" filled="false" stroked="true" strokeweight="3.34211pt" strokecolor="#add8e6">
                <v:path arrowok="t"/>
              </v:shape>
            </v:group>
            <v:group style="position:absolute;left:9237;top:986;width:65;height:175" coordorigin="9237,986" coordsize="65,175">
              <v:shape style="position:absolute;left:9237;top:986;width:65;height:175" coordorigin="9237,986" coordsize="65,175" path="m9237,1160l9302,1160,9302,986,9237,986,9237,1160xe" filled="false" stroked="true" strokeweight=".90813pt" strokecolor="#a9a9a9">
                <v:path arrowok="t"/>
              </v:shape>
            </v:group>
            <v:group style="position:absolute;left:9334;top:1026;width:2;height:135" coordorigin="9334,1026" coordsize="2,135">
              <v:shape style="position:absolute;left:9334;top:1026;width:2;height:135" coordorigin="9334,1026" coordsize="0,135" path="m9334,1026l9334,1160e" filled="false" stroked="true" strokeweight="3.34211pt" strokecolor="#add8e6">
                <v:path arrowok="t"/>
              </v:shape>
            </v:group>
            <v:group style="position:absolute;left:9302;top:1026;width:65;height:135" coordorigin="9302,1026" coordsize="65,135">
              <v:shape style="position:absolute;left:9302;top:1026;width:65;height:135" coordorigin="9302,1026" coordsize="65,135" path="m9302,1160l9367,1160,9367,1026,9302,1026,9302,1160xe" filled="false" stroked="true" strokeweight=".90813pt" strokecolor="#a9a9a9">
                <v:path arrowok="t"/>
              </v:shape>
            </v:group>
            <v:group style="position:absolute;left:9367;top:1093;width:65;height:68" coordorigin="9367,1093" coordsize="65,68">
              <v:shape style="position:absolute;left:9367;top:1093;width:65;height:68" coordorigin="9367,1093" coordsize="65,68" path="m9367,1127l9432,1127e" filled="false" stroked="true" strokeweight="3.460931pt" strokecolor="#add8e6">
                <v:path arrowok="t"/>
              </v:shape>
            </v:group>
            <v:group style="position:absolute;left:9367;top:1093;width:65;height:68" coordorigin="9367,1093" coordsize="65,68">
              <v:shape style="position:absolute;left:9367;top:1093;width:65;height:68" coordorigin="9367,1093" coordsize="65,68" path="m9367,1160l9432,1160,9432,1093,9367,1093,9367,1160xe" filled="false" stroked="true" strokeweight=".90813pt" strokecolor="#a9a9a9">
                <v:path arrowok="t"/>
              </v:shape>
            </v:group>
            <v:group style="position:absolute;left:9464;top:1069;width:2;height:92" coordorigin="9464,1069" coordsize="2,92">
              <v:shape style="position:absolute;left:9464;top:1069;width:2;height:92" coordorigin="9464,1069" coordsize="0,92" path="m9464,1069l9464,1160e" filled="false" stroked="true" strokeweight="3.34211pt" strokecolor="#add8e6">
                <v:path arrowok="t"/>
              </v:shape>
            </v:group>
            <v:group style="position:absolute;left:9432;top:1069;width:65;height:92" coordorigin="9432,1069" coordsize="65,92">
              <v:shape style="position:absolute;left:9432;top:1069;width:65;height:92" coordorigin="9432,1069" coordsize="65,92" path="m9432,1160l9496,1160,9496,1069,9432,1069,9432,1160xe" filled="false" stroked="true" strokeweight=".90813pt" strokecolor="#a9a9a9">
                <v:path arrowok="t"/>
              </v:shape>
            </v:group>
            <v:group style="position:absolute;left:9496;top:1136;width:260;height:2" coordorigin="9496,1136" coordsize="260,2">
              <v:shape style="position:absolute;left:9496;top:1136;width:260;height:2" coordorigin="9496,1136" coordsize="260,0" path="m9496,1136l9756,1136e" filled="false" stroked="true" strokeweight="2.518852pt" strokecolor="#add8e6">
                <v:path arrowok="t"/>
              </v:shape>
            </v:group>
            <v:group style="position:absolute;left:9496;top:1112;width:65;height:49" coordorigin="9496,1112" coordsize="65,49">
              <v:shape style="position:absolute;left:9496;top:1112;width:65;height:49" coordorigin="9496,1112" coordsize="65,49" path="m9496,1160l9561,1160,9561,1112,9496,1112,9496,1160xe" filled="false" stroked="true" strokeweight=".90813pt" strokecolor="#a9a9a9">
                <v:path arrowok="t"/>
              </v:shape>
            </v:group>
            <v:group style="position:absolute;left:9561;top:1117;width:65;height:43" coordorigin="9561,1117" coordsize="65,43">
              <v:shape style="position:absolute;left:9561;top:1117;width:65;height:43" coordorigin="9561,1117" coordsize="65,43" path="m9561,1160l9626,1160,9626,1117,9561,1117,9561,1160xe" filled="false" stroked="true" strokeweight=".90813pt" strokecolor="#a9a9a9">
                <v:path arrowok="t"/>
              </v:shape>
            </v:group>
            <v:group style="position:absolute;left:9617;top:1140;width:148;height:2" coordorigin="9617,1140" coordsize="148,2">
              <v:shape style="position:absolute;left:9617;top:1140;width:148;height:2" coordorigin="9617,1140" coordsize="148,0" path="m9617,1140l9765,1140e" filled="false" stroked="true" strokeweight="2.562792pt" strokecolor="#a9a9a9">
                <v:path arrowok="t"/>
              </v:shape>
            </v:group>
            <v:group style="position:absolute;left:9756;top:1144;width:65;height:17" coordorigin="9756,1144" coordsize="65,17">
              <v:shape style="position:absolute;left:9756;top:1144;width:65;height:17" coordorigin="9756,1144" coordsize="65,17" path="m9756,1152l9821,1152e" filled="false" stroked="true" strokeweight=".906284pt" strokecolor="#add8e6">
                <v:path arrowok="t"/>
              </v:shape>
            </v:group>
            <v:group style="position:absolute;left:9747;top:1147;width:148;height:2" coordorigin="9747,1147" coordsize="148,2">
              <v:shape style="position:absolute;left:9747;top:1147;width:148;height:2" coordorigin="9747,1147" coordsize="148,0" path="m9747,1147l9895,1147e" filled="false" stroked="true" strokeweight="2.034179pt" strokecolor="#a9a9a9">
                <v:path arrowok="t"/>
              </v:shape>
            </v:group>
            <v:group style="position:absolute;left:9821;top:1134;width:65;height:27" coordorigin="9821,1134" coordsize="65,27">
              <v:shape style="position:absolute;left:9821;top:1134;width:65;height:27" coordorigin="9821,1134" coordsize="65,27" path="m9821,1147l9886,1147e" filled="false" stroked="true" strokeweight="1.440978pt" strokecolor="#add8e6">
                <v:path arrowok="t"/>
              </v:shape>
            </v:group>
            <v:group style="position:absolute;left:9886;top:1150;width:195;height:2" coordorigin="9886,1150" coordsize="195,2">
              <v:shape style="position:absolute;left:9886;top:1150;width:195;height:2" coordorigin="9886,1150" coordsize="195,0" path="m9886,1150l10081,1150e" filled="false" stroked="true" strokeweight="1.177874pt" strokecolor="#add8e6">
                <v:path arrowok="t"/>
              </v:shape>
            </v:group>
            <v:group style="position:absolute;left:9877;top:1150;width:213;height:2" coordorigin="9877,1150" coordsize="213,2">
              <v:shape style="position:absolute;left:9877;top:1150;width:213;height:2" coordorigin="9877,1150" coordsize="213,0" path="m9877,1150l10090,1150e" filled="false" stroked="true" strokeweight="1.801249pt" strokecolor="#a9a9a9">
                <v:path arrowok="t"/>
              </v:shape>
            </v:group>
            <v:group style="position:absolute;left:10081;top:1158;width:260;height:2" coordorigin="10081,1158" coordsize="260,2">
              <v:shape style="position:absolute;left:10081;top:1158;width:260;height:2" coordorigin="10081,1158" coordsize="260,0" path="m10081,1158l10340,1158e" filled="false" stroked="true" strokeweight=".37159pt" strokecolor="#add8e6">
                <v:path arrowok="t"/>
              </v:shape>
            </v:group>
            <v:group style="position:absolute;left:10072;top:1158;width:213;height:2" coordorigin="10072,1158" coordsize="213,2">
              <v:shape style="position:absolute;left:10072;top:1158;width:213;height:2" coordorigin="10072,1158" coordsize="213,0" path="m10072,1158l10284,1158e" filled="false" stroked="true" strokeweight="1.096396pt" strokecolor="#a9a9a9">
                <v:path arrowok="t"/>
              </v:shape>
            </v:group>
            <v:group style="position:absolute;left:10275;top:1159;width:269;height:2" coordorigin="10275,1159" coordsize="269,2">
              <v:shape style="position:absolute;left:10275;top:1159;width:269;height:2" coordorigin="10275,1159" coordsize="269,0" path="m10275,1159l10544,1159e" filled="false" stroked="true" strokeweight="1.007388pt" strokecolor="#a9a9a9">
                <v:path arrowok="t"/>
              </v:shape>
            </v:group>
            <v:group style="position:absolute;left:10340;top:1159;width:195;height:2" coordorigin="10340,1159" coordsize="195,2">
              <v:shape style="position:absolute;left:10340;top:1159;width:195;height:2" coordorigin="10340,1159" coordsize="195,0" path="m10340,1159l10535,1159e" filled="false" stroked="true" strokeweight=".235795pt" strokecolor="#add8e6">
                <v:path arrowok="t"/>
              </v:shape>
            </v:group>
            <v:group style="position:absolute;left:7322;top:-554;width:2693;height:1715" coordorigin="7322,-554" coordsize="2693,1715">
              <v:shape style="position:absolute;left:7322;top:-554;width:2693;height:1715" coordorigin="7322,-554" coordsize="2693,1715" path="m10009,1143l7328,1143,7322,1160,10015,1160,10009,1143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9691,1126l7354,1126,7347,1143,9704,1143,9691,1126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9551,1109l7373,1109,7366,1126,9564,1126,9551,1109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9488,1092l7386,1092,7379,1109,9494,1109,9488,1092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9431,1075l7398,1075,7392,1092,9437,1092,9431,1075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9348,1042l7417,1042,7411,1059,7405,1075,9393,1075,9386,1059,9354,1059,9348,1042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224,-384l7811,-384,7805,-367,7798,-350,7792,-333,7786,-316,7773,-282,7767,-265,7754,-232,7748,-215,7741,-198,7735,-164,7722,-130,7697,-28,7690,-11,7684,23,7678,40,7671,74,7665,91,7659,125,7652,142,7646,176,7640,210,7633,227,7627,261,7620,295,7608,346,7601,380,7595,413,7589,447,7582,464,7576,498,7570,532,7563,549,7557,583,7551,617,7544,634,7532,702,7525,719,7519,753,7512,770,7506,787,7500,821,7493,838,7487,855,7481,889,7474,906,7468,923,7455,957,7449,974,7443,991,7436,1008,7424,1042,9316,1042,9310,1025,9259,1025,9221,1008,9183,1008,9177,991,9151,991,9145,974,9126,974,9119,957,9107,957,9100,940,9088,940,9081,923,9069,923,9062,906,9056,906,9037,889,9024,889,8999,855,8980,855,8973,838,8954,838,8948,821,8935,821,8929,804,8910,804,8904,787,8897,787,8884,770,8878,770,8872,753,8865,753,8846,736,8840,719,8827,719,8821,702,8808,702,8796,685,8789,668,8776,668,8770,651,8757,634,8745,634,8738,617,8732,617,8726,600,8713,583,8707,583,8700,566,8694,566,8688,549,8681,549,8675,532,8668,515,8662,515,8656,498,8637,464,8630,464,8624,447,8611,430,8605,413,8599,397,8592,397,8586,380,8579,380,8573,363,8567,363,8560,346,8554,346,8548,329,8541,329,8535,312,8529,312,8503,278,8497,261,8491,261,8484,244,8478,244,8472,227,8465,210,8459,210,8453,193,8446,176,8440,159,8427,125,8421,108,8408,74,8402,57,8395,40,8389,23,8383,-11,8376,-28,8370,-45,8364,-62,8357,-79,8351,-96,8338,-130,8332,-147,8326,-164,8313,-198,8307,-215,8300,-232,8294,-249,8287,-265,8281,-282,8268,-299,8262,-316,8256,-333,8249,-333,8237,-350,8230,-367,8224,-384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141,-486l7862,-486,7849,-452,7843,-452,7837,-435,7830,-418,7817,-384,8218,-384,8211,-401,8205,-401,8198,-418,8192,-418,8186,-435,8179,-435,8173,-452,8154,-469,8148,-469,8141,-486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129,-503l7875,-503,7868,-486,8135,-486,8129,-503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110,-520l7887,-520,7881,-503,8116,-503,8110,-520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090,-537l7906,-537,7900,-520,8097,-520,8090,-537xe" filled="true" fillcolor="#add8e6" stroked="false">
                <v:path arrowok="t"/>
                <v:fill type="solid"/>
              </v:shape>
              <v:shape style="position:absolute;left:7322;top:-554;width:2693;height:1715" coordorigin="7322,-554" coordsize="2693,1715" path="m8059,-554l7944,-554,7938,-537,8065,-537,8059,-554xe" filled="true" fillcolor="#add8e6" stroked="false">
                <v:path arrowok="t"/>
                <v:fill type="solid"/>
              </v:shape>
            </v:group>
            <v:group style="position:absolute;left:7322;top:-559;width:3246;height:1720" coordorigin="7322,-559" coordsize="3246,1720">
              <v:shape style="position:absolute;left:7322;top:-559;width:3246;height:1720" coordorigin="7322,-559" coordsize="3246,1720" path="m7322,1144l7373,1106,7411,1052,7443,985,7468,916,7487,855,7506,787,7525,712,7532,686,7538,659,7544,632,7551,604,7557,576,7563,548,7570,519,7576,490,7582,461,7589,431,7595,402,7601,373,7608,343,7614,314,7620,284,7627,255,7633,226,7640,197,7646,169,7652,141,7659,113,7665,86,7671,59,7678,33,7684,7,7690,-18,7697,-43,7703,-67,7709,-91,7716,-114,7735,-179,7748,-219,7754,-238,7779,-309,7805,-372,7824,-415,7830,-428,7862,-487,7900,-534,7957,-556,7976,-557,7982,-557,7989,-557,7995,-558,8002,-558,8008,-559,8014,-559,8021,-559,8027,-559,8090,-538,8122,-511,8129,-504,8135,-498,8141,-491,8148,-484,8154,-477,8160,-470,8167,-463,8205,-415,8211,-406,8218,-396,8224,-387,8230,-377,8237,-367,8268,-309,8275,-297,8281,-284,8307,-226,8332,-161,8338,-143,8345,-125,8351,-107,8357,-88,8364,-69,8370,-50,8376,-31,8383,-12,8389,7,8395,27,8402,46,8427,118,8453,181,8484,241,8510,276,8516,284,8522,292,8529,299,8535,306,8573,355,8605,404,8611,415,8618,426,8624,437,8630,448,8637,459,8643,471,8649,482,8656,492,8662,503,8668,514,8707,572,8719,588,8726,597,8732,604,8738,612,8745,619,8751,626,8757,633,8764,640,8770,647,8776,653,8783,660,8789,666,8796,673,8802,679,8808,685,8815,692,8821,698,8827,705,8834,712,8840,719,8846,725,8853,732,8859,739,8865,745,8872,752,8878,758,8884,765,8891,771,8897,777,8904,783,8910,788,8948,817,8954,822,8961,826,8967,830,8973,834,8980,839,9030,877,9037,882,9043,888,9050,893,9056,899,9062,905,9069,910,9075,916,9081,921,9088,927,9094,932,9100,938,9107,943,9113,948,9164,983,9221,1003,9227,1004,9234,1005,9240,1006,9246,1007,9253,1008,9259,1009,9266,1010,9272,1011,9278,1013,9285,1015,9291,1016,9297,1018,9304,1020,9310,1023,9316,1025,9323,1027,9329,1030,9335,1033,9342,1036,9348,1039,9354,1042,9361,1045,9367,1048,9374,1051,9380,1054,9386,1057,9393,1060,9399,1062,9405,1065,9412,1067,9418,1070,9424,1072,9431,1074,9437,1076,9443,1078,9450,1080,9456,1082,9462,1084,9469,1087,9475,1089,9482,1090,9488,1092,9494,1094,9501,1096,9507,1098,9513,1100,9520,1101,9526,1103,9532,1105,9539,1106,9545,1107,9551,1108,9558,1109,9564,1110,9570,1111,9577,1112,9583,1113,9589,1113,9596,1114,9602,1115,9608,1115,9615,1116,9621,1117,9627,1117,9634,1118,9640,1119,9647,1119,9653,1120,9659,1121,9666,1122,9672,1122,9678,1123,9685,1124,9691,1125,9697,1126,9704,1127,9710,1127,9716,1128,9723,1129,9729,1129,9735,1130,9742,1131,9748,1131,9755,1132,9761,1133,9767,1133,9774,1134,9780,1134,9786,1134,9793,1135,9799,1135,9805,1135,9812,1136,9818,1136,9824,1136,9831,1137,9837,1137,9843,1137,9850,1138,9856,1138,9863,1139,9869,1139,9875,1139,9882,1140,9888,1140,9894,1141,9901,1141,9907,1141,9913,1142,9920,1142,9926,1142,9932,1142,9939,1142,9945,1142,9952,1142,9958,1143,9964,1143,9971,1143,9977,1143,9983,1143,9990,1143,9996,1143,10002,1143,10009,1143,10015,1144,10021,1144,10028,1144,10034,1145,10040,1145,10047,1145,10053,1146,10059,1146,10066,1147,10072,1148,10078,1148,10085,1149,10091,1149,10098,1150,10104,1151,10110,1151,10117,1152,10123,1153,10129,1153,10136,1154,10142,1154,10148,1154,10155,1155,10161,1155,10167,1155,10174,1156,10180,1156,10186,1156,10193,1156,10199,1156,10205,1157,10212,1157,10218,1157,10225,1157,10231,1157,10237,1157,10244,1158,10250,1158,10256,1158,10263,1158,10269,1158,10275,1159,10282,1159,10288,1159,10294,1159,10301,1159,10307,1160,10313,1160,10320,1160,10326,1160,10333,1160,10339,1160,10345,1160,10352,1160,10358,1160,10390,1160,10396,1160,10402,1160,10409,1160,10415,1160,10421,1160,10428,1160,10434,1160,10441,1160,10447,1159,10453,1159,10460,1159,10466,1159,10472,1159,10510,1159,10517,1159,10523,1159,10530,1159,10536,1160,10542,1160,10549,1160,10555,1160,10561,1160,10568,1160,10568,1160,10561,1160,10555,1160,7322,1160,7322,1144xe" filled="false" stroked="true" strokeweight=".90813pt" strokecolor="#000000">
                <v:path arrowok="t"/>
              </v:shape>
            </v:group>
            <v:group style="position:absolute;left:7971;top:-659;width:2;height:1906" coordorigin="7971,-659" coordsize="2,1906">
              <v:shape style="position:absolute;left:7971;top:-659;width:2;height:1906" coordorigin="7971,-659" coordsize="0,1906" path="m7971,1247l7971,-659e" filled="false" stroked="true" strokeweight=".90813pt" strokecolor="#ff0000">
                <v:path arrowok="t"/>
                <v:stroke dashstyle="longDash"/>
              </v:shape>
            </v:group>
            <v:group style="position:absolute;left:7113;top:1160;width:47;height:2" coordorigin="7113,1160" coordsize="47,2">
              <v:shape style="position:absolute;left:7113;top:1160;width:47;height:2" coordorigin="7113,1160" coordsize="47,0" path="m7113,1160l7160,1160e" filled="false" stroked="true" strokeweight=".90813pt" strokecolor="#333333">
                <v:path arrowok="t"/>
              </v:shape>
            </v:group>
            <v:group style="position:absolute;left:7113;top:623;width:47;height:2" coordorigin="7113,623" coordsize="47,2">
              <v:shape style="position:absolute;left:7113;top:623;width:47;height:2" coordorigin="7113,623" coordsize="47,0" path="m7113,623l7160,623e" filled="false" stroked="true" strokeweight=".90813pt" strokecolor="#333333">
                <v:path arrowok="t"/>
              </v:shape>
            </v:group>
            <v:group style="position:absolute;left:7113;top:86;width:47;height:2" coordorigin="7113,86" coordsize="47,2">
              <v:shape style="position:absolute;left:7113;top:86;width:47;height:2" coordorigin="7113,86" coordsize="47,0" path="m7113,86l7160,86e" filled="false" stroked="true" strokeweight=".90813pt" strokecolor="#333333">
                <v:path arrowok="t"/>
              </v:shape>
            </v:group>
            <v:group style="position:absolute;left:7113;top:-451;width:47;height:2" coordorigin="7113,-451" coordsize="47,2">
              <v:shape style="position:absolute;left:7113;top:-451;width:47;height:2" coordorigin="7113,-451" coordsize="47,0" path="m7113,-451l7160,-451e" filled="false" stroked="true" strokeweight=".90813pt" strokecolor="#333333">
                <v:path arrowok="t"/>
              </v:shape>
            </v:group>
            <v:group style="position:absolute;left:7322;top:1247;width:2;height:47" coordorigin="7322,1247" coordsize="2,47">
              <v:shape style="position:absolute;left:7322;top:1247;width:2;height:47" coordorigin="7322,1247" coordsize="0,47" path="m7322,1293l7322,1247e" filled="false" stroked="true" strokeweight=".90813pt" strokecolor="#333333">
                <v:path arrowok="t"/>
              </v:shape>
            </v:group>
            <v:group style="position:absolute;left:7971;top:1247;width:2;height:47" coordorigin="7971,1247" coordsize="2,47">
              <v:shape style="position:absolute;left:7971;top:1247;width:2;height:47" coordorigin="7971,1247" coordsize="0,47" path="m7971,1293l7971,1247e" filled="false" stroked="true" strokeweight=".90813pt" strokecolor="#333333">
                <v:path arrowok="t"/>
              </v:shape>
            </v:group>
            <v:group style="position:absolute;left:8620;top:1247;width:2;height:47" coordorigin="8620,1247" coordsize="2,47">
              <v:shape style="position:absolute;left:8620;top:1247;width:2;height:47" coordorigin="8620,1247" coordsize="0,47" path="m8620,1293l8620,1247e" filled="false" stroked="true" strokeweight=".90813pt" strokecolor="#333333">
                <v:path arrowok="t"/>
              </v:shape>
            </v:group>
            <v:group style="position:absolute;left:9269;top:1247;width:2;height:47" coordorigin="9269,1247" coordsize="2,47">
              <v:shape style="position:absolute;left:9269;top:1247;width:2;height:47" coordorigin="9269,1247" coordsize="0,47" path="m9269,1293l9269,1247e" filled="false" stroked="true" strokeweight=".90813pt" strokecolor="#333333">
                <v:path arrowok="t"/>
              </v:shape>
            </v:group>
            <v:group style="position:absolute;left:9918;top:1247;width:2;height:47" coordorigin="9918,1247" coordsize="2,47">
              <v:shape style="position:absolute;left:9918;top:1247;width:2;height:47" coordorigin="9918,1247" coordsize="0,47" path="m9918,1293l9918,1247e" filled="false" stroked="true" strokeweight=".90813pt" strokecolor="#333333">
                <v:path arrowok="t"/>
              </v:shape>
            </v:group>
            <v:group style="position:absolute;left:10568;top:1247;width:2;height:47" coordorigin="10568,1247" coordsize="2,47">
              <v:shape style="position:absolute;left:10568;top:1247;width:2;height:47" coordorigin="10568,1247" coordsize="0,47" path="m10568,1293l10568,1247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30.054291pt;margin-top:-1.08415pt;width:11.35pt;height:31.6pt;mso-position-horizontal-relative:page;mso-position-vertical-relative:paragraph;z-index:2128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5"/>
        </w:rPr>
        <w:t>0.4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  <w:cols w:num="2" w:equalWidth="0">
            <w:col w:w="1164" w:space="3114"/>
            <w:col w:w="6242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0.50</w:t>
      </w:r>
      <w:r>
        <w:rPr>
          <w:rFonts w:ascii="Arial"/>
          <w:sz w:val="15"/>
        </w:rPr>
      </w: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0.25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8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0.2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0"/>
          <w:cols w:num="2" w:equalWidth="0">
            <w:col w:w="1164" w:space="3114"/>
            <w:col w:w="6242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0.00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793" w:val="left" w:leader="none"/>
          <w:tab w:pos="1426" w:val="left" w:leader="none"/>
          <w:tab w:pos="2060" w:val="left" w:leader="none"/>
          <w:tab w:pos="2694" w:val="left" w:leader="none"/>
          <w:tab w:pos="3327" w:val="left" w:leader="none"/>
        </w:tabs>
        <w:spacing w:before="83"/>
        <w:ind w:left="159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1666" w:right="1507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y3</w:t>
      </w:r>
      <w:r>
        <w:rPr>
          <w:rFonts w:ascii="Arial"/>
          <w:sz w:val="18"/>
        </w:rPr>
      </w: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sz w:val="15"/>
        </w:rPr>
      </w: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649" w:val="left" w:leader="none"/>
          <w:tab w:pos="1298" w:val="left" w:leader="none"/>
          <w:tab w:pos="1947" w:val="left" w:leader="none"/>
          <w:tab w:pos="2596" w:val="left" w:leader="none"/>
          <w:tab w:pos="3245" w:val="left" w:leader="none"/>
        </w:tabs>
        <w:spacing w:before="83"/>
        <w:ind w:left="0" w:right="1464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0" w:right="1464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y4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0"/>
          <w:cols w:num="4" w:equalWidth="0">
            <w:col w:w="1164" w:space="40"/>
            <w:col w:w="3413" w:space="40"/>
            <w:col w:w="700" w:space="40"/>
            <w:col w:w="5123"/>
          </w:cols>
        </w:sectPr>
      </w:pPr>
    </w:p>
    <w:p>
      <w:pPr>
        <w:spacing w:before="144"/>
        <w:ind w:left="1162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sz w:val="22"/>
        </w:rPr>
        <w:t>model 5: Laplace(1,1) prior</w:t>
      </w:r>
    </w:p>
    <w:p>
      <w:pPr>
        <w:spacing w:before="144"/>
        <w:ind w:left="1162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  <w:t>model 6: 0.5 Mixture prior</w:t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2240" w:h="15840"/>
          <w:pgMar w:top="1500" w:bottom="280" w:left="1720" w:right="0"/>
          <w:cols w:num="2" w:equalWidth="0">
            <w:col w:w="3803" w:space="347"/>
            <w:col w:w="6370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28"/>
          <w:szCs w:val="28"/>
        </w:rPr>
      </w:pPr>
    </w:p>
    <w:p>
      <w:pPr>
        <w:spacing w:line="170" w:lineRule="exact" w:before="83"/>
        <w:ind w:left="0" w:right="145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41.330109pt;margin-top:-12.125185pt;width:181.75pt;height:98.55pt;mso-position-horizontal-relative:page;mso-position-vertical-relative:paragraph;z-index:-498880" coordorigin="2827,-243" coordsize="3635,1971">
            <v:group style="position:absolute;left:2882;top:-233;width:3571;height:1906" coordorigin="2882,-233" coordsize="3571,1906">
              <v:shape style="position:absolute;left:2882;top:-233;width:3571;height:1906" coordorigin="2882,-233" coordsize="3571,1906" path="m2882,1672l6452,1672,6452,-233,2882,-233,2882,1672xe" filled="true" fillcolor="#ebebeb" stroked="false">
                <v:path arrowok="t"/>
                <v:fill type="solid"/>
              </v:shape>
            </v:group>
            <v:group style="position:absolute;left:2882;top:1274;width:3571;height:2" coordorigin="2882,1274" coordsize="3571,2">
              <v:shape style="position:absolute;left:2882;top:1274;width:3571;height:2" coordorigin="2882,1274" coordsize="3571,0" path="m2882,1274l6452,1274e" filled="false" stroked="true" strokeweight=".449822pt" strokecolor="#ffffff">
                <v:path arrowok="t"/>
              </v:shape>
            </v:group>
            <v:group style="position:absolute;left:2882;top:649;width:3571;height:2" coordorigin="2882,649" coordsize="3571,2">
              <v:shape style="position:absolute;left:2882;top:649;width:3571;height:2" coordorigin="2882,649" coordsize="3571,0" path="m2882,649l6452,649e" filled="false" stroked="true" strokeweight=".449822pt" strokecolor="#ffffff">
                <v:path arrowok="t"/>
              </v:shape>
            </v:group>
            <v:group style="position:absolute;left:2882;top:25;width:3571;height:2" coordorigin="2882,25" coordsize="3571,2">
              <v:shape style="position:absolute;left:2882;top:25;width:3571;height:2" coordorigin="2882,25" coordsize="3571,0" path="m2882,25l6452,25e" filled="false" stroked="true" strokeweight=".449822pt" strokecolor="#ffffff">
                <v:path arrowok="t"/>
              </v:shape>
            </v:group>
            <v:group style="position:absolute;left:3369;top:-233;width:2;height:1906" coordorigin="3369,-233" coordsize="2,1906">
              <v:shape style="position:absolute;left:3369;top:-233;width:2;height:1906" coordorigin="3369,-233" coordsize="0,1906" path="m3369,1672l3369,-233e" filled="false" stroked="true" strokeweight=".449822pt" strokecolor="#ffffff">
                <v:path arrowok="t"/>
              </v:shape>
            </v:group>
            <v:group style="position:absolute;left:4018;top:-233;width:2;height:1906" coordorigin="4018,-233" coordsize="2,1906">
              <v:shape style="position:absolute;left:4018;top:-233;width:2;height:1906" coordorigin="4018,-233" coordsize="0,1906" path="m4018,1672l4018,-233e" filled="false" stroked="true" strokeweight=".449822pt" strokecolor="#ffffff">
                <v:path arrowok="t"/>
              </v:shape>
            </v:group>
            <v:group style="position:absolute;left:4667;top:-233;width:2;height:1906" coordorigin="4667,-233" coordsize="2,1906">
              <v:shape style="position:absolute;left:4667;top:-233;width:2;height:1906" coordorigin="4667,-233" coordsize="0,1906" path="m4667,1672l4667,-233e" filled="false" stroked="true" strokeweight=".449822pt" strokecolor="#ffffff">
                <v:path arrowok="t"/>
              </v:shape>
            </v:group>
            <v:group style="position:absolute;left:5316;top:-233;width:2;height:1906" coordorigin="5316,-233" coordsize="2,1906">
              <v:shape style="position:absolute;left:5316;top:-233;width:2;height:1906" coordorigin="5316,-233" coordsize="0,1906" path="m5316,1672l5316,-233e" filled="false" stroked="true" strokeweight=".449822pt" strokecolor="#ffffff">
                <v:path arrowok="t"/>
              </v:shape>
            </v:group>
            <v:group style="position:absolute;left:5965;top:-233;width:2;height:1906" coordorigin="5965,-233" coordsize="2,1906">
              <v:shape style="position:absolute;left:5965;top:-233;width:2;height:1906" coordorigin="5965,-233" coordsize="0,1906" path="m5965,1672l5965,-233e" filled="false" stroked="true" strokeweight=".449822pt" strokecolor="#ffffff">
                <v:path arrowok="t"/>
              </v:shape>
            </v:group>
            <v:group style="position:absolute;left:2882;top:1586;width:3571;height:2" coordorigin="2882,1586" coordsize="3571,2">
              <v:shape style="position:absolute;left:2882;top:1586;width:3571;height:2" coordorigin="2882,1586" coordsize="3571,0" path="m2882,1586l6452,1586e" filled="false" stroked="true" strokeweight=".90813pt" strokecolor="#ffffff">
                <v:path arrowok="t"/>
              </v:shape>
            </v:group>
            <v:group style="position:absolute;left:2882;top:961;width:3571;height:2" coordorigin="2882,961" coordsize="3571,2">
              <v:shape style="position:absolute;left:2882;top:961;width:3571;height:2" coordorigin="2882,961" coordsize="3571,0" path="m2882,961l6452,961e" filled="false" stroked="true" strokeweight=".90813pt" strokecolor="#ffffff">
                <v:path arrowok="t"/>
              </v:shape>
            </v:group>
            <v:group style="position:absolute;left:2882;top:337;width:3571;height:2" coordorigin="2882,337" coordsize="3571,2">
              <v:shape style="position:absolute;left:2882;top:337;width:3571;height:2" coordorigin="2882,337" coordsize="3571,0" path="m2882,337l6452,337e" filled="false" stroked="true" strokeweight=".90813pt" strokecolor="#ffffff">
                <v:path arrowok="t"/>
              </v:shape>
            </v:group>
            <v:group style="position:absolute;left:3044;top:-233;width:2;height:1906" coordorigin="3044,-233" coordsize="2,1906">
              <v:shape style="position:absolute;left:3044;top:-233;width:2;height:1906" coordorigin="3044,-233" coordsize="0,1906" path="m3044,1672l3044,-233e" filled="false" stroked="true" strokeweight=".90813pt" strokecolor="#ffffff">
                <v:path arrowok="t"/>
              </v:shape>
            </v:group>
            <v:group style="position:absolute;left:3694;top:-233;width:2;height:1906" coordorigin="3694,-233" coordsize="2,1906">
              <v:shape style="position:absolute;left:3694;top:-233;width:2;height:1906" coordorigin="3694,-233" coordsize="0,1906" path="m3694,1672l3694,-233e" filled="false" stroked="true" strokeweight=".90813pt" strokecolor="#ffffff">
                <v:path arrowok="t"/>
              </v:shape>
            </v:group>
            <v:group style="position:absolute;left:4343;top:-233;width:2;height:1906" coordorigin="4343,-233" coordsize="2,1906">
              <v:shape style="position:absolute;left:4343;top:-233;width:2;height:1906" coordorigin="4343,-233" coordsize="0,1906" path="m4343,1672l4343,-233e" filled="false" stroked="true" strokeweight=".90813pt" strokecolor="#ffffff">
                <v:path arrowok="t"/>
              </v:shape>
            </v:group>
            <v:group style="position:absolute;left:4992;top:-233;width:2;height:1906" coordorigin="4992,-233" coordsize="2,1906">
              <v:shape style="position:absolute;left:4992;top:-233;width:2;height:1906" coordorigin="4992,-233" coordsize="0,1906" path="m4992,1672l4992,-233e" filled="false" stroked="true" strokeweight=".90813pt" strokecolor="#ffffff">
                <v:path arrowok="t"/>
              </v:shape>
            </v:group>
            <v:group style="position:absolute;left:5641;top:-233;width:2;height:1906" coordorigin="5641,-233" coordsize="2,1906">
              <v:shape style="position:absolute;left:5641;top:-233;width:2;height:1906" coordorigin="5641,-233" coordsize="0,1906" path="m5641,1672l5641,-233e" filled="false" stroked="true" strokeweight=".90813pt" strokecolor="#ffffff">
                <v:path arrowok="t"/>
              </v:shape>
            </v:group>
            <v:group style="position:absolute;left:6290;top:-233;width:2;height:1906" coordorigin="6290,-233" coordsize="2,1906">
              <v:shape style="position:absolute;left:6290;top:-233;width:2;height:1906" coordorigin="6290,-233" coordsize="0,1906" path="m6290,1672l6290,-233e" filled="false" stroked="true" strokeweight=".90813pt" strokecolor="#ffffff">
                <v:path arrowok="t"/>
              </v:shape>
            </v:group>
            <v:group style="position:absolute;left:3109;top:817;width:2;height:769" coordorigin="3109,817" coordsize="2,769">
              <v:shape style="position:absolute;left:3109;top:817;width:2;height:769" coordorigin="3109,817" coordsize="0,769" path="m3109,817l3109,1586e" filled="false" stroked="true" strokeweight="3.34211pt" strokecolor="#add8e6">
                <v:path arrowok="t"/>
              </v:shape>
            </v:group>
            <v:group style="position:absolute;left:3077;top:817;width:65;height:769" coordorigin="3077,817" coordsize="65,769">
              <v:shape style="position:absolute;left:3077;top:817;width:65;height:769" coordorigin="3077,817" coordsize="65,769" path="m3077,1586l3142,1586,3142,817,3077,817,3077,1586xe" filled="false" stroked="true" strokeweight=".90813pt" strokecolor="#a9a9a9">
                <v:path arrowok="t"/>
              </v:shape>
            </v:group>
            <v:group style="position:absolute;left:3174;top:618;width:2;height:968" coordorigin="3174,618" coordsize="2,968">
              <v:shape style="position:absolute;left:3174;top:618;width:2;height:968" coordorigin="3174,618" coordsize="0,968" path="m3174,618l3174,1586e" filled="false" stroked="true" strokeweight="3.34211pt" strokecolor="#add8e6">
                <v:path arrowok="t"/>
              </v:shape>
            </v:group>
            <v:group style="position:absolute;left:3142;top:618;width:65;height:968" coordorigin="3142,618" coordsize="65,968">
              <v:shape style="position:absolute;left:3142;top:618;width:65;height:968" coordorigin="3142,618" coordsize="65,968" path="m3142,1586l3207,1586,3207,618,3142,618,3142,1586xe" filled="false" stroked="true" strokeweight=".90813pt" strokecolor="#a9a9a9">
                <v:path arrowok="t"/>
              </v:shape>
            </v:group>
            <v:group style="position:absolute;left:3239;top:591;width:2;height:996" coordorigin="3239,591" coordsize="2,996">
              <v:shape style="position:absolute;left:3239;top:591;width:2;height:996" coordorigin="3239,591" coordsize="0,996" path="m3239,591l3239,1586e" filled="false" stroked="true" strokeweight="3.34211pt" strokecolor="#add8e6">
                <v:path arrowok="t"/>
              </v:shape>
            </v:group>
            <v:group style="position:absolute;left:3207;top:591;width:65;height:996" coordorigin="3207,591" coordsize="65,996">
              <v:shape style="position:absolute;left:3207;top:591;width:65;height:996" coordorigin="3207,591" coordsize="65,996" path="m3207,1586l3272,1586,3272,591,3207,591,3207,1586xe" filled="false" stroked="true" strokeweight=".90813pt" strokecolor="#a9a9a9">
                <v:path arrowok="t"/>
              </v:shape>
            </v:group>
            <v:group style="position:absolute;left:3304;top:497;width:2;height:1089" coordorigin="3304,497" coordsize="2,1089">
              <v:shape style="position:absolute;left:3304;top:497;width:2;height:1089" coordorigin="3304,497" coordsize="0,1089" path="m3304,497l3304,1586e" filled="false" stroked="true" strokeweight="3.34211pt" strokecolor="#add8e6">
                <v:path arrowok="t"/>
              </v:shape>
            </v:group>
            <v:group style="position:absolute;left:3272;top:497;width:65;height:1089" coordorigin="3272,497" coordsize="65,1089">
              <v:shape style="position:absolute;left:3272;top:497;width:65;height:1089" coordorigin="3272,497" coordsize="65,1089" path="m3272,1586l3336,1586,3336,497,3272,497,3272,1586xe" filled="false" stroked="true" strokeweight=".90813pt" strokecolor="#a9a9a9">
                <v:path arrowok="t"/>
              </v:shape>
            </v:group>
            <v:group style="position:absolute;left:3369;top:353;width:2;height:1234" coordorigin="3369,353" coordsize="2,1234">
              <v:shape style="position:absolute;left:3369;top:353;width:2;height:1234" coordorigin="3369,353" coordsize="0,1234" path="m3369,353l3369,1586e" filled="false" stroked="true" strokeweight="3.34211pt" strokecolor="#add8e6">
                <v:path arrowok="t"/>
              </v:shape>
            </v:group>
            <v:group style="position:absolute;left:3337;top:353;width:65;height:1234" coordorigin="3337,353" coordsize="65,1234">
              <v:shape style="position:absolute;left:3337;top:353;width:65;height:1234" coordorigin="3337,353" coordsize="65,1234" path="m3337,1586l3401,1586,3401,353,3337,353,3337,1586xe" filled="false" stroked="true" strokeweight=".90813pt" strokecolor="#a9a9a9">
                <v:path arrowok="t"/>
              </v:shape>
            </v:group>
            <v:group style="position:absolute;left:3434;top:247;width:2;height:1339" coordorigin="3434,247" coordsize="2,1339">
              <v:shape style="position:absolute;left:3434;top:247;width:2;height:1339" coordorigin="3434,247" coordsize="0,1339" path="m3434,247l3434,1586e" filled="false" stroked="true" strokeweight="3.34211pt" strokecolor="#add8e6">
                <v:path arrowok="t"/>
              </v:shape>
            </v:group>
            <v:group style="position:absolute;left:3401;top:247;width:65;height:1339" coordorigin="3401,247" coordsize="65,1339">
              <v:shape style="position:absolute;left:3401;top:247;width:65;height:1339" coordorigin="3401,247" coordsize="65,1339" path="m3401,1586l3466,1586,3466,247,3401,247,3401,1586xe" filled="false" stroked="true" strokeweight=".90813pt" strokecolor="#a9a9a9">
                <v:path arrowok="t"/>
              </v:shape>
            </v:group>
            <v:group style="position:absolute;left:3499;top:185;width:2;height:1401" coordorigin="3499,185" coordsize="2,1401">
              <v:shape style="position:absolute;left:3499;top:185;width:2;height:1401" coordorigin="3499,185" coordsize="0,1401" path="m3499,185l3499,1586e" filled="false" stroked="true" strokeweight="3.34211pt" strokecolor="#add8e6">
                <v:path arrowok="t"/>
              </v:shape>
            </v:group>
            <v:group style="position:absolute;left:3466;top:185;width:65;height:1401" coordorigin="3466,185" coordsize="65,1401">
              <v:shape style="position:absolute;left:3466;top:185;width:65;height:1401" coordorigin="3466,185" coordsize="65,1401" path="m3466,1586l3531,1586,3531,185,3466,185,3466,1586xe" filled="false" stroked="true" strokeweight=".90813pt" strokecolor="#a9a9a9">
                <v:path arrowok="t"/>
              </v:shape>
            </v:group>
            <v:group style="position:absolute;left:3564;top:17;width:2;height:1569" coordorigin="3564,17" coordsize="2,1569">
              <v:shape style="position:absolute;left:3564;top:17;width:2;height:1569" coordorigin="3564,17" coordsize="0,1569" path="m3564,17l3564,1586e" filled="false" stroked="true" strokeweight="3.34211pt" strokecolor="#add8e6">
                <v:path arrowok="t"/>
              </v:shape>
            </v:group>
            <v:group style="position:absolute;left:3531;top:17;width:65;height:1569" coordorigin="3531,17" coordsize="65,1569">
              <v:shape style="position:absolute;left:3531;top:17;width:65;height:1569" coordorigin="3531,17" coordsize="65,1569" path="m3531,1586l3596,1586,3596,17,3531,17,3531,1586xe" filled="false" stroked="true" strokeweight=".90813pt" strokecolor="#a9a9a9">
                <v:path arrowok="t"/>
              </v:shape>
            </v:group>
            <v:group style="position:absolute;left:3595;top:-131;width:67;height:1717" coordorigin="3595,-131" coordsize="67,1717">
              <v:shape style="position:absolute;left:3595;top:-131;width:67;height:1717" coordorigin="3595,-131" coordsize="67,1717" path="m3595,1586l3662,1586,3662,-131,3595,-131,3595,1586xe" filled="true" fillcolor="#add8e6" stroked="false">
                <v:path arrowok="t"/>
                <v:fill type="solid"/>
              </v:shape>
            </v:group>
            <v:group style="position:absolute;left:3596;top:-131;width:65;height:1717" coordorigin="3596,-131" coordsize="65,1717">
              <v:shape style="position:absolute;left:3596;top:-131;width:65;height:1717" coordorigin="3596,-131" coordsize="65,1717" path="m3596,1586l3661,1586,3661,-131,3596,-131,3596,1586xe" filled="false" stroked="true" strokeweight=".90813pt" strokecolor="#a9a9a9">
                <v:path arrowok="t"/>
              </v:shape>
            </v:group>
            <v:group style="position:absolute;left:3660;top:-123;width:67;height:1710" coordorigin="3660,-123" coordsize="67,1710">
              <v:shape style="position:absolute;left:3660;top:-123;width:67;height:1710" coordorigin="3660,-123" coordsize="67,1710" path="m3660,1586l3727,1586,3727,-123,3660,-123,3660,1586xe" filled="true" fillcolor="#add8e6" stroked="false">
                <v:path arrowok="t"/>
                <v:fill type="solid"/>
              </v:shape>
            </v:group>
            <v:group style="position:absolute;left:3661;top:-123;width:65;height:1710" coordorigin="3661,-123" coordsize="65,1710">
              <v:shape style="position:absolute;left:3661;top:-123;width:65;height:1710" coordorigin="3661,-123" coordsize="65,1710" path="m3661,1586l3726,1586,3726,-123,3661,-123,3661,1586xe" filled="false" stroked="true" strokeweight=".90813pt" strokecolor="#a9a9a9">
                <v:path arrowok="t"/>
              </v:shape>
            </v:group>
            <v:group style="position:absolute;left:3758;top:-147;width:2;height:1733" coordorigin="3758,-147" coordsize="2,1733">
              <v:shape style="position:absolute;left:3758;top:-147;width:2;height:1733" coordorigin="3758,-147" coordsize="0,1733" path="m3758,-147l3758,1586e" filled="false" stroked="true" strokeweight="3.34211pt" strokecolor="#add8e6">
                <v:path arrowok="t"/>
              </v:shape>
            </v:group>
            <v:group style="position:absolute;left:3726;top:-147;width:65;height:1733" coordorigin="3726,-147" coordsize="65,1733">
              <v:shape style="position:absolute;left:3726;top:-147;width:65;height:1733" coordorigin="3726,-147" coordsize="65,1733" path="m3726,1586l3791,1586,3791,-147,3726,-147,3726,1586xe" filled="false" stroked="true" strokeweight=".90813pt" strokecolor="#a9a9a9">
                <v:path arrowok="t"/>
              </v:shape>
            </v:group>
            <v:group style="position:absolute;left:3823;top:83;width:2;height:1503" coordorigin="3823,83" coordsize="2,1503">
              <v:shape style="position:absolute;left:3823;top:83;width:2;height:1503" coordorigin="3823,83" coordsize="0,1503" path="m3823,83l3823,1586e" filled="false" stroked="true" strokeweight="3.34211pt" strokecolor="#add8e6">
                <v:path arrowok="t"/>
              </v:shape>
            </v:group>
            <v:group style="position:absolute;left:3791;top:83;width:65;height:1503" coordorigin="3791,83" coordsize="65,1503">
              <v:shape style="position:absolute;left:3791;top:83;width:65;height:1503" coordorigin="3791,83" coordsize="65,1503" path="m3791,1586l3856,1586,3856,83,3791,83,3791,1586xe" filled="false" stroked="true" strokeweight=".90813pt" strokecolor="#a9a9a9">
                <v:path arrowok="t"/>
              </v:shape>
            </v:group>
            <v:group style="position:absolute;left:3888;top:115;width:2;height:1472" coordorigin="3888,115" coordsize="2,1472">
              <v:shape style="position:absolute;left:3888;top:115;width:2;height:1472" coordorigin="3888,115" coordsize="0,1472" path="m3888,115l3888,1586e" filled="false" stroked="true" strokeweight="3.34211pt" strokecolor="#add8e6">
                <v:path arrowok="t"/>
              </v:shape>
            </v:group>
            <v:group style="position:absolute;left:3856;top:115;width:65;height:1472" coordorigin="3856,115" coordsize="65,1472">
              <v:shape style="position:absolute;left:3856;top:115;width:65;height:1472" coordorigin="3856,115" coordsize="65,1472" path="m3856,1586l3921,1586,3921,115,3856,115,3856,1586xe" filled="false" stroked="true" strokeweight=".90813pt" strokecolor="#a9a9a9">
                <v:path arrowok="t"/>
              </v:shape>
            </v:group>
            <v:group style="position:absolute;left:3953;top:177;width:2;height:1409" coordorigin="3953,177" coordsize="2,1409">
              <v:shape style="position:absolute;left:3953;top:177;width:2;height:1409" coordorigin="3953,177" coordsize="0,1409" path="m3953,177l3953,1586e" filled="false" stroked="true" strokeweight="3.34211pt" strokecolor="#add8e6">
                <v:path arrowok="t"/>
              </v:shape>
            </v:group>
            <v:group style="position:absolute;left:3921;top:177;width:65;height:1409" coordorigin="3921,177" coordsize="65,1409">
              <v:shape style="position:absolute;left:3921;top:177;width:65;height:1409" coordorigin="3921,177" coordsize="65,1409" path="m3921,1586l3986,1586,3986,177,3921,177,3921,1586xe" filled="false" stroked="true" strokeweight=".90813pt" strokecolor="#a9a9a9">
                <v:path arrowok="t"/>
              </v:shape>
            </v:group>
            <v:group style="position:absolute;left:4018;top:353;width:2;height:1234" coordorigin="4018,353" coordsize="2,1234">
              <v:shape style="position:absolute;left:4018;top:353;width:2;height:1234" coordorigin="4018,353" coordsize="0,1234" path="m4018,353l4018,1586e" filled="false" stroked="true" strokeweight="3.34211pt" strokecolor="#add8e6">
                <v:path arrowok="t"/>
              </v:shape>
            </v:group>
            <v:group style="position:absolute;left:3986;top:353;width:65;height:1234" coordorigin="3986,353" coordsize="65,1234">
              <v:shape style="position:absolute;left:3986;top:353;width:65;height:1234" coordorigin="3986,353" coordsize="65,1234" path="m3986,1586l4051,1586,4051,353,3986,353,3986,1586xe" filled="false" stroked="true" strokeweight=".90813pt" strokecolor="#a9a9a9">
                <v:path arrowok="t"/>
              </v:shape>
            </v:group>
            <v:group style="position:absolute;left:4083;top:442;width:2;height:1144" coordorigin="4083,442" coordsize="2,1144">
              <v:shape style="position:absolute;left:4083;top:442;width:2;height:1144" coordorigin="4083,442" coordsize="0,1144" path="m4083,442l4083,1586e" filled="false" stroked="true" strokeweight="3.34211pt" strokecolor="#add8e6">
                <v:path arrowok="t"/>
              </v:shape>
            </v:group>
            <v:group style="position:absolute;left:4051;top:442;width:65;height:1144" coordorigin="4051,442" coordsize="65,1144">
              <v:shape style="position:absolute;left:4051;top:442;width:65;height:1144" coordorigin="4051,442" coordsize="65,1144" path="m4051,1586l4115,1586,4115,442,4051,442,4051,1586xe" filled="false" stroked="true" strokeweight=".90813pt" strokecolor="#a9a9a9">
                <v:path arrowok="t"/>
              </v:shape>
            </v:group>
            <v:group style="position:absolute;left:4148;top:622;width:2;height:964" coordorigin="4148,622" coordsize="2,964">
              <v:shape style="position:absolute;left:4148;top:622;width:2;height:964" coordorigin="4148,622" coordsize="0,964" path="m4148,622l4148,1586e" filled="false" stroked="true" strokeweight="3.34211pt" strokecolor="#add8e6">
                <v:path arrowok="t"/>
              </v:shape>
            </v:group>
            <v:group style="position:absolute;left:4116;top:622;width:65;height:964" coordorigin="4116,622" coordsize="65,964">
              <v:shape style="position:absolute;left:4116;top:622;width:65;height:964" coordorigin="4116,622" coordsize="65,964" path="m4116,1586l4180,1586,4180,622,4116,622,4116,1586xe" filled="false" stroked="true" strokeweight=".90813pt" strokecolor="#a9a9a9">
                <v:path arrowok="t"/>
              </v:shape>
            </v:group>
            <v:group style="position:absolute;left:4213;top:735;width:2;height:851" coordorigin="4213,735" coordsize="2,851">
              <v:shape style="position:absolute;left:4213;top:735;width:2;height:851" coordorigin="4213,735" coordsize="0,851" path="m4213,735l4213,1586e" filled="false" stroked="true" strokeweight="3.34211pt" strokecolor="#add8e6">
                <v:path arrowok="t"/>
              </v:shape>
            </v:group>
            <v:group style="position:absolute;left:4180;top:735;width:65;height:851" coordorigin="4180,735" coordsize="65,851">
              <v:shape style="position:absolute;left:4180;top:735;width:65;height:851" coordorigin="4180,735" coordsize="65,851" path="m4180,1586l4245,1586,4245,735,4180,735,4180,1586xe" filled="false" stroked="true" strokeweight=".90813pt" strokecolor="#a9a9a9">
                <v:path arrowok="t"/>
              </v:shape>
            </v:group>
            <v:group style="position:absolute;left:4244;top:825;width:67;height:761" coordorigin="4244,825" coordsize="67,761">
              <v:shape style="position:absolute;left:4244;top:825;width:67;height:761" coordorigin="4244,825" coordsize="67,761" path="m4244,1586l4311,1586,4311,825,4244,825,4244,1586xe" filled="true" fillcolor="#add8e6" stroked="false">
                <v:path arrowok="t"/>
                <v:fill type="solid"/>
              </v:shape>
            </v:group>
            <v:group style="position:absolute;left:4245;top:825;width:65;height:761" coordorigin="4245,825" coordsize="65,761">
              <v:shape style="position:absolute;left:4245;top:825;width:65;height:761" coordorigin="4245,825" coordsize="65,761" path="m4245,1586l4310,1586,4310,825,4245,825,4245,1586xe" filled="false" stroked="true" strokeweight=".90813pt" strokecolor="#a9a9a9">
                <v:path arrowok="t"/>
              </v:shape>
            </v:group>
            <v:group style="position:absolute;left:4309;top:841;width:67;height:746" coordorigin="4309,841" coordsize="67,746">
              <v:shape style="position:absolute;left:4309;top:841;width:67;height:746" coordorigin="4309,841" coordsize="67,746" path="m4309,1586l4376,1586,4376,841,4309,841,4309,1586xe" filled="true" fillcolor="#add8e6" stroked="false">
                <v:path arrowok="t"/>
                <v:fill type="solid"/>
              </v:shape>
            </v:group>
            <v:group style="position:absolute;left:4310;top:841;width:65;height:746" coordorigin="4310,841" coordsize="65,746">
              <v:shape style="position:absolute;left:4310;top:841;width:65;height:746" coordorigin="4310,841" coordsize="65,746" path="m4310,1586l4375,1586,4375,841,4310,841,4310,1586xe" filled="false" stroked="true" strokeweight=".90813pt" strokecolor="#a9a9a9">
                <v:path arrowok="t"/>
              </v:shape>
            </v:group>
            <v:group style="position:absolute;left:4408;top:923;width:2;height:664" coordorigin="4408,923" coordsize="2,664">
              <v:shape style="position:absolute;left:4408;top:923;width:2;height:664" coordorigin="4408,923" coordsize="0,664" path="m4408,923l4408,1586e" filled="false" stroked="true" strokeweight="3.34211pt" strokecolor="#add8e6">
                <v:path arrowok="t"/>
              </v:shape>
            </v:group>
            <v:group style="position:absolute;left:4375;top:923;width:65;height:664" coordorigin="4375,923" coordsize="65,664">
              <v:shape style="position:absolute;left:4375;top:923;width:65;height:664" coordorigin="4375,923" coordsize="65,664" path="m4375,1586l4440,1586,4440,923,4375,923,4375,1586xe" filled="false" stroked="true" strokeweight=".90813pt" strokecolor="#a9a9a9">
                <v:path arrowok="t"/>
              </v:shape>
            </v:group>
            <v:group style="position:absolute;left:4473;top:1020;width:2;height:566" coordorigin="4473,1020" coordsize="2,566">
              <v:shape style="position:absolute;left:4473;top:1020;width:2;height:566" coordorigin="4473,1020" coordsize="0,566" path="m4473,1020l4473,1586e" filled="false" stroked="true" strokeweight="3.34211pt" strokecolor="#add8e6">
                <v:path arrowok="t"/>
              </v:shape>
            </v:group>
            <v:group style="position:absolute;left:4440;top:1020;width:65;height:566" coordorigin="4440,1020" coordsize="65,566">
              <v:shape style="position:absolute;left:4440;top:1020;width:65;height:566" coordorigin="4440,1020" coordsize="65,566" path="m4440,1586l4505,1586,4505,1020,4440,1020,4440,1586xe" filled="false" stroked="true" strokeweight=".90813pt" strokecolor="#a9a9a9">
                <v:path arrowok="t"/>
              </v:shape>
            </v:group>
            <v:group style="position:absolute;left:4537;top:985;width:2;height:601" coordorigin="4537,985" coordsize="2,601">
              <v:shape style="position:absolute;left:4537;top:985;width:2;height:601" coordorigin="4537,985" coordsize="0,601" path="m4537,985l4537,1586e" filled="false" stroked="true" strokeweight="3.34211pt" strokecolor="#add8e6">
                <v:path arrowok="t"/>
              </v:shape>
            </v:group>
            <v:group style="position:absolute;left:4505;top:985;width:65;height:601" coordorigin="4505,985" coordsize="65,601">
              <v:shape style="position:absolute;left:4505;top:985;width:65;height:601" coordorigin="4505,985" coordsize="65,601" path="m4505,1586l4570,1586,4570,985,4505,985,4505,1586xe" filled="false" stroked="true" strokeweight=".90813pt" strokecolor="#a9a9a9">
                <v:path arrowok="t"/>
              </v:shape>
            </v:group>
            <v:group style="position:absolute;left:4602;top:1157;width:2;height:430" coordorigin="4602,1157" coordsize="2,430">
              <v:shape style="position:absolute;left:4602;top:1157;width:2;height:430" coordorigin="4602,1157" coordsize="0,430" path="m4602,1157l4602,1586e" filled="false" stroked="true" strokeweight="3.34211pt" strokecolor="#add8e6">
                <v:path arrowok="t"/>
              </v:shape>
            </v:group>
            <v:group style="position:absolute;left:4570;top:1157;width:65;height:430" coordorigin="4570,1157" coordsize="65,430">
              <v:shape style="position:absolute;left:4570;top:1157;width:65;height:430" coordorigin="4570,1157" coordsize="65,430" path="m4570,1586l4635,1586,4635,1157,4570,1157,4570,1586xe" filled="false" stroked="true" strokeweight=".90813pt" strokecolor="#a9a9a9">
                <v:path arrowok="t"/>
              </v:shape>
            </v:group>
            <v:group style="position:absolute;left:4634;top:1219;width:67;height:367" coordorigin="4634,1219" coordsize="67,367">
              <v:shape style="position:absolute;left:4634;top:1219;width:67;height:367" coordorigin="4634,1219" coordsize="67,367" path="m4634,1586l4701,1586,4701,1219,4634,1219,4634,1586xe" filled="true" fillcolor="#add8e6" stroked="false">
                <v:path arrowok="t"/>
                <v:fill type="solid"/>
              </v:shape>
            </v:group>
            <v:group style="position:absolute;left:4635;top:1219;width:65;height:367" coordorigin="4635,1219" coordsize="65,367">
              <v:shape style="position:absolute;left:4635;top:1219;width:65;height:367" coordorigin="4635,1219" coordsize="65,367" path="m4635,1586l4700,1586,4700,1219,4635,1219,4635,1586xe" filled="false" stroked="true" strokeweight=".90813pt" strokecolor="#a9a9a9">
                <v:path arrowok="t"/>
              </v:shape>
            </v:group>
            <v:group style="position:absolute;left:4699;top:1215;width:67;height:371" coordorigin="4699,1215" coordsize="67,371">
              <v:shape style="position:absolute;left:4699;top:1215;width:67;height:371" coordorigin="4699,1215" coordsize="67,371" path="m4699,1586l4765,1586,4765,1215,4699,1215,4699,1586xe" filled="true" fillcolor="#add8e6" stroked="false">
                <v:path arrowok="t"/>
                <v:fill type="solid"/>
              </v:shape>
            </v:group>
            <v:group style="position:absolute;left:4700;top:1215;width:65;height:371" coordorigin="4700,1215" coordsize="65,371">
              <v:shape style="position:absolute;left:4700;top:1215;width:65;height:371" coordorigin="4700,1215" coordsize="65,371" path="m4700,1586l4764,1586,4764,1215,4700,1215,4700,1586xe" filled="false" stroked="true" strokeweight=".90813pt" strokecolor="#a9a9a9">
                <v:path arrowok="t"/>
              </v:shape>
            </v:group>
            <v:group style="position:absolute;left:4797;top:1274;width:2;height:313" coordorigin="4797,1274" coordsize="2,313">
              <v:shape style="position:absolute;left:4797;top:1274;width:2;height:313" coordorigin="4797,1274" coordsize="0,313" path="m4797,1274l4797,1586e" filled="false" stroked="true" strokeweight="3.34211pt" strokecolor="#add8e6">
                <v:path arrowok="t"/>
              </v:shape>
            </v:group>
            <v:group style="position:absolute;left:4765;top:1274;width:65;height:313" coordorigin="4765,1274" coordsize="65,313">
              <v:shape style="position:absolute;left:4765;top:1274;width:65;height:313" coordorigin="4765,1274" coordsize="65,313" path="m4765,1586l4829,1586,4829,1274,4765,1274,4765,1586xe" filled="false" stroked="true" strokeweight=".90813pt" strokecolor="#a9a9a9">
                <v:path arrowok="t"/>
              </v:shape>
            </v:group>
            <v:group style="position:absolute;left:4862;top:1305;width:2;height:281" coordorigin="4862,1305" coordsize="2,281">
              <v:shape style="position:absolute;left:4862;top:1305;width:2;height:281" coordorigin="4862,1305" coordsize="0,281" path="m4862,1305l4862,1586e" filled="false" stroked="true" strokeweight="3.34211pt" strokecolor="#add8e6">
                <v:path arrowok="t"/>
              </v:shape>
            </v:group>
            <v:group style="position:absolute;left:4829;top:1305;width:65;height:281" coordorigin="4829,1305" coordsize="65,281">
              <v:shape style="position:absolute;left:4829;top:1305;width:65;height:281" coordorigin="4829,1305" coordsize="65,281" path="m4829,1586l4894,1586,4894,1305,4829,1305,4829,1586xe" filled="false" stroked="true" strokeweight=".90813pt" strokecolor="#a9a9a9">
                <v:path arrowok="t"/>
              </v:shape>
            </v:group>
            <v:group style="position:absolute;left:4927;top:1324;width:2;height:262" coordorigin="4927,1324" coordsize="2,262">
              <v:shape style="position:absolute;left:4927;top:1324;width:2;height:262" coordorigin="4927,1324" coordsize="0,262" path="m4927,1324l4927,1586e" filled="false" stroked="true" strokeweight="3.34211pt" strokecolor="#add8e6">
                <v:path arrowok="t"/>
              </v:shape>
            </v:group>
            <v:group style="position:absolute;left:4894;top:1324;width:65;height:262" coordorigin="4894,1324" coordsize="65,262">
              <v:shape style="position:absolute;left:4894;top:1324;width:65;height:262" coordorigin="4894,1324" coordsize="65,262" path="m4894,1586l4959,1586,4959,1324,4894,1324,4894,1586xe" filled="false" stroked="true" strokeweight=".90813pt" strokecolor="#a9a9a9">
                <v:path arrowok="t"/>
              </v:shape>
            </v:group>
            <v:group style="position:absolute;left:4992;top:1293;width:2;height:293" coordorigin="4992,1293" coordsize="2,293">
              <v:shape style="position:absolute;left:4992;top:1293;width:2;height:293" coordorigin="4992,1293" coordsize="0,293" path="m4992,1293l4992,1586e" filled="false" stroked="true" strokeweight="3.34211pt" strokecolor="#add8e6">
                <v:path arrowok="t"/>
              </v:shape>
            </v:group>
            <v:group style="position:absolute;left:4959;top:1293;width:65;height:293" coordorigin="4959,1293" coordsize="65,293">
              <v:shape style="position:absolute;left:4959;top:1293;width:65;height:293" coordorigin="4959,1293" coordsize="65,293" path="m4959,1586l5024,1586,5024,1293,4959,1293,4959,1586xe" filled="false" stroked="true" strokeweight=".90813pt" strokecolor="#a9a9a9">
                <v:path arrowok="t"/>
              </v:shape>
            </v:group>
            <v:group style="position:absolute;left:5057;top:1317;width:2;height:270" coordorigin="5057,1317" coordsize="2,270">
              <v:shape style="position:absolute;left:5057;top:1317;width:2;height:270" coordorigin="5057,1317" coordsize="0,270" path="m5057,1317l5057,1586e" filled="false" stroked="true" strokeweight="3.34211pt" strokecolor="#add8e6">
                <v:path arrowok="t"/>
              </v:shape>
            </v:group>
            <v:group style="position:absolute;left:5024;top:1317;width:65;height:270" coordorigin="5024,1317" coordsize="65,270">
              <v:shape style="position:absolute;left:5024;top:1317;width:65;height:270" coordorigin="5024,1317" coordsize="65,270" path="m5024,1586l5089,1586,5089,1317,5024,1317,5024,1586xe" filled="false" stroked="true" strokeweight=".90813pt" strokecolor="#a9a9a9">
                <v:path arrowok="t"/>
              </v:shape>
            </v:group>
            <v:group style="position:absolute;left:5088;top:1399;width:67;height:188" coordorigin="5088,1399" coordsize="67,188">
              <v:shape style="position:absolute;left:5088;top:1399;width:67;height:188" coordorigin="5088,1399" coordsize="67,188" path="m5088,1586l5155,1586,5155,1399,5088,1399,5088,1586xe" filled="true" fillcolor="#add8e6" stroked="false">
                <v:path arrowok="t"/>
                <v:fill type="solid"/>
              </v:shape>
            </v:group>
            <v:group style="position:absolute;left:5089;top:1399;width:65;height:188" coordorigin="5089,1399" coordsize="65,188">
              <v:shape style="position:absolute;left:5089;top:1399;width:65;height:188" coordorigin="5089,1399" coordsize="65,188" path="m5089,1586l5154,1586,5154,1399,5089,1399,5089,1586xe" filled="false" stroked="true" strokeweight=".90813pt" strokecolor="#a9a9a9">
                <v:path arrowok="t"/>
              </v:shape>
            </v:group>
            <v:group style="position:absolute;left:5153;top:1399;width:67;height:188" coordorigin="5153,1399" coordsize="67,188">
              <v:shape style="position:absolute;left:5153;top:1399;width:67;height:188" coordorigin="5153,1399" coordsize="67,188" path="m5153,1586l5220,1586,5220,1399,5153,1399,5153,1586xe" filled="true" fillcolor="#add8e6" stroked="false">
                <v:path arrowok="t"/>
                <v:fill type="solid"/>
              </v:shape>
            </v:group>
            <v:group style="position:absolute;left:5154;top:1399;width:65;height:188" coordorigin="5154,1399" coordsize="65,188">
              <v:shape style="position:absolute;left:5154;top:1399;width:65;height:188" coordorigin="5154,1399" coordsize="65,188" path="m5154,1586l5219,1586,5219,1399,5154,1399,5154,1586xe" filled="false" stroked="true" strokeweight=".90813pt" strokecolor="#a9a9a9">
                <v:path arrowok="t"/>
              </v:shape>
            </v:group>
            <v:group style="position:absolute;left:5218;top:1438;width:67;height:149" coordorigin="5218,1438" coordsize="67,149">
              <v:shape style="position:absolute;left:5218;top:1438;width:67;height:149" coordorigin="5218,1438" coordsize="67,149" path="m5218,1586l5285,1586,5285,1438,5218,1438,5218,1586xe" filled="true" fillcolor="#add8e6" stroked="false">
                <v:path arrowok="t"/>
                <v:fill type="solid"/>
              </v:shape>
            </v:group>
            <v:group style="position:absolute;left:5219;top:1438;width:65;height:149" coordorigin="5219,1438" coordsize="65,149">
              <v:shape style="position:absolute;left:5219;top:1438;width:65;height:149" coordorigin="5219,1438" coordsize="65,149" path="m5219,1586l5284,1586,5284,1438,5219,1438,5219,1586xe" filled="false" stroked="true" strokeweight=".90813pt" strokecolor="#a9a9a9">
                <v:path arrowok="t"/>
              </v:shape>
            </v:group>
            <v:group style="position:absolute;left:5283;top:1453;width:67;height:133" coordorigin="5283,1453" coordsize="67,133">
              <v:shape style="position:absolute;left:5283;top:1453;width:67;height:133" coordorigin="5283,1453" coordsize="67,133" path="m5283,1586l5350,1586,5350,1453,5283,1453,5283,1586xe" filled="true" fillcolor="#add8e6" stroked="false">
                <v:path arrowok="t"/>
                <v:fill type="solid"/>
              </v:shape>
            </v:group>
            <v:group style="position:absolute;left:5284;top:1453;width:65;height:133" coordorigin="5284,1453" coordsize="65,133">
              <v:shape style="position:absolute;left:5284;top:1453;width:65;height:133" coordorigin="5284,1453" coordsize="65,133" path="m5284,1586l5349,1586,5349,1453,5284,1453,5284,1586xe" filled="false" stroked="true" strokeweight=".90813pt" strokecolor="#a9a9a9">
                <v:path arrowok="t"/>
              </v:shape>
            </v:group>
            <v:group style="position:absolute;left:5348;top:1453;width:67;height:133" coordorigin="5348,1453" coordsize="67,133">
              <v:shape style="position:absolute;left:5348;top:1453;width:67;height:133" coordorigin="5348,1453" coordsize="67,133" path="m5348,1586l5415,1586,5415,1453,5348,1453,5348,1586xe" filled="true" fillcolor="#add8e6" stroked="false">
                <v:path arrowok="t"/>
                <v:fill type="solid"/>
              </v:shape>
            </v:group>
            <v:group style="position:absolute;left:5349;top:1453;width:65;height:133" coordorigin="5349,1453" coordsize="65,133">
              <v:shape style="position:absolute;left:5349;top:1453;width:65;height:133" coordorigin="5349,1453" coordsize="65,133" path="m5349,1586l5414,1586,5414,1453,5349,1453,5349,1586xe" filled="false" stroked="true" strokeweight=".90813pt" strokecolor="#a9a9a9">
                <v:path arrowok="t"/>
              </v:shape>
            </v:group>
            <v:group style="position:absolute;left:5413;top:1453;width:67;height:133" coordorigin="5413,1453" coordsize="67,133">
              <v:shape style="position:absolute;left:5413;top:1453;width:67;height:133" coordorigin="5413,1453" coordsize="67,133" path="m5413,1586l5480,1586,5480,1453,5413,1453,5413,1586xe" filled="true" fillcolor="#add8e6" stroked="false">
                <v:path arrowok="t"/>
                <v:fill type="solid"/>
              </v:shape>
            </v:group>
            <v:group style="position:absolute;left:5414;top:1453;width:65;height:133" coordorigin="5414,1453" coordsize="65,133">
              <v:shape style="position:absolute;left:5414;top:1453;width:65;height:133" coordorigin="5414,1453" coordsize="65,133" path="m5414,1586l5479,1586,5479,1453,5414,1453,5414,1586xe" filled="false" stroked="true" strokeweight=".90813pt" strokecolor="#a9a9a9">
                <v:path arrowok="t"/>
              </v:shape>
            </v:group>
            <v:group style="position:absolute;left:5478;top:1457;width:67;height:129" coordorigin="5478,1457" coordsize="67,129">
              <v:shape style="position:absolute;left:5478;top:1457;width:67;height:129" coordorigin="5478,1457" coordsize="67,129" path="m5478,1586l5544,1586,5544,1457,5478,1457,5478,1586xe" filled="true" fillcolor="#add8e6" stroked="false">
                <v:path arrowok="t"/>
                <v:fill type="solid"/>
              </v:shape>
            </v:group>
            <v:group style="position:absolute;left:5479;top:1457;width:65;height:129" coordorigin="5479,1457" coordsize="65,129">
              <v:shape style="position:absolute;left:5479;top:1457;width:65;height:129" coordorigin="5479,1457" coordsize="65,129" path="m5479,1586l5543,1586,5543,1457,5479,1457,5479,1586xe" filled="false" stroked="true" strokeweight=".90813pt" strokecolor="#a9a9a9">
                <v:path arrowok="t"/>
              </v:shape>
            </v:group>
            <v:group style="position:absolute;left:5542;top:1465;width:67;height:122" coordorigin="5542,1465" coordsize="67,122">
              <v:shape style="position:absolute;left:5542;top:1465;width:67;height:122" coordorigin="5542,1465" coordsize="67,122" path="m5542,1586l5609,1586,5609,1465,5542,1465,5542,1586xe" filled="true" fillcolor="#add8e6" stroked="false">
                <v:path arrowok="t"/>
                <v:fill type="solid"/>
              </v:shape>
            </v:group>
            <v:group style="position:absolute;left:5543;top:1465;width:65;height:122" coordorigin="5543,1465" coordsize="65,122">
              <v:shape style="position:absolute;left:5543;top:1465;width:65;height:122" coordorigin="5543,1465" coordsize="65,122" path="m5543,1586l5608,1586,5608,1465,5543,1465,5543,1586xe" filled="false" stroked="true" strokeweight=".90813pt" strokecolor="#a9a9a9">
                <v:path arrowok="t"/>
              </v:shape>
            </v:group>
            <v:group style="position:absolute;left:5607;top:1477;width:67;height:110" coordorigin="5607,1477" coordsize="67,110">
              <v:shape style="position:absolute;left:5607;top:1477;width:67;height:110" coordorigin="5607,1477" coordsize="67,110" path="m5607,1586l5674,1586,5674,1477,5607,1477,5607,1586xe" filled="true" fillcolor="#add8e6" stroked="false">
                <v:path arrowok="t"/>
                <v:fill type="solid"/>
              </v:shape>
            </v:group>
            <v:group style="position:absolute;left:5608;top:1477;width:65;height:110" coordorigin="5608,1477" coordsize="65,110">
              <v:shape style="position:absolute;left:5608;top:1477;width:65;height:110" coordorigin="5608,1477" coordsize="65,110" path="m5608,1586l5673,1586,5673,1477,5608,1477,5608,1586xe" filled="false" stroked="true" strokeweight=".90813pt" strokecolor="#a9a9a9">
                <v:path arrowok="t"/>
              </v:shape>
            </v:group>
            <v:group style="position:absolute;left:5706;top:1457;width:2;height:129" coordorigin="5706,1457" coordsize="2,129">
              <v:shape style="position:absolute;left:5706;top:1457;width:2;height:129" coordorigin="5706,1457" coordsize="0,129" path="m5706,1457l5706,1586e" filled="false" stroked="true" strokeweight="3.34211pt" strokecolor="#add8e6">
                <v:path arrowok="t"/>
              </v:shape>
            </v:group>
            <v:group style="position:absolute;left:5673;top:1457;width:65;height:129" coordorigin="5673,1457" coordsize="65,129">
              <v:shape style="position:absolute;left:5673;top:1457;width:65;height:129" coordorigin="5673,1457" coordsize="65,129" path="m5673,1586l5738,1586,5738,1457,5673,1457,5673,1586xe" filled="false" stroked="true" strokeweight=".90813pt" strokecolor="#a9a9a9">
                <v:path arrowok="t"/>
              </v:shape>
            </v:group>
            <v:group style="position:absolute;left:5738;top:1543;width:65;height:43" coordorigin="5738,1543" coordsize="65,43">
              <v:shape style="position:absolute;left:5738;top:1543;width:65;height:43" coordorigin="5738,1543" coordsize="65,43" path="m5738,1564l5803,1564e" filled="false" stroked="true" strokeweight="2.247262pt" strokecolor="#add8e6">
                <v:path arrowok="t"/>
              </v:shape>
            </v:group>
            <v:group style="position:absolute;left:5738;top:1543;width:65;height:43" coordorigin="5738,1543" coordsize="65,43">
              <v:shape style="position:absolute;left:5738;top:1543;width:65;height:43" coordorigin="5738,1543" coordsize="65,43" path="m5738,1586l5803,1586,5803,1543,5738,1543,5738,1586xe" filled="false" stroked="true" strokeweight=".90813pt" strokecolor="#a9a9a9">
                <v:path arrowok="t"/>
              </v:shape>
            </v:group>
            <v:group style="position:absolute;left:5803;top:1504;width:65;height:82" coordorigin="5803,1504" coordsize="65,82">
              <v:shape style="position:absolute;left:5803;top:1504;width:65;height:82" coordorigin="5803,1504" coordsize="65,82" path="m5836,1504l5836,1586e" filled="false" stroked="true" strokeweight="3.34211pt" strokecolor="#add8e6">
                <v:path arrowok="t"/>
              </v:shape>
            </v:group>
            <v:group style="position:absolute;left:5803;top:1504;width:65;height:82" coordorigin="5803,1504" coordsize="65,82">
              <v:shape style="position:absolute;left:5803;top:1504;width:65;height:82" coordorigin="5803,1504" coordsize="65,82" path="m5803,1586l5868,1586,5868,1504,5803,1504,5803,1586xe" filled="false" stroked="true" strokeweight=".90813pt" strokecolor="#a9a9a9">
                <v:path arrowok="t"/>
              </v:shape>
            </v:group>
            <v:group style="position:absolute;left:5868;top:1531;width:65;height:55" coordorigin="5868,1531" coordsize="65,55">
              <v:shape style="position:absolute;left:5868;top:1531;width:65;height:55" coordorigin="5868,1531" coordsize="65,55" path="m5868,1559l5933,1559e" filled="false" stroked="true" strokeweight="2.832878pt" strokecolor="#add8e6">
                <v:path arrowok="t"/>
              </v:shape>
            </v:group>
            <v:group style="position:absolute;left:5868;top:1531;width:65;height:55" coordorigin="5868,1531" coordsize="65,55">
              <v:shape style="position:absolute;left:5868;top:1531;width:65;height:55" coordorigin="5868,1531" coordsize="65,55" path="m5868,1586l5933,1586,5933,1531,5868,1531,5868,1586xe" filled="false" stroked="true" strokeweight=".90813pt" strokecolor="#a9a9a9">
                <v:path arrowok="t"/>
              </v:shape>
            </v:group>
            <v:group style="position:absolute;left:5933;top:1543;width:65;height:43" coordorigin="5933,1543" coordsize="65,43">
              <v:shape style="position:absolute;left:5933;top:1543;width:65;height:43" coordorigin="5933,1543" coordsize="65,43" path="m5933,1564l5998,1564e" filled="false" stroked="true" strokeweight="2.247262pt" strokecolor="#add8e6">
                <v:path arrowok="t"/>
              </v:shape>
            </v:group>
            <v:group style="position:absolute;left:5933;top:1543;width:65;height:43" coordorigin="5933,1543" coordsize="65,43">
              <v:shape style="position:absolute;left:5933;top:1543;width:65;height:43" coordorigin="5933,1543" coordsize="65,43" path="m5933,1586l5998,1586,5998,1543,5933,1543,5933,1586xe" filled="false" stroked="true" strokeweight=".90813pt" strokecolor="#a9a9a9">
                <v:path arrowok="t"/>
              </v:shape>
            </v:group>
            <v:group style="position:absolute;left:5998;top:1527;width:65;height:59" coordorigin="5998,1527" coordsize="65,59">
              <v:shape style="position:absolute;left:5998;top:1527;width:65;height:59" coordorigin="5998,1527" coordsize="65,59" path="m5998,1557l6063,1557e" filled="false" stroked="true" strokeweight="3.028084pt" strokecolor="#add8e6">
                <v:path arrowok="t"/>
              </v:shape>
            </v:group>
            <v:group style="position:absolute;left:5998;top:1527;width:65;height:59" coordorigin="5998,1527" coordsize="65,59">
              <v:shape style="position:absolute;left:5998;top:1527;width:65;height:59" coordorigin="5998,1527" coordsize="65,59" path="m5998,1586l6063,1586,6063,1527,5998,1527,5998,1586xe" filled="false" stroked="true" strokeweight=".90813pt" strokecolor="#a9a9a9">
                <v:path arrowok="t"/>
              </v:shape>
            </v:group>
            <v:group style="position:absolute;left:6063;top:1550;width:130;height:38" coordorigin="6063,1550" coordsize="130,38">
              <v:shape style="position:absolute;left:6063;top:1550;width:130;height:38" coordorigin="6063,1550" coordsize="130,38" path="m6063,1587l6193,1587,6193,1550,6063,1550,6063,1587xe" filled="true" fillcolor="#add8e6" stroked="false">
                <v:path arrowok="t"/>
                <v:fill type="solid"/>
              </v:shape>
            </v:group>
            <v:group style="position:absolute;left:6054;top:1545;width:148;height:47" coordorigin="6054,1545" coordsize="148,47">
              <v:shape style="position:absolute;left:6054;top:1545;width:148;height:47" coordorigin="6054,1545" coordsize="148,47" path="m6054,1592l6202,1592,6202,1545,6054,1545,6054,1592xe" filled="true" fillcolor="#a9a9a9" stroked="false">
                <v:path arrowok="t"/>
                <v:fill type="solid"/>
              </v:shape>
            </v:group>
            <v:group style="position:absolute;left:6193;top:1535;width:65;height:51" coordorigin="6193,1535" coordsize="65,51">
              <v:shape style="position:absolute;left:6193;top:1535;width:65;height:51" coordorigin="6193,1535" coordsize="65,51" path="m6193,1561l6257,1561e" filled="false" stroked="true" strokeweight="2.637673pt" strokecolor="#add8e6">
                <v:path arrowok="t"/>
              </v:shape>
            </v:group>
            <v:group style="position:absolute;left:6193;top:1535;width:65;height:51" coordorigin="6193,1535" coordsize="65,51">
              <v:shape style="position:absolute;left:6193;top:1535;width:65;height:51" coordorigin="6193,1535" coordsize="65,51" path="m6193,1586l6257,1586,6257,1535,6193,1535,6193,1586xe" filled="false" stroked="true" strokeweight=".90813pt" strokecolor="#a9a9a9">
                <v:path arrowok="t"/>
              </v:shape>
            </v:group>
            <v:group style="position:absolute;left:3044;top:-89;width:3246;height:1676" coordorigin="3044,-89" coordsize="3246,1676">
              <v:shape style="position:absolute;left:3044;top:-89;width:3246;height:1676" coordorigin="3044,-89" coordsize="3246,1676" path="m3699,-89l3686,-89,3673,-86,3667,-83,3660,-81,3654,-76,3648,-73,3641,-67,3635,-62,3629,-56,3622,-49,3616,-42,3610,-35,3603,-27,3597,-18,3591,-10,3584,0,3578,11,3572,19,3565,29,3553,51,3546,62,3540,73,3527,96,3521,107,3514,118,3508,129,3502,141,3495,152,3483,174,3476,186,3470,196,3457,218,3451,228,3445,238,3438,248,3432,258,3426,270,3419,281,3407,301,3400,311,3394,321,3387,333,3375,354,3368,364,3362,374,3356,386,3349,396,3343,406,3337,416,3330,428,3324,438,3318,449,3311,459,3299,481,3292,491,3286,501,3279,511,3273,522,3267,532,3254,554,3248,564,3241,576,3235,586,3229,598,3222,608,3216,620,3203,646,3197,659,3190,673,3184,686,3178,702,3171,717,3165,732,3159,749,3146,786,3140,805,3121,870,3095,966,3070,1073,3063,1100,3057,1129,3051,1156,3044,1184,3044,1586,6290,1586,6290,1564,6277,1560,6265,1559,6246,1555,6220,1552,6201,1550,6182,1550,6176,1549,6138,1549,6119,1547,6106,1547,6074,1543,6068,1543,6061,1542,6049,1540,6030,1540,6023,1538,6017,1538,6011,1537,5960,1533,5953,1533,5928,1532,5922,1530,5915,1530,5839,1520,5826,1516,5820,1516,5795,1510,5788,1510,5687,1482,5680,1482,5642,1476,5636,1474,5630,1474,5623,1472,5617,1472,5579,1467,5566,1467,5560,1465,5547,1465,5534,1464,5528,1464,5515,1462,5509,1462,5490,1459,5483,1459,5471,1457,5464,1457,5458,1455,5439,1455,5420,1453,5413,1452,5363,1448,5331,1445,5325,1445,5312,1442,5305,1442,5286,1438,5217,1420,5210,1416,5204,1414,5198,1411,5191,1409,5185,1406,5178,1404,5172,1401,5166,1397,5159,1394,5153,1391,5140,1386,5134,1382,5128,1379,5121,1375,5115,1372,5109,1369,5096,1362,5090,1358,5083,1355,5077,1352,5064,1345,5058,1341,5052,1340,5045,1336,5039,1333,5026,1330,5020,1326,4963,1311,4956,1311,4944,1308,4937,1308,4924,1304,4912,1302,4899,1299,4893,1299,4861,1291,4855,1287,4842,1284,4836,1280,4823,1277,4816,1274,4810,1270,4804,1268,4791,1262,4785,1258,4778,1255,4772,1251,4759,1245,4753,1243,4747,1238,4740,1235,4734,1231,4727,1228,4715,1221,4708,1216,4702,1212,4696,1207,4683,1199,4677,1194,4651,1173,4645,1168,4639,1162,4632,1156,4620,1143,4607,1131,4594,1117,4588,1111,4582,1102,4575,1095,4562,1082,4556,1075,4550,1068,4543,1060,4537,1053,4531,1046,4518,1033,4505,1019,4499,1012,4486,1000,4474,987,4467,980,4461,973,4454,966,4448,961,4442,954,4435,948,4429,941,4423,934,4410,920,4404,915,4397,909,4391,902,4385,895,4378,890,4366,876,4353,864,4346,859,4340,853,4334,848,4321,836,4315,831,4308,824,4302,819,4296,814,4289,807,4283,802,4277,795,4270,788,4258,775,4251,768,4245,759,4238,752,4232,744,4226,734,4219,725,4213,715,4207,705,4194,685,4188,673,4175,649,4169,637,4162,625,4156,612,4150,600,4137,573,4130,561,4124,547,4118,533,4105,508,4099,496,4092,483,4086,471,4080,457,4073,445,4061,420,4054,408,4048,396,4042,384,4029,360,4023,348,4016,337,4010,325,4004,313,3997,301,3985,277,3978,265,3972,255,3965,243,3959,233,3953,221,3946,211,3940,199,3934,189,3927,179,3921,169,3908,148,3902,138,3896,129,3889,119,3883,111,3877,101,3870,90,3864,82,3857,73,3851,63,3845,55,3838,45,3832,36,3826,28,3819,19,3813,9,3800,-8,3775,-39,3768,-45,3756,-59,3749,-64,3743,-69,3737,-74,3724,-81,3718,-84,3699,-89xe" filled="true" fillcolor="#add8e6" stroked="false">
                <v:path arrowok="t"/>
                <v:fill type="solid"/>
              </v:shape>
            </v:group>
            <v:group style="position:absolute;left:3044;top:-90;width:3246;height:1676" coordorigin="3044,-90" coordsize="3246,1676">
              <v:shape style="position:absolute;left:3044;top:-90;width:3246;height:1676" coordorigin="3044,-90" coordsize="3246,1676" path="m3044,1183l3051,1155,3057,1128,3063,1100,3070,1073,3076,1045,3082,1018,3089,992,3095,966,3102,940,3121,869,3140,805,3165,732,3190,671,3222,608,3229,597,3235,585,3241,574,3248,564,3254,553,3260,542,3267,532,3273,521,3279,511,3286,500,3292,490,3299,480,3305,469,3311,458,3318,448,3324,437,3330,427,3337,416,3343,405,3349,395,3356,384,3362,374,3368,363,3375,353,3381,342,3387,332,3394,321,3400,311,3407,300,3413,290,3419,279,3426,269,3432,258,3438,248,3445,237,3451,227,3457,216,3464,206,3470,195,3476,184,3483,173,3489,162,3495,151,3502,140,3508,129,3514,117,3521,106,3527,95,3534,84,3540,72,3546,61,3553,51,3559,40,3565,29,3572,19,3578,9,3616,-43,3667,-84,3692,-90,3699,-90,3756,-60,3781,-32,3788,-25,3794,-17,3800,-8,3807,0,3813,9,3819,17,3826,26,3832,35,3838,44,3845,54,3851,63,3857,72,3864,81,3870,90,3877,100,3883,109,3889,119,3896,128,3902,138,3908,148,3915,158,3921,168,3927,178,3934,189,3940,199,3946,210,3953,221,3959,232,3965,243,3972,254,3978,265,3985,277,3991,288,3997,300,4004,312,4010,323,4016,335,4023,347,4029,359,4035,371,4042,383,4048,395,4054,407,4061,420,4067,432,4073,444,4080,457,4086,469,4092,482,4099,495,4105,508,4111,521,4118,533,4124,547,4130,560,4137,573,4143,585,4150,598,4156,611,4162,624,4169,636,4175,648,4181,660,4213,715,4251,767,4296,812,4302,818,4308,824,4315,829,4321,835,4327,841,4334,846,4340,852,4346,858,4353,864,4359,870,4366,876,4372,882,4378,888,4385,895,4391,901,4397,908,4404,914,4410,920,4416,927,4423,934,4429,940,4435,947,4442,953,4448,960,4454,966,4461,973,4467,979,4474,986,4480,992,4486,999,4493,1005,4499,1012,4505,1019,4512,1025,4518,1032,4524,1039,4531,1046,4537,1053,4543,1060,4550,1067,4556,1074,4562,1081,4569,1088,4575,1095,4582,1102,4588,1109,4594,1116,4601,1123,4607,1130,4613,1136,4620,1143,4626,1149,4632,1155,4639,1161,4689,1203,4721,1223,4727,1227,4759,1245,4766,1248,4772,1251,4778,1255,4785,1258,4791,1261,4797,1264,4804,1267,4810,1270,4816,1273,4823,1275,4867,1291,4874,1293,4880,1294,4886,1296,4893,1298,4899,1299,4905,1300,4912,1302,4918,1303,4924,1304,4931,1305,4937,1306,4944,1307,4950,1308,4956,1310,4963,1311,4969,1312,4975,1313,4982,1315,4988,1316,4994,1318,5001,1320,5058,1341,5064,1344,5071,1347,5077,1350,5083,1354,5090,1357,5096,1360,5102,1364,5109,1367,5115,1371,5121,1374,5128,1377,5134,1381,5140,1384,5147,1387,5153,1391,5159,1394,5166,1397,5172,1400,5178,1403,5217,1418,5223,1420,5267,1433,5274,1434,5280,1436,5286,1437,5293,1438,5299,1439,5305,1440,5312,1441,5318,1442,5325,1443,5331,1444,5337,1445,5344,1446,5350,1446,5356,1447,5363,1448,5369,1448,5375,1449,5382,1449,5388,1450,5394,1450,5401,1451,5407,1451,5413,1452,5420,1452,5426,1452,5433,1453,5439,1453,5445,1454,5452,1455,5458,1455,5464,1456,5471,1456,5477,1457,5483,1458,5490,1458,5496,1459,5502,1460,5509,1460,5515,1461,5522,1461,5528,1462,5534,1463,5541,1463,5547,1464,5553,1465,5560,1465,5566,1466,5572,1466,5579,1467,5585,1468,5591,1468,5598,1469,5604,1470,5610,1470,5617,1471,5623,1472,5630,1473,5636,1474,5642,1474,5649,1475,5655,1476,5661,1477,5668,1479,5674,1480,5680,1481,5687,1482,5693,1484,5699,1485,5706,1487,5712,1488,5718,1490,5725,1492,5731,1493,5737,1495,5744,1496,5750,1498,5756,1500,5763,1502,5769,1503,5775,1505,5782,1506,5788,1508,5795,1509,5801,1511,5807,1512,5814,1514,5820,1515,5826,1516,5833,1517,5839,1519,5845,1520,5852,1521,5858,1522,5864,1523,5871,1524,5903,1528,5909,1528,5915,1529,5922,1529,5928,1530,5934,1531,5941,1531,5947,1532,5953,1532,5960,1532,5966,1533,5972,1533,5979,1534,5985,1534,5991,1535,5998,1535,6004,1536,6011,1536,6017,1537,6023,1538,6030,1538,6036,1539,6042,1540,6049,1540,6055,1541,6061,1541,6068,1542,6074,1543,6080,1543,6087,1544,6093,1544,6100,1545,6106,1545,6112,1545,6119,1546,6125,1546,6131,1547,6138,1547,6144,1547,6150,1548,6157,1548,6163,1548,6169,1548,6176,1549,6182,1549,6188,1549,6195,1549,6201,1550,6207,1550,6214,1551,6220,1551,6258,1556,6265,1557,6271,1559,6277,1560,6284,1561,6290,1562,6290,1586,6284,1586,6277,1586,3044,1586,3044,1183xe" filled="false" stroked="true" strokeweight=".90813pt" strokecolor="#000000">
                <v:path arrowok="t"/>
              </v:shape>
            </v:group>
            <v:group style="position:absolute;left:3694;top:-233;width:2;height:1906" coordorigin="3694,-233" coordsize="2,1906">
              <v:shape style="position:absolute;left:3694;top:-233;width:2;height:1906" coordorigin="3694,-233" coordsize="0,1906" path="m3694,1672l3694,-233e" filled="false" stroked="true" strokeweight=".90813pt" strokecolor="#ff0000">
                <v:path arrowok="t"/>
                <v:stroke dashstyle="longDash"/>
              </v:shape>
            </v:group>
            <v:group style="position:absolute;left:2836;top:1586;width:47;height:2" coordorigin="2836,1586" coordsize="47,2">
              <v:shape style="position:absolute;left:2836;top:1586;width:47;height:2" coordorigin="2836,1586" coordsize="47,0" path="m2836,1586l2882,1586e" filled="false" stroked="true" strokeweight=".90813pt" strokecolor="#333333">
                <v:path arrowok="t"/>
              </v:shape>
            </v:group>
            <v:group style="position:absolute;left:2836;top:961;width:47;height:2" coordorigin="2836,961" coordsize="47,2">
              <v:shape style="position:absolute;left:2836;top:961;width:47;height:2" coordorigin="2836,961" coordsize="47,0" path="m2836,961l2882,961e" filled="false" stroked="true" strokeweight=".90813pt" strokecolor="#333333">
                <v:path arrowok="t"/>
              </v:shape>
            </v:group>
            <v:group style="position:absolute;left:2836;top:337;width:47;height:2" coordorigin="2836,337" coordsize="47,2">
              <v:shape style="position:absolute;left:2836;top:337;width:47;height:2" coordorigin="2836,337" coordsize="47,0" path="m2836,337l2882,337e" filled="false" stroked="true" strokeweight=".90813pt" strokecolor="#333333">
                <v:path arrowok="t"/>
              </v:shape>
            </v:group>
            <v:group style="position:absolute;left:3044;top:1672;width:2;height:47" coordorigin="3044,1672" coordsize="2,47">
              <v:shape style="position:absolute;left:3044;top:1672;width:2;height:47" coordorigin="3044,1672" coordsize="0,47" path="m3044,1719l3044,1672e" filled="false" stroked="true" strokeweight=".90813pt" strokecolor="#333333">
                <v:path arrowok="t"/>
              </v:shape>
            </v:group>
            <v:group style="position:absolute;left:3694;top:1672;width:2;height:47" coordorigin="3694,1672" coordsize="2,47">
              <v:shape style="position:absolute;left:3694;top:1672;width:2;height:47" coordorigin="3694,1672" coordsize="0,47" path="m3694,1719l3694,1672e" filled="false" stroked="true" strokeweight=".90813pt" strokecolor="#333333">
                <v:path arrowok="t"/>
              </v:shape>
            </v:group>
            <v:group style="position:absolute;left:4343;top:1672;width:2;height:47" coordorigin="4343,1672" coordsize="2,47">
              <v:shape style="position:absolute;left:4343;top:1672;width:2;height:47" coordorigin="4343,1672" coordsize="0,47" path="m4343,1719l4343,1672e" filled="false" stroked="true" strokeweight=".90813pt" strokecolor="#333333">
                <v:path arrowok="t"/>
              </v:shape>
            </v:group>
            <v:group style="position:absolute;left:4992;top:1672;width:2;height:47" coordorigin="4992,1672" coordsize="2,47">
              <v:shape style="position:absolute;left:4992;top:1672;width:2;height:47" coordorigin="4992,1672" coordsize="0,47" path="m4992,1719l4992,1672e" filled="false" stroked="true" strokeweight=".90813pt" strokecolor="#333333">
                <v:path arrowok="t"/>
              </v:shape>
            </v:group>
            <v:group style="position:absolute;left:5641;top:1672;width:2;height:47" coordorigin="5641,1672" coordsize="2,47">
              <v:shape style="position:absolute;left:5641;top:1672;width:2;height:47" coordorigin="5641,1672" coordsize="0,47" path="m5641,1719l5641,1672e" filled="false" stroked="true" strokeweight=".90813pt" strokecolor="#333333">
                <v:path arrowok="t"/>
              </v:shape>
            </v:group>
            <v:group style="position:absolute;left:6290;top:1672;width:2;height:47" coordorigin="6290,1672" coordsize="2,47">
              <v:shape style="position:absolute;left:6290;top:1672;width:2;height:47" coordorigin="6290,1672" coordsize="0,47" path="m6290,1719l6290,1672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8.833649pt;margin-top:-12.125185pt;width:188.15pt;height:98.55pt;mso-position-horizontal-relative:page;mso-position-vertical-relative:paragraph;z-index:-498856" coordorigin="6977,-243" coordsize="3763,1971">
            <v:group style="position:absolute;left:7032;top:-233;width:3698;height:1906" coordorigin="7032,-233" coordsize="3698,1906">
              <v:shape style="position:absolute;left:7032;top:-233;width:3698;height:1906" coordorigin="7032,-233" coordsize="3698,1906" path="m7032,1672l10730,1672,10730,-233,7032,-233,7032,1672xe" filled="true" fillcolor="#ebebeb" stroked="false">
                <v:path arrowok="t"/>
                <v:fill type="solid"/>
              </v:shape>
            </v:group>
            <v:group style="position:absolute;left:7032;top:1350;width:3698;height:2" coordorigin="7032,1350" coordsize="3698,2">
              <v:shape style="position:absolute;left:7032;top:1350;width:3698;height:2" coordorigin="7032,1350" coordsize="3698,0" path="m7032,1350l10730,1350e" filled="false" stroked="true" strokeweight=".449822pt" strokecolor="#ffffff">
                <v:path arrowok="t"/>
              </v:shape>
            </v:group>
            <v:group style="position:absolute;left:7032;top:877;width:3698;height:2" coordorigin="7032,877" coordsize="3698,2">
              <v:shape style="position:absolute;left:7032;top:877;width:3698;height:2" coordorigin="7032,877" coordsize="3698,0" path="m7032,877l10730,877e" filled="false" stroked="true" strokeweight=".449822pt" strokecolor="#ffffff">
                <v:path arrowok="t"/>
              </v:shape>
            </v:group>
            <v:group style="position:absolute;left:7032;top:405;width:3698;height:2" coordorigin="7032,405" coordsize="3698,2">
              <v:shape style="position:absolute;left:7032;top:405;width:3698;height:2" coordorigin="7032,405" coordsize="3698,0" path="m7032,405l10730,405e" filled="false" stroked="true" strokeweight=".449822pt" strokecolor="#ffffff">
                <v:path arrowok="t"/>
              </v:shape>
            </v:group>
            <v:group style="position:absolute;left:7032;top:-67;width:3698;height:2" coordorigin="7032,-67" coordsize="3698,2">
              <v:shape style="position:absolute;left:7032;top:-67;width:3698;height:2" coordorigin="7032,-67" coordsize="3698,0" path="m7032,-67l10730,-67e" filled="false" stroked="true" strokeweight=".449822pt" strokecolor="#ffffff">
                <v:path arrowok="t"/>
              </v:shape>
            </v:group>
            <v:group style="position:absolute;left:7537;top:-233;width:2;height:1906" coordorigin="7537,-233" coordsize="2,1906">
              <v:shape style="position:absolute;left:7537;top:-233;width:2;height:1906" coordorigin="7537,-233" coordsize="0,1906" path="m7537,1672l7537,-233e" filled="false" stroked="true" strokeweight=".449822pt" strokecolor="#ffffff">
                <v:path arrowok="t"/>
              </v:shape>
            </v:group>
            <v:group style="position:absolute;left:8209;top:-233;width:2;height:1906" coordorigin="8209,-233" coordsize="2,1906">
              <v:shape style="position:absolute;left:8209;top:-233;width:2;height:1906" coordorigin="8209,-233" coordsize="0,1906" path="m8209,1672l8209,-233e" filled="false" stroked="true" strokeweight=".449822pt" strokecolor="#ffffff">
                <v:path arrowok="t"/>
              </v:shape>
            </v:group>
            <v:group style="position:absolute;left:8881;top:-233;width:2;height:1906" coordorigin="8881,-233" coordsize="2,1906">
              <v:shape style="position:absolute;left:8881;top:-233;width:2;height:1906" coordorigin="8881,-233" coordsize="0,1906" path="m8881,1672l8881,-233e" filled="false" stroked="true" strokeweight=".449822pt" strokecolor="#ffffff">
                <v:path arrowok="t"/>
              </v:shape>
            </v:group>
            <v:group style="position:absolute;left:9553;top:-233;width:2;height:1906" coordorigin="9553,-233" coordsize="2,1906">
              <v:shape style="position:absolute;left:9553;top:-233;width:2;height:1906" coordorigin="9553,-233" coordsize="0,1906" path="m9553,1672l9553,-233e" filled="false" stroked="true" strokeweight=".449822pt" strokecolor="#ffffff">
                <v:path arrowok="t"/>
              </v:shape>
            </v:group>
            <v:group style="position:absolute;left:10226;top:-233;width:2;height:1906" coordorigin="10226,-233" coordsize="2,1906">
              <v:shape style="position:absolute;left:10226;top:-233;width:2;height:1906" coordorigin="10226,-233" coordsize="0,1906" path="m10226,1672l10226,-233e" filled="false" stroked="true" strokeweight=".449822pt" strokecolor="#ffffff">
                <v:path arrowok="t"/>
              </v:shape>
            </v:group>
            <v:group style="position:absolute;left:7032;top:1586;width:3698;height:2" coordorigin="7032,1586" coordsize="3698,2">
              <v:shape style="position:absolute;left:7032;top:1586;width:3698;height:2" coordorigin="7032,1586" coordsize="3698,0" path="m7032,1586l10730,1586e" filled="false" stroked="true" strokeweight=".90813pt" strokecolor="#ffffff">
                <v:path arrowok="t"/>
              </v:shape>
            </v:group>
            <v:group style="position:absolute;left:7032;top:1113;width:3698;height:2" coordorigin="7032,1113" coordsize="3698,2">
              <v:shape style="position:absolute;left:7032;top:1113;width:3698;height:2" coordorigin="7032,1113" coordsize="3698,0" path="m7032,1113l10730,1113e" filled="false" stroked="true" strokeweight=".90813pt" strokecolor="#ffffff">
                <v:path arrowok="t"/>
              </v:shape>
            </v:group>
            <v:group style="position:absolute;left:7032;top:641;width:3698;height:2" coordorigin="7032,641" coordsize="3698,2">
              <v:shape style="position:absolute;left:7032;top:641;width:3698;height:2" coordorigin="7032,641" coordsize="3698,0" path="m7032,641l10730,641e" filled="false" stroked="true" strokeweight=".90813pt" strokecolor="#ffffff">
                <v:path arrowok="t"/>
              </v:shape>
            </v:group>
            <v:group style="position:absolute;left:7032;top:169;width:3698;height:2" coordorigin="7032,169" coordsize="3698,2">
              <v:shape style="position:absolute;left:7032;top:169;width:3698;height:2" coordorigin="7032,169" coordsize="3698,0" path="m7032,169l10730,169e" filled="false" stroked="true" strokeweight=".90813pt" strokecolor="#ffffff">
                <v:path arrowok="t"/>
              </v:shape>
            </v:group>
            <v:group style="position:absolute;left:7200;top:-233;width:2;height:1906" coordorigin="7200,-233" coordsize="2,1906">
              <v:shape style="position:absolute;left:7200;top:-233;width:2;height:1906" coordorigin="7200,-233" coordsize="0,1906" path="m7200,1672l7200,-233e" filled="false" stroked="true" strokeweight=".90813pt" strokecolor="#ffffff">
                <v:path arrowok="t"/>
              </v:shape>
            </v:group>
            <v:group style="position:absolute;left:7873;top:-233;width:2;height:1906" coordorigin="7873,-233" coordsize="2,1906">
              <v:shape style="position:absolute;left:7873;top:-233;width:2;height:1906" coordorigin="7873,-233" coordsize="0,1906" path="m7873,1672l7873,-233e" filled="false" stroked="true" strokeweight=".90813pt" strokecolor="#ffffff">
                <v:path arrowok="t"/>
              </v:shape>
            </v:group>
            <v:group style="position:absolute;left:8545;top:-233;width:2;height:1906" coordorigin="8545,-233" coordsize="2,1906">
              <v:shape style="position:absolute;left:8545;top:-233;width:2;height:1906" coordorigin="8545,-233" coordsize="0,1906" path="m8545,1672l8545,-233e" filled="false" stroked="true" strokeweight=".90813pt" strokecolor="#ffffff">
                <v:path arrowok="t"/>
              </v:shape>
            </v:group>
            <v:group style="position:absolute;left:9217;top:-233;width:2;height:1906" coordorigin="9217,-233" coordsize="2,1906">
              <v:shape style="position:absolute;left:9217;top:-233;width:2;height:1906" coordorigin="9217,-233" coordsize="0,1906" path="m9217,1672l9217,-233e" filled="false" stroked="true" strokeweight=".90813pt" strokecolor="#ffffff">
                <v:path arrowok="t"/>
              </v:shape>
            </v:group>
            <v:group style="position:absolute;left:9889;top:-233;width:2;height:1906" coordorigin="9889,-233" coordsize="2,1906">
              <v:shape style="position:absolute;left:9889;top:-233;width:2;height:1906" coordorigin="9889,-233" coordsize="0,1906" path="m9889,1672l9889,-233e" filled="false" stroked="true" strokeweight=".90813pt" strokecolor="#ffffff">
                <v:path arrowok="t"/>
              </v:shape>
            </v:group>
            <v:group style="position:absolute;left:10562;top:-233;width:2;height:1906" coordorigin="10562,-233" coordsize="2,1906">
              <v:shape style="position:absolute;left:10562;top:-233;width:2;height:1906" coordorigin="10562,-233" coordsize="0,1906" path="m10562,1672l10562,-233e" filled="false" stroked="true" strokeweight=".90813pt" strokecolor="#ffffff">
                <v:path arrowok="t"/>
              </v:shape>
            </v:group>
            <v:group style="position:absolute;left:7234;top:1577;width:404;height:2" coordorigin="7234,1577" coordsize="404,2">
              <v:shape style="position:absolute;left:7234;top:1577;width:404;height:2" coordorigin="7234,1577" coordsize="404,0" path="m7234,1577l7637,1577e" filled="false" stroked="true" strokeweight="1.00813pt" strokecolor="#add8e6">
                <v:path arrowok="t"/>
              </v:shape>
            </v:group>
            <v:group style="position:absolute;left:7225;top:1577;width:422;height:2" coordorigin="7225,1577" coordsize="422,2">
              <v:shape style="position:absolute;left:7225;top:1577;width:422;height:2" coordorigin="7225,1577" coordsize="422,0" path="m7225,1577l7646,1577e" filled="false" stroked="true" strokeweight="1.651406pt" strokecolor="#a9a9a9">
                <v:path arrowok="t"/>
              </v:shape>
            </v:group>
            <v:group style="position:absolute;left:7637;top:1545;width:68;height:42" coordorigin="7637,1545" coordsize="68,42">
              <v:shape style="position:absolute;left:7637;top:1545;width:68;height:42" coordorigin="7637,1545" coordsize="68,42" path="m7637,1587l7705,1587,7705,1545,7637,1545,7637,1587xe" filled="true" fillcolor="#add8e6" stroked="false">
                <v:path arrowok="t"/>
                <v:fill type="solid"/>
              </v:shape>
            </v:group>
            <v:group style="position:absolute;left:7628;top:1536;width:86;height:61" coordorigin="7628,1536" coordsize="86,61">
              <v:shape style="position:absolute;left:7628;top:1536;width:86;height:61" coordorigin="7628,1536" coordsize="86,61" path="m7628,1596l7714,1596,7714,1536,7628,1536,7628,1596xe" filled="true" fillcolor="#a9a9a9" stroked="false">
                <v:path arrowok="t"/>
                <v:fill type="solid"/>
              </v:shape>
            </v:group>
            <v:group style="position:absolute;left:7738;top:1297;width:2;height:289" coordorigin="7738,1297" coordsize="2,289">
              <v:shape style="position:absolute;left:7738;top:1297;width:2;height:289" coordorigin="7738,1297" coordsize="0,289" path="m7738,1297l7738,1586e" filled="false" stroked="true" strokeweight="3.460931pt" strokecolor="#add8e6">
                <v:path arrowok="t"/>
              </v:shape>
            </v:group>
            <v:group style="position:absolute;left:7705;top:1297;width:68;height:289" coordorigin="7705,1297" coordsize="68,289">
              <v:shape style="position:absolute;left:7705;top:1297;width:68;height:289" coordorigin="7705,1297" coordsize="68,289" path="m7705,1586l7772,1586,7772,1297,7705,1297,7705,1586xe" filled="false" stroked="true" strokeweight=".90813pt" strokecolor="#a9a9a9">
                <v:path arrowok="t"/>
              </v:shape>
            </v:group>
            <v:group style="position:absolute;left:7805;top:543;width:2;height:1044" coordorigin="7805,543" coordsize="2,1044">
              <v:shape style="position:absolute;left:7805;top:543;width:2;height:1044" coordorigin="7805,543" coordsize="0,1044" path="m7805,543l7805,1586e" filled="false" stroked="true" strokeweight="3.460931pt" strokecolor="#add8e6">
                <v:path arrowok="t"/>
              </v:shape>
            </v:group>
            <v:group style="position:absolute;left:7772;top:543;width:68;height:1044" coordorigin="7772,543" coordsize="68,1044">
              <v:shape style="position:absolute;left:7772;top:543;width:68;height:1044" coordorigin="7772,543" coordsize="68,1044" path="m7772,1586l7839,1586,7839,543,7772,543,7772,1586xe" filled="false" stroked="true" strokeweight=".90813pt" strokecolor="#a9a9a9">
                <v:path arrowok="t"/>
              </v:shape>
            </v:group>
            <v:group style="position:absolute;left:7873;top:-101;width:2;height:1687" coordorigin="7873,-101" coordsize="2,1687">
              <v:shape style="position:absolute;left:7873;top:-101;width:2;height:1687" coordorigin="7873,-101" coordsize="0,1687" path="m7873,-101l7873,1586e" filled="false" stroked="true" strokeweight="3.460931pt" strokecolor="#add8e6">
                <v:path arrowok="t"/>
              </v:shape>
            </v:group>
            <v:group style="position:absolute;left:7839;top:-101;width:68;height:1687" coordorigin="7839,-101" coordsize="68,1687">
              <v:shape style="position:absolute;left:7839;top:-101;width:68;height:1687" coordorigin="7839,-101" coordsize="68,1687" path="m7839,1586l7906,1586,7906,-101,7839,-101,7839,1586xe" filled="false" stroked="true" strokeweight=".90813pt" strokecolor="#a9a9a9">
                <v:path arrowok="t"/>
              </v:shape>
            </v:group>
            <v:group style="position:absolute;left:7940;top:539;width:2;height:1047" coordorigin="7940,539" coordsize="2,1047">
              <v:shape style="position:absolute;left:7940;top:539;width:2;height:1047" coordorigin="7940,539" coordsize="0,1047" path="m7940,539l7940,1586e" filled="false" stroked="true" strokeweight="3.460931pt" strokecolor="#add8e6">
                <v:path arrowok="t"/>
              </v:shape>
            </v:group>
            <v:group style="position:absolute;left:7906;top:539;width:68;height:1047" coordorigin="7906,539" coordsize="68,1047">
              <v:shape style="position:absolute;left:7906;top:539;width:68;height:1047" coordorigin="7906,539" coordsize="68,1047" path="m7906,1586l7973,1586,7973,539,7906,539,7906,1586xe" filled="false" stroked="true" strokeweight=".90813pt" strokecolor="#a9a9a9">
                <v:path arrowok="t"/>
              </v:shape>
            </v:group>
            <v:group style="position:absolute;left:8007;top:1284;width:2;height:302" coordorigin="8007,1284" coordsize="2,302">
              <v:shape style="position:absolute;left:8007;top:1284;width:2;height:302" coordorigin="8007,1284" coordsize="0,302" path="m8007,1284l8007,1586e" filled="false" stroked="true" strokeweight="3.460931pt" strokecolor="#add8e6">
                <v:path arrowok="t"/>
              </v:shape>
            </v:group>
            <v:group style="position:absolute;left:7973;top:1284;width:68;height:302" coordorigin="7973,1284" coordsize="68,302">
              <v:shape style="position:absolute;left:7973;top:1284;width:68;height:302" coordorigin="7973,1284" coordsize="68,302" path="m7973,1586l8041,1586,8041,1284,7973,1284,7973,1586xe" filled="false" stroked="true" strokeweight=".90813pt" strokecolor="#a9a9a9">
                <v:path arrowok="t"/>
              </v:shape>
            </v:group>
            <v:group style="position:absolute;left:8041;top:1543;width:68;height:44" coordorigin="8041,1543" coordsize="68,44">
              <v:shape style="position:absolute;left:8041;top:1543;width:68;height:44" coordorigin="8041,1543" coordsize="68,44" path="m8041,1564l8108,1564e" filled="false" stroked="true" strokeweight="2.255749pt" strokecolor="#add8e6">
                <v:path arrowok="t"/>
              </v:shape>
            </v:group>
            <v:group style="position:absolute;left:8041;top:1543;width:68;height:44" coordorigin="8041,1543" coordsize="68,44">
              <v:shape style="position:absolute;left:8041;top:1543;width:68;height:44" coordorigin="8041,1543" coordsize="68,44" path="m8041,1586l8108,1586,8108,1543,8041,1543,8041,1586xe" filled="false" stroked="true" strokeweight=".90813pt" strokecolor="#a9a9a9">
                <v:path arrowok="t"/>
              </v:shape>
            </v:group>
            <v:group style="position:absolute;left:8108;top:1575;width:337;height:2" coordorigin="8108,1575" coordsize="337,2">
              <v:shape style="position:absolute;left:8108;top:1575;width:337;height:2" coordorigin="8108,1575" coordsize="337,0" path="m8108,1575l8444,1575e" filled="false" stroked="true" strokeweight="1.152413pt" strokecolor="#add8e6">
                <v:path arrowok="t"/>
              </v:shape>
            </v:group>
            <v:group style="position:absolute;left:8099;top:1576;width:422;height:2" coordorigin="8099,1576" coordsize="422,2">
              <v:shape style="position:absolute;left:8099;top:1576;width:422;height:2" coordorigin="8099,1576" coordsize="422,0" path="m8099,1576l8520,1576e" filled="false" stroked="true" strokeweight="1.786701pt" strokecolor="#a9a9a9">
                <v:path arrowok="t"/>
              </v:shape>
            </v:group>
            <v:group style="position:absolute;left:8444;top:1580;width:269;height:2" coordorigin="8444,1580" coordsize="269,2">
              <v:shape style="position:absolute;left:8444;top:1580;width:269;height:2" coordorigin="8444,1580" coordsize="269,0" path="m8444,1580l8713,1580e" filled="false" stroked="true" strokeweight=".702591pt" strokecolor="#add8e6">
                <v:path arrowok="t"/>
              </v:shape>
            </v:group>
            <v:group style="position:absolute;left:8502;top:1580;width:557;height:2" coordorigin="8502,1580" coordsize="557,2">
              <v:shape style="position:absolute;left:8502;top:1580;width:557;height:2" coordorigin="8502,1580" coordsize="557,0" path="m8502,1580l9058,1580e" filled="false" stroked="true" strokeweight="1.396582pt" strokecolor="#a9a9a9">
                <v:path arrowok="t"/>
              </v:shape>
            </v:group>
            <v:group style="position:absolute;left:8713;top:1583;width:1345;height:2" coordorigin="8713,1583" coordsize="1345,2">
              <v:shape style="position:absolute;left:8713;top:1583;width:1345;height:2" coordorigin="8713,1583" coordsize="1345,0" path="m8713,1583l10057,1583e" filled="false" stroked="true" strokeweight=".414026pt" strokecolor="#add8e6">
                <v:path arrowok="t"/>
              </v:shape>
            </v:group>
            <v:group style="position:absolute;left:9040;top:1585;width:1489;height:2" coordorigin="9040,1585" coordsize="1489,2">
              <v:shape style="position:absolute;left:9040;top:1585;width:1489;height:2" coordorigin="9040,1585" coordsize="1489,0" path="m9040,1585l10528,1585e" filled="false" stroked="true" strokeweight="1.03878pt" strokecolor="#a9a9a9">
                <v:path arrowok="t"/>
              </v:shape>
            </v:group>
            <v:group style="position:absolute;left:10058;top:1586;width:471;height:2" coordorigin="10058,1586" coordsize="471,2">
              <v:shape style="position:absolute;left:10058;top:1586;width:471;height:2" coordorigin="10058,1586" coordsize="471,0" path="m10058,1586l10528,1586e" filled="false" stroked="true" strokeweight=".1pt" strokecolor="#add8e6">
                <v:path arrowok="t"/>
              </v:shape>
            </v:group>
            <v:group style="position:absolute;left:7404;top:-145;width:994;height:1732" coordorigin="7404,-145" coordsize="994,1732">
              <v:shape style="position:absolute;left:7404;top:-145;width:994;height:1732" coordorigin="7404,-145" coordsize="994,1732" path="m7431,1569l7411,1569,7404,1586,7437,1586,7431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7523,1569l7483,1569,7477,1586,7529,1586,7523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7549,1569l7536,1569,7529,1586,7556,1586,7549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8101,1569l7589,1569,7582,1586,8108,1586,8101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8233,1569l8134,1569,8128,1586,8240,1586,8233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8312,1569l8266,1569,8260,1586,8319,1586,8312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8391,1569l8371,1569,8365,1586,8398,1586,8391,1569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8075,1552l7674,1552,7667,1569,8095,1569,8075,1552xe" filled="true" fillcolor="#add8e6" stroked="false">
                <v:path arrowok="t"/>
                <v:fill type="solid"/>
              </v:shape>
              <v:shape style="position:absolute;left:7404;top:-145;width:994;height:1732" coordorigin="7404,-145" coordsize="994,1732" path="m7871,-145l7852,-61,7838,75,7832,160,7819,330,7812,432,7806,533,7799,652,7786,856,7779,941,7773,1026,7766,1094,7759,1145,7753,1212,7740,1314,7733,1348,7727,1382,7707,1484,7700,1501,7681,1552,8069,1552,8062,1535,8055,1535,8049,1518,8042,1501,8036,1467,8029,1450,8016,1382,8003,1280,7996,1212,7990,1145,7983,1094,7970,958,7963,873,7950,686,7944,601,7937,500,7931,415,7917,211,7911,126,7904,41,7891,-61,7878,-112,7871,-145xe" filled="true" fillcolor="#add8e6" stroked="false">
                <v:path arrowok="t"/>
                <v:fill type="solid"/>
              </v:shape>
            </v:group>
            <v:group style="position:absolute;left:7200;top:-147;width:3362;height:1733" coordorigin="7200,-147" coordsize="3362,1733">
              <v:shape style="position:absolute;left:7200;top:-147;width:3362;height:1733" coordorigin="7200,-147" coordsize="3362,1733" path="m7200,1577l7207,1573,7214,1572,7220,1573,7227,1576,7233,1578,7240,1578,7246,1575,7253,1572,7260,1571,7266,1571,7273,1572,7279,1572,7286,1572,7292,1572,7299,1572,7306,1572,7312,1573,7319,1575,7325,1577,7332,1578,7338,1578,7345,1577,7352,1575,7358,1573,7365,1571,7371,1571,7378,1572,7384,1572,7391,1572,7398,1571,7404,1569,7411,1568,7417,1567,7424,1567,7431,1568,7437,1569,7444,1571,7450,1571,7457,1571,7463,1570,7470,1569,7477,1569,7483,1568,7490,1566,7496,1564,7503,1562,7510,1563,7516,1565,7523,1568,7529,1569,7536,1569,7543,1568,7549,1568,7556,1569,7562,1571,7569,1572,7575,1572,7582,1570,7589,1568,7595,1566,7602,1565,7608,1565,7615,1565,7621,1566,7628,1566,7635,1566,7641,1567,7648,1567,7654,1567,7694,1512,7713,1444,7727,1376,7740,1299,7753,1199,7766,1082,7773,1014,7779,937,7786,849,7792,750,7799,640,7806,526,7812,417,7819,319,7825,230,7832,146,7838,66,7845,-8,7852,-72,7865,-145,7871,-147,7878,-128,7891,-61,7904,37,7911,115,7917,207,7924,306,7931,404,7937,498,7944,587,7950,676,7957,769,7963,861,7970,947,7977,1020,7983,1084,7990,1144,7996,1206,8003,1268,8016,1372,8029,1438,8049,1505,8088,1560,8095,1564,8101,1568,8108,1569,8115,1569,8121,1569,8161,1562,8167,1560,8174,1558,8181,1559,8187,1561,8194,1563,8200,1566,8207,1567,8213,1568,8220,1568,8227,1568,8233,1568,8240,1570,8246,1571,8253,1572,8260,1571,8266,1569,8273,1565,8279,1561,8286,1560,8292,1560,8299,1562,8306,1565,8312,1567,8319,1570,8325,1572,8332,1572,8338,1571,8345,1570,8352,1570,8358,1570,8365,1569,8371,1568,8378,1566,8384,1565,8391,1567,8398,1570,8404,1572,8411,1574,8417,1575,8424,1576,8430,1577,8437,1579,8444,1579,8450,1577,8457,1575,8463,1574,8470,1574,8476,1574,8483,1575,8490,1575,8496,1575,8503,1576,8509,1577,8516,1577,8523,1577,8529,1577,8536,1577,8542,1578,8549,1578,8555,1578,8562,1576,8569,1575,8575,1573,8582,1572,8588,1573,8595,1574,8602,1575,8608,1575,8615,1575,8621,1575,8628,1576,8634,1576,8641,1576,8648,1575,8654,1575,8661,1575,8667,1574,8674,1573,8680,1573,8687,1574,8694,1576,8700,1578,8707,1579,8713,1580,8720,1580,8726,1580,8733,1580,8740,1580,8746,1579,8753,1580,8759,1580,8766,1579,8772,1578,8779,1577,8786,1578,8792,1578,8799,1580,8805,1581,8812,1582,8819,1583,8825,1582,8832,1582,8838,1580,8845,1579,8851,1579,8858,1579,8865,1580,8871,1580,8878,1581,8884,1582,8891,1583,8898,1583,8904,1583,8911,1582,8917,1583,8924,1583,8930,1582,8937,1581,8944,1580,8950,1578,8957,1578,8963,1579,8970,1581,8977,1583,8983,1583,8990,1582,8996,1582,9003,1582,9009,1581,9016,1581,9023,1581,9055,1584,9062,1584,9069,1584,9075,1584,9082,1584,9088,1584,9095,1585,9101,1585,9108,1585,9115,1585,9121,1585,9128,1585,9134,1584,9141,1584,9147,1583,9154,1581,9161,1580,9167,1580,9174,1581,9180,1582,9187,1582,9193,1582,9200,1582,9207,1582,9213,1582,9220,1582,9226,1583,9233,1584,9240,1584,9246,1584,9253,1584,9259,1584,9266,1583,9272,1582,9279,1582,9286,1582,9292,1583,9299,1584,9305,1585,9312,1585,9319,1585,9325,1584,9332,1584,9338,1584,9345,1584,9351,1584,9358,1585,9365,1585,9371,1585,9378,1585,9384,1585,9391,1584,9397,1583,9404,1582,9411,1582,9417,1582,9424,1583,9430,1584,9437,1585,9443,1585,9450,1586,9457,1586,9463,1586,9470,1586,9476,1586,9483,1585,9489,1584,9496,1584,9503,1584,9509,1584,9516,1585,9522,1585,9529,1586,9536,1586,9542,1586,9549,1586,9555,1586,9562,1586,9568,1586,9575,1586,9582,1586,9588,1585,9595,1584,9601,1584,9608,1584,9615,1584,9621,1585,9628,1585,9634,1586,9641,1585,9647,1585,9654,1584,9661,1584,9667,1584,9674,1584,9680,1585,9687,1585,9694,1586,9700,1586,9707,1586,9950,1586,9957,1586,9963,1586,9970,1585,9976,1585,9983,1585,9989,1585,9996,1585,10003,1586,10009,1586,10016,1586,10022,1586,10562,1586,10562,1586,7200,1586,7200,1577xe" filled="false" stroked="true" strokeweight=".90813pt" strokecolor="#000000">
                <v:path arrowok="t"/>
              </v:shape>
            </v:group>
            <v:group style="position:absolute;left:7873;top:-233;width:2;height:1906" coordorigin="7873,-233" coordsize="2,1906">
              <v:shape style="position:absolute;left:7873;top:-233;width:2;height:1906" coordorigin="7873,-233" coordsize="0,1906" path="m7873,1672l7873,-233e" filled="false" stroked="true" strokeweight=".90813pt" strokecolor="#ff0000">
                <v:path arrowok="t"/>
                <v:stroke dashstyle="longDash"/>
              </v:shape>
            </v:group>
            <v:group style="position:absolute;left:6986;top:1586;width:47;height:2" coordorigin="6986,1586" coordsize="47,2">
              <v:shape style="position:absolute;left:6986;top:1586;width:47;height:2" coordorigin="6986,1586" coordsize="47,0" path="m6986,1586l7032,1586e" filled="false" stroked="true" strokeweight=".90813pt" strokecolor="#333333">
                <v:path arrowok="t"/>
              </v:shape>
            </v:group>
            <v:group style="position:absolute;left:6986;top:1113;width:47;height:2" coordorigin="6986,1113" coordsize="47,2">
              <v:shape style="position:absolute;left:6986;top:1113;width:47;height:2" coordorigin="6986,1113" coordsize="47,0" path="m6986,1113l7032,1113e" filled="false" stroked="true" strokeweight=".90813pt" strokecolor="#333333">
                <v:path arrowok="t"/>
              </v:shape>
            </v:group>
            <v:group style="position:absolute;left:6986;top:641;width:47;height:2" coordorigin="6986,641" coordsize="47,2">
              <v:shape style="position:absolute;left:6986;top:641;width:47;height:2" coordorigin="6986,641" coordsize="47,0" path="m6986,641l7032,641e" filled="false" stroked="true" strokeweight=".90813pt" strokecolor="#333333">
                <v:path arrowok="t"/>
              </v:shape>
            </v:group>
            <v:group style="position:absolute;left:6986;top:169;width:47;height:2" coordorigin="6986,169" coordsize="47,2">
              <v:shape style="position:absolute;left:6986;top:169;width:47;height:2" coordorigin="6986,169" coordsize="47,0" path="m6986,169l7032,169e" filled="false" stroked="true" strokeweight=".90813pt" strokecolor="#333333">
                <v:path arrowok="t"/>
              </v:shape>
            </v:group>
            <v:group style="position:absolute;left:7200;top:1672;width:2;height:47" coordorigin="7200,1672" coordsize="2,47">
              <v:shape style="position:absolute;left:7200;top:1672;width:2;height:47" coordorigin="7200,1672" coordsize="0,47" path="m7200,1719l7200,1672e" filled="false" stroked="true" strokeweight=".90813pt" strokecolor="#333333">
                <v:path arrowok="t"/>
              </v:shape>
            </v:group>
            <v:group style="position:absolute;left:7873;top:1672;width:2;height:47" coordorigin="7873,1672" coordsize="2,47">
              <v:shape style="position:absolute;left:7873;top:1672;width:2;height:47" coordorigin="7873,1672" coordsize="0,47" path="m7873,1719l7873,1672e" filled="false" stroked="true" strokeweight=".90813pt" strokecolor="#333333">
                <v:path arrowok="t"/>
              </v:shape>
            </v:group>
            <v:group style="position:absolute;left:8545;top:1672;width:2;height:47" coordorigin="8545,1672" coordsize="2,47">
              <v:shape style="position:absolute;left:8545;top:1672;width:2;height:47" coordorigin="8545,1672" coordsize="0,47" path="m8545,1719l8545,1672e" filled="false" stroked="true" strokeweight=".90813pt" strokecolor="#333333">
                <v:path arrowok="t"/>
              </v:shape>
            </v:group>
            <v:group style="position:absolute;left:9217;top:1672;width:2;height:47" coordorigin="9217,1672" coordsize="2,47">
              <v:shape style="position:absolute;left:9217;top:1672;width:2;height:47" coordorigin="9217,1672" coordsize="0,47" path="m9217,1719l9217,1672e" filled="false" stroked="true" strokeweight=".90813pt" strokecolor="#333333">
                <v:path arrowok="t"/>
              </v:shape>
            </v:group>
            <v:group style="position:absolute;left:9889;top:1672;width:2;height:47" coordorigin="9889,1672" coordsize="2,47">
              <v:shape style="position:absolute;left:9889;top:1672;width:2;height:47" coordorigin="9889,1672" coordsize="0,47" path="m9889,1719l9889,1672e" filled="false" stroked="true" strokeweight=".90813pt" strokecolor="#333333">
                <v:path arrowok="t"/>
              </v:shape>
            </v:group>
            <v:group style="position:absolute;left:10562;top:1672;width:2;height:47" coordorigin="10562,1672" coordsize="2,47">
              <v:shape style="position:absolute;left:10562;top:1672;width:2;height:47" coordorigin="10562,1672" coordsize="0,47" path="m10562,1719l10562,1672e" filled="false" stroked="true" strokeweight=".90813pt" strokecolor="#333333">
                <v:path arrowok="t"/>
              </v:shape>
            </v:group>
            <w10:wrap type="none"/>
          </v:group>
        </w:pict>
      </w:r>
      <w:r>
        <w:rPr>
          <w:rFonts w:ascii="Arial"/>
          <w:color w:val="4D4D4D"/>
          <w:sz w:val="15"/>
        </w:rPr>
        <w:t>3</w:t>
      </w:r>
      <w:r>
        <w:rPr>
          <w:rFonts w:ascii="Arial"/>
          <w:sz w:val="15"/>
        </w:rPr>
      </w:r>
    </w:p>
    <w:p>
      <w:pPr>
        <w:spacing w:line="170" w:lineRule="exact" w:before="0"/>
        <w:ind w:left="8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16.176842pt;margin-top:7.533967pt;width:11.35pt;height:31.6pt;mso-position-horizontal-relative:page;mso-position-vertical-relative:paragraph;z-index:2032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054291pt;margin-top:7.533967pt;width:11.35pt;height:31.6pt;mso-position-horizontal-relative:page;mso-position-vertical-relative:paragraph;z-index:2104" type="#_x0000_t202" filled="false" stroked="false">
            <v:textbox inset="0,0,0,0" style="layout-flow:vertical;mso-layout-flow-alt:bottom-to-top">
              <w:txbxContent>
                <w:p>
                  <w:pPr>
                    <w:spacing w:before="2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103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color w:val="4D4D4D"/>
          <w:sz w:val="15"/>
        </w:rPr>
        <w:t>0.4</w:t>
      </w:r>
      <w:r>
        <w:rPr>
          <w:rFonts w:ascii="Arial"/>
          <w:sz w:val="15"/>
        </w:rPr>
      </w: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145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2</w:t>
      </w:r>
      <w:r>
        <w:rPr>
          <w:rFonts w:ascii="Arial"/>
          <w:sz w:val="15"/>
        </w:rPr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p>
      <w:pPr>
        <w:spacing w:line="162" w:lineRule="exact" w:before="0"/>
        <w:ind w:left="86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0.2</w:t>
      </w:r>
      <w:r>
        <w:rPr>
          <w:rFonts w:ascii="Arial"/>
          <w:sz w:val="15"/>
        </w:rPr>
      </w:r>
    </w:p>
    <w:p>
      <w:pPr>
        <w:spacing w:line="162" w:lineRule="exact" w:before="0"/>
        <w:ind w:left="0" w:right="145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1</w:t>
      </w:r>
      <w:r>
        <w:rPr>
          <w:rFonts w:ascii="Arial"/>
          <w:sz w:val="15"/>
        </w:rPr>
      </w:r>
    </w:p>
    <w:p>
      <w:pPr>
        <w:spacing w:line="240" w:lineRule="auto" w:before="10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0"/>
        </w:sectPr>
      </w:pPr>
    </w:p>
    <w:p>
      <w:pPr>
        <w:spacing w:before="83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tabs>
          <w:tab w:pos="812" w:val="left" w:leader="none"/>
          <w:tab w:pos="1461" w:val="left" w:leader="none"/>
          <w:tab w:pos="2110" w:val="left" w:leader="none"/>
          <w:tab w:pos="2759" w:val="left" w:leader="none"/>
          <w:tab w:pos="3408" w:val="left" w:leader="none"/>
        </w:tabs>
        <w:spacing w:before="0"/>
        <w:ind w:left="163" w:right="0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163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y5</w:t>
      </w:r>
      <w:r>
        <w:rPr>
          <w:rFonts w:ascii="Arial"/>
          <w:sz w:val="18"/>
        </w:rPr>
      </w:r>
    </w:p>
    <w:p>
      <w:pPr>
        <w:spacing w:before="83"/>
        <w:ind w:left="49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br w:type="column"/>
      </w:r>
      <w:r>
        <w:rPr>
          <w:rFonts w:ascii="Arial"/>
          <w:color w:val="4D4D4D"/>
          <w:sz w:val="15"/>
        </w:rPr>
        <w:t>0</w:t>
      </w:r>
      <w:r>
        <w:rPr>
          <w:rFonts w:ascii="Arial"/>
          <w:sz w:val="15"/>
        </w:rPr>
      </w:r>
    </w:p>
    <w:p>
      <w:pPr>
        <w:tabs>
          <w:tab w:pos="672" w:val="left" w:leader="none"/>
          <w:tab w:pos="1344" w:val="left" w:leader="none"/>
          <w:tab w:pos="2016" w:val="left" w:leader="none"/>
          <w:tab w:pos="2689" w:val="left" w:leader="none"/>
          <w:tab w:pos="3361" w:val="left" w:leader="none"/>
        </w:tabs>
        <w:spacing w:before="52"/>
        <w:ind w:left="0" w:right="848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4D4D4D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"/>
          <w:sz w:val="15"/>
        </w:rPr>
      </w:r>
    </w:p>
    <w:p>
      <w:pPr>
        <w:spacing w:before="24"/>
        <w:ind w:left="0" w:right="848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y6</w:t>
      </w:r>
      <w:r>
        <w:rPr>
          <w:rFonts w:ascii="Arial"/>
          <w:sz w:val="18"/>
        </w:rPr>
      </w:r>
    </w:p>
    <w:p>
      <w:pPr>
        <w:spacing w:after="0"/>
        <w:jc w:val="center"/>
        <w:rPr>
          <w:rFonts w:ascii="Arial" w:hAnsi="Arial" w:cs="Arial" w:eastAsia="Arial"/>
          <w:sz w:val="18"/>
          <w:szCs w:val="18"/>
        </w:rPr>
        <w:sectPr>
          <w:type w:val="continuous"/>
          <w:pgSz w:w="12240" w:h="15840"/>
          <w:pgMar w:top="1500" w:bottom="280" w:left="1720" w:right="0"/>
          <w:cols w:num="3" w:equalWidth="0">
            <w:col w:w="1079" w:space="40"/>
            <w:col w:w="3494" w:space="40"/>
            <w:col w:w="5867"/>
          </w:cols>
        </w:sectPr>
      </w:pP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42" w:lineRule="auto" w:before="13"/>
        <w:ind w:left="539" w:right="1382" w:firstLine="8"/>
        <w:jc w:val="both"/>
      </w:pPr>
      <w:r>
        <w:rPr>
          <w:w w:val="110"/>
        </w:rPr>
        <w:t>Figure</w:t>
      </w:r>
      <w:r>
        <w:rPr>
          <w:spacing w:val="15"/>
          <w:w w:val="110"/>
        </w:rPr>
        <w:t> </w:t>
      </w:r>
      <w:r>
        <w:rPr>
          <w:w w:val="110"/>
        </w:rPr>
        <w:t>2.5: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Histo-density</w:t>
      </w:r>
      <w:r>
        <w:rPr>
          <w:spacing w:val="14"/>
          <w:w w:val="110"/>
        </w:rPr>
        <w:t> </w:t>
      </w:r>
      <w:r>
        <w:rPr>
          <w:w w:val="110"/>
        </w:rPr>
        <w:t>plot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prior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probability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distribution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proposed</w:t>
      </w:r>
      <w:r>
        <w:rPr>
          <w:spacing w:val="14"/>
          <w:w w:val="110"/>
        </w:rPr>
        <w:t> </w:t>
      </w:r>
      <w:r>
        <w:rPr>
          <w:w w:val="110"/>
        </w:rPr>
        <w:t>prior</w:t>
      </w:r>
      <w:r>
        <w:rPr>
          <w:spacing w:val="58"/>
          <w:w w:val="112"/>
        </w:rPr>
        <w:t> </w:t>
      </w:r>
      <w:r>
        <w:rPr>
          <w:spacing w:val="-1"/>
          <w:w w:val="110"/>
        </w:rPr>
        <w:t>densit</w:t>
      </w:r>
      <w:r>
        <w:rPr>
          <w:spacing w:val="-2"/>
          <w:w w:val="110"/>
        </w:rPr>
        <w:t>y</w:t>
      </w:r>
      <w:r>
        <w:rPr>
          <w:spacing w:val="11"/>
          <w:w w:val="110"/>
        </w:rPr>
        <w:t> </w:t>
      </w:r>
      <w:r>
        <w:rPr>
          <w:w w:val="110"/>
        </w:rPr>
        <w:t>models.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red</w:t>
      </w:r>
      <w:r>
        <w:rPr>
          <w:spacing w:val="10"/>
          <w:w w:val="110"/>
        </w:rPr>
        <w:t> </w:t>
      </w:r>
      <w:r>
        <w:rPr>
          <w:w w:val="110"/>
        </w:rPr>
        <w:t>dashed</w:t>
      </w:r>
      <w:r>
        <w:rPr>
          <w:spacing w:val="11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indicates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cen</w:t>
      </w:r>
      <w:r>
        <w:rPr>
          <w:spacing w:val="-2"/>
          <w:w w:val="110"/>
        </w:rPr>
        <w:t>ter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oin</w:t>
      </w:r>
      <w:r>
        <w:rPr>
          <w:spacing w:val="-1"/>
          <w:w w:val="110"/>
        </w:rPr>
        <w:t>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distributions,</w:t>
      </w:r>
      <w:r>
        <w:rPr>
          <w:spacing w:val="57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1.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318" w:lineRule="exact"/>
        <w:ind w:left="541" w:right="1382" w:firstLine="357"/>
        <w:jc w:val="both"/>
      </w:pPr>
      <w:r>
        <w:rPr>
          <w:w w:val="115"/>
        </w:rPr>
        <w:t>Figure</w:t>
      </w:r>
      <w:r>
        <w:rPr>
          <w:spacing w:val="-12"/>
          <w:w w:val="115"/>
        </w:rPr>
        <w:t> </w:t>
      </w:r>
      <w:hyperlink w:history="true" w:anchor="_bookmark45">
        <w:r>
          <w:rPr>
            <w:w w:val="115"/>
          </w:rPr>
          <w:t>2.5</w:t>
        </w:r>
      </w:hyperlink>
      <w:r>
        <w:rPr>
          <w:spacing w:val="-11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distribution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17"/>
          <w:w w:val="115"/>
          <w:position w:val="-3"/>
          <w:sz w:val="16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histograms.</w:t>
      </w:r>
      <w:r>
        <w:rPr>
          <w:spacing w:val="8"/>
          <w:w w:val="115"/>
        </w:rPr>
        <w:t> </w:t>
      </w:r>
      <w:r>
        <w:rPr>
          <w:w w:val="115"/>
        </w:rPr>
        <w:t>Because</w:t>
      </w:r>
      <w:r>
        <w:rPr>
          <w:spacing w:val="-12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2"/>
          <w:w w:val="115"/>
        </w:rPr>
        <w:t> </w:t>
      </w:r>
      <w:r>
        <w:rPr>
          <w:w w:val="115"/>
        </w:rPr>
        <w:t>assign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prior</w:t>
      </w:r>
      <w:r>
        <w:rPr>
          <w:spacing w:val="22"/>
          <w:w w:val="112"/>
        </w:rPr>
        <w:t> </w:t>
      </w:r>
      <w:r>
        <w:rPr>
          <w:w w:val="115"/>
        </w:rPr>
        <w:t>distribution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our</w:t>
      </w:r>
      <w:r>
        <w:rPr>
          <w:spacing w:val="36"/>
          <w:w w:val="115"/>
        </w:rPr>
        <w:t> </w:t>
      </w:r>
      <w:r>
        <w:rPr>
          <w:rFonts w:ascii="Arial" w:hAnsi="Arial"/>
          <w:i/>
          <w:w w:val="115"/>
        </w:rPr>
        <w:t>µ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16"/>
          <w:w w:val="115"/>
          <w:position w:val="-3"/>
          <w:sz w:val="16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36"/>
          <w:w w:val="115"/>
        </w:rPr>
        <w:t> </w:t>
      </w:r>
      <w:r>
        <w:rPr>
          <w:w w:val="115"/>
        </w:rPr>
        <w:t>directly</w:t>
      </w:r>
      <w:r>
        <w:rPr>
          <w:spacing w:val="37"/>
          <w:w w:val="115"/>
        </w:rPr>
        <w:t> </w:t>
      </w:r>
      <w:r>
        <w:rPr>
          <w:spacing w:val="-1"/>
          <w:w w:val="115"/>
        </w:rPr>
        <w:t>multiplying</w:t>
      </w:r>
      <w:r>
        <w:rPr>
          <w:spacing w:val="36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36"/>
          <w:w w:val="115"/>
        </w:rPr>
        <w:t> </w:t>
      </w:r>
      <w:r>
        <w:rPr>
          <w:rFonts w:ascii="Arial" w:hAnsi="Arial"/>
          <w:i/>
          <w:spacing w:val="1"/>
          <w:w w:val="115"/>
        </w:rPr>
        <w:t>λ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w w:val="115"/>
        </w:rPr>
        <w:t>,</w:t>
      </w:r>
      <w:r>
        <w:rPr>
          <w:spacing w:val="44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distribution</w:t>
      </w:r>
      <w:r>
        <w:rPr>
          <w:spacing w:val="36"/>
          <w:w w:val="115"/>
        </w:rPr>
        <w:t> </w:t>
      </w:r>
      <w:r>
        <w:rPr>
          <w:w w:val="115"/>
        </w:rPr>
        <w:t>of</w:t>
      </w:r>
      <w:r>
        <w:rPr>
          <w:spacing w:val="36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16"/>
          <w:w w:val="115"/>
          <w:position w:val="-3"/>
          <w:sz w:val="16"/>
        </w:rPr>
        <w:t> </w:t>
      </w:r>
      <w:r>
        <w:rPr>
          <w:w w:val="115"/>
        </w:rPr>
        <w:t>is</w:t>
      </w:r>
      <w:r>
        <w:rPr>
          <w:spacing w:val="20"/>
          <w:w w:val="106"/>
        </w:rPr>
        <w:t> </w:t>
      </w:r>
      <w:r>
        <w:rPr>
          <w:spacing w:val="-2"/>
          <w:w w:val="115"/>
        </w:rPr>
        <w:t>though</w:t>
      </w:r>
      <w:r>
        <w:rPr>
          <w:spacing w:val="-1"/>
          <w:w w:val="115"/>
        </w:rPr>
        <w:t>t</w:t>
      </w:r>
      <w:r>
        <w:rPr>
          <w:spacing w:val="-23"/>
          <w:w w:val="115"/>
        </w:rPr>
        <w:t> </w:t>
      </w:r>
      <w:r>
        <w:rPr>
          <w:w w:val="115"/>
        </w:rPr>
        <w:t>as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equivalen</w:t>
      </w:r>
      <w:r>
        <w:rPr>
          <w:spacing w:val="-2"/>
          <w:w w:val="115"/>
        </w:rPr>
        <w:t>t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distribution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our</w:t>
      </w:r>
      <w:r>
        <w:rPr>
          <w:spacing w:val="-22"/>
          <w:w w:val="115"/>
        </w:rPr>
        <w:t> </w:t>
      </w:r>
      <w:r>
        <w:rPr>
          <w:w w:val="115"/>
        </w:rPr>
        <w:t>prior.</w:t>
      </w:r>
      <w:r>
        <w:rPr>
          <w:spacing w:val="-1"/>
          <w:w w:val="115"/>
        </w:rPr>
        <w:t> </w:t>
      </w:r>
      <w:r>
        <w:rPr>
          <w:w w:val="115"/>
        </w:rPr>
        <w:t>As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-22"/>
          <w:w w:val="115"/>
        </w:rPr>
        <w:t> </w:t>
      </w:r>
      <w:r>
        <w:rPr>
          <w:w w:val="115"/>
        </w:rPr>
        <w:t>in</w:t>
      </w:r>
      <w:r>
        <w:rPr>
          <w:spacing w:val="-22"/>
          <w:w w:val="115"/>
        </w:rPr>
        <w:t> </w:t>
      </w:r>
      <w:r>
        <w:rPr>
          <w:w w:val="115"/>
        </w:rPr>
        <w:t>histograms,</w:t>
      </w:r>
      <w:r>
        <w:rPr>
          <w:spacing w:val="23"/>
          <w:w w:val="109"/>
        </w:rPr>
        <w:t> </w:t>
      </w:r>
      <w:r>
        <w:rPr>
          <w:w w:val="115"/>
        </w:rPr>
        <w:t>our</w:t>
      </w:r>
      <w:r>
        <w:rPr>
          <w:spacing w:val="-8"/>
          <w:w w:val="115"/>
        </w:rPr>
        <w:t> </w:t>
      </w:r>
      <w:r>
        <w:rPr>
          <w:w w:val="115"/>
        </w:rPr>
        <w:t>priors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7"/>
          <w:w w:val="115"/>
        </w:rPr>
        <w:t> </w:t>
      </w:r>
      <w:r>
        <w:rPr>
          <w:w w:val="115"/>
        </w:rPr>
        <w:t>diff</w:t>
      </w:r>
      <w:r>
        <w:rPr>
          <w:spacing w:val="60"/>
          <w:w w:val="115"/>
        </w:rPr>
        <w:t> </w:t>
      </w:r>
      <w:r>
        <w:rPr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distributions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7"/>
          <w:w w:val="115"/>
        </w:rPr>
        <w:t> </w:t>
      </w:r>
      <w:r>
        <w:rPr>
          <w:w w:val="115"/>
        </w:rPr>
        <w:t>suggest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diff</w:t>
      </w:r>
      <w:r>
        <w:rPr>
          <w:spacing w:val="60"/>
          <w:w w:val="115"/>
        </w:rPr>
        <w:t> </w:t>
      </w:r>
      <w:r>
        <w:rPr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belief.</w:t>
      </w:r>
      <w:r>
        <w:rPr>
          <w:spacing w:val="15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7"/>
          <w:w w:val="115"/>
        </w:rPr>
        <w:t> </w:t>
      </w:r>
      <w:r>
        <w:rPr>
          <w:w w:val="115"/>
        </w:rPr>
        <w:t>1</w:t>
      </w:r>
      <w:r>
        <w:rPr>
          <w:spacing w:val="-7"/>
          <w:w w:val="115"/>
        </w:rPr>
        <w:t> </w:t>
      </w:r>
      <w:r>
        <w:rPr>
          <w:w w:val="115"/>
        </w:rPr>
        <w:t>used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non-informative</w:t>
      </w:r>
      <w:r>
        <w:rPr>
          <w:spacing w:val="-18"/>
          <w:w w:val="115"/>
        </w:rPr>
        <w:t> </w:t>
      </w:r>
      <w:r>
        <w:rPr>
          <w:w w:val="115"/>
        </w:rPr>
        <w:t>fl</w:t>
      </w:r>
      <w:r>
        <w:rPr>
          <w:spacing w:val="54"/>
          <w:w w:val="115"/>
        </w:rPr>
        <w:t> </w:t>
      </w:r>
      <w:r>
        <w:rPr>
          <w:w w:val="115"/>
        </w:rPr>
        <w:t>prior,</w:t>
      </w:r>
      <w:r>
        <w:rPr>
          <w:spacing w:val="-18"/>
          <w:w w:val="115"/>
        </w:rPr>
        <w:t> </w:t>
      </w:r>
      <w:r>
        <w:rPr>
          <w:w w:val="115"/>
        </w:rPr>
        <w:t>that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-2"/>
          <w:w w:val="115"/>
        </w:rPr>
        <w:t>s</w:t>
      </w:r>
      <w:r>
        <w:rPr>
          <w:spacing w:val="-18"/>
          <w:w w:val="115"/>
        </w:rPr>
        <w:t> </w:t>
      </w:r>
      <w:r>
        <w:rPr>
          <w:w w:val="115"/>
        </w:rPr>
        <w:t>no</w:t>
      </w:r>
      <w:r>
        <w:rPr>
          <w:spacing w:val="-18"/>
          <w:w w:val="115"/>
        </w:rPr>
        <w:t> </w:t>
      </w:r>
      <w:r>
        <w:rPr>
          <w:w w:val="115"/>
        </w:rPr>
        <w:t>information,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w w:val="115"/>
        </w:rPr>
        <w:t>hence</w:t>
      </w:r>
      <w:r>
        <w:rPr>
          <w:spacing w:val="-17"/>
          <w:w w:val="115"/>
        </w:rPr>
        <w:t> </w:t>
      </w:r>
      <w:r>
        <w:rPr>
          <w:w w:val="115"/>
        </w:rPr>
        <w:t>no</w:t>
      </w:r>
      <w:r>
        <w:rPr>
          <w:spacing w:val="-18"/>
          <w:w w:val="115"/>
        </w:rPr>
        <w:t> </w:t>
      </w:r>
      <w:r>
        <w:rPr>
          <w:w w:val="115"/>
        </w:rPr>
        <w:t>distribution</w:t>
      </w:r>
      <w:r>
        <w:rPr>
          <w:spacing w:val="-18"/>
          <w:w w:val="115"/>
        </w:rPr>
        <w:t> </w:t>
      </w:r>
      <w:r>
        <w:rPr>
          <w:w w:val="115"/>
        </w:rPr>
        <w:t>is</w:t>
      </w:r>
      <w:r>
        <w:rPr>
          <w:spacing w:val="29"/>
          <w:w w:val="102"/>
        </w:rPr>
        <w:t> </w:t>
      </w:r>
      <w:r>
        <w:rPr>
          <w:spacing w:val="-2"/>
          <w:w w:val="115"/>
        </w:rPr>
        <w:t>observed,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only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20"/>
          <w:w w:val="115"/>
        </w:rPr>
        <w:t> </w:t>
      </w:r>
      <w:r>
        <w:rPr>
          <w:w w:val="115"/>
        </w:rPr>
        <w:t>1</w:t>
      </w:r>
      <w:r>
        <w:rPr>
          <w:spacing w:val="-20"/>
          <w:w w:val="115"/>
        </w:rPr>
        <w:t> </w:t>
      </w:r>
      <w:r>
        <w:rPr>
          <w:w w:val="115"/>
        </w:rPr>
        <w:t>bar</w:t>
      </w:r>
      <w:r>
        <w:rPr>
          <w:spacing w:val="-20"/>
          <w:w w:val="115"/>
        </w:rPr>
        <w:t> </w:t>
      </w:r>
      <w:r>
        <w:rPr>
          <w:w w:val="115"/>
        </w:rPr>
        <w:t>at</w:t>
      </w:r>
      <w:r>
        <w:rPr>
          <w:spacing w:val="-19"/>
          <w:w w:val="115"/>
        </w:rPr>
        <w:t> </w:t>
      </w:r>
      <w:r>
        <w:rPr>
          <w:w w:val="115"/>
        </w:rPr>
        <w:t>0.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0"/>
          <w:w w:val="115"/>
        </w:rPr>
        <w:t> </w:t>
      </w:r>
      <w:r>
        <w:rPr>
          <w:w w:val="115"/>
        </w:rPr>
        <w:t>2</w:t>
      </w:r>
      <w:r>
        <w:rPr>
          <w:spacing w:val="-20"/>
          <w:w w:val="115"/>
        </w:rPr>
        <w:t> </w:t>
      </w:r>
      <w:r>
        <w:rPr>
          <w:w w:val="115"/>
        </w:rPr>
        <w:t>used</w:t>
      </w:r>
      <w:r>
        <w:rPr>
          <w:spacing w:val="-20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rFonts w:ascii="Arial" w:hAnsi="Arial"/>
          <w:i/>
          <w:spacing w:val="25"/>
          <w:w w:val="115"/>
        </w:rPr>
        <w:t>N</w:t>
      </w:r>
      <w:r>
        <w:rPr>
          <w:rFonts w:ascii="Arial" w:hAnsi="Arial"/>
          <w:i/>
          <w:w w:val="115"/>
        </w:rPr>
        <w:t>o</w:t>
      </w:r>
      <w:r>
        <w:rPr>
          <w:rFonts w:ascii="Arial" w:hAnsi="Arial"/>
          <w:i/>
          <w:spacing w:val="6"/>
          <w:w w:val="115"/>
        </w:rPr>
        <w:t>r</w:t>
      </w:r>
      <w:r>
        <w:rPr>
          <w:rFonts w:ascii="Arial" w:hAnsi="Arial"/>
          <w:i/>
          <w:w w:val="115"/>
        </w:rPr>
        <w:t>ma</w:t>
      </w:r>
      <w:r>
        <w:rPr>
          <w:rFonts w:ascii="Arial" w:hAnsi="Arial"/>
          <w:i/>
          <w:spacing w:val="5"/>
          <w:w w:val="115"/>
        </w:rPr>
        <w:t>l</w:t>
      </w:r>
      <w:r>
        <w:rPr>
          <w:w w:val="115"/>
        </w:rPr>
        <w:t>(1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50"/>
          <w:w w:val="115"/>
        </w:rPr>
        <w:t> </w:t>
      </w:r>
      <w:r>
        <w:rPr>
          <w:w w:val="115"/>
        </w:rPr>
        <w:t>0</w:t>
      </w:r>
      <w:r>
        <w:rPr>
          <w:rFonts w:ascii="Arial" w:hAnsi="Arial"/>
          <w:i/>
          <w:w w:val="115"/>
        </w:rPr>
        <w:t>.</w:t>
      </w:r>
      <w:r>
        <w:rPr>
          <w:w w:val="115"/>
        </w:rPr>
        <w:t>3)</w:t>
      </w:r>
      <w:r>
        <w:rPr>
          <w:spacing w:val="-19"/>
          <w:w w:val="115"/>
        </w:rPr>
        <w:t> </w:t>
      </w:r>
      <w:r>
        <w:rPr>
          <w:w w:val="115"/>
        </w:rPr>
        <w:t>prior</w:t>
      </w:r>
      <w:r>
        <w:rPr>
          <w:spacing w:val="-20"/>
          <w:w w:val="115"/>
        </w:rPr>
        <w:t> </w:t>
      </w:r>
      <w:r>
        <w:rPr>
          <w:w w:val="115"/>
        </w:rPr>
        <w:t>that</w:t>
      </w:r>
      <w:r>
        <w:rPr>
          <w:spacing w:val="-20"/>
          <w:w w:val="115"/>
        </w:rPr>
        <w:t> </w:t>
      </w:r>
      <w:r>
        <w:rPr>
          <w:w w:val="115"/>
        </w:rPr>
        <w:t>seems</w:t>
      </w:r>
      <w:r>
        <w:rPr>
          <w:spacing w:val="80"/>
          <w:w w:val="105"/>
        </w:rPr>
        <w:t> </w:t>
      </w:r>
      <w:r>
        <w:rPr>
          <w:w w:val="115"/>
        </w:rPr>
        <w:t>reasonable;</w:t>
      </w:r>
      <w:r>
        <w:rPr>
          <w:spacing w:val="-25"/>
          <w:w w:val="115"/>
        </w:rPr>
        <w:t> </w:t>
      </w:r>
      <w:r>
        <w:rPr>
          <w:spacing w:val="-4"/>
          <w:w w:val="115"/>
        </w:rPr>
        <w:t>however</w:t>
      </w:r>
      <w:r>
        <w:rPr>
          <w:spacing w:val="-27"/>
          <w:w w:val="115"/>
        </w:rPr>
        <w:t> </w:t>
      </w:r>
      <w:r>
        <w:rPr>
          <w:w w:val="115"/>
        </w:rPr>
        <w:t>note</w:t>
      </w:r>
      <w:r>
        <w:rPr>
          <w:spacing w:val="-28"/>
          <w:w w:val="115"/>
        </w:rPr>
        <w:t> </w:t>
      </w:r>
      <w:r>
        <w:rPr>
          <w:w w:val="115"/>
        </w:rPr>
        <w:t>that,</w:t>
      </w:r>
      <w:r>
        <w:rPr>
          <w:spacing w:val="-25"/>
          <w:w w:val="115"/>
        </w:rPr>
        <w:t> </w:t>
      </w:r>
      <w:r>
        <w:rPr>
          <w:w w:val="115"/>
        </w:rPr>
        <w:t>because</w:t>
      </w:r>
      <w:r>
        <w:rPr>
          <w:spacing w:val="-27"/>
          <w:w w:val="115"/>
        </w:rPr>
        <w:t> </w:t>
      </w:r>
      <w:r>
        <w:rPr>
          <w:w w:val="115"/>
        </w:rPr>
        <w:t>its</w:t>
      </w:r>
      <w:r>
        <w:rPr>
          <w:spacing w:val="-27"/>
          <w:w w:val="115"/>
        </w:rPr>
        <w:t> </w:t>
      </w:r>
      <w:r>
        <w:rPr>
          <w:w w:val="115"/>
        </w:rPr>
        <w:t>left</w:t>
      </w:r>
      <w:r>
        <w:rPr>
          <w:spacing w:val="-28"/>
          <w:w w:val="115"/>
        </w:rPr>
        <w:t> </w:t>
      </w:r>
      <w:r>
        <w:rPr>
          <w:w w:val="115"/>
        </w:rPr>
        <w:t>tail</w:t>
      </w:r>
      <w:r>
        <w:rPr>
          <w:spacing w:val="-27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-28"/>
          <w:w w:val="115"/>
        </w:rPr>
        <w:t> </w:t>
      </w:r>
      <w:r>
        <w:rPr>
          <w:w w:val="115"/>
        </w:rPr>
        <w:t>truncated</w:t>
      </w:r>
      <w:r>
        <w:rPr>
          <w:spacing w:val="-27"/>
          <w:w w:val="115"/>
        </w:rPr>
        <w:t> </w:t>
      </w:r>
      <w:r>
        <w:rPr>
          <w:w w:val="115"/>
        </w:rPr>
        <w:t>at</w:t>
      </w:r>
      <w:r>
        <w:rPr>
          <w:spacing w:val="-28"/>
          <w:w w:val="115"/>
        </w:rPr>
        <w:t> </w:t>
      </w:r>
      <w:r>
        <w:rPr>
          <w:w w:val="115"/>
        </w:rPr>
        <w:t>0,</w:t>
      </w:r>
      <w:r>
        <w:rPr>
          <w:spacing w:val="-25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distribution</w:t>
      </w:r>
      <w:r>
        <w:rPr>
          <w:spacing w:val="29"/>
          <w:w w:val="112"/>
        </w:rPr>
        <w:t> </w:t>
      </w:r>
      <w:r>
        <w:rPr>
          <w:w w:val="115"/>
        </w:rPr>
        <w:t>has</w:t>
      </w:r>
      <w:r>
        <w:rPr>
          <w:spacing w:val="-21"/>
          <w:w w:val="115"/>
        </w:rPr>
        <w:t> </w:t>
      </w:r>
      <w:r>
        <w:rPr>
          <w:w w:val="115"/>
        </w:rPr>
        <w:t>lost</w:t>
      </w:r>
      <w:r>
        <w:rPr>
          <w:spacing w:val="-20"/>
          <w:w w:val="115"/>
        </w:rPr>
        <w:t> </w:t>
      </w:r>
      <w:r>
        <w:rPr>
          <w:w w:val="115"/>
        </w:rPr>
        <w:t>its</w:t>
      </w:r>
      <w:r>
        <w:rPr>
          <w:spacing w:val="-20"/>
          <w:w w:val="115"/>
        </w:rPr>
        <w:t> </w:t>
      </w:r>
      <w:r>
        <w:rPr>
          <w:w w:val="115"/>
        </w:rPr>
        <w:t>symmetrical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prop</w:t>
      </w:r>
      <w:r>
        <w:rPr>
          <w:spacing w:val="-3"/>
          <w:w w:val="115"/>
        </w:rPr>
        <w:t>ert</w:t>
      </w:r>
      <w:r>
        <w:rPr>
          <w:spacing w:val="-4"/>
          <w:w w:val="115"/>
        </w:rPr>
        <w:t>y.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0"/>
          <w:w w:val="115"/>
        </w:rPr>
        <w:t> </w:t>
      </w:r>
      <w:r>
        <w:rPr>
          <w:w w:val="115"/>
        </w:rPr>
        <w:t>3</w:t>
      </w:r>
      <w:r>
        <w:rPr>
          <w:spacing w:val="-20"/>
          <w:w w:val="115"/>
        </w:rPr>
        <w:t> </w:t>
      </w:r>
      <w:r>
        <w:rPr>
          <w:w w:val="115"/>
        </w:rPr>
        <w:t>used</w:t>
      </w:r>
      <w:r>
        <w:rPr>
          <w:spacing w:val="-20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rFonts w:ascii="Arial" w:hAnsi="Arial"/>
          <w:i/>
          <w:spacing w:val="25"/>
          <w:w w:val="115"/>
        </w:rPr>
        <w:t>N</w:t>
      </w:r>
      <w:r>
        <w:rPr>
          <w:rFonts w:ascii="Arial" w:hAnsi="Arial"/>
          <w:i/>
          <w:w w:val="115"/>
        </w:rPr>
        <w:t>o</w:t>
      </w:r>
      <w:r>
        <w:rPr>
          <w:rFonts w:ascii="Arial" w:hAnsi="Arial"/>
          <w:i/>
          <w:spacing w:val="6"/>
          <w:w w:val="115"/>
        </w:rPr>
        <w:t>r</w:t>
      </w:r>
      <w:r>
        <w:rPr>
          <w:rFonts w:ascii="Arial" w:hAnsi="Arial"/>
          <w:i/>
          <w:w w:val="115"/>
        </w:rPr>
        <w:t>ma</w:t>
      </w:r>
      <w:r>
        <w:rPr>
          <w:rFonts w:ascii="Arial" w:hAnsi="Arial"/>
          <w:i/>
          <w:spacing w:val="5"/>
          <w:w w:val="115"/>
        </w:rPr>
        <w:t>l</w:t>
      </w:r>
      <w:r>
        <w:rPr>
          <w:w w:val="115"/>
        </w:rPr>
        <w:t>(1</w:t>
      </w:r>
      <w:r>
        <w:rPr>
          <w:rFonts w:ascii="Arial" w:hAnsi="Arial"/>
          <w:i/>
          <w:w w:val="115"/>
        </w:rPr>
        <w:t>,</w:t>
      </w:r>
      <w:r>
        <w:rPr>
          <w:rFonts w:ascii="Arial" w:hAnsi="Arial"/>
          <w:i/>
          <w:spacing w:val="-50"/>
          <w:w w:val="115"/>
        </w:rPr>
        <w:t> </w:t>
      </w:r>
      <w:r>
        <w:rPr>
          <w:w w:val="115"/>
        </w:rPr>
        <w:t>0</w:t>
      </w:r>
      <w:r>
        <w:rPr>
          <w:rFonts w:ascii="Arial" w:hAnsi="Arial"/>
          <w:i/>
          <w:w w:val="115"/>
        </w:rPr>
        <w:t>.</w:t>
      </w:r>
      <w:r>
        <w:rPr>
          <w:w w:val="115"/>
        </w:rPr>
        <w:t>1)</w:t>
      </w:r>
      <w:r>
        <w:rPr>
          <w:spacing w:val="-20"/>
          <w:w w:val="115"/>
        </w:rPr>
        <w:t> </w:t>
      </w:r>
      <w:r>
        <w:rPr>
          <w:w w:val="115"/>
        </w:rPr>
        <w:t>that</w:t>
      </w:r>
      <w:r>
        <w:rPr>
          <w:spacing w:val="-20"/>
          <w:w w:val="115"/>
        </w:rPr>
        <w:t> </w:t>
      </w:r>
      <w:r>
        <w:rPr>
          <w:w w:val="115"/>
        </w:rPr>
        <w:t>has</w:t>
      </w:r>
      <w:r>
        <w:rPr>
          <w:spacing w:val="-20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w w:val="115"/>
        </w:rPr>
        <w:t>smaller</w:t>
      </w:r>
      <w:r>
        <w:rPr>
          <w:spacing w:val="82"/>
          <w:w w:val="108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riance,</w:t>
      </w:r>
      <w:r>
        <w:rPr>
          <w:spacing w:val="-20"/>
          <w:w w:val="115"/>
        </w:rPr>
        <w:t> </w:t>
      </w:r>
      <w:r>
        <w:rPr>
          <w:w w:val="115"/>
        </w:rPr>
        <w:t>hence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distribution</w:t>
      </w:r>
      <w:r>
        <w:rPr>
          <w:spacing w:val="-20"/>
          <w:w w:val="115"/>
        </w:rPr>
        <w:t> </w:t>
      </w:r>
      <w:r>
        <w:rPr>
          <w:w w:val="115"/>
        </w:rPr>
        <w:t>is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-19"/>
          <w:w w:val="115"/>
        </w:rPr>
        <w:t> </w:t>
      </w:r>
      <w:r>
        <w:rPr>
          <w:w w:val="115"/>
        </w:rPr>
        <w:t>little</w:t>
      </w:r>
      <w:r>
        <w:rPr>
          <w:spacing w:val="-20"/>
          <w:w w:val="115"/>
        </w:rPr>
        <w:t> </w:t>
      </w:r>
      <w:r>
        <w:rPr>
          <w:w w:val="115"/>
        </w:rPr>
        <w:t>bit</w:t>
      </w:r>
      <w:r>
        <w:rPr>
          <w:spacing w:val="-19"/>
          <w:w w:val="115"/>
        </w:rPr>
        <w:t> </w:t>
      </w:r>
      <w:r>
        <w:rPr>
          <w:w w:val="115"/>
        </w:rPr>
        <w:t>taller,</w:t>
      </w:r>
      <w:r>
        <w:rPr>
          <w:spacing w:val="-19"/>
          <w:w w:val="115"/>
        </w:rPr>
        <w:t> </w:t>
      </w:r>
      <w:r>
        <w:rPr>
          <w:w w:val="115"/>
        </w:rPr>
        <w:t>indicating</w:t>
      </w:r>
      <w:r>
        <w:rPr>
          <w:spacing w:val="-20"/>
          <w:w w:val="115"/>
        </w:rPr>
        <w:t> </w:t>
      </w:r>
      <w:r>
        <w:rPr>
          <w:w w:val="115"/>
        </w:rPr>
        <w:t>more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19"/>
          <w:w w:val="115"/>
        </w:rPr>
        <w:t> </w:t>
      </w:r>
      <w:r>
        <w:rPr>
          <w:w w:val="115"/>
        </w:rPr>
        <w:t>tend</w:t>
      </w:r>
      <w:r>
        <w:rPr/>
      </w:r>
    </w:p>
    <w:p>
      <w:pPr>
        <w:spacing w:after="0" w:line="318" w:lineRule="exact"/>
        <w:jc w:val="both"/>
        <w:sectPr>
          <w:type w:val="continuous"/>
          <w:pgSz w:w="12240" w:h="15840"/>
          <w:pgMar w:top="1500" w:bottom="280" w:left="1720" w:right="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57" w:right="537"/>
        <w:jc w:val="both"/>
      </w:pP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close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mean.</w:t>
      </w:r>
      <w:r>
        <w:rPr>
          <w:spacing w:val="20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6"/>
          <w:w w:val="115"/>
        </w:rPr>
        <w:t> </w:t>
      </w:r>
      <w:r>
        <w:rPr>
          <w:w w:val="115"/>
        </w:rPr>
        <w:t>4</w:t>
      </w:r>
      <w:r>
        <w:rPr>
          <w:spacing w:val="-6"/>
          <w:w w:val="115"/>
        </w:rPr>
        <w:t> </w:t>
      </w:r>
      <w:r>
        <w:rPr>
          <w:w w:val="115"/>
        </w:rPr>
        <w:t>used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rFonts w:ascii="Arial"/>
          <w:i/>
          <w:spacing w:val="-2"/>
          <w:w w:val="115"/>
        </w:rPr>
        <w:t>Gamma</w:t>
      </w:r>
      <w:r>
        <w:rPr>
          <w:spacing w:val="-2"/>
          <w:w w:val="115"/>
        </w:rPr>
        <w:t>(4</w:t>
      </w:r>
      <w:r>
        <w:rPr>
          <w:rFonts w:ascii="Arial"/>
          <w:i/>
          <w:spacing w:val="-2"/>
          <w:w w:val="115"/>
        </w:rPr>
        <w:t>,</w:t>
      </w:r>
      <w:r>
        <w:rPr>
          <w:rFonts w:ascii="Arial"/>
          <w:i/>
          <w:spacing w:val="-44"/>
          <w:w w:val="115"/>
        </w:rPr>
        <w:t> </w:t>
      </w:r>
      <w:r>
        <w:rPr>
          <w:w w:val="115"/>
        </w:rPr>
        <w:t>3)</w:t>
      </w:r>
      <w:r>
        <w:rPr>
          <w:spacing w:val="-7"/>
          <w:w w:val="115"/>
        </w:rPr>
        <w:t> </w:t>
      </w:r>
      <w:r>
        <w:rPr>
          <w:w w:val="115"/>
        </w:rPr>
        <w:t>prior;</w:t>
      </w:r>
      <w:r>
        <w:rPr>
          <w:spacing w:val="-5"/>
          <w:w w:val="115"/>
        </w:rPr>
        <w:t> </w:t>
      </w:r>
      <w:r>
        <w:rPr>
          <w:w w:val="115"/>
        </w:rPr>
        <w:t>it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skews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3"/>
          <w:w w:val="115"/>
        </w:rPr>
        <w:t>w</w:t>
      </w:r>
      <w:r>
        <w:rPr>
          <w:spacing w:val="-2"/>
          <w:w w:val="115"/>
        </w:rPr>
        <w:t>ards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23"/>
          <w:w w:val="120"/>
        </w:rPr>
        <w:t> </w:t>
      </w:r>
      <w:r>
        <w:rPr>
          <w:spacing w:val="-2"/>
          <w:w w:val="115"/>
        </w:rPr>
        <w:t>righ</w:t>
      </w:r>
      <w:r>
        <w:rPr>
          <w:spacing w:val="-1"/>
          <w:w w:val="115"/>
        </w:rPr>
        <w:t>t-hand</w:t>
      </w:r>
      <w:r>
        <w:rPr>
          <w:spacing w:val="-15"/>
          <w:w w:val="115"/>
        </w:rPr>
        <w:t> </w:t>
      </w:r>
      <w:r>
        <w:rPr>
          <w:w w:val="115"/>
        </w:rPr>
        <w:t>side.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distribution</w:t>
      </w:r>
      <w:r>
        <w:rPr>
          <w:spacing w:val="-16"/>
          <w:w w:val="115"/>
        </w:rPr>
        <w:t> </w:t>
      </w:r>
      <w:r>
        <w:rPr>
          <w:w w:val="115"/>
        </w:rPr>
        <w:t>translates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that</w:t>
      </w:r>
      <w:r>
        <w:rPr>
          <w:spacing w:val="-1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5"/>
          <w:w w:val="115"/>
        </w:rPr>
        <w:t> </w:t>
      </w:r>
      <w:r>
        <w:rPr>
          <w:w w:val="115"/>
        </w:rPr>
        <w:t>are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observing</w:t>
      </w:r>
      <w:r>
        <w:rPr>
          <w:spacing w:val="-15"/>
          <w:w w:val="115"/>
        </w:rPr>
        <w:t> </w:t>
      </w:r>
      <w:r>
        <w:rPr>
          <w:w w:val="115"/>
        </w:rPr>
        <w:t>more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ositive</w:t>
      </w:r>
      <w:r>
        <w:rPr>
          <w:spacing w:val="41"/>
          <w:w w:val="102"/>
        </w:rPr>
        <w:t> </w:t>
      </w:r>
      <w:r>
        <w:rPr>
          <w:w w:val="115"/>
        </w:rPr>
        <w:t>anomalies</w:t>
      </w:r>
      <w:r>
        <w:rPr>
          <w:spacing w:val="-41"/>
          <w:w w:val="115"/>
        </w:rPr>
        <w:t> </w:t>
      </w:r>
      <w:r>
        <w:rPr>
          <w:w w:val="115"/>
        </w:rPr>
        <w:t>compare</w:t>
      </w:r>
      <w:r>
        <w:rPr>
          <w:spacing w:val="-40"/>
          <w:w w:val="115"/>
        </w:rPr>
        <w:t> </w:t>
      </w:r>
      <w:r>
        <w:rPr>
          <w:w w:val="115"/>
        </w:rPr>
        <w:t>to</w:t>
      </w:r>
      <w:r>
        <w:rPr>
          <w:spacing w:val="-40"/>
          <w:w w:val="115"/>
        </w:rPr>
        <w:t> </w:t>
      </w:r>
      <w:r>
        <w:rPr>
          <w:spacing w:val="-2"/>
          <w:w w:val="115"/>
        </w:rPr>
        <w:t>negative</w:t>
      </w:r>
      <w:r>
        <w:rPr>
          <w:spacing w:val="-40"/>
          <w:w w:val="115"/>
        </w:rPr>
        <w:t> </w:t>
      </w:r>
      <w:r>
        <w:rPr>
          <w:w w:val="115"/>
        </w:rPr>
        <w:t>anomalies.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40"/>
          <w:w w:val="115"/>
        </w:rPr>
        <w:t> </w:t>
      </w:r>
      <w:r>
        <w:rPr>
          <w:w w:val="115"/>
        </w:rPr>
        <w:t>5</w:t>
      </w:r>
      <w:r>
        <w:rPr>
          <w:spacing w:val="-41"/>
          <w:w w:val="115"/>
        </w:rPr>
        <w:t> </w:t>
      </w:r>
      <w:r>
        <w:rPr>
          <w:w w:val="115"/>
        </w:rPr>
        <w:t>used</w:t>
      </w:r>
      <w:r>
        <w:rPr>
          <w:spacing w:val="-40"/>
          <w:w w:val="115"/>
        </w:rPr>
        <w:t> </w:t>
      </w:r>
      <w:r>
        <w:rPr>
          <w:w w:val="115"/>
        </w:rPr>
        <w:t>a</w:t>
      </w:r>
      <w:r>
        <w:rPr>
          <w:spacing w:val="-40"/>
          <w:w w:val="115"/>
        </w:rPr>
        <w:t> </w:t>
      </w:r>
      <w:r>
        <w:rPr>
          <w:rFonts w:ascii="Arial"/>
          <w:i/>
          <w:w w:val="115"/>
        </w:rPr>
        <w:t>Laplace</w:t>
      </w:r>
      <w:r>
        <w:rPr>
          <w:w w:val="115"/>
        </w:rPr>
        <w:t>(4</w:t>
      </w:r>
      <w:r>
        <w:rPr>
          <w:rFonts w:ascii="Arial"/>
          <w:i/>
          <w:w w:val="115"/>
        </w:rPr>
        <w:t>,</w:t>
      </w:r>
      <w:r>
        <w:rPr>
          <w:rFonts w:ascii="Arial"/>
          <w:i/>
          <w:spacing w:val="-60"/>
          <w:w w:val="115"/>
        </w:rPr>
        <w:t> </w:t>
      </w:r>
      <w:r>
        <w:rPr>
          <w:w w:val="115"/>
        </w:rPr>
        <w:t>3)</w:t>
      </w:r>
      <w:r>
        <w:rPr>
          <w:spacing w:val="-41"/>
          <w:w w:val="115"/>
        </w:rPr>
        <w:t> </w:t>
      </w:r>
      <w:r>
        <w:rPr>
          <w:w w:val="115"/>
        </w:rPr>
        <w:t>prior,</w:t>
      </w:r>
      <w:r>
        <w:rPr>
          <w:spacing w:val="-40"/>
          <w:w w:val="115"/>
        </w:rPr>
        <w:t> </w:t>
      </w:r>
      <w:r>
        <w:rPr>
          <w:w w:val="115"/>
        </w:rPr>
        <w:t>it</w:t>
      </w:r>
      <w:r>
        <w:rPr>
          <w:spacing w:val="-40"/>
          <w:w w:val="115"/>
        </w:rPr>
        <w:t> </w:t>
      </w:r>
      <w:r>
        <w:rPr>
          <w:w w:val="115"/>
        </w:rPr>
        <w:t>also</w:t>
      </w:r>
      <w:r>
        <w:rPr>
          <w:spacing w:val="27"/>
          <w:w w:val="105"/>
        </w:rPr>
        <w:t> </w:t>
      </w:r>
      <w:r>
        <w:rPr>
          <w:spacing w:val="-3"/>
          <w:w w:val="115"/>
        </w:rPr>
        <w:t>skews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righ</w:t>
      </w:r>
      <w:r>
        <w:rPr>
          <w:spacing w:val="-2"/>
          <w:w w:val="115"/>
        </w:rPr>
        <w:t>t,</w:t>
      </w:r>
      <w:r>
        <w:rPr>
          <w:spacing w:val="-11"/>
          <w:w w:val="115"/>
        </w:rPr>
        <w:t> </w:t>
      </w:r>
      <w:r>
        <w:rPr>
          <w:w w:val="115"/>
        </w:rPr>
        <w:t>but</w:t>
      </w:r>
      <w:r>
        <w:rPr>
          <w:spacing w:val="-10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heavier</w:t>
      </w:r>
      <w:r>
        <w:rPr>
          <w:spacing w:val="-10"/>
          <w:w w:val="115"/>
        </w:rPr>
        <w:t> </w:t>
      </w:r>
      <w:r>
        <w:rPr>
          <w:w w:val="115"/>
        </w:rPr>
        <w:t>tail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5"/>
          <w:w w:val="115"/>
        </w:rPr>
        <w:t>much</w:t>
      </w:r>
      <w:r>
        <w:rPr>
          <w:spacing w:val="-10"/>
          <w:w w:val="115"/>
        </w:rPr>
        <w:t> </w:t>
      </w:r>
      <w:r>
        <w:rPr>
          <w:w w:val="115"/>
        </w:rPr>
        <w:t>higher</w:t>
      </w:r>
      <w:r>
        <w:rPr>
          <w:spacing w:val="-11"/>
          <w:w w:val="115"/>
        </w:rPr>
        <w:t> </w:t>
      </w:r>
      <w:r>
        <w:rPr>
          <w:w w:val="115"/>
        </w:rPr>
        <w:t>distribution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1"/>
          <w:w w:val="115"/>
        </w:rPr>
        <w:t> </w:t>
      </w:r>
      <w:r>
        <w:rPr>
          <w:w w:val="115"/>
        </w:rPr>
        <w:t>extreme</w:t>
      </w:r>
      <w:r>
        <w:rPr>
          <w:spacing w:val="21"/>
          <w:w w:val="109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ositive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translates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information</w:t>
      </w:r>
      <w:r>
        <w:rPr>
          <w:spacing w:val="6"/>
          <w:w w:val="115"/>
        </w:rPr>
        <w:t> </w:t>
      </w:r>
      <w:r>
        <w:rPr>
          <w:w w:val="115"/>
        </w:rPr>
        <w:t>at</w:t>
      </w:r>
      <w:r>
        <w:rPr>
          <w:spacing w:val="6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6"/>
          <w:w w:val="115"/>
        </w:rPr>
        <w:t> </w:t>
      </w:r>
      <w:r>
        <w:rPr>
          <w:w w:val="115"/>
        </w:rPr>
        <w:t>are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consisten</w:t>
      </w:r>
      <w:r>
        <w:rPr>
          <w:spacing w:val="-1"/>
          <w:w w:val="115"/>
        </w:rPr>
        <w:t>tly</w:t>
      </w:r>
      <w:r>
        <w:rPr>
          <w:spacing w:val="6"/>
          <w:w w:val="115"/>
        </w:rPr>
        <w:t> </w:t>
      </w:r>
      <w:r>
        <w:rPr>
          <w:w w:val="115"/>
        </w:rPr>
        <w:t>observing</w:t>
      </w:r>
      <w:r>
        <w:rPr>
          <w:spacing w:val="6"/>
          <w:w w:val="115"/>
        </w:rPr>
        <w:t> </w:t>
      </w:r>
      <w:r>
        <w:rPr>
          <w:w w:val="115"/>
        </w:rPr>
        <w:t>a</w:t>
      </w:r>
      <w:r>
        <w:rPr>
          <w:spacing w:val="33"/>
          <w:w w:val="119"/>
        </w:rPr>
        <w:t> </w:t>
      </w:r>
      <w:r>
        <w:rPr>
          <w:w w:val="115"/>
        </w:rPr>
        <w:t>large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.</w:t>
      </w:r>
      <w:r>
        <w:rPr>
          <w:spacing w:val="39"/>
          <w:w w:val="115"/>
        </w:rPr>
        <w:t> </w:t>
      </w:r>
      <w:r>
        <w:rPr>
          <w:spacing w:val="-3"/>
          <w:w w:val="115"/>
        </w:rPr>
        <w:t>Lastly,</w:t>
      </w:r>
      <w:r>
        <w:rPr>
          <w:spacing w:val="8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6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6"/>
          <w:w w:val="115"/>
        </w:rPr>
        <w:t> </w:t>
      </w:r>
      <w:r>
        <w:rPr>
          <w:w w:val="115"/>
        </w:rPr>
        <w:t>6</w:t>
      </w:r>
      <w:r>
        <w:rPr>
          <w:spacing w:val="6"/>
          <w:w w:val="115"/>
        </w:rPr>
        <w:t> </w:t>
      </w:r>
      <w:r>
        <w:rPr>
          <w:w w:val="115"/>
        </w:rPr>
        <w:t>that</w:t>
      </w:r>
      <w:r>
        <w:rPr>
          <w:spacing w:val="6"/>
          <w:w w:val="115"/>
        </w:rPr>
        <w:t> </w:t>
      </w:r>
      <w:r>
        <w:rPr>
          <w:w w:val="115"/>
        </w:rPr>
        <w:t>used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mixture</w:t>
      </w:r>
      <w:r>
        <w:rPr>
          <w:spacing w:val="5"/>
          <w:w w:val="115"/>
        </w:rPr>
        <w:t> </w:t>
      </w:r>
      <w:r>
        <w:rPr>
          <w:w w:val="115"/>
        </w:rPr>
        <w:t>prior;</w:t>
      </w:r>
      <w:r>
        <w:rPr>
          <w:spacing w:val="8"/>
          <w:w w:val="115"/>
        </w:rPr>
        <w:t> </w:t>
      </w:r>
      <w:r>
        <w:rPr>
          <w:w w:val="115"/>
        </w:rPr>
        <w:t>there</w:t>
      </w:r>
      <w:r>
        <w:rPr>
          <w:spacing w:val="6"/>
          <w:w w:val="115"/>
        </w:rPr>
        <w:t> </w:t>
      </w:r>
      <w:r>
        <w:rPr>
          <w:w w:val="115"/>
        </w:rPr>
        <w:t>is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ve</w:t>
      </w:r>
      <w:r>
        <w:rPr>
          <w:spacing w:val="-2"/>
          <w:w w:val="115"/>
        </w:rPr>
        <w:t>ry</w:t>
      </w:r>
      <w:r>
        <w:rPr>
          <w:spacing w:val="30"/>
          <w:w w:val="116"/>
        </w:rPr>
        <w:t> </w:t>
      </w:r>
      <w:r>
        <w:rPr>
          <w:w w:val="115"/>
        </w:rPr>
        <w:t>strong</w:t>
      </w:r>
      <w:r>
        <w:rPr>
          <w:spacing w:val="-5"/>
          <w:w w:val="115"/>
        </w:rPr>
        <w:t> </w:t>
      </w:r>
      <w:r>
        <w:rPr>
          <w:spacing w:val="-3"/>
          <w:w w:val="115"/>
        </w:rPr>
        <w:t>spike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5"/>
          <w:w w:val="115"/>
        </w:rPr>
        <w:t> </w:t>
      </w:r>
      <w:r>
        <w:rPr>
          <w:w w:val="115"/>
        </w:rPr>
        <w:t>1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some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ariation</w:t>
      </w:r>
      <w:r>
        <w:rPr>
          <w:spacing w:val="-4"/>
          <w:w w:val="115"/>
        </w:rPr>
        <w:t> </w:t>
      </w:r>
      <w:r>
        <w:rPr>
          <w:w w:val="115"/>
        </w:rPr>
        <w:t>around</w:t>
      </w:r>
      <w:r>
        <w:rPr>
          <w:spacing w:val="-5"/>
          <w:w w:val="115"/>
        </w:rPr>
        <w:t> </w:t>
      </w:r>
      <w:r>
        <w:rPr>
          <w:w w:val="115"/>
        </w:rPr>
        <w:t>it.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32"/>
          <w:szCs w:val="32"/>
        </w:rPr>
      </w:pPr>
    </w:p>
    <w:p>
      <w:pPr>
        <w:numPr>
          <w:ilvl w:val="2"/>
          <w:numId w:val="15"/>
        </w:numPr>
        <w:tabs>
          <w:tab w:pos="1144" w:val="left" w:leader="none"/>
        </w:tabs>
        <w:spacing w:before="0"/>
        <w:ind w:left="114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Simulation setups " w:id="94"/>
      <w:bookmarkEnd w:id="94"/>
      <w:r>
        <w:rPr/>
      </w:r>
      <w:bookmarkStart w:name="_bookmark46" w:id="95"/>
      <w:bookmarkEnd w:id="95"/>
      <w:r>
        <w:rPr/>
      </w:r>
      <w:bookmarkStart w:name="_bookmark46" w:id="96"/>
      <w:bookmarkEnd w:id="96"/>
      <w:r>
        <w:rPr>
          <w:rFonts w:ascii="Georgia"/>
          <w:b/>
          <w:spacing w:val="-1"/>
          <w:w w:val="95"/>
          <w:sz w:val="28"/>
        </w:rPr>
        <w:t>Si</w:t>
      </w:r>
      <w:r>
        <w:rPr>
          <w:rFonts w:ascii="Georgia"/>
          <w:b/>
          <w:spacing w:val="-1"/>
          <w:w w:val="95"/>
          <w:sz w:val="28"/>
        </w:rPr>
        <w:t>mulation</w:t>
      </w:r>
      <w:r>
        <w:rPr>
          <w:rFonts w:ascii="Georgia"/>
          <w:b/>
          <w:spacing w:val="21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setups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44"/>
        <w:ind w:left="157" w:right="541"/>
        <w:jc w:val="both"/>
      </w:pP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section</w:t>
      </w:r>
      <w:r>
        <w:rPr>
          <w:spacing w:val="22"/>
          <w:w w:val="110"/>
        </w:rPr>
        <w:t> </w:t>
      </w:r>
      <w:r>
        <w:rPr>
          <w:w w:val="110"/>
        </w:rPr>
        <w:t>2.3.2,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posterior</w:t>
      </w:r>
      <w:r>
        <w:rPr>
          <w:spacing w:val="21"/>
          <w:w w:val="110"/>
        </w:rPr>
        <w:t> </w:t>
      </w:r>
      <w:r>
        <w:rPr>
          <w:w w:val="110"/>
        </w:rPr>
        <w:t>distribution</w:t>
      </w:r>
      <w:r>
        <w:rPr>
          <w:spacing w:val="21"/>
          <w:w w:val="110"/>
        </w:rPr>
        <w:t> </w:t>
      </w:r>
      <w:r>
        <w:rPr>
          <w:w w:val="110"/>
        </w:rPr>
        <w:t>calculations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7"/>
          <w:w w:val="107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synthesised</w:t>
      </w:r>
      <w:r>
        <w:rPr>
          <w:spacing w:val="15"/>
          <w:w w:val="110"/>
        </w:rPr>
        <w:t> </w:t>
      </w:r>
      <w:r>
        <w:rPr>
          <w:w w:val="110"/>
        </w:rPr>
        <w:t>data,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anomalies</w:t>
      </w:r>
      <w:r>
        <w:rPr>
          <w:spacing w:val="16"/>
          <w:w w:val="110"/>
        </w:rPr>
        <w:t> </w:t>
      </w:r>
      <w:r>
        <w:rPr>
          <w:w w:val="110"/>
        </w:rPr>
        <w:t>added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n</w:t>
      </w:r>
      <w:r>
        <w:rPr>
          <w:spacing w:val="17"/>
          <w:w w:val="110"/>
        </w:rPr>
        <w:t> </w:t>
      </w:r>
      <w:r>
        <w:rPr>
          <w:w w:val="110"/>
        </w:rPr>
        <w:t>category</w:t>
      </w:r>
      <w:r>
        <w:rPr>
          <w:spacing w:val="16"/>
          <w:w w:val="110"/>
        </w:rPr>
        <w:t> </w:t>
      </w:r>
      <w:r>
        <w:rPr>
          <w:w w:val="110"/>
        </w:rPr>
        <w:t>AA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7"/>
          <w:w w:val="110"/>
        </w:rPr>
        <w:t> </w:t>
      </w:r>
      <w:r>
        <w:rPr>
          <w:w w:val="110"/>
        </w:rPr>
        <w:t>2</w:t>
      </w:r>
      <w:r>
        <w:rPr>
          <w:spacing w:val="15"/>
          <w:w w:val="110"/>
        </w:rPr>
        <w:t> </w:t>
      </w:r>
      <w:r>
        <w:rPr>
          <w:spacing w:val="2"/>
          <w:w w:val="110"/>
        </w:rPr>
        <w:t>(leaf</w:t>
      </w:r>
      <w:r>
        <w:rPr>
          <w:spacing w:val="1"/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8"/>
        </w:rPr>
        <w:t> </w:t>
      </w:r>
      <w:r>
        <w:rPr>
          <w:spacing w:val="-4"/>
          <w:w w:val="110"/>
        </w:rPr>
        <w:t>hierarchy.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default</w:t>
      </w:r>
      <w:r>
        <w:rPr>
          <w:spacing w:val="44"/>
          <w:w w:val="110"/>
        </w:rPr>
        <w:t> </w:t>
      </w:r>
      <w:r>
        <w:rPr>
          <w:w w:val="110"/>
        </w:rPr>
        <w:t>setting</w:t>
      </w:r>
      <w:r>
        <w:rPr>
          <w:spacing w:val="45"/>
          <w:w w:val="110"/>
        </w:rPr>
        <w:t> </w:t>
      </w:r>
      <w:r>
        <w:rPr>
          <w:w w:val="110"/>
        </w:rPr>
        <w:t>for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data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synthesis</w:t>
      </w:r>
      <w:r>
        <w:rPr>
          <w:spacing w:val="45"/>
          <w:w w:val="110"/>
        </w:rPr>
        <w:t> </w:t>
      </w:r>
      <w:r>
        <w:rPr>
          <w:w w:val="110"/>
        </w:rPr>
        <w:t>process</w:t>
      </w:r>
      <w:r>
        <w:rPr>
          <w:spacing w:val="44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applied,</w:t>
      </w:r>
      <w:r>
        <w:rPr>
          <w:spacing w:val="50"/>
          <w:w w:val="110"/>
        </w:rPr>
        <w:t> </w:t>
      </w:r>
      <w:r>
        <w:rPr>
          <w:w w:val="110"/>
        </w:rPr>
        <w:t>with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31"/>
          <w:w w:val="120"/>
        </w:rPr>
        <w:t> </w:t>
      </w:r>
      <w:r>
        <w:rPr>
          <w:w w:val="110"/>
        </w:rPr>
        <w:t>addition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48"/>
          <w:w w:val="110"/>
        </w:rPr>
        <w:t> </w:t>
      </w:r>
      <w:r>
        <w:rPr>
          <w:w w:val="110"/>
        </w:rPr>
        <w:t>25%</w:t>
      </w:r>
      <w:r>
        <w:rPr>
          <w:spacing w:val="50"/>
          <w:w w:val="110"/>
        </w:rPr>
        <w:t> </w:t>
      </w:r>
      <w:r>
        <w:rPr>
          <w:spacing w:val="-3"/>
          <w:w w:val="110"/>
        </w:rPr>
        <w:t>anomaly.</w:t>
      </w:r>
      <w:r>
        <w:rPr>
          <w:spacing w:val="62"/>
          <w:w w:val="110"/>
        </w:rPr>
        <w:t> </w:t>
      </w:r>
      <w:r>
        <w:rPr>
          <w:w w:val="110"/>
        </w:rPr>
        <w:t>An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important</w:t>
      </w:r>
      <w:r>
        <w:rPr>
          <w:spacing w:val="49"/>
          <w:w w:val="110"/>
        </w:rPr>
        <w:t> </w:t>
      </w:r>
      <w:r>
        <w:rPr>
          <w:w w:val="110"/>
        </w:rPr>
        <w:t>note,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25%</w:t>
      </w:r>
      <w:r>
        <w:rPr>
          <w:spacing w:val="48"/>
          <w:w w:val="110"/>
        </w:rPr>
        <w:t> </w:t>
      </w:r>
      <w:r>
        <w:rPr>
          <w:w w:val="110"/>
        </w:rPr>
        <w:t>anomaly</w:t>
      </w:r>
      <w:r>
        <w:rPr>
          <w:spacing w:val="50"/>
          <w:w w:val="110"/>
        </w:rPr>
        <w:t> </w:t>
      </w:r>
      <w:r>
        <w:rPr>
          <w:w w:val="110"/>
        </w:rPr>
        <w:t>here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meant</w:t>
      </w:r>
      <w:r>
        <w:rPr>
          <w:spacing w:val="49"/>
          <w:w w:val="110"/>
        </w:rPr>
        <w:t> </w:t>
      </w:r>
      <w:r>
        <w:rPr>
          <w:w w:val="110"/>
        </w:rPr>
        <w:t>an</w:t>
      </w:r>
      <w:r>
        <w:rPr>
          <w:spacing w:val="31"/>
          <w:w w:val="118"/>
        </w:rPr>
        <w:t> </w:t>
      </w:r>
      <w:r>
        <w:rPr>
          <w:w w:val="110"/>
        </w:rPr>
        <w:t>addition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25%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cou</w:t>
      </w:r>
      <w:r>
        <w:rPr>
          <w:spacing w:val="-2"/>
          <w:w w:val="110"/>
        </w:rPr>
        <w:t>nt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category</w:t>
      </w:r>
      <w:r>
        <w:rPr>
          <w:spacing w:val="18"/>
          <w:w w:val="110"/>
        </w:rPr>
        <w:t> </w:t>
      </w:r>
      <w:r>
        <w:rPr>
          <w:w w:val="110"/>
        </w:rPr>
        <w:t>total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top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hierarch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17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w w:val="110"/>
        </w:rPr>
        <w:t>addition</w:t>
      </w:r>
      <w:r>
        <w:rPr>
          <w:spacing w:val="30"/>
          <w:w w:val="114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25%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category</w:t>
      </w:r>
      <w:r>
        <w:rPr>
          <w:spacing w:val="-2"/>
          <w:w w:val="110"/>
        </w:rPr>
        <w:t> </w:t>
      </w:r>
      <w:r>
        <w:rPr>
          <w:w w:val="110"/>
        </w:rPr>
        <w:t>AA.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1555"/>
        <w:gridCol w:w="851"/>
        <w:gridCol w:w="995"/>
        <w:gridCol w:w="1000"/>
        <w:gridCol w:w="850"/>
        <w:gridCol w:w="1033"/>
        <w:gridCol w:w="850"/>
      </w:tblGrid>
      <w:tr>
        <w:trPr>
          <w:trHeight w:val="756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bookmarkStart w:name="Results" w:id="97"/>
            <w:bookmarkEnd w:id="97"/>
            <w:r>
              <w:rPr/>
            </w:r>
            <w:bookmarkStart w:name="_bookmark47" w:id="98"/>
            <w:bookmarkEnd w:id="98"/>
            <w:r>
              <w:rPr/>
            </w:r>
            <w:r>
              <w:rPr>
                <w:rFonts w:ascii="Georgia"/>
                <w:b/>
                <w:w w:val="95"/>
                <w:sz w:val="28"/>
              </w:rPr>
              <w:t>2.3.3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275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r>
              <w:rPr>
                <w:rFonts w:ascii="Georgia"/>
                <w:b/>
                <w:sz w:val="28"/>
              </w:rPr>
              <w:t>Results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5579" w:type="dxa"/>
            <w:gridSpan w:val="6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</w:tr>
      <w:tr>
        <w:trPr>
          <w:trHeight w:val="326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48" w:id="99"/>
            <w:bookmarkEnd w:id="99"/>
            <w:r>
              <w:rPr/>
            </w:r>
            <w:r>
              <w:rPr>
                <w:rFonts w:ascii="PMingLiU"/>
                <w:w w:val="110"/>
                <w:sz w:val="24"/>
              </w:rPr>
              <w:t>Comparisons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5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Min.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1st</w:t>
            </w:r>
            <w:r>
              <w:rPr>
                <w:rFonts w:ascii="PMingLiU"/>
                <w:spacing w:val="-4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Median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6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3rd</w:t>
            </w:r>
            <w:r>
              <w:rPr>
                <w:rFonts w:ascii="PMingLiU"/>
                <w:spacing w:val="-10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1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Max.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M1:M2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-2.126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0.113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M1:M3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-4.456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-3.295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-2.069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-2.032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0.189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M1:M4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-2.992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-1.729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-1.174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-1.303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0.106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M1:M5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-2.645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-1.745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-0.764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-1.172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-0.124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M1:M6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-3.383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-2.200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-1.645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-1.683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-0.258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M2:M3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-4.555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-2.288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-1.884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-1.164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1.440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M2:M4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-2.393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2.232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M2:M5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-2.382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0.782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M2:M6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-3.331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1.639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M3:M4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-2.450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-0.285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3.658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M3:M5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2.345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3.677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M3:M6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-1.995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-1.322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4.198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M4:M5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-1.884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-0.905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0.913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2.282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M4:M6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-2.858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2.039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7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41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M5:M6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-3.259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-0.929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1.454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left="157" w:right="545" w:hanging="9"/>
        <w:jc w:val="left"/>
      </w:pPr>
      <w:r>
        <w:rPr>
          <w:spacing w:val="-4"/>
          <w:w w:val="110"/>
        </w:rPr>
        <w:t>Table</w:t>
      </w:r>
      <w:r>
        <w:rPr>
          <w:spacing w:val="27"/>
          <w:w w:val="110"/>
        </w:rPr>
        <w:t> </w:t>
      </w:r>
      <w:r>
        <w:rPr>
          <w:w w:val="110"/>
        </w:rPr>
        <w:t>2.1:</w:t>
      </w:r>
      <w:r>
        <w:rPr>
          <w:spacing w:val="61"/>
          <w:w w:val="110"/>
        </w:rPr>
        <w:t> </w:t>
      </w:r>
      <w:r>
        <w:rPr>
          <w:w w:val="110"/>
        </w:rPr>
        <w:t>DIC</w:t>
      </w:r>
      <w:r>
        <w:rPr>
          <w:spacing w:val="28"/>
          <w:w w:val="110"/>
        </w:rPr>
        <w:t> </w:t>
      </w:r>
      <w:r>
        <w:rPr>
          <w:w w:val="110"/>
        </w:rPr>
        <w:t>(with</w:t>
      </w:r>
      <w:r>
        <w:rPr>
          <w:spacing w:val="28"/>
          <w:w w:val="110"/>
        </w:rPr>
        <w:t> </w:t>
      </w:r>
      <w:r>
        <w:rPr>
          <w:w w:val="110"/>
        </w:rPr>
        <w:t>1,000,000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iteration)</w:t>
      </w:r>
      <w:r>
        <w:rPr>
          <w:spacing w:val="30"/>
          <w:w w:val="110"/>
        </w:rPr>
        <w:t> </w:t>
      </w:r>
      <w:r>
        <w:rPr>
          <w:w w:val="110"/>
        </w:rPr>
        <w:t>summary</w:t>
      </w:r>
      <w:r>
        <w:rPr>
          <w:spacing w:val="29"/>
          <w:w w:val="110"/>
        </w:rPr>
        <w:t> </w:t>
      </w:r>
      <w:r>
        <w:rPr>
          <w:w w:val="110"/>
        </w:rPr>
        <w:t>distribution</w:t>
      </w:r>
      <w:r>
        <w:rPr>
          <w:spacing w:val="28"/>
          <w:w w:val="110"/>
        </w:rPr>
        <w:t> </w:t>
      </w:r>
      <w:r>
        <w:rPr>
          <w:w w:val="110"/>
        </w:rPr>
        <w:t>cross</w:t>
      </w:r>
      <w:r>
        <w:rPr>
          <w:spacing w:val="29"/>
          <w:w w:val="110"/>
        </w:rPr>
        <w:t> </w:t>
      </w:r>
      <w:r>
        <w:rPr>
          <w:w w:val="110"/>
        </w:rPr>
        <w:t>comparisons</w:t>
      </w:r>
      <w:r>
        <w:rPr>
          <w:spacing w:val="29"/>
          <w:w w:val="111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model</w:t>
      </w:r>
      <w:r>
        <w:rPr>
          <w:spacing w:val="2"/>
          <w:w w:val="110"/>
        </w:rPr>
        <w:t> </w:t>
      </w:r>
      <w:r>
        <w:rPr>
          <w:w w:val="110"/>
        </w:rPr>
        <w:t>1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model</w:t>
      </w:r>
      <w:r>
        <w:rPr>
          <w:spacing w:val="2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26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3366" w:val="left" w:leader="none"/>
          <w:tab w:pos="6520" w:val="left" w:leader="none"/>
        </w:tabs>
        <w:spacing w:line="242" w:lineRule="auto" w:before="13"/>
        <w:ind w:left="536" w:right="110" w:firstLine="362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28"/>
          <w:w w:val="115"/>
        </w:rPr>
        <w:t> </w:t>
      </w:r>
      <w:hyperlink w:history="true" w:anchor="_bookmark48">
        <w:r>
          <w:rPr>
            <w:w w:val="115"/>
          </w:rPr>
          <w:t>2.1</w:t>
        </w:r>
      </w:hyperlink>
      <w:r>
        <w:rPr>
          <w:spacing w:val="-28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comparison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w w:val="115"/>
        </w:rPr>
        <w:t>DIC</w:t>
      </w:r>
      <w:r>
        <w:rPr>
          <w:spacing w:val="-28"/>
          <w:w w:val="115"/>
        </w:rPr>
        <w:t> </w:t>
      </w:r>
      <w:r>
        <w:rPr>
          <w:w w:val="115"/>
        </w:rPr>
        <w:t>distributions.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comparison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w w:val="115"/>
        </w:rPr>
        <w:t>M1:</w:t>
      </w:r>
      <w:r>
        <w:rPr>
          <w:spacing w:val="-13"/>
          <w:w w:val="115"/>
        </w:rPr>
        <w:t> </w:t>
      </w:r>
      <w:r>
        <w:rPr>
          <w:w w:val="115"/>
        </w:rPr>
        <w:t>M2</w:t>
      </w:r>
      <w:r>
        <w:rPr>
          <w:spacing w:val="23"/>
          <w:w w:val="104"/>
        </w:rPr>
        <w:t> </w:t>
      </w:r>
      <w:r>
        <w:rPr>
          <w:w w:val="115"/>
        </w:rPr>
        <w:t>indicated</w:t>
      </w:r>
      <w:r>
        <w:rPr>
          <w:spacing w:val="-34"/>
          <w:w w:val="115"/>
        </w:rPr>
        <w:t> </w:t>
      </w:r>
      <w:r>
        <w:rPr>
          <w:w w:val="115"/>
        </w:rPr>
        <w:t>comparisons</w:t>
      </w:r>
      <w:r>
        <w:rPr>
          <w:spacing w:val="-32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3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34"/>
          <w:w w:val="115"/>
        </w:rPr>
        <w:t> </w:t>
      </w:r>
      <w:r>
        <w:rPr>
          <w:w w:val="115"/>
        </w:rPr>
        <w:t>1</w:t>
      </w:r>
      <w:r>
        <w:rPr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-3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33"/>
          <w:w w:val="115"/>
        </w:rPr>
        <w:t> </w:t>
      </w:r>
      <w:r>
        <w:rPr>
          <w:w w:val="115"/>
        </w:rPr>
        <w:t>2,</w:t>
      </w:r>
      <w:r>
        <w:rPr>
          <w:spacing w:val="-32"/>
          <w:w w:val="115"/>
        </w:rPr>
        <w:t> </w:t>
      </w:r>
      <w:r>
        <w:rPr>
          <w:w w:val="115"/>
        </w:rPr>
        <w:t>with</w:t>
      </w:r>
      <w:r>
        <w:rPr>
          <w:spacing w:val="-33"/>
          <w:w w:val="115"/>
        </w:rPr>
        <w:t> </w:t>
      </w:r>
      <w:r>
        <w:rPr>
          <w:w w:val="115"/>
        </w:rPr>
        <w:t>DIC</w:t>
      </w:r>
      <w:r>
        <w:rPr>
          <w:spacing w:val="-33"/>
          <w:w w:val="115"/>
        </w:rPr>
        <w:t> </w:t>
      </w:r>
      <w:r>
        <w:rPr>
          <w:w w:val="115"/>
        </w:rPr>
        <w:t>distribution</w:t>
      </w:r>
      <w:r>
        <w:rPr>
          <w:spacing w:val="-33"/>
          <w:w w:val="115"/>
        </w:rPr>
        <w:t> </w:t>
      </w:r>
      <w:r>
        <w:rPr>
          <w:w w:val="115"/>
        </w:rPr>
        <w:t>of</w:t>
      </w:r>
      <w:r>
        <w:rPr>
          <w:spacing w:val="-3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29"/>
          <w:w w:val="106"/>
        </w:rPr>
        <w:t> </w:t>
      </w:r>
      <w:r>
        <w:rPr>
          <w:w w:val="115"/>
        </w:rPr>
        <w:t>2</w:t>
      </w:r>
      <w:r>
        <w:rPr>
          <w:spacing w:val="-18"/>
          <w:w w:val="115"/>
        </w:rPr>
        <w:t> </w:t>
      </w:r>
      <w:r>
        <w:rPr>
          <w:w w:val="115"/>
        </w:rPr>
        <w:t>taking</w:t>
      </w:r>
      <w:r>
        <w:rPr>
          <w:spacing w:val="-18"/>
          <w:w w:val="115"/>
        </w:rPr>
        <w:t> </w:t>
      </w:r>
      <w:r>
        <w:rPr>
          <w:spacing w:val="-7"/>
          <w:w w:val="115"/>
        </w:rPr>
        <w:t>away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DIC</w:t>
      </w:r>
      <w:r>
        <w:rPr>
          <w:spacing w:val="-17"/>
          <w:w w:val="115"/>
        </w:rPr>
        <w:t> </w:t>
      </w:r>
      <w:r>
        <w:rPr>
          <w:w w:val="115"/>
        </w:rPr>
        <w:t>distribution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8"/>
          <w:w w:val="115"/>
        </w:rPr>
        <w:t> </w:t>
      </w:r>
      <w:r>
        <w:rPr>
          <w:w w:val="115"/>
        </w:rPr>
        <w:t>1.</w:t>
      </w:r>
      <w:r>
        <w:rPr>
          <w:spacing w:val="4"/>
          <w:w w:val="115"/>
        </w:rPr>
        <w:t> </w:t>
      </w:r>
      <w:r>
        <w:rPr>
          <w:w w:val="115"/>
        </w:rPr>
        <w:t>An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imp</w:t>
      </w:r>
      <w:r>
        <w:rPr>
          <w:spacing w:val="-1"/>
          <w:w w:val="115"/>
        </w:rPr>
        <w:t>ortant</w:t>
      </w:r>
      <w:r>
        <w:rPr>
          <w:spacing w:val="-18"/>
          <w:w w:val="115"/>
        </w:rPr>
        <w:t> </w:t>
      </w:r>
      <w:r>
        <w:rPr>
          <w:w w:val="115"/>
        </w:rPr>
        <w:t>note</w:t>
      </w:r>
      <w:r>
        <w:rPr>
          <w:spacing w:val="-17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before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terpretation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results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this</w:t>
      </w:r>
      <w:r>
        <w:rPr>
          <w:spacing w:val="-3"/>
          <w:w w:val="115"/>
        </w:rPr>
        <w:t> </w:t>
      </w:r>
      <w:r>
        <w:rPr>
          <w:w w:val="115"/>
        </w:rPr>
        <w:t>table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weak </w:t>
      </w:r>
      <w:r>
        <w:rPr>
          <w:w w:val="115"/>
        </w:rPr>
        <w:t>signals</w:t>
      </w:r>
      <w:r>
        <w:rPr>
          <w:spacing w:val="-2"/>
          <w:w w:val="115"/>
        </w:rPr>
        <w:t> </w:t>
      </w:r>
      <w:r>
        <w:rPr>
          <w:w w:val="115"/>
        </w:rPr>
        <w:t>(a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negat</w:t>
      </w:r>
      <w:r>
        <w:rPr>
          <w:spacing w:val="-2"/>
          <w:w w:val="115"/>
        </w:rPr>
        <w:t>ive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2"/>
          <w:w w:val="115"/>
        </w:rPr>
        <w:t> </w:t>
      </w:r>
      <w:r>
        <w:rPr>
          <w:w w:val="115"/>
        </w:rPr>
        <w:t>signals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21"/>
          <w:w w:val="117"/>
        </w:rPr>
        <w:t> </w:t>
      </w:r>
      <w:r>
        <w:rPr>
          <w:spacing w:val="1"/>
          <w:w w:val="115"/>
        </w:rPr>
        <w:t>model</w:t>
      </w:r>
      <w:r>
        <w:rPr>
          <w:w w:val="115"/>
        </w:rPr>
        <w:t> is </w:t>
      </w:r>
      <w:r>
        <w:rPr>
          <w:spacing w:val="1"/>
          <w:w w:val="115"/>
        </w:rPr>
        <w:t>b</w:t>
      </w:r>
      <w:r>
        <w:rPr>
          <w:w w:val="115"/>
        </w:rPr>
        <w:t>etter</w:t>
      </w:r>
      <w:r>
        <w:rPr>
          <w:spacing w:val="1"/>
          <w:w w:val="115"/>
        </w:rPr>
        <w:t> </w:t>
      </w:r>
      <w:r>
        <w:rPr>
          <w:w w:val="115"/>
        </w:rPr>
        <w:t>than</w:t>
      </w:r>
      <w:r>
        <w:rPr>
          <w:spacing w:val="1"/>
          <w:w w:val="115"/>
        </w:rPr>
        <w:t> </w:t>
      </w:r>
      <w:r>
        <w:rPr>
          <w:w w:val="115"/>
        </w:rPr>
        <w:t>another)</w:t>
      </w:r>
      <w:r>
        <w:rPr>
          <w:spacing w:val="1"/>
          <w:w w:val="115"/>
        </w:rPr>
        <w:t> </w:t>
      </w:r>
      <w:r>
        <w:rPr>
          <w:w w:val="115"/>
        </w:rPr>
        <w:t>of the DIC estimations.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initial DIC results with</w:t>
      </w:r>
      <w:r>
        <w:rPr>
          <w:spacing w:val="21"/>
          <w:w w:val="114"/>
        </w:rPr>
        <w:t> </w:t>
      </w:r>
      <w:r>
        <w:rPr>
          <w:w w:val="115"/>
        </w:rPr>
        <w:t>1000</w:t>
      </w:r>
      <w:r>
        <w:rPr>
          <w:spacing w:val="-30"/>
          <w:w w:val="115"/>
        </w:rPr>
        <w:t> </w:t>
      </w:r>
      <w:r>
        <w:rPr>
          <w:w w:val="115"/>
        </w:rPr>
        <w:t>iterations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give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weak</w:t>
      </w:r>
      <w:r>
        <w:rPr>
          <w:spacing w:val="-29"/>
          <w:w w:val="115"/>
        </w:rPr>
        <w:t> </w:t>
      </w:r>
      <w:r>
        <w:rPr>
          <w:w w:val="115"/>
        </w:rPr>
        <w:t>signals,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showing</w:t>
      </w:r>
      <w:r>
        <w:rPr>
          <w:spacing w:val="-29"/>
          <w:w w:val="115"/>
        </w:rPr>
        <w:t> </w:t>
      </w:r>
      <w:r>
        <w:rPr>
          <w:w w:val="115"/>
        </w:rPr>
        <w:t>signs</w:t>
      </w:r>
      <w:r>
        <w:rPr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slow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convergence,</w:t>
      </w:r>
      <w:r>
        <w:rPr>
          <w:spacing w:val="-30"/>
          <w:w w:val="115"/>
        </w:rPr>
        <w:t> </w:t>
      </w:r>
      <w:r>
        <w:rPr>
          <w:w w:val="115"/>
        </w:rPr>
        <w:t>this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mean</w:t>
      </w:r>
      <w:r>
        <w:rPr>
          <w:spacing w:val="-2"/>
          <w:w w:val="115"/>
        </w:rPr>
        <w:t>t</w:t>
      </w:r>
      <w:r>
        <w:rPr>
          <w:spacing w:val="-30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24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w w:val="115"/>
        </w:rPr>
        <w:t>DIC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21"/>
          <w:w w:val="115"/>
        </w:rPr>
        <w:t> </w:t>
      </w:r>
      <w:r>
        <w:rPr>
          <w:w w:val="115"/>
        </w:rPr>
        <w:t>for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1"/>
          <w:w w:val="115"/>
        </w:rPr>
        <w:t> </w:t>
      </w:r>
      <w:r>
        <w:rPr>
          <w:w w:val="115"/>
        </w:rPr>
        <w:t>diff</w:t>
      </w:r>
      <w:r>
        <w:rPr>
          <w:spacing w:val="51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1"/>
          <w:w w:val="115"/>
        </w:rPr>
        <w:t> </w:t>
      </w:r>
      <w:r>
        <w:rPr>
          <w:w w:val="115"/>
        </w:rPr>
        <w:t>large</w:t>
      </w:r>
      <w:r>
        <w:rPr>
          <w:spacing w:val="-20"/>
          <w:w w:val="115"/>
        </w:rPr>
        <w:t> </w:t>
      </w:r>
      <w:r>
        <w:rPr>
          <w:w w:val="115"/>
        </w:rPr>
        <w:t>margin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-21"/>
          <w:w w:val="115"/>
        </w:rPr>
        <w:t> </w:t>
      </w:r>
      <w:r>
        <w:rPr>
          <w:w w:val="115"/>
        </w:rPr>
        <w:t>time</w:t>
      </w:r>
      <w:r>
        <w:rPr>
          <w:spacing w:val="-20"/>
          <w:w w:val="115"/>
        </w:rPr>
        <w:t> </w:t>
      </w:r>
      <w:r>
        <w:rPr>
          <w:w w:val="115"/>
        </w:rPr>
        <w:t>DIC</w:t>
      </w:r>
      <w:r>
        <w:rPr>
          <w:spacing w:val="-21"/>
          <w:w w:val="115"/>
        </w:rPr>
        <w:t> </w:t>
      </w:r>
      <w:r>
        <w:rPr>
          <w:w w:val="115"/>
        </w:rPr>
        <w:t>ran</w:t>
      </w:r>
      <w:r>
        <w:rPr>
          <w:spacing w:val="-20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w w:val="115"/>
        </w:rPr>
        <w:t>diff</w:t>
      </w:r>
      <w:r>
        <w:rPr>
          <w:spacing w:val="25"/>
          <w:w w:val="115"/>
        </w:rPr>
        <w:t> </w:t>
      </w:r>
      <w:r>
        <w:rPr>
          <w:w w:val="115"/>
        </w:rPr>
        <w:t>t</w:t>
      </w:r>
      <w:r>
        <w:rPr>
          <w:spacing w:val="30"/>
          <w:w w:val="142"/>
        </w:rPr>
        <w:t> </w:t>
      </w:r>
      <w:r>
        <w:rPr>
          <w:w w:val="115"/>
        </w:rPr>
        <w:t>jags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model,</w:t>
      </w:r>
      <w:r>
        <w:rPr>
          <w:spacing w:val="14"/>
          <w:w w:val="115"/>
        </w:rPr>
        <w:t> </w:t>
      </w:r>
      <w:r>
        <w:rPr>
          <w:w w:val="115"/>
        </w:rPr>
        <w:t>sometimes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0"/>
          <w:w w:val="115"/>
        </w:rPr>
        <w:t> </w:t>
      </w:r>
      <w:r>
        <w:rPr>
          <w:w w:val="115"/>
        </w:rPr>
        <w:t>get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neg</w:t>
      </w:r>
      <w:r>
        <w:rPr>
          <w:spacing w:val="-1"/>
          <w:w w:val="115"/>
        </w:rPr>
        <w:t>ativ</w:t>
      </w:r>
      <w:r>
        <w:rPr>
          <w:spacing w:val="-2"/>
          <w:w w:val="115"/>
        </w:rPr>
        <w:t>e</w:t>
      </w:r>
      <w:r>
        <w:rPr>
          <w:spacing w:val="10"/>
          <w:w w:val="115"/>
        </w:rPr>
        <w:t> </w:t>
      </w:r>
      <w:r>
        <w:rPr>
          <w:w w:val="115"/>
        </w:rPr>
        <w:t>mean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me</w:t>
      </w:r>
      <w:r>
        <w:rPr>
          <w:spacing w:val="-1"/>
          <w:w w:val="115"/>
        </w:rPr>
        <w:t>dian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sometimes</w:t>
      </w:r>
      <w:r>
        <w:rPr>
          <w:spacing w:val="29"/>
          <w:w w:val="111"/>
        </w:rPr>
        <w:t> </w:t>
      </w:r>
      <w:r>
        <w:rPr>
          <w:spacing w:val="-5"/>
          <w:w w:val="115"/>
        </w:rPr>
        <w:t>we</w:t>
      </w:r>
      <w:r>
        <w:rPr>
          <w:spacing w:val="6"/>
          <w:w w:val="115"/>
        </w:rPr>
        <w:t> </w:t>
      </w:r>
      <w:r>
        <w:rPr>
          <w:w w:val="115"/>
        </w:rPr>
        <w:t>get</w:t>
      </w:r>
      <w:r>
        <w:rPr>
          <w:spacing w:val="6"/>
          <w:w w:val="115"/>
        </w:rPr>
        <w:t> </w:t>
      </w:r>
      <w:r>
        <w:rPr>
          <w:w w:val="115"/>
        </w:rPr>
        <w:t>positive</w:t>
      </w:r>
      <w:r>
        <w:rPr>
          <w:spacing w:val="6"/>
          <w:w w:val="115"/>
        </w:rPr>
        <w:t> </w:t>
      </w:r>
      <w:r>
        <w:rPr>
          <w:w w:val="115"/>
        </w:rPr>
        <w:t>mean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w w:val="115"/>
        </w:rPr>
        <w:t>median</w:t>
      </w:r>
      <w:r>
        <w:rPr>
          <w:spacing w:val="7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8"/>
          <w:w w:val="115"/>
        </w:rPr>
        <w:t> </w:t>
      </w:r>
      <w:r>
        <w:rPr>
          <w:w w:val="115"/>
        </w:rPr>
        <w:t>making</w:t>
      </w:r>
      <w:r>
        <w:rPr>
          <w:spacing w:val="7"/>
          <w:w w:val="115"/>
        </w:rPr>
        <w:t> </w:t>
      </w:r>
      <w:r>
        <w:rPr>
          <w:w w:val="115"/>
        </w:rPr>
        <w:t>it</w:t>
      </w:r>
      <w:r>
        <w:rPr>
          <w:spacing w:val="6"/>
          <w:w w:val="115"/>
        </w:rPr>
        <w:t> </w:t>
      </w:r>
      <w:r>
        <w:rPr>
          <w:w w:val="115"/>
        </w:rPr>
        <w:t>tough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6"/>
          <w:w w:val="115"/>
        </w:rPr>
        <w:t> </w:t>
      </w:r>
      <w:r>
        <w:rPr>
          <w:w w:val="115"/>
        </w:rPr>
        <w:t>decide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6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27"/>
          <w:w w:val="110"/>
        </w:rPr>
        <w:t> </w:t>
      </w:r>
      <w:r>
        <w:rPr>
          <w:w w:val="115"/>
        </w:rPr>
        <w:t>is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best.</w:t>
      </w:r>
      <w:r>
        <w:rPr>
          <w:spacing w:val="23"/>
          <w:w w:val="115"/>
        </w:rPr>
        <w:t> </w:t>
      </w:r>
      <w:r>
        <w:rPr>
          <w:spacing w:val="-6"/>
          <w:w w:val="115"/>
        </w:rPr>
        <w:t>Weak</w:t>
      </w:r>
      <w:r>
        <w:rPr>
          <w:spacing w:val="-2"/>
          <w:w w:val="115"/>
        </w:rPr>
        <w:t> </w:t>
      </w:r>
      <w:r>
        <w:rPr>
          <w:w w:val="115"/>
        </w:rPr>
        <w:t>signals</w:t>
      </w:r>
      <w:r>
        <w:rPr>
          <w:spacing w:val="-1"/>
          <w:w w:val="115"/>
        </w:rPr>
        <w:t> a</w:t>
      </w:r>
      <w:r>
        <w:rPr>
          <w:spacing w:val="-2"/>
          <w:w w:val="115"/>
        </w:rPr>
        <w:t>re</w:t>
      </w:r>
      <w:r>
        <w:rPr>
          <w:spacing w:val="-1"/>
          <w:w w:val="115"/>
        </w:rPr>
        <w:t> </w:t>
      </w:r>
      <w:r>
        <w:rPr>
          <w:w w:val="115"/>
        </w:rPr>
        <w:t>still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 </w:t>
      </w:r>
      <w:r>
        <w:rPr>
          <w:w w:val="115"/>
        </w:rPr>
        <w:t>when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numb</w:t>
      </w:r>
      <w:r>
        <w:rPr>
          <w:spacing w:val="-3"/>
          <w:w w:val="115"/>
        </w:rPr>
        <w:t>er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iteration</w:t>
      </w:r>
      <w:r>
        <w:rPr>
          <w:spacing w:val="-2"/>
          <w:w w:val="115"/>
        </w:rPr>
        <w:t> </w:t>
      </w:r>
      <w:r>
        <w:rPr>
          <w:w w:val="115"/>
        </w:rPr>
        <w:t>increase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27"/>
          <w:w w:val="119"/>
        </w:rPr>
        <w:t> </w:t>
      </w:r>
      <w:r>
        <w:rPr>
          <w:w w:val="115"/>
        </w:rPr>
        <w:t>1,000,000.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repeated</w:t>
      </w:r>
      <w:r>
        <w:rPr>
          <w:spacing w:val="-15"/>
          <w:w w:val="115"/>
        </w:rPr>
        <w:t> </w:t>
      </w:r>
      <w:r>
        <w:rPr>
          <w:w w:val="115"/>
        </w:rPr>
        <w:t>trials,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5"/>
          <w:w w:val="115"/>
        </w:rPr>
        <w:t> </w:t>
      </w:r>
      <w:r>
        <w:rPr>
          <w:w w:val="115"/>
        </w:rPr>
        <w:t>2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4"/>
          <w:w w:val="115"/>
        </w:rPr>
        <w:t> </w:t>
      </w:r>
      <w:r>
        <w:rPr>
          <w:w w:val="115"/>
        </w:rPr>
        <w:t>6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consisten</w:t>
      </w:r>
      <w:r>
        <w:rPr>
          <w:spacing w:val="-1"/>
          <w:w w:val="115"/>
        </w:rPr>
        <w:t>tly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5"/>
          <w:w w:val="115"/>
        </w:rPr>
        <w:t> </w:t>
      </w:r>
      <w:r>
        <w:rPr>
          <w:w w:val="115"/>
        </w:rPr>
        <w:t>DIC</w:t>
      </w:r>
      <w:r>
        <w:rPr>
          <w:spacing w:val="33"/>
          <w:w w:val="111"/>
        </w:rPr>
        <w:t> </w:t>
      </w:r>
      <w:r>
        <w:rPr>
          <w:spacing w:val="-4"/>
          <w:w w:val="115"/>
        </w:rPr>
        <w:t>value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co</w:t>
      </w:r>
      <w:r>
        <w:rPr>
          <w:spacing w:val="-1"/>
          <w:w w:val="115"/>
        </w:rPr>
        <w:t>mpares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3"/>
          <w:w w:val="115"/>
        </w:rPr>
        <w:t> </w:t>
      </w:r>
      <w:r>
        <w:rPr>
          <w:w w:val="115"/>
        </w:rPr>
        <w:t>1,</w:t>
      </w:r>
      <w:r>
        <w:rPr>
          <w:spacing w:val="-2"/>
          <w:w w:val="115"/>
        </w:rPr>
        <w:t> showing </w:t>
      </w:r>
      <w:r>
        <w:rPr>
          <w:w w:val="115"/>
        </w:rPr>
        <w:t>strong</w:t>
      </w:r>
      <w:r>
        <w:rPr>
          <w:spacing w:val="-2"/>
          <w:w w:val="115"/>
        </w:rPr>
        <w:t> </w:t>
      </w:r>
      <w:r>
        <w:rPr>
          <w:w w:val="115"/>
        </w:rPr>
        <w:t>signals</w:t>
      </w:r>
      <w:r>
        <w:rPr>
          <w:spacing w:val="-2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3rd</w:t>
      </w:r>
      <w:r>
        <w:rPr>
          <w:spacing w:val="-2"/>
          <w:w w:val="115"/>
        </w:rPr>
        <w:t> </w:t>
      </w:r>
      <w:r>
        <w:rPr>
          <w:w w:val="115"/>
        </w:rPr>
        <w:t>Quartile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Max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value.</w:t>
      </w:r>
      <w:r>
        <w:rPr>
          <w:spacing w:val="33"/>
          <w:w w:val="113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-8"/>
          <w:w w:val="115"/>
        </w:rPr>
        <w:t> </w:t>
      </w:r>
      <w:r>
        <w:rPr>
          <w:w w:val="115"/>
        </w:rPr>
        <w:t>strong</w:t>
      </w:r>
      <w:r>
        <w:rPr>
          <w:spacing w:val="-6"/>
          <w:w w:val="115"/>
        </w:rPr>
        <w:t> </w:t>
      </w:r>
      <w:r>
        <w:rPr>
          <w:w w:val="115"/>
        </w:rPr>
        <w:t>evidence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7"/>
          <w:w w:val="115"/>
        </w:rPr>
        <w:t> </w:t>
      </w:r>
      <w:r>
        <w:rPr>
          <w:w w:val="115"/>
        </w:rPr>
        <w:t>1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non-inform</w:t>
      </w:r>
      <w:r>
        <w:rPr>
          <w:spacing w:val="-1"/>
          <w:w w:val="115"/>
        </w:rPr>
        <w:t>ativ</w:t>
      </w:r>
      <w:r>
        <w:rPr>
          <w:spacing w:val="-2"/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prior</w:t>
      </w:r>
      <w:r>
        <w:rPr>
          <w:spacing w:val="39"/>
          <w:w w:val="114"/>
        </w:rPr>
        <w:t> </w:t>
      </w:r>
      <w:r>
        <w:rPr>
          <w:spacing w:val="-3"/>
          <w:w w:val="115"/>
        </w:rPr>
        <w:t>gives</w:t>
      </w:r>
      <w:r>
        <w:rPr>
          <w:spacing w:val="-30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-30"/>
          <w:w w:val="115"/>
        </w:rPr>
        <w:t> </w:t>
      </w:r>
      <w:r>
        <w:rPr>
          <w:w w:val="115"/>
        </w:rPr>
        <w:t>highest</w:t>
      </w:r>
      <w:r>
        <w:rPr>
          <w:spacing w:val="-30"/>
          <w:w w:val="115"/>
        </w:rPr>
        <w:t> </w:t>
      </w:r>
      <w:r>
        <w:rPr>
          <w:w w:val="115"/>
        </w:rPr>
        <w:t>and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worse</w:t>
      </w:r>
      <w:r>
        <w:rPr>
          <w:spacing w:val="-29"/>
          <w:w w:val="115"/>
        </w:rPr>
        <w:t> </w:t>
      </w:r>
      <w:r>
        <w:rPr>
          <w:w w:val="115"/>
        </w:rPr>
        <w:t>DIC</w:t>
      </w:r>
      <w:r>
        <w:rPr>
          <w:spacing w:val="-30"/>
          <w:w w:val="115"/>
        </w:rPr>
        <w:t> </w:t>
      </w:r>
      <w:r>
        <w:rPr>
          <w:w w:val="115"/>
        </w:rPr>
        <w:t>estimations</w:t>
      </w:r>
      <w:r>
        <w:rPr>
          <w:spacing w:val="-29"/>
          <w:w w:val="115"/>
        </w:rPr>
        <w:t> </w:t>
      </w:r>
      <w:r>
        <w:rPr>
          <w:w w:val="115"/>
        </w:rPr>
        <w:t>out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29"/>
          <w:w w:val="115"/>
        </w:rPr>
        <w:t> </w:t>
      </w:r>
      <w:r>
        <w:rPr>
          <w:w w:val="115"/>
        </w:rPr>
        <w:t>all</w:t>
      </w:r>
      <w:r>
        <w:rPr>
          <w:spacing w:val="-30"/>
          <w:w w:val="115"/>
        </w:rPr>
        <w:t> </w:t>
      </w:r>
      <w:r>
        <w:rPr>
          <w:w w:val="115"/>
        </w:rPr>
        <w:t>models.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w w:val="115"/>
        </w:rPr>
        <w:t>DIC</w:t>
      </w:r>
      <w:r>
        <w:rPr>
          <w:spacing w:val="-30"/>
          <w:w w:val="115"/>
        </w:rPr>
        <w:t> </w:t>
      </w:r>
      <w:r>
        <w:rPr>
          <w:w w:val="115"/>
        </w:rPr>
        <w:t>comparisons</w:t>
      </w:r>
      <w:r>
        <w:rPr>
          <w:spacing w:val="29"/>
          <w:w w:val="107"/>
        </w:rPr>
        <w:t> </w:t>
      </w:r>
      <w:r>
        <w:rPr>
          <w:w w:val="115"/>
        </w:rPr>
        <w:t>for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9"/>
          <w:w w:val="115"/>
        </w:rPr>
        <w:t> </w:t>
      </w:r>
      <w:r>
        <w:rPr>
          <w:w w:val="115"/>
        </w:rPr>
        <w:t>2</w:t>
      </w:r>
      <w:r>
        <w:rPr>
          <w:spacing w:val="-29"/>
          <w:w w:val="115"/>
        </w:rPr>
        <w:t> </w:t>
      </w:r>
      <w:r>
        <w:rPr>
          <w:w w:val="115"/>
        </w:rPr>
        <w:t>to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9"/>
          <w:w w:val="115"/>
        </w:rPr>
        <w:t> </w:t>
      </w:r>
      <w:r>
        <w:rPr>
          <w:w w:val="115"/>
        </w:rPr>
        <w:t>6</w:t>
      </w:r>
      <w:r>
        <w:rPr>
          <w:spacing w:val="-29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weak</w:t>
      </w:r>
      <w:r>
        <w:rPr>
          <w:spacing w:val="-29"/>
          <w:w w:val="115"/>
        </w:rPr>
        <w:t> </w:t>
      </w:r>
      <w:r>
        <w:rPr>
          <w:w w:val="115"/>
        </w:rPr>
        <w:t>signals</w:t>
      </w:r>
      <w:r>
        <w:rPr>
          <w:spacing w:val="-28"/>
          <w:w w:val="115"/>
        </w:rPr>
        <w:t> </w:t>
      </w:r>
      <w:r>
        <w:rPr>
          <w:w w:val="115"/>
        </w:rPr>
        <w:t>on</w:t>
      </w:r>
      <w:r>
        <w:rPr>
          <w:spacing w:val="-29"/>
          <w:w w:val="115"/>
        </w:rPr>
        <w:t> </w:t>
      </w:r>
      <w:r>
        <w:rPr>
          <w:w w:val="115"/>
        </w:rPr>
        <w:t>mean</w:t>
      </w:r>
      <w:r>
        <w:rPr>
          <w:spacing w:val="-29"/>
          <w:w w:val="115"/>
        </w:rPr>
        <w:t> </w:t>
      </w:r>
      <w:r>
        <w:rPr>
          <w:w w:val="115"/>
        </w:rPr>
        <w:t>and</w:t>
      </w:r>
      <w:r>
        <w:rPr>
          <w:spacing w:val="-29"/>
          <w:w w:val="115"/>
        </w:rPr>
        <w:t> </w:t>
      </w:r>
      <w:r>
        <w:rPr>
          <w:w w:val="115"/>
        </w:rPr>
        <w:t>median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even</w:t>
      </w:r>
      <w:r>
        <w:rPr>
          <w:spacing w:val="-29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w w:val="115"/>
        </w:rPr>
        <w:t>high</w:t>
      </w:r>
      <w:r>
        <w:rPr>
          <w:spacing w:val="28"/>
          <w:w w:val="107"/>
        </w:rPr>
        <w:t> </w:t>
      </w:r>
      <w:r>
        <w:rPr>
          <w:w w:val="115"/>
        </w:rPr>
        <w:t>iterations,</w:t>
      </w:r>
      <w:r>
        <w:rPr>
          <w:spacing w:val="-25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it</w:t>
      </w:r>
      <w:r>
        <w:rPr>
          <w:spacing w:val="-24"/>
          <w:w w:val="115"/>
        </w:rPr>
        <w:t> </w:t>
      </w:r>
      <w:r>
        <w:rPr>
          <w:w w:val="115"/>
        </w:rPr>
        <w:t>is</w:t>
      </w:r>
      <w:r>
        <w:rPr>
          <w:spacing w:val="-25"/>
          <w:w w:val="115"/>
        </w:rPr>
        <w:t> </w:t>
      </w:r>
      <w:r>
        <w:rPr>
          <w:w w:val="115"/>
        </w:rPr>
        <w:t>almost</w:t>
      </w:r>
      <w:r>
        <w:rPr>
          <w:spacing w:val="-24"/>
          <w:w w:val="115"/>
        </w:rPr>
        <w:t> </w:t>
      </w:r>
      <w:r>
        <w:rPr>
          <w:w w:val="115"/>
        </w:rPr>
        <w:t>impossible</w:t>
      </w:r>
      <w:r>
        <w:rPr>
          <w:spacing w:val="-24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w w:val="115"/>
        </w:rPr>
        <w:t>tell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diff</w:t>
        <w:tab/>
        <w:t>this</w:t>
      </w:r>
      <w:r>
        <w:rPr>
          <w:spacing w:val="-13"/>
          <w:w w:val="115"/>
        </w:rPr>
        <w:t> </w:t>
      </w:r>
      <w:r>
        <w:rPr>
          <w:w w:val="115"/>
        </w:rPr>
        <w:t>suggests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there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26"/>
          <w:w w:val="102"/>
        </w:rPr>
        <w:t> </w:t>
      </w:r>
      <w:r>
        <w:rPr>
          <w:w w:val="115"/>
        </w:rPr>
        <w:t>no</w:t>
      </w:r>
      <w:r>
        <w:rPr>
          <w:spacing w:val="-21"/>
          <w:w w:val="115"/>
        </w:rPr>
        <w:t> </w:t>
      </w:r>
      <w:r>
        <w:rPr>
          <w:w w:val="115"/>
        </w:rPr>
        <w:t>or</w:t>
      </w:r>
      <w:r>
        <w:rPr>
          <w:spacing w:val="-20"/>
          <w:w w:val="115"/>
        </w:rPr>
        <w:t> </w:t>
      </w:r>
      <w:r>
        <w:rPr>
          <w:w w:val="115"/>
        </w:rPr>
        <w:t>close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20"/>
          <w:w w:val="115"/>
        </w:rPr>
        <w:t> </w:t>
      </w:r>
      <w:r>
        <w:rPr>
          <w:w w:val="115"/>
        </w:rPr>
        <w:t>no</w:t>
      </w:r>
      <w:r>
        <w:rPr>
          <w:spacing w:val="-20"/>
          <w:w w:val="115"/>
        </w:rPr>
        <w:t> </w:t>
      </w:r>
      <w:r>
        <w:rPr>
          <w:w w:val="115"/>
        </w:rPr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DIC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6"/>
          <w:w w:val="115"/>
        </w:rPr>
        <w:t> </w:t>
      </w:r>
      <w:r>
        <w:rPr>
          <w:w w:val="115"/>
        </w:rPr>
        <w:t>2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6"/>
          <w:w w:val="115"/>
        </w:rPr>
        <w:t> </w:t>
      </w:r>
      <w:r>
        <w:rPr>
          <w:w w:val="115"/>
        </w:rPr>
        <w:t>6.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6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1007"/>
        <w:gridCol w:w="889"/>
        <w:gridCol w:w="1007"/>
        <w:gridCol w:w="1007"/>
        <w:gridCol w:w="1007"/>
        <w:gridCol w:w="750"/>
        <w:gridCol w:w="707"/>
      </w:tblGrid>
      <w:tr>
        <w:trPr>
          <w:trHeight w:val="326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49" w:id="100"/>
            <w:bookmarkEnd w:id="100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21.0615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21.0615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21.0615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21.0615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7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24.4976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4.7805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15.7987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24.2398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34.1927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3119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24.3373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4.9322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15.7804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23.9781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34.8648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24.1116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4.8248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15.5574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23.7915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34.4035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3587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24.4041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4.9549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15.9001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24.1139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34.7204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3152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24.8840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4.9712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16.4075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24.5082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35.4618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2895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512" w:val="left" w:leader="none"/>
        </w:tabs>
        <w:spacing w:line="242" w:lineRule="auto" w:before="13"/>
        <w:ind w:left="117" w:right="514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4"/>
          <w:w w:val="110"/>
        </w:rPr>
        <w:t> </w:t>
      </w:r>
      <w:r>
        <w:rPr>
          <w:w w:val="110"/>
        </w:rPr>
        <w:t>2.2: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4"/>
          <w:w w:val="110"/>
        </w:rPr>
        <w:t> </w:t>
      </w:r>
      <w:r>
        <w:rPr>
          <w:w w:val="110"/>
        </w:rPr>
        <w:t>distributions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Total,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added</w:t>
      </w:r>
      <w:r>
        <w:rPr>
          <w:spacing w:val="2"/>
          <w:w w:val="110"/>
        </w:rPr>
        <w:t> </w:t>
      </w:r>
      <w:r>
        <w:rPr>
          <w:w w:val="110"/>
        </w:rPr>
        <w:t>anomalies,</w:t>
      </w:r>
      <w:r>
        <w:rPr>
          <w:spacing w:val="25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2"/>
          <w:szCs w:val="22"/>
        </w:rPr>
      </w:pPr>
    </w:p>
    <w:p>
      <w:pPr>
        <w:spacing w:after="0" w:line="240" w:lineRule="auto"/>
        <w:rPr>
          <w:rFonts w:ascii="PMingLiU" w:hAnsi="PMingLiU" w:cs="PMingLiU" w:eastAsia="PMingLiU"/>
          <w:sz w:val="22"/>
          <w:szCs w:val="22"/>
        </w:rPr>
        <w:sectPr>
          <w:pgSz w:w="12240" w:h="15840"/>
          <w:pgMar w:header="987" w:footer="749" w:top="1260" w:bottom="940" w:left="1300" w:right="1720"/>
        </w:sectPr>
      </w:pPr>
    </w:p>
    <w:p>
      <w:pPr>
        <w:tabs>
          <w:tab w:pos="1786" w:val="left" w:leader="none"/>
          <w:tab w:pos="2490" w:val="left" w:leader="none"/>
          <w:tab w:pos="3194" w:val="left" w:leader="none"/>
          <w:tab w:pos="3898" w:val="left" w:leader="none"/>
        </w:tabs>
        <w:spacing w:before="86"/>
        <w:ind w:left="108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15pt;margin-top:11.616384pt;width:197.05pt;height:55.15pt;mso-position-horizontal-relative:page;mso-position-vertical-relative:paragraph;z-index:2224" coordorigin="1801,232" coordsize="3941,1103">
            <v:group style="position:absolute;left:1805;top:1211;width:57;height:2" coordorigin="1805,1211" coordsize="57,2">
              <v:shape style="position:absolute;left:1805;top:1211;width:57;height:2" coordorigin="1805,1211" coordsize="57,0" path="m1861,1211l1805,1211e" filled="false" stroked="true" strokeweight=".371318pt" strokecolor="#000000">
                <v:path arrowok="t"/>
              </v:shape>
            </v:group>
            <v:group style="position:absolute;left:1805;top:988;width:57;height:2" coordorigin="1805,988" coordsize="57,2">
              <v:shape style="position:absolute;left:1805;top:988;width:57;height:2" coordorigin="1805,988" coordsize="57,0" path="m1861,988l1805,988e" filled="false" stroked="true" strokeweight=".371318pt" strokecolor="#000000">
                <v:path arrowok="t"/>
              </v:shape>
            </v:group>
            <v:group style="position:absolute;left:1805;top:764;width:57;height:2" coordorigin="1805,764" coordsize="57,2">
              <v:shape style="position:absolute;left:1805;top:764;width:57;height:2" coordorigin="1805,764" coordsize="57,0" path="m1861,764l1805,764e" filled="false" stroked="true" strokeweight=".371318pt" strokecolor="#000000">
                <v:path arrowok="t"/>
              </v:shape>
            </v:group>
            <v:group style="position:absolute;left:1805;top:541;width:57;height:2" coordorigin="1805,541" coordsize="57,2">
              <v:shape style="position:absolute;left:1805;top:541;width:57;height:2" coordorigin="1805,541" coordsize="57,0" path="m1861,541l1805,541e" filled="false" stroked="true" strokeweight=".371318pt" strokecolor="#000000">
                <v:path arrowok="t"/>
              </v:shape>
            </v:group>
            <v:group style="position:absolute;left:1805;top:318;width:57;height:2" coordorigin="1805,318" coordsize="57,2">
              <v:shape style="position:absolute;left:1805;top:318;width:57;height:2" coordorigin="1805,318" coordsize="57,0" path="m1861,318l1805,318e" filled="false" stroked="true" strokeweight=".371318pt" strokecolor="#000000">
                <v:path arrowok="t"/>
              </v:shape>
            </v:group>
            <v:group style="position:absolute;left:2401;top:1275;width:2;height:57" coordorigin="2401,1275" coordsize="2,57">
              <v:shape style="position:absolute;left:2401;top:1275;width:2;height:57" coordorigin="2401,1275" coordsize="0,57" path="m2401,1275l2401,1331e" filled="false" stroked="true" strokeweight=".371318pt" strokecolor="#000000">
                <v:path arrowok="t"/>
              </v:shape>
            </v:group>
            <v:group style="position:absolute;left:3223;top:1275;width:2;height:57" coordorigin="3223,1275" coordsize="2,57">
              <v:shape style="position:absolute;left:3223;top:1275;width:2;height:57" coordorigin="3223,1275" coordsize="0,57" path="m3223,1275l3223,1331e" filled="false" stroked="true" strokeweight=".371318pt" strokecolor="#000000">
                <v:path arrowok="t"/>
              </v:shape>
            </v:group>
            <v:group style="position:absolute;left:3164;top:1211;width:2;height:64" coordorigin="3164,1211" coordsize="2,64">
              <v:shape style="position:absolute;left:3164;top:1211;width:2;height:64" coordorigin="3164,1211" coordsize="0,64" path="m3164,1211l3164,1275e" filled="false" stroked="true" strokeweight=".524801pt" strokecolor="#0080ff">
                <v:path arrowok="t"/>
              </v:shape>
            </v:group>
            <v:group style="position:absolute;left:3282;top:1211;width:2;height:64" coordorigin="3282,1211" coordsize="2,64">
              <v:shape style="position:absolute;left:3282;top:1211;width:2;height:64" coordorigin="3282,1211" coordsize="0,64" path="m3282,1275l3282,1211e" filled="false" stroked="true" strokeweight=".371318pt" strokecolor="#0080ff">
                <v:path arrowok="t"/>
              </v:shape>
            </v:group>
            <v:group style="position:absolute;left:3102;top:1211;width:2;height:64" coordorigin="3102,1211" coordsize="2,64">
              <v:shape style="position:absolute;left:3102;top:1211;width:2;height:64" coordorigin="3102,1211" coordsize="0,64" path="m3102,1211l3102,1275e" filled="false" stroked="true" strokeweight=".455483pt" strokecolor="#0080ff">
                <v:path arrowok="t"/>
              </v:shape>
            </v:group>
            <v:group style="position:absolute;left:3086;top:1211;width:2;height:64" coordorigin="3086,1211" coordsize="2,64">
              <v:shape style="position:absolute;left:3086;top:1211;width:2;height:64" coordorigin="3086,1211" coordsize="0,64" path="m3086,1211l3086,1275e" filled="false" stroked="true" strokeweight=".465385pt" strokecolor="#0080ff">
                <v:path arrowok="t"/>
              </v:shape>
            </v:group>
            <v:group style="position:absolute;left:3446;top:1211;width:2;height:64" coordorigin="3446,1211" coordsize="2,64">
              <v:shape style="position:absolute;left:3446;top:1211;width:2;height:64" coordorigin="3446,1211" coordsize="0,64" path="m3446,1211l3446,1275e" filled="false" stroked="true" strokeweight=".455483pt" strokecolor="#0080ff">
                <v:path arrowok="t"/>
              </v:shape>
            </v:group>
            <v:group style="position:absolute;left:3502;top:1211;width:2;height:64" coordorigin="3502,1211" coordsize="2,64">
              <v:shape style="position:absolute;left:3502;top:1211;width:2;height:64" coordorigin="3502,1211" coordsize="0,64" path="m3502,1211l3502,1275e" filled="false" stroked="true" strokeweight=".460442pt" strokecolor="#0080ff">
                <v:path arrowok="t"/>
              </v:shape>
            </v:group>
            <v:group style="position:absolute;left:3508;top:1211;width:2;height:64" coordorigin="3508,1211" coordsize="2,64">
              <v:shape style="position:absolute;left:3508;top:1211;width:2;height:64" coordorigin="3508,1211" coordsize="0,64" path="m3508,1211l3508,1275e" filled="false" stroked="true" strokeweight=".435682pt" strokecolor="#0080ff">
                <v:path arrowok="t"/>
              </v:shape>
            </v:group>
            <v:group style="position:absolute;left:3387;top:1211;width:2;height:64" coordorigin="3387,1211" coordsize="2,64">
              <v:shape style="position:absolute;left:3387;top:1211;width:2;height:64" coordorigin="3387,1211" coordsize="0,64" path="m3387,1211l3387,1275e" filled="false" stroked="true" strokeweight=".490147pt" strokecolor="#0080ff">
                <v:path arrowok="t"/>
              </v:shape>
            </v:group>
            <v:group style="position:absolute;left:3351;top:1211;width:2;height:64" coordorigin="3351,1211" coordsize="2,64">
              <v:shape style="position:absolute;left:3351;top:1211;width:2;height:64" coordorigin="3351,1211" coordsize="0,64" path="m3351,1211l3351,1275e" filled="false" stroked="true" strokeweight=".465371pt" strokecolor="#0080ff">
                <v:path arrowok="t"/>
              </v:shape>
            </v:group>
            <v:group style="position:absolute;left:3622;top:1211;width:2;height:64" coordorigin="3622,1211" coordsize="2,64">
              <v:shape style="position:absolute;left:3622;top:1211;width:2;height:64" coordorigin="3622,1211" coordsize="0,64" path="m3622,1211l3622,1275e" filled="false" stroked="true" strokeweight=".539645pt" strokecolor="#0080ff">
                <v:path arrowok="t"/>
              </v:shape>
            </v:group>
            <v:group style="position:absolute;left:3596;top:1211;width:2;height:64" coordorigin="3596,1211" coordsize="2,64">
              <v:shape style="position:absolute;left:3596;top:1211;width:2;height:64" coordorigin="3596,1211" coordsize="0,64" path="m3596,1211l3596,1275e" filled="false" stroked="true" strokeweight=".485191pt" strokecolor="#0080ff">
                <v:path arrowok="t"/>
              </v:shape>
            </v:group>
            <v:group style="position:absolute;left:3619;top:1211;width:2;height:64" coordorigin="3619,1211" coordsize="2,64">
              <v:shape style="position:absolute;left:3619;top:1211;width:2;height:64" coordorigin="3619,1211" coordsize="0,64" path="m3619,1211l3619,1275e" filled="false" stroked="true" strokeweight=".455485pt" strokecolor="#0080ff">
                <v:path arrowok="t"/>
              </v:shape>
            </v:group>
            <v:group style="position:absolute;left:3572;top:1211;width:2;height:64" coordorigin="3572,1211" coordsize="2,64">
              <v:shape style="position:absolute;left:3572;top:1211;width:2;height:64" coordorigin="3572,1211" coordsize="0,64" path="m3572,1211l3572,1275e" filled="false" stroked="true" strokeweight=".44063pt" strokecolor="#0080ff">
                <v:path arrowok="t"/>
              </v:shape>
            </v:group>
            <v:group style="position:absolute;left:3123;top:1211;width:2;height:64" coordorigin="3123,1211" coordsize="2,64">
              <v:shape style="position:absolute;left:3123;top:1211;width:2;height:64" coordorigin="3123,1211" coordsize="0,64" path="m3123,1211l3123,1275e" filled="false" stroked="true" strokeweight=".396072pt" strokecolor="#0080ff">
                <v:path arrowok="t"/>
              </v:shape>
            </v:group>
            <v:group style="position:absolute;left:3182;top:1211;width:2;height:64" coordorigin="3182,1211" coordsize="2,64">
              <v:shape style="position:absolute;left:3182;top:1211;width:2;height:64" coordorigin="3182,1211" coordsize="0,64" path="m3182,1211l3182,1275e" filled="false" stroked="true" strokeweight=".475289pt" strokecolor="#0080ff">
                <v:path arrowok="t"/>
              </v:shape>
            </v:group>
            <v:group style="position:absolute;left:3558;top:1211;width:2;height:64" coordorigin="3558,1211" coordsize="2,64">
              <v:shape style="position:absolute;left:3558;top:1211;width:2;height:64" coordorigin="3558,1211" coordsize="0,64" path="m3558,1211l3558,1275e" filled="false" stroked="true" strokeweight=".48518pt" strokecolor="#0080ff">
                <v:path arrowok="t"/>
              </v:shape>
            </v:group>
            <v:group style="position:absolute;left:3630;top:1211;width:2;height:64" coordorigin="3630,1211" coordsize="2,64">
              <v:shape style="position:absolute;left:3630;top:1211;width:2;height:64" coordorigin="3630,1211" coordsize="0,64" path="m3630,1211l3630,1275e" filled="false" stroked="true" strokeweight=".440625pt" strokecolor="#0080ff">
                <v:path arrowok="t"/>
              </v:shape>
            </v:group>
            <v:group style="position:absolute;left:3241;top:1211;width:2;height:64" coordorigin="3241,1211" coordsize="2,64">
              <v:shape style="position:absolute;left:3241;top:1211;width:2;height:64" coordorigin="3241,1211" coordsize="0,64" path="m3241,1211l3241,1275e" filled="false" stroked="true" strokeweight=".425775pt" strokecolor="#0080ff">
                <v:path arrowok="t"/>
              </v:shape>
            </v:group>
            <v:group style="position:absolute;left:3379;top:1211;width:2;height:64" coordorigin="3379,1211" coordsize="2,64">
              <v:shape style="position:absolute;left:3379;top:1211;width:2;height:64" coordorigin="3379,1211" coordsize="0,64" path="m3379,1211l3379,1275e" filled="false" stroked="true" strokeweight=".465387pt" strokecolor="#0080ff">
                <v:path arrowok="t"/>
              </v:shape>
            </v:group>
            <v:group style="position:absolute;left:3487;top:1211;width:2;height:64" coordorigin="3487,1211" coordsize="2,64">
              <v:shape style="position:absolute;left:3487;top:1211;width:2;height:64" coordorigin="3487,1211" coordsize="0,64" path="m3487,1211l3487,1275e" filled="false" stroked="true" strokeweight=".391121pt" strokecolor="#0080ff">
                <v:path arrowok="t"/>
              </v:shape>
            </v:group>
            <v:group style="position:absolute;left:3586;top:1211;width:2;height:64" coordorigin="3586,1211" coordsize="2,64">
              <v:shape style="position:absolute;left:3586;top:1211;width:2;height:64" coordorigin="3586,1211" coordsize="0,64" path="m3586,1211l3586,1275e" filled="false" stroked="true" strokeweight=".470336pt" strokecolor="#0080ff">
                <v:path arrowok="t"/>
              </v:shape>
            </v:group>
            <v:group style="position:absolute;left:3441;top:1211;width:2;height:64" coordorigin="3441,1211" coordsize="2,64">
              <v:shape style="position:absolute;left:3441;top:1211;width:2;height:64" coordorigin="3441,1211" coordsize="0,64" path="m3441,1211l3441,1275e" filled="false" stroked="true" strokeweight=".455485pt" strokecolor="#0080ff">
                <v:path arrowok="t"/>
              </v:shape>
            </v:group>
            <v:group style="position:absolute;left:3607;top:1211;width:2;height:64" coordorigin="3607,1211" coordsize="2,64">
              <v:shape style="position:absolute;left:3607;top:1211;width:2;height:64" coordorigin="3607,1211" coordsize="0,64" path="m3607,1211l3607,1275e" filled="false" stroked="true" strokeweight=".415876pt" strokecolor="#0080ff">
                <v:path arrowok="t"/>
              </v:shape>
            </v:group>
            <v:group style="position:absolute;left:4044;top:1275;width:2;height:57" coordorigin="4044,1275" coordsize="2,57">
              <v:shape style="position:absolute;left:4044;top:1275;width:2;height:57" coordorigin="4044,1275" coordsize="0,57" path="m4044,1275l4044,1331e" filled="false" stroked="true" strokeweight=".371318pt" strokecolor="#000000">
                <v:path arrowok="t"/>
              </v:shape>
            </v:group>
            <v:group style="position:absolute;left:3975;top:1211;width:2;height:64" coordorigin="3975,1211" coordsize="2,64">
              <v:shape style="position:absolute;left:3975;top:1211;width:2;height:64" coordorigin="3975,1211" coordsize="0,64" path="m3975,1211l3975,1275e" filled="false" stroked="true" strokeweight=".509940pt" strokecolor="#0080ff">
                <v:path arrowok="t"/>
              </v:shape>
            </v:group>
            <v:group style="position:absolute;left:4037;top:1211;width:2;height:64" coordorigin="4037,1211" coordsize="2,64">
              <v:shape style="position:absolute;left:4037;top:1211;width:2;height:64" coordorigin="4037,1211" coordsize="0,64" path="m4037,1211l4037,1275e" filled="false" stroked="true" strokeweight=".415876pt" strokecolor="#0080ff">
                <v:path arrowok="t"/>
              </v:shape>
            </v:group>
            <v:group style="position:absolute;left:4035;top:1211;width:2;height:64" coordorigin="4035,1211" coordsize="2,64">
              <v:shape style="position:absolute;left:4035;top:1211;width:2;height:64" coordorigin="4035,1211" coordsize="0,64" path="m4035,1211l4035,1275e" filled="false" stroked="true" strokeweight=".381219pt" strokecolor="#0080ff">
                <v:path arrowok="t"/>
              </v:shape>
            </v:group>
            <v:group style="position:absolute;left:4053;top:1211;width:2;height:64" coordorigin="4053,1211" coordsize="2,64">
              <v:shape style="position:absolute;left:4053;top:1211;width:2;height:64" coordorigin="4053,1211" coordsize="0,64" path="m4053,1275l4053,1211e" filled="false" stroked="true" strokeweight=".371318pt" strokecolor="#0080ff">
                <v:path arrowok="t"/>
              </v:shape>
            </v:group>
            <v:group style="position:absolute;left:3897;top:1211;width:2;height:64" coordorigin="3897,1211" coordsize="2,64">
              <v:shape style="position:absolute;left:3897;top:1211;width:2;height:64" coordorigin="3897,1211" coordsize="0,64" path="m3897,1211l3897,1275e" filled="false" stroked="true" strokeweight=".48024pt" strokecolor="#0080ff">
                <v:path arrowok="t"/>
              </v:shape>
            </v:group>
            <v:group style="position:absolute;left:3930;top:1211;width:2;height:64" coordorigin="3930,1211" coordsize="2,64">
              <v:shape style="position:absolute;left:3930;top:1211;width:2;height:64" coordorigin="3930,1211" coordsize="0,64" path="m3930,1211l3930,1275e" filled="false" stroked="true" strokeweight=".401023pt" strokecolor="#0080ff">
                <v:path arrowok="t"/>
              </v:shape>
            </v:group>
            <v:group style="position:absolute;left:3814;top:1211;width:2;height:64" coordorigin="3814,1211" coordsize="2,64">
              <v:shape style="position:absolute;left:3814;top:1211;width:2;height:64" coordorigin="3814,1211" coordsize="0,64" path="m3814,1211l3814,1275e" filled="false" stroked="true" strokeweight=".490144pt" strokecolor="#0080ff">
                <v:path arrowok="t"/>
              </v:shape>
            </v:group>
            <v:group style="position:absolute;left:3793;top:1211;width:2;height:64" coordorigin="3793,1211" coordsize="2,64">
              <v:shape style="position:absolute;left:3793;top:1211;width:2;height:64" coordorigin="3793,1211" coordsize="0,64" path="m3793,1211l3793,1275e" filled="false" stroked="true" strokeweight=".38617pt" strokecolor="#0080ff">
                <v:path arrowok="t"/>
              </v:shape>
            </v:group>
            <v:group style="position:absolute;left:3787;top:1211;width:2;height:64" coordorigin="3787,1211" coordsize="2,64">
              <v:shape style="position:absolute;left:3787;top:1211;width:2;height:64" coordorigin="3787,1211" coordsize="0,64" path="m3787,1211l3787,1275e" filled="false" stroked="true" strokeweight=".514888pt" strokecolor="#0080ff">
                <v:path arrowok="t"/>
              </v:shape>
            </v:group>
            <v:group style="position:absolute;left:3714;top:1211;width:2;height:64" coordorigin="3714,1211" coordsize="2,64">
              <v:shape style="position:absolute;left:3714;top:1211;width:2;height:64" coordorigin="3714,1211" coordsize="0,64" path="m3714,1211l3714,1275e" filled="false" stroked="true" strokeweight=".475294pt" strokecolor="#0080ff">
                <v:path arrowok="t"/>
              </v:shape>
            </v:group>
            <v:group style="position:absolute;left:3858;top:1211;width:2;height:64" coordorigin="3858,1211" coordsize="2,64">
              <v:shape style="position:absolute;left:3858;top:1211;width:2;height:64" coordorigin="3858,1211" coordsize="0,64" path="m3858,1211l3858,1275e" filled="false" stroked="true" strokeweight=".480232pt" strokecolor="#0080ff">
                <v:path arrowok="t"/>
              </v:shape>
            </v:group>
            <v:group style="position:absolute;left:3819;top:1211;width:2;height:64" coordorigin="3819,1211" coordsize="2,64">
              <v:shape style="position:absolute;left:3819;top:1211;width:2;height:64" coordorigin="3819,1211" coordsize="0,64" path="m3819,1211l3819,1275e" filled="false" stroked="true" strokeweight=".401023pt" strokecolor="#0080ff">
                <v:path arrowok="t"/>
              </v:shape>
            </v:group>
            <v:group style="position:absolute;left:3914;top:1211;width:2;height:64" coordorigin="3914,1211" coordsize="2,64">
              <v:shape style="position:absolute;left:3914;top:1211;width:2;height:64" coordorigin="3914,1211" coordsize="0,64" path="m3914,1211l3914,1275e" filled="false" stroked="true" strokeweight=".509937pt" strokecolor="#0080ff">
                <v:path arrowok="t"/>
              </v:shape>
            </v:group>
            <v:group style="position:absolute;left:3783;top:1211;width:2;height:64" coordorigin="3783,1211" coordsize="2,64">
              <v:shape style="position:absolute;left:3783;top:1211;width:2;height:64" coordorigin="3783,1211" coordsize="0,64" path="m3783,1211l3783,1275e" filled="false" stroked="true" strokeweight=".445581pt" strokecolor="#0080ff">
                <v:path arrowok="t"/>
              </v:shape>
            </v:group>
            <v:group style="position:absolute;left:3824;top:1211;width:2;height:64" coordorigin="3824,1211" coordsize="2,64">
              <v:shape style="position:absolute;left:3824;top:1211;width:2;height:64" coordorigin="3824,1211" coordsize="0,64" path="m3824,1211l3824,1275e" filled="false" stroked="true" strokeweight=".460434pt" strokecolor="#0080ff">
                <v:path arrowok="t"/>
              </v:shape>
            </v:group>
            <v:group style="position:absolute;left:3964;top:1211;width:2;height:64" coordorigin="3964,1211" coordsize="2,64">
              <v:shape style="position:absolute;left:3964;top:1211;width:2;height:64" coordorigin="3964,1211" coordsize="0,64" path="m3964,1211l3964,1275e" filled="false" stroked="true" strokeweight=".415876pt" strokecolor="#0080ff">
                <v:path arrowok="t"/>
              </v:shape>
            </v:group>
            <v:group style="position:absolute;left:3834;top:1211;width:2;height:64" coordorigin="3834,1211" coordsize="2,64">
              <v:shape style="position:absolute;left:3834;top:1211;width:2;height:64" coordorigin="3834,1211" coordsize="0,64" path="m3834,1211l3834,1275e" filled="false" stroked="true" strokeweight=".490136pt" strokecolor="#0080ff">
                <v:path arrowok="t"/>
              </v:shape>
            </v:group>
            <v:group style="position:absolute;left:4010;top:1211;width:2;height:64" coordorigin="4010,1211" coordsize="2,64">
              <v:shape style="position:absolute;left:4010;top:1211;width:2;height:64" coordorigin="4010,1211" coordsize="0,64" path="m4010,1211l4010,1275e" filled="false" stroked="true" strokeweight=".44063pt" strokecolor="#0080ff">
                <v:path arrowok="t"/>
              </v:shape>
            </v:group>
            <v:group style="position:absolute;left:3667;top:1211;width:2;height:64" coordorigin="3667,1211" coordsize="2,64">
              <v:shape style="position:absolute;left:3667;top:1211;width:2;height:64" coordorigin="3667,1211" coordsize="0,64" path="m3667,1211l3667,1275e" filled="false" stroked="true" strokeweight=".504989pt" strokecolor="#0080ff">
                <v:path arrowok="t"/>
              </v:shape>
            </v:group>
            <v:group style="position:absolute;left:3459;top:1211;width:2;height:64" coordorigin="3459,1211" coordsize="2,64">
              <v:shape style="position:absolute;left:3459;top:1211;width:2;height:64" coordorigin="3459,1211" coordsize="0,64" path="m3459,1211l3459,1275e" filled="false" stroked="true" strokeweight=".529744pt" strokecolor="#0080ff">
                <v:path arrowok="t"/>
              </v:shape>
            </v:group>
            <v:group style="position:absolute;left:3307;top:1211;width:2;height:64" coordorigin="3307,1211" coordsize="2,64">
              <v:shape style="position:absolute;left:3307;top:1211;width:2;height:64" coordorigin="3307,1211" coordsize="0,64" path="m3307,1211l3307,1275e" filled="false" stroked="true" strokeweight=".519842pt" strokecolor="#0080ff">
                <v:path arrowok="t"/>
              </v:shape>
            </v:group>
            <v:group style="position:absolute;left:3456;top:1211;width:2;height:64" coordorigin="3456,1211" coordsize="2,64">
              <v:shape style="position:absolute;left:3456;top:1211;width:2;height:64" coordorigin="3456,1211" coordsize="0,64" path="m3456,1211l3456,1275e" filled="false" stroked="true" strokeweight=".420821pt" strokecolor="#0080ff">
                <v:path arrowok="t"/>
              </v:shape>
            </v:group>
            <v:group style="position:absolute;left:4111;top:1211;width:2;height:64" coordorigin="4111,1211" coordsize="2,64">
              <v:shape style="position:absolute;left:4111;top:1211;width:2;height:64" coordorigin="4111,1211" coordsize="0,64" path="m4111,1211l4111,1275e" filled="false" stroked="true" strokeweight=".391121pt" strokecolor="#0080ff">
                <v:path arrowok="t"/>
              </v:shape>
            </v:group>
            <v:group style="position:absolute;left:3360;top:1211;width:2;height:64" coordorigin="3360,1211" coordsize="2,64">
              <v:shape style="position:absolute;left:3360;top:1211;width:2;height:64" coordorigin="3360,1211" coordsize="0,64" path="m3360,1211l3360,1275e" filled="false" stroked="true" strokeweight=".415876pt" strokecolor="#0080ff">
                <v:path arrowok="t"/>
              </v:shape>
            </v:group>
            <v:group style="position:absolute;left:3553;top:1211;width:2;height:64" coordorigin="3553,1211" coordsize="2,64">
              <v:shape style="position:absolute;left:3553;top:1211;width:2;height:64" coordorigin="3553,1211" coordsize="0,64" path="m3553,1211l3553,1275e" filled="false" stroked="true" strokeweight=".465382pt" strokecolor="#0080ff">
                <v:path arrowok="t"/>
              </v:shape>
            </v:group>
            <v:group style="position:absolute;left:3437;top:1211;width:2;height:64" coordorigin="3437,1211" coordsize="2,64">
              <v:shape style="position:absolute;left:3437;top:1211;width:2;height:64" coordorigin="3437,1211" coordsize="0,64" path="m3437,1211l3437,1275e" filled="false" stroked="true" strokeweight=".534695pt" strokecolor="#0080ff">
                <v:path arrowok="t"/>
              </v:shape>
            </v:group>
            <v:group style="position:absolute;left:3452;top:1211;width:2;height:64" coordorigin="3452,1211" coordsize="2,64">
              <v:shape style="position:absolute;left:3452;top:1211;width:2;height:64" coordorigin="3452,1211" coordsize="0,64" path="m3452,1211l3452,1275e" filled="false" stroked="true" strokeweight=".44063pt" strokecolor="#0080ff">
                <v:path arrowok="t"/>
              </v:shape>
            </v:group>
            <v:group style="position:absolute;left:3406;top:1211;width:2;height:64" coordorigin="3406,1211" coordsize="2,64">
              <v:shape style="position:absolute;left:3406;top:1211;width:2;height:64" coordorigin="3406,1211" coordsize="0,64" path="m3406,1211l3406,1275e" filled="false" stroked="true" strokeweight=".500052pt" strokecolor="#0080ff">
                <v:path arrowok="t"/>
              </v:shape>
            </v:group>
            <v:group style="position:absolute;left:3600;top:1211;width:2;height:64" coordorigin="3600,1211" coordsize="2,64">
              <v:shape style="position:absolute;left:3600;top:1211;width:2;height:64" coordorigin="3600,1211" coordsize="0,64" path="m3600,1211l3600,1275e" filled="false" stroked="true" strokeweight=".500036pt" strokecolor="#0080ff">
                <v:path arrowok="t"/>
              </v:shape>
            </v:group>
            <v:group style="position:absolute;left:3247;top:1211;width:2;height:64" coordorigin="3247,1211" coordsize="2,64">
              <v:shape style="position:absolute;left:3247;top:1211;width:2;height:64" coordorigin="3247,1211" coordsize="0,64" path="m3247,1275l3247,1211e" filled="false" stroked="true" strokeweight=".371318pt" strokecolor="#0080ff">
                <v:path arrowok="t"/>
              </v:shape>
            </v:group>
            <v:group style="position:absolute;left:3736;top:1211;width:2;height:64" coordorigin="3736,1211" coordsize="2,64">
              <v:shape style="position:absolute;left:3736;top:1211;width:2;height:64" coordorigin="3736,1211" coordsize="0,64" path="m3736,1211l3736,1275e" filled="false" stroked="true" strokeweight=".504984pt" strokecolor="#0080ff">
                <v:path arrowok="t"/>
              </v:shape>
            </v:group>
            <v:group style="position:absolute;left:3728;top:1211;width:2;height:64" coordorigin="3728,1211" coordsize="2,64">
              <v:shape style="position:absolute;left:3728;top:1211;width:2;height:64" coordorigin="3728,1211" coordsize="0,64" path="m3728,1211l3728,1275e" filled="false" stroked="true" strokeweight=".38617pt" strokecolor="#0080ff">
                <v:path arrowok="t"/>
              </v:shape>
            </v:group>
            <v:group style="position:absolute;left:3250;top:1211;width:2;height:64" coordorigin="3250,1211" coordsize="2,64">
              <v:shape style="position:absolute;left:3250;top:1211;width:2;height:64" coordorigin="3250,1211" coordsize="0,64" path="m3250,1211l3250,1275e" filled="false" stroked="true" strokeweight=".401026pt" strokecolor="#0080ff">
                <v:path arrowok="t"/>
              </v:shape>
            </v:group>
            <v:group style="position:absolute;left:3082;top:1211;width:2;height:64" coordorigin="3082,1211" coordsize="2,64">
              <v:shape style="position:absolute;left:3082;top:1211;width:2;height:64" coordorigin="3082,1211" coordsize="0,64" path="m3082,1211l3082,1275e" filled="false" stroked="true" strokeweight=".450529pt" strokecolor="#0080ff">
                <v:path arrowok="t"/>
              </v:shape>
            </v:group>
            <v:group style="position:absolute;left:2979;top:1211;width:2;height:64" coordorigin="2979,1211" coordsize="2,64">
              <v:shape style="position:absolute;left:2979;top:1211;width:2;height:64" coordorigin="2979,1211" coordsize="0,64" path="m2979,1211l2979,1275e" filled="false" stroked="true" strokeweight=".435682pt" strokecolor="#0080ff">
                <v:path arrowok="t"/>
              </v:shape>
            </v:group>
            <v:group style="position:absolute;left:2949;top:1211;width:2;height:64" coordorigin="2949,1211" coordsize="2,64">
              <v:shape style="position:absolute;left:2949;top:1211;width:2;height:64" coordorigin="2949,1211" coordsize="0,64" path="m2949,1275l2949,1211e" filled="false" stroked="true" strokeweight=".371318pt" strokecolor="#0080ff">
                <v:path arrowok="t"/>
              </v:shape>
            </v:group>
            <v:group style="position:absolute;left:3045;top:1211;width:2;height:64" coordorigin="3045,1211" coordsize="2,64">
              <v:shape style="position:absolute;left:3045;top:1211;width:2;height:64" coordorigin="3045,1211" coordsize="0,64" path="m3045,1211l3045,1275e" filled="false" stroked="true" strokeweight=".391118pt" strokecolor="#0080ff">
                <v:path arrowok="t"/>
              </v:shape>
            </v:group>
            <v:group style="position:absolute;left:3500;top:1211;width:2;height:64" coordorigin="3500,1211" coordsize="2,64">
              <v:shape style="position:absolute;left:3500;top:1211;width:2;height:64" coordorigin="3500,1211" coordsize="0,64" path="m3500,1211l3500,1275e" filled="false" stroked="true" strokeweight=".42578pt" strokecolor="#0080ff">
                <v:path arrowok="t"/>
              </v:shape>
            </v:group>
            <v:group style="position:absolute;left:2876;top:1211;width:2;height:64" coordorigin="2876,1211" coordsize="2,64">
              <v:shape style="position:absolute;left:2876;top:1211;width:2;height:64" coordorigin="2876,1211" coordsize="0,64" path="m2876,1275l2876,1211e" filled="false" stroked="true" strokeweight=".371318pt" strokecolor="#0080ff">
                <v:path arrowok="t"/>
              </v:shape>
            </v:group>
            <v:group style="position:absolute;left:3401;top:1211;width:2;height:64" coordorigin="3401,1211" coordsize="2,64">
              <v:shape style="position:absolute;left:3401;top:1211;width:2;height:64" coordorigin="3401,1211" coordsize="0,64" path="m3401,1211l3401,1275e" filled="false" stroked="true" strokeweight=".38617pt" strokecolor="#0080ff">
                <v:path arrowok="t"/>
              </v:shape>
            </v:group>
            <v:group style="position:absolute;left:3701;top:1211;width:2;height:64" coordorigin="3701,1211" coordsize="2,64">
              <v:shape style="position:absolute;left:3701;top:1211;width:2;height:64" coordorigin="3701,1211" coordsize="0,64" path="m3701,1211l3701,1275e" filled="false" stroked="true" strokeweight=".410922pt" strokecolor="#0080ff">
                <v:path arrowok="t"/>
              </v:shape>
            </v:group>
            <v:group style="position:absolute;left:3384;top:1211;width:2;height:64" coordorigin="3384,1211" coordsize="2,64">
              <v:shape style="position:absolute;left:3384;top:1211;width:2;height:64" coordorigin="3384,1211" coordsize="0,64" path="m3384,1211l3384,1275e" filled="false" stroked="true" strokeweight=".495087pt" strokecolor="#0080ff">
                <v:path arrowok="t"/>
              </v:shape>
            </v:group>
            <v:group style="position:absolute;left:3774;top:1211;width:2;height:64" coordorigin="3774,1211" coordsize="2,64">
              <v:shape style="position:absolute;left:3774;top:1211;width:2;height:64" coordorigin="3774,1211" coordsize="0,64" path="m3774,1211l3774,1275e" filled="false" stroked="true" strokeweight=".500044pt" strokecolor="#0080ff">
                <v:path arrowok="t"/>
              </v:shape>
            </v:group>
            <v:group style="position:absolute;left:3530;top:1211;width:2;height:64" coordorigin="3530,1211" coordsize="2,64">
              <v:shape style="position:absolute;left:3530;top:1211;width:2;height:64" coordorigin="3530,1211" coordsize="0,64" path="m3530,1211l3530,1275e" filled="false" stroked="true" strokeweight=".386168pt" strokecolor="#0080ff">
                <v:path arrowok="t"/>
              </v:shape>
            </v:group>
            <v:group style="position:absolute;left:3303;top:1211;width:2;height:64" coordorigin="3303,1211" coordsize="2,64">
              <v:shape style="position:absolute;left:3303;top:1211;width:2;height:64" coordorigin="3303,1211" coordsize="0,64" path="m3303,1211l3303,1275e" filled="false" stroked="true" strokeweight=".524803pt" strokecolor="#0080ff">
                <v:path arrowok="t"/>
              </v:shape>
            </v:group>
            <v:group style="position:absolute;left:3880;top:1211;width:2;height:64" coordorigin="3880,1211" coordsize="2,64">
              <v:shape style="position:absolute;left:3880;top:1211;width:2;height:64" coordorigin="3880,1211" coordsize="0,64" path="m3880,1211l3880,1275e" filled="false" stroked="true" strokeweight=".445584pt" strokecolor="#0080ff">
                <v:path arrowok="t"/>
              </v:shape>
            </v:group>
            <v:group style="position:absolute;left:3146;top:1211;width:2;height:64" coordorigin="3146,1211" coordsize="2,64">
              <v:shape style="position:absolute;left:3146;top:1211;width:2;height:64" coordorigin="3146,1211" coordsize="0,64" path="m3146,1211l3146,1275e" filled="false" stroked="true" strokeweight=".524785pt" strokecolor="#0080ff">
                <v:path arrowok="t"/>
              </v:shape>
            </v:group>
            <v:group style="position:absolute;left:3473;top:1211;width:2;height:64" coordorigin="3473,1211" coordsize="2,64">
              <v:shape style="position:absolute;left:3473;top:1211;width:2;height:64" coordorigin="3473,1211" coordsize="0,64" path="m3473,1211l3473,1275e" filled="false" stroked="true" strokeweight=".440633pt" strokecolor="#0080ff">
                <v:path arrowok="t"/>
              </v:shape>
            </v:group>
            <v:group style="position:absolute;left:3884;top:1211;width:2;height:64" coordorigin="3884,1211" coordsize="2,64">
              <v:shape style="position:absolute;left:3884;top:1211;width:2;height:64" coordorigin="3884,1211" coordsize="0,64" path="m3884,1211l3884,1275e" filled="false" stroked="true" strokeweight=".475284pt" strokecolor="#0080ff">
                <v:path arrowok="t"/>
              </v:shape>
            </v:group>
            <v:group style="position:absolute;left:2924;top:1211;width:2;height:64" coordorigin="2924,1211" coordsize="2,64">
              <v:shape style="position:absolute;left:2924;top:1211;width:2;height:64" coordorigin="2924,1211" coordsize="0,64" path="m2924,1211l2924,1275e" filled="false" stroked="true" strokeweight=".410925pt" strokecolor="#0080ff">
                <v:path arrowok="t"/>
              </v:shape>
            </v:group>
            <v:group style="position:absolute;left:3543;top:1211;width:2;height:64" coordorigin="3543,1211" coordsize="2,64">
              <v:shape style="position:absolute;left:3543;top:1211;width:2;height:64" coordorigin="3543,1211" coordsize="0,64" path="m3543,1211l3543,1275e" filled="false" stroked="true" strokeweight=".480243pt" strokecolor="#0080ff">
                <v:path arrowok="t"/>
              </v:shape>
            </v:group>
            <v:group style="position:absolute;left:3868;top:1211;width:2;height:64" coordorigin="3868,1211" coordsize="2,64">
              <v:shape style="position:absolute;left:3868;top:1211;width:2;height:64" coordorigin="3868,1211" coordsize="0,64" path="m3868,1211l3868,1275e" filled="false" stroked="true" strokeweight=".514899pt" strokecolor="#0080ff">
                <v:path arrowok="t"/>
              </v:shape>
            </v:group>
            <v:group style="position:absolute;left:3877;top:1211;width:2;height:64" coordorigin="3877,1211" coordsize="2,64">
              <v:shape style="position:absolute;left:3877;top:1211;width:2;height:64" coordorigin="3877,1211" coordsize="0,64" path="m3877,1211l3877,1275e" filled="false" stroked="true" strokeweight=".405974pt" strokecolor="#0080ff">
                <v:path arrowok="t"/>
              </v:shape>
            </v:group>
            <v:group style="position:absolute;left:3717;top:1211;width:2;height:64" coordorigin="3717,1211" coordsize="2,64">
              <v:shape style="position:absolute;left:3717;top:1211;width:2;height:64" coordorigin="3717,1211" coordsize="0,64" path="m3717,1211l3717,1275e" filled="false" stroked="true" strokeweight=".44063pt" strokecolor="#0080ff">
                <v:path arrowok="t"/>
              </v:shape>
            </v:group>
            <v:group style="position:absolute;left:3334;top:1211;width:2;height:64" coordorigin="3334,1211" coordsize="2,64">
              <v:shape style="position:absolute;left:3334;top:1211;width:2;height:64" coordorigin="3334,1211" coordsize="0,64" path="m3334,1211l3334,1275e" filled="false" stroked="true" strokeweight=".470338pt" strokecolor="#0080ff">
                <v:path arrowok="t"/>
              </v:shape>
            </v:group>
            <v:group style="position:absolute;left:3299;top:1211;width:2;height:64" coordorigin="3299,1211" coordsize="2,64">
              <v:shape style="position:absolute;left:3299;top:1211;width:2;height:64" coordorigin="3299,1211" coordsize="0,64" path="m3299,1211l3299,1275e" filled="false" stroked="true" strokeweight=".425777pt" strokecolor="#0080ff">
                <v:path arrowok="t"/>
              </v:shape>
            </v:group>
            <v:group style="position:absolute;left:3278;top:1211;width:2;height:64" coordorigin="3278,1211" coordsize="2,64">
              <v:shape style="position:absolute;left:3278;top:1211;width:2;height:64" coordorigin="3278,1211" coordsize="0,64" path="m3278,1211l3278,1275e" filled="false" stroked="true" strokeweight=".475289pt" strokecolor="#0080ff">
                <v:path arrowok="t"/>
              </v:shape>
            </v:group>
            <v:group style="position:absolute;left:3189;top:1211;width:2;height:64" coordorigin="3189,1211" coordsize="2,64">
              <v:shape style="position:absolute;left:3189;top:1211;width:2;height:64" coordorigin="3189,1211" coordsize="0,64" path="m3189,1211l3189,1275e" filled="false" stroked="true" strokeweight=".490128pt" strokecolor="#0080ff">
                <v:path arrowok="t"/>
              </v:shape>
            </v:group>
            <v:group style="position:absolute;left:3682;top:1211;width:2;height:64" coordorigin="3682,1211" coordsize="2,64">
              <v:shape style="position:absolute;left:3682;top:1211;width:2;height:64" coordorigin="3682,1211" coordsize="0,64" path="m3682,1211l3682,1275e" filled="false" stroked="true" strokeweight=".450535pt" strokecolor="#0080ff">
                <v:path arrowok="t"/>
              </v:shape>
            </v:group>
            <v:group style="position:absolute;left:3583;top:1211;width:2;height:64" coordorigin="3583,1211" coordsize="2,64">
              <v:shape style="position:absolute;left:3583;top:1211;width:2;height:64" coordorigin="3583,1211" coordsize="0,64" path="m3583,1211l3583,1275e" filled="false" stroked="true" strokeweight=".470338pt" strokecolor="#0080ff">
                <v:path arrowok="t"/>
              </v:shape>
            </v:group>
            <v:group style="position:absolute;left:3421;top:1211;width:2;height:64" coordorigin="3421,1211" coordsize="2,64">
              <v:shape style="position:absolute;left:3421;top:1211;width:2;height:64" coordorigin="3421,1211" coordsize="0,64" path="m3421,1211l3421,1275e" filled="false" stroked="true" strokeweight=".465385pt" strokecolor="#0080ff">
                <v:path arrowok="t"/>
              </v:shape>
            </v:group>
            <v:group style="position:absolute;left:3901;top:1211;width:2;height:64" coordorigin="3901,1211" coordsize="2,64">
              <v:shape style="position:absolute;left:3901;top:1211;width:2;height:64" coordorigin="3901,1211" coordsize="0,64" path="m3901,1211l3901,1275e" filled="false" stroked="true" strokeweight=".425777pt" strokecolor="#0080ff">
                <v:path arrowok="t"/>
              </v:shape>
            </v:group>
            <v:group style="position:absolute;left:3838;top:1211;width:2;height:64" coordorigin="3838,1211" coordsize="2,64">
              <v:shape style="position:absolute;left:3838;top:1211;width:2;height:64" coordorigin="3838,1211" coordsize="0,64" path="m3838,1211l3838,1275e" filled="false" stroked="true" strokeweight=".470338pt" strokecolor="#0080ff">
                <v:path arrowok="t"/>
              </v:shape>
            </v:group>
            <v:group style="position:absolute;left:2890;top:1211;width:2;height:64" coordorigin="2890,1211" coordsize="2,64">
              <v:shape style="position:absolute;left:2890;top:1211;width:2;height:64" coordorigin="2890,1211" coordsize="0,64" path="m2890,1211l2890,1275e" filled="false" stroked="true" strokeweight=".465385pt" strokecolor="#0080ff">
                <v:path arrowok="t"/>
              </v:shape>
            </v:group>
            <v:group style="position:absolute;left:3090;top:1211;width:2;height:64" coordorigin="3090,1211" coordsize="2,64">
              <v:shape style="position:absolute;left:3090;top:1211;width:2;height:64" coordorigin="3090,1211" coordsize="0,64" path="m3090,1211l3090,1275e" filled="false" stroked="true" strokeweight=".495093pt" strokecolor="#0080ff">
                <v:path arrowok="t"/>
              </v:shape>
            </v:group>
            <v:group style="position:absolute;left:3013;top:1211;width:2;height:64" coordorigin="3013,1211" coordsize="2,64">
              <v:shape style="position:absolute;left:3013;top:1211;width:2;height:64" coordorigin="3013,1211" coordsize="0,64" path="m3013,1211l3013,1275e" filled="false" stroked="true" strokeweight=".401023pt" strokecolor="#0080ff">
                <v:path arrowok="t"/>
              </v:shape>
            </v:group>
            <v:group style="position:absolute;left:3657;top:1211;width:2;height:64" coordorigin="3657,1211" coordsize="2,64">
              <v:shape style="position:absolute;left:3657;top:1211;width:2;height:64" coordorigin="3657,1211" coordsize="0,64" path="m3657,1211l3657,1275e" filled="false" stroked="true" strokeweight=".405974pt" strokecolor="#0080ff">
                <v:path arrowok="t"/>
              </v:shape>
            </v:group>
            <v:group style="position:absolute;left:3470;top:1211;width:2;height:64" coordorigin="3470,1211" coordsize="2,64">
              <v:shape style="position:absolute;left:3470;top:1211;width:2;height:64" coordorigin="3470,1211" coordsize="0,64" path="m3470,1211l3470,1275e" filled="false" stroked="true" strokeweight=".490147pt" strokecolor="#0080ff">
                <v:path arrowok="t"/>
              </v:shape>
            </v:group>
            <v:group style="position:absolute;left:3253;top:1211;width:2;height:64" coordorigin="3253,1211" coordsize="2,64">
              <v:shape style="position:absolute;left:3253;top:1211;width:2;height:64" coordorigin="3253,1211" coordsize="0,64" path="m3253,1211l3253,1275e" filled="false" stroked="true" strokeweight=".435682pt" strokecolor="#0080ff">
                <v:path arrowok="t"/>
              </v:shape>
            </v:group>
            <v:group style="position:absolute;left:3260;top:1211;width:2;height:64" coordorigin="3260,1211" coordsize="2,64">
              <v:shape style="position:absolute;left:3260;top:1211;width:2;height:64" coordorigin="3260,1211" coordsize="0,64" path="m3260,1211l3260,1275e" filled="false" stroked="true" strokeweight=".391124pt" strokecolor="#0080ff">
                <v:path arrowok="t"/>
              </v:shape>
            </v:group>
            <v:group style="position:absolute;left:3284;top:1211;width:2;height:64" coordorigin="3284,1211" coordsize="2,64">
              <v:shape style="position:absolute;left:3284;top:1211;width:2;height:64" coordorigin="3284,1211" coordsize="0,64" path="m3284,1211l3284,1275e" filled="false" stroked="true" strokeweight=".435682pt" strokecolor="#0080ff">
                <v:path arrowok="t"/>
              </v:shape>
            </v:group>
            <v:group style="position:absolute;left:3538;top:1211;width:2;height:64" coordorigin="3538,1211" coordsize="2,64">
              <v:shape style="position:absolute;left:3538;top:1211;width:2;height:64" coordorigin="3538,1211" coordsize="0,64" path="m3538,1211l3538,1275e" filled="false" stroked="true" strokeweight=".465385pt" strokecolor="#0080ff">
                <v:path arrowok="t"/>
              </v:shape>
            </v:group>
            <v:group style="position:absolute;left:3174;top:1211;width:2;height:64" coordorigin="3174,1211" coordsize="2,64">
              <v:shape style="position:absolute;left:3174;top:1211;width:2;height:64" coordorigin="3174,1211" coordsize="0,64" path="m3174,1211l3174,1275e" filled="false" stroked="true" strokeweight=".430726pt" strokecolor="#0080ff">
                <v:path arrowok="t"/>
              </v:shape>
            </v:group>
            <v:group style="position:absolute;left:3275;top:1211;width:2;height:64" coordorigin="3275,1211" coordsize="2,64">
              <v:shape style="position:absolute;left:3275;top:1211;width:2;height:64" coordorigin="3275,1211" coordsize="0,64" path="m3275,1211l3275,1275e" filled="false" stroked="true" strokeweight=".391124pt" strokecolor="#0080ff">
                <v:path arrowok="t"/>
              </v:shape>
            </v:group>
            <v:group style="position:absolute;left:3521;top:1211;width:2;height:64" coordorigin="3521,1211" coordsize="2,64">
              <v:shape style="position:absolute;left:3521;top:1211;width:2;height:64" coordorigin="3521,1211" coordsize="0,64" path="m3521,1211l3521,1275e" filled="false" stroked="true" strokeweight=".430728pt" strokecolor="#0080ff">
                <v:path arrowok="t"/>
              </v:shape>
            </v:group>
            <v:group style="position:absolute;left:3991;top:1211;width:2;height:64" coordorigin="3991,1211" coordsize="2,64">
              <v:shape style="position:absolute;left:3991;top:1211;width:2;height:64" coordorigin="3991,1211" coordsize="0,64" path="m3991,1275l3991,1211e" filled="false" stroked="true" strokeweight=".371318pt" strokecolor="#0080ff">
                <v:path arrowok="t"/>
              </v:shape>
            </v:group>
            <v:group style="position:absolute;left:4137;top:1211;width:2;height:64" coordorigin="4137,1211" coordsize="2,64">
              <v:shape style="position:absolute;left:4137;top:1211;width:2;height:64" coordorigin="4137,1211" coordsize="0,64" path="m4137,1275l4137,1211e" filled="false" stroked="true" strokeweight=".371318pt" strokecolor="#0080ff">
                <v:path arrowok="t"/>
              </v:shape>
            </v:group>
            <v:group style="position:absolute;left:3907;top:1211;width:2;height:64" coordorigin="3907,1211" coordsize="2,64">
              <v:shape style="position:absolute;left:3907;top:1211;width:2;height:64" coordorigin="3907,1211" coordsize="0,64" path="m3907,1211l3907,1275e" filled="false" stroked="true" strokeweight=".500044pt" strokecolor="#0080ff">
                <v:path arrowok="t"/>
              </v:shape>
            </v:group>
            <v:group style="position:absolute;left:3053;top:1211;width:2;height:64" coordorigin="3053,1211" coordsize="2,64">
              <v:shape style="position:absolute;left:3053;top:1211;width:2;height:64" coordorigin="3053,1211" coordsize="0,64" path="m3053,1211l3053,1275e" filled="false" stroked="true" strokeweight=".475278pt" strokecolor="#0080ff">
                <v:path arrowok="t"/>
              </v:shape>
            </v:group>
            <v:group style="position:absolute;left:3356;top:1211;width:2;height:64" coordorigin="3356,1211" coordsize="2,64">
              <v:shape style="position:absolute;left:3356;top:1211;width:2;height:64" coordorigin="3356,1211" coordsize="0,64" path="m3356,1211l3356,1275e" filled="false" stroked="true" strokeweight=".391121pt" strokecolor="#0080ff">
                <v:path arrowok="t"/>
              </v:shape>
            </v:group>
            <v:group style="position:absolute;left:3577;top:1211;width:2;height:64" coordorigin="3577,1211" coordsize="2,64">
              <v:shape style="position:absolute;left:3577;top:1211;width:2;height:64" coordorigin="3577,1211" coordsize="0,64" path="m3577,1211l3577,1275e" filled="false" stroked="true" strokeweight=".410925pt" strokecolor="#0080ff">
                <v:path arrowok="t"/>
              </v:shape>
            </v:group>
            <v:group style="position:absolute;left:3215;top:1211;width:2;height:64" coordorigin="3215,1211" coordsize="2,64">
              <v:shape style="position:absolute;left:3215;top:1211;width:2;height:64" coordorigin="3215,1211" coordsize="0,64" path="m3215,1211l3215,1275e" filled="false" stroked="true" strokeweight=".391121pt" strokecolor="#0080ff">
                <v:path arrowok="t"/>
              </v:shape>
            </v:group>
            <v:group style="position:absolute;left:3235;top:1211;width:2;height:64" coordorigin="3235,1211" coordsize="2,64">
              <v:shape style="position:absolute;left:3235;top:1211;width:2;height:64" coordorigin="3235,1211" coordsize="0,64" path="m3235,1211l3235,1275e" filled="false" stroked="true" strokeweight=".405979pt" strokecolor="#0080ff">
                <v:path arrowok="t"/>
              </v:shape>
            </v:group>
            <v:group style="position:absolute;left:3803;top:1211;width:2;height:64" coordorigin="3803,1211" coordsize="2,64">
              <v:shape style="position:absolute;left:3803;top:1211;width:2;height:64" coordorigin="3803,1211" coordsize="0,64" path="m3803,1211l3803,1275e" filled="false" stroked="true" strokeweight=".490142pt" strokecolor="#0080ff">
                <v:path arrowok="t"/>
              </v:shape>
            </v:group>
            <v:group style="position:absolute;left:3398;top:1211;width:2;height:64" coordorigin="3398,1211" coordsize="2,64">
              <v:shape style="position:absolute;left:3398;top:1211;width:2;height:64" coordorigin="3398,1211" coordsize="0,64" path="m3398,1211l3398,1275e" filled="false" stroked="true" strokeweight=".45548pt" strokecolor="#0080ff">
                <v:path arrowok="t"/>
              </v:shape>
            </v:group>
            <v:group style="position:absolute;left:3935;top:1211;width:2;height:64" coordorigin="3935,1211" coordsize="2,64">
              <v:shape style="position:absolute;left:3935;top:1211;width:2;height:64" coordorigin="3935,1211" coordsize="0,64" path="m3935,1275l3935,1211e" filled="false" stroked="true" strokeweight=".371318pt" strokecolor="#0080ff">
                <v:path arrowok="t"/>
              </v:shape>
            </v:group>
            <v:group style="position:absolute;left:3904;top:1211;width:2;height:64" coordorigin="3904,1211" coordsize="2,64">
              <v:shape style="position:absolute;left:3904;top:1211;width:2;height:64" coordorigin="3904,1211" coordsize="0,64" path="m3904,1211l3904,1275e" filled="false" stroked="true" strokeweight=".490136pt" strokecolor="#0080ff">
                <v:path arrowok="t"/>
              </v:shape>
            </v:group>
            <v:group style="position:absolute;left:3763;top:1211;width:2;height:64" coordorigin="3763,1211" coordsize="2,64">
              <v:shape style="position:absolute;left:3763;top:1211;width:2;height:64" coordorigin="3763,1211" coordsize="0,64" path="m3763,1211l3763,1275e" filled="false" stroked="true" strokeweight=".485186pt" strokecolor="#0080ff">
                <v:path arrowok="t"/>
              </v:shape>
            </v:group>
            <v:group style="position:absolute;left:3370;top:1211;width:2;height:64" coordorigin="3370,1211" coordsize="2,64">
              <v:shape style="position:absolute;left:3370;top:1211;width:2;height:64" coordorigin="3370,1211" coordsize="0,64" path="m3370,1211l3370,1275e" filled="false" stroked="true" strokeweight=".455483pt" strokecolor="#0080ff">
                <v:path arrowok="t"/>
              </v:shape>
            </v:group>
            <v:group style="position:absolute;left:3139;top:1211;width:2;height:64" coordorigin="3139,1211" coordsize="2,64">
              <v:shape style="position:absolute;left:3139;top:1211;width:2;height:64" coordorigin="3139,1211" coordsize="0,64" path="m3139,1211l3139,1275e" filled="false" stroked="true" strokeweight=".371318pt" strokecolor="#0080ff">
                <v:path arrowok="t"/>
              </v:shape>
            </v:group>
            <v:group style="position:absolute;left:3610;top:1211;width:2;height:64" coordorigin="3610,1211" coordsize="2,64">
              <v:shape style="position:absolute;left:3610;top:1211;width:2;height:64" coordorigin="3610,1211" coordsize="0,64" path="m3610,1211l3610,1275e" filled="false" stroked="true" strokeweight=".430731pt" strokecolor="#0080ff">
                <v:path arrowok="t"/>
              </v:shape>
            </v:group>
            <v:group style="position:absolute;left:4067;top:1211;width:2;height:64" coordorigin="4067,1211" coordsize="2,64">
              <v:shape style="position:absolute;left:4067;top:1211;width:2;height:64" coordorigin="4067,1211" coordsize="0,64" path="m4067,1275l4067,1211e" filled="false" stroked="true" strokeweight=".371318pt" strokecolor="#0080ff">
                <v:path arrowok="t"/>
              </v:shape>
            </v:group>
            <v:group style="position:absolute;left:2863;top:1211;width:2;height:64" coordorigin="2863,1211" coordsize="2,64">
              <v:shape style="position:absolute;left:2863;top:1211;width:2;height:64" coordorigin="2863,1211" coordsize="0,64" path="m2863,1275l2863,1211e" filled="false" stroked="true" strokeweight=".371318pt" strokecolor="#0080ff">
                <v:path arrowok="t"/>
              </v:shape>
            </v:group>
            <v:group style="position:absolute;left:3427;top:1211;width:2;height:64" coordorigin="3427,1211" coordsize="2,64">
              <v:shape style="position:absolute;left:3427;top:1211;width:2;height:64" coordorigin="3427,1211" coordsize="0,64" path="m3427,1211l3427,1275e" filled="false" stroked="true" strokeweight=".401023pt" strokecolor="#0080ff">
                <v:path arrowok="t"/>
              </v:shape>
            </v:group>
            <v:group style="position:absolute;left:3330;top:1211;width:2;height:64" coordorigin="3330,1211" coordsize="2,64">
              <v:shape style="position:absolute;left:3330;top:1211;width:2;height:64" coordorigin="3330,1211" coordsize="0,64" path="m3330,1275l3330,1211e" filled="false" stroked="true" strokeweight=".371318pt" strokecolor="#0080ff">
                <v:path arrowok="t"/>
              </v:shape>
            </v:group>
            <v:group style="position:absolute;left:3639;top:1211;width:2;height:64" coordorigin="3639,1211" coordsize="2,64">
              <v:shape style="position:absolute;left:3639;top:1211;width:2;height:64" coordorigin="3639,1211" coordsize="0,64" path="m3639,1211l3639,1275e" filled="false" stroked="true" strokeweight=".509945pt" strokecolor="#0080ff">
                <v:path arrowok="t"/>
              </v:shape>
            </v:group>
            <v:group style="position:absolute;left:2906;top:1211;width:2;height:64" coordorigin="2906,1211" coordsize="2,64">
              <v:shape style="position:absolute;left:2906;top:1211;width:2;height:64" coordorigin="2906,1211" coordsize="0,64" path="m2906,1211l2906,1275e" filled="false" stroked="true" strokeweight=".470336pt" strokecolor="#0080ff">
                <v:path arrowok="t"/>
              </v:shape>
            </v:group>
            <v:group style="position:absolute;left:3194;top:1211;width:2;height:64" coordorigin="3194,1211" coordsize="2,64">
              <v:shape style="position:absolute;left:3194;top:1211;width:2;height:64" coordorigin="3194,1211" coordsize="0,64" path="m3194,1275l3194,1211e" filled="false" stroked="true" strokeweight=".371318pt" strokecolor="#0080ff">
                <v:path arrowok="t"/>
              </v:shape>
            </v:group>
            <v:group style="position:absolute;left:3497;top:1211;width:2;height:64" coordorigin="3497,1211" coordsize="2,64">
              <v:shape style="position:absolute;left:3497;top:1211;width:2;height:64" coordorigin="3497,1211" coordsize="0,64" path="m3497,1211l3497,1275e" filled="false" stroked="true" strokeweight=".470336pt" strokecolor="#0080ff">
                <v:path arrowok="t"/>
              </v:shape>
            </v:group>
            <v:group style="position:absolute;left:3431;top:1211;width:2;height:64" coordorigin="3431,1211" coordsize="2,64">
              <v:shape style="position:absolute;left:3431;top:1211;width:2;height:64" coordorigin="3431,1211" coordsize="0,64" path="m3431,1211l3431,1275e" filled="false" stroked="true" strokeweight=".425777pt" strokecolor="#0080ff">
                <v:path arrowok="t"/>
              </v:shape>
            </v:group>
            <v:group style="position:absolute;left:3744;top:1211;width:2;height:64" coordorigin="3744,1211" coordsize="2,64">
              <v:shape style="position:absolute;left:3744;top:1211;width:2;height:64" coordorigin="3744,1211" coordsize="0,64" path="m3744,1211l3744,1275e" filled="false" stroked="true" strokeweight=".460434pt" strokecolor="#0080ff">
                <v:path arrowok="t"/>
              </v:shape>
            </v:group>
            <v:group style="position:absolute;left:4564;top:1211;width:2;height:64" coordorigin="4564,1211" coordsize="2,64">
              <v:shape style="position:absolute;left:4564;top:1211;width:2;height:64" coordorigin="4564,1211" coordsize="0,64" path="m4564,1211l4564,1275e" filled="false" stroked="true" strokeweight=".391121pt" strokecolor="#0080ff">
                <v:path arrowok="t"/>
              </v:shape>
            </v:group>
            <v:group style="position:absolute;left:4303;top:1211;width:2;height:64" coordorigin="4303,1211" coordsize="2,64">
              <v:shape style="position:absolute;left:4303;top:1211;width:2;height:64" coordorigin="4303,1211" coordsize="0,64" path="m4303,1211l4303,1275e" filled="false" stroked="true" strokeweight=".420827pt" strokecolor="#0080ff">
                <v:path arrowok="t"/>
              </v:shape>
            </v:group>
            <v:group style="position:absolute;left:4354;top:1211;width:2;height:64" coordorigin="4354,1211" coordsize="2,64">
              <v:shape style="position:absolute;left:4354;top:1211;width:2;height:64" coordorigin="4354,1211" coordsize="0,64" path="m4354,1211l4354,1275e" filled="false" stroked="true" strokeweight=".38617pt" strokecolor="#0080ff">
                <v:path arrowok="t"/>
              </v:shape>
            </v:group>
            <v:group style="position:absolute;left:4234;top:1211;width:2;height:64" coordorigin="4234,1211" coordsize="2,64">
              <v:shape style="position:absolute;left:4234;top:1211;width:2;height:64" coordorigin="4234,1211" coordsize="0,64" path="m4234,1275l4234,1211e" filled="false" stroked="true" strokeweight=".371318pt" strokecolor="#0080ff">
                <v:path arrowok="t"/>
              </v:shape>
            </v:group>
            <v:group style="position:absolute;left:4315;top:1211;width:2;height:64" coordorigin="4315,1211" coordsize="2,64">
              <v:shape style="position:absolute;left:4315;top:1211;width:2;height:64" coordorigin="4315,1211" coordsize="0,64" path="m4315,1211l4315,1275e" filled="false" stroked="true" strokeweight=".475284pt" strokecolor="#0080ff">
                <v:path arrowok="t"/>
              </v:shape>
            </v:group>
            <v:group style="position:absolute;left:4295;top:1211;width:2;height:64" coordorigin="4295,1211" coordsize="2,64">
              <v:shape style="position:absolute;left:4295;top:1211;width:2;height:64" coordorigin="4295,1211" coordsize="0,64" path="m4295,1275l4295,1211e" filled="false" stroked="true" strokeweight=".371318pt" strokecolor="#0080ff">
                <v:path arrowok="t"/>
              </v:shape>
            </v:group>
            <v:group style="position:absolute;left:4399;top:1211;width:2;height:64" coordorigin="4399,1211" coordsize="2,64">
              <v:shape style="position:absolute;left:4399;top:1211;width:2;height:64" coordorigin="4399,1211" coordsize="0,64" path="m4399,1275l4399,1211e" filled="false" stroked="true" strokeweight=".371318pt" strokecolor="#0080ff">
                <v:path arrowok="t"/>
              </v:shape>
            </v:group>
            <v:group style="position:absolute;left:4476;top:1211;width:2;height:64" coordorigin="4476,1211" coordsize="2,64">
              <v:shape style="position:absolute;left:4476;top:1211;width:2;height:64" coordorigin="4476,1211" coordsize="0,64" path="m4476,1275l4476,1211e" filled="false" stroked="true" strokeweight=".371318pt" strokecolor="#0080ff">
                <v:path arrowok="t"/>
              </v:shape>
            </v:group>
            <v:group style="position:absolute;left:4430;top:1211;width:2;height:64" coordorigin="4430,1211" coordsize="2,64">
              <v:shape style="position:absolute;left:4430;top:1211;width:2;height:64" coordorigin="4430,1211" coordsize="0,64" path="m4430,1211l4430,1275e" filled="false" stroked="true" strokeweight=".470336pt" strokecolor="#0080ff">
                <v:path arrowok="t"/>
              </v:shape>
            </v:group>
            <v:group style="position:absolute;left:4492;top:1211;width:2;height:64" coordorigin="4492,1211" coordsize="2,64">
              <v:shape style="position:absolute;left:4492;top:1211;width:2;height:64" coordorigin="4492,1211" coordsize="0,64" path="m4492,1275l4492,1211e" filled="false" stroked="true" strokeweight=".371318pt" strokecolor="#0080ff">
                <v:path arrowok="t"/>
              </v:shape>
            </v:group>
            <v:group style="position:absolute;left:4349;top:1211;width:2;height:64" coordorigin="4349,1211" coordsize="2,64">
              <v:shape style="position:absolute;left:4349;top:1211;width:2;height:64" coordorigin="4349,1211" coordsize="0,64" path="m4349,1275l4349,1211e" filled="false" stroked="true" strokeweight=".371318pt" strokecolor="#0080ff">
                <v:path arrowok="t"/>
              </v:shape>
            </v:group>
            <v:group style="position:absolute;left:4571;top:1211;width:2;height:64" coordorigin="4571,1211" coordsize="2,64">
              <v:shape style="position:absolute;left:4571;top:1211;width:2;height:64" coordorigin="4571,1211" coordsize="0,64" path="m4571,1211l4571,1275e" filled="false" stroked="true" strokeweight=".401023pt" strokecolor="#0080ff">
                <v:path arrowok="t"/>
              </v:shape>
            </v:group>
            <v:group style="position:absolute;left:4309;top:1211;width:2;height:64" coordorigin="4309,1211" coordsize="2,64">
              <v:shape style="position:absolute;left:4309;top:1211;width:2;height:64" coordorigin="4309,1211" coordsize="0,64" path="m4309,1275l4309,1211e" filled="false" stroked="true" strokeweight=".371318pt" strokecolor="#0080ff">
                <v:path arrowok="t"/>
              </v:shape>
            </v:group>
            <v:group style="position:absolute;left:4262;top:1211;width:2;height:64" coordorigin="4262,1211" coordsize="2,64">
              <v:shape style="position:absolute;left:4262;top:1211;width:2;height:64" coordorigin="4262,1211" coordsize="0,64" path="m4262,1211l4262,1275e" filled="false" stroked="true" strokeweight=".415876pt" strokecolor="#0080ff">
                <v:path arrowok="t"/>
              </v:shape>
            </v:group>
            <v:group style="position:absolute;left:4330;top:1211;width:2;height:64" coordorigin="4330,1211" coordsize="2,64">
              <v:shape style="position:absolute;left:4330;top:1211;width:2;height:64" coordorigin="4330,1211" coordsize="0,64" path="m4330,1211l4330,1275e" filled="false" stroked="true" strokeweight=".376268pt" strokecolor="#0080ff">
                <v:path arrowok="t"/>
              </v:shape>
            </v:group>
            <v:group style="position:absolute;left:4210;top:1211;width:2;height:64" coordorigin="4210,1211" coordsize="2,64">
              <v:shape style="position:absolute;left:4210;top:1211;width:2;height:64" coordorigin="4210,1211" coordsize="0,64" path="m4210,1211l4210,1275e" filled="false" stroked="true" strokeweight=".445581pt" strokecolor="#0080ff">
                <v:path arrowok="t"/>
              </v:shape>
            </v:group>
            <v:group style="position:absolute;left:4119;top:1211;width:2;height:64" coordorigin="4119,1211" coordsize="2,64">
              <v:shape style="position:absolute;left:4119;top:1211;width:2;height:64" coordorigin="4119,1211" coordsize="0,64" path="m4119,1211l4119,1275e" filled="false" stroked="true" strokeweight=".495087pt" strokecolor="#0080ff">
                <v:path arrowok="t"/>
              </v:shape>
            </v:group>
            <v:group style="position:absolute;left:3076;top:1211;width:2;height:64" coordorigin="3076,1211" coordsize="2,64">
              <v:shape style="position:absolute;left:3076;top:1211;width:2;height:64" coordorigin="3076,1211" coordsize="0,64" path="m3076,1211l3076,1275e" filled="false" stroked="true" strokeweight=".405974pt" strokecolor="#0080ff">
                <v:path arrowok="t"/>
              </v:shape>
            </v:group>
            <v:group style="position:absolute;left:3766;top:1211;width:2;height:64" coordorigin="3766,1211" coordsize="2,64">
              <v:shape style="position:absolute;left:3766;top:1211;width:2;height:64" coordorigin="3766,1211" coordsize="0,64" path="m3766,1211l3766,1275e" filled="false" stroked="true" strokeweight=".445586pt" strokecolor="#0080ff">
                <v:path arrowok="t"/>
              </v:shape>
            </v:group>
            <v:group style="position:absolute;left:4392;top:1211;width:2;height:64" coordorigin="4392,1211" coordsize="2,64">
              <v:shape style="position:absolute;left:4392;top:1211;width:2;height:64" coordorigin="4392,1211" coordsize="0,64" path="m4392,1211l4392,1275e" filled="false" stroked="true" strokeweight=".376268pt" strokecolor="#0080ff">
                <v:path arrowok="t"/>
              </v:shape>
            </v:group>
            <v:group style="position:absolute;left:3548;top:1211;width:2;height:64" coordorigin="3548,1211" coordsize="2,64">
              <v:shape style="position:absolute;left:3548;top:1211;width:2;height:64" coordorigin="3548,1211" coordsize="0,64" path="m3548,1211l3548,1275e" filled="false" stroked="true" strokeweight=".470333pt" strokecolor="#0080ff">
                <v:path arrowok="t"/>
              </v:shape>
            </v:group>
            <v:group style="position:absolute;left:4455;top:1211;width:2;height:64" coordorigin="4455,1211" coordsize="2,64">
              <v:shape style="position:absolute;left:4455;top:1211;width:2;height:64" coordorigin="4455,1211" coordsize="0,64" path="m4455,1211l4455,1275e" filled="false" stroked="true" strokeweight=".376268pt" strokecolor="#0080ff">
                <v:path arrowok="t"/>
              </v:shape>
            </v:group>
            <v:group style="position:absolute;left:3564;top:1211;width:2;height:64" coordorigin="3564,1211" coordsize="2,64">
              <v:shape style="position:absolute;left:3564;top:1211;width:2;height:64" coordorigin="3564,1211" coordsize="0,64" path="m3564,1211l3564,1275e" filled="false" stroked="true" strokeweight=".420824pt" strokecolor="#0080ff">
                <v:path arrowok="t"/>
              </v:shape>
            </v:group>
            <v:group style="position:absolute;left:3229;top:1211;width:2;height:64" coordorigin="3229,1211" coordsize="2,64">
              <v:shape style="position:absolute;left:3229;top:1211;width:2;height:64" coordorigin="3229,1211" coordsize="0,64" path="m3229,1211l3229,1275e" filled="false" stroked="true" strokeweight=".44063pt" strokecolor="#0080ff">
                <v:path arrowok="t"/>
              </v:shape>
            </v:group>
            <v:group style="position:absolute;left:3271;top:1211;width:2;height:64" coordorigin="3271,1211" coordsize="2,64">
              <v:shape style="position:absolute;left:3271;top:1211;width:2;height:64" coordorigin="3271,1211" coordsize="0,64" path="m3271,1211l3271,1275e" filled="false" stroked="true" strokeweight=".465387pt" strokecolor="#0080ff">
                <v:path arrowok="t"/>
              </v:shape>
            </v:group>
            <v:group style="position:absolute;left:3347;top:1211;width:2;height:64" coordorigin="3347,1211" coordsize="2,64">
              <v:shape style="position:absolute;left:3347;top:1211;width:2;height:64" coordorigin="3347,1211" coordsize="0,64" path="m3347,1211l3347,1275e" filled="false" stroked="true" strokeweight=".519839pt" strokecolor="#0080ff">
                <v:path arrowok="t"/>
              </v:shape>
            </v:group>
            <v:group style="position:absolute;left:2934;top:1211;width:2;height:64" coordorigin="2934,1211" coordsize="2,64">
              <v:shape style="position:absolute;left:2934;top:1211;width:2;height:64" coordorigin="2934,1211" coordsize="0,64" path="m2934,1275l2934,1211e" filled="false" stroked="true" strokeweight=".371318pt" strokecolor="#0080ff">
                <v:path arrowok="t"/>
              </v:shape>
            </v:group>
            <v:group style="position:absolute;left:3266;top:1211;width:2;height:64" coordorigin="3266,1211" coordsize="2,64">
              <v:shape style="position:absolute;left:3266;top:1211;width:2;height:64" coordorigin="3266,1211" coordsize="0,64" path="m3266,1211l3266,1275e" filled="false" stroked="true" strokeweight=".470336pt" strokecolor="#0080ff">
                <v:path arrowok="t"/>
              </v:shape>
            </v:group>
            <v:group style="position:absolute;left:3720;top:1211;width:2;height:64" coordorigin="3720,1211" coordsize="2,64">
              <v:shape style="position:absolute;left:3720;top:1211;width:2;height:64" coordorigin="3720,1211" coordsize="0,64" path="m3720,1211l3720,1275e" filled="false" stroked="true" strokeweight=".460428pt" strokecolor="#0080ff">
                <v:path arrowok="t"/>
              </v:shape>
            </v:group>
            <v:group style="position:absolute;left:3797;top:1211;width:2;height:64" coordorigin="3797,1211" coordsize="2,64">
              <v:shape style="position:absolute;left:3797;top:1211;width:2;height:64" coordorigin="3797,1211" coordsize="0,64" path="m3797,1211l3797,1275e" filled="false" stroked="true" strokeweight=".420827pt" strokecolor="#0080ff">
                <v:path arrowok="t"/>
              </v:shape>
            </v:group>
            <v:group style="position:absolute;left:4425;top:1211;width:2;height:64" coordorigin="4425,1211" coordsize="2,64">
              <v:shape style="position:absolute;left:4425;top:1211;width:2;height:64" coordorigin="4425,1211" coordsize="0,64" path="m4425,1211l4425,1275e" filled="false" stroked="true" strokeweight=".38617pt" strokecolor="#0080ff">
                <v:path arrowok="t"/>
              </v:shape>
            </v:group>
            <v:group style="position:absolute;left:3035;top:1211;width:2;height:64" coordorigin="3035,1211" coordsize="2,64">
              <v:shape style="position:absolute;left:3035;top:1211;width:2;height:64" coordorigin="3035,1211" coordsize="0,64" path="m3035,1211l3035,1275e" filled="false" stroked="true" strokeweight=".371318pt" strokecolor="#0080ff">
                <v:path arrowok="t"/>
              </v:shape>
            </v:group>
            <v:group style="position:absolute;left:3961;top:1211;width:2;height:64" coordorigin="3961,1211" coordsize="2,64">
              <v:shape style="position:absolute;left:3961;top:1211;width:2;height:64" coordorigin="3961,1211" coordsize="0,64" path="m3961,1211l3961,1275e" filled="false" stroked="true" strokeweight=".391124pt" strokecolor="#0080ff">
                <v:path arrowok="t"/>
              </v:shape>
            </v:group>
            <v:group style="position:absolute;left:3208;top:1211;width:2;height:64" coordorigin="3208,1211" coordsize="2,64">
              <v:shape style="position:absolute;left:3208;top:1211;width:2;height:64" coordorigin="3208,1211" coordsize="0,64" path="m3208,1211l3208,1275e" filled="false" stroked="true" strokeweight=".425775pt" strokecolor="#0080ff">
                <v:path arrowok="t"/>
              </v:shape>
            </v:group>
            <v:group style="position:absolute;left:4380;top:1211;width:2;height:64" coordorigin="4380,1211" coordsize="2,64">
              <v:shape style="position:absolute;left:4380;top:1211;width:2;height:64" coordorigin="4380,1211" coordsize="0,64" path="m4380,1275l4380,1211e" filled="false" stroked="true" strokeweight=".371318pt" strokecolor="#0080ff">
                <v:path arrowok="t"/>
              </v:shape>
            </v:group>
            <v:group style="position:absolute;left:3944;top:1211;width:2;height:64" coordorigin="3944,1211" coordsize="2,64">
              <v:shape style="position:absolute;left:3944;top:1211;width:2;height:64" coordorigin="3944,1211" coordsize="0,64" path="m3944,1211l3944,1275e" filled="false" stroked="true" strokeweight=".44063pt" strokecolor="#0080ff">
                <v:path arrowok="t"/>
              </v:shape>
            </v:group>
            <v:group style="position:absolute;left:3485;top:1211;width:2;height:64" coordorigin="3485,1211" coordsize="2,64">
              <v:shape style="position:absolute;left:3485;top:1211;width:2;height:64" coordorigin="3485,1211" coordsize="0,64" path="m3485,1211l3485,1275e" filled="false" stroked="true" strokeweight=".420829pt" strokecolor="#0080ff">
                <v:path arrowok="t"/>
              </v:shape>
            </v:group>
            <v:group style="position:absolute;left:3023;top:1211;width:2;height:64" coordorigin="3023,1211" coordsize="2,64">
              <v:shape style="position:absolute;left:3023;top:1211;width:2;height:64" coordorigin="3023,1211" coordsize="0,64" path="m3023,1211l3023,1275e" filled="false" stroked="true" strokeweight=".465385pt" strokecolor="#0080ff">
                <v:path arrowok="t"/>
              </v:shape>
            </v:group>
            <v:group style="position:absolute;left:4388;top:1211;width:2;height:64" coordorigin="4388,1211" coordsize="2,64">
              <v:shape style="position:absolute;left:4388;top:1211;width:2;height:64" coordorigin="4388,1211" coordsize="0,64" path="m4388,1211l4388,1275e" filled="false" stroked="true" strokeweight=".44063pt" strokecolor="#0080ff">
                <v:path arrowok="t"/>
              </v:shape>
            </v:group>
            <v:group style="position:absolute;left:3747;top:1211;width:2;height:64" coordorigin="3747,1211" coordsize="2,64">
              <v:shape style="position:absolute;left:3747;top:1211;width:2;height:64" coordorigin="3747,1211" coordsize="0,64" path="m3747,1211l3747,1275e" filled="false" stroked="true" strokeweight=".435679pt" strokecolor="#0080ff">
                <v:path arrowok="t"/>
              </v:shape>
            </v:group>
            <v:group style="position:absolute;left:3850;top:1211;width:2;height:64" coordorigin="3850,1211" coordsize="2,64">
              <v:shape style="position:absolute;left:3850;top:1211;width:2;height:64" coordorigin="3850,1211" coordsize="0,64" path="m3850,1275l3850,1211e" filled="false" stroked="true" strokeweight=".371318pt" strokecolor="#0080ff">
                <v:path arrowok="t"/>
              </v:shape>
            </v:group>
            <v:group style="position:absolute;left:3980;top:1211;width:2;height:64" coordorigin="3980,1211" coordsize="2,64">
              <v:shape style="position:absolute;left:3980;top:1211;width:2;height:64" coordorigin="3980,1211" coordsize="0,64" path="m3980,1275l3980,1211e" filled="false" stroked="true" strokeweight=".371318pt" strokecolor="#0080ff">
                <v:path arrowok="t"/>
              </v:shape>
            </v:group>
            <v:group style="position:absolute;left:3695;top:1211;width:2;height:64" coordorigin="3695,1211" coordsize="2,64">
              <v:shape style="position:absolute;left:3695;top:1211;width:2;height:64" coordorigin="3695,1211" coordsize="0,64" path="m3695,1211l3695,1275e" filled="false" stroked="true" strokeweight=".450535pt" strokecolor="#0080ff">
                <v:path arrowok="t"/>
              </v:shape>
            </v:group>
            <v:group style="position:absolute;left:3649;top:1211;width:2;height:64" coordorigin="3649,1211" coordsize="2,64">
              <v:shape style="position:absolute;left:3649;top:1211;width:2;height:64" coordorigin="3649,1211" coordsize="0,64" path="m3649,1211l3649,1275e" filled="false" stroked="true" strokeweight=".485196pt" strokecolor="#0080ff">
                <v:path arrowok="t"/>
              </v:shape>
            </v:group>
            <v:group style="position:absolute;left:3512;top:1211;width:2;height:64" coordorigin="3512,1211" coordsize="2,64">
              <v:shape style="position:absolute;left:3512;top:1211;width:2;height:64" coordorigin="3512,1211" coordsize="0,64" path="m3512,1211l3512,1275e" filled="false" stroked="true" strokeweight=".48024pt" strokecolor="#0080ff">
                <v:path arrowok="t"/>
              </v:shape>
            </v:group>
            <v:group style="position:absolute;left:3941;top:1211;width:2;height:64" coordorigin="3941,1211" coordsize="2,64">
              <v:shape style="position:absolute;left:3941;top:1211;width:2;height:64" coordorigin="3941,1211" coordsize="0,64" path="m3941,1211l3941,1275e" filled="false" stroked="true" strokeweight=".420827pt" strokecolor="#0080ff">
                <v:path arrowok="t"/>
              </v:shape>
            </v:group>
            <v:group style="position:absolute;left:2963;top:1211;width:2;height:64" coordorigin="2963,1211" coordsize="2,64">
              <v:shape style="position:absolute;left:2963;top:1211;width:2;height:64" coordorigin="2963,1211" coordsize="0,64" path="m2963,1275l2963,1211e" filled="false" stroked="true" strokeweight=".371318pt" strokecolor="#0080ff">
                <v:path arrowok="t"/>
              </v:shape>
            </v:group>
            <v:group style="position:absolute;left:4282;top:1211;width:2;height:64" coordorigin="4282,1211" coordsize="2,64">
              <v:shape style="position:absolute;left:4282;top:1211;width:2;height:64" coordorigin="4282,1211" coordsize="0,64" path="m4282,1211l4282,1275e" filled="false" stroked="true" strokeweight=".445581pt" strokecolor="#0080ff">
                <v:path arrowok="t"/>
              </v:shape>
            </v:group>
            <v:group style="position:absolute;left:3661;top:1211;width:2;height:64" coordorigin="3661,1211" coordsize="2,64">
              <v:shape style="position:absolute;left:3661;top:1211;width:2;height:64" coordorigin="3661,1211" coordsize="0,64" path="m3661,1211l3661,1275e" filled="false" stroked="true" strokeweight=".490147pt" strokecolor="#0080ff">
                <v:path arrowok="t"/>
              </v:shape>
            </v:group>
            <v:group style="position:absolute;left:3467;top:1211;width:2;height:64" coordorigin="3467,1211" coordsize="2,64">
              <v:shape style="position:absolute;left:3467;top:1211;width:2;height:64" coordorigin="3467,1211" coordsize="0,64" path="m3467,1211l3467,1275e" filled="false" stroked="true" strokeweight=".420827pt" strokecolor="#0080ff">
                <v:path arrowok="t"/>
              </v:shape>
            </v:group>
            <v:group style="position:absolute;left:4318;top:1211;width:2;height:64" coordorigin="4318,1211" coordsize="2,64">
              <v:shape style="position:absolute;left:4318;top:1211;width:2;height:64" coordorigin="4318,1211" coordsize="0,64" path="m4318,1275l4318,1211e" filled="false" stroked="true" strokeweight=".371318pt" strokecolor="#0080ff">
                <v:path arrowok="t"/>
              </v:shape>
            </v:group>
            <v:group style="position:absolute;left:3634;top:1211;width:2;height:64" coordorigin="3634,1211" coordsize="2,64">
              <v:shape style="position:absolute;left:3634;top:1211;width:2;height:64" coordorigin="3634,1211" coordsize="0,64" path="m3634,1211l3634,1275e" filled="false" stroked="true" strokeweight=".519839pt" strokecolor="#0080ff">
                <v:path arrowok="t"/>
              </v:shape>
            </v:group>
            <v:group style="position:absolute;left:3211;top:1211;width:2;height:64" coordorigin="3211,1211" coordsize="2,64">
              <v:shape style="position:absolute;left:3211;top:1211;width:2;height:64" coordorigin="3211,1211" coordsize="0,64" path="m3211,1211l3211,1275e" filled="false" stroked="true" strokeweight=".420827pt" strokecolor="#0080ff">
                <v:path arrowok="t"/>
              </v:shape>
            </v:group>
            <v:group style="position:absolute;left:3112;top:1211;width:2;height:64" coordorigin="3112,1211" coordsize="2,64">
              <v:shape style="position:absolute;left:3112;top:1211;width:2;height:64" coordorigin="3112,1211" coordsize="0,64" path="m3112,1211l3112,1275e" filled="false" stroked="true" strokeweight=".420824pt" strokecolor="#0080ff">
                <v:path arrowok="t"/>
              </v:shape>
            </v:group>
            <v:group style="position:absolute;left:4385;top:1211;width:2;height:64" coordorigin="4385,1211" coordsize="2,64">
              <v:shape style="position:absolute;left:4385;top:1211;width:2;height:64" coordorigin="4385,1211" coordsize="0,64" path="m4385,1275l4385,1211e" filled="false" stroked="true" strokeweight=".371318pt" strokecolor="#0080ff">
                <v:path arrowok="t"/>
              </v:shape>
            </v:group>
            <v:group style="position:absolute;left:3678;top:1211;width:2;height:64" coordorigin="3678,1211" coordsize="2,64">
              <v:shape style="position:absolute;left:3678;top:1211;width:2;height:64" coordorigin="3678,1211" coordsize="0,64" path="m3678,1211l3678,1275e" filled="false" stroked="true" strokeweight=".490142pt" strokecolor="#0080ff">
                <v:path arrowok="t"/>
              </v:shape>
            </v:group>
            <v:group style="position:absolute;left:3481;top:1211;width:2;height:64" coordorigin="3481,1211" coordsize="2,64">
              <v:shape style="position:absolute;left:3481;top:1211;width:2;height:64" coordorigin="3481,1211" coordsize="0,64" path="m3481,1211l3481,1275e" filled="false" stroked="true" strokeweight=".490142pt" strokecolor="#0080ff">
                <v:path arrowok="t"/>
              </v:shape>
            </v:group>
            <v:group style="position:absolute;left:4222;top:1211;width:2;height:64" coordorigin="4222,1211" coordsize="2,64">
              <v:shape style="position:absolute;left:4222;top:1211;width:2;height:64" coordorigin="4222,1211" coordsize="0,64" path="m4222,1275l4222,1211e" filled="false" stroked="true" strokeweight=".371318pt" strokecolor="#0080ff">
                <v:path arrowok="t"/>
              </v:shape>
            </v:group>
            <v:group style="position:absolute;left:3738;top:1211;width:2;height:64" coordorigin="3738,1211" coordsize="2,64">
              <v:shape style="position:absolute;left:3738;top:1211;width:2;height:64" coordorigin="3738,1211" coordsize="0,64" path="m3738,1211l3738,1275e" filled="false" stroked="true" strokeweight=".376271pt" strokecolor="#0080ff">
                <v:path arrowok="t"/>
              </v:shape>
            </v:group>
            <v:group style="position:absolute;left:2971;top:1211;width:2;height:64" coordorigin="2971,1211" coordsize="2,64">
              <v:shape style="position:absolute;left:2971;top:1211;width:2;height:64" coordorigin="2971,1211" coordsize="0,64" path="m2971,1211l2971,1275e" filled="false" stroked="true" strokeweight=".465387pt" strokecolor="#0080ff">
                <v:path arrowok="t"/>
              </v:shape>
            </v:group>
            <v:group style="position:absolute;left:3311;top:1211;width:2;height:64" coordorigin="3311,1211" coordsize="2,64">
              <v:shape style="position:absolute;left:3311;top:1211;width:2;height:64" coordorigin="3311,1211" coordsize="0,64" path="m3311,1211l3311,1275e" filled="false" stroked="true" strokeweight=".376268pt" strokecolor="#0080ff">
                <v:path arrowok="t"/>
              </v:shape>
            </v:group>
            <v:group style="position:absolute;left:3290;top:1211;width:2;height:64" coordorigin="3290,1211" coordsize="2,64">
              <v:shape style="position:absolute;left:3290;top:1211;width:2;height:64" coordorigin="3290,1211" coordsize="0,64" path="m3290,1211l3290,1275e" filled="false" stroked="true" strokeweight=".425783pt" strokecolor="#0080ff">
                <v:path arrowok="t"/>
              </v:shape>
            </v:group>
            <v:group style="position:absolute;left:4218;top:1211;width:2;height:64" coordorigin="4218,1211" coordsize="2,64">
              <v:shape style="position:absolute;left:4218;top:1211;width:2;height:64" coordorigin="4218,1211" coordsize="0,64" path="m4218,1275l4218,1211e" filled="false" stroked="true" strokeweight=".371318pt" strokecolor="#0080ff">
                <v:path arrowok="t"/>
              </v:shape>
            </v:group>
            <v:group style="position:absolute;left:2943;top:1211;width:2;height:64" coordorigin="2943,1211" coordsize="2,64">
              <v:shape style="position:absolute;left:2943;top:1211;width:2;height:64" coordorigin="2943,1211" coordsize="0,64" path="m2943,1211l2943,1275e" filled="false" stroked="true" strokeweight=".495093pt" strokecolor="#0080ff">
                <v:path arrowok="t"/>
              </v:shape>
            </v:group>
            <v:group style="position:absolute;left:3389;top:1211;width:2;height:64" coordorigin="3389,1211" coordsize="2,64">
              <v:shape style="position:absolute;left:3389;top:1211;width:2;height:64" coordorigin="3389,1211" coordsize="0,64" path="m3389,1275l3389,1211e" filled="false" stroked="true" strokeweight=".371318pt" strokecolor="#0080ff">
                <v:path arrowok="t"/>
              </v:shape>
            </v:group>
            <v:group style="position:absolute;left:3424;top:1211;width:2;height:64" coordorigin="3424,1211" coordsize="2,64">
              <v:shape style="position:absolute;left:3424;top:1211;width:2;height:64" coordorigin="3424,1211" coordsize="0,64" path="m3424,1211l3424,1275e" filled="false" stroked="true" strokeweight=".445578pt" strokecolor="#0080ff">
                <v:path arrowok="t"/>
              </v:shape>
            </v:group>
            <v:group style="position:absolute;left:4199;top:1211;width:2;height:64" coordorigin="4199,1211" coordsize="2,64">
              <v:shape style="position:absolute;left:4199;top:1211;width:2;height:64" coordorigin="4199,1211" coordsize="0,64" path="m4199,1211l4199,1275e" filled="false" stroked="true" strokeweight=".405976pt" strokecolor="#0080ff">
                <v:path arrowok="t"/>
              </v:shape>
            </v:group>
            <v:group style="position:absolute;left:4101;top:1211;width:2;height:64" coordorigin="4101,1211" coordsize="2,64">
              <v:shape style="position:absolute;left:4101;top:1211;width:2;height:64" coordorigin="4101,1211" coordsize="0,64" path="m4101,1211l4101,1275e" filled="false" stroked="true" strokeweight=".465382pt" strokecolor="#0080ff">
                <v:path arrowok="t"/>
              </v:shape>
            </v:group>
            <v:group style="position:absolute;left:2908;top:1211;width:2;height:64" coordorigin="2908,1211" coordsize="2,64">
              <v:shape style="position:absolute;left:2908;top:1211;width:2;height:64" coordorigin="2908,1211" coordsize="0,64" path="m2908,1275l2908,1211e" filled="false" stroked="true" strokeweight=".371318pt" strokecolor="#0080ff">
                <v:path arrowok="t"/>
              </v:shape>
            </v:group>
            <v:group style="position:absolute;left:3933;top:1211;width:2;height:64" coordorigin="3933,1211" coordsize="2,64">
              <v:shape style="position:absolute;left:3933;top:1211;width:2;height:64" coordorigin="3933,1211" coordsize="0,64" path="m3933,1275l3933,1211e" filled="false" stroked="true" strokeweight=".371318pt" strokecolor="#0080ff">
                <v:path arrowok="t"/>
              </v:shape>
            </v:group>
            <v:group style="position:absolute;left:4005;top:1211;width:2;height:64" coordorigin="4005,1211" coordsize="2,64">
              <v:shape style="position:absolute;left:4005;top:1211;width:2;height:64" coordorigin="4005,1211" coordsize="0,64" path="m4005,1211l4005,1275e" filled="false" stroked="true" strokeweight=".405974pt" strokecolor="#0080ff">
                <v:path arrowok="t"/>
              </v:shape>
            </v:group>
            <v:group style="position:absolute;left:3589;top:1211;width:2;height:64" coordorigin="3589,1211" coordsize="2,64">
              <v:shape style="position:absolute;left:3589;top:1211;width:2;height:64" coordorigin="3589,1211" coordsize="0,64" path="m3589,1211l3589,1275e" filled="false" stroked="true" strokeweight=".465382pt" strokecolor="#0080ff">
                <v:path arrowok="t"/>
              </v:shape>
            </v:group>
            <v:group style="position:absolute;left:3117;top:1211;width:2;height:64" coordorigin="3117,1211" coordsize="2,64">
              <v:shape style="position:absolute;left:3117;top:1211;width:2;height:64" coordorigin="3117,1211" coordsize="0,64" path="m3117,1275l3117,1211e" filled="false" stroked="true" strokeweight=".371318pt" strokecolor="#0080ff">
                <v:path arrowok="t"/>
              </v:shape>
            </v:group>
            <v:group style="position:absolute;left:3970;top:1211;width:2;height:64" coordorigin="3970,1211" coordsize="2,64">
              <v:shape style="position:absolute;left:3970;top:1211;width:2;height:64" coordorigin="3970,1211" coordsize="0,64" path="m3970,1275l3970,1211e" filled="false" stroked="true" strokeweight=".371318pt" strokecolor="#0080ff">
                <v:path arrowok="t"/>
              </v:shape>
            </v:group>
            <v:group style="position:absolute;left:3569;top:1211;width:2;height:64" coordorigin="3569,1211" coordsize="2,64">
              <v:shape style="position:absolute;left:3569;top:1211;width:2;height:64" coordorigin="3569,1211" coordsize="0,64" path="m3569,1211l3569,1275e" filled="false" stroked="true" strokeweight=".420827pt" strokecolor="#0080ff">
                <v:path arrowok="t"/>
              </v:shape>
            </v:group>
            <v:group style="position:absolute;left:3155;top:1211;width:2;height:64" coordorigin="3155,1211" coordsize="2,64">
              <v:shape style="position:absolute;left:3155;top:1211;width:2;height:64" coordorigin="3155,1211" coordsize="0,64" path="m3155,1211l3155,1275e" filled="false" stroked="true" strokeweight=".470336pt" strokecolor="#0080ff">
                <v:path arrowok="t"/>
              </v:shape>
            </v:group>
            <v:group style="position:absolute;left:3674;top:1211;width:2;height:64" coordorigin="3674,1211" coordsize="2,64">
              <v:shape style="position:absolute;left:3674;top:1211;width:2;height:64" coordorigin="3674,1211" coordsize="0,64" path="m3674,1211l3674,1275e" filled="false" stroked="true" strokeweight=".445578pt" strokecolor="#0080ff">
                <v:path arrowok="t"/>
              </v:shape>
            </v:group>
            <v:group style="position:absolute;left:4096;top:1211;width:2;height:64" coordorigin="4096,1211" coordsize="2,64">
              <v:shape style="position:absolute;left:4096;top:1211;width:2;height:64" coordorigin="4096,1211" coordsize="0,64" path="m4096,1275l4096,1211e" filled="false" stroked="true" strokeweight=".371318pt" strokecolor="#0080ff">
                <v:path arrowok="t"/>
              </v:shape>
            </v:group>
            <v:group style="position:absolute;left:3790;top:1211;width:2;height:64" coordorigin="3790,1211" coordsize="2,64">
              <v:shape style="position:absolute;left:3790;top:1211;width:2;height:64" coordorigin="3790,1211" coordsize="0,64" path="m3790,1211l3790,1275e" filled="false" stroked="true" strokeweight=".38617pt" strokecolor="#0080ff">
                <v:path arrowok="t"/>
              </v:shape>
            </v:group>
            <v:group style="position:absolute;left:4483;top:1211;width:2;height:64" coordorigin="4483,1211" coordsize="2,64">
              <v:shape style="position:absolute;left:4483;top:1211;width:2;height:64" coordorigin="4483,1211" coordsize="0,64" path="m4483,1275l4483,1211e" filled="false" stroked="true" strokeweight=".371318pt" strokecolor="#0080ff">
                <v:path arrowok="t"/>
              </v:shape>
            </v:group>
            <v:group style="position:absolute;left:3800;top:1211;width:2;height:64" coordorigin="3800,1211" coordsize="2,64">
              <v:shape style="position:absolute;left:3800;top:1211;width:2;height:64" coordorigin="3800,1211" coordsize="0,64" path="m3800,1275l3800,1211e" filled="false" stroked="true" strokeweight=".371318pt" strokecolor="#0080ff">
                <v:path arrowok="t"/>
              </v:shape>
            </v:group>
            <v:group style="position:absolute;left:3848;top:1211;width:2;height:64" coordorigin="3848,1211" coordsize="2,64">
              <v:shape style="position:absolute;left:3848;top:1211;width:2;height:64" coordorigin="3848,1211" coordsize="0,64" path="m3848,1275l3848,1211e" filled="false" stroked="true" strokeweight=".371318pt" strokecolor="#0080ff">
                <v:path arrowok="t"/>
              </v:shape>
            </v:group>
            <v:group style="position:absolute;left:3886;top:1211;width:2;height:64" coordorigin="3886,1211" coordsize="2,64">
              <v:shape style="position:absolute;left:3886;top:1211;width:2;height:64" coordorigin="3886,1211" coordsize="0,64" path="m3886,1211l3886,1275e" filled="false" stroked="true" strokeweight=".42578pt" strokecolor="#0080ff">
                <v:path arrowok="t"/>
              </v:shape>
            </v:group>
            <v:group style="position:absolute;left:3130;top:1211;width:2;height:64" coordorigin="3130,1211" coordsize="2,64">
              <v:shape style="position:absolute;left:3130;top:1211;width:2;height:64" coordorigin="3130,1211" coordsize="0,64" path="m3130,1275l3130,1211e" filled="false" stroked="true" strokeweight=".371318pt" strokecolor="#0080ff">
                <v:path arrowok="t"/>
              </v:shape>
            </v:group>
            <v:group style="position:absolute;left:3781;top:1211;width:2;height:64" coordorigin="3781,1211" coordsize="2,64">
              <v:shape style="position:absolute;left:3781;top:1211;width:2;height:64" coordorigin="3781,1211" coordsize="0,64" path="m3781,1211l3781,1275e" filled="false" stroked="true" strokeweight=".450532pt" strokecolor="#0080ff">
                <v:path arrowok="t"/>
              </v:shape>
            </v:group>
            <v:group style="position:absolute;left:3106;top:1211;width:2;height:64" coordorigin="3106,1211" coordsize="2,64">
              <v:shape style="position:absolute;left:3106;top:1211;width:2;height:64" coordorigin="3106,1211" coordsize="0,64" path="m3106,1211l3106,1275e" filled="false" stroked="true" strokeweight=".470336pt" strokecolor="#0080ff">
                <v:path arrowok="t"/>
              </v:shape>
            </v:group>
            <v:group style="position:absolute;left:3185;top:1211;width:2;height:64" coordorigin="3185,1211" coordsize="2,64">
              <v:shape style="position:absolute;left:3185;top:1211;width:2;height:64" coordorigin="3185,1211" coordsize="0,64" path="m3185,1211l3185,1275e" filled="false" stroked="true" strokeweight=".396069pt" strokecolor="#0080ff">
                <v:path arrowok="t"/>
              </v:shape>
            </v:group>
            <v:group style="position:absolute;left:3952;top:1211;width:2;height:64" coordorigin="3952,1211" coordsize="2,64">
              <v:shape style="position:absolute;left:3952;top:1211;width:2;height:64" coordorigin="3952,1211" coordsize="0,64" path="m3952,1275l3952,1211e" filled="false" stroked="true" strokeweight=".371318pt" strokecolor="#0080ff">
                <v:path arrowok="t"/>
              </v:shape>
            </v:group>
            <v:group style="position:absolute;left:4202;top:1211;width:2;height:64" coordorigin="4202,1211" coordsize="2,64">
              <v:shape style="position:absolute;left:4202;top:1211;width:2;height:64" coordorigin="4202,1211" coordsize="0,64" path="m4202,1275l4202,1211e" filled="false" stroked="true" strokeweight=".371318pt" strokecolor="#0080ff">
                <v:path arrowok="t"/>
              </v:shape>
            </v:group>
            <v:group style="position:absolute;left:3690;top:1211;width:2;height:64" coordorigin="3690,1211" coordsize="2,64">
              <v:shape style="position:absolute;left:3690;top:1211;width:2;height:64" coordorigin="3690,1211" coordsize="0,64" path="m3690,1211l3690,1275e" filled="false" stroked="true" strokeweight=".405974pt" strokecolor="#0080ff">
                <v:path arrowok="t"/>
              </v:shape>
            </v:group>
            <v:group style="position:absolute;left:4024;top:1211;width:2;height:64" coordorigin="4024,1211" coordsize="2,64">
              <v:shape style="position:absolute;left:4024;top:1211;width:2;height:64" coordorigin="4024,1211" coordsize="0,64" path="m4024,1211l4024,1275e" filled="false" stroked="true" strokeweight=".509940pt" strokecolor="#0080ff">
                <v:path arrowok="t"/>
              </v:shape>
            </v:group>
            <v:group style="position:absolute;left:3741;top:1211;width:2;height:64" coordorigin="3741,1211" coordsize="2,64">
              <v:shape style="position:absolute;left:3741;top:1211;width:2;height:64" coordorigin="3741,1211" coordsize="0,64" path="m3741,1211l3741,1275e" filled="false" stroked="true" strokeweight=".391121pt" strokecolor="#0080ff">
                <v:path arrowok="t"/>
              </v:shape>
            </v:group>
            <v:group style="position:absolute;left:4213;top:1211;width:2;height:64" coordorigin="4213,1211" coordsize="2,64">
              <v:shape style="position:absolute;left:4213;top:1211;width:2;height:64" coordorigin="4213,1211" coordsize="0,64" path="m4213,1211l4213,1275e" filled="false" stroked="true" strokeweight=".470336pt" strokecolor="#0080ff">
                <v:path arrowok="t"/>
              </v:shape>
            </v:group>
            <v:group style="position:absolute;left:3202;top:1211;width:2;height:64" coordorigin="3202,1211" coordsize="2,64">
              <v:shape style="position:absolute;left:3202;top:1211;width:2;height:64" coordorigin="3202,1211" coordsize="0,64" path="m3202,1275l3202,1211e" filled="false" stroked="true" strokeweight=".371318pt" strokecolor="#0080ff">
                <v:path arrowok="t"/>
              </v:shape>
            </v:group>
            <v:group style="position:absolute;left:4307;top:1211;width:2;height:64" coordorigin="4307,1211" coordsize="2,64">
              <v:shape style="position:absolute;left:4307;top:1211;width:2;height:64" coordorigin="4307,1211" coordsize="0,64" path="m4307,1275l4307,1211e" filled="false" stroked="true" strokeweight=".371318pt" strokecolor="#0080ff">
                <v:path arrowok="t"/>
              </v:shape>
            </v:group>
            <v:group style="position:absolute;left:3367;top:1211;width:2;height:64" coordorigin="3367,1211" coordsize="2,64">
              <v:shape style="position:absolute;left:3367;top:1211;width:2;height:64" coordorigin="3367,1211" coordsize="0,64" path="m3367,1211l3367,1275e" filled="false" stroked="true" strokeweight=".460436pt" strokecolor="#0080ff">
                <v:path arrowok="t"/>
              </v:shape>
            </v:group>
            <v:group style="position:absolute;left:4026;top:1211;width:2;height:64" coordorigin="4026,1211" coordsize="2,64">
              <v:shape style="position:absolute;left:4026;top:1211;width:2;height:64" coordorigin="4026,1211" coordsize="0,64" path="m4026,1275l4026,1211e" filled="false" stroked="true" strokeweight=".371318pt" strokecolor="#0080ff">
                <v:path arrowok="t"/>
              </v:shape>
            </v:group>
            <v:group style="position:absolute;left:4412;top:1211;width:2;height:64" coordorigin="4412,1211" coordsize="2,64">
              <v:shape style="position:absolute;left:4412;top:1211;width:2;height:64" coordorigin="4412,1211" coordsize="0,64" path="m4412,1275l4412,1211e" filled="false" stroked="true" strokeweight=".371318pt" strokecolor="#0080ff">
                <v:path arrowok="t"/>
              </v:shape>
            </v:group>
            <v:group style="position:absolute;left:3626;top:1211;width:2;height:64" coordorigin="3626,1211" coordsize="2,64">
              <v:shape style="position:absolute;left:3626;top:1211;width:2;height:64" coordorigin="3626,1211" coordsize="0,64" path="m3626,1211l3626,1275e" filled="false" stroked="true" strokeweight=".460439pt" strokecolor="#0080ff">
                <v:path arrowok="t"/>
              </v:shape>
            </v:group>
            <v:group style="position:absolute;left:3244;top:1211;width:2;height:64" coordorigin="3244,1211" coordsize="2,64">
              <v:shape style="position:absolute;left:3244;top:1211;width:2;height:64" coordorigin="3244,1211" coordsize="0,64" path="m3244,1275l3244,1211e" filled="false" stroked="true" strokeweight=".371318pt" strokecolor="#0080ff">
                <v:path arrowok="t"/>
              </v:shape>
            </v:group>
            <v:group style="position:absolute;left:3150;top:1211;width:2;height:64" coordorigin="3150,1211" coordsize="2,64">
              <v:shape style="position:absolute;left:3150;top:1211;width:2;height:64" coordorigin="3150,1211" coordsize="0,64" path="m3150,1211l3150,1275e" filled="false" stroked="true" strokeweight=".381217pt" strokecolor="#0080ff">
                <v:path arrowok="t"/>
              </v:shape>
            </v:group>
            <v:group style="position:absolute;left:3518;top:1211;width:2;height:64" coordorigin="3518,1211" coordsize="2,64">
              <v:shape style="position:absolute;left:3518;top:1211;width:2;height:64" coordorigin="3518,1211" coordsize="0,64" path="m3518,1275l3518,1211e" filled="false" stroked="true" strokeweight=".371318pt" strokecolor="#0080ff">
                <v:path arrowok="t"/>
              </v:shape>
            </v:group>
            <v:group style="position:absolute;left:2993;top:1211;width:2;height:64" coordorigin="2993,1211" coordsize="2,64">
              <v:shape style="position:absolute;left:2993;top:1211;width:2;height:64" coordorigin="2993,1211" coordsize="0,64" path="m2993,1211l2993,1275e" filled="false" stroked="true" strokeweight=".396072pt" strokecolor="#0080ff">
                <v:path arrowok="t"/>
              </v:shape>
            </v:group>
            <v:group style="position:absolute;left:3394;top:1211;width:2;height:64" coordorigin="3394,1211" coordsize="2,64">
              <v:shape style="position:absolute;left:3394;top:1211;width:2;height:64" coordorigin="3394,1211" coordsize="0,64" path="m3394,1211l3394,1275e" filled="false" stroked="true" strokeweight=".44063pt" strokecolor="#0080ff">
                <v:path arrowok="t"/>
              </v:shape>
            </v:group>
            <v:group style="position:absolute;left:3811;top:1211;width:2;height:64" coordorigin="3811,1211" coordsize="2,64">
              <v:shape style="position:absolute;left:3811;top:1211;width:2;height:64" coordorigin="3811,1211" coordsize="0,64" path="m3811,1211l3811,1275e" filled="false" stroked="true" strokeweight=".405971pt" strokecolor="#0080ff">
                <v:path arrowok="t"/>
              </v:shape>
            </v:group>
            <v:group style="position:absolute;left:3704;top:1211;width:2;height:64" coordorigin="3704,1211" coordsize="2,64">
              <v:shape style="position:absolute;left:3704;top:1211;width:2;height:64" coordorigin="3704,1211" coordsize="0,64" path="m3704,1211l3704,1275e" filled="false" stroked="true" strokeweight=".460439pt" strokecolor="#0080ff">
                <v:path arrowok="t"/>
              </v:shape>
            </v:group>
            <v:group style="position:absolute;left:3505;top:1211;width:2;height:64" coordorigin="3505,1211" coordsize="2,64">
              <v:shape style="position:absolute;left:3505;top:1211;width:2;height:64" coordorigin="3505,1211" coordsize="0,64" path="m3505,1211l3505,1275e" filled="false" stroked="true" strokeweight=".460436pt" strokecolor="#0080ff">
                <v:path arrowok="t"/>
              </v:shape>
            </v:group>
            <v:group style="position:absolute;left:2878;top:1211;width:2;height:64" coordorigin="2878,1211" coordsize="2,64">
              <v:shape style="position:absolute;left:2878;top:1211;width:2;height:64" coordorigin="2878,1211" coordsize="0,64" path="m2878,1275l2878,1211e" filled="false" stroked="true" strokeweight=".371318pt" strokecolor="#0080ff">
                <v:path arrowok="t"/>
              </v:shape>
            </v:group>
            <v:group style="position:absolute;left:3996;top:1211;width:2;height:64" coordorigin="3996,1211" coordsize="2,64">
              <v:shape style="position:absolute;left:3996;top:1211;width:2;height:64" coordorigin="3996,1211" coordsize="0,64" path="m3996,1275l3996,1211e" filled="false" stroked="true" strokeweight=".371318pt" strokecolor="#0080ff">
                <v:path arrowok="t"/>
              </v:shape>
            </v:group>
            <v:group style="position:absolute;left:2953;top:1211;width:2;height:64" coordorigin="2953,1211" coordsize="2,64">
              <v:shape style="position:absolute;left:2953;top:1211;width:2;height:64" coordorigin="2953,1211" coordsize="0,64" path="m2953,1275l2953,1211e" filled="false" stroked="true" strokeweight=".371318pt" strokecolor="#0080ff">
                <v:path arrowok="t"/>
              </v:shape>
            </v:group>
            <v:group style="position:absolute;left:4064;top:1211;width:2;height:64" coordorigin="4064,1211" coordsize="2,64">
              <v:shape style="position:absolute;left:4064;top:1211;width:2;height:64" coordorigin="4064,1211" coordsize="0,64" path="m4064,1275l4064,1211e" filled="false" stroked="true" strokeweight=".371318pt" strokecolor="#0080ff">
                <v:path arrowok="t"/>
              </v:shape>
            </v:group>
            <v:group style="position:absolute;left:4032;top:1211;width:2;height:64" coordorigin="4032,1211" coordsize="2,64">
              <v:shape style="position:absolute;left:4032;top:1211;width:2;height:64" coordorigin="4032,1211" coordsize="0,64" path="m4032,1211l4032,1275e" filled="false" stroked="true" strokeweight=".410925pt" strokecolor="#0080ff">
                <v:path arrowok="t"/>
              </v:shape>
            </v:group>
            <v:group style="position:absolute;left:3017;top:1211;width:2;height:64" coordorigin="3017,1211" coordsize="2,64">
              <v:shape style="position:absolute;left:3017;top:1211;width:2;height:64" coordorigin="3017,1211" coordsize="0,64" path="m3017,1211l3017,1275e" filled="false" stroked="true" strokeweight=".401023pt" strokecolor="#0080ff">
                <v:path arrowok="t"/>
              </v:shape>
            </v:group>
            <v:group style="position:absolute;left:3733;top:1211;width:2;height:64" coordorigin="3733,1211" coordsize="2,64">
              <v:shape style="position:absolute;left:3733;top:1211;width:2;height:64" coordorigin="3733,1211" coordsize="0,64" path="m3733,1275l3733,1211e" filled="false" stroked="true" strokeweight=".371318pt" strokecolor="#0080ff">
                <v:path arrowok="t"/>
              </v:shape>
            </v:group>
            <v:group style="position:absolute;left:4042;top:1211;width:2;height:64" coordorigin="4042,1211" coordsize="2,64">
              <v:shape style="position:absolute;left:4042;top:1211;width:2;height:64" coordorigin="4042,1211" coordsize="0,64" path="m4042,1211l4042,1275e" filled="false" stroked="true" strokeweight=".425777pt" strokecolor="#0080ff">
                <v:path arrowok="t"/>
              </v:shape>
            </v:group>
            <v:group style="position:absolute;left:3199;top:1211;width:2;height:64" coordorigin="3199,1211" coordsize="2,64">
              <v:shape style="position:absolute;left:3199;top:1211;width:2;height:64" coordorigin="3199,1211" coordsize="0,64" path="m3199,1211l3199,1275e" filled="false" stroked="true" strokeweight=".415876pt" strokecolor="#0080ff">
                <v:path arrowok="t"/>
              </v:shape>
            </v:group>
            <v:group style="position:absolute;left:4226;top:1211;width:2;height:64" coordorigin="4226,1211" coordsize="2,64">
              <v:shape style="position:absolute;left:4226;top:1211;width:2;height:64" coordorigin="4226,1211" coordsize="0,64" path="m4226,1211l4226,1275e" filled="false" stroked="true" strokeweight=".460434pt" strokecolor="#0080ff">
                <v:path arrowok="t"/>
              </v:shape>
            </v:group>
            <v:group style="position:absolute;left:3614;top:1211;width:2;height:64" coordorigin="3614,1211" coordsize="2,64">
              <v:shape style="position:absolute;left:3614;top:1211;width:2;height:64" coordorigin="3614,1211" coordsize="0,64" path="m3614,1211l3614,1275e" filled="false" stroked="true" strokeweight=".420824pt" strokecolor="#0080ff">
                <v:path arrowok="t"/>
              </v:shape>
            </v:group>
            <v:group style="position:absolute;left:3684;top:1211;width:2;height:64" coordorigin="3684,1211" coordsize="2,64">
              <v:shape style="position:absolute;left:3684;top:1211;width:2;height:64" coordorigin="3684,1211" coordsize="0,64" path="m3684,1211l3684,1275e" filled="false" stroked="true" strokeweight=".38617pt" strokecolor="#0080ff">
                <v:path arrowok="t"/>
              </v:shape>
            </v:group>
            <v:group style="position:absolute;left:4190;top:1211;width:2;height:64" coordorigin="4190,1211" coordsize="2,64">
              <v:shape style="position:absolute;left:4190;top:1211;width:2;height:64" coordorigin="4190,1211" coordsize="0,64" path="m4190,1211l4190,1275e" filled="false" stroked="true" strokeweight=".415878pt" strokecolor="#0080ff">
                <v:path arrowok="t"/>
              </v:shape>
            </v:group>
            <v:group style="position:absolute;left:3096;top:1211;width:2;height:64" coordorigin="3096,1211" coordsize="2,64">
              <v:shape style="position:absolute;left:3096;top:1211;width:2;height:64" coordorigin="3096,1211" coordsize="0,64" path="m3096,1211l3096,1275e" filled="false" stroked="true" strokeweight=".470336pt" strokecolor="#0080ff">
                <v:path arrowok="t"/>
              </v:shape>
            </v:group>
            <v:group style="position:absolute;left:4140;top:1211;width:2;height:64" coordorigin="4140,1211" coordsize="2,64">
              <v:shape style="position:absolute;left:4140;top:1211;width:2;height:64" coordorigin="4140,1211" coordsize="0,64" path="m4140,1275l4140,1211e" filled="false" stroked="true" strokeweight=".371318pt" strokecolor="#0080ff">
                <v:path arrowok="t"/>
              </v:shape>
            </v:group>
            <v:group style="position:absolute;left:3756;top:1211;width:2;height:64" coordorigin="3756,1211" coordsize="2,64">
              <v:shape style="position:absolute;left:3756;top:1211;width:2;height:64" coordorigin="3756,1211" coordsize="0,64" path="m3756,1211l3756,1275e" filled="false" stroked="true" strokeweight=".455483pt" strokecolor="#0080ff">
                <v:path arrowok="t"/>
              </v:shape>
            </v:group>
            <v:group style="position:absolute;left:3176;top:1211;width:2;height:64" coordorigin="3176,1211" coordsize="2,64">
              <v:shape style="position:absolute;left:3176;top:1211;width:2;height:64" coordorigin="3176,1211" coordsize="0,64" path="m3176,1275l3176,1211e" filled="false" stroked="true" strokeweight=".371318pt" strokecolor="#0080ff">
                <v:path arrowok="t"/>
              </v:shape>
            </v:group>
            <v:group style="position:absolute;left:3917;top:1211;width:2;height:64" coordorigin="3917,1211" coordsize="2,64">
              <v:shape style="position:absolute;left:3917;top:1211;width:2;height:64" coordorigin="3917,1211" coordsize="0,64" path="m3917,1275l3917,1211e" filled="false" stroked="true" strokeweight=".371318pt" strokecolor="#0080ff">
                <v:path arrowok="t"/>
              </v:shape>
            </v:group>
            <v:group style="position:absolute;left:3120;top:1211;width:2;height:64" coordorigin="3120,1211" coordsize="2,64">
              <v:shape style="position:absolute;left:3120;top:1211;width:2;height:64" coordorigin="3120,1211" coordsize="0,64" path="m3120,1211l3120,1275e" filled="false" stroked="true" strokeweight=".445581pt" strokecolor="#0080ff">
                <v:path arrowok="t"/>
              </v:shape>
            </v:group>
            <v:group style="position:absolute;left:3287;top:1211;width:2;height:64" coordorigin="3287,1211" coordsize="2,64">
              <v:shape style="position:absolute;left:3287;top:1211;width:2;height:64" coordorigin="3287,1211" coordsize="0,64" path="m3287,1211l3287,1275e" filled="false" stroked="true" strokeweight=".381219pt" strokecolor="#0080ff">
                <v:path arrowok="t"/>
              </v:shape>
            </v:group>
            <v:group style="position:absolute;left:4081;top:1211;width:2;height:64" coordorigin="4081,1211" coordsize="2,64">
              <v:shape style="position:absolute;left:4081;top:1211;width:2;height:64" coordorigin="4081,1211" coordsize="0,64" path="m4081,1275l4081,1211e" filled="false" stroked="true" strokeweight=".371318pt" strokecolor="#0080ff">
                <v:path arrowok="t"/>
              </v:shape>
            </v:group>
            <v:group style="position:absolute;left:3416;top:1211;width:2;height:64" coordorigin="3416,1211" coordsize="2,64">
              <v:shape style="position:absolute;left:3416;top:1211;width:2;height:64" coordorigin="3416,1211" coordsize="0,64" path="m3416,1211l3416,1275e" filled="false" stroked="true" strokeweight=".435682pt" strokecolor="#0080ff">
                <v:path arrowok="t"/>
              </v:shape>
            </v:group>
            <v:group style="position:absolute;left:3001;top:1211;width:2;height:64" coordorigin="3001,1211" coordsize="2,64">
              <v:shape style="position:absolute;left:3001;top:1211;width:2;height:64" coordorigin="3001,1211" coordsize="0,64" path="m3001,1211l3001,1275e" filled="false" stroked="true" strokeweight=".44063pt" strokecolor="#0080ff">
                <v:path arrowok="t"/>
              </v:shape>
            </v:group>
            <v:group style="position:absolute;left:4301;top:1211;width:2;height:64" coordorigin="4301,1211" coordsize="2,64">
              <v:shape style="position:absolute;left:4301;top:1211;width:2;height:64" coordorigin="4301,1211" coordsize="0,64" path="m4301,1211l4301,1275e" filled="false" stroked="true" strokeweight=".455483pt" strokecolor="#0080ff">
                <v:path arrowok="t"/>
              </v:shape>
            </v:group>
            <v:group style="position:absolute;left:3157;top:1211;width:2;height:64" coordorigin="3157,1211" coordsize="2,64">
              <v:shape style="position:absolute;left:3157;top:1211;width:2;height:64" coordorigin="3157,1211" coordsize="0,64" path="m3157,1211l3157,1275e" filled="false" stroked="true" strokeweight=".420824pt" strokecolor="#0080ff">
                <v:path arrowok="t"/>
              </v:shape>
            </v:group>
            <v:group style="position:absolute;left:3759;top:1211;width:2;height:64" coordorigin="3759,1211" coordsize="2,64">
              <v:shape style="position:absolute;left:3759;top:1211;width:2;height:64" coordorigin="3759,1211" coordsize="0,64" path="m3759,1211l3759,1275e" filled="false" stroked="true" strokeweight=".465382pt" strokecolor="#0080ff">
                <v:path arrowok="t"/>
              </v:shape>
            </v:group>
            <v:group style="position:absolute;left:3770;top:1211;width:2;height:64" coordorigin="3770,1211" coordsize="2,64">
              <v:shape style="position:absolute;left:3770;top:1211;width:2;height:64" coordorigin="3770,1211" coordsize="0,64" path="m3770,1211l3770,1275e" filled="false" stroked="true" strokeweight=".430726pt" strokecolor="#0080ff">
                <v:path arrowok="t"/>
              </v:shape>
            </v:group>
            <v:group style="position:absolute;left:2974;top:1211;width:2;height:64" coordorigin="2974,1211" coordsize="2,64">
              <v:shape style="position:absolute;left:2974;top:1211;width:2;height:64" coordorigin="2974,1211" coordsize="0,64" path="m2974,1275l2974,1211e" filled="false" stroked="true" strokeweight=".371318pt" strokecolor="#0080ff">
                <v:path arrowok="t"/>
              </v:shape>
            </v:group>
            <v:group style="position:absolute;left:3708;top:1211;width:2;height:64" coordorigin="3708,1211" coordsize="2,64">
              <v:shape style="position:absolute;left:3708;top:1211;width:2;height:64" coordorigin="3708,1211" coordsize="0,64" path="m3708,1211l3708,1275e" filled="false" stroked="true" strokeweight=".509940pt" strokecolor="#0080ff">
                <v:path arrowok="t"/>
              </v:shape>
            </v:group>
            <v:group style="position:absolute;left:3375;top:1211;width:2;height:64" coordorigin="3375,1211" coordsize="2,64">
              <v:shape style="position:absolute;left:3375;top:1211;width:2;height:64" coordorigin="3375,1211" coordsize="0,64" path="m3375,1211l3375,1275e" filled="false" stroked="true" strokeweight=".415873pt" strokecolor="#0080ff">
                <v:path arrowok="t"/>
              </v:shape>
            </v:group>
            <v:group style="position:absolute;left:2900;top:1211;width:2;height:64" coordorigin="2900,1211" coordsize="2,64">
              <v:shape style="position:absolute;left:2900;top:1211;width:2;height:64" coordorigin="2900,1211" coordsize="0,64" path="m2900,1275l2900,1211e" filled="false" stroked="true" strokeweight=".371318pt" strokecolor="#0080ff">
                <v:path arrowok="t"/>
              </v:shape>
            </v:group>
            <v:group style="position:absolute;left:3325;top:1211;width:2;height:64" coordorigin="3325,1211" coordsize="2,64">
              <v:shape style="position:absolute;left:3325;top:1211;width:2;height:64" coordorigin="3325,1211" coordsize="0,64" path="m3325,1275l3325,1211e" filled="false" stroked="true" strokeweight=".371318pt" strokecolor="#0080ff">
                <v:path arrowok="t"/>
              </v:shape>
            </v:group>
            <v:group style="position:absolute;left:3109;top:1211;width:2;height:64" coordorigin="3109,1211" coordsize="2,64">
              <v:shape style="position:absolute;left:3109;top:1211;width:2;height:64" coordorigin="3109,1211" coordsize="0,64" path="m3109,1275l3109,1211e" filled="false" stroked="true" strokeweight=".371318pt" strokecolor="#0080ff">
                <v:path arrowok="t"/>
              </v:shape>
            </v:group>
            <v:group style="position:absolute;left:3449;top:1211;width:2;height:64" coordorigin="3449,1211" coordsize="2,64">
              <v:shape style="position:absolute;left:3449;top:1211;width:2;height:64" coordorigin="3449,1211" coordsize="0,64" path="m3449,1211l3449,1275e" filled="false" stroked="true" strokeweight=".376268pt" strokecolor="#0080ff">
                <v:path arrowok="t"/>
              </v:shape>
            </v:group>
            <v:group style="position:absolute;left:3192;top:1211;width:2;height:64" coordorigin="3192,1211" coordsize="2,64">
              <v:shape style="position:absolute;left:3192;top:1211;width:2;height:64" coordorigin="3192,1211" coordsize="0,64" path="m3192,1211l3192,1275e" filled="false" stroked="true" strokeweight=".405974pt" strokecolor="#0080ff">
                <v:path arrowok="t"/>
              </v:shape>
            </v:group>
            <v:group style="position:absolute;left:4134;top:1211;width:2;height:64" coordorigin="4134,1211" coordsize="2,64">
              <v:shape style="position:absolute;left:4134;top:1211;width:2;height:64" coordorigin="4134,1211" coordsize="0,64" path="m4134,1211l4134,1275e" filled="false" stroked="true" strokeweight=".415876pt" strokecolor="#0080ff">
                <v:path arrowok="t"/>
              </v:shape>
            </v:group>
            <v:group style="position:absolute;left:3353;top:1211;width:2;height:64" coordorigin="3353,1211" coordsize="2,64">
              <v:shape style="position:absolute;left:3353;top:1211;width:2;height:64" coordorigin="3353,1211" coordsize="0,64" path="m3353,1211l3353,1275e" filled="false" stroked="true" strokeweight=".410922pt" strokecolor="#0080ff">
                <v:path arrowok="t"/>
              </v:shape>
            </v:group>
            <v:group style="position:absolute;left:3491;top:1211;width:2;height:64" coordorigin="3491,1211" coordsize="2,64">
              <v:shape style="position:absolute;left:3491;top:1211;width:2;height:64" coordorigin="3491,1211" coordsize="0,64" path="m3491,1211l3491,1275e" filled="false" stroked="true" strokeweight=".445576pt" strokecolor="#0080ff">
                <v:path arrowok="t"/>
              </v:shape>
            </v:group>
            <v:group style="position:absolute;left:3062;top:1211;width:2;height:64" coordorigin="3062,1211" coordsize="2,64">
              <v:shape style="position:absolute;left:3062;top:1211;width:2;height:64" coordorigin="3062,1211" coordsize="0,64" path="m3062,1211l3062,1275e" filled="false" stroked="true" strokeweight=".376268pt" strokecolor="#0080ff">
                <v:path arrowok="t"/>
              </v:shape>
            </v:group>
            <v:group style="position:absolute;left:3226;top:1211;width:2;height:64" coordorigin="3226,1211" coordsize="2,64">
              <v:shape style="position:absolute;left:3226;top:1211;width:2;height:64" coordorigin="3226,1211" coordsize="0,64" path="m3226,1211l3226,1275e" filled="false" stroked="true" strokeweight=".445584pt" strokecolor="#0080ff">
                <v:path arrowok="t"/>
              </v:shape>
            </v:group>
            <v:group style="position:absolute;left:3344;top:1211;width:2;height:64" coordorigin="3344,1211" coordsize="2,64">
              <v:shape style="position:absolute;left:3344;top:1211;width:2;height:64" coordorigin="3344,1211" coordsize="0,64" path="m3344,1211l3344,1275e" filled="false" stroked="true" strokeweight=".40102pt" strokecolor="#0080ff">
                <v:path arrowok="t"/>
              </v:shape>
            </v:group>
            <v:group style="position:absolute;left:3029;top:1211;width:2;height:64" coordorigin="3029,1211" coordsize="2,64">
              <v:shape style="position:absolute;left:3029;top:1211;width:2;height:64" coordorigin="3029,1211" coordsize="0,64" path="m3029,1211l3029,1275e" filled="false" stroked="true" strokeweight=".470333pt" strokecolor="#0080ff">
                <v:path arrowok="t"/>
              </v:shape>
            </v:group>
            <v:group style="position:absolute;left:4057;top:1211;width:2;height:64" coordorigin="4057,1211" coordsize="2,64">
              <v:shape style="position:absolute;left:4057;top:1211;width:2;height:64" coordorigin="4057,1211" coordsize="0,64" path="m4057,1275l4057,1211e" filled="false" stroked="true" strokeweight=".371318pt" strokecolor="#0080ff">
                <v:path arrowok="t"/>
              </v:shape>
            </v:group>
            <v:group style="position:absolute;left:3009;top:1211;width:2;height:64" coordorigin="3009,1211" coordsize="2,64">
              <v:shape style="position:absolute;left:3009;top:1211;width:2;height:64" coordorigin="3009,1211" coordsize="0,64" path="m3009,1211l3009,1275e" filled="false" stroked="true" strokeweight=".371318pt" strokecolor="#0080ff">
                <v:path arrowok="t"/>
              </v:shape>
            </v:group>
            <v:group style="position:absolute;left:3317;top:1211;width:2;height:64" coordorigin="3317,1211" coordsize="2,64">
              <v:shape style="position:absolute;left:3317;top:1211;width:2;height:64" coordorigin="3317,1211" coordsize="0,64" path="m3317,1211l3317,1275e" filled="false" stroked="true" strokeweight=".460436pt" strokecolor="#0080ff">
                <v:path arrowok="t"/>
              </v:shape>
            </v:group>
            <v:group style="position:absolute;left:3462;top:1211;width:2;height:64" coordorigin="3462,1211" coordsize="2,64">
              <v:shape style="position:absolute;left:3462;top:1211;width:2;height:64" coordorigin="3462,1211" coordsize="0,64" path="m3462,1275l3462,1211e" filled="false" stroked="true" strokeweight=".371318pt" strokecolor="#0080ff">
                <v:path arrowok="t"/>
              </v:shape>
            </v:group>
            <v:group style="position:absolute;left:3653;top:1211;width:2;height:64" coordorigin="3653,1211" coordsize="2,64">
              <v:shape style="position:absolute;left:3653;top:1211;width:2;height:64" coordorigin="3653,1211" coordsize="0,64" path="m3653,1211l3653,1275e" filled="false" stroked="true" strokeweight=".425777pt" strokecolor="#0080ff">
                <v:path arrowok="t"/>
              </v:shape>
            </v:group>
            <v:group style="position:absolute;left:4244;top:1211;width:2;height:64" coordorigin="4244,1211" coordsize="2,64">
              <v:shape style="position:absolute;left:4244;top:1211;width:2;height:64" coordorigin="4244,1211" coordsize="0,64" path="m4244,1211l4244,1275e" filled="false" stroked="true" strokeweight=".435679pt" strokecolor="#0080ff">
                <v:path arrowok="t"/>
              </v:shape>
            </v:group>
            <v:group style="position:absolute;left:4408;top:1211;width:2;height:64" coordorigin="4408,1211" coordsize="2,64">
              <v:shape style="position:absolute;left:4408;top:1211;width:2;height:64" coordorigin="4408,1211" coordsize="0,64" path="m4408,1211l4408,1275e" filled="false" stroked="true" strokeweight=".420827pt" strokecolor="#0080ff">
                <v:path arrowok="t"/>
              </v:shape>
            </v:group>
            <v:group style="position:absolute;left:3435;top:1211;width:2;height:64" coordorigin="3435,1211" coordsize="2,64">
              <v:shape style="position:absolute;left:3435;top:1211;width:2;height:64" coordorigin="3435,1211" coordsize="0,64" path="m3435,1211l3435,1275e" filled="false" stroked="true" strokeweight=".396072pt" strokecolor="#0080ff">
                <v:path arrowok="t"/>
              </v:shape>
            </v:group>
            <v:group style="position:absolute;left:4182;top:1211;width:2;height:64" coordorigin="4182,1211" coordsize="2,64">
              <v:shape style="position:absolute;left:4182;top:1211;width:2;height:64" coordorigin="4182,1211" coordsize="0,64" path="m4182,1211l4182,1275e" filled="false" stroked="true" strokeweight=".480235pt" strokecolor="#0080ff">
                <v:path arrowok="t"/>
              </v:shape>
            </v:group>
            <v:group style="position:absolute;left:3551;top:1211;width:2;height:64" coordorigin="3551,1211" coordsize="2,64">
              <v:shape style="position:absolute;left:3551;top:1211;width:2;height:64" coordorigin="3551,1211" coordsize="0,64" path="m3551,1211l3551,1275e" filled="false" stroked="true" strokeweight=".391121pt" strokecolor="#0080ff">
                <v:path arrowok="t"/>
              </v:shape>
            </v:group>
            <v:group style="position:absolute;left:3985;top:1211;width:2;height:64" coordorigin="3985,1211" coordsize="2,64">
              <v:shape style="position:absolute;left:3985;top:1211;width:2;height:64" coordorigin="3985,1211" coordsize="0,64" path="m3985,1211l3985,1275e" filled="false" stroked="true" strokeweight=".371318pt" strokecolor="#0080ff">
                <v:path arrowok="t"/>
              </v:shape>
            </v:group>
            <v:group style="position:absolute;left:3670;top:1211;width:2;height:64" coordorigin="3670,1211" coordsize="2,64">
              <v:shape style="position:absolute;left:3670;top:1211;width:2;height:64" coordorigin="3670,1211" coordsize="0,64" path="m3670,1211l3670,1275e" filled="false" stroked="true" strokeweight=".376268pt" strokecolor="#0080ff">
                <v:path arrowok="t"/>
              </v:shape>
            </v:group>
            <v:group style="position:absolute;left:4322;top:1211;width:2;height:64" coordorigin="4322,1211" coordsize="2,64">
              <v:shape style="position:absolute;left:4322;top:1211;width:2;height:64" coordorigin="4322,1211" coordsize="0,64" path="m4322,1275l4322,1211e" filled="false" stroked="true" strokeweight=".371318pt" strokecolor="#0080ff">
                <v:path arrowok="t"/>
              </v:shape>
            </v:group>
            <v:group style="position:absolute;left:4254;top:1211;width:2;height:64" coordorigin="4254,1211" coordsize="2,64">
              <v:shape style="position:absolute;left:4254;top:1211;width:2;height:64" coordorigin="4254,1211" coordsize="0,64" path="m4254,1211l4254,1275e" filled="false" stroked="true" strokeweight=".381219pt" strokecolor="#0080ff">
                <v:path arrowok="t"/>
              </v:shape>
            </v:group>
            <v:group style="position:absolute;left:4069;top:1211;width:2;height:64" coordorigin="4069,1211" coordsize="2,64">
              <v:shape style="position:absolute;left:4069;top:1211;width:2;height:64" coordorigin="4069,1211" coordsize="0,64" path="m4069,1275l4069,1211e" filled="false" stroked="true" strokeweight=".371318pt" strokecolor="#0080ff">
                <v:path arrowok="t"/>
              </v:shape>
            </v:group>
            <v:group style="position:absolute;left:3955;top:1211;width:2;height:64" coordorigin="3955,1211" coordsize="2,64">
              <v:shape style="position:absolute;left:3955;top:1211;width:2;height:64" coordorigin="3955,1211" coordsize="0,64" path="m3955,1211l3955,1275e" filled="false" stroked="true" strokeweight=".391121pt" strokecolor="#0080ff">
                <v:path arrowok="t"/>
              </v:shape>
            </v:group>
            <v:group style="position:absolute;left:4247;top:1211;width:2;height:64" coordorigin="4247,1211" coordsize="2,64">
              <v:shape style="position:absolute;left:4247;top:1211;width:2;height:64" coordorigin="4247,1211" coordsize="0,64" path="m4247,1275l4247,1211e" filled="false" stroked="true" strokeweight=".371318pt" strokecolor="#0080ff">
                <v:path arrowok="t"/>
              </v:shape>
            </v:group>
            <v:group style="position:absolute;left:3296;top:1211;width:2;height:64" coordorigin="3296,1211" coordsize="2,64">
              <v:shape style="position:absolute;left:3296;top:1211;width:2;height:64" coordorigin="3296,1211" coordsize="0,64" path="m3296,1211l3296,1275e" filled="false" stroked="true" strokeweight=".435682pt" strokecolor="#0080ff">
                <v:path arrowok="t"/>
              </v:shape>
            </v:group>
            <v:group style="position:absolute;left:3637;top:1211;width:2;height:64" coordorigin="3637,1211" coordsize="2,64">
              <v:shape style="position:absolute;left:3637;top:1211;width:2;height:64" coordorigin="3637,1211" coordsize="0,64" path="m3637,1275l3637,1211e" filled="false" stroked="true" strokeweight=".371318pt" strokecolor="#0080ff">
                <v:path arrowok="t"/>
              </v:shape>
            </v:group>
            <v:group style="position:absolute;left:4122;top:1211;width:2;height:64" coordorigin="4122,1211" coordsize="2,64">
              <v:shape style="position:absolute;left:4122;top:1211;width:2;height:64" coordorigin="4122,1211" coordsize="0,64" path="m4122,1211l4122,1275e" filled="false" stroked="true" strokeweight=".460434pt" strokecolor="#0080ff">
                <v:path arrowok="t"/>
              </v:shape>
            </v:group>
            <v:group style="position:absolute;left:3998;top:1211;width:2;height:64" coordorigin="3998,1211" coordsize="2,64">
              <v:shape style="position:absolute;left:3998;top:1211;width:2;height:64" coordorigin="3998,1211" coordsize="0,64" path="m3998,1275l3998,1211e" filled="false" stroked="true" strokeweight=".371318pt" strokecolor="#0080ff">
                <v:path arrowok="t"/>
              </v:shape>
            </v:group>
            <v:group style="position:absolute;left:3465;top:1211;width:2;height:64" coordorigin="3465,1211" coordsize="2,64">
              <v:shape style="position:absolute;left:3465;top:1211;width:2;height:64" coordorigin="3465,1211" coordsize="0,64" path="m3465,1275l3465,1211e" filled="false" stroked="true" strokeweight=".371318pt" strokecolor="#0080ff">
                <v:path arrowok="t"/>
              </v:shape>
            </v:group>
            <v:group style="position:absolute;left:3134;top:1211;width:2;height:64" coordorigin="3134,1211" coordsize="2,64">
              <v:shape style="position:absolute;left:3134;top:1211;width:2;height:64" coordorigin="3134,1211" coordsize="0,64" path="m3134,1211l3134,1275e" filled="false" stroked="true" strokeweight=".460428pt" strokecolor="#0080ff">
                <v:path arrowok="t"/>
              </v:shape>
            </v:group>
            <v:group style="position:absolute;left:2895;top:1211;width:2;height:64" coordorigin="2895,1211" coordsize="2,64">
              <v:shape style="position:absolute;left:2895;top:1211;width:2;height:64" coordorigin="2895,1211" coordsize="0,64" path="m2895,1275l2895,1211e" filled="false" stroked="true" strokeweight=".371318pt" strokecolor="#0080ff">
                <v:path arrowok="t"/>
              </v:shape>
            </v:group>
            <v:group style="position:absolute;left:3749;top:1211;width:2;height:64" coordorigin="3749,1211" coordsize="2,64">
              <v:shape style="position:absolute;left:3749;top:1211;width:2;height:64" coordorigin="3749,1211" coordsize="0,64" path="m3749,1275l3749,1211e" filled="false" stroked="true" strokeweight=".371318pt" strokecolor="#0080ff">
                <v:path arrowok="t"/>
              </v:shape>
            </v:group>
            <v:group style="position:absolute;left:2801;top:1211;width:2;height:64" coordorigin="2801,1211" coordsize="2,64">
              <v:shape style="position:absolute;left:2801;top:1211;width:2;height:64" coordorigin="2801,1211" coordsize="0,64" path="m2801,1275l2801,1211e" filled="false" stroked="true" strokeweight=".371318pt" strokecolor="#0080ff">
                <v:path arrowok="t"/>
              </v:shape>
            </v:group>
            <v:group style="position:absolute;left:3327;top:1211;width:2;height:64" coordorigin="3327,1211" coordsize="2,64">
              <v:shape style="position:absolute;left:3327;top:1211;width:2;height:64" coordorigin="3327,1211" coordsize="0,64" path="m3327,1275l3327,1211e" filled="false" stroked="true" strokeweight=".371318pt" strokecolor="#0080ff">
                <v:path arrowok="t"/>
              </v:shape>
            </v:group>
            <v:group style="position:absolute;left:4061;top:1211;width:2;height:64" coordorigin="4061,1211" coordsize="2,64">
              <v:shape style="position:absolute;left:4061;top:1211;width:2;height:64" coordorigin="4061,1211" coordsize="0,64" path="m4061,1275l4061,1211e" filled="false" stroked="true" strokeweight=".371318pt" strokecolor="#0080ff">
                <v:path arrowok="t"/>
              </v:shape>
            </v:group>
            <v:group style="position:absolute;left:3515;top:1211;width:2;height:64" coordorigin="3515,1211" coordsize="2,64">
              <v:shape style="position:absolute;left:3515;top:1211;width:2;height:64" coordorigin="3515,1211" coordsize="0,64" path="m3515,1211l3515,1275e" filled="false" stroked="true" strokeweight=".401023pt" strokecolor="#0080ff">
                <v:path arrowok="t"/>
              </v:shape>
            </v:group>
            <v:group style="position:absolute;left:3040;top:1211;width:2;height:64" coordorigin="3040,1211" coordsize="2,64">
              <v:shape style="position:absolute;left:3040;top:1211;width:2;height:64" coordorigin="3040,1211" coordsize="0,64" path="m3040,1211l3040,1275e" filled="false" stroked="true" strokeweight=".44063pt" strokecolor="#0080ff">
                <v:path arrowok="t"/>
              </v:shape>
            </v:group>
            <v:group style="position:absolute;left:3218;top:1211;width:2;height:64" coordorigin="3218,1211" coordsize="2,64">
              <v:shape style="position:absolute;left:3218;top:1211;width:2;height:64" coordorigin="3218,1211" coordsize="0,64" path="m3218,1275l3218,1211e" filled="false" stroked="true" strokeweight=".371318pt" strokecolor="#0080ff">
                <v:path arrowok="t"/>
              </v:shape>
            </v:group>
            <v:group style="position:absolute;left:4525;top:1211;width:2;height:64" coordorigin="4525,1211" coordsize="2,64">
              <v:shape style="position:absolute;left:4525;top:1211;width:2;height:64" coordorigin="4525,1211" coordsize="0,64" path="m4525,1275l4525,1211e" filled="false" stroked="true" strokeweight=".371318pt" strokecolor="#0080ff">
                <v:path arrowok="t"/>
              </v:shape>
            </v:group>
            <v:group style="position:absolute;left:3222;top:1211;width:2;height:64" coordorigin="3222,1211" coordsize="2,64">
              <v:shape style="position:absolute;left:3222;top:1211;width:2;height:64" coordorigin="3222,1211" coordsize="0,64" path="m3222,1211l3222,1275e" filled="false" stroked="true" strokeweight=".45548pt" strokecolor="#0080ff">
                <v:path arrowok="t"/>
              </v:shape>
            </v:group>
            <v:group style="position:absolute;left:2857;top:1211;width:2;height:64" coordorigin="2857,1211" coordsize="2,64">
              <v:shape style="position:absolute;left:2857;top:1211;width:2;height:64" coordorigin="2857,1211" coordsize="0,64" path="m2857,1275l2857,1211e" filled="false" stroked="true" strokeweight=".371318pt" strokecolor="#0080ff">
                <v:path arrowok="t"/>
              </v:shape>
            </v:group>
            <v:group style="position:absolute;left:4340;top:1211;width:2;height:64" coordorigin="4340,1211" coordsize="2,64">
              <v:shape style="position:absolute;left:4340;top:1211;width:2;height:64" coordorigin="4340,1211" coordsize="0,64" path="m4340,1211l4340,1275e" filled="false" stroked="true" strokeweight=".391121pt" strokecolor="#0080ff">
                <v:path arrowok="t"/>
              </v:shape>
            </v:group>
            <v:group style="position:absolute;left:3724;top:1211;width:2;height:64" coordorigin="3724,1211" coordsize="2,64">
              <v:shape style="position:absolute;left:3724;top:1211;width:2;height:64" coordorigin="3724,1211" coordsize="0,64" path="m3724,1211l3724,1275e" filled="false" stroked="true" strokeweight=".45548pt" strokecolor="#0080ff">
                <v:path arrowok="t"/>
              </v:shape>
            </v:group>
            <v:group style="position:absolute;left:3294;top:1211;width:2;height:64" coordorigin="3294,1211" coordsize="2,64">
              <v:shape style="position:absolute;left:3294;top:1211;width:2;height:64" coordorigin="3294,1211" coordsize="0,64" path="m3294,1275l3294,1211e" filled="false" stroked="true" strokeweight=".371318pt" strokecolor="#0080ff">
                <v:path arrowok="t"/>
              </v:shape>
            </v:group>
            <v:group style="position:absolute;left:3534;top:1211;width:2;height:64" coordorigin="3534,1211" coordsize="2,64">
              <v:shape style="position:absolute;left:3534;top:1211;width:2;height:64" coordorigin="3534,1211" coordsize="0,64" path="m3534,1211l3534,1275e" filled="false" stroked="true" strokeweight=".524798pt" strokecolor="#0080ff">
                <v:path arrowok="t"/>
              </v:shape>
            </v:group>
            <v:group style="position:absolute;left:3920;top:1211;width:2;height:64" coordorigin="3920,1211" coordsize="2,64">
              <v:shape style="position:absolute;left:3920;top:1211;width:2;height:64" coordorigin="3920,1211" coordsize="0,64" path="m3920,1275l3920,1211e" filled="false" stroked="true" strokeweight=".371318pt" strokecolor="#0080ff">
                <v:path arrowok="t"/>
              </v:shape>
            </v:group>
            <v:group style="position:absolute;left:3604;top:1211;width:2;height:64" coordorigin="3604,1211" coordsize="2,64">
              <v:shape style="position:absolute;left:3604;top:1211;width:2;height:64" coordorigin="3604,1211" coordsize="0,64" path="m3604,1211l3604,1275e" filled="false" stroked="true" strokeweight=".425777pt" strokecolor="#0080ff">
                <v:path arrowok="t"/>
              </v:shape>
            </v:group>
            <v:group style="position:absolute;left:2844;top:1211;width:2;height:64" coordorigin="2844,1211" coordsize="2,64">
              <v:shape style="position:absolute;left:2844;top:1211;width:2;height:64" coordorigin="2844,1211" coordsize="0,64" path="m2844,1275l2844,1211e" filled="false" stroked="true" strokeweight=".371318pt" strokecolor="#0080ff">
                <v:path arrowok="t"/>
              </v:shape>
            </v:group>
            <v:group style="position:absolute;left:3864;top:1211;width:2;height:64" coordorigin="3864,1211" coordsize="2,64">
              <v:shape style="position:absolute;left:3864;top:1211;width:2;height:64" coordorigin="3864,1211" coordsize="0,64" path="m3864,1211l3864,1275e" filled="false" stroked="true" strokeweight=".430726pt" strokecolor="#0080ff">
                <v:path arrowok="t"/>
              </v:shape>
            </v:group>
            <v:group style="position:absolute;left:2827;top:1211;width:2;height:64" coordorigin="2827,1211" coordsize="2,64">
              <v:shape style="position:absolute;left:2827;top:1211;width:2;height:64" coordorigin="2827,1211" coordsize="0,64" path="m2827,1275l2827,1211e" filled="false" stroked="true" strokeweight=".371318pt" strokecolor="#0080ff">
                <v:path arrowok="t"/>
              </v:shape>
            </v:group>
            <v:group style="position:absolute;left:3891;top:1211;width:2;height:64" coordorigin="3891,1211" coordsize="2,64">
              <v:shape style="position:absolute;left:3891;top:1211;width:2;height:64" coordorigin="3891,1211" coordsize="0,64" path="m3891,1275l3891,1211e" filled="false" stroked="true" strokeweight=".371318pt" strokecolor="#0080ff">
                <v:path arrowok="t"/>
              </v:shape>
            </v:group>
            <v:group style="position:absolute;left:4161;top:1211;width:2;height:64" coordorigin="4161,1211" coordsize="2,64">
              <v:shape style="position:absolute;left:4161;top:1211;width:2;height:64" coordorigin="4161,1211" coordsize="0,64" path="m4161,1275l4161,1211e" filled="false" stroked="true" strokeweight=".371318pt" strokecolor="#0080ff">
                <v:path arrowok="t"/>
              </v:shape>
            </v:group>
            <v:group style="position:absolute;left:4417;top:1211;width:2;height:64" coordorigin="4417,1211" coordsize="2,64">
              <v:shape style="position:absolute;left:4417;top:1211;width:2;height:64" coordorigin="4417,1211" coordsize="0,64" path="m4417,1275l4417,1211e" filled="false" stroked="true" strokeweight=".371318pt" strokecolor="#0080ff">
                <v:path arrowok="t"/>
              </v:shape>
            </v:group>
            <v:group style="position:absolute;left:3561;top:1211;width:2;height:64" coordorigin="3561,1211" coordsize="2,64">
              <v:shape style="position:absolute;left:3561;top:1211;width:2;height:64" coordorigin="3561,1211" coordsize="0,64" path="m3561,1275l3561,1211e" filled="false" stroked="true" strokeweight=".371318pt" strokecolor="#0080ff">
                <v:path arrowok="t"/>
              </v:shape>
            </v:group>
            <v:group style="position:absolute;left:3161;top:1211;width:2;height:64" coordorigin="3161,1211" coordsize="2,64">
              <v:shape style="position:absolute;left:3161;top:1211;width:2;height:64" coordorigin="3161,1211" coordsize="0,64" path="m3161,1275l3161,1211e" filled="false" stroked="true" strokeweight=".371318pt" strokecolor="#0080ff">
                <v:path arrowok="t"/>
              </v:shape>
            </v:group>
            <v:group style="position:absolute;left:4485;top:1211;width:2;height:64" coordorigin="4485,1211" coordsize="2,64">
              <v:shape style="position:absolute;left:4485;top:1211;width:2;height:64" coordorigin="4485,1211" coordsize="0,64" path="m4485,1275l4485,1211e" filled="false" stroked="true" strokeweight=".371318pt" strokecolor="#0080ff">
                <v:path arrowok="t"/>
              </v:shape>
            </v:group>
            <v:group style="position:absolute;left:3321;top:1211;width:2;height:64" coordorigin="3321,1211" coordsize="2,64">
              <v:shape style="position:absolute;left:3321;top:1211;width:2;height:64" coordorigin="3321,1211" coordsize="0,64" path="m3321,1275l3321,1211e" filled="false" stroked="true" strokeweight=".371318pt" strokecolor="#0080ff">
                <v:path arrowok="t"/>
              </v:shape>
            </v:group>
            <v:group style="position:absolute;left:4568;top:1211;width:2;height:64" coordorigin="4568,1211" coordsize="2,64">
              <v:shape style="position:absolute;left:4568;top:1211;width:2;height:64" coordorigin="4568,1211" coordsize="0,64" path="m4568,1275l4568,1211e" filled="false" stroked="true" strokeweight=".371318pt" strokecolor="#0080ff">
                <v:path arrowok="t"/>
              </v:shape>
            </v:group>
            <v:group style="position:absolute;left:4045;top:1211;width:2;height:64" coordorigin="4045,1211" coordsize="2,64">
              <v:shape style="position:absolute;left:4045;top:1211;width:2;height:64" coordorigin="4045,1211" coordsize="0,64" path="m4045,1275l4045,1211e" filled="false" stroked="true" strokeweight=".371318pt" strokecolor="#0080ff">
                <v:path arrowok="t"/>
              </v:shape>
            </v:group>
            <v:group style="position:absolute;left:3776;top:1211;width:2;height:64" coordorigin="3776,1211" coordsize="2,64">
              <v:shape style="position:absolute;left:3776;top:1211;width:2;height:64" coordorigin="3776,1211" coordsize="0,64" path="m3776,1275l3776,1211e" filled="false" stroked="true" strokeweight=".371318pt" strokecolor="#0080ff">
                <v:path arrowok="t"/>
              </v:shape>
            </v:group>
            <v:group style="position:absolute;left:3643;top:1211;width:2;height:64" coordorigin="3643,1211" coordsize="2,64">
              <v:shape style="position:absolute;left:3643;top:1211;width:2;height:64" coordorigin="3643,1211" coordsize="0,64" path="m3643,1211l3643,1275e" filled="false" stroked="true" strokeweight=".440635pt" strokecolor="#0080ff">
                <v:path arrowok="t"/>
              </v:shape>
            </v:group>
            <v:group style="position:absolute;left:4461;top:1211;width:2;height:64" coordorigin="4461,1211" coordsize="2,64">
              <v:shape style="position:absolute;left:4461;top:1211;width:2;height:64" coordorigin="4461,1211" coordsize="0,64" path="m4461,1275l4461,1211e" filled="false" stroked="true" strokeweight=".371318pt" strokecolor="#0080ff">
                <v:path arrowok="t"/>
              </v:shape>
            </v:group>
            <v:group style="position:absolute;left:3524;top:1211;width:2;height:64" coordorigin="3524,1211" coordsize="2,64">
              <v:shape style="position:absolute;left:3524;top:1211;width:2;height:64" coordorigin="3524,1211" coordsize="0,64" path="m3524,1275l3524,1211e" filled="false" stroked="true" strokeweight=".371318pt" strokecolor="#0080ff">
                <v:path arrowok="t"/>
              </v:shape>
            </v:group>
            <v:group style="position:absolute;left:3478;top:1211;width:2;height:64" coordorigin="3478,1211" coordsize="2,64">
              <v:shape style="position:absolute;left:3478;top:1211;width:2;height:64" coordorigin="3478,1211" coordsize="0,64" path="m3478,1211l3478,1275e" filled="false" stroked="true" strokeweight=".371318pt" strokecolor="#0080ff">
                <v:path arrowok="t"/>
              </v:shape>
            </v:group>
            <v:group style="position:absolute;left:3693;top:1211;width:2;height:64" coordorigin="3693,1211" coordsize="2,64">
              <v:shape style="position:absolute;left:3693;top:1211;width:2;height:64" coordorigin="3693,1211" coordsize="0,64" path="m3693,1275l3693,1211e" filled="false" stroked="true" strokeweight=".371318pt" strokecolor="#0080ff">
                <v:path arrowok="t"/>
              </v:shape>
            </v:group>
            <v:group style="position:absolute;left:4166;top:1211;width:2;height:64" coordorigin="4166,1211" coordsize="2,64">
              <v:shape style="position:absolute;left:4166;top:1211;width:2;height:64" coordorigin="4166,1211" coordsize="0,64" path="m4166,1211l4166,1275e" filled="false" stroked="true" strokeweight=".371318pt" strokecolor="#0080ff">
                <v:path arrowok="t"/>
              </v:shape>
            </v:group>
            <v:group style="position:absolute;left:4265;top:1211;width:2;height:64" coordorigin="4265,1211" coordsize="2,64">
              <v:shape style="position:absolute;left:4265;top:1211;width:2;height:64" coordorigin="4265,1211" coordsize="0,64" path="m4265,1275l4265,1211e" filled="false" stroked="true" strokeweight=".371318pt" strokecolor="#0080ff">
                <v:path arrowok="t"/>
              </v:shape>
            </v:group>
            <v:group style="position:absolute;left:3927;top:1211;width:2;height:64" coordorigin="3927,1211" coordsize="2,64">
              <v:shape style="position:absolute;left:3927;top:1211;width:2;height:64" coordorigin="3927,1211" coordsize="0,64" path="m3927,1275l3927,1211e" filled="false" stroked="true" strokeweight=".371318pt" strokecolor="#0080ff">
                <v:path arrowok="t"/>
              </v:shape>
            </v:group>
            <v:group style="position:absolute;left:4050;top:1211;width:2;height:64" coordorigin="4050,1211" coordsize="2,64">
              <v:shape style="position:absolute;left:4050;top:1211;width:2;height:64" coordorigin="4050,1211" coordsize="0,64" path="m4050,1275l4050,1211e" filled="false" stroked="true" strokeweight=".371318pt" strokecolor="#0080ff">
                <v:path arrowok="t"/>
              </v:shape>
            </v:group>
            <v:group style="position:absolute;left:2998;top:1211;width:2;height:64" coordorigin="2998,1211" coordsize="2,64">
              <v:shape style="position:absolute;left:2998;top:1211;width:2;height:64" coordorigin="2998,1211" coordsize="0,64" path="m2998,1275l2998,1211e" filled="false" stroked="true" strokeweight=".371318pt" strokecolor="#0080ff">
                <v:path arrowok="t"/>
              </v:shape>
            </v:group>
            <v:group style="position:absolute;left:4506;top:1211;width:2;height:64" coordorigin="4506,1211" coordsize="2,64">
              <v:shape style="position:absolute;left:4506;top:1211;width:2;height:64" coordorigin="4506,1211" coordsize="0,64" path="m4506,1275l4506,1211e" filled="false" stroked="true" strokeweight=".371318pt" strokecolor="#0080ff">
                <v:path arrowok="t"/>
              </v:shape>
            </v:group>
            <v:group style="position:absolute;left:4148;top:1211;width:2;height:64" coordorigin="4148,1211" coordsize="2,64">
              <v:shape style="position:absolute;left:4148;top:1211;width:2;height:64" coordorigin="4148,1211" coordsize="0,64" path="m4148,1275l4148,1211e" filled="false" stroked="true" strokeweight=".371318pt" strokecolor="#0080ff">
                <v:path arrowok="t"/>
              </v:shape>
            </v:group>
            <v:group style="position:absolute;left:3021;top:1211;width:2;height:64" coordorigin="3021,1211" coordsize="2,64">
              <v:shape style="position:absolute;left:3021;top:1211;width:2;height:64" coordorigin="3021,1211" coordsize="0,64" path="m3021,1275l3021,1211e" filled="false" stroked="true" strokeweight=".371318pt" strokecolor="#0080ff">
                <v:path arrowok="t"/>
              </v:shape>
            </v:group>
            <v:group style="position:absolute;left:4002;top:1211;width:2;height:64" coordorigin="4002,1211" coordsize="2,64">
              <v:shape style="position:absolute;left:4002;top:1211;width:2;height:64" coordorigin="4002,1211" coordsize="0,64" path="m4002,1275l4002,1211e" filled="false" stroked="true" strokeweight=".371318pt" strokecolor="#0080ff">
                <v:path arrowok="t"/>
              </v:shape>
            </v:group>
            <v:group style="position:absolute;left:3541;top:1211;width:2;height:64" coordorigin="3541,1211" coordsize="2,64">
              <v:shape style="position:absolute;left:3541;top:1211;width:2;height:64" coordorigin="3541,1211" coordsize="0,64" path="m3541,1275l3541,1211e" filled="false" stroked="true" strokeweight=".371318pt" strokecolor="#0080ff">
                <v:path arrowok="t"/>
              </v:shape>
            </v:group>
            <v:group style="position:absolute;left:4115;top:1211;width:2;height:64" coordorigin="4115,1211" coordsize="2,64">
              <v:shape style="position:absolute;left:4115;top:1211;width:2;height:64" coordorigin="4115,1211" coordsize="0,64" path="m4115,1275l4115,1211e" filled="false" stroked="true" strokeweight=".371318pt" strokecolor="#0080ff">
                <v:path arrowok="t"/>
              </v:shape>
            </v:group>
            <v:group style="position:absolute;left:3646;top:1211;width:2;height:64" coordorigin="3646,1211" coordsize="2,64">
              <v:shape style="position:absolute;left:3646;top:1211;width:2;height:64" coordorigin="3646,1211" coordsize="0,64" path="m3646,1275l3646,1211e" filled="false" stroked="true" strokeweight=".371318pt" strokecolor="#0080ff">
                <v:path arrowok="t"/>
              </v:shape>
            </v:group>
            <v:group style="position:absolute;left:3711;top:1211;width:2;height:64" coordorigin="3711,1211" coordsize="2,64">
              <v:shape style="position:absolute;left:3711;top:1211;width:2;height:64" coordorigin="3711,1211" coordsize="0,64" path="m3711,1275l3711,1211e" filled="false" stroked="true" strokeweight=".371318pt" strokecolor="#0080ff">
                <v:path arrowok="t"/>
              </v:shape>
            </v:group>
            <v:group style="position:absolute;left:3115;top:1211;width:2;height:64" coordorigin="3115,1211" coordsize="2,64">
              <v:shape style="position:absolute;left:3115;top:1211;width:2;height:64" coordorigin="3115,1211" coordsize="0,64" path="m3115,1275l3115,1211e" filled="false" stroked="true" strokeweight=".371318pt" strokecolor="#0080ff">
                <v:path arrowok="t"/>
              </v:shape>
            </v:group>
            <v:group style="position:absolute;left:4334;top:1211;width:2;height:64" coordorigin="4334,1211" coordsize="2,64">
              <v:shape style="position:absolute;left:4334;top:1211;width:2;height:64" coordorigin="4334,1211" coordsize="0,64" path="m4334,1275l4334,1211e" filled="false" stroked="true" strokeweight=".371318pt" strokecolor="#0080ff">
                <v:path arrowok="t"/>
              </v:shape>
            </v:group>
            <v:group style="position:absolute;left:2927;top:1211;width:2;height:64" coordorigin="2927,1211" coordsize="2,64">
              <v:shape style="position:absolute;left:2927;top:1211;width:2;height:64" coordorigin="2927,1211" coordsize="0,64" path="m2927,1275l2927,1211e" filled="false" stroked="true" strokeweight=".371318pt" strokecolor="#0080ff">
                <v:path arrowok="t"/>
              </v:shape>
            </v:group>
            <v:group style="position:absolute;left:3911;top:1211;width:2;height:64" coordorigin="3911,1211" coordsize="2,64">
              <v:shape style="position:absolute;left:3911;top:1211;width:2;height:64" coordorigin="3911,1211" coordsize="0,64" path="m3911,1275l3911,1211e" filled="false" stroked="true" strokeweight=".371318pt" strokecolor="#0080ff">
                <v:path arrowok="t"/>
              </v:shape>
            </v:group>
            <v:group style="position:absolute;left:3205;top:1211;width:2;height:64" coordorigin="3205,1211" coordsize="2,64">
              <v:shape style="position:absolute;left:3205;top:1211;width:2;height:64" coordorigin="3205,1211" coordsize="0,64" path="m3205,1211l3205,1275e" filled="false" stroked="true" strokeweight=".396072pt" strokecolor="#0080ff">
                <v:path arrowok="t"/>
              </v:shape>
            </v:group>
            <v:group style="position:absolute;left:3180;top:1211;width:2;height:64" coordorigin="3180,1211" coordsize="2,64">
              <v:shape style="position:absolute;left:3180;top:1211;width:2;height:64" coordorigin="3180,1211" coordsize="0,64" path="m3180,1275l3180,1211e" filled="false" stroked="true" strokeweight=".371318pt" strokecolor="#0080ff">
                <v:path arrowok="t"/>
              </v:shape>
            </v:group>
            <v:group style="position:absolute;left:4126;top:1211;width:2;height:64" coordorigin="4126,1211" coordsize="2,64">
              <v:shape style="position:absolute;left:4126;top:1211;width:2;height:64" coordorigin="4126,1211" coordsize="0,64" path="m4126,1275l4126,1211e" filled="false" stroked="true" strokeweight=".371318pt" strokecolor="#0080ff">
                <v:path arrowok="t"/>
              </v:shape>
            </v:group>
            <v:group style="position:absolute;left:3141;top:1211;width:2;height:64" coordorigin="3141,1211" coordsize="2,64">
              <v:shape style="position:absolute;left:3141;top:1211;width:2;height:64" coordorigin="3141,1211" coordsize="0,64" path="m3141,1211l3141,1275e" filled="false" stroked="true" strokeweight=".371318pt" strokecolor="#0080ff">
                <v:path arrowok="t"/>
              </v:shape>
            </v:group>
            <v:group style="position:absolute;left:3403;top:1211;width:2;height:64" coordorigin="3403,1211" coordsize="2,64">
              <v:shape style="position:absolute;left:3403;top:1211;width:2;height:64" coordorigin="3403,1211" coordsize="0,64" path="m3403,1275l3403,1211e" filled="false" stroked="true" strokeweight=".371318pt" strokecolor="#0080ff">
                <v:path arrowok="t"/>
              </v:shape>
            </v:group>
            <v:group style="position:absolute;left:4371;top:1211;width:2;height:64" coordorigin="4371,1211" coordsize="2,64">
              <v:shape style="position:absolute;left:4371;top:1211;width:2;height:64" coordorigin="4371,1211" coordsize="0,64" path="m4371,1275l4371,1211e" filled="false" stroked="true" strokeweight=".371318pt" strokecolor="#0080ff">
                <v:path arrowok="t"/>
              </v:shape>
            </v:group>
            <v:group style="position:absolute;left:3598;top:1211;width:2;height:64" coordorigin="3598,1211" coordsize="2,64">
              <v:shape style="position:absolute;left:3598;top:1211;width:2;height:64" coordorigin="3598,1211" coordsize="0,64" path="m3598,1275l3598,1211e" filled="false" stroked="true" strokeweight=".371318pt" strokecolor="#0080ff">
                <v:path arrowok="t"/>
              </v:shape>
            </v:group>
            <v:group style="position:absolute;left:2939;top:1211;width:2;height:64" coordorigin="2939,1211" coordsize="2,64">
              <v:shape style="position:absolute;left:2939;top:1211;width:2;height:64" coordorigin="2939,1211" coordsize="0,64" path="m2939,1275l2939,1211e" filled="false" stroked="true" strokeweight=".371318pt" strokecolor="#0080ff">
                <v:path arrowok="t"/>
              </v:shape>
            </v:group>
            <v:group style="position:absolute;left:3730;top:1211;width:2;height:64" coordorigin="3730,1211" coordsize="2,64">
              <v:shape style="position:absolute;left:3730;top:1211;width:2;height:64" coordorigin="3730,1211" coordsize="0,64" path="m3730,1275l3730,1211e" filled="false" stroked="true" strokeweight=".371318pt" strokecolor="#0080ff">
                <v:path arrowok="t"/>
              </v:shape>
            </v:group>
            <v:group style="position:absolute;left:2818;top:1211;width:2;height:64" coordorigin="2818,1211" coordsize="2,64">
              <v:shape style="position:absolute;left:2818;top:1211;width:2;height:64" coordorigin="2818,1211" coordsize="0,64" path="m2818,1275l2818,1211e" filled="false" stroked="true" strokeweight=".371318pt" strokecolor="#0080ff">
                <v:path arrowok="t"/>
              </v:shape>
            </v:group>
            <v:group style="position:absolute;left:3842;top:1211;width:2;height:64" coordorigin="3842,1211" coordsize="2,64">
              <v:shape style="position:absolute;left:3842;top:1211;width:2;height:64" coordorigin="3842,1211" coordsize="0,64" path="m3842,1275l3842,1211e" filled="false" stroked="true" strokeweight=".371318pt" strokecolor="#0080ff">
                <v:path arrowok="t"/>
              </v:shape>
            </v:group>
            <v:group style="position:absolute;left:3664;top:1211;width:2;height:64" coordorigin="3664,1211" coordsize="2,64">
              <v:shape style="position:absolute;left:3664;top:1211;width:2;height:64" coordorigin="3664,1211" coordsize="0,64" path="m3664,1275l3664,1211e" filled="false" stroked="true" strokeweight=".371318pt" strokecolor="#0080ff">
                <v:path arrowok="t"/>
              </v:shape>
            </v:group>
            <v:group style="position:absolute;left:3822;top:1211;width:2;height:64" coordorigin="3822,1211" coordsize="2,64">
              <v:shape style="position:absolute;left:3822;top:1211;width:2;height:64" coordorigin="3822,1211" coordsize="0,64" path="m3822,1275l3822,1211e" filled="false" stroked="true" strokeweight=".371318pt" strokecolor="#0080ff">
                <v:path arrowok="t"/>
              </v:shape>
            </v:group>
            <v:group style="position:absolute;left:3958;top:1211;width:2;height:64" coordorigin="3958,1211" coordsize="2,64">
              <v:shape style="position:absolute;left:3958;top:1211;width:2;height:64" coordorigin="3958,1211" coordsize="0,64" path="m3958,1275l3958,1211e" filled="false" stroked="true" strokeweight=".371318pt" strokecolor="#0080ff">
                <v:path arrowok="t"/>
              </v:shape>
            </v:group>
            <v:group style="position:absolute;left:3069;top:1211;width:2;height:64" coordorigin="3069,1211" coordsize="2,64">
              <v:shape style="position:absolute;left:3069;top:1211;width:2;height:64" coordorigin="3069,1211" coordsize="0,64" path="m3069,1211l3069,1275e" filled="false" stroked="true" strokeweight=".38617pt" strokecolor="#0080ff">
                <v:path arrowok="t"/>
              </v:shape>
            </v:group>
            <v:group style="position:absolute;left:3853;top:1211;width:2;height:64" coordorigin="3853,1211" coordsize="2,64">
              <v:shape style="position:absolute;left:3853;top:1211;width:2;height:64" coordorigin="3853,1211" coordsize="0,64" path="m3853,1275l3853,1211e" filled="false" stroked="true" strokeweight=".371318pt" strokecolor="#0080ff">
                <v:path arrowok="t"/>
              </v:shape>
            </v:group>
            <v:group style="position:absolute;left:3309;top:1211;width:2;height:64" coordorigin="3309,1211" coordsize="2,64">
              <v:shape style="position:absolute;left:3309;top:1211;width:2;height:64" coordorigin="3309,1211" coordsize="0,64" path="m3309,1275l3309,1211e" filled="false" stroked="true" strokeweight=".371318pt" strokecolor="#0080ff">
                <v:path arrowok="t"/>
              </v:shape>
            </v:group>
            <v:group style="position:absolute;left:3593;top:1211;width:2;height:64" coordorigin="3593,1211" coordsize="2,64">
              <v:shape style="position:absolute;left:3593;top:1211;width:2;height:64" coordorigin="3593,1211" coordsize="0,64" path="m3593,1275l3593,1211e" filled="false" stroked="true" strokeweight=".371318pt" strokecolor="#0080ff">
                <v:path arrowok="t"/>
              </v:shape>
            </v:group>
            <v:group style="position:absolute;left:2850;top:1211;width:2;height:64" coordorigin="2850,1211" coordsize="2,64">
              <v:shape style="position:absolute;left:2850;top:1211;width:2;height:64" coordorigin="2850,1211" coordsize="0,64" path="m2850,1275l2850,1211e" filled="false" stroked="true" strokeweight=".371318pt" strokecolor="#0080ff">
                <v:path arrowok="t"/>
              </v:shape>
            </v:group>
            <v:group style="position:absolute;left:3687;top:1211;width:2;height:64" coordorigin="3687,1211" coordsize="2,64">
              <v:shape style="position:absolute;left:3687;top:1211;width:2;height:64" coordorigin="3687,1211" coordsize="0,64" path="m3687,1275l3687,1211e" filled="false" stroked="true" strokeweight=".371318pt" strokecolor="#0080ff">
                <v:path arrowok="t"/>
              </v:shape>
            </v:group>
            <v:group style="position:absolute;left:3263;top:1211;width:2;height:64" coordorigin="3263,1211" coordsize="2,64">
              <v:shape style="position:absolute;left:3263;top:1211;width:2;height:64" coordorigin="3263,1211" coordsize="0,64" path="m3263,1211l3263,1275e" filled="false" stroked="true" strokeweight=".420827pt" strokecolor="#0080ff">
                <v:path arrowok="t"/>
              </v:shape>
            </v:group>
            <v:group style="position:absolute;left:3983;top:1211;width:2;height:64" coordorigin="3983,1211" coordsize="2,64">
              <v:shape style="position:absolute;left:3983;top:1211;width:2;height:64" coordorigin="3983,1211" coordsize="0,64" path="m3983,1275l3983,1211e" filled="false" stroked="true" strokeweight=".371318pt" strokecolor="#0080ff">
                <v:path arrowok="t"/>
              </v:shape>
            </v:group>
            <v:group style="position:absolute;left:3967;top:1211;width:2;height:64" coordorigin="3967,1211" coordsize="2,64">
              <v:shape style="position:absolute;left:3967;top:1211;width:2;height:64" coordorigin="3967,1211" coordsize="0,64" path="m3967,1275l3967,1211e" filled="false" stroked="true" strokeweight=".371318pt" strokecolor="#0080ff">
                <v:path arrowok="t"/>
              </v:shape>
            </v:group>
            <v:group style="position:absolute;left:3238;top:1211;width:2;height:64" coordorigin="3238,1211" coordsize="2,64">
              <v:shape style="position:absolute;left:3238;top:1211;width:2;height:64" coordorigin="3238,1211" coordsize="0,64" path="m3238,1275l3238,1211e" filled="false" stroked="true" strokeweight=".371318pt" strokecolor="#0080ff">
                <v:path arrowok="t"/>
              </v:shape>
            </v:group>
            <v:group style="position:absolute;left:3381;top:1211;width:2;height:64" coordorigin="3381,1211" coordsize="2,64">
              <v:shape style="position:absolute;left:3381;top:1211;width:2;height:64" coordorigin="3381,1211" coordsize="0,64" path="m3381,1275l3381,1211e" filled="false" stroked="true" strokeweight=".371318pt" strokecolor="#0080ff">
                <v:path arrowok="t"/>
              </v:shape>
            </v:group>
            <v:group style="position:absolute;left:3832;top:1211;width:2;height:64" coordorigin="3832,1211" coordsize="2,64">
              <v:shape style="position:absolute;left:3832;top:1211;width:2;height:64" coordorigin="3832,1211" coordsize="0,64" path="m3832,1275l3832,1211e" filled="false" stroked="true" strokeweight=".371318pt" strokecolor="#0080ff">
                <v:path arrowok="t"/>
              </v:shape>
            </v:group>
            <v:group style="position:absolute;left:3444;top:1211;width:2;height:64" coordorigin="3444,1211" coordsize="2,64">
              <v:shape style="position:absolute;left:3444;top:1211;width:2;height:64" coordorigin="3444,1211" coordsize="0,64" path="m3444,1275l3444,1211e" filled="false" stroked="true" strokeweight=".371318pt" strokecolor="#0080ff">
                <v:path arrowok="t"/>
              </v:shape>
            </v:group>
            <v:group style="position:absolute;left:2937;top:1211;width:2;height:64" coordorigin="2937,1211" coordsize="2,64">
              <v:shape style="position:absolute;left:2937;top:1211;width:2;height:64" coordorigin="2937,1211" coordsize="0,64" path="m2937,1275l2937,1211e" filled="false" stroked="true" strokeweight=".371318pt" strokecolor="#0080ff">
                <v:path arrowok="t"/>
              </v:shape>
            </v:group>
            <v:group style="position:absolute;left:2823;top:1211;width:2;height:64" coordorigin="2823,1211" coordsize="2,64">
              <v:shape style="position:absolute;left:2823;top:1211;width:2;height:64" coordorigin="2823,1211" coordsize="0,64" path="m2823,1275l2823,1211e" filled="false" stroked="true" strokeweight=".371318pt" strokecolor="#0080ff">
                <v:path arrowok="t"/>
              </v:shape>
            </v:group>
            <v:group style="position:absolute;left:3232;top:1211;width:2;height:64" coordorigin="3232,1211" coordsize="2,64">
              <v:shape style="position:absolute;left:3232;top:1211;width:2;height:64" coordorigin="3232,1211" coordsize="0,64" path="m3232,1275l3232,1211e" filled="false" stroked="true" strokeweight=".371318pt" strokecolor="#0080ff">
                <v:path arrowok="t"/>
              </v:shape>
            </v:group>
            <v:group style="position:absolute;left:3170;top:1211;width:2;height:64" coordorigin="3170,1211" coordsize="2,64">
              <v:shape style="position:absolute;left:3170;top:1211;width:2;height:64" coordorigin="3170,1211" coordsize="0,64" path="m3170,1275l3170,1211e" filled="false" stroked="true" strokeweight=".371318pt" strokecolor="#0080ff">
                <v:path arrowok="t"/>
              </v:shape>
            </v:group>
            <v:group style="position:absolute;left:4286;top:1211;width:2;height:64" coordorigin="4286,1211" coordsize="2,64">
              <v:shape style="position:absolute;left:4286;top:1211;width:2;height:64" coordorigin="4286,1211" coordsize="0,64" path="m4286,1275l4286,1211e" filled="false" stroked="true" strokeweight=".371318pt" strokecolor="#0080ff">
                <v:path arrowok="t"/>
              </v:shape>
            </v:group>
            <v:group style="position:absolute;left:3167;top:1211;width:2;height:64" coordorigin="3167,1211" coordsize="2,64">
              <v:shape style="position:absolute;left:3167;top:1211;width:2;height:64" coordorigin="3167,1211" coordsize="0,64" path="m3167,1275l3167,1211e" filled="false" stroked="true" strokeweight=".371318pt" strokecolor="#0080ff">
                <v:path arrowok="t"/>
              </v:shape>
            </v:group>
            <v:group style="position:absolute;left:4866;top:1275;width:2;height:57" coordorigin="4866,1275" coordsize="2,57">
              <v:shape style="position:absolute;left:4866;top:1275;width:2;height:57" coordorigin="4866,1275" coordsize="0,57" path="m4866,1275l4866,1331e" filled="false" stroked="true" strokeweight=".371318pt" strokecolor="#000000">
                <v:path arrowok="t"/>
              </v:shape>
            </v:group>
            <v:group style="position:absolute;left:4718;top:1211;width:2;height:64" coordorigin="4718,1211" coordsize="2,64">
              <v:shape style="position:absolute;left:4718;top:1211;width:2;height:64" coordorigin="4718,1211" coordsize="0,64" path="m4718,1275l4718,1211e" filled="false" stroked="true" strokeweight=".371318pt" strokecolor="#0080ff">
                <v:path arrowok="t"/>
              </v:shape>
            </v:group>
            <v:group style="position:absolute;left:4786;top:1211;width:2;height:64" coordorigin="4786,1211" coordsize="2,64">
              <v:shape style="position:absolute;left:4786;top:1211;width:2;height:64" coordorigin="4786,1211" coordsize="0,64" path="m4786,1275l4786,1211e" filled="false" stroked="true" strokeweight=".371318pt" strokecolor="#0080ff">
                <v:path arrowok="t"/>
              </v:shape>
            </v:group>
            <v:group style="position:absolute;left:4747;top:1211;width:2;height:64" coordorigin="4747,1211" coordsize="2,64">
              <v:shape style="position:absolute;left:4747;top:1211;width:2;height:64" coordorigin="4747,1211" coordsize="0,64" path="m4747,1275l4747,1211e" filled="false" stroked="true" strokeweight=".371318pt" strokecolor="#0080ff">
                <v:path arrowok="t"/>
              </v:shape>
            </v:group>
            <v:group style="position:absolute;left:4762;top:1211;width:2;height:64" coordorigin="4762,1211" coordsize="2,64">
              <v:shape style="position:absolute;left:4762;top:1211;width:2;height:64" coordorigin="4762,1211" coordsize="0,64" path="m4762,1275l4762,1211e" filled="false" stroked="true" strokeweight=".371318pt" strokecolor="#0080ff">
                <v:path arrowok="t"/>
              </v:shape>
            </v:group>
            <v:group style="position:absolute;left:4657;top:1211;width:2;height:64" coordorigin="4657,1211" coordsize="2,64">
              <v:shape style="position:absolute;left:4657;top:1211;width:2;height:64" coordorigin="4657,1211" coordsize="0,64" path="m4657,1275l4657,1211e" filled="false" stroked="true" strokeweight=".371318pt" strokecolor="#0080ff">
                <v:path arrowok="t"/>
              </v:shape>
            </v:group>
            <v:group style="position:absolute;left:4757;top:1211;width:2;height:64" coordorigin="4757,1211" coordsize="2,64">
              <v:shape style="position:absolute;left:4757;top:1211;width:2;height:64" coordorigin="4757,1211" coordsize="0,64" path="m4757,1275l4757,1211e" filled="false" stroked="true" strokeweight=".371318pt" strokecolor="#0080ff">
                <v:path arrowok="t"/>
              </v:shape>
            </v:group>
            <v:group style="position:absolute;left:4809;top:1211;width:2;height:64" coordorigin="4809,1211" coordsize="2,64">
              <v:shape style="position:absolute;left:4809;top:1211;width:2;height:64" coordorigin="4809,1211" coordsize="0,64" path="m4809,1275l4809,1211e" filled="false" stroked="true" strokeweight=".371318pt" strokecolor="#0080ff">
                <v:path arrowok="t"/>
              </v:shape>
            </v:group>
            <v:group style="position:absolute;left:4803;top:1211;width:2;height:64" coordorigin="4803,1211" coordsize="2,64">
              <v:shape style="position:absolute;left:4803;top:1211;width:2;height:64" coordorigin="4803,1211" coordsize="0,64" path="m4803,1275l4803,1211e" filled="false" stroked="true" strokeweight=".371318pt" strokecolor="#0080ff">
                <v:path arrowok="t"/>
              </v:shape>
            </v:group>
            <v:group style="position:absolute;left:4693;top:1211;width:2;height:64" coordorigin="4693,1211" coordsize="2,64">
              <v:shape style="position:absolute;left:4693;top:1211;width:2;height:64" coordorigin="4693,1211" coordsize="0,64" path="m4693,1275l4693,1211e" filled="false" stroked="true" strokeweight=".371318pt" strokecolor="#0080ff">
                <v:path arrowok="t"/>
              </v:shape>
            </v:group>
            <v:group style="position:absolute;left:5138;top:1211;width:2;height:64" coordorigin="5138,1211" coordsize="2,64">
              <v:shape style="position:absolute;left:5138;top:1211;width:2;height:64" coordorigin="5138,1211" coordsize="0,64" path="m5138,1275l5138,1211e" filled="false" stroked="true" strokeweight=".371318pt" strokecolor="#0080ff">
                <v:path arrowok="t"/>
              </v:shape>
            </v:group>
            <v:group style="position:absolute;left:2672;top:1211;width:2;height:64" coordorigin="2672,1211" coordsize="2,64">
              <v:shape style="position:absolute;left:2672;top:1211;width:2;height:64" coordorigin="2672,1211" coordsize="0,64" path="m2672,1275l2672,1211e" filled="false" stroked="true" strokeweight=".371318pt" strokecolor="#0080ff">
                <v:path arrowok="t"/>
              </v:shape>
            </v:group>
            <v:group style="position:absolute;left:2692;top:1211;width:2;height:64" coordorigin="2692,1211" coordsize="2,64">
              <v:shape style="position:absolute;left:2692;top:1211;width:2;height:64" coordorigin="2692,1211" coordsize="0,64" path="m2692,1275l2692,1211e" filled="false" stroked="true" strokeweight=".371318pt" strokecolor="#0080ff">
                <v:path arrowok="t"/>
              </v:shape>
            </v:group>
            <v:group style="position:absolute;left:2641;top:1211;width:2;height:64" coordorigin="2641,1211" coordsize="2,64">
              <v:shape style="position:absolute;left:2641;top:1211;width:2;height:64" coordorigin="2641,1211" coordsize="0,64" path="m2641,1275l2641,1211e" filled="false" stroked="true" strokeweight=".371318pt" strokecolor="#0080ff">
                <v:path arrowok="t"/>
              </v:shape>
            </v:group>
            <v:group style="position:absolute;left:2580;top:1211;width:2;height:64" coordorigin="2580,1211" coordsize="2,64">
              <v:shape style="position:absolute;left:2580;top:1211;width:2;height:64" coordorigin="2580,1211" coordsize="0,64" path="m2580,1275l2580,1211e" filled="false" stroked="true" strokeweight=".371318pt" strokecolor="#0080ff">
                <v:path arrowok="t"/>
              </v:shape>
            </v:group>
            <v:group style="position:absolute;left:2616;top:1211;width:2;height:64" coordorigin="2616,1211" coordsize="2,64">
              <v:shape style="position:absolute;left:2616;top:1211;width:2;height:64" coordorigin="2616,1211" coordsize="0,64" path="m2616,1275l2616,1211e" filled="false" stroked="true" strokeweight=".371318pt" strokecolor="#0080ff">
                <v:path arrowok="t"/>
              </v:shape>
            </v:group>
            <v:group style="position:absolute;left:2625;top:1211;width:2;height:64" coordorigin="2625,1211" coordsize="2,64">
              <v:shape style="position:absolute;left:2625;top:1211;width:2;height:64" coordorigin="2625,1211" coordsize="0,64" path="m2625,1275l2625,1211e" filled="false" stroked="true" strokeweight=".371318pt" strokecolor="#0080ff">
                <v:path arrowok="t"/>
              </v:shape>
            </v:group>
            <v:group style="position:absolute;left:2614;top:1211;width:2;height:64" coordorigin="2614,1211" coordsize="2,64">
              <v:shape style="position:absolute;left:2614;top:1211;width:2;height:64" coordorigin="2614,1211" coordsize="0,64" path="m2614,1275l2614,1211e" filled="false" stroked="true" strokeweight=".371318pt" strokecolor="#0080ff">
                <v:path arrowok="t"/>
              </v:shape>
            </v:group>
            <v:group style="position:absolute;left:2652;top:1211;width:2;height:64" coordorigin="2652,1211" coordsize="2,64">
              <v:shape style="position:absolute;left:2652;top:1211;width:2;height:64" coordorigin="2652,1211" coordsize="0,64" path="m2652,1275l2652,1211e" filled="false" stroked="true" strokeweight=".371318pt" strokecolor="#0080ff">
                <v:path arrowok="t"/>
              </v:shape>
            </v:group>
            <v:group style="position:absolute;left:2499;top:1211;width:2;height:64" coordorigin="2499,1211" coordsize="2,64">
              <v:shape style="position:absolute;left:2499;top:1211;width:2;height:64" coordorigin="2499,1211" coordsize="0,64" path="m2499,1275l2499,1211e" filled="false" stroked="true" strokeweight=".371318pt" strokecolor="#0080ff">
                <v:path arrowok="t"/>
              </v:shape>
            </v:group>
            <v:group style="position:absolute;left:2233;top:300;width:3172;height:911" coordorigin="2233,300" coordsize="3172,911">
              <v:shape style="position:absolute;left:2233;top:300;width:3172;height:911" coordorigin="2233,300" coordsize="3172,911" path="m2233,1211l2239,1211,2245,1211,2251,1211,2258,1211,2264,1211,2270,1211,2276,1211,2282,1210,2289,1210,2295,1210,2301,1210,2307,1210,2314,1210,2320,1210,2326,1210,2332,1210,2338,1210,2345,1210,2351,1209,2357,1209,2363,1209,2369,1209,2376,1208,2382,1208,2388,1208,2394,1208,2400,1207,2407,1207,2413,1206,2419,1206,2425,1205,2431,1205,2438,1204,2444,1203,2450,1203,2456,1202,2462,1201,2469,1200,2475,1199,2481,1199,2487,1198,2493,1197,2500,1196,2506,1195,2512,1194,2518,1192,2525,1191,2531,1190,2537,1189,2543,1188,2549,1187,2605,1178,2611,1177,2618,1177,2624,1176,2630,1175,2636,1175,2642,1174,2649,1174,2655,1174,2661,1173,2667,1173,2729,1163,2785,1135,2835,1090,2878,1038,2916,986,2922,977,2928,967,2965,909,2978,888,2984,878,2990,867,2996,856,3002,846,3009,835,3015,823,3021,812,3027,801,3033,789,3040,778,3046,766,3052,754,3058,742,3064,730,3071,718,3077,706,3083,694,3114,636,3145,582,3182,526,3226,479,3275,443,3288,435,3294,432,3300,428,3306,425,3313,421,3319,417,3325,414,3331,410,3362,390,3369,386,3375,382,3381,378,3387,373,3393,369,3400,364,3406,360,3462,325,3524,304,3567,300,3573,300,3580,300,3642,314,3691,348,3735,399,3766,445,3772,455,3778,465,3784,475,3791,485,3797,495,3803,505,3809,515,3815,525,3822,536,3828,546,3834,556,3840,565,3846,575,3853,585,3859,595,3865,604,3871,613,3878,623,3884,632,3890,641,3896,650,3902,659,3909,668,3915,677,3921,686,3927,695,3933,704,3940,713,3946,722,3952,731,3958,739,3964,748,3971,757,3977,766,3983,774,3989,783,3995,791,4002,800,4008,808,4014,816,4020,824,4064,873,4113,914,4163,939,4169,941,4206,953,4213,955,4219,957,4225,958,4231,960,4237,962,4244,964,4250,966,4256,968,4262,970,4268,972,4275,974,4331,998,4386,1031,4393,1035,4399,1039,4405,1043,4411,1047,4417,1051,4448,1073,4455,1077,4461,1082,4467,1086,4473,1090,4517,1119,4523,1122,4579,1150,4641,1168,4672,1171,4678,1172,4684,1172,4691,1172,4697,1173,4703,1173,4709,1173,4715,1174,4722,1174,4728,1174,4734,1174,4740,1175,4746,1175,4777,1178,4784,1179,4790,1179,4796,1180,4802,1181,4808,1182,4815,1184,4821,1185,4827,1186,4833,1187,4839,1188,4846,1190,4852,1191,4858,1192,4864,1193,4870,1195,4877,1196,4883,1197,4889,1198,4895,1199,4902,1200,4908,1201,4914,1202,4920,1203,4926,1204,4933,1204,4939,1205,4945,1206,4951,1206,4957,1207,4964,1207,4970,1207,4976,1208,4982,1208,4988,1208,4995,1208,5001,1208,5007,1208,5013,1208,5019,1208,5026,1208,5032,1208,5038,1208,5044,1208,5050,1208,5057,1208,5063,1208,5069,1208,5075,1207,5081,1207,5088,1207,5094,1207,5100,1207,5106,1207,5113,1207,5119,1207,5125,1207,5131,1207,5137,1207,5144,1207,5150,1207,5156,1207,5162,1207,5168,1207,5175,1207,5181,1207,5187,1207,5193,1207,5199,1208,5206,1208,5212,1208,5218,1208,5224,1208,5231,1208,5237,1208,5243,1209,5249,1209,5255,1209,5261,1209,5268,1209,5274,1209,5280,1210,5286,1210,5292,1210,5299,1210,5305,1210,5311,1210,5317,1210,5324,1210,5330,1210,5336,1210,5342,1210,5348,1210,5355,1211,5361,1211,5367,1211,5373,1211,5379,1211,5386,1211,5392,1211,5398,1211,5404,1211e" filled="false" stroked="true" strokeweight=".371318pt" strokecolor="#0080ff">
                <v:path arrowok="t"/>
              </v:shape>
              <v:shape style="position:absolute;left:2362;top:303;width:2935;height:977" type="#_x0000_t75" stroked="false">
                <v:imagedata r:id="rId44" o:title=""/>
              </v:shape>
            </v:group>
            <v:group style="position:absolute;left:2245;top:342;width:3263;height:869" coordorigin="2245,342" coordsize="3263,869">
              <v:shape style="position:absolute;left:2245;top:342;width:3263;height:869" coordorigin="2245,342" coordsize="3263,869" path="m2245,1211l2252,1211,2258,1211,2265,1211,2271,1211,2277,1211,2284,1211,2290,1210,2297,1210,2303,1210,2309,1210,2316,1210,2322,1210,2328,1210,2335,1210,2341,1210,2348,1210,2354,1210,2360,1209,2367,1209,2373,1209,2379,1209,2386,1208,2392,1208,2399,1208,2405,1208,2411,1207,2418,1207,2424,1206,2431,1206,2437,1205,2443,1205,2450,1205,2456,1204,2462,1203,2469,1203,2475,1202,2482,1202,2488,1201,2494,1201,2501,1200,2507,1200,2514,1199,2520,1199,2526,1198,2533,1198,2539,1197,2546,1196,2552,1196,2558,1195,2565,1194,2629,1184,2686,1161,2737,1128,2775,1097,2782,1091,2788,1086,2795,1080,2801,1074,2807,1069,2839,1039,2846,1033,2852,1026,2858,1020,2865,1013,2871,1007,2878,1000,2884,993,2890,986,2897,979,2903,972,2909,964,2916,956,2922,949,2929,941,2935,932,2941,924,2948,916,2954,907,2961,898,2967,889,3005,832,3012,822,3018,811,3024,801,3031,791,3037,780,3044,769,3050,758,3056,747,3063,736,3069,725,3075,714,3082,702,3088,691,3095,680,3101,668,3107,657,3114,645,3120,634,3127,623,3133,611,3165,558,3203,503,3248,453,3299,412,3305,407,3312,402,3344,381,3350,377,3407,350,3452,342,3459,342,3497,346,3503,347,3510,347,3516,348,3522,349,3529,349,3535,350,3542,350,3548,351,3554,351,3561,351,3567,351,3574,352,3637,358,3695,387,3740,432,3778,483,3784,492,3791,501,3797,510,3803,520,3810,529,3816,538,3823,548,3829,557,3835,566,3842,575,3848,584,3854,593,3861,601,3867,609,3874,618,3880,626,3886,634,3893,641,3899,649,3906,656,3912,664,3918,671,3925,678,3931,685,3938,692,3944,699,3950,705,3957,712,3963,719,3969,725,3976,732,4021,775,4033,786,4040,792,4091,832,4097,836,4103,841,4110,846,4116,850,4123,855,4174,894,4218,934,4225,940,4231,946,4238,953,4244,959,4250,965,4257,972,4263,978,4270,985,4276,991,4282,998,4289,1004,4295,1010,4301,1017,4346,1058,4397,1097,4455,1126,4487,1138,4493,1140,4499,1142,4506,1144,4512,1146,4519,1148,4525,1149,4531,1151,4538,1153,4544,1155,4550,1157,4557,1158,4563,1160,4570,1162,4576,1164,4582,1165,4589,1167,4595,1168,4602,1170,4608,1172,4614,1173,4621,1175,4627,1176,4634,1177,4640,1178,4646,1179,4653,1181,4659,1182,4710,1186,4717,1186,4723,1186,4729,1186,4736,1185,4742,1185,4748,1185,4755,1185,4761,1184,4768,1184,4774,1183,4780,1183,4787,1182,4793,1182,4799,1182,4806,1181,4812,1181,4819,1181,4825,1181,4831,1181,4838,1181,4844,1181,4876,1183,4883,1183,4889,1184,4895,1185,4902,1186,4908,1187,4914,1188,4921,1189,4927,1190,4934,1191,4940,1192,4946,1193,4953,1194,4959,1195,4966,1196,4972,1197,4978,1198,4985,1198,4991,1199,4997,1200,5004,1201,5010,1202,5017,1202,5023,1203,5029,1204,5036,1204,5042,1205,5049,1205,5055,1206,5061,1206,5068,1206,5074,1207,5080,1207,5087,1207,5093,1207,5100,1207,5106,1208,5112,1208,5119,1208,5125,1208,5132,1208,5138,1208,5144,1208,5151,1208,5157,1207,5163,1207,5170,1207,5176,1207,5183,1207,5189,1207,5195,1207,5202,1207,5208,1207,5215,1207,5246,1207,5253,1207,5259,1207,5266,1207,5272,1207,5278,1207,5285,1207,5291,1207,5298,1208,5304,1208,5310,1208,5317,1208,5323,1208,5330,1208,5336,1209,5342,1209,5349,1209,5355,1209,5361,1209,5368,1209,5374,1209,5381,1210,5387,1210,5393,1210,5400,1210,5406,1210,5412,1210,5419,1210,5425,1210,5432,1210,5438,1210,5444,1210,5451,1210,5457,1211,5464,1211,5470,1211,5476,1211,5483,1211,5489,1211,5495,1211,5502,1211,5508,1211e" filled="false" stroked="true" strokeweight=".371318pt" strokecolor="#006400">
                <v:path arrowok="t"/>
              </v:shape>
            </v:group>
            <v:group style="position:absolute;left:5688;top:1275;width:2;height:57" coordorigin="5688,1275" coordsize="2,57">
              <v:shape style="position:absolute;left:5688;top:1275;width:2;height:57" coordorigin="5688,1275" coordsize="0,57" path="m5688,1275l5688,1331e" filled="false" stroked="true" strokeweight=".371318pt" strokecolor="#000000">
                <v:path arrowok="t"/>
              </v:shape>
            </v:group>
            <v:group style="position:absolute;left:2004;top:236;width:3734;height:1039" coordorigin="2004,236" coordsize="3734,1039">
              <v:shape style="position:absolute;left:2004;top:236;width:3734;height:1039" coordorigin="2004,236" coordsize="3734,1039" path="m2004,1275l5737,1275,5737,236,2004,236,2004,1275xe" filled="false" stroked="true" strokeweight=".371318pt" strokecolor="#000000">
                <v:path arrowok="t"/>
              </v:shape>
            </v:group>
            <v:group style="position:absolute;left:1861;top:236;width:143;height:1039" coordorigin="1861,236" coordsize="143,1039">
              <v:shape style="position:absolute;left:1861;top:236;width:143;height:1039" coordorigin="1861,236" coordsize="143,1039" path="m1861,1275l2004,1275,2004,236,1861,236,1861,1275xe" filled="true" fillcolor="#87ceeb" stroked="false">
                <v:path arrowok="t"/>
                <v:fill type="solid"/>
              </v:shape>
            </v:group>
            <v:group style="position:absolute;left:1861;top:236;width:143;height:1039" coordorigin="1861,236" coordsize="143,1039">
              <v:shape style="position:absolute;left:1861;top:236;width:143;height:1039" coordorigin="1861,236" coordsize="143,1039" path="m1861,1275l2004,1275,2004,236,1861,236,1861,1275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0.053215pt;margin-top:-52.284885pt;width:197.05pt;height:55.15pt;mso-position-horizontal-relative:page;mso-position-vertical-relative:paragraph;z-index:2272" coordorigin="1801,-1046" coordsize="3941,1103">
            <v:group style="position:absolute;left:1805;top:-67;width:57;height:2" coordorigin="1805,-67" coordsize="57,2">
              <v:shape style="position:absolute;left:1805;top:-67;width:57;height:2" coordorigin="1805,-67" coordsize="57,0" path="m1861,-67l1805,-67e" filled="false" stroked="true" strokeweight=".371318pt" strokecolor="#000000">
                <v:path arrowok="t"/>
              </v:shape>
            </v:group>
            <v:group style="position:absolute;left:1805;top:-295;width:57;height:2" coordorigin="1805,-295" coordsize="57,2">
              <v:shape style="position:absolute;left:1805;top:-295;width:57;height:2" coordorigin="1805,-295" coordsize="57,0" path="m1861,-295l1805,-295e" filled="false" stroked="true" strokeweight=".371318pt" strokecolor="#000000">
                <v:path arrowok="t"/>
              </v:shape>
            </v:group>
            <v:group style="position:absolute;left:1805;top:-523;width:57;height:2" coordorigin="1805,-523" coordsize="57,2">
              <v:shape style="position:absolute;left:1805;top:-523;width:57;height:2" coordorigin="1805,-523" coordsize="57,0" path="m1861,-523l1805,-523e" filled="false" stroked="true" strokeweight=".371318pt" strokecolor="#000000">
                <v:path arrowok="t"/>
              </v:shape>
            </v:group>
            <v:group style="position:absolute;left:1805;top:-751;width:57;height:2" coordorigin="1805,-751" coordsize="57,2">
              <v:shape style="position:absolute;left:1805;top:-751;width:57;height:2" coordorigin="1805,-751" coordsize="57,0" path="m1861,-751l1805,-751e" filled="false" stroked="true" strokeweight=".371318pt" strokecolor="#000000">
                <v:path arrowok="t"/>
              </v:shape>
            </v:group>
            <v:group style="position:absolute;left:1805;top:-979;width:57;height:2" coordorigin="1805,-979" coordsize="57,2">
              <v:shape style="position:absolute;left:1805;top:-979;width:57;height:2" coordorigin="1805,-979" coordsize="57,0" path="m1861,-979l1805,-979e" filled="false" stroked="true" strokeweight=".371318pt" strokecolor="#000000">
                <v:path arrowok="t"/>
              </v:shape>
            </v:group>
            <v:group style="position:absolute;left:2437;top:-3;width:2;height:57" coordorigin="2437,-3" coordsize="2,57">
              <v:shape style="position:absolute;left:2437;top:-3;width:2;height:57" coordorigin="2437,-3" coordsize="0,57" path="m2437,-3l2437,53e" filled="false" stroked="true" strokeweight=".371318pt" strokecolor="#000000">
                <v:path arrowok="t"/>
              </v:shape>
            </v:group>
            <v:group style="position:absolute;left:3141;top:-3;width:2;height:57" coordorigin="3141,-3" coordsize="2,57">
              <v:shape style="position:absolute;left:3141;top:-3;width:2;height:57" coordorigin="3141,-3" coordsize="0,57" path="m3141,-3l3141,53e" filled="false" stroked="true" strokeweight=".371318pt" strokecolor="#000000">
                <v:path arrowok="t"/>
              </v:shape>
            </v:group>
            <v:group style="position:absolute;left:3190;top:-67;width:2;height:64" coordorigin="3190,-67" coordsize="2,64">
              <v:shape style="position:absolute;left:3190;top:-67;width:2;height:64" coordorigin="3190,-67" coordsize="0,64" path="m3190,-67l3190,-3e" filled="false" stroked="true" strokeweight=".440627pt" strokecolor="#0080ff">
                <v:path arrowok="t"/>
              </v:shape>
            </v:group>
            <v:group style="position:absolute;left:3129;top:-67;width:2;height:64" coordorigin="3129,-67" coordsize="2,64">
              <v:shape style="position:absolute;left:3129;top:-67;width:2;height:64" coordorigin="3129,-67" coordsize="0,64" path="m3129,-67l3129,-3e" filled="false" stroked="true" strokeweight=".396072pt" strokecolor="#0080ff">
                <v:path arrowok="t"/>
              </v:shape>
            </v:group>
            <v:group style="position:absolute;left:3092;top:-67;width:2;height:64" coordorigin="3092,-67" coordsize="2,64">
              <v:shape style="position:absolute;left:3092;top:-67;width:2;height:64" coordorigin="3092,-67" coordsize="0,64" path="m3092,-67l3092,-3e" filled="false" stroked="true" strokeweight=".450537pt" strokecolor="#0080ff">
                <v:path arrowok="t"/>
              </v:shape>
            </v:group>
            <v:group style="position:absolute;left:3058;top:-67;width:2;height:64" coordorigin="3058,-67" coordsize="2,64">
              <v:shape style="position:absolute;left:3058;top:-67;width:2;height:64" coordorigin="3058,-67" coordsize="0,64" path="m3058,-67l3058,-3e" filled="false" stroked="true" strokeweight=".495082pt" strokecolor="#0080ff">
                <v:path arrowok="t"/>
              </v:shape>
            </v:group>
            <v:group style="position:absolute;left:3088;top:-67;width:2;height:64" coordorigin="3088,-67" coordsize="2,64">
              <v:shape style="position:absolute;left:3088;top:-67;width:2;height:64" coordorigin="3088,-67" coordsize="0,64" path="m3088,-3l3088,-67e" filled="false" stroked="true" strokeweight=".371318pt" strokecolor="#0080ff">
                <v:path arrowok="t"/>
              </v:shape>
            </v:group>
            <v:group style="position:absolute;left:3283;top:-67;width:2;height:64" coordorigin="3283,-67" coordsize="2,64">
              <v:shape style="position:absolute;left:3283;top:-67;width:2;height:64" coordorigin="3283,-67" coordsize="0,64" path="m3283,-67l3283,-3e" filled="false" stroked="true" strokeweight=".500036pt" strokecolor="#0080ff">
                <v:path arrowok="t"/>
              </v:shape>
            </v:group>
            <v:group style="position:absolute;left:3224;top:-67;width:2;height:64" coordorigin="3224,-67" coordsize="2,64">
              <v:shape style="position:absolute;left:3224;top:-67;width:2;height:64" coordorigin="3224,-67" coordsize="0,64" path="m3224,-67l3224,-3e" filled="false" stroked="true" strokeweight=".539645pt" strokecolor="#0080ff">
                <v:path arrowok="t"/>
              </v:shape>
            </v:group>
            <v:group style="position:absolute;left:3220;top:-67;width:2;height:64" coordorigin="3220,-67" coordsize="2,64">
              <v:shape style="position:absolute;left:3220;top:-67;width:2;height:64" coordorigin="3220,-67" coordsize="0,64" path="m3220,-67l3220,-3e" filled="false" stroked="true" strokeweight=".455477pt" strokecolor="#0080ff">
                <v:path arrowok="t"/>
              </v:shape>
            </v:group>
            <v:group style="position:absolute;left:3228;top:-67;width:2;height:64" coordorigin="3228,-67" coordsize="2,64">
              <v:shape style="position:absolute;left:3228;top:-67;width:2;height:64" coordorigin="3228,-67" coordsize="0,64" path="m3228,-67l3228,-3e" filled="false" stroked="true" strokeweight=".435677pt" strokecolor="#0080ff">
                <v:path arrowok="t"/>
              </v:shape>
            </v:group>
            <v:group style="position:absolute;left:3072;top:-67;width:2;height:64" coordorigin="3072,-67" coordsize="2,64">
              <v:shape style="position:absolute;left:3072;top:-67;width:2;height:64" coordorigin="3072,-67" coordsize="0,64" path="m3072,-67l3072,-3e" filled="false" stroked="true" strokeweight=".470338pt" strokecolor="#0080ff">
                <v:path arrowok="t"/>
              </v:shape>
            </v:group>
            <v:group style="position:absolute;left:3312;top:-67;width:2;height:64" coordorigin="3312,-67" coordsize="2,64">
              <v:shape style="position:absolute;left:3312;top:-67;width:2;height:64" coordorigin="3312,-67" coordsize="0,64" path="m3312,-67l3312,-3e" filled="false" stroked="true" strokeweight=".509940pt" strokecolor="#0080ff">
                <v:path arrowok="t"/>
              </v:shape>
            </v:group>
            <v:group style="position:absolute;left:3230;top:-67;width:2;height:64" coordorigin="3230,-67" coordsize="2,64">
              <v:shape style="position:absolute;left:3230;top:-67;width:2;height:64" coordorigin="3230,-67" coordsize="0,64" path="m3230,-67l3230,-3e" filled="false" stroked="true" strokeweight=".470341pt" strokecolor="#0080ff">
                <v:path arrowok="t"/>
              </v:shape>
            </v:group>
            <v:group style="position:absolute;left:3318;top:-67;width:2;height:64" coordorigin="3318,-67" coordsize="2,64">
              <v:shape style="position:absolute;left:3318;top:-67;width:2;height:64" coordorigin="3318,-67" coordsize="0,64" path="m3318,-67l3318,-3e" filled="false" stroked="true" strokeweight=".500044pt" strokecolor="#0080ff">
                <v:path arrowok="t"/>
              </v:shape>
            </v:group>
            <v:group style="position:absolute;left:3398;top:-67;width:2;height:64" coordorigin="3398,-67" coordsize="2,64">
              <v:shape style="position:absolute;left:3398;top:-67;width:2;height:64" coordorigin="3398,-67" coordsize="0,64" path="m3398,-67l3398,-3e" filled="false" stroked="true" strokeweight=".371318pt" strokecolor="#0080ff">
                <v:path arrowok="t"/>
              </v:shape>
            </v:group>
            <v:group style="position:absolute;left:3401;top:-67;width:2;height:64" coordorigin="3401,-67" coordsize="2,64">
              <v:shape style="position:absolute;left:3401;top:-67;width:2;height:64" coordorigin="3401,-67" coordsize="0,64" path="m3401,-67l3401,-3e" filled="false" stroked="true" strokeweight=".435682pt" strokecolor="#0080ff">
                <v:path arrowok="t"/>
              </v:shape>
            </v:group>
            <v:group style="position:absolute;left:3379;top:-67;width:2;height:64" coordorigin="3379,-67" coordsize="2,64">
              <v:shape style="position:absolute;left:3379;top:-67;width:2;height:64" coordorigin="3379,-67" coordsize="0,64" path="m3379,-67l3379,-3e" filled="false" stroked="true" strokeweight=".549528pt" strokecolor="#0080ff">
                <v:path arrowok="t"/>
              </v:shape>
            </v:group>
            <v:group style="position:absolute;left:3077;top:-67;width:2;height:64" coordorigin="3077,-67" coordsize="2,64">
              <v:shape style="position:absolute;left:3077;top:-67;width:2;height:64" coordorigin="3077,-67" coordsize="0,64" path="m3077,-67l3077,-3e" filled="false" stroked="true" strokeweight=".495093pt" strokecolor="#0080ff">
                <v:path arrowok="t"/>
              </v:shape>
            </v:group>
            <v:group style="position:absolute;left:3240;top:-67;width:2;height:64" coordorigin="3240,-67" coordsize="2,64">
              <v:shape style="position:absolute;left:3240;top:-67;width:2;height:64" coordorigin="3240,-67" coordsize="0,64" path="m3240,-67l3240,-3e" filled="false" stroked="true" strokeweight=".371318pt" strokecolor="#0080ff">
                <v:path arrowok="t"/>
              </v:shape>
            </v:group>
            <v:group style="position:absolute;left:3339;top:-67;width:2;height:64" coordorigin="3339,-67" coordsize="2,64">
              <v:shape style="position:absolute;left:3339;top:-67;width:2;height:64" coordorigin="3339,-67" coordsize="0,64" path="m3339,-67l3339,-3e" filled="false" stroked="true" strokeweight=".435682pt" strokecolor="#0080ff">
                <v:path arrowok="t"/>
              </v:shape>
            </v:group>
            <v:group style="position:absolute;left:3501;top:-67;width:2;height:64" coordorigin="3501,-67" coordsize="2,64">
              <v:shape style="position:absolute;left:3501;top:-67;width:2;height:64" coordorigin="3501,-67" coordsize="0,64" path="m3501,-67l3501,-3e" filled="false" stroked="true" strokeweight=".519855pt" strokecolor="#0080ff">
                <v:path arrowok="t"/>
              </v:shape>
            </v:group>
            <v:group style="position:absolute;left:3598;top:-67;width:2;height:64" coordorigin="3598,-67" coordsize="2,64">
              <v:shape style="position:absolute;left:3598;top:-67;width:2;height:64" coordorigin="3598,-67" coordsize="0,64" path="m3598,-67l3598,-3e" filled="false" stroked="true" strokeweight=".47033pt" strokecolor="#0080ff">
                <v:path arrowok="t"/>
              </v:shape>
            </v:group>
            <v:group style="position:absolute;left:3587;top:-67;width:2;height:64" coordorigin="3587,-67" coordsize="2,64">
              <v:shape style="position:absolute;left:3587;top:-67;width:2;height:64" coordorigin="3587,-67" coordsize="0,64" path="m3587,-67l3587,-3e" filled="false" stroked="true" strokeweight=".470336pt" strokecolor="#0080ff">
                <v:path arrowok="t"/>
              </v:shape>
            </v:group>
            <v:group style="position:absolute;left:3550;top:-67;width:2;height:64" coordorigin="3550,-67" coordsize="2,64">
              <v:shape style="position:absolute;left:3550;top:-67;width:2;height:64" coordorigin="3550,-67" coordsize="0,64" path="m3550,-67l3550,-3e" filled="false" stroked="true" strokeweight=".405974pt" strokecolor="#0080ff">
                <v:path arrowok="t"/>
              </v:shape>
            </v:group>
            <v:group style="position:absolute;left:3636;top:-67;width:2;height:64" coordorigin="3636,-67" coordsize="2,64">
              <v:shape style="position:absolute;left:3636;top:-67;width:2;height:64" coordorigin="3636,-67" coordsize="0,64" path="m3636,-3l3636,-67e" filled="false" stroked="true" strokeweight=".371318pt" strokecolor="#0080ff">
                <v:path arrowok="t"/>
              </v:shape>
            </v:group>
            <v:group style="position:absolute;left:3507;top:-67;width:2;height:64" coordorigin="3507,-67" coordsize="2,64">
              <v:shape style="position:absolute;left:3507;top:-67;width:2;height:64" coordorigin="3507,-67" coordsize="0,64" path="m3507,-67l3507,-3e" filled="false" stroked="true" strokeweight=".514902pt" strokecolor="#0080ff">
                <v:path arrowok="t"/>
              </v:shape>
            </v:group>
            <v:group style="position:absolute;left:3525;top:-67;width:2;height:64" coordorigin="3525,-67" coordsize="2,64">
              <v:shape style="position:absolute;left:3525;top:-67;width:2;height:64" coordorigin="3525,-67" coordsize="0,64" path="m3525,-67l3525,-3e" filled="false" stroked="true" strokeweight=".514896pt" strokecolor="#0080ff">
                <v:path arrowok="t"/>
              </v:shape>
            </v:group>
            <v:group style="position:absolute;left:3496;top:-67;width:2;height:64" coordorigin="3496,-67" coordsize="2,64">
              <v:shape style="position:absolute;left:3496;top:-67;width:2;height:64" coordorigin="3496,-67" coordsize="0,64" path="m3496,-3l3496,-67e" filled="false" stroked="true" strokeweight=".371318pt" strokecolor="#0080ff">
                <v:path arrowok="t"/>
              </v:shape>
            </v:group>
            <v:group style="position:absolute;left:3439;top:-67;width:2;height:64" coordorigin="3439,-67" coordsize="2,64">
              <v:shape style="position:absolute;left:3439;top:-67;width:2;height:64" coordorigin="3439,-67" coordsize="0,64" path="m3439,-67l3439,-3e" filled="false" stroked="true" strokeweight=".410925pt" strokecolor="#0080ff">
                <v:path arrowok="t"/>
              </v:shape>
            </v:group>
            <v:group style="position:absolute;left:3616;top:-67;width:2;height:64" coordorigin="3616,-67" coordsize="2,64">
              <v:shape style="position:absolute;left:3616;top:-67;width:2;height:64" coordorigin="3616,-67" coordsize="0,64" path="m3616,-67l3616,-3e" filled="false" stroked="true" strokeweight=".465382pt" strokecolor="#0080ff">
                <v:path arrowok="t"/>
              </v:shape>
            </v:group>
            <v:group style="position:absolute;left:3589;top:-67;width:2;height:64" coordorigin="3589,-67" coordsize="2,64">
              <v:shape style="position:absolute;left:3589;top:-67;width:2;height:64" coordorigin="3589,-67" coordsize="0,64" path="m3589,-3l3589,-67e" filled="false" stroked="true" strokeweight=".371318pt" strokecolor="#0080ff">
                <v:path arrowok="t"/>
              </v:shape>
            </v:group>
            <v:group style="position:absolute;left:3385;top:-67;width:2;height:64" coordorigin="3385,-67" coordsize="2,64">
              <v:shape style="position:absolute;left:3385;top:-67;width:2;height:64" coordorigin="3385,-67" coordsize="0,64" path="m3385,-67l3385,-3e" filled="false" stroked="true" strokeweight=".445578pt" strokecolor="#0080ff">
                <v:path arrowok="t"/>
              </v:shape>
            </v:group>
            <v:group style="position:absolute;left:3489;top:-67;width:2;height:64" coordorigin="3489,-67" coordsize="2,64">
              <v:shape style="position:absolute;left:3489;top:-67;width:2;height:64" coordorigin="3489,-67" coordsize="0,64" path="m3489,-67l3489,-3e" filled="false" stroked="true" strokeweight=".475284pt" strokecolor="#0080ff">
                <v:path arrowok="t"/>
              </v:shape>
            </v:group>
            <v:group style="position:absolute;left:3096;top:-67;width:2;height:64" coordorigin="3096,-67" coordsize="2,64">
              <v:shape style="position:absolute;left:3096;top:-67;width:2;height:64" coordorigin="3096,-67" coordsize="0,64" path="m3096,-67l3096,-3e" filled="false" stroked="true" strokeweight=".504994pt" strokecolor="#0080ff">
                <v:path arrowok="t"/>
              </v:shape>
            </v:group>
            <v:group style="position:absolute;left:3099;top:-67;width:2;height:64" coordorigin="3099,-67" coordsize="2,64">
              <v:shape style="position:absolute;left:3099;top:-67;width:2;height:64" coordorigin="3099,-67" coordsize="0,64" path="m3099,-67l3099,-3e" filled="false" stroked="true" strokeweight=".445584pt" strokecolor="#0080ff">
                <v:path arrowok="t"/>
              </v:shape>
            </v:group>
            <v:group style="position:absolute;left:3322;top:-67;width:2;height:64" coordorigin="3322,-67" coordsize="2,64">
              <v:shape style="position:absolute;left:3322;top:-67;width:2;height:64" coordorigin="3322,-67" coordsize="0,64" path="m3322,-67l3322,-3e" filled="false" stroked="true" strokeweight=".415884pt" strokecolor="#0080ff">
                <v:path arrowok="t"/>
              </v:shape>
            </v:group>
            <v:group style="position:absolute;left:3536;top:-67;width:2;height:64" coordorigin="3536,-67" coordsize="2,64">
              <v:shape style="position:absolute;left:3536;top:-67;width:2;height:64" coordorigin="3536,-67" coordsize="0,64" path="m3536,-67l3536,-3e" filled="false" stroked="true" strokeweight=".490147pt" strokecolor="#0080ff">
                <v:path arrowok="t"/>
              </v:shape>
            </v:group>
            <v:group style="position:absolute;left:3382;top:-67;width:2;height:64" coordorigin="3382,-67" coordsize="2,64">
              <v:shape style="position:absolute;left:3382;top:-67;width:2;height:64" coordorigin="3382,-67" coordsize="0,64" path="m3382,-67l3382,-3e" filled="false" stroked="true" strokeweight=".391121pt" strokecolor="#0080ff">
                <v:path arrowok="t"/>
              </v:shape>
            </v:group>
            <v:group style="position:absolute;left:3233;top:-67;width:2;height:64" coordorigin="3233,-67" coordsize="2,64">
              <v:shape style="position:absolute;left:3233;top:-67;width:2;height:64" coordorigin="3233,-67" coordsize="0,64" path="m3233,-67l3233,-3e" filled="false" stroked="true" strokeweight=".376268pt" strokecolor="#0080ff">
                <v:path arrowok="t"/>
              </v:shape>
            </v:group>
            <v:group style="position:absolute;left:3054;top:-67;width:2;height:64" coordorigin="3054,-67" coordsize="2,64">
              <v:shape style="position:absolute;left:3054;top:-67;width:2;height:64" coordorigin="3054,-67" coordsize="0,64" path="m3054,-67l3054,-3e" filled="false" stroked="true" strokeweight=".420827pt" strokecolor="#0080ff">
                <v:path arrowok="t"/>
              </v:shape>
            </v:group>
            <v:group style="position:absolute;left:3409;top:-67;width:2;height:64" coordorigin="3409,-67" coordsize="2,64">
              <v:shape style="position:absolute;left:3409;top:-67;width:2;height:64" coordorigin="3409,-67" coordsize="0,64" path="m3409,-67l3409,-3e" filled="false" stroked="true" strokeweight=".534708pt" strokecolor="#0080ff">
                <v:path arrowok="t"/>
              </v:shape>
            </v:group>
            <v:group style="position:absolute;left:3113;top:-67;width:2;height:64" coordorigin="3113,-67" coordsize="2,64">
              <v:shape style="position:absolute;left:3113;top:-67;width:2;height:64" coordorigin="3113,-67" coordsize="0,64" path="m3113,-67l3113,-3e" filled="false" stroked="true" strokeweight=".450535pt" strokecolor="#0080ff">
                <v:path arrowok="t"/>
              </v:shape>
            </v:group>
            <v:group style="position:absolute;left:3405;top:-67;width:2;height:64" coordorigin="3405,-67" coordsize="2,64">
              <v:shape style="position:absolute;left:3405;top:-67;width:2;height:64" coordorigin="3405,-67" coordsize="0,64" path="m3405,-67l3405,-3e" filled="false" stroked="true" strokeweight=".435674pt" strokecolor="#0080ff">
                <v:path arrowok="t"/>
              </v:shape>
            </v:group>
            <v:group style="position:absolute;left:3210;top:-67;width:2;height:64" coordorigin="3210,-67" coordsize="2,64">
              <v:shape style="position:absolute;left:3210;top:-67;width:2;height:64" coordorigin="3210,-67" coordsize="0,64" path="m3210,-67l3210,-3e" filled="false" stroked="true" strokeweight=".48024pt" strokecolor="#0080ff">
                <v:path arrowok="t"/>
              </v:shape>
            </v:group>
            <v:group style="position:absolute;left:3261;top:-67;width:2;height:64" coordorigin="3261,-67" coordsize="2,64">
              <v:shape style="position:absolute;left:3261;top:-67;width:2;height:64" coordorigin="3261,-67" coordsize="0,64" path="m3261,-67l3261,-3e" filled="false" stroked="true" strokeweight=".435679pt" strokecolor="#0080ff">
                <v:path arrowok="t"/>
              </v:shape>
            </v:group>
            <v:group style="position:absolute;left:3454;top:-67;width:2;height:64" coordorigin="3454,-67" coordsize="2,64">
              <v:shape style="position:absolute;left:3454;top:-67;width:2;height:64" coordorigin="3454,-67" coordsize="0,64" path="m3454,-67l3454,-3e" filled="false" stroked="true" strokeweight=".500044pt" strokecolor="#0080ff">
                <v:path arrowok="t"/>
              </v:shape>
            </v:group>
            <v:group style="position:absolute;left:3561;top:-67;width:2;height:64" coordorigin="3561,-67" coordsize="2,64">
              <v:shape style="position:absolute;left:3561;top:-67;width:2;height:64" coordorigin="3561,-67" coordsize="0,64" path="m3561,-67l3561,-3e" filled="false" stroked="true" strokeweight=".495093pt" strokecolor="#0080ff">
                <v:path arrowok="t"/>
              </v:shape>
            </v:group>
            <v:group style="position:absolute;left:3021;top:-67;width:2;height:64" coordorigin="3021,-67" coordsize="2,64">
              <v:shape style="position:absolute;left:3021;top:-67;width:2;height:64" coordorigin="3021,-67" coordsize="0,64" path="m3021,-67l3021,-3e" filled="false" stroked="true" strokeweight=".480235pt" strokecolor="#0080ff">
                <v:path arrowok="t"/>
              </v:shape>
            </v:group>
            <v:group style="position:absolute;left:3416;top:-67;width:2;height:64" coordorigin="3416,-67" coordsize="2,64">
              <v:shape style="position:absolute;left:3416;top:-67;width:2;height:64" coordorigin="3416,-67" coordsize="0,64" path="m3416,-67l3416,-3e" filled="false" stroked="true" strokeweight=".519836pt" strokecolor="#0080ff">
                <v:path arrowok="t"/>
              </v:shape>
            </v:group>
            <v:group style="position:absolute;left:3556;top:-67;width:2;height:64" coordorigin="3556,-67" coordsize="2,64">
              <v:shape style="position:absolute;left:3556;top:-67;width:2;height:64" coordorigin="3556,-67" coordsize="0,64" path="m3556,-67l3556,-3e" filled="false" stroked="true" strokeweight=".455472pt" strokecolor="#0080ff">
                <v:path arrowok="t"/>
              </v:shape>
            </v:group>
            <v:group style="position:absolute;left:3205;top:-67;width:2;height:64" coordorigin="3205,-67" coordsize="2,64">
              <v:shape style="position:absolute;left:3205;top:-67;width:2;height:64" coordorigin="3205,-67" coordsize="0,64" path="m3205,-67l3205,-3e" filled="false" stroked="true" strokeweight=".435682pt" strokecolor="#0080ff">
                <v:path arrowok="t"/>
              </v:shape>
            </v:group>
            <v:group style="position:absolute;left:3457;top:-67;width:2;height:64" coordorigin="3457,-67" coordsize="2,64">
              <v:shape style="position:absolute;left:3457;top:-67;width:2;height:64" coordorigin="3457,-67" coordsize="0,64" path="m3457,-67l3457,-3e" filled="false" stroked="true" strokeweight=".455488pt" strokecolor="#0080ff">
                <v:path arrowok="t"/>
              </v:shape>
            </v:group>
            <v:group style="position:absolute;left:3273;top:-67;width:2;height:64" coordorigin="3273,-67" coordsize="2,64">
              <v:shape style="position:absolute;left:3273;top:-67;width:2;height:64" coordorigin="3273,-67" coordsize="0,64" path="m3273,-67l3273,-3e" filled="false" stroked="true" strokeweight=".509932pt" strokecolor="#0080ff">
                <v:path arrowok="t"/>
              </v:shape>
            </v:group>
            <v:group style="position:absolute;left:3301;top:-67;width:2;height:64" coordorigin="3301,-67" coordsize="2,64">
              <v:shape style="position:absolute;left:3301;top:-67;width:2;height:64" coordorigin="3301,-67" coordsize="0,64" path="m3301,-67l3301,-3e" filled="false" stroked="true" strokeweight=".48024pt" strokecolor="#0080ff">
                <v:path arrowok="t"/>
              </v:shape>
            </v:group>
            <v:group style="position:absolute;left:3846;top:-3;width:2;height:57" coordorigin="3846,-3" coordsize="2,57">
              <v:shape style="position:absolute;left:3846;top:-3;width:2;height:57" coordorigin="3846,-3" coordsize="0,57" path="m3846,-3l3846,53e" filled="false" stroked="true" strokeweight=".371318pt" strokecolor="#000000">
                <v:path arrowok="t"/>
              </v:shape>
            </v:group>
            <v:group style="position:absolute;left:3745;top:-67;width:2;height:64" coordorigin="3745,-67" coordsize="2,64">
              <v:shape style="position:absolute;left:3745;top:-67;width:2;height:64" coordorigin="3745,-67" coordsize="0,64" path="m3745,-67l3745,-3e" filled="false" stroked="true" strokeweight=".509932pt" strokecolor="#0080ff">
                <v:path arrowok="t"/>
              </v:shape>
            </v:group>
            <v:group style="position:absolute;left:3735;top:-67;width:2;height:64" coordorigin="3735,-67" coordsize="2,64">
              <v:shape style="position:absolute;left:3735;top:-67;width:2;height:64" coordorigin="3735,-67" coordsize="0,64" path="m3735,-3l3735,-67e" filled="false" stroked="true" strokeweight=".371318pt" strokecolor="#0080ff">
                <v:path arrowok="t"/>
              </v:shape>
            </v:group>
            <v:group style="position:absolute;left:3806;top:-67;width:2;height:64" coordorigin="3806,-67" coordsize="2,64">
              <v:shape style="position:absolute;left:3806;top:-67;width:2;height:64" coordorigin="3806,-67" coordsize="0,64" path="m3806,-3l3806,-67e" filled="false" stroked="true" strokeweight=".371318pt" strokecolor="#0080ff">
                <v:path arrowok="t"/>
              </v:shape>
            </v:group>
            <v:group style="position:absolute;left:3827;top:-67;width:2;height:64" coordorigin="3827,-67" coordsize="2,64">
              <v:shape style="position:absolute;left:3827;top:-67;width:2;height:64" coordorigin="3827,-67" coordsize="0,64" path="m3827,-67l3827,-3e" filled="false" stroked="true" strokeweight=".500038pt" strokecolor="#0080ff">
                <v:path arrowok="t"/>
              </v:shape>
            </v:group>
            <v:group style="position:absolute;left:3926;top:-67;width:2;height:64" coordorigin="3926,-67" coordsize="2,64">
              <v:shape style="position:absolute;left:3926;top:-67;width:2;height:64" coordorigin="3926,-67" coordsize="0,64" path="m3926,-67l3926,-3e" filled="false" stroked="true" strokeweight=".415876pt" strokecolor="#0080ff">
                <v:path arrowok="t"/>
              </v:shape>
            </v:group>
            <v:group style="position:absolute;left:3891;top:-67;width:2;height:64" coordorigin="3891,-67" coordsize="2,64">
              <v:shape style="position:absolute;left:3891;top:-67;width:2;height:64" coordorigin="3891,-67" coordsize="0,64" path="m3891,-67l3891,-3e" filled="false" stroked="true" strokeweight=".475284pt" strokecolor="#0080ff">
                <v:path arrowok="t"/>
              </v:shape>
            </v:group>
            <v:group style="position:absolute;left:3767;top:-67;width:2;height:64" coordorigin="3767,-67" coordsize="2,64">
              <v:shape style="position:absolute;left:3767;top:-67;width:2;height:64" coordorigin="3767,-67" coordsize="0,64" path="m3767,-67l3767,-3e" filled="false" stroked="true" strokeweight=".420827pt" strokecolor="#0080ff">
                <v:path arrowok="t"/>
              </v:shape>
            </v:group>
            <v:group style="position:absolute;left:3814;top:-67;width:2;height:64" coordorigin="3814,-67" coordsize="2,64">
              <v:shape style="position:absolute;left:3814;top:-67;width:2;height:64" coordorigin="3814,-67" coordsize="0,64" path="m3814,-3l3814,-67e" filled="false" stroked="true" strokeweight=".371318pt" strokecolor="#0080ff">
                <v:path arrowok="t"/>
              </v:shape>
            </v:group>
            <v:group style="position:absolute;left:3695;top:-67;width:2;height:64" coordorigin="3695,-67" coordsize="2,64">
              <v:shape style="position:absolute;left:3695;top:-67;width:2;height:64" coordorigin="3695,-67" coordsize="0,64" path="m3695,-3l3695,-67e" filled="false" stroked="true" strokeweight=".371318pt" strokecolor="#0080ff">
                <v:path arrowok="t"/>
              </v:shape>
            </v:group>
            <v:group style="position:absolute;left:3593;top:-67;width:2;height:64" coordorigin="3593,-67" coordsize="2,64">
              <v:shape style="position:absolute;left:3593;top:-67;width:2;height:64" coordorigin="3593,-67" coordsize="0,64" path="m3593,-67l3593,-3e" filled="false" stroked="true" strokeweight=".440627pt" strokecolor="#0080ff">
                <v:path arrowok="t"/>
              </v:shape>
            </v:group>
            <v:group style="position:absolute;left:3818;top:-67;width:2;height:64" coordorigin="3818,-67" coordsize="2,64">
              <v:shape style="position:absolute;left:3818;top:-67;width:2;height:64" coordorigin="3818,-67" coordsize="0,64" path="m3818,-67l3818,-3e" filled="false" stroked="true" strokeweight=".500044pt" strokecolor="#0080ff">
                <v:path arrowok="t"/>
              </v:shape>
            </v:group>
            <v:group style="position:absolute;left:3061;top:-67;width:2;height:64" coordorigin="3061,-67" coordsize="2,64">
              <v:shape style="position:absolute;left:3061;top:-67;width:2;height:64" coordorigin="3061,-67" coordsize="0,64" path="m3061,-67l3061,-3e" filled="false" stroked="true" strokeweight=".47033pt" strokecolor="#0080ff">
                <v:path arrowok="t"/>
              </v:shape>
            </v:group>
            <v:group style="position:absolute;left:3701;top:-67;width:2;height:64" coordorigin="3701,-67" coordsize="2,64">
              <v:shape style="position:absolute;left:3701;top:-67;width:2;height:64" coordorigin="3701,-67" coordsize="0,64" path="m3701,-67l3701,-3e" filled="false" stroked="true" strokeweight=".455483pt" strokecolor="#0080ff">
                <v:path arrowok="t"/>
              </v:shape>
            </v:group>
            <v:group style="position:absolute;left:3460;top:-67;width:2;height:64" coordorigin="3460,-67" coordsize="2,64">
              <v:shape style="position:absolute;left:3460;top:-67;width:2;height:64" coordorigin="3460,-67" coordsize="0,64" path="m3460,-67l3460,-3e" filled="false" stroked="true" strokeweight=".425777pt" strokecolor="#0080ff">
                <v:path arrowok="t"/>
              </v:shape>
            </v:group>
            <v:group style="position:absolute;left:3932;top:-67;width:2;height:64" coordorigin="3932,-67" coordsize="2,64">
              <v:shape style="position:absolute;left:3932;top:-67;width:2;height:64" coordorigin="3932,-67" coordsize="0,64" path="m3932,-67l3932,-3e" filled="false" stroked="true" strokeweight=".420827pt" strokecolor="#0080ff">
                <v:path arrowok="t"/>
              </v:shape>
            </v:group>
            <v:group style="position:absolute;left:3349;top:-67;width:2;height:64" coordorigin="3349,-67" coordsize="2,64">
              <v:shape style="position:absolute;left:3349;top:-67;width:2;height:64" coordorigin="3349,-67" coordsize="0,64" path="m3349,-67l3349,-3e" filled="false" stroked="true" strokeweight=".524803pt" strokecolor="#0080ff">
                <v:path arrowok="t"/>
              </v:shape>
            </v:group>
            <v:group style="position:absolute;left:3519;top:-67;width:2;height:64" coordorigin="3519,-67" coordsize="2,64">
              <v:shape style="position:absolute;left:3519;top:-67;width:2;height:64" coordorigin="3519,-67" coordsize="0,64" path="m3519,-67l3519,-3e" filled="false" stroked="true" strokeweight=".500046pt" strokecolor="#0080ff">
                <v:path arrowok="t"/>
              </v:shape>
            </v:group>
            <v:group style="position:absolute;left:3764;top:-67;width:2;height:64" coordorigin="3764,-67" coordsize="2,64">
              <v:shape style="position:absolute;left:3764;top:-67;width:2;height:64" coordorigin="3764,-67" coordsize="0,64" path="m3764,-67l3764,-3e" filled="false" stroked="true" strokeweight=".485194pt" strokecolor="#0080ff">
                <v:path arrowok="t"/>
              </v:shape>
            </v:group>
            <v:group style="position:absolute;left:3306;top:-67;width:2;height:64" coordorigin="3306,-67" coordsize="2,64">
              <v:shape style="position:absolute;left:3306;top:-67;width:2;height:64" coordorigin="3306,-67" coordsize="0,64" path="m3306,-67l3306,-3e" filled="false" stroked="true" strokeweight=".485191pt" strokecolor="#0080ff">
                <v:path arrowok="t"/>
              </v:shape>
            </v:group>
            <v:group style="position:absolute;left:3214;top:-67;width:2;height:64" coordorigin="3214,-67" coordsize="2,64">
              <v:shape style="position:absolute;left:3214;top:-67;width:2;height:64" coordorigin="3214,-67" coordsize="0,64" path="m3214,-67l3214,-3e" filled="false" stroked="true" strokeweight=".514902pt" strokecolor="#0080ff">
                <v:path arrowok="t"/>
              </v:shape>
            </v:group>
            <v:group style="position:absolute;left:3038;top:-67;width:2;height:64" coordorigin="3038,-67" coordsize="2,64">
              <v:shape style="position:absolute;left:3038;top:-67;width:2;height:64" coordorigin="3038,-67" coordsize="0,64" path="m3038,-67l3038,-3e" filled="false" stroked="true" strokeweight=".534700pt" strokecolor="#0080ff">
                <v:path arrowok="t"/>
              </v:shape>
            </v:group>
            <v:group style="position:absolute;left:3391;top:-67;width:2;height:64" coordorigin="3391,-67" coordsize="2,64">
              <v:shape style="position:absolute;left:3391;top:-67;width:2;height:64" coordorigin="3391,-67" coordsize="0,64" path="m3391,-67l3391,-3e" filled="false" stroked="true" strokeweight=".376268pt" strokecolor="#0080ff">
                <v:path arrowok="t"/>
              </v:shape>
            </v:group>
            <v:group style="position:absolute;left:2928;top:-67;width:2;height:64" coordorigin="2928,-67" coordsize="2,64">
              <v:shape style="position:absolute;left:2928;top:-67;width:2;height:64" coordorigin="2928,-67" coordsize="0,64" path="m2928,-67l2928,-3e" filled="false" stroked="true" strokeweight=".430728pt" strokecolor="#0080ff">
                <v:path arrowok="t"/>
              </v:shape>
            </v:group>
            <v:group style="position:absolute;left:2939;top:-67;width:2;height:64" coordorigin="2939,-67" coordsize="2,64">
              <v:shape style="position:absolute;left:2939;top:-67;width:2;height:64" coordorigin="2939,-67" coordsize="0,64" path="m2939,-3l2939,-67e" filled="false" stroked="true" strokeweight=".371318pt" strokecolor="#0080ff">
                <v:path arrowok="t"/>
              </v:shape>
            </v:group>
            <v:group style="position:absolute;left:2853;top:-67;width:2;height:64" coordorigin="2853,-67" coordsize="2,64">
              <v:shape style="position:absolute;left:2853;top:-67;width:2;height:64" coordorigin="2853,-67" coordsize="0,64" path="m2853,-67l2853,-3e" filled="false" stroked="true" strokeweight=".440633pt" strokecolor="#0080ff">
                <v:path arrowok="t"/>
              </v:shape>
            </v:group>
            <v:group style="position:absolute;left:2789;top:-67;width:2;height:64" coordorigin="2789,-67" coordsize="2,64">
              <v:shape style="position:absolute;left:2789;top:-67;width:2;height:64" coordorigin="2789,-67" coordsize="0,64" path="m2789,-3l2789,-67e" filled="false" stroked="true" strokeweight=".371318pt" strokecolor="#0080ff">
                <v:path arrowok="t"/>
              </v:shape>
            </v:group>
            <v:group style="position:absolute;left:2844;top:-67;width:2;height:64" coordorigin="2844,-67" coordsize="2,64">
              <v:shape style="position:absolute;left:2844;top:-67;width:2;height:64" coordorigin="2844,-67" coordsize="0,64" path="m2844,-67l2844,-3e" filled="false" stroked="true" strokeweight=".376268pt" strokecolor="#0080ff">
                <v:path arrowok="t"/>
              </v:shape>
            </v:group>
            <v:group style="position:absolute;left:2914;top:-67;width:2;height:64" coordorigin="2914,-67" coordsize="2,64">
              <v:shape style="position:absolute;left:2914;top:-67;width:2;height:64" coordorigin="2914,-67" coordsize="0,64" path="m2914,-67l2914,-3e" filled="false" stroked="true" strokeweight=".405974pt" strokecolor="#0080ff">
                <v:path arrowok="t"/>
              </v:shape>
            </v:group>
            <v:group style="position:absolute;left:2954;top:-67;width:2;height:64" coordorigin="2954,-67" coordsize="2,64">
              <v:shape style="position:absolute;left:2954;top:-67;width:2;height:64" coordorigin="2954,-67" coordsize="0,64" path="m2954,-67l2954,-3e" filled="false" stroked="true" strokeweight=".470333pt" strokecolor="#0080ff">
                <v:path arrowok="t"/>
              </v:shape>
            </v:group>
            <v:group style="position:absolute;left:3581;top:-67;width:2;height:64" coordorigin="3581,-67" coordsize="2,64">
              <v:shape style="position:absolute;left:3581;top:-67;width:2;height:64" coordorigin="3581,-67" coordsize="0,64" path="m3581,-67l3581,-3e" filled="false" stroked="true" strokeweight=".514891pt" strokecolor="#0080ff">
                <v:path arrowok="t"/>
              </v:shape>
            </v:group>
            <v:group style="position:absolute;left:3368;top:-67;width:2;height:64" coordorigin="3368,-67" coordsize="2,64">
              <v:shape style="position:absolute;left:3368;top:-67;width:2;height:64" coordorigin="3368,-67" coordsize="0,64" path="m3368,-67l3368,-3e" filled="false" stroked="true" strokeweight=".505pt" strokecolor="#0080ff">
                <v:path arrowok="t"/>
              </v:shape>
            </v:group>
            <v:group style="position:absolute;left:3280;top:-67;width:2;height:64" coordorigin="3280,-67" coordsize="2,64">
              <v:shape style="position:absolute;left:3280;top:-67;width:2;height:64" coordorigin="3280,-67" coordsize="0,64" path="m3280,-67l3280,-3e" filled="false" stroked="true" strokeweight=".450537pt" strokecolor="#0080ff">
                <v:path arrowok="t"/>
              </v:shape>
            </v:group>
            <v:group style="position:absolute;left:3328;top:-67;width:2;height:64" coordorigin="3328,-67" coordsize="2,64">
              <v:shape style="position:absolute;left:3328;top:-67;width:2;height:64" coordorigin="3328,-67" coordsize="0,64" path="m3328,-67l3328,-3e" filled="false" stroked="true" strokeweight=".470338pt" strokecolor="#0080ff">
                <v:path arrowok="t"/>
              </v:shape>
            </v:group>
            <v:group style="position:absolute;left:3450;top:-67;width:2;height:64" coordorigin="3450,-67" coordsize="2,64">
              <v:shape style="position:absolute;left:3450;top:-67;width:2;height:64" coordorigin="3450,-67" coordsize="0,64" path="m3450,-67l3450,-3e" filled="false" stroked="true" strokeweight=".519853pt" strokecolor="#0080ff">
                <v:path arrowok="t"/>
              </v:shape>
            </v:group>
            <v:group style="position:absolute;left:3771;top:-67;width:2;height:64" coordorigin="3771,-67" coordsize="2,64">
              <v:shape style="position:absolute;left:3771;top:-67;width:2;height:64" coordorigin="3771,-67" coordsize="0,64" path="m3771,-67l3771,-3e" filled="false" stroked="true" strokeweight=".38617pt" strokecolor="#0080ff">
                <v:path arrowok="t"/>
              </v:shape>
            </v:group>
            <v:group style="position:absolute;left:3250;top:-67;width:2;height:64" coordorigin="3250,-67" coordsize="2,64">
              <v:shape style="position:absolute;left:3250;top:-67;width:2;height:64" coordorigin="3250,-67" coordsize="0,64" path="m3250,-67l3250,-3e" filled="false" stroked="true" strokeweight=".465385pt" strokecolor="#0080ff">
                <v:path arrowok="t"/>
              </v:shape>
            </v:group>
            <v:group style="position:absolute;left:3620;top:-67;width:2;height:64" coordorigin="3620,-67" coordsize="2,64">
              <v:shape style="position:absolute;left:3620;top:-67;width:2;height:64" coordorigin="3620,-67" coordsize="0,64" path="m3620,-67l3620,-3e" filled="false" stroked="true" strokeweight=".450537pt" strokecolor="#0080ff">
                <v:path arrowok="t"/>
              </v:shape>
            </v:group>
            <v:group style="position:absolute;left:3064;top:-67;width:2;height:64" coordorigin="3064,-67" coordsize="2,64">
              <v:shape style="position:absolute;left:3064;top:-67;width:2;height:64" coordorigin="3064,-67" coordsize="0,64" path="m3064,-67l3064,-3e" filled="false" stroked="true" strokeweight=".405974pt" strokecolor="#0080ff">
                <v:path arrowok="t"/>
              </v:shape>
            </v:group>
            <v:group style="position:absolute;left:3486;top:-67;width:2;height:64" coordorigin="3486,-67" coordsize="2,64">
              <v:shape style="position:absolute;left:3486;top:-67;width:2;height:64" coordorigin="3486,-67" coordsize="0,64" path="m3486,-67l3486,-3e" filled="false" stroked="true" strokeweight=".445578pt" strokecolor="#0080ff">
                <v:path arrowok="t"/>
              </v:shape>
            </v:group>
            <v:group style="position:absolute;left:3041;top:-67;width:2;height:64" coordorigin="3041,-67" coordsize="2,64">
              <v:shape style="position:absolute;left:3041;top:-67;width:2;height:64" coordorigin="3041,-67" coordsize="0,64" path="m3041,-67l3041,-3e" filled="false" stroked="true" strokeweight=".391121pt" strokecolor="#0080ff">
                <v:path arrowok="t"/>
              </v:shape>
            </v:group>
            <v:group style="position:absolute;left:2874;top:-67;width:2;height:64" coordorigin="2874,-67" coordsize="2,64">
              <v:shape style="position:absolute;left:2874;top:-67;width:2;height:64" coordorigin="2874,-67" coordsize="0,64" path="m2874,-3l2874,-67e" filled="false" stroked="true" strokeweight=".371318pt" strokecolor="#0080ff">
                <v:path arrowok="t"/>
              </v:shape>
            </v:group>
            <v:group style="position:absolute;left:3276;top:-67;width:2;height:64" coordorigin="3276,-67" coordsize="2,64">
              <v:shape style="position:absolute;left:3276;top:-67;width:2;height:64" coordorigin="3276,-67" coordsize="0,64" path="m3276,-67l3276,-3e" filled="false" stroked="true" strokeweight=".475284pt" strokecolor="#0080ff">
                <v:path arrowok="t"/>
              </v:shape>
            </v:group>
            <v:group style="position:absolute;left:3661;top:-67;width:2;height:64" coordorigin="3661,-67" coordsize="2,64">
              <v:shape style="position:absolute;left:3661;top:-67;width:2;height:64" coordorigin="3661,-67" coordsize="0,64" path="m3661,-67l3661,-3e" filled="false" stroked="true" strokeweight=".430734pt" strokecolor="#0080ff">
                <v:path arrowok="t"/>
              </v:shape>
            </v:group>
            <v:group style="position:absolute;left:3105;top:-67;width:2;height:64" coordorigin="3105,-67" coordsize="2,64">
              <v:shape style="position:absolute;left:3105;top:-67;width:2;height:64" coordorigin="3105,-67" coordsize="0,64" path="m3105,-67l3105,-3e" filled="false" stroked="true" strokeweight=".440627pt" strokecolor="#0080ff">
                <v:path arrowok="t"/>
              </v:shape>
            </v:group>
            <v:group style="position:absolute;left:2880;top:-67;width:2;height:64" coordorigin="2880,-67" coordsize="2,64">
              <v:shape style="position:absolute;left:2880;top:-67;width:2;height:64" coordorigin="2880,-67" coordsize="0,64" path="m2880,-67l2880,-3e" filled="false" stroked="true" strokeweight=".430726pt" strokecolor="#0080ff">
                <v:path arrowok="t"/>
              </v:shape>
            </v:group>
            <v:group style="position:absolute;left:2834;top:-67;width:2;height:64" coordorigin="2834,-67" coordsize="2,64">
              <v:shape style="position:absolute;left:2834;top:-67;width:2;height:64" coordorigin="2834,-67" coordsize="0,64" path="m2834,-3l2834,-67e" filled="false" stroked="true" strokeweight=".371318pt" strokecolor="#0080ff">
                <v:path arrowok="t"/>
              </v:shape>
            </v:group>
            <v:group style="position:absolute;left:3558;top:-67;width:2;height:64" coordorigin="3558,-67" coordsize="2,64">
              <v:shape style="position:absolute;left:3558;top:-67;width:2;height:64" coordorigin="3558,-67" coordsize="0,64" path="m3558,-67l3558,-3e" filled="false" stroked="true" strokeweight=".420829pt" strokecolor="#0080ff">
                <v:path arrowok="t"/>
              </v:shape>
            </v:group>
            <v:group style="position:absolute;left:2863;top:-67;width:2;height:64" coordorigin="2863,-67" coordsize="2,64">
              <v:shape style="position:absolute;left:2863;top:-67;width:2;height:64" coordorigin="2863,-67" coordsize="0,64" path="m2863,-3l2863,-67e" filled="false" stroked="true" strokeweight=".371318pt" strokecolor="#0080ff">
                <v:path arrowok="t"/>
              </v:shape>
            </v:group>
            <v:group style="position:absolute;left:3187;top:-67;width:2;height:64" coordorigin="3187,-67" coordsize="2,64">
              <v:shape style="position:absolute;left:3187;top:-67;width:2;height:64" coordorigin="3187,-67" coordsize="0,64" path="m3187,-67l3187,-3e" filled="false" stroked="true" strokeweight=".420832pt" strokecolor="#0080ff">
                <v:path arrowok="t"/>
              </v:shape>
            </v:group>
            <v:group style="position:absolute;left:3255;top:-67;width:2;height:64" coordorigin="3255,-67" coordsize="2,64">
              <v:shape style="position:absolute;left:3255;top:-67;width:2;height:64" coordorigin="3255,-67" coordsize="0,64" path="m3255,-67l3255,-3e" filled="false" stroked="true" strokeweight=".465382pt" strokecolor="#0080ff">
                <v:path arrowok="t"/>
              </v:shape>
            </v:group>
            <v:group style="position:absolute;left:3168;top:-67;width:2;height:64" coordorigin="3168,-67" coordsize="2,64">
              <v:shape style="position:absolute;left:3168;top:-67;width:2;height:64" coordorigin="3168,-67" coordsize="0,64" path="m3168,-3l3168,-67e" filled="false" stroked="true" strokeweight=".371318pt" strokecolor="#0080ff">
                <v:path arrowok="t"/>
              </v:shape>
            </v:group>
            <v:group style="position:absolute;left:3143;top:-67;width:2;height:64" coordorigin="3143,-67" coordsize="2,64">
              <v:shape style="position:absolute;left:3143;top:-67;width:2;height:64" coordorigin="3143,-67" coordsize="0,64" path="m3143,-67l3143,-3e" filled="false" stroked="true" strokeweight=".376268pt" strokecolor="#0080ff">
                <v:path arrowok="t"/>
              </v:shape>
            </v:group>
            <v:group style="position:absolute;left:3907;top:-67;width:2;height:64" coordorigin="3907,-67" coordsize="2,64">
              <v:shape style="position:absolute;left:3907;top:-67;width:2;height:64" coordorigin="3907,-67" coordsize="0,64" path="m3907,-67l3907,-3e" filled="false" stroked="true" strokeweight=".435679pt" strokecolor="#0080ff">
                <v:path arrowok="t"/>
              </v:shape>
            </v:group>
            <v:group style="position:absolute;left:2987;top:-67;width:2;height:64" coordorigin="2987,-67" coordsize="2,64">
              <v:shape style="position:absolute;left:2987;top:-67;width:2;height:64" coordorigin="2987,-67" coordsize="0,64" path="m2987,-67l2987,-3e" filled="false" stroked="true" strokeweight=".440633pt" strokecolor="#0080ff">
                <v:path arrowok="t"/>
              </v:shape>
            </v:group>
            <v:group style="position:absolute;left:2779;top:-67;width:2;height:64" coordorigin="2779,-67" coordsize="2,64">
              <v:shape style="position:absolute;left:2779;top:-67;width:2;height:64" coordorigin="2779,-67" coordsize="0,64" path="m2779,-67l2779,-3e" filled="false" stroked="true" strokeweight=".376268pt" strokecolor="#0080ff">
                <v:path arrowok="t"/>
              </v:shape>
            </v:group>
            <v:group style="position:absolute;left:3183;top:-67;width:2;height:64" coordorigin="3183,-67" coordsize="2,64">
              <v:shape style="position:absolute;left:3183;top:-67;width:2;height:64" coordorigin="3183,-67" coordsize="0,64" path="m3183,-67l3183,-3e" filled="false" stroked="true" strokeweight=".504994pt" strokecolor="#0080ff">
                <v:path arrowok="t"/>
              </v:shape>
            </v:group>
            <v:group style="position:absolute;left:2997;top:-67;width:2;height:64" coordorigin="2997,-67" coordsize="2,64">
              <v:shape style="position:absolute;left:2997;top:-67;width:2;height:64" coordorigin="2997,-67" coordsize="0,64" path="m2997,-67l2997,-3e" filled="false" stroked="true" strokeweight=".485186pt" strokecolor="#0080ff">
                <v:path arrowok="t"/>
              </v:shape>
            </v:group>
            <v:group style="position:absolute;left:3684;top:-67;width:2;height:64" coordorigin="3684,-67" coordsize="2,64">
              <v:shape style="position:absolute;left:3684;top:-67;width:2;height:64" coordorigin="3684,-67" coordsize="0,64" path="m3684,-67l3684,-3e" filled="false" stroked="true" strokeweight=".519836pt" strokecolor="#0080ff">
                <v:path arrowok="t"/>
              </v:shape>
            </v:group>
            <v:group style="position:absolute;left:3720;top:-67;width:2;height:64" coordorigin="3720,-67" coordsize="2,64">
              <v:shape style="position:absolute;left:3720;top:-67;width:2;height:64" coordorigin="3720,-67" coordsize="0,64" path="m3720,-67l3720,-3e" filled="false" stroked="true" strokeweight=".524803pt" strokecolor="#0080ff">
                <v:path arrowok="t"/>
              </v:shape>
            </v:group>
            <v:group style="position:absolute;left:3753;top:-67;width:2;height:64" coordorigin="3753,-67" coordsize="2,64">
              <v:shape style="position:absolute;left:3753;top:-67;width:2;height:64" coordorigin="3753,-67" coordsize="0,64" path="m3753,-3l3753,-67e" filled="false" stroked="true" strokeweight=".371318pt" strokecolor="#0080ff">
                <v:path arrowok="t"/>
              </v:shape>
            </v:group>
            <v:group style="position:absolute;left:3426;top:-67;width:2;height:64" coordorigin="3426,-67" coordsize="2,64">
              <v:shape style="position:absolute;left:3426;top:-67;width:2;height:64" coordorigin="3426,-67" coordsize="0,64" path="m3426,-67l3426,-3e" filled="false" stroked="true" strokeweight=".401026pt" strokecolor="#0080ff">
                <v:path arrowok="t"/>
              </v:shape>
            </v:group>
            <v:group style="position:absolute;left:3544;top:-67;width:2;height:64" coordorigin="3544,-67" coordsize="2,64">
              <v:shape style="position:absolute;left:3544;top:-67;width:2;height:64" coordorigin="3544,-67" coordsize="0,64" path="m3544,-67l3544,-3e" filled="false" stroked="true" strokeweight=".371318pt" strokecolor="#0080ff">
                <v:path arrowok="t"/>
              </v:shape>
            </v:group>
            <v:group style="position:absolute;left:4009;top:-67;width:2;height:64" coordorigin="4009,-67" coordsize="2,64">
              <v:shape style="position:absolute;left:4009;top:-67;width:2;height:64" coordorigin="4009,-67" coordsize="0,64" path="m4009,-67l4009,-3e" filled="false" stroked="true" strokeweight=".480235pt" strokecolor="#0080ff">
                <v:path arrowok="t"/>
              </v:shape>
            </v:group>
            <v:group style="position:absolute;left:4082;top:-67;width:2;height:64" coordorigin="4082,-67" coordsize="2,64">
              <v:shape style="position:absolute;left:4082;top:-67;width:2;height:64" coordorigin="4082,-67" coordsize="0,64" path="m4082,-3l4082,-67e" filled="false" stroked="true" strokeweight=".371318pt" strokecolor="#0080ff">
                <v:path arrowok="t"/>
              </v:shape>
            </v:group>
            <v:group style="position:absolute;left:4207;top:-67;width:2;height:64" coordorigin="4207,-67" coordsize="2,64">
              <v:shape style="position:absolute;left:4207;top:-67;width:2;height:64" coordorigin="4207,-67" coordsize="0,64" path="m4207,-3l4207,-67e" filled="false" stroked="true" strokeweight=".371318pt" strokecolor="#0080ff">
                <v:path arrowok="t"/>
              </v:shape>
            </v:group>
            <v:group style="position:absolute;left:4136;top:-67;width:2;height:64" coordorigin="4136,-67" coordsize="2,64">
              <v:shape style="position:absolute;left:4136;top:-67;width:2;height:64" coordorigin="4136,-67" coordsize="0,64" path="m4136,-3l4136,-67e" filled="false" stroked="true" strokeweight=".371318pt" strokecolor="#0080ff">
                <v:path arrowok="t"/>
              </v:shape>
            </v:group>
            <v:group style="position:absolute;left:4254;top:-67;width:2;height:64" coordorigin="4254,-67" coordsize="2,64">
              <v:shape style="position:absolute;left:4254;top:-67;width:2;height:64" coordorigin="4254,-67" coordsize="0,64" path="m4254,-3l4254,-67e" filled="false" stroked="true" strokeweight=".371318pt" strokecolor="#0080ff">
                <v:path arrowok="t"/>
              </v:shape>
            </v:group>
            <v:group style="position:absolute;left:4159;top:-67;width:2;height:64" coordorigin="4159,-67" coordsize="2,64">
              <v:shape style="position:absolute;left:4159;top:-67;width:2;height:64" coordorigin="4159,-67" coordsize="0,64" path="m4159,-67l4159,-3e" filled="false" stroked="true" strokeweight=".420824pt" strokecolor="#0080ff">
                <v:path arrowok="t"/>
              </v:shape>
            </v:group>
            <v:group style="position:absolute;left:4281;top:-67;width:2;height:64" coordorigin="4281,-67" coordsize="2,64">
              <v:shape style="position:absolute;left:4281;top:-67;width:2;height:64" coordorigin="4281,-67" coordsize="0,64" path="m4281,-67l4281,-3e" filled="false" stroked="true" strokeweight=".450532pt" strokecolor="#0080ff">
                <v:path arrowok="t"/>
              </v:shape>
            </v:group>
            <v:group style="position:absolute;left:4220;top:-67;width:2;height:64" coordorigin="4220,-67" coordsize="2,64">
              <v:shape style="position:absolute;left:4220;top:-67;width:2;height:64" coordorigin="4220,-67" coordsize="0,64" path="m4220,-3l4220,-67e" filled="false" stroked="true" strokeweight=".371318pt" strokecolor="#0080ff">
                <v:path arrowok="t"/>
              </v:shape>
            </v:group>
            <v:group style="position:absolute;left:4012;top:-67;width:2;height:64" coordorigin="4012,-67" coordsize="2,64">
              <v:shape style="position:absolute;left:4012;top:-67;width:2;height:64" coordorigin="4012,-67" coordsize="0,64" path="m4012,-67l4012,-3e" filled="false" stroked="true" strokeweight=".401023pt" strokecolor="#0080ff">
                <v:path arrowok="t"/>
              </v:shape>
            </v:group>
            <v:group style="position:absolute;left:4100;top:-67;width:2;height:64" coordorigin="4100,-67" coordsize="2,64">
              <v:shape style="position:absolute;left:4100;top:-67;width:2;height:64" coordorigin="4100,-67" coordsize="0,64" path="m4100,-3l4100,-67e" filled="false" stroked="true" strokeweight=".371318pt" strokecolor="#0080ff">
                <v:path arrowok="t"/>
              </v:shape>
            </v:group>
            <v:group style="position:absolute;left:4088;top:-67;width:2;height:64" coordorigin="4088,-67" coordsize="2,64">
              <v:shape style="position:absolute;left:4088;top:-67;width:2;height:64" coordorigin="4088,-67" coordsize="0,64" path="m4088,-3l4088,-67e" filled="false" stroked="true" strokeweight=".371318pt" strokecolor="#0080ff">
                <v:path arrowok="t"/>
              </v:shape>
            </v:group>
            <v:group style="position:absolute;left:4072;top:-67;width:2;height:64" coordorigin="4072,-67" coordsize="2,64">
              <v:shape style="position:absolute;left:4072;top:-67;width:2;height:64" coordorigin="4072,-67" coordsize="0,64" path="m4072,-67l4072,-3e" filled="false" stroked="true" strokeweight=".391121pt" strokecolor="#0080ff">
                <v:path arrowok="t"/>
              </v:shape>
            </v:group>
            <v:group style="position:absolute;left:4175;top:-67;width:2;height:64" coordorigin="4175,-67" coordsize="2,64">
              <v:shape style="position:absolute;left:4175;top:-67;width:2;height:64" coordorigin="4175,-67" coordsize="0,64" path="m4175,-67l4175,-3e" filled="false" stroked="true" strokeweight=".396072pt" strokecolor="#0080ff">
                <v:path arrowok="t"/>
              </v:shape>
            </v:group>
            <v:group style="position:absolute;left:4040;top:-67;width:2;height:64" coordorigin="4040,-67" coordsize="2,64">
              <v:shape style="position:absolute;left:4040;top:-67;width:2;height:64" coordorigin="4040,-67" coordsize="0,64" path="m4040,-67l4040,-3e" filled="false" stroked="true" strokeweight=".376268pt" strokecolor="#0080ff">
                <v:path arrowok="t"/>
              </v:shape>
            </v:group>
            <v:group style="position:absolute;left:4374;top:-67;width:2;height:64" coordorigin="4374,-67" coordsize="2,64">
              <v:shape style="position:absolute;left:4374;top:-67;width:2;height:64" coordorigin="4374,-67" coordsize="0,64" path="m4374,-3l4374,-67e" filled="false" stroked="true" strokeweight=".371318pt" strokecolor="#0080ff">
                <v:path arrowok="t"/>
              </v:shape>
            </v:group>
            <v:group style="position:absolute;left:4401;top:-67;width:2;height:64" coordorigin="4401,-67" coordsize="2,64">
              <v:shape style="position:absolute;left:4401;top:-67;width:2;height:64" coordorigin="4401,-67" coordsize="0,64" path="m4401,-3l4401,-67e" filled="false" stroked="true" strokeweight=".371318pt" strokecolor="#0080ff">
                <v:path arrowok="t"/>
              </v:shape>
            </v:group>
            <v:group style="position:absolute;left:4304;top:-67;width:2;height:64" coordorigin="4304,-67" coordsize="2,64">
              <v:shape style="position:absolute;left:4304;top:-67;width:2;height:64" coordorigin="4304,-67" coordsize="0,64" path="m4304,-67l4304,-3e" filled="false" stroked="true" strokeweight=".405974pt" strokecolor="#0080ff">
                <v:path arrowok="t"/>
              </v:shape>
            </v:group>
            <v:group style="position:absolute;left:4195;top:-67;width:2;height:64" coordorigin="4195,-67" coordsize="2,64">
              <v:shape style="position:absolute;left:4195;top:-67;width:2;height:64" coordorigin="4195,-67" coordsize="0,64" path="m4195,-67l4195,-3e" filled="false" stroked="true" strokeweight=".435679pt" strokecolor="#0080ff">
                <v:path arrowok="t"/>
              </v:shape>
            </v:group>
            <v:group style="position:absolute;left:3959;top:-67;width:2;height:64" coordorigin="3959,-67" coordsize="2,64">
              <v:shape style="position:absolute;left:3959;top:-67;width:2;height:64" coordorigin="3959,-67" coordsize="0,64" path="m3959,-3l3959,-67e" filled="false" stroked="true" strokeweight=".371318pt" strokecolor="#0080ff">
                <v:path arrowok="t"/>
              </v:shape>
            </v:group>
            <v:group style="position:absolute;left:3147;top:-67;width:2;height:64" coordorigin="3147,-67" coordsize="2,64">
              <v:shape style="position:absolute;left:3147;top:-67;width:2;height:64" coordorigin="3147,-67" coordsize="0,64" path="m3147,-67l3147,-3e" filled="false" stroked="true" strokeweight=".495087pt" strokecolor="#0080ff">
                <v:path arrowok="t"/>
              </v:shape>
            </v:group>
            <v:group style="position:absolute;left:3009;top:-67;width:2;height:64" coordorigin="3009,-67" coordsize="2,64">
              <v:shape style="position:absolute;left:3009;top:-67;width:2;height:64" coordorigin="3009,-67" coordsize="0,64" path="m3009,-67l3009,-3e" filled="false" stroked="true" strokeweight=".470333pt" strokecolor="#0080ff">
                <v:path arrowok="t"/>
              </v:shape>
            </v:group>
            <v:group style="position:absolute;left:3577;top:-67;width:2;height:64" coordorigin="3577,-67" coordsize="2,64">
              <v:shape style="position:absolute;left:3577;top:-67;width:2;height:64" coordorigin="3577,-67" coordsize="0,64" path="m3577,-67l3577,-3e" filled="false" stroked="true" strokeweight=".430736pt" strokecolor="#0080ff">
                <v:path arrowok="t"/>
              </v:shape>
            </v:group>
            <v:group style="position:absolute;left:3937;top:-67;width:2;height:64" coordorigin="3937,-67" coordsize="2,64">
              <v:shape style="position:absolute;left:3937;top:-67;width:2;height:64" coordorigin="3937,-67" coordsize="0,64" path="m3937,-67l3937,-3e" filled="false" stroked="true" strokeweight=".485186pt" strokecolor="#0080ff">
                <v:path arrowok="t"/>
              </v:shape>
            </v:group>
            <v:group style="position:absolute;left:3874;top:-67;width:2;height:64" coordorigin="3874,-67" coordsize="2,64">
              <v:shape style="position:absolute;left:3874;top:-67;width:2;height:64" coordorigin="3874,-67" coordsize="0,64" path="m3874,-67l3874,-3e" filled="false" stroked="true" strokeweight=".376268pt" strokecolor="#0080ff">
                <v:path arrowok="t"/>
              </v:shape>
            </v:group>
            <v:group style="position:absolute;left:3674;top:-67;width:2;height:64" coordorigin="3674,-67" coordsize="2,64">
              <v:shape style="position:absolute;left:3674;top:-67;width:2;height:64" coordorigin="3674,-67" coordsize="0,64" path="m3674,-67l3674,-3e" filled="false" stroked="true" strokeweight=".405974pt" strokecolor="#0080ff">
                <v:path arrowok="t"/>
              </v:shape>
            </v:group>
            <v:group style="position:absolute;left:3344;top:-67;width:2;height:64" coordorigin="3344,-67" coordsize="2,64">
              <v:shape style="position:absolute;left:3344;top:-67;width:2;height:64" coordorigin="3344,-67" coordsize="0,64" path="m3344,-67l3344,-3e" filled="false" stroked="true" strokeweight=".470341pt" strokecolor="#0080ff">
                <v:path arrowok="t"/>
              </v:shape>
            </v:group>
            <v:group style="position:absolute;left:3200;top:-67;width:2;height:64" coordorigin="3200,-67" coordsize="2,64">
              <v:shape style="position:absolute;left:3200;top:-67;width:2;height:64" coordorigin="3200,-67" coordsize="0,64" path="m3200,-67l3200,-3e" filled="false" stroked="true" strokeweight=".420832pt" strokecolor="#0080ff">
                <v:path arrowok="t"/>
              </v:shape>
            </v:group>
            <v:group style="position:absolute;left:3863;top:-67;width:2;height:64" coordorigin="3863,-67" coordsize="2,64">
              <v:shape style="position:absolute;left:3863;top:-67;width:2;height:64" coordorigin="3863,-67" coordsize="0,64" path="m3863,-67l3863,-3e" filled="false" stroked="true" strokeweight=".480235pt" strokecolor="#0080ff">
                <v:path arrowok="t"/>
              </v:shape>
            </v:group>
            <v:group style="position:absolute;left:3217;top:-67;width:2;height:64" coordorigin="3217,-67" coordsize="2,64">
              <v:shape style="position:absolute;left:3217;top:-67;width:2;height:64" coordorigin="3217,-67" coordsize="0,64" path="m3217,-67l3217,-3e" filled="false" stroked="true" strokeweight=".381222pt" strokecolor="#0080ff">
                <v:path arrowok="t"/>
              </v:shape>
            </v:group>
            <v:group style="position:absolute;left:3980;top:-67;width:2;height:64" coordorigin="3980,-67" coordsize="2,64">
              <v:shape style="position:absolute;left:3980;top:-67;width:2;height:64" coordorigin="3980,-67" coordsize="0,64" path="m3980,-67l3980,-3e" filled="false" stroked="true" strokeweight=".470336pt" strokecolor="#0080ff">
                <v:path arrowok="t"/>
              </v:shape>
            </v:group>
            <v:group style="position:absolute;left:3132;top:-67;width:2;height:64" coordorigin="3132,-67" coordsize="2,64">
              <v:shape style="position:absolute;left:3132;top:-67;width:2;height:64" coordorigin="3132,-67" coordsize="0,64" path="m3132,-67l3132,-3e" filled="false" stroked="true" strokeweight=".38617pt" strokecolor="#0080ff">
                <v:path arrowok="t"/>
              </v:shape>
            </v:group>
            <v:group style="position:absolute;left:4060;top:-67;width:2;height:64" coordorigin="4060,-67" coordsize="2,64">
              <v:shape style="position:absolute;left:4060;top:-67;width:2;height:64" coordorigin="4060,-67" coordsize="0,64" path="m4060,-67l4060,-3e" filled="false" stroked="true" strokeweight=".445581pt" strokecolor="#0080ff">
                <v:path arrowok="t"/>
              </v:shape>
            </v:group>
            <v:group style="position:absolute;left:3541;top:-67;width:2;height:64" coordorigin="3541,-67" coordsize="2,64">
              <v:shape style="position:absolute;left:3541;top:-67;width:2;height:64" coordorigin="3541,-67" coordsize="0,64" path="m3541,-67l3541,-3e" filled="false" stroked="true" strokeweight=".495085pt" strokecolor="#0080ff">
                <v:path arrowok="t"/>
              </v:shape>
            </v:group>
            <v:group style="position:absolute;left:2860;top:-67;width:2;height:64" coordorigin="2860,-67" coordsize="2,64">
              <v:shape style="position:absolute;left:2860;top:-67;width:2;height:64" coordorigin="2860,-67" coordsize="0,64" path="m2860,-67l2860,-3e" filled="false" stroked="true" strokeweight=".430731pt" strokecolor="#0080ff">
                <v:path arrowok="t"/>
              </v:shape>
            </v:group>
            <v:group style="position:absolute;left:3193;top:-67;width:2;height:64" coordorigin="3193,-67" coordsize="2,64">
              <v:shape style="position:absolute;left:3193;top:-67;width:2;height:64" coordorigin="3193,-67" coordsize="0,64" path="m3193,-67l3193,-3e" filled="false" stroked="true" strokeweight=".480243pt" strokecolor="#0080ff">
                <v:path arrowok="t"/>
              </v:shape>
            </v:group>
            <v:group style="position:absolute;left:3463;top:-67;width:2;height:64" coordorigin="3463,-67" coordsize="2,64">
              <v:shape style="position:absolute;left:3463;top:-67;width:2;height:64" coordorigin="3463,-67" coordsize="0,64" path="m3463,-67l3463,-3e" filled="false" stroked="true" strokeweight=".410925pt" strokecolor="#0080ff">
                <v:path arrowok="t"/>
              </v:shape>
            </v:group>
            <v:group style="position:absolute;left:3445;top:-67;width:2;height:64" coordorigin="3445,-67" coordsize="2,64">
              <v:shape style="position:absolute;left:3445;top:-67;width:2;height:64" coordorigin="3445,-67" coordsize="0,64" path="m3445,-67l3445,-3e" filled="false" stroked="true" strokeweight=".505pt" strokecolor="#0080ff">
                <v:path arrowok="t"/>
              </v:shape>
            </v:group>
            <v:group style="position:absolute;left:3986;top:-67;width:2;height:64" coordorigin="3986,-67" coordsize="2,64">
              <v:shape style="position:absolute;left:3986;top:-67;width:2;height:64" coordorigin="3986,-67" coordsize="0,64" path="m3986,-67l3986,-3e" filled="false" stroked="true" strokeweight=".376268pt" strokecolor="#0080ff">
                <v:path arrowok="t"/>
              </v:shape>
            </v:group>
            <v:group style="position:absolute;left:4324;top:-67;width:2;height:64" coordorigin="4324,-67" coordsize="2,64">
              <v:shape style="position:absolute;left:4324;top:-67;width:2;height:64" coordorigin="4324,-67" coordsize="0,64" path="m4324,-3l4324,-67e" filled="false" stroked="true" strokeweight=".371318pt" strokecolor="#0080ff">
                <v:path arrowok="t"/>
              </v:shape>
            </v:group>
            <v:group style="position:absolute;left:2887;top:-67;width:2;height:64" coordorigin="2887,-67" coordsize="2,64">
              <v:shape style="position:absolute;left:2887;top:-67;width:2;height:64" coordorigin="2887,-67" coordsize="0,64" path="m2887,-3l2887,-67e" filled="false" stroked="true" strokeweight=".371318pt" strokecolor="#0080ff">
                <v:path arrowok="t"/>
              </v:shape>
            </v:group>
            <v:group style="position:absolute;left:3644;top:-67;width:2;height:64" coordorigin="3644,-67" coordsize="2,64">
              <v:shape style="position:absolute;left:3644;top:-67;width:2;height:64" coordorigin="3644,-67" coordsize="0,64" path="m3644,-67l3644,-3e" filled="false" stroked="true" strokeweight=".500036pt" strokecolor="#0080ff">
                <v:path arrowok="t"/>
              </v:shape>
            </v:group>
            <v:group style="position:absolute;left:3678;top:-67;width:2;height:64" coordorigin="3678,-67" coordsize="2,64">
              <v:shape style="position:absolute;left:3678;top:-67;width:2;height:64" coordorigin="3678,-67" coordsize="0,64" path="m3678,-67l3678,-3e" filled="false" stroked="true" strokeweight=".514899pt" strokecolor="#0080ff">
                <v:path arrowok="t"/>
              </v:shape>
            </v:group>
            <v:group style="position:absolute;left:3470;top:-67;width:2;height:64" coordorigin="3470,-67" coordsize="2,64">
              <v:shape style="position:absolute;left:3470;top:-67;width:2;height:64" coordorigin="3470,-67" coordsize="0,64" path="m3470,-67l3470,-3e" filled="false" stroked="true" strokeweight=".371318pt" strokecolor="#0080ff">
                <v:path arrowok="t"/>
              </v:shape>
            </v:group>
            <v:group style="position:absolute;left:3713;top:-67;width:2;height:64" coordorigin="3713,-67" coordsize="2,64">
              <v:shape style="position:absolute;left:3713;top:-67;width:2;height:64" coordorigin="3713,-67" coordsize="0,64" path="m3713,-3l3713,-67e" filled="false" stroked="true" strokeweight=".371318pt" strokecolor="#0080ff">
                <v:path arrowok="t"/>
              </v:shape>
            </v:group>
            <v:group style="position:absolute;left:4114;top:-67;width:2;height:64" coordorigin="4114,-67" coordsize="2,64">
              <v:shape style="position:absolute;left:4114;top:-67;width:2;height:64" coordorigin="4114,-67" coordsize="0,64" path="m4114,-67l4114,-3e" filled="false" stroked="true" strokeweight=".465387pt" strokecolor="#0080ff">
                <v:path arrowok="t"/>
              </v:shape>
            </v:group>
            <v:group style="position:absolute;left:3574;top:-67;width:2;height:64" coordorigin="3574,-67" coordsize="2,64">
              <v:shape style="position:absolute;left:3574;top:-67;width:2;height:64" coordorigin="3574,-67" coordsize="0,64" path="m3574,-67l3574,-3e" filled="false" stroked="true" strokeweight=".396072pt" strokecolor="#0080ff">
                <v:path arrowok="t"/>
              </v:shape>
            </v:group>
            <v:group style="position:absolute;left:3860;top:-67;width:2;height:64" coordorigin="3860,-67" coordsize="2,64">
              <v:shape style="position:absolute;left:3860;top:-67;width:2;height:64" coordorigin="3860,-67" coordsize="0,64" path="m3860,-3l3860,-67e" filled="false" stroked="true" strokeweight=".371318pt" strokecolor="#0080ff">
                <v:path arrowok="t"/>
              </v:shape>
            </v:group>
            <v:group style="position:absolute;left:3107;top:-67;width:2;height:64" coordorigin="3107,-67" coordsize="2,64">
              <v:shape style="position:absolute;left:3107;top:-67;width:2;height:64" coordorigin="3107,-67" coordsize="0,64" path="m3107,-67l3107,-3e" filled="false" stroked="true" strokeweight=".420827pt" strokecolor="#0080ff">
                <v:path arrowok="t"/>
              </v:shape>
            </v:group>
            <v:group style="position:absolute;left:3723;top:-67;width:2;height:64" coordorigin="3723,-67" coordsize="2,64">
              <v:shape style="position:absolute;left:3723;top:-67;width:2;height:64" coordorigin="3723,-67" coordsize="0,64" path="m3723,-3l3723,-67e" filled="false" stroked="true" strokeweight=".371318pt" strokecolor="#0080ff">
                <v:path arrowok="t"/>
              </v:shape>
            </v:group>
            <v:group style="position:absolute;left:3929;top:-67;width:2;height:64" coordorigin="3929,-67" coordsize="2,64">
              <v:shape style="position:absolute;left:3929;top:-67;width:2;height:64" coordorigin="3929,-67" coordsize="0,64" path="m3929,-67l3929,-3e" filled="false" stroked="true" strokeweight=".391121pt" strokecolor="#0080ff">
                <v:path arrowok="t"/>
              </v:shape>
            </v:group>
            <v:group style="position:absolute;left:3491;top:-67;width:2;height:64" coordorigin="3491,-67" coordsize="2,64">
              <v:shape style="position:absolute;left:3491;top:-67;width:2;height:64" coordorigin="3491,-67" coordsize="0,64" path="m3491,-67l3491,-3e" filled="false" stroked="true" strokeweight=".475284pt" strokecolor="#0080ff">
                <v:path arrowok="t"/>
              </v:shape>
            </v:group>
            <v:group style="position:absolute;left:3566;top:-67;width:2;height:64" coordorigin="3566,-67" coordsize="2,64">
              <v:shape style="position:absolute;left:3566;top:-67;width:2;height:64" coordorigin="3566,-67" coordsize="0,64" path="m3566,-67l3566,-3e" filled="false" stroked="true" strokeweight=".495093pt" strokecolor="#0080ff">
                <v:path arrowok="t"/>
              </v:shape>
            </v:group>
            <v:group style="position:absolute;left:3607;top:-67;width:2;height:64" coordorigin="3607,-67" coordsize="2,64">
              <v:shape style="position:absolute;left:3607;top:-67;width:2;height:64" coordorigin="3607,-67" coordsize="0,64" path="m3607,-67l3607,-3e" filled="false" stroked="true" strokeweight=".440625pt" strokecolor="#0080ff">
                <v:path arrowok="t"/>
              </v:shape>
            </v:group>
            <v:group style="position:absolute;left:2699;top:-67;width:2;height:64" coordorigin="2699,-67" coordsize="2,64">
              <v:shape style="position:absolute;left:2699;top:-67;width:2;height:64" coordorigin="2699,-67" coordsize="0,64" path="m2699,-3l2699,-67e" filled="false" stroked="true" strokeweight=".371318pt" strokecolor="#0080ff">
                <v:path arrowok="t"/>
              </v:shape>
            </v:group>
            <v:group style="position:absolute;left:2762;top:-67;width:2;height:64" coordorigin="2762,-67" coordsize="2,64">
              <v:shape style="position:absolute;left:2762;top:-67;width:2;height:64" coordorigin="2762,-67" coordsize="0,64" path="m2762,-3l2762,-67e" filled="false" stroked="true" strokeweight=".371318pt" strokecolor="#0080ff">
                <v:path arrowok="t"/>
              </v:shape>
            </v:group>
            <v:group style="position:absolute;left:2965;top:-67;width:2;height:64" coordorigin="2965,-67" coordsize="2,64">
              <v:shape style="position:absolute;left:2965;top:-67;width:2;height:64" coordorigin="2965,-67" coordsize="0,64" path="m2965,-67l2965,-3e" filled="false" stroked="true" strokeweight=".415873pt" strokecolor="#0080ff">
                <v:path arrowok="t"/>
              </v:shape>
            </v:group>
            <v:group style="position:absolute;left:3243;top:-67;width:2;height:64" coordorigin="3243,-67" coordsize="2,64">
              <v:shape style="position:absolute;left:3243;top:-67;width:2;height:64" coordorigin="3243,-67" coordsize="0,64" path="m3243,-67l3243,-3e" filled="false" stroked="true" strokeweight=".455485pt" strokecolor="#0080ff">
                <v:path arrowok="t"/>
              </v:shape>
            </v:group>
            <v:group style="position:absolute;left:3357;top:-67;width:2;height:64" coordorigin="3357,-67" coordsize="2,64">
              <v:shape style="position:absolute;left:3357;top:-67;width:2;height:64" coordorigin="3357,-67" coordsize="0,64" path="m3357,-67l3357,-3e" filled="false" stroked="true" strokeweight=".475289pt" strokecolor="#0080ff">
                <v:path arrowok="t"/>
              </v:shape>
            </v:group>
            <v:group style="position:absolute;left:3801;top:-67;width:2;height:64" coordorigin="3801,-67" coordsize="2,64">
              <v:shape style="position:absolute;left:3801;top:-67;width:2;height:64" coordorigin="3801,-67" coordsize="0,64" path="m3801,-67l3801,-3e" filled="false" stroked="true" strokeweight=".460434pt" strokecolor="#0080ff">
                <v:path arrowok="t"/>
              </v:shape>
            </v:group>
            <v:group style="position:absolute;left:3474;top:-67;width:2;height:64" coordorigin="3474,-67" coordsize="2,64">
              <v:shape style="position:absolute;left:3474;top:-67;width:2;height:64" coordorigin="3474,-67" coordsize="0,64" path="m3474,-67l3474,-3e" filled="false" stroked="true" strokeweight=".381219pt" strokecolor="#0080ff">
                <v:path arrowok="t"/>
              </v:shape>
            </v:group>
            <v:group style="position:absolute;left:3654;top:-67;width:2;height:64" coordorigin="3654,-67" coordsize="2,64">
              <v:shape style="position:absolute;left:3654;top:-67;width:2;height:64" coordorigin="3654,-67" coordsize="0,64" path="m3654,-67l3654,-3e" filled="false" stroked="true" strokeweight=".514886pt" strokecolor="#0080ff">
                <v:path arrowok="t"/>
              </v:shape>
            </v:group>
            <v:group style="position:absolute;left:4027;top:-67;width:2;height:64" coordorigin="4027,-67" coordsize="2,64">
              <v:shape style="position:absolute;left:4027;top:-67;width:2;height:64" coordorigin="4027,-67" coordsize="0,64" path="m4027,-67l4027,-3e" filled="false" stroked="true" strokeweight=".465382pt" strokecolor="#0080ff">
                <v:path arrowok="t"/>
              </v:shape>
            </v:group>
            <v:group style="position:absolute;left:3583;top:-67;width:2;height:64" coordorigin="3583,-67" coordsize="2,64">
              <v:shape style="position:absolute;left:3583;top:-67;width:2;height:64" coordorigin="3583,-67" coordsize="0,64" path="m3583,-3l3583,-67e" filled="false" stroked="true" strokeweight=".371318pt" strokecolor="#0080ff">
                <v:path arrowok="t"/>
              </v:shape>
            </v:group>
            <v:group style="position:absolute;left:3297;top:-67;width:2;height:64" coordorigin="3297,-67" coordsize="2,64">
              <v:shape style="position:absolute;left:3297;top:-67;width:2;height:64" coordorigin="3297,-67" coordsize="0,64" path="m3297,-67l3297,-3e" filled="false" stroked="true" strokeweight=".490134pt" strokecolor="#0080ff">
                <v:path arrowok="t"/>
              </v:shape>
            </v:group>
            <v:group style="position:absolute;left:3419;top:-67;width:2;height:64" coordorigin="3419,-67" coordsize="2,64">
              <v:shape style="position:absolute;left:3419;top:-67;width:2;height:64" coordorigin="3419,-67" coordsize="0,64" path="m3419,-67l3419,-3e" filled="false" stroked="true" strokeweight=".440625pt" strokecolor="#0080ff">
                <v:path arrowok="t"/>
              </v:shape>
            </v:group>
            <v:group style="position:absolute;left:2904;top:-67;width:2;height:64" coordorigin="2904,-67" coordsize="2,64">
              <v:shape style="position:absolute;left:2904;top:-67;width:2;height:64" coordorigin="2904,-67" coordsize="0,64" path="m2904,-3l2904,-67e" filled="false" stroked="true" strokeweight=".371318pt" strokecolor="#0080ff">
                <v:path arrowok="t"/>
              </v:shape>
            </v:group>
            <v:group style="position:absolute;left:3150;top:-67;width:2;height:64" coordorigin="3150,-67" coordsize="2,64">
              <v:shape style="position:absolute;left:3150;top:-67;width:2;height:64" coordorigin="3150,-67" coordsize="0,64" path="m3150,-67l3150,-3e" filled="false" stroked="true" strokeweight=".460434pt" strokecolor="#0080ff">
                <v:path arrowok="t"/>
              </v:shape>
            </v:group>
            <v:group style="position:absolute;left:3727;top:-67;width:2;height:64" coordorigin="3727,-67" coordsize="2,64">
              <v:shape style="position:absolute;left:3727;top:-67;width:2;height:64" coordorigin="3727,-67" coordsize="0,64" path="m3727,-67l3727,-3e" filled="false" stroked="true" strokeweight=".420827pt" strokecolor="#0080ff">
                <v:path arrowok="t"/>
              </v:shape>
            </v:group>
            <v:group style="position:absolute;left:3048;top:-67;width:2;height:64" coordorigin="3048,-67" coordsize="2,64">
              <v:shape style="position:absolute;left:3048;top:-67;width:2;height:64" coordorigin="3048,-67" coordsize="0,64" path="m3048,-67l3048,-3e" filled="false" stroked="true" strokeweight=".460439pt" strokecolor="#0080ff">
                <v:path arrowok="t"/>
              </v:shape>
            </v:group>
            <v:group style="position:absolute;left:3649;top:-67;width:2;height:64" coordorigin="3649,-67" coordsize="2,64">
              <v:shape style="position:absolute;left:3649;top:-67;width:2;height:64" coordorigin="3649,-67" coordsize="0,64" path="m3649,-67l3649,-3e" filled="false" stroked="true" strokeweight=".490142pt" strokecolor="#0080ff">
                <v:path arrowok="t"/>
              </v:shape>
            </v:group>
            <v:group style="position:absolute;left:3841;top:-67;width:2;height:64" coordorigin="3841,-67" coordsize="2,64">
              <v:shape style="position:absolute;left:3841;top:-67;width:2;height:64" coordorigin="3841,-67" coordsize="0,64" path="m3841,-67l3841,-3e" filled="false" stroked="true" strokeweight=".500044pt" strokecolor="#0080ff">
                <v:path arrowok="t"/>
              </v:shape>
            </v:group>
            <v:group style="position:absolute;left:3375;top:-67;width:2;height:64" coordorigin="3375,-67" coordsize="2,64">
              <v:shape style="position:absolute;left:3375;top:-67;width:2;height:64" coordorigin="3375,-67" coordsize="0,64" path="m3375,-67l3375,-3e" filled="false" stroked="true" strokeweight=".48518pt" strokecolor="#0080ff">
                <v:path arrowok="t"/>
              </v:shape>
            </v:group>
            <v:group style="position:absolute;left:3288;top:-67;width:2;height:64" coordorigin="3288,-67" coordsize="2,64">
              <v:shape style="position:absolute;left:3288;top:-67;width:2;height:64" coordorigin="3288,-67" coordsize="0,64" path="m3288,-67l3288,-3e" filled="false" stroked="true" strokeweight=".396067pt" strokecolor="#0080ff">
                <v:path arrowok="t"/>
              </v:shape>
            </v:group>
            <v:group style="position:absolute;left:2978;top:-67;width:2;height:64" coordorigin="2978,-67" coordsize="2,64">
              <v:shape style="position:absolute;left:2978;top:-67;width:2;height:64" coordorigin="2978,-67" coordsize="0,64" path="m2978,-67l2978,-3e" filled="false" stroked="true" strokeweight=".391121pt" strokecolor="#0080ff">
                <v:path arrowok="t"/>
              </v:shape>
            </v:group>
            <v:group style="position:absolute;left:3895;top:-67;width:2;height:64" coordorigin="3895,-67" coordsize="2,64">
              <v:shape style="position:absolute;left:3895;top:-67;width:2;height:64" coordorigin="3895,-67" coordsize="0,64" path="m3895,-67l3895,-3e" filled="false" stroked="true" strokeweight=".45548pt" strokecolor="#0080ff">
                <v:path arrowok="t"/>
              </v:shape>
            </v:group>
            <v:group style="position:absolute;left:3264;top:-67;width:2;height:64" coordorigin="3264,-67" coordsize="2,64">
              <v:shape style="position:absolute;left:3264;top:-67;width:2;height:64" coordorigin="3264,-67" coordsize="0,64" path="m3264,-67l3264,-3e" filled="false" stroked="true" strokeweight=".42578pt" strokecolor="#0080ff">
                <v:path arrowok="t"/>
              </v:shape>
            </v:group>
            <v:group style="position:absolute;left:3804;top:-67;width:2;height:64" coordorigin="3804,-67" coordsize="2,64">
              <v:shape style="position:absolute;left:3804;top:-67;width:2;height:64" coordorigin="3804,-67" coordsize="0,64" path="m3804,-67l3804,-3e" filled="false" stroked="true" strokeweight=".381219pt" strokecolor="#0080ff">
                <v:path arrowok="t"/>
              </v:shape>
            </v:group>
            <v:group style="position:absolute;left:3732;top:-67;width:2;height:64" coordorigin="3732,-67" coordsize="2,64">
              <v:shape style="position:absolute;left:3732;top:-67;width:2;height:64" coordorigin="3732,-67" coordsize="0,64" path="m3732,-67l3732,-3e" filled="false" stroked="true" strokeweight=".396072pt" strokecolor="#0080ff">
                <v:path arrowok="t"/>
              </v:shape>
            </v:group>
            <v:group style="position:absolute;left:2806;top:-67;width:2;height:64" coordorigin="2806,-67" coordsize="2,64">
              <v:shape style="position:absolute;left:2806;top:-67;width:2;height:64" coordorigin="2806,-67" coordsize="0,64" path="m2806,-3l2806,-67e" filled="false" stroked="true" strokeweight=".371318pt" strokecolor="#0080ff">
                <v:path arrowok="t"/>
              </v:shape>
            </v:group>
            <v:group style="position:absolute;left:3371;top:-67;width:2;height:64" coordorigin="3371,-67" coordsize="2,64">
              <v:shape style="position:absolute;left:3371;top:-67;width:2;height:64" coordorigin="3371,-67" coordsize="0,64" path="m3371,-67l3371,-3e" filled="false" stroked="true" strokeweight=".381219pt" strokecolor="#0080ff">
                <v:path arrowok="t"/>
              </v:shape>
            </v:group>
            <v:group style="position:absolute;left:3629;top:-67;width:2;height:64" coordorigin="3629,-67" coordsize="2,64">
              <v:shape style="position:absolute;left:3629;top:-67;width:2;height:64" coordorigin="3629,-67" coordsize="0,64" path="m3629,-67l3629,-3e" filled="false" stroked="true" strokeweight=".396072pt" strokecolor="#0080ff">
                <v:path arrowok="t"/>
              </v:shape>
            </v:group>
            <v:group style="position:absolute;left:3396;top:-67;width:2;height:64" coordorigin="3396,-67" coordsize="2,64">
              <v:shape style="position:absolute;left:3396;top:-67;width:2;height:64" coordorigin="3396,-67" coordsize="0,64" path="m3396,-3l3396,-67e" filled="false" stroked="true" strokeweight=".371318pt" strokecolor="#0080ff">
                <v:path arrowok="t"/>
              </v:shape>
            </v:group>
            <v:group style="position:absolute;left:3437;top:-67;width:2;height:64" coordorigin="3437,-67" coordsize="2,64">
              <v:shape style="position:absolute;left:3437;top:-67;width:2;height:64" coordorigin="3437,-67" coordsize="0,64" path="m3437,-67l3437,-3e" filled="false" stroked="true" strokeweight=".381219pt" strokecolor="#0080ff">
                <v:path arrowok="t"/>
              </v:shape>
            </v:group>
            <v:group style="position:absolute;left:3293;top:-67;width:2;height:64" coordorigin="3293,-67" coordsize="2,64">
              <v:shape style="position:absolute;left:3293;top:-67;width:2;height:64" coordorigin="3293,-67" coordsize="0,64" path="m3293,-3l3293,-67e" filled="false" stroked="true" strokeweight=".371318pt" strokecolor="#0080ff">
                <v:path arrowok="t"/>
              </v:shape>
            </v:group>
            <v:group style="position:absolute;left:3915;top:-67;width:2;height:64" coordorigin="3915,-67" coordsize="2,64">
              <v:shape style="position:absolute;left:3915;top:-67;width:2;height:64" coordorigin="3915,-67" coordsize="0,64" path="m3915,-67l3915,-3e" filled="false" stroked="true" strokeweight=".435679pt" strokecolor="#0080ff">
                <v:path arrowok="t"/>
              </v:shape>
            </v:group>
            <v:group style="position:absolute;left:2816;top:-67;width:2;height:64" coordorigin="2816,-67" coordsize="2,64">
              <v:shape style="position:absolute;left:2816;top:-67;width:2;height:64" coordorigin="2816,-67" coordsize="0,64" path="m2816,-3l2816,-67e" filled="false" stroked="true" strokeweight=".371318pt" strokecolor="#0080ff">
                <v:path arrowok="t"/>
              </v:shape>
            </v:group>
            <v:group style="position:absolute;left:3353;top:-67;width:2;height:64" coordorigin="3353,-67" coordsize="2,64">
              <v:shape style="position:absolute;left:3353;top:-67;width:2;height:64" coordorigin="3353,-67" coordsize="0,64" path="m3353,-67l3353,-3e" filled="false" stroked="true" strokeweight=".38617pt" strokecolor="#0080ff">
                <v:path arrowok="t"/>
              </v:shape>
            </v:group>
            <v:group style="position:absolute;left:3154;top:-67;width:2;height:64" coordorigin="3154,-67" coordsize="2,64">
              <v:shape style="position:absolute;left:3154;top:-67;width:2;height:64" coordorigin="3154,-67" coordsize="0,64" path="m3154,-67l3154,-3e" filled="false" stroked="true" strokeweight=".480227pt" strokecolor="#0080ff">
                <v:path arrowok="t"/>
              </v:shape>
            </v:group>
            <v:group style="position:absolute;left:3158;top:-67;width:2;height:64" coordorigin="3158,-67" coordsize="2,64">
              <v:shape style="position:absolute;left:3158;top:-67;width:2;height:64" coordorigin="3158,-67" coordsize="0,64" path="m3158,-67l3158,-3e" filled="false" stroked="true" strokeweight=".450532pt" strokecolor="#0080ff">
                <v:path arrowok="t"/>
              </v:shape>
            </v:group>
            <v:group style="position:absolute;left:3247;top:-67;width:2;height:64" coordorigin="3247,-67" coordsize="2,64">
              <v:shape style="position:absolute;left:3247;top:-67;width:2;height:64" coordorigin="3247,-67" coordsize="0,64" path="m3247,-67l3247,-3e" filled="false" stroked="true" strokeweight=".475278pt" strokecolor="#0080ff">
                <v:path arrowok="t"/>
              </v:shape>
            </v:group>
            <v:group style="position:absolute;left:4162;top:-67;width:2;height:64" coordorigin="4162,-67" coordsize="2,64">
              <v:shape style="position:absolute;left:4162;top:-67;width:2;height:64" coordorigin="4162,-67" coordsize="0,64" path="m4162,-3l4162,-67e" filled="false" stroked="true" strokeweight=".371318pt" strokecolor="#0080ff">
                <v:path arrowok="t"/>
              </v:shape>
            </v:group>
            <v:group style="position:absolute;left:3787;top:-67;width:2;height:64" coordorigin="3787,-67" coordsize="2,64">
              <v:shape style="position:absolute;left:3787;top:-67;width:2;height:64" coordorigin="3787,-67" coordsize="0,64" path="m3787,-3l3787,-67e" filled="false" stroked="true" strokeweight=".371318pt" strokecolor="#0080ff">
                <v:path arrowok="t"/>
              </v:shape>
            </v:group>
            <v:group style="position:absolute;left:4201;top:-67;width:2;height:64" coordorigin="4201,-67" coordsize="2,64">
              <v:shape style="position:absolute;left:4201;top:-67;width:2;height:64" coordorigin="4201,-67" coordsize="0,64" path="m4201,-3l4201,-67e" filled="false" stroked="true" strokeweight=".371318pt" strokecolor="#0080ff">
                <v:path arrowok="t"/>
              </v:shape>
            </v:group>
            <v:group style="position:absolute;left:3326;top:-67;width:2;height:64" coordorigin="3326,-67" coordsize="2,64">
              <v:shape style="position:absolute;left:3326;top:-67;width:2;height:64" coordorigin="3326,-67" coordsize="0,64" path="m3326,-3l3326,-67e" filled="false" stroked="true" strokeweight=".371318pt" strokecolor="#0080ff">
                <v:path arrowok="t"/>
              </v:shape>
            </v:group>
            <v:group style="position:absolute;left:3431;top:-67;width:2;height:64" coordorigin="3431,-67" coordsize="2,64">
              <v:shape style="position:absolute;left:3431;top:-67;width:2;height:64" coordorigin="3431,-67" coordsize="0,64" path="m3431,-67l3431,-3e" filled="false" stroked="true" strokeweight=".475289pt" strokecolor="#0080ff">
                <v:path arrowok="t"/>
              </v:shape>
            </v:group>
            <v:group style="position:absolute;left:4370;top:-67;width:2;height:64" coordorigin="4370,-67" coordsize="2,64">
              <v:shape style="position:absolute;left:4370;top:-67;width:2;height:64" coordorigin="4370,-67" coordsize="0,64" path="m4370,-3l4370,-67e" filled="false" stroked="true" strokeweight=".371318pt" strokecolor="#0080ff">
                <v:path arrowok="t"/>
              </v:shape>
            </v:group>
            <v:group style="position:absolute;left:2970;top:-67;width:2;height:64" coordorigin="2970,-67" coordsize="2,64">
              <v:shape style="position:absolute;left:2970;top:-67;width:2;height:64" coordorigin="2970,-67" coordsize="0,64" path="m2970,-67l2970,-3e" filled="false" stroked="true" strokeweight=".415878pt" strokecolor="#0080ff">
                <v:path arrowok="t"/>
              </v:shape>
            </v:group>
            <v:group style="position:absolute;left:3962;top:-67;width:2;height:64" coordorigin="3962,-67" coordsize="2,64">
              <v:shape style="position:absolute;left:3962;top:-67;width:2;height:64" coordorigin="3962,-67" coordsize="0,64" path="m3962,-67l3962,-3e" filled="false" stroked="true" strokeweight=".425777pt" strokecolor="#0080ff">
                <v:path arrowok="t"/>
              </v:shape>
            </v:group>
            <v:group style="position:absolute;left:3208;top:-67;width:2;height:64" coordorigin="3208,-67" coordsize="2,64">
              <v:shape style="position:absolute;left:3208;top:-67;width:2;height:64" coordorigin="3208,-67" coordsize="0,64" path="m3208,-67l3208,-3e" filled="false" stroked="true" strokeweight=".37132pt" strokecolor="#0080ff">
                <v:path arrowok="t"/>
              </v:shape>
            </v:group>
            <v:group style="position:absolute;left:3002;top:-67;width:2;height:64" coordorigin="3002,-67" coordsize="2,64">
              <v:shape style="position:absolute;left:3002;top:-67;width:2;height:64" coordorigin="3002,-67" coordsize="0,64" path="m3002,-67l3002,-3e" filled="false" stroked="true" strokeweight=".455485pt" strokecolor="#0080ff">
                <v:path arrowok="t"/>
              </v:shape>
            </v:group>
            <v:group style="position:absolute;left:3052;top:-67;width:2;height:64" coordorigin="3052,-67" coordsize="2,64">
              <v:shape style="position:absolute;left:3052;top:-67;width:2;height:64" coordorigin="3052,-67" coordsize="0,64" path="m3052,-67l3052,-3e" filled="false" stroked="true" strokeweight=".420827pt" strokecolor="#0080ff">
                <v:path arrowok="t"/>
              </v:shape>
            </v:group>
            <v:group style="position:absolute;left:4320;top:-67;width:2;height:64" coordorigin="4320,-67" coordsize="2,64">
              <v:shape style="position:absolute;left:4320;top:-67;width:2;height:64" coordorigin="4320,-67" coordsize="0,64" path="m4320,-67l4320,-3e" filled="false" stroked="true" strokeweight=".391121pt" strokecolor="#0080ff">
                <v:path arrowok="t"/>
              </v:shape>
            </v:group>
            <v:group style="position:absolute;left:4035;top:-67;width:2;height:64" coordorigin="4035,-67" coordsize="2,64">
              <v:shape style="position:absolute;left:4035;top:-67;width:2;height:64" coordorigin="4035,-67" coordsize="0,64" path="m4035,-67l4035,-3e" filled="false" stroked="true" strokeweight=".420827pt" strokecolor="#0080ff">
                <v:path arrowok="t"/>
              </v:shape>
            </v:group>
            <v:group style="position:absolute;left:3422;top:-67;width:2;height:64" coordorigin="3422,-67" coordsize="2,64">
              <v:shape style="position:absolute;left:3422;top:-67;width:2;height:64" coordorigin="3422,-67" coordsize="0,64" path="m3422,-67l3422,-3e" filled="false" stroked="true" strokeweight=".460436pt" strokecolor="#0080ff">
                <v:path arrowok="t"/>
              </v:shape>
            </v:group>
            <v:group style="position:absolute;left:4178;top:-67;width:2;height:64" coordorigin="4178,-67" coordsize="2,64">
              <v:shape style="position:absolute;left:4178;top:-67;width:2;height:64" coordorigin="4178,-67" coordsize="0,64" path="m4178,-3l4178,-67e" filled="false" stroked="true" strokeweight=".371318pt" strokecolor="#0080ff">
                <v:path arrowok="t"/>
              </v:shape>
            </v:group>
            <v:group style="position:absolute;left:3448;top:-67;width:2;height:64" coordorigin="3448,-67" coordsize="2,64">
              <v:shape style="position:absolute;left:3448;top:-67;width:2;height:64" coordorigin="3448,-67" coordsize="0,64" path="m3448,-3l3448,-67e" filled="false" stroked="true" strokeweight=".371318pt" strokecolor="#0080ff">
                <v:path arrowok="t"/>
              </v:shape>
            </v:group>
            <v:group style="position:absolute;left:3791;top:-67;width:2;height:64" coordorigin="3791,-67" coordsize="2,64">
              <v:shape style="position:absolute;left:3791;top:-67;width:2;height:64" coordorigin="3791,-67" coordsize="0,64" path="m3791,-67l3791,-3e" filled="false" stroked="true" strokeweight=".470338pt" strokecolor="#0080ff">
                <v:path arrowok="t"/>
              </v:shape>
            </v:group>
            <v:group style="position:absolute;left:2947;top:-67;width:2;height:64" coordorigin="2947,-67" coordsize="2,64">
              <v:shape style="position:absolute;left:2947;top:-67;width:2;height:64" coordorigin="2947,-67" coordsize="0,64" path="m2947,-3l2947,-67e" filled="false" stroked="true" strokeweight=".371318pt" strokecolor="#0080ff">
                <v:path arrowok="t"/>
              </v:shape>
            </v:group>
            <v:group style="position:absolute;left:3291;top:-67;width:2;height:64" coordorigin="3291,-67" coordsize="2,64">
              <v:shape style="position:absolute;left:3291;top:-67;width:2;height:64" coordorigin="3291,-67" coordsize="0,64" path="m3291,-67l3291,-3e" filled="false" stroked="true" strokeweight=".445578pt" strokecolor="#0080ff">
                <v:path arrowok="t"/>
              </v:shape>
            </v:group>
            <v:group style="position:absolute;left:3871;top:-67;width:2;height:64" coordorigin="3871,-67" coordsize="2,64">
              <v:shape style="position:absolute;left:3871;top:-67;width:2;height:64" coordorigin="3871,-67" coordsize="0,64" path="m3871,-67l3871,-3e" filled="false" stroked="true" strokeweight=".405976pt" strokecolor="#0080ff">
                <v:path arrowok="t"/>
              </v:shape>
            </v:group>
            <v:group style="position:absolute;left:4296;top:-67;width:2;height:64" coordorigin="4296,-67" coordsize="2,64">
              <v:shape style="position:absolute;left:4296;top:-67;width:2;height:64" coordorigin="4296,-67" coordsize="0,64" path="m4296,-3l4296,-67e" filled="false" stroked="true" strokeweight=".371318pt" strokecolor="#0080ff">
                <v:path arrowok="t"/>
              </v:shape>
            </v:group>
            <v:group style="position:absolute;left:3517;top:-67;width:2;height:64" coordorigin="3517,-67" coordsize="2,64">
              <v:shape style="position:absolute;left:3517;top:-67;width:2;height:64" coordorigin="3517,-67" coordsize="0,64" path="m3517,-67l3517,-3e" filled="false" stroked="true" strokeweight=".410925pt" strokecolor="#0080ff">
                <v:path arrowok="t"/>
              </v:shape>
            </v:group>
            <v:group style="position:absolute;left:2826;top:-67;width:2;height:64" coordorigin="2826,-67" coordsize="2,64">
              <v:shape style="position:absolute;left:2826;top:-67;width:2;height:64" coordorigin="2826,-67" coordsize="0,64" path="m2826,-67l2826,-3e" filled="false" stroked="true" strokeweight=".430728pt" strokecolor="#0080ff">
                <v:path arrowok="t"/>
              </v:shape>
            </v:group>
            <v:group style="position:absolute;left:4550;top:-3;width:2;height:57" coordorigin="4550,-3" coordsize="2,57">
              <v:shape style="position:absolute;left:4550;top:-3;width:2;height:57" coordorigin="4550,-3" coordsize="0,57" path="m4550,-3l4550,53e" filled="false" stroked="true" strokeweight=".371318pt" strokecolor="#000000">
                <v:path arrowok="t"/>
              </v:shape>
            </v:group>
            <v:group style="position:absolute;left:4531;top:-67;width:2;height:64" coordorigin="4531,-67" coordsize="2,64">
              <v:shape style="position:absolute;left:4531;top:-67;width:2;height:64" coordorigin="4531,-67" coordsize="0,64" path="m4531,-3l4531,-67e" filled="false" stroked="true" strokeweight=".371318pt" strokecolor="#0080ff">
                <v:path arrowok="t"/>
              </v:shape>
            </v:group>
            <v:group style="position:absolute;left:4478;top:-67;width:2;height:64" coordorigin="4478,-67" coordsize="2,64">
              <v:shape style="position:absolute;left:4478;top:-67;width:2;height:64" coordorigin="4478,-67" coordsize="0,64" path="m4478,-3l4478,-67e" filled="false" stroked="true" strokeweight=".371318pt" strokecolor="#0080ff">
                <v:path arrowok="t"/>
              </v:shape>
            </v:group>
            <v:group style="position:absolute;left:4428;top:-67;width:2;height:64" coordorigin="4428,-67" coordsize="2,64">
              <v:shape style="position:absolute;left:4428;top:-67;width:2;height:64" coordorigin="4428,-67" coordsize="0,64" path="m4428,-67l4428,-3e" filled="false" stroked="true" strokeweight=".405974pt" strokecolor="#0080ff">
                <v:path arrowok="t"/>
              </v:shape>
            </v:group>
            <v:group style="position:absolute;left:3851;top:-67;width:2;height:64" coordorigin="3851,-67" coordsize="2,64">
              <v:shape style="position:absolute;left:3851;top:-67;width:2;height:64" coordorigin="3851,-67" coordsize="0,64" path="m3851,-67l3851,-3e" filled="false" stroked="true" strokeweight=".376268pt" strokecolor="#0080ff">
                <v:path arrowok="t"/>
              </v:shape>
            </v:group>
            <v:group style="position:absolute;left:3738;top:-67;width:2;height:64" coordorigin="3738,-67" coordsize="2,64">
              <v:shape style="position:absolute;left:3738;top:-67;width:2;height:64" coordorigin="3738,-67" coordsize="0,64" path="m3738,-67l3738,-3e" filled="false" stroked="true" strokeweight=".435679pt" strokecolor="#0080ff">
                <v:path arrowok="t"/>
              </v:shape>
            </v:group>
            <v:group style="position:absolute;left:2984;top:-67;width:2;height:64" coordorigin="2984,-67" coordsize="2,64">
              <v:shape style="position:absolute;left:2984;top:-67;width:2;height:64" coordorigin="2984,-67" coordsize="0,64" path="m2984,-67l2984,-3e" filled="false" stroked="true" strokeweight=".445578pt" strokecolor="#0080ff">
                <v:path arrowok="t"/>
              </v:shape>
            </v:group>
            <v:group style="position:absolute;left:3848;top:-67;width:2;height:64" coordorigin="3848,-67" coordsize="2,64">
              <v:shape style="position:absolute;left:3848;top:-67;width:2;height:64" coordorigin="3848,-67" coordsize="0,64" path="m3848,-3l3848,-67e" filled="false" stroked="true" strokeweight=".371318pt" strokecolor="#0080ff">
                <v:path arrowok="t"/>
              </v:shape>
            </v:group>
            <v:group style="position:absolute;left:3658;top:-67;width:2;height:64" coordorigin="3658,-67" coordsize="2,64">
              <v:shape style="position:absolute;left:3658;top:-67;width:2;height:64" coordorigin="3658,-67" coordsize="0,64" path="m3658,-67l3658,-3e" filled="false" stroked="true" strokeweight=".440627pt" strokecolor="#0080ff">
                <v:path arrowok="t"/>
              </v:shape>
            </v:group>
            <v:group style="position:absolute;left:3611;top:-67;width:2;height:64" coordorigin="3611,-67" coordsize="2,64">
              <v:shape style="position:absolute;left:3611;top:-67;width:2;height:64" coordorigin="3611,-67" coordsize="0,64" path="m3611,-67l3611,-3e" filled="false" stroked="true" strokeweight=".410925pt" strokecolor="#0080ff">
                <v:path arrowok="t"/>
              </v:shape>
            </v:group>
            <v:group style="position:absolute;left:3178;top:-67;width:2;height:64" coordorigin="3178,-67" coordsize="2,64">
              <v:shape style="position:absolute;left:3178;top:-67;width:2;height:64" coordorigin="3178,-67" coordsize="0,64" path="m3178,-67l3178,-3e" filled="false" stroked="true" strokeweight=".445581pt" strokecolor="#0080ff">
                <v:path arrowok="t"/>
              </v:shape>
            </v:group>
            <v:group style="position:absolute;left:3969;top:-67;width:2;height:64" coordorigin="3969,-67" coordsize="2,64">
              <v:shape style="position:absolute;left:3969;top:-67;width:2;height:64" coordorigin="3969,-67" coordsize="0,64" path="m3969,-67l3969,-3e" filled="false" stroked="true" strokeweight=".430728pt" strokecolor="#0080ff">
                <v:path arrowok="t"/>
              </v:shape>
            </v:group>
            <v:group style="position:absolute;left:3884;top:-67;width:2;height:64" coordorigin="3884,-67" coordsize="2,64">
              <v:shape style="position:absolute;left:3884;top:-67;width:2;height:64" coordorigin="3884,-67" coordsize="0,64" path="m3884,-67l3884,-3e" filled="false" stroked="true" strokeweight=".415876pt" strokecolor="#0080ff">
                <v:path arrowok="t"/>
              </v:shape>
            </v:group>
            <v:group style="position:absolute;left:3067;top:-67;width:2;height:64" coordorigin="3067,-67" coordsize="2,64">
              <v:shape style="position:absolute;left:3067;top:-67;width:2;height:64" coordorigin="3067,-67" coordsize="0,64" path="m3067,-67l3067,-3e" filled="false" stroked="true" strokeweight=".405974pt" strokecolor="#0080ff">
                <v:path arrowok="t"/>
              </v:shape>
            </v:group>
            <v:group style="position:absolute;left:3834;top:-67;width:2;height:64" coordorigin="3834,-67" coordsize="2,64">
              <v:shape style="position:absolute;left:3834;top:-67;width:2;height:64" coordorigin="3834,-67" coordsize="0,64" path="m3834,-67l3834,-3e" filled="false" stroked="true" strokeweight=".391116pt" strokecolor="#0080ff">
                <v:path arrowok="t"/>
              </v:shape>
            </v:group>
            <v:group style="position:absolute;left:3529;top:-67;width:2;height:64" coordorigin="3529,-67" coordsize="2,64">
              <v:shape style="position:absolute;left:3529;top:-67;width:2;height:64" coordorigin="3529,-67" coordsize="0,64" path="m3529,-3l3529,-67e" filled="false" stroked="true" strokeweight=".371318pt" strokecolor="#0080ff">
                <v:path arrowok="t"/>
              </v:shape>
            </v:group>
            <v:group style="position:absolute;left:2715;top:-67;width:2;height:64" coordorigin="2715,-67" coordsize="2,64">
              <v:shape style="position:absolute;left:2715;top:-67;width:2;height:64" coordorigin="2715,-67" coordsize="0,64" path="m2715,-3l2715,-67e" filled="false" stroked="true" strokeweight=".371318pt" strokecolor="#0080ff">
                <v:path arrowok="t"/>
              </v:shape>
            </v:group>
            <v:group style="position:absolute;left:3412;top:-67;width:2;height:64" coordorigin="3412,-67" coordsize="2,64">
              <v:shape style="position:absolute;left:3412;top:-67;width:2;height:64" coordorigin="3412,-67" coordsize="0,64" path="m3412,-67l3412,-3e" filled="false" stroked="true" strokeweight=".425777pt" strokecolor="#0080ff">
                <v:path arrowok="t"/>
              </v:shape>
            </v:group>
            <v:group style="position:absolute;left:3080;top:-67;width:2;height:64" coordorigin="3080,-67" coordsize="2,64">
              <v:shape style="position:absolute;left:3080;top:-67;width:2;height:64" coordorigin="3080,-67" coordsize="0,64" path="m3080,-3l3080,-67e" filled="false" stroked="true" strokeweight=".371318pt" strokecolor="#0080ff">
                <v:path arrowok="t"/>
              </v:shape>
            </v:group>
            <v:group style="position:absolute;left:3360;top:-67;width:2;height:64" coordorigin="3360,-67" coordsize="2,64">
              <v:shape style="position:absolute;left:3360;top:-67;width:2;height:64" coordorigin="3360,-67" coordsize="0,64" path="m3360,-67l3360,-3e" filled="false" stroked="true" strokeweight=".44063pt" strokecolor="#0080ff">
                <v:path arrowok="t"/>
              </v:shape>
            </v:group>
            <v:group style="position:absolute;left:3947;top:-67;width:2;height:64" coordorigin="3947,-67" coordsize="2,64">
              <v:shape style="position:absolute;left:3947;top:-67;width:2;height:64" coordorigin="3947,-67" coordsize="0,64" path="m3947,-67l3947,-3e" filled="false" stroked="true" strokeweight=".401023pt" strokecolor="#0080ff">
                <v:path arrowok="t"/>
              </v:shape>
            </v:group>
            <v:group style="position:absolute;left:3956;top:-67;width:2;height:64" coordorigin="3956,-67" coordsize="2,64">
              <v:shape style="position:absolute;left:3956;top:-67;width:2;height:64" coordorigin="3956,-67" coordsize="0,64" path="m3956,-3l3956,-67e" filled="false" stroked="true" strokeweight=".371318pt" strokecolor="#0080ff">
                <v:path arrowok="t"/>
              </v:shape>
            </v:group>
            <v:group style="position:absolute;left:4052;top:-67;width:2;height:64" coordorigin="4052,-67" coordsize="2,64">
              <v:shape style="position:absolute;left:4052;top:-67;width:2;height:64" coordorigin="4052,-67" coordsize="0,64" path="m4052,-67l4052,-3e" filled="false" stroked="true" strokeweight=".381219pt" strokecolor="#0080ff">
                <v:path arrowok="t"/>
              </v:shape>
            </v:group>
            <v:group style="position:absolute;left:3625;top:-67;width:2;height:64" coordorigin="3625,-67" coordsize="2,64">
              <v:shape style="position:absolute;left:3625;top:-67;width:2;height:64" coordorigin="3625,-67" coordsize="0,64" path="m3625,-3l3625,-67e" filled="false" stroked="true" strokeweight=".371318pt" strokecolor="#0080ff">
                <v:path arrowok="t"/>
              </v:shape>
            </v:group>
            <v:group style="position:absolute;left:3697;top:-67;width:2;height:64" coordorigin="3697,-67" coordsize="2,64">
              <v:shape style="position:absolute;left:3697;top:-67;width:2;height:64" coordorigin="3697,-67" coordsize="0,64" path="m3697,-67l3697,-3e" filled="false" stroked="true" strokeweight=".401023pt" strokecolor="#0080ff">
                <v:path arrowok="t"/>
              </v:shape>
            </v:group>
            <v:group style="position:absolute;left:2900;top:-67;width:2;height:64" coordorigin="2900,-67" coordsize="2,64">
              <v:shape style="position:absolute;left:2900;top:-67;width:2;height:64" coordorigin="2900,-67" coordsize="0,64" path="m2900,-67l2900,-3e" filled="false" stroked="true" strokeweight=".415876pt" strokecolor="#0080ff">
                <v:path arrowok="t"/>
              </v:shape>
            </v:group>
            <v:group style="position:absolute;left:3715;top:-67;width:2;height:64" coordorigin="3715,-67" coordsize="2,64">
              <v:shape style="position:absolute;left:3715;top:-67;width:2;height:64" coordorigin="3715,-67" coordsize="0,64" path="m3715,-67l3715,-3e" filled="false" stroked="true" strokeweight=".371318pt" strokecolor="#0080ff">
                <v:path arrowok="t"/>
              </v:shape>
            </v:group>
            <v:group style="position:absolute;left:3031;top:-67;width:2;height:64" coordorigin="3031,-67" coordsize="2,64">
              <v:shape style="position:absolute;left:3031;top:-67;width:2;height:64" coordorigin="3031,-67" coordsize="0,64" path="m3031,-67l3031,-3e" filled="false" stroked="true" strokeweight=".44063pt" strokecolor="#0080ff">
                <v:path arrowok="t"/>
              </v:shape>
            </v:group>
            <v:group style="position:absolute;left:3902;top:-67;width:2;height:64" coordorigin="3902,-67" coordsize="2,64">
              <v:shape style="position:absolute;left:3902;top:-67;width:2;height:64" coordorigin="3902,-67" coordsize="0,64" path="m3902,-3l3902,-67e" filled="false" stroked="true" strokeweight=".371318pt" strokecolor="#0080ff">
                <v:path arrowok="t"/>
              </v:shape>
            </v:group>
            <v:group style="position:absolute;left:3336;top:-67;width:2;height:64" coordorigin="3336,-67" coordsize="2,64">
              <v:shape style="position:absolute;left:3336;top:-67;width:2;height:64" coordorigin="3336,-67" coordsize="0,64" path="m3336,-67l3336,-3e" filled="false" stroked="true" strokeweight=".455483pt" strokecolor="#0080ff">
                <v:path arrowok="t"/>
              </v:shape>
            </v:group>
            <v:group style="position:absolute;left:3641;top:-67;width:2;height:64" coordorigin="3641,-67" coordsize="2,64">
              <v:shape style="position:absolute;left:3641;top:-67;width:2;height:64" coordorigin="3641,-67" coordsize="0,64" path="m3641,-67l3641,-3e" filled="false" stroked="true" strokeweight=".371318pt" strokecolor="#0080ff">
                <v:path arrowok="t"/>
              </v:shape>
            </v:group>
            <v:group style="position:absolute;left:2632;top:-67;width:2;height:64" coordorigin="2632,-67" coordsize="2,64">
              <v:shape style="position:absolute;left:2632;top:-67;width:2;height:64" coordorigin="2632,-67" coordsize="0,64" path="m2632,-3l2632,-67e" filled="false" stroked="true" strokeweight=".371318pt" strokecolor="#0080ff">
                <v:path arrowok="t"/>
              </v:shape>
            </v:group>
            <v:group style="position:absolute;left:3162;top:-67;width:2;height:64" coordorigin="3162,-67" coordsize="2,64">
              <v:shape style="position:absolute;left:3162;top:-67;width:2;height:64" coordorigin="3162,-67" coordsize="0,64" path="m3162,-67l3162,-3e" filled="false" stroked="true" strokeweight=".460442pt" strokecolor="#0080ff">
                <v:path arrowok="t"/>
              </v:shape>
            </v:group>
            <v:group style="position:absolute;left:3070;top:-67;width:2;height:64" coordorigin="3070,-67" coordsize="2,64">
              <v:shape style="position:absolute;left:3070;top:-67;width:2;height:64" coordorigin="3070,-67" coordsize="0,64" path="m3070,-67l3070,-3e" filled="false" stroked="true" strokeweight=".420827pt" strokecolor="#0080ff">
                <v:path arrowok="t"/>
              </v:shape>
            </v:group>
            <v:group style="position:absolute;left:3941;top:-67;width:2;height:64" coordorigin="3941,-67" coordsize="2,64">
              <v:shape style="position:absolute;left:3941;top:-67;width:2;height:64" coordorigin="3941,-67" coordsize="0,64" path="m3941,-67l3941,-3e" filled="false" stroked="true" strokeweight=".44063pt" strokecolor="#0080ff">
                <v:path arrowok="t"/>
              </v:shape>
            </v:group>
            <v:group style="position:absolute;left:2626;top:-67;width:2;height:64" coordorigin="2626,-67" coordsize="2,64">
              <v:shape style="position:absolute;left:2626;top:-67;width:2;height:64" coordorigin="2626,-67" coordsize="0,64" path="m2626,-3l2626,-67e" filled="false" stroked="true" strokeweight=".371318pt" strokecolor="#0080ff">
                <v:path arrowok="t"/>
              </v:shape>
            </v:group>
            <v:group style="position:absolute;left:3689;top:-67;width:2;height:64" coordorigin="3689,-67" coordsize="2,64">
              <v:shape style="position:absolute;left:3689;top:-67;width:2;height:64" coordorigin="3689,-67" coordsize="0,64" path="m3689,-67l3689,-3e" filled="false" stroked="true" strokeweight=".371318pt" strokecolor="#0080ff">
                <v:path arrowok="t"/>
              </v:shape>
            </v:group>
            <v:group style="position:absolute;left:3921;top:-67;width:2;height:64" coordorigin="3921,-67" coordsize="2,64">
              <v:shape style="position:absolute;left:3921;top:-67;width:2;height:64" coordorigin="3921,-67" coordsize="0,64" path="m3921,-3l3921,-67e" filled="false" stroked="true" strokeweight=".371318pt" strokecolor="#0080ff">
                <v:path arrowok="t"/>
              </v:shape>
            </v:group>
            <v:group style="position:absolute;left:3603;top:-67;width:2;height:64" coordorigin="3603,-67" coordsize="2,64">
              <v:shape style="position:absolute;left:3603;top:-67;width:2;height:64" coordorigin="3603,-67" coordsize="0,64" path="m3603,-67l3603,-3e" filled="false" stroked="true" strokeweight=".465385pt" strokecolor="#0080ff">
                <v:path arrowok="t"/>
              </v:shape>
            </v:group>
            <v:group style="position:absolute;left:3798;top:-67;width:2;height:64" coordorigin="3798,-67" coordsize="2,64">
              <v:shape style="position:absolute;left:3798;top:-67;width:2;height:64" coordorigin="3798,-67" coordsize="0,64" path="m3798,-67l3798,-3e" filled="false" stroked="true" strokeweight=".396072pt" strokecolor="#0080ff">
                <v:path arrowok="t"/>
              </v:shape>
            </v:group>
            <v:group style="position:absolute;left:3789;top:-67;width:2;height:64" coordorigin="3789,-67" coordsize="2,64">
              <v:shape style="position:absolute;left:3789;top:-67;width:2;height:64" coordorigin="3789,-67" coordsize="0,64" path="m3789,-3l3789,-67e" filled="false" stroked="true" strokeweight=".371318pt" strokecolor="#0080ff">
                <v:path arrowok="t"/>
              </v:shape>
            </v:group>
            <v:group style="position:absolute;left:3563;top:-67;width:2;height:64" coordorigin="3563,-67" coordsize="2,64">
              <v:shape style="position:absolute;left:3563;top:-67;width:2;height:64" coordorigin="3563,-67" coordsize="0,64" path="m3563,-3l3563,-67e" filled="false" stroked="true" strokeweight=".371318pt" strokecolor="#0080ff">
                <v:path arrowok="t"/>
              </v:shape>
            </v:group>
            <v:group style="position:absolute;left:2884;top:-67;width:2;height:64" coordorigin="2884,-67" coordsize="2,64">
              <v:shape style="position:absolute;left:2884;top:-67;width:2;height:64" coordorigin="2884,-67" coordsize="0,64" path="m2884,-67l2884,-3e" filled="false" stroked="true" strokeweight=".401023pt" strokecolor="#0080ff">
                <v:path arrowok="t"/>
              </v:shape>
            </v:group>
            <v:group style="position:absolute;left:3482;top:-67;width:2;height:64" coordorigin="3482,-67" coordsize="2,64">
              <v:shape style="position:absolute;left:3482;top:-67;width:2;height:64" coordorigin="3482,-67" coordsize="0,64" path="m3482,-67l3482,-3e" filled="false" stroked="true" strokeweight=".401023pt" strokecolor="#0080ff">
                <v:path arrowok="t"/>
              </v:shape>
            </v:group>
            <v:group style="position:absolute;left:3466;top:-67;width:2;height:64" coordorigin="3466,-67" coordsize="2,64">
              <v:shape style="position:absolute;left:3466;top:-67;width:2;height:64" coordorigin="3466,-67" coordsize="0,64" path="m3466,-67l3466,-3e" filled="false" stroked="true" strokeweight=".44063pt" strokecolor="#0080ff">
                <v:path arrowok="t"/>
              </v:shape>
            </v:group>
            <v:group style="position:absolute;left:2766;top:-67;width:2;height:64" coordorigin="2766,-67" coordsize="2,64">
              <v:shape style="position:absolute;left:2766;top:-67;width:2;height:64" coordorigin="2766,-67" coordsize="0,64" path="m2766,-67l2766,-3e" filled="false" stroked="true" strokeweight=".44063pt" strokecolor="#0080ff">
                <v:path arrowok="t"/>
              </v:shape>
            </v:group>
            <v:group style="position:absolute;left:2822;top:-67;width:2;height:64" coordorigin="2822,-67" coordsize="2,64">
              <v:shape style="position:absolute;left:2822;top:-67;width:2;height:64" coordorigin="2822,-67" coordsize="0,64" path="m2822,-3l2822,-67e" filled="false" stroked="true" strokeweight=".371318pt" strokecolor="#0080ff">
                <v:path arrowok="t"/>
              </v:shape>
            </v:group>
            <v:group style="position:absolute;left:2932;top:-67;width:2;height:64" coordorigin="2932,-67" coordsize="2,64">
              <v:shape style="position:absolute;left:2932;top:-67;width:2;height:64" coordorigin="2932,-67" coordsize="0,64" path="m2932,-3l2932,-67e" filled="false" stroked="true" strokeweight=".371318pt" strokecolor="#0080ff">
                <v:path arrowok="t"/>
              </v:shape>
            </v:group>
            <v:group style="position:absolute;left:3532;top:-67;width:2;height:64" coordorigin="3532,-67" coordsize="2,64">
              <v:shape style="position:absolute;left:3532;top:-67;width:2;height:64" coordorigin="3532,-67" coordsize="0,64" path="m3532,-67l3532,-3e" filled="false" stroked="true" strokeweight=".435679pt" strokecolor="#0080ff">
                <v:path arrowok="t"/>
              </v:shape>
            </v:group>
            <v:group style="position:absolute;left:2869;top:-67;width:2;height:64" coordorigin="2869,-67" coordsize="2,64">
              <v:shape style="position:absolute;left:2869;top:-67;width:2;height:64" coordorigin="2869,-67" coordsize="0,64" path="m2869,-67l2869,-3e" filled="false" stroked="true" strokeweight=".435679pt" strokecolor="#0080ff">
                <v:path arrowok="t"/>
              </v:shape>
            </v:group>
            <v:group style="position:absolute;left:2891;top:-67;width:2;height:64" coordorigin="2891,-67" coordsize="2,64">
              <v:shape style="position:absolute;left:2891;top:-67;width:2;height:64" coordorigin="2891,-67" coordsize="0,64" path="m2891,-67l2891,-3e" filled="false" stroked="true" strokeweight=".396072pt" strokecolor="#0080ff">
                <v:path arrowok="t"/>
              </v:shape>
            </v:group>
            <v:group style="position:absolute;left:3966;top:-67;width:2;height:64" coordorigin="3966,-67" coordsize="2,64">
              <v:shape style="position:absolute;left:3966;top:-67;width:2;height:64" coordorigin="3966,-67" coordsize="0,64" path="m3966,-3l3966,-67e" filled="false" stroked="true" strokeweight=".371318pt" strokecolor="#0080ff">
                <v:path arrowok="t"/>
              </v:shape>
            </v:group>
            <v:group style="position:absolute;left:3126;top:-67;width:2;height:64" coordorigin="3126,-67" coordsize="2,64">
              <v:shape style="position:absolute;left:3126;top:-67;width:2;height:64" coordorigin="3126,-67" coordsize="0,64" path="m3126,-3l3126,-67e" filled="false" stroked="true" strokeweight=".371318pt" strokecolor="#0080ff">
                <v:path arrowok="t"/>
              </v:shape>
            </v:group>
            <v:group style="position:absolute;left:3364;top:-67;width:2;height:64" coordorigin="3364,-67" coordsize="2,64">
              <v:shape style="position:absolute;left:3364;top:-67;width:2;height:64" coordorigin="3364,-67" coordsize="0,64" path="m3364,-67l3364,-3e" filled="false" stroked="true" strokeweight=".415876pt" strokecolor="#0080ff">
                <v:path arrowok="t"/>
              </v:shape>
            </v:group>
            <v:group style="position:absolute;left:3111;top:-67;width:2;height:64" coordorigin="3111,-67" coordsize="2,64">
              <v:shape style="position:absolute;left:3111;top:-67;width:2;height:64" coordorigin="3111,-67" coordsize="0,64" path="m3111,-67l3111,-3e" filled="false" stroked="true" strokeweight=".410925pt" strokecolor="#0080ff">
                <v:path arrowok="t"/>
              </v:shape>
            </v:group>
            <v:group style="position:absolute;left:4470;top:-67;width:2;height:64" coordorigin="4470,-67" coordsize="2,64">
              <v:shape style="position:absolute;left:4470;top:-67;width:2;height:64" coordorigin="4470,-67" coordsize="0,64" path="m4470,-3l4470,-67e" filled="false" stroked="true" strokeweight=".371318pt" strokecolor="#0080ff">
                <v:path arrowok="t"/>
              </v:shape>
            </v:group>
            <v:group style="position:absolute;left:4338;top:-67;width:2;height:64" coordorigin="4338,-67" coordsize="2,64">
              <v:shape style="position:absolute;left:4338;top:-67;width:2;height:64" coordorigin="4338,-67" coordsize="0,64" path="m4338,-3l4338,-67e" filled="false" stroked="true" strokeweight=".371318pt" strokecolor="#0080ff">
                <v:path arrowok="t"/>
              </v:shape>
            </v:group>
            <v:group style="position:absolute;left:3991;top:-67;width:2;height:64" coordorigin="3991,-67" coordsize="2,64">
              <v:shape style="position:absolute;left:3991;top:-67;width:2;height:64" coordorigin="3991,-67" coordsize="0,64" path="m3991,-3l3991,-67e" filled="false" stroked="true" strokeweight=".371318pt" strokecolor="#0080ff">
                <v:path arrowok="t"/>
              </v:shape>
            </v:group>
            <v:group style="position:absolute;left:2908;top:-67;width:2;height:64" coordorigin="2908,-67" coordsize="2,64">
              <v:shape style="position:absolute;left:2908;top:-67;width:2;height:64" coordorigin="2908,-67" coordsize="0,64" path="m2908,-3l2908,-67e" filled="false" stroked="true" strokeweight=".371318pt" strokecolor="#0080ff">
                <v:path arrowok="t"/>
              </v:shape>
            </v:group>
            <v:group style="position:absolute;left:3667;top:-67;width:2;height:64" coordorigin="3667,-67" coordsize="2,64">
              <v:shape style="position:absolute;left:3667;top:-67;width:2;height:64" coordorigin="3667,-67" coordsize="0,64" path="m3667,-67l3667,-3e" filled="false" stroked="true" strokeweight=".405974pt" strokecolor="#0080ff">
                <v:path arrowok="t"/>
              </v:shape>
            </v:group>
            <v:group style="position:absolute;left:4563;top:-67;width:2;height:64" coordorigin="4563,-67" coordsize="2,64">
              <v:shape style="position:absolute;left:4563;top:-67;width:2;height:64" coordorigin="4563,-67" coordsize="0,64" path="m4563,-3l4563,-67e" filled="false" stroked="true" strokeweight=".371318pt" strokecolor="#0080ff">
                <v:path arrowok="t"/>
              </v:shape>
            </v:group>
            <v:group style="position:absolute;left:2975;top:-67;width:2;height:64" coordorigin="2975,-67" coordsize="2,64">
              <v:shape style="position:absolute;left:2975;top:-67;width:2;height:64" coordorigin="2975,-67" coordsize="0,64" path="m2975,-3l2975,-67e" filled="false" stroked="true" strokeweight=".371318pt" strokecolor="#0080ff">
                <v:path arrowok="t"/>
              </v:shape>
            </v:group>
            <v:group style="position:absolute;left:3511;top:-67;width:2;height:64" coordorigin="3511,-67" coordsize="2,64">
              <v:shape style="position:absolute;left:3511;top:-67;width:2;height:64" coordorigin="3511,-67" coordsize="0,64" path="m3511,-67l3511,-3e" filled="false" stroked="true" strokeweight=".460442pt" strokecolor="#0080ff">
                <v:path arrowok="t"/>
              </v:shape>
            </v:group>
            <v:group style="position:absolute;left:3046;top:-67;width:2;height:64" coordorigin="3046,-67" coordsize="2,64">
              <v:shape style="position:absolute;left:3046;top:-67;width:2;height:64" coordorigin="3046,-67" coordsize="0,64" path="m3046,-67l3046,-3e" filled="false" stroked="true" strokeweight=".485186pt" strokecolor="#0080ff">
                <v:path arrowok="t"/>
              </v:shape>
            </v:group>
            <v:group style="position:absolute;left:2918;top:-67;width:2;height:64" coordorigin="2918,-67" coordsize="2,64">
              <v:shape style="position:absolute;left:2918;top:-67;width:2;height:64" coordorigin="2918,-67" coordsize="0,64" path="m2918,-3l2918,-67e" filled="false" stroked="true" strokeweight=".371318pt" strokecolor="#0080ff">
                <v:path arrowok="t"/>
              </v:shape>
            </v:group>
            <v:group style="position:absolute;left:3522;top:-67;width:2;height:64" coordorigin="3522,-67" coordsize="2,64">
              <v:shape style="position:absolute;left:3522;top:-67;width:2;height:64" coordorigin="3522,-67" coordsize="0,64" path="m3522,-3l3522,-67e" filled="false" stroked="true" strokeweight=".371318pt" strokecolor="#0080ff">
                <v:path arrowok="t"/>
              </v:shape>
            </v:group>
            <v:group style="position:absolute;left:3823;top:-67;width:2;height:64" coordorigin="3823,-67" coordsize="2,64">
              <v:shape style="position:absolute;left:3823;top:-67;width:2;height:64" coordorigin="3823,-67" coordsize="0,64" path="m3823,-67l3823,-3e" filled="false" stroked="true" strokeweight=".45548pt" strokecolor="#0080ff">
                <v:path arrowok="t"/>
              </v:shape>
            </v:group>
            <v:group style="position:absolute;left:2640;top:-67;width:2;height:64" coordorigin="2640,-67" coordsize="2,64">
              <v:shape style="position:absolute;left:2640;top:-67;width:2;height:64" coordorigin="2640,-67" coordsize="0,64" path="m2640,-3l2640,-67e" filled="false" stroked="true" strokeweight=".371318pt" strokecolor="#0080ff">
                <v:path arrowok="t"/>
              </v:shape>
            </v:group>
            <v:group style="position:absolute;left:3012;top:-67;width:2;height:64" coordorigin="3012,-67" coordsize="2,64">
              <v:shape style="position:absolute;left:3012;top:-67;width:2;height:64" coordorigin="3012,-67" coordsize="0,64" path="m3012,-3l3012,-67e" filled="false" stroked="true" strokeweight=".371318pt" strokecolor="#0080ff">
                <v:path arrowok="t"/>
              </v:shape>
            </v:group>
            <v:group style="position:absolute;left:3553;top:-67;width:2;height:64" coordorigin="3553,-67" coordsize="2,64">
              <v:shape style="position:absolute;left:3553;top:-67;width:2;height:64" coordorigin="3553,-67" coordsize="0,64" path="m3553,-3l3553,-67e" filled="false" stroked="true" strokeweight=".371318pt" strokecolor="#0080ff">
                <v:path arrowok="t"/>
              </v:shape>
            </v:group>
            <v:group style="position:absolute;left:3776;top:-67;width:2;height:64" coordorigin="3776,-67" coordsize="2,64">
              <v:shape style="position:absolute;left:3776;top:-67;width:2;height:64" coordorigin="3776,-67" coordsize="0,64" path="m3776,-3l3776,-67e" filled="false" stroked="true" strokeweight=".371318pt" strokecolor="#0080ff">
                <v:path arrowok="t"/>
              </v:shape>
            </v:group>
            <v:group style="position:absolute;left:4138;top:-67;width:2;height:64" coordorigin="4138,-67" coordsize="2,64">
              <v:shape style="position:absolute;left:4138;top:-67;width:2;height:64" coordorigin="4138,-67" coordsize="0,64" path="m4138,-3l4138,-67e" filled="false" stroked="true" strokeweight=".371318pt" strokecolor="#0080ff">
                <v:path arrowok="t"/>
              </v:shape>
            </v:group>
            <v:group style="position:absolute;left:3809;top:-67;width:2;height:64" coordorigin="3809,-67" coordsize="2,64">
              <v:shape style="position:absolute;left:3809;top:-67;width:2;height:64" coordorigin="3809,-67" coordsize="0,64" path="m3809,-3l3809,-67e" filled="false" stroked="true" strokeweight=".371318pt" strokecolor="#0080ff">
                <v:path arrowok="t"/>
              </v:shape>
            </v:group>
            <v:group style="position:absolute;left:3638;top:-67;width:2;height:64" coordorigin="3638,-67" coordsize="2,64">
              <v:shape style="position:absolute;left:3638;top:-67;width:2;height:64" coordorigin="3638,-67" coordsize="0,64" path="m3638,-3l3638,-67e" filled="false" stroked="true" strokeweight=".371318pt" strokecolor="#0080ff">
                <v:path arrowok="t"/>
              </v:shape>
            </v:group>
            <v:group style="position:absolute;left:3332;top:-67;width:2;height:64" coordorigin="3332,-67" coordsize="2,64">
              <v:shape style="position:absolute;left:3332;top:-67;width:2;height:64" coordorigin="3332,-67" coordsize="0,64" path="m3332,-67l3332,-3e" filled="false" stroked="true" strokeweight=".450535pt" strokecolor="#0080ff">
                <v:path arrowok="t"/>
              </v:shape>
            </v:group>
            <v:group style="position:absolute;left:3757;top:-67;width:2;height:64" coordorigin="3757,-67" coordsize="2,64">
              <v:shape style="position:absolute;left:3757;top:-67;width:2;height:64" coordorigin="3757,-67" coordsize="0,64" path="m3757,-3l3757,-67e" filled="false" stroked="true" strokeweight=".371318pt" strokecolor="#0080ff">
                <v:path arrowok="t"/>
              </v:shape>
            </v:group>
            <v:group style="position:absolute;left:3503;top:-67;width:2;height:64" coordorigin="3503,-67" coordsize="2,64">
              <v:shape style="position:absolute;left:3503;top:-67;width:2;height:64" coordorigin="3503,-67" coordsize="0,64" path="m3503,-67l3503,-3e" filled="false" stroked="true" strokeweight=".410925pt" strokecolor="#0080ff">
                <v:path arrowok="t"/>
              </v:shape>
            </v:group>
            <v:group style="position:absolute;left:3572;top:-67;width:2;height:64" coordorigin="3572,-67" coordsize="2,64">
              <v:shape style="position:absolute;left:3572;top:-67;width:2;height:64" coordorigin="3572,-67" coordsize="0,64" path="m3572,-67l3572,-3e" filled="false" stroked="true" strokeweight=".371318pt" strokecolor="#0080ff">
                <v:path arrowok="t"/>
              </v:shape>
            </v:group>
            <v:group style="position:absolute;left:3784;top:-67;width:2;height:64" coordorigin="3784,-67" coordsize="2,64">
              <v:shape style="position:absolute;left:3784;top:-67;width:2;height:64" coordorigin="3784,-67" coordsize="0,64" path="m3784,-3l3784,-67e" filled="false" stroked="true" strokeweight=".371318pt" strokecolor="#0080ff">
                <v:path arrowok="t"/>
              </v:shape>
            </v:group>
            <v:group style="position:absolute;left:3434;top:-67;width:2;height:64" coordorigin="3434,-67" coordsize="2,64">
              <v:shape style="position:absolute;left:3434;top:-67;width:2;height:64" coordorigin="3434,-67" coordsize="0,64" path="m3434,-67l3434,-3e" filled="false" stroked="true" strokeweight=".381219pt" strokecolor="#0080ff">
                <v:path arrowok="t"/>
              </v:shape>
            </v:group>
            <v:group style="position:absolute;left:3708;top:-67;width:2;height:64" coordorigin="3708,-67" coordsize="2,64">
              <v:shape style="position:absolute;left:3708;top:-67;width:2;height:64" coordorigin="3708,-67" coordsize="0,64" path="m3708,-67l3708,-3e" filled="false" stroked="true" strokeweight=".371318pt" strokecolor="#0080ff">
                <v:path arrowok="t"/>
              </v:shape>
            </v:group>
            <v:group style="position:absolute;left:4379;top:-67;width:2;height:64" coordorigin="4379,-67" coordsize="2,64">
              <v:shape style="position:absolute;left:4379;top:-67;width:2;height:64" coordorigin="4379,-67" coordsize="0,64" path="m4379,-3l4379,-67e" filled="false" stroked="true" strokeweight=".371318pt" strokecolor="#0080ff">
                <v:path arrowok="t"/>
              </v:shape>
            </v:group>
            <v:group style="position:absolute;left:3170;top:-67;width:2;height:64" coordorigin="3170,-67" coordsize="2,64">
              <v:shape style="position:absolute;left:3170;top:-67;width:2;height:64" coordorigin="3170,-67" coordsize="0,64" path="m3170,-3l3170,-67e" filled="false" stroked="true" strokeweight=".371318pt" strokecolor="#0080ff">
                <v:path arrowok="t"/>
              </v:shape>
            </v:group>
            <v:group style="position:absolute;left:2958;top:-67;width:2;height:64" coordorigin="2958,-67" coordsize="2,64">
              <v:shape style="position:absolute;left:2958;top:-67;width:2;height:64" coordorigin="2958,-67" coordsize="0,64" path="m2958,-3l2958,-67e" filled="false" stroked="true" strokeweight=".371318pt" strokecolor="#0080ff">
                <v:path arrowok="t"/>
              </v:shape>
            </v:group>
            <v:group style="position:absolute;left:3976;top:-67;width:2;height:64" coordorigin="3976,-67" coordsize="2,64">
              <v:shape style="position:absolute;left:3976;top:-67;width:2;height:64" coordorigin="3976,-67" coordsize="0,64" path="m3976,-3l3976,-67e" filled="false" stroked="true" strokeweight=".371318pt" strokecolor="#0080ff">
                <v:path arrowok="t"/>
              </v:shape>
            </v:group>
            <v:group style="position:absolute;left:2935;top:-67;width:2;height:64" coordorigin="2935,-67" coordsize="2,64">
              <v:shape style="position:absolute;left:2935;top:-67;width:2;height:64" coordorigin="2935,-67" coordsize="0,64" path="m2935,-67l2935,-3e" filled="false" stroked="true" strokeweight=".401023pt" strokecolor="#0080ff">
                <v:path arrowok="t"/>
              </v:shape>
            </v:group>
            <v:group style="position:absolute;left:3197;top:-67;width:2;height:64" coordorigin="3197,-67" coordsize="2,64">
              <v:shape style="position:absolute;left:3197;top:-67;width:2;height:64" coordorigin="3197,-67" coordsize="0,64" path="m3197,-3l3197,-67e" filled="false" stroked="true" strokeweight=".371318pt" strokecolor="#0080ff">
                <v:path arrowok="t"/>
              </v:shape>
            </v:group>
            <v:group style="position:absolute;left:4383;top:-67;width:2;height:64" coordorigin="4383,-67" coordsize="2,64">
              <v:shape style="position:absolute;left:4383;top:-67;width:2;height:64" coordorigin="4383,-67" coordsize="0,64" path="m4383,-3l4383,-67e" filled="false" stroked="true" strokeweight=".371318pt" strokecolor="#0080ff">
                <v:path arrowok="t"/>
              </v:shape>
            </v:group>
            <v:group style="position:absolute;left:2740;top:-67;width:2;height:64" coordorigin="2740,-67" coordsize="2,64">
              <v:shape style="position:absolute;left:2740;top:-67;width:2;height:64" coordorigin="2740,-67" coordsize="0,64" path="m2740,-3l2740,-67e" filled="false" stroked="true" strokeweight=".371318pt" strokecolor="#0080ff">
                <v:path arrowok="t"/>
              </v:shape>
            </v:group>
            <v:group style="position:absolute;left:3782;top:-67;width:2;height:64" coordorigin="3782,-67" coordsize="2,64">
              <v:shape style="position:absolute;left:3782;top:-67;width:2;height:64" coordorigin="3782,-67" coordsize="0,64" path="m3782,-3l3782,-67e" filled="false" stroked="true" strokeweight=".371318pt" strokecolor="#0080ff">
                <v:path arrowok="t"/>
              </v:shape>
            </v:group>
            <v:group style="position:absolute;left:4105;top:-67;width:2;height:64" coordorigin="4105,-67" coordsize="2,64">
              <v:shape style="position:absolute;left:4105;top:-67;width:2;height:64" coordorigin="4105,-67" coordsize="0,64" path="m4105,-3l4105,-67e" filled="false" stroked="true" strokeweight=".371318pt" strokecolor="#0080ff">
                <v:path arrowok="t"/>
              </v:shape>
            </v:group>
            <v:group style="position:absolute;left:2800;top:-67;width:2;height:64" coordorigin="2800,-67" coordsize="2,64">
              <v:shape style="position:absolute;left:2800;top:-67;width:2;height:64" coordorigin="2800,-67" coordsize="0,64" path="m2800,-3l2800,-67e" filled="false" stroked="true" strokeweight=".371318pt" strokecolor="#0080ff">
                <v:path arrowok="t"/>
              </v:shape>
            </v:group>
            <v:group style="position:absolute;left:3314;top:-67;width:2;height:64" coordorigin="3314,-67" coordsize="2,64">
              <v:shape style="position:absolute;left:3314;top:-67;width:2;height:64" coordorigin="3314,-67" coordsize="0,64" path="m3314,-67l3314,-3e" filled="false" stroked="true" strokeweight=".391121pt" strokecolor="#0080ff">
                <v:path arrowok="t"/>
              </v:shape>
            </v:group>
            <v:group style="position:absolute;left:3759;top:-67;width:2;height:64" coordorigin="3759,-67" coordsize="2,64">
              <v:shape style="position:absolute;left:3759;top:-67;width:2;height:64" coordorigin="3759,-67" coordsize="0,64" path="m3759,-3l3759,-67e" filled="false" stroked="true" strokeweight=".371318pt" strokecolor="#0080ff">
                <v:path arrowok="t"/>
              </v:shape>
            </v:group>
            <v:group style="position:absolute;left:3140;top:-67;width:2;height:64" coordorigin="3140,-67" coordsize="2,64">
              <v:shape style="position:absolute;left:3140;top:-67;width:2;height:64" coordorigin="3140,-67" coordsize="0,64" path="m3140,-67l3140,-3e" filled="false" stroked="true" strokeweight=".38617pt" strokecolor="#0080ff">
                <v:path arrowok="t"/>
              </v:shape>
            </v:group>
            <v:group style="position:absolute;left:3270;top:-67;width:2;height:64" coordorigin="3270,-67" coordsize="2,64">
              <v:shape style="position:absolute;left:3270;top:-67;width:2;height:64" coordorigin="3270,-67" coordsize="0,64" path="m3270,-3l3270,-67e" filled="false" stroked="true" strokeweight=".371318pt" strokecolor="#0080ff">
                <v:path arrowok="t"/>
              </v:shape>
            </v:group>
            <v:group style="position:absolute;left:3743;top:-67;width:2;height:64" coordorigin="3743,-67" coordsize="2,64">
              <v:shape style="position:absolute;left:3743;top:-67;width:2;height:64" coordorigin="3743,-67" coordsize="0,64" path="m3743,-3l3743,-67e" filled="false" stroked="true" strokeweight=".371318pt" strokecolor="#0080ff">
                <v:path arrowok="t"/>
              </v:shape>
            </v:group>
            <v:group style="position:absolute;left:2773;top:-67;width:2;height:64" coordorigin="2773,-67" coordsize="2,64">
              <v:shape style="position:absolute;left:2773;top:-67;width:2;height:64" coordorigin="2773,-67" coordsize="0,64" path="m2773,-67l2773,-3e" filled="false" stroked="true" strokeweight=".460434pt" strokecolor="#0080ff">
                <v:path arrowok="t"/>
              </v:shape>
            </v:group>
            <v:group style="position:absolute;left:4301;top:-67;width:2;height:64" coordorigin="4301,-67" coordsize="2,64">
              <v:shape style="position:absolute;left:4301;top:-67;width:2;height:64" coordorigin="4301,-67" coordsize="0,64" path="m4301,-3l4301,-67e" filled="false" stroked="true" strokeweight=".371318pt" strokecolor="#0080ff">
                <v:path arrowok="t"/>
              </v:shape>
            </v:group>
            <v:group style="position:absolute;left:3165;top:-67;width:2;height:64" coordorigin="3165,-67" coordsize="2,64">
              <v:shape style="position:absolute;left:3165;top:-67;width:2;height:64" coordorigin="3165,-67" coordsize="0,64" path="m3165,-67l3165,-3e" filled="false" stroked="true" strokeweight=".410925pt" strokecolor="#0080ff">
                <v:path arrowok="t"/>
              </v:shape>
            </v:group>
            <v:group style="position:absolute;left:2924;top:-67;width:2;height:64" coordorigin="2924,-67" coordsize="2,64">
              <v:shape style="position:absolute;left:2924;top:-67;width:2;height:64" coordorigin="2924,-67" coordsize="0,64" path="m2924,-67l2924,-3e" filled="false" stroked="true" strokeweight=".415876pt" strokecolor="#0080ff">
                <v:path arrowok="t"/>
              </v:shape>
            </v:group>
            <v:group style="position:absolute;left:4122;top:-67;width:2;height:64" coordorigin="4122,-67" coordsize="2,64">
              <v:shape style="position:absolute;left:4122;top:-67;width:2;height:64" coordorigin="4122,-67" coordsize="0,64" path="m4122,-3l4122,-67e" filled="false" stroked="true" strokeweight=".371318pt" strokecolor="#0080ff">
                <v:path arrowok="t"/>
              </v:shape>
            </v:group>
            <v:group style="position:absolute;left:3568;top:-67;width:2;height:64" coordorigin="3568,-67" coordsize="2,64">
              <v:shape style="position:absolute;left:3568;top:-67;width:2;height:64" coordorigin="3568,-67" coordsize="0,64" path="m3568,-3l3568,-67e" filled="false" stroked="true" strokeweight=".371318pt" strokecolor="#0080ff">
                <v:path arrowok="t"/>
              </v:shape>
            </v:group>
            <v:group style="position:absolute;left:3253;top:-67;width:2;height:64" coordorigin="3253,-67" coordsize="2,64">
              <v:shape style="position:absolute;left:3253;top:-67;width:2;height:64" coordorigin="3253,-67" coordsize="0,64" path="m3253,-3l3253,-67e" filled="false" stroked="true" strokeweight=".371318pt" strokecolor="#0080ff">
                <v:path arrowok="t"/>
              </v:shape>
            </v:group>
            <v:group style="position:absolute;left:4048;top:-67;width:2;height:64" coordorigin="4048,-67" coordsize="2,64">
              <v:shape style="position:absolute;left:4048;top:-67;width:2;height:64" coordorigin="4048,-67" coordsize="0,64" path="m4048,-3l4048,-67e" filled="false" stroked="true" strokeweight=".371318pt" strokecolor="#0080ff">
                <v:path arrowok="t"/>
              </v:shape>
            </v:group>
            <v:group style="position:absolute;left:3538;top:-67;width:2;height:64" coordorigin="3538,-67" coordsize="2,64">
              <v:shape style="position:absolute;left:3538;top:-67;width:2;height:64" coordorigin="3538,-67" coordsize="0,64" path="m3538,-67l3538,-3e" filled="false" stroked="true" strokeweight=".38617pt" strokecolor="#0080ff">
                <v:path arrowok="t"/>
              </v:shape>
            </v:group>
            <v:group style="position:absolute;left:3258;top:-67;width:2;height:64" coordorigin="3258,-67" coordsize="2,64">
              <v:shape style="position:absolute;left:3258;top:-67;width:2;height:64" coordorigin="3258,-67" coordsize="0,64" path="m3258,-3l3258,-67e" filled="false" stroked="true" strokeweight=".371318pt" strokecolor="#0080ff">
                <v:path arrowok="t"/>
              </v:shape>
            </v:group>
            <v:group style="position:absolute;left:4441;top:-67;width:2;height:64" coordorigin="4441,-67" coordsize="2,64">
              <v:shape style="position:absolute;left:4441;top:-67;width:2;height:64" coordorigin="4441,-67" coordsize="0,64" path="m4441,-3l4441,-67e" filled="false" stroked="true" strokeweight=".371318pt" strokecolor="#0080ff">
                <v:path arrowok="t"/>
              </v:shape>
            </v:group>
            <v:group style="position:absolute;left:3442;top:-67;width:2;height:64" coordorigin="3442,-67" coordsize="2,64">
              <v:shape style="position:absolute;left:3442;top:-67;width:2;height:64" coordorigin="3442,-67" coordsize="0,64" path="m3442,-67l3442,-3e" filled="false" stroked="true" strokeweight=".396072pt" strokecolor="#0080ff">
                <v:path arrowok="t"/>
              </v:shape>
            </v:group>
            <v:group style="position:absolute;left:3479;top:-67;width:2;height:64" coordorigin="3479,-67" coordsize="2,64">
              <v:shape style="position:absolute;left:3479;top:-67;width:2;height:64" coordorigin="3479,-67" coordsize="0,64" path="m3479,-3l3479,-67e" filled="false" stroked="true" strokeweight=".371318pt" strokecolor="#0080ff">
                <v:path arrowok="t"/>
              </v:shape>
            </v:group>
            <v:group style="position:absolute;left:4116;top:-67;width:2;height:64" coordorigin="4116,-67" coordsize="2,64">
              <v:shape style="position:absolute;left:4116;top:-67;width:2;height:64" coordorigin="4116,-67" coordsize="0,64" path="m4116,-3l4116,-67e" filled="false" stroked="true" strokeweight=".371318pt" strokecolor="#0080ff">
                <v:path arrowok="t"/>
              </v:shape>
            </v:group>
            <v:group style="position:absolute;left:4001;top:-67;width:2;height:64" coordorigin="4001,-67" coordsize="2,64">
              <v:shape style="position:absolute;left:4001;top:-67;width:2;height:64" coordorigin="4001,-67" coordsize="0,64" path="m4001,-3l4001,-67e" filled="false" stroked="true" strokeweight=".371318pt" strokecolor="#0080ff">
                <v:path arrowok="t"/>
              </v:shape>
            </v:group>
            <v:group style="position:absolute;left:3135;top:-67;width:2;height:64" coordorigin="3135,-67" coordsize="2,64">
              <v:shape style="position:absolute;left:3135;top:-67;width:2;height:64" coordorigin="3135,-67" coordsize="0,64" path="m3135,-67l3135,-3e" filled="false" stroked="true" strokeweight=".470338pt" strokecolor="#0080ff">
                <v:path arrowok="t"/>
              </v:shape>
            </v:group>
            <v:group style="position:absolute;left:3676;top:-67;width:2;height:64" coordorigin="3676,-67" coordsize="2,64">
              <v:shape style="position:absolute;left:3676;top:-67;width:2;height:64" coordorigin="3676,-67" coordsize="0,64" path="m3676,-3l3676,-67e" filled="false" stroked="true" strokeweight=".371318pt" strokecolor="#0080ff">
                <v:path arrowok="t"/>
              </v:shape>
            </v:group>
            <v:group style="position:absolute;left:2943;top:-67;width:2;height:64" coordorigin="2943,-67" coordsize="2,64">
              <v:shape style="position:absolute;left:2943;top:-67;width:2;height:64" coordorigin="2943,-67" coordsize="0,64" path="m2943,-67l2943,-3e" filled="false" stroked="true" strokeweight=".391121pt" strokecolor="#0080ff">
                <v:path arrowok="t"/>
              </v:shape>
            </v:group>
            <v:group style="position:absolute;left:3836;top:-67;width:2;height:64" coordorigin="3836,-67" coordsize="2,64">
              <v:shape style="position:absolute;left:3836;top:-67;width:2;height:64" coordorigin="3836,-67" coordsize="0,64" path="m3836,-3l3836,-67e" filled="false" stroked="true" strokeweight=".371318pt" strokecolor="#0080ff">
                <v:path arrowok="t"/>
              </v:shape>
            </v:group>
            <v:group style="position:absolute;left:3671;top:-67;width:2;height:64" coordorigin="3671,-67" coordsize="2,64">
              <v:shape style="position:absolute;left:3671;top:-67;width:2;height:64" coordorigin="3671,-67" coordsize="0,64" path="m3671,-3l3671,-67e" filled="false" stroked="true" strokeweight=".371318pt" strokecolor="#0080ff">
                <v:path arrowok="t"/>
              </v:shape>
            </v:group>
            <v:group style="position:absolute;left:2683;top:-67;width:2;height:64" coordorigin="2683,-67" coordsize="2,64">
              <v:shape style="position:absolute;left:2683;top:-67;width:2;height:64" coordorigin="2683,-67" coordsize="0,64" path="m2683,-3l2683,-67e" filled="false" stroked="true" strokeweight=".371318pt" strokecolor="#0080ff">
                <v:path arrowok="t"/>
              </v:shape>
            </v:group>
            <v:group style="position:absolute;left:3014;top:-67;width:2;height:64" coordorigin="3014,-67" coordsize="2,64">
              <v:shape style="position:absolute;left:3014;top:-67;width:2;height:64" coordorigin="3014,-67" coordsize="0,64" path="m3014,-67l3014,-3e" filled="false" stroked="true" strokeweight=".396075pt" strokecolor="#0080ff">
                <v:path arrowok="t"/>
              </v:shape>
            </v:group>
            <v:group style="position:absolute;left:3514;top:-67;width:2;height:64" coordorigin="3514,-67" coordsize="2,64">
              <v:shape style="position:absolute;left:3514;top:-67;width:2;height:64" coordorigin="3514,-67" coordsize="0,64" path="m3514,-67l3514,-3e" filled="false" stroked="true" strokeweight=".391121pt" strokecolor="#0080ff">
                <v:path arrowok="t"/>
              </v:shape>
            </v:group>
            <v:group style="position:absolute;left:3493;top:-67;width:2;height:64" coordorigin="3493,-67" coordsize="2,64">
              <v:shape style="position:absolute;left:3493;top:-67;width:2;height:64" coordorigin="3493,-67" coordsize="0,64" path="m3493,-3l3493,-67e" filled="false" stroked="true" strokeweight=".371318pt" strokecolor="#0080ff">
                <v:path arrowok="t"/>
              </v:shape>
            </v:group>
            <v:group style="position:absolute;left:2839;top:-67;width:2;height:64" coordorigin="2839,-67" coordsize="2,64">
              <v:shape style="position:absolute;left:2839;top:-67;width:2;height:64" coordorigin="2839,-67" coordsize="0,64" path="m2839,-3l2839,-67e" filled="false" stroked="true" strokeweight=".371318pt" strokecolor="#0080ff">
                <v:path arrowok="t"/>
              </v:shape>
            </v:group>
            <v:group style="position:absolute;left:3950;top:-67;width:2;height:64" coordorigin="3950,-67" coordsize="2,64">
              <v:shape style="position:absolute;left:3950;top:-67;width:2;height:64" coordorigin="3950,-67" coordsize="0,64" path="m3950,-3l3950,-67e" filled="false" stroked="true" strokeweight=".371318pt" strokecolor="#0080ff">
                <v:path arrowok="t"/>
              </v:shape>
            </v:group>
            <v:group style="position:absolute;left:2994;top:-67;width:2;height:64" coordorigin="2994,-67" coordsize="2,64">
              <v:shape style="position:absolute;left:2994;top:-67;width:2;height:64" coordorigin="2994,-67" coordsize="0,64" path="m2994,-67l2994,-3e" filled="false" stroked="true" strokeweight=".38617pt" strokecolor="#0080ff">
                <v:path arrowok="t"/>
              </v:shape>
            </v:group>
            <v:group style="position:absolute;left:3899;top:-67;width:2;height:64" coordorigin="3899,-67" coordsize="2,64">
              <v:shape style="position:absolute;left:3899;top:-67;width:2;height:64" coordorigin="3899,-67" coordsize="0,64" path="m3899,-3l3899,-67e" filled="false" stroked="true" strokeweight=".371318pt" strokecolor="#0080ff">
                <v:path arrowok="t"/>
              </v:shape>
            </v:group>
            <v:group style="position:absolute;left:3181;top:-67;width:2;height:64" coordorigin="3181,-67" coordsize="2,64">
              <v:shape style="position:absolute;left:3181;top:-67;width:2;height:64" coordorigin="3181,-67" coordsize="0,64" path="m3181,-3l3181,-67e" filled="false" stroked="true" strokeweight=".371318pt" strokecolor="#0080ff">
                <v:path arrowok="t"/>
              </v:shape>
            </v:group>
            <v:group style="position:absolute;left:3122;top:-67;width:2;height:64" coordorigin="3122,-67" coordsize="2,64">
              <v:shape style="position:absolute;left:3122;top:-67;width:2;height:64" coordorigin="3122,-67" coordsize="0,64" path="m3122,-3l3122,-67e" filled="false" stroked="true" strokeweight=".371318pt" strokecolor="#0080ff">
                <v:path arrowok="t"/>
              </v:shape>
            </v:group>
            <v:group style="position:absolute;left:2857;top:-67;width:2;height:64" coordorigin="2857,-67" coordsize="2,64">
              <v:shape style="position:absolute;left:2857;top:-67;width:2;height:64" coordorigin="2857,-67" coordsize="0,64" path="m2857,-3l2857,-67e" filled="false" stroked="true" strokeweight=".371318pt" strokecolor="#0080ff">
                <v:path arrowok="t"/>
              </v:shape>
            </v:group>
            <v:group style="position:absolute;left:4173;top:-67;width:2;height:64" coordorigin="4173,-67" coordsize="2,64">
              <v:shape style="position:absolute;left:4173;top:-67;width:2;height:64" coordorigin="4173,-67" coordsize="0,64" path="m4173,-3l4173,-67e" filled="false" stroked="true" strokeweight=".371318pt" strokecolor="#0080ff">
                <v:path arrowok="t"/>
              </v:shape>
            </v:group>
            <v:group style="position:absolute;left:3866;top:-67;width:2;height:64" coordorigin="3866,-67" coordsize="2,64">
              <v:shape style="position:absolute;left:3866;top:-67;width:2;height:64" coordorigin="3866,-67" coordsize="0,64" path="m3866,-3l3866,-67e" filled="false" stroked="true" strokeweight=".371318pt" strokecolor="#0080ff">
                <v:path arrowok="t"/>
              </v:shape>
            </v:group>
            <v:group style="position:absolute;left:2673;top:-67;width:2;height:64" coordorigin="2673,-67" coordsize="2,64">
              <v:shape style="position:absolute;left:2673;top:-67;width:2;height:64" coordorigin="2673,-67" coordsize="0,64" path="m2673,-3l2673,-67e" filled="false" stroked="true" strokeweight=".371318pt" strokecolor="#0080ff">
                <v:path arrowok="t"/>
              </v:shape>
            </v:group>
            <v:group style="position:absolute;left:3854;top:-67;width:2;height:64" coordorigin="3854,-67" coordsize="2,64">
              <v:shape style="position:absolute;left:3854;top:-67;width:2;height:64" coordorigin="3854,-67" coordsize="0,64" path="m3854,-3l3854,-67e" filled="false" stroked="true" strokeweight=".371318pt" strokecolor="#0080ff">
                <v:path arrowok="t"/>
              </v:shape>
            </v:group>
            <v:group style="position:absolute;left:4443;top:-67;width:2;height:64" coordorigin="4443,-67" coordsize="2,64">
              <v:shape style="position:absolute;left:4443;top:-67;width:2;height:64" coordorigin="4443,-67" coordsize="0,64" path="m4443,-3l4443,-67e" filled="false" stroked="true" strokeweight=".371318pt" strokecolor="#0080ff">
                <v:path arrowok="t"/>
              </v:shape>
            </v:group>
            <v:group style="position:absolute;left:3268;top:-67;width:2;height:64" coordorigin="3268,-67" coordsize="2,64">
              <v:shape style="position:absolute;left:3268;top:-67;width:2;height:64" coordorigin="3268,-67" coordsize="0,64" path="m3268,-3l3268,-67e" filled="false" stroked="true" strokeweight=".371318pt" strokecolor="#0080ff">
                <v:path arrowok="t"/>
              </v:shape>
            </v:group>
            <v:group style="position:absolute;left:3740;top:-67;width:2;height:64" coordorigin="3740,-67" coordsize="2,64">
              <v:shape style="position:absolute;left:3740;top:-67;width:2;height:64" coordorigin="3740,-67" coordsize="0,64" path="m3740,-3l3740,-67e" filled="false" stroked="true" strokeweight=".371318pt" strokecolor="#0080ff">
                <v:path arrowok="t"/>
              </v:shape>
            </v:group>
            <v:group style="position:absolute;left:3310;top:-67;width:2;height:64" coordorigin="3310,-67" coordsize="2,64">
              <v:shape style="position:absolute;left:3310;top:-67;width:2;height:64" coordorigin="3310,-67" coordsize="0,64" path="m3310,-3l3310,-67e" filled="false" stroked="true" strokeweight=".371318pt" strokecolor="#0080ff">
                <v:path arrowok="t"/>
              </v:shape>
            </v:group>
            <v:group style="position:absolute;left:2961;top:-67;width:2;height:64" coordorigin="2961,-67" coordsize="2,64">
              <v:shape style="position:absolute;left:2961;top:-67;width:2;height:64" coordorigin="2961,-67" coordsize="0,64" path="m2961,-3l2961,-67e" filled="false" stroked="true" strokeweight=".371318pt" strokecolor="#0080ff">
                <v:path arrowok="t"/>
              </v:shape>
            </v:group>
            <v:group style="position:absolute;left:3729;top:-67;width:2;height:64" coordorigin="3729,-67" coordsize="2,64">
              <v:shape style="position:absolute;left:3729;top:-67;width:2;height:64" coordorigin="3729,-67" coordsize="0,64" path="m3729,-3l3729,-67e" filled="false" stroked="true" strokeweight=".371318pt" strokecolor="#0080ff">
                <v:path arrowok="t"/>
              </v:shape>
            </v:group>
            <v:group style="position:absolute;left:2785;top:-67;width:2;height:64" coordorigin="2785,-67" coordsize="2,64">
              <v:shape style="position:absolute;left:2785;top:-67;width:2;height:64" coordorigin="2785,-67" coordsize="0,64" path="m2785,-3l2785,-67e" filled="false" stroked="true" strokeweight=".371318pt" strokecolor="#0080ff">
                <v:path arrowok="t"/>
              </v:shape>
            </v:group>
            <v:group style="position:absolute;left:4147;top:-67;width:2;height:64" coordorigin="4147,-67" coordsize="2,64">
              <v:shape style="position:absolute;left:4147;top:-67;width:2;height:64" coordorigin="4147,-67" coordsize="0,64" path="m4147,-3l4147,-67e" filled="false" stroked="true" strokeweight=".371318pt" strokecolor="#0080ff">
                <v:path arrowok="t"/>
              </v:shape>
            </v:group>
            <v:group style="position:absolute;left:4023;top:-67;width:2;height:64" coordorigin="4023,-67" coordsize="2,64">
              <v:shape style="position:absolute;left:4023;top:-67;width:2;height:64" coordorigin="4023,-67" coordsize="0,64" path="m4023,-3l4023,-67e" filled="false" stroked="true" strokeweight=".371318pt" strokecolor="#0080ff">
                <v:path arrowok="t"/>
              </v:shape>
            </v:group>
            <v:group style="position:absolute;left:3476;top:-67;width:2;height:64" coordorigin="3476,-67" coordsize="2,64">
              <v:shape style="position:absolute;left:3476;top:-67;width:2;height:64" coordorigin="3476,-67" coordsize="0,64" path="m3476,-3l3476,-67e" filled="false" stroked="true" strokeweight=".371318pt" strokecolor="#0080ff">
                <v:path arrowok="t"/>
              </v:shape>
            </v:group>
            <v:group style="position:absolute;left:3762;top:-67;width:2;height:64" coordorigin="3762,-67" coordsize="2,64">
              <v:shape style="position:absolute;left:3762;top:-67;width:2;height:64" coordorigin="3762,-67" coordsize="0,64" path="m3762,-3l3762,-67e" filled="false" stroked="true" strokeweight=".371318pt" strokecolor="#0080ff">
                <v:path arrowok="t"/>
              </v:shape>
            </v:group>
            <v:group style="position:absolute;left:3622;top:-67;width:2;height:64" coordorigin="3622,-67" coordsize="2,64">
              <v:shape style="position:absolute;left:3622;top:-67;width:2;height:64" coordorigin="3622,-67" coordsize="0,64" path="m3622,-3l3622,-67e" filled="false" stroked="true" strokeweight=".371318pt" strokecolor="#0080ff">
                <v:path arrowok="t"/>
              </v:shape>
            </v:group>
            <v:group style="position:absolute;left:4084;top:-67;width:2;height:64" coordorigin="4084,-67" coordsize="2,64">
              <v:shape style="position:absolute;left:4084;top:-67;width:2;height:64" coordorigin="4084,-67" coordsize="0,64" path="m4084,-3l4084,-67e" filled="false" stroked="true" strokeweight=".371318pt" strokecolor="#0080ff">
                <v:path arrowok="t"/>
              </v:shape>
            </v:group>
            <v:group style="position:absolute;left:3831;top:-67;width:2;height:64" coordorigin="3831,-67" coordsize="2,64">
              <v:shape style="position:absolute;left:3831;top:-67;width:2;height:64" coordorigin="3831,-67" coordsize="0,64" path="m3831,-3l3831,-67e" filled="false" stroked="true" strokeweight=".371318pt" strokecolor="#0080ff">
                <v:path arrowok="t"/>
              </v:shape>
            </v:group>
            <v:group style="position:absolute;left:3428;top:-67;width:2;height:64" coordorigin="3428,-67" coordsize="2,64">
              <v:shape style="position:absolute;left:3428;top:-67;width:2;height:64" coordorigin="3428,-67" coordsize="0,64" path="m3428,-3l3428,-67e" filled="false" stroked="true" strokeweight=".371318pt" strokecolor="#0080ff">
                <v:path arrowok="t"/>
              </v:shape>
            </v:group>
            <v:group style="position:absolute;left:3236;top:-67;width:2;height:64" coordorigin="3236,-67" coordsize="2,64">
              <v:shape style="position:absolute;left:3236;top:-67;width:2;height:64" coordorigin="3236,-67" coordsize="0,64" path="m3236,-3l3236,-67e" filled="false" stroked="true" strokeweight=".371318pt" strokecolor="#0080ff">
                <v:path arrowok="t"/>
              </v:shape>
            </v:group>
            <v:group style="position:absolute;left:3911;top:-67;width:2;height:64" coordorigin="3911,-67" coordsize="2,64">
              <v:shape style="position:absolute;left:3911;top:-67;width:2;height:64" coordorigin="3911,-67" coordsize="0,64" path="m3911,-3l3911,-67e" filled="false" stroked="true" strokeweight=".371318pt" strokecolor="#0080ff">
                <v:path arrowok="t"/>
              </v:shape>
            </v:group>
            <v:group style="position:absolute;left:3703;top:-67;width:2;height:64" coordorigin="3703,-67" coordsize="2,64">
              <v:shape style="position:absolute;left:3703;top:-67;width:2;height:64" coordorigin="3703,-67" coordsize="0,64" path="m3703,-3l3703,-67e" filled="false" stroked="true" strokeweight=".371318pt" strokecolor="#0080ff">
                <v:path arrowok="t"/>
              </v:shape>
            </v:group>
            <v:group style="position:absolute;left:3025;top:-67;width:2;height:64" coordorigin="3025,-67" coordsize="2,64">
              <v:shape style="position:absolute;left:3025;top:-67;width:2;height:64" coordorigin="3025,-67" coordsize="0,64" path="m3025,-3l3025,-67e" filled="false" stroked="true" strokeweight=".371318pt" strokecolor="#0080ff">
                <v:path arrowok="t"/>
              </v:shape>
            </v:group>
            <v:group style="position:absolute;left:3665;top:-67;width:2;height:64" coordorigin="3665,-67" coordsize="2,64">
              <v:shape style="position:absolute;left:3665;top:-67;width:2;height:64" coordorigin="3665,-67" coordsize="0,64" path="m3665,-3l3665,-67e" filled="false" stroked="true" strokeweight=".371318pt" strokecolor="#0080ff">
                <v:path arrowok="t"/>
              </v:shape>
            </v:group>
            <v:group style="position:absolute;left:5254;top:-3;width:2;height:57" coordorigin="5254,-3" coordsize="2,57">
              <v:shape style="position:absolute;left:5254;top:-3;width:2;height:57" coordorigin="5254,-3" coordsize="0,57" path="m5254,-3l5254,53e" filled="false" stroked="true" strokeweight=".371318pt" strokecolor="#000000">
                <v:path arrowok="t"/>
              </v:shape>
            </v:group>
            <v:group style="position:absolute;left:5271;top:-67;width:2;height:64" coordorigin="5271,-67" coordsize="2,64">
              <v:shape style="position:absolute;left:5271;top:-67;width:2;height:64" coordorigin="5271,-67" coordsize="0,64" path="m5271,-3l5271,-67e" filled="false" stroked="true" strokeweight=".371318pt" strokecolor="#0080ff">
                <v:path arrowok="t"/>
              </v:shape>
            </v:group>
            <v:group style="position:absolute;left:2389;top:-955;width:3120;height:889" coordorigin="2389,-955" coordsize="3120,889">
              <v:shape style="position:absolute;left:2389;top:-955;width:3120;height:889" coordorigin="2389,-955" coordsize="3120,889" path="m2389,-67l2395,-67,2401,-67,2407,-68,2413,-68,2419,-68,2426,-68,2432,-68,2438,-68,2444,-68,2450,-68,2456,-69,2462,-69,2468,-69,2474,-69,2480,-70,2541,-77,2572,-84,2578,-85,2639,-106,2651,-112,2658,-115,2712,-149,2761,-193,2804,-242,2841,-291,2853,-308,2859,-317,2896,-373,2932,-435,2938,-446,2944,-456,2951,-467,2957,-478,2963,-490,2969,-501,2975,-511,2981,-522,3012,-574,3048,-628,3054,-637,3060,-645,3066,-653,3073,-661,3079,-669,3085,-678,3121,-731,3152,-784,3170,-819,3176,-830,3207,-885,3244,-933,3292,-955,3298,-955,3341,-947,3347,-945,3402,-939,3408,-939,3414,-939,3421,-939,3427,-939,3433,-939,3494,-925,3543,-882,3579,-833,3604,-796,3610,-786,3616,-777,3622,-767,3628,-758,3634,-748,3640,-739,3646,-730,3653,-720,3659,-711,3665,-702,3671,-694,3677,-685,3683,-676,3689,-668,3695,-659,3701,-651,3707,-643,3714,-635,3720,-627,3726,-619,3756,-583,3762,-577,3769,-570,3775,-564,3781,-557,3787,-551,3793,-545,3799,-539,3805,-533,3811,-528,3817,-522,3823,-516,3829,-511,3836,-505,3872,-469,3878,-463,3884,-456,3891,-450,3897,-443,3903,-436,3909,-430,3915,-423,3921,-416,3927,-409,3933,-402,3939,-395,3946,-387,3952,-380,3958,-373,3964,-366,3970,-359,3976,-353,3982,-346,3988,-339,3994,-333,4001,-326,4007,-320,4013,-314,4019,-307,4025,-301,4074,-259,4104,-236,4110,-232,4116,-228,4123,-224,4129,-220,4135,-216,4141,-213,4147,-209,4153,-205,4159,-201,4165,-198,4220,-170,4281,-152,4312,-147,4318,-146,4324,-145,4330,-144,4336,-143,4342,-142,4348,-141,4354,-140,4361,-139,4367,-138,4373,-137,4379,-135,4385,-134,4440,-120,4446,-118,4452,-117,4458,-115,4464,-113,4471,-111,4477,-109,4483,-107,4489,-106,4495,-104,4501,-102,4507,-100,4513,-98,4519,-97,4580,-82,4593,-80,4599,-79,4605,-78,4611,-77,4617,-76,4660,-71,4666,-71,4672,-70,4678,-70,4684,-70,4690,-69,4696,-69,4702,-69,4709,-69,4715,-68,4721,-68,4727,-68,4733,-68,4739,-68,4745,-68,4751,-68,4757,-68,4764,-68,4770,-67,4776,-67,4782,-67,4788,-67,4794,-67,4800,-67,4843,-67,4849,-67,4989,-67,4996,-67,5057,-67,5063,-67,5069,-67,5075,-67,5081,-68,5087,-68,5093,-68,5099,-68,5105,-68,5111,-68,5118,-68,5124,-68,5130,-68,5136,-68,5142,-68,5148,-69,5154,-69,5160,-69,5166,-69,5172,-69,5179,-69,5185,-70,5191,-70,5197,-70,5203,-70,5209,-70,5215,-70,5221,-71,5227,-71,5234,-71,5240,-71,5246,-71,5252,-71,5258,-71,5264,-71,5270,-71,5276,-71,5282,-71,5289,-71,5295,-71,5301,-71,5307,-71,5313,-71,5319,-71,5325,-71,5331,-70,5337,-70,5343,-70,5350,-70,5356,-70,5362,-69,5368,-69,5374,-69,5380,-69,5386,-69,5392,-69,5398,-68,5404,-68,5411,-68,5417,-68,5423,-68,5429,-68,5435,-68,5441,-68,5447,-68,5453,-68,5459,-68,5466,-67,5472,-67,5478,-67,5484,-67,5490,-67,5496,-67,5502,-67,5508,-67e" filled="false" stroked="true" strokeweight=".371318pt" strokecolor="#0080ff">
                <v:path arrowok="t"/>
              </v:shape>
              <v:shape style="position:absolute;left:2229;top:-982;width:2671;height:984" type="#_x0000_t75" stroked="false">
                <v:imagedata r:id="rId45" o:title=""/>
              </v:shape>
            </v:group>
            <v:group style="position:absolute;left:2004;top:-1042;width:3734;height:1039" coordorigin="2004,-1042" coordsize="3734,1039">
              <v:shape style="position:absolute;left:2004;top:-1042;width:3734;height:1039" coordorigin="2004,-1042" coordsize="3734,1039" path="m2004,-3l5737,-3,5737,-1042,2004,-1042,2004,-3xe" filled="false" stroked="true" strokeweight=".371318pt" strokecolor="#000000">
                <v:path arrowok="t"/>
              </v:shape>
            </v:group>
            <v:group style="position:absolute;left:1861;top:-1042;width:143;height:1039" coordorigin="1861,-1042" coordsize="143,1039">
              <v:shape style="position:absolute;left:1861;top:-1042;width:143;height:1039" coordorigin="1861,-1042" coordsize="143,1039" path="m1861,-3l2004,-3,2004,-1042,1861,-1042,1861,-3xe" filled="true" fillcolor="#87ceeb" stroked="false">
                <v:path arrowok="t"/>
                <v:fill type="solid"/>
              </v:shape>
            </v:group>
            <v:group style="position:absolute;left:1861;top:-1042;width:143;height:1039" coordorigin="1861,-1042" coordsize="143,1039">
              <v:shape style="position:absolute;left:1861;top:-1042;width:143;height:1039" coordorigin="1861,-1042" coordsize="143,1039" path="m1861,-3l2004,-3,2004,-1042,1861,-1042,1861,-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2.284885pt;width:197.05pt;height:55.15pt;mso-position-horizontal-relative:page;mso-position-vertical-relative:paragraph;z-index:2296" coordorigin="5917,-1046" coordsize="3941,1103">
            <v:group style="position:absolute;left:5921;top:-67;width:57;height:2" coordorigin="5921,-67" coordsize="57,2">
              <v:shape style="position:absolute;left:5921;top:-67;width:57;height:2" coordorigin="5921,-67" coordsize="57,0" path="m5977,-67l5921,-67e" filled="false" stroked="true" strokeweight=".371318pt" strokecolor="#000000">
                <v:path arrowok="t"/>
              </v:shape>
            </v:group>
            <v:group style="position:absolute;left:5921;top:-287;width:57;height:2" coordorigin="5921,-287" coordsize="57,2">
              <v:shape style="position:absolute;left:5921;top:-287;width:57;height:2" coordorigin="5921,-287" coordsize="57,0" path="m5977,-287l5921,-287e" filled="false" stroked="true" strokeweight=".371318pt" strokecolor="#000000">
                <v:path arrowok="t"/>
              </v:shape>
            </v:group>
            <v:group style="position:absolute;left:5921;top:-507;width:57;height:2" coordorigin="5921,-507" coordsize="57,2">
              <v:shape style="position:absolute;left:5921;top:-507;width:57;height:2" coordorigin="5921,-507" coordsize="57,0" path="m5977,-507l5921,-507e" filled="false" stroked="true" strokeweight=".371318pt" strokecolor="#000000">
                <v:path arrowok="t"/>
              </v:shape>
            </v:group>
            <v:group style="position:absolute;left:5921;top:-727;width:57;height:2" coordorigin="5921,-727" coordsize="57,2">
              <v:shape style="position:absolute;left:5921;top:-727;width:57;height:2" coordorigin="5921,-727" coordsize="57,0" path="m5977,-727l5921,-727e" filled="false" stroked="true" strokeweight=".371318pt" strokecolor="#000000">
                <v:path arrowok="t"/>
              </v:shape>
            </v:group>
            <v:group style="position:absolute;left:5921;top:-947;width:57;height:2" coordorigin="5921,-947" coordsize="57,2">
              <v:shape style="position:absolute;left:5921;top:-947;width:57;height:2" coordorigin="5921,-947" coordsize="57,0" path="m5977,-947l5921,-947e" filled="false" stroked="true" strokeweight=".371318pt" strokecolor="#000000">
                <v:path arrowok="t"/>
              </v:shape>
            </v:group>
            <v:group style="position:absolute;left:6505;top:-3;width:2;height:57" coordorigin="6505,-3" coordsize="2,57">
              <v:shape style="position:absolute;left:6505;top:-3;width:2;height:57" coordorigin="6505,-3" coordsize="0,57" path="m6505,-3l6505,53e" filled="false" stroked="true" strokeweight=".371318pt" strokecolor="#000000">
                <v:path arrowok="t"/>
              </v:shape>
            </v:group>
            <v:group style="position:absolute;left:7287;top:-3;width:2;height:57" coordorigin="7287,-3" coordsize="2,57">
              <v:shape style="position:absolute;left:7287;top:-3;width:2;height:57" coordorigin="7287,-3" coordsize="0,57" path="m7287,-3l7287,53e" filled="false" stroked="true" strokeweight=".371318pt" strokecolor="#000000">
                <v:path arrowok="t"/>
              </v:shape>
            </v:group>
            <v:group style="position:absolute;left:7325;top:-67;width:2;height:64" coordorigin="7325,-67" coordsize="2,64">
              <v:shape style="position:absolute;left:7325;top:-67;width:2;height:64" coordorigin="7325,-67" coordsize="0,64" path="m7325,-67l7325,-3e" filled="false" stroked="true" strokeweight=".460426pt" strokecolor="#0080ff">
                <v:path arrowok="t"/>
              </v:shape>
            </v:group>
            <v:group style="position:absolute;left:7309;top:-67;width:2;height:64" coordorigin="7309,-67" coordsize="2,64">
              <v:shape style="position:absolute;left:7309;top:-67;width:2;height:64" coordorigin="7309,-67" coordsize="0,64" path="m7309,-67l7309,-3e" filled="false" stroked="true" strokeweight=".430728pt" strokecolor="#0080ff">
                <v:path arrowok="t"/>
              </v:shape>
            </v:group>
            <v:group style="position:absolute;left:7190;top:-67;width:2;height:64" coordorigin="7190,-67" coordsize="2,64">
              <v:shape style="position:absolute;left:7190;top:-67;width:2;height:64" coordorigin="7190,-67" coordsize="0,64" path="m7190,-67l7190,-3e" filled="false" stroked="true" strokeweight=".386168pt" strokecolor="#0080ff">
                <v:path arrowok="t"/>
              </v:shape>
            </v:group>
            <v:group style="position:absolute;left:7047;top:-67;width:2;height:64" coordorigin="7047,-67" coordsize="2,64">
              <v:shape style="position:absolute;left:7047;top:-67;width:2;height:64" coordorigin="7047,-67" coordsize="0,64" path="m7047,-3l7047,-67e" filled="false" stroked="true" strokeweight=".371318pt" strokecolor="#0080ff">
                <v:path arrowok="t"/>
              </v:shape>
            </v:group>
            <v:group style="position:absolute;left:7119;top:-67;width:2;height:64" coordorigin="7119,-67" coordsize="2,64">
              <v:shape style="position:absolute;left:7119;top:-67;width:2;height:64" coordorigin="7119,-67" coordsize="0,64" path="m7119,-67l7119,-3e" filled="false" stroked="true" strokeweight=".435682pt" strokecolor="#0080ff">
                <v:path arrowok="t"/>
              </v:shape>
            </v:group>
            <v:group style="position:absolute;left:7170;top:-67;width:2;height:64" coordorigin="7170,-67" coordsize="2,64">
              <v:shape style="position:absolute;left:7170;top:-67;width:2;height:64" coordorigin="7170,-67" coordsize="0,64" path="m7170,-67l7170,-3e" filled="false" stroked="true" strokeweight=".415876pt" strokecolor="#0080ff">
                <v:path arrowok="t"/>
              </v:shape>
            </v:group>
            <v:group style="position:absolute;left:7207;top:-67;width:2;height:64" coordorigin="7207,-67" coordsize="2,64">
              <v:shape style="position:absolute;left:7207;top:-67;width:2;height:64" coordorigin="7207,-67" coordsize="0,64" path="m7207,-67l7207,-3e" filled="false" stroked="true" strokeweight=".524801pt" strokecolor="#0080ff">
                <v:path arrowok="t"/>
              </v:shape>
            </v:group>
            <v:group style="position:absolute;left:7186;top:-67;width:2;height:64" coordorigin="7186,-67" coordsize="2,64">
              <v:shape style="position:absolute;left:7186;top:-67;width:2;height:64" coordorigin="7186,-67" coordsize="0,64" path="m7186,-67l7186,-3e" filled="false" stroked="true" strokeweight=".470336pt" strokecolor="#0080ff">
                <v:path arrowok="t"/>
              </v:shape>
            </v:group>
            <v:group style="position:absolute;left:7178;top:-67;width:2;height:64" coordorigin="7178,-67" coordsize="2,64">
              <v:shape style="position:absolute;left:7178;top:-67;width:2;height:64" coordorigin="7178,-67" coordsize="0,64" path="m7178,-67l7178,-3e" filled="false" stroked="true" strokeweight=".430726pt" strokecolor="#0080ff">
                <v:path arrowok="t"/>
              </v:shape>
            </v:group>
            <v:group style="position:absolute;left:7281;top:-67;width:2;height:64" coordorigin="7281,-67" coordsize="2,64">
              <v:shape style="position:absolute;left:7281;top:-67;width:2;height:64" coordorigin="7281,-67" coordsize="0,64" path="m7281,-67l7281,-3e" filled="false" stroked="true" strokeweight=".44063pt" strokecolor="#0080ff">
                <v:path arrowok="t"/>
              </v:shape>
            </v:group>
            <v:group style="position:absolute;left:7276;top:-67;width:2;height:64" coordorigin="7276,-67" coordsize="2,64">
              <v:shape style="position:absolute;left:7276;top:-67;width:2;height:64" coordorigin="7276,-67" coordsize="0,64" path="m7276,-67l7276,-3e" filled="false" stroked="true" strokeweight=".475281pt" strokecolor="#0080ff">
                <v:path arrowok="t"/>
              </v:shape>
            </v:group>
            <v:group style="position:absolute;left:7144;top:-67;width:2;height:64" coordorigin="7144,-67" coordsize="2,64">
              <v:shape style="position:absolute;left:7144;top:-67;width:2;height:64" coordorigin="7144,-67" coordsize="0,64" path="m7144,-67l7144,-3e" filled="false" stroked="true" strokeweight=".460434pt" strokecolor="#0080ff">
                <v:path arrowok="t"/>
              </v:shape>
            </v:group>
            <v:group style="position:absolute;left:7304;top:-67;width:2;height:64" coordorigin="7304,-67" coordsize="2,64">
              <v:shape style="position:absolute;left:7304;top:-67;width:2;height:64" coordorigin="7304,-67" coordsize="0,64" path="m7304,-3l7304,-67e" filled="false" stroked="true" strokeweight=".371318pt" strokecolor="#0080ff">
                <v:path arrowok="t"/>
              </v:shape>
            </v:group>
            <v:group style="position:absolute;left:7038;top:-67;width:2;height:64" coordorigin="7038,-67" coordsize="2,64">
              <v:shape style="position:absolute;left:7038;top:-67;width:2;height:64" coordorigin="7038,-67" coordsize="0,64" path="m7038,-3l7038,-67e" filled="false" stroked="true" strokeweight=".371318pt" strokecolor="#0080ff">
                <v:path arrowok="t"/>
              </v:shape>
            </v:group>
            <v:group style="position:absolute;left:7137;top:-67;width:2;height:64" coordorigin="7137,-67" coordsize="2,64">
              <v:shape style="position:absolute;left:7137;top:-67;width:2;height:64" coordorigin="7137,-67" coordsize="0,64" path="m7137,-67l7137,-3e" filled="false" stroked="true" strokeweight=".460434pt" strokecolor="#0080ff">
                <v:path arrowok="t"/>
              </v:shape>
            </v:group>
            <v:group style="position:absolute;left:7288;top:-67;width:2;height:64" coordorigin="7288,-67" coordsize="2,64">
              <v:shape style="position:absolute;left:7288;top:-67;width:2;height:64" coordorigin="7288,-67" coordsize="0,64" path="m7288,-67l7288,-3e" filled="false" stroked="true" strokeweight=".38617pt" strokecolor="#0080ff">
                <v:path arrowok="t"/>
              </v:shape>
            </v:group>
            <v:group style="position:absolute;left:7214;top:-67;width:2;height:64" coordorigin="7214,-67" coordsize="2,64">
              <v:shape style="position:absolute;left:7214;top:-67;width:2;height:64" coordorigin="7214,-67" coordsize="0,64" path="m7214,-67l7214,-3e" filled="false" stroked="true" strokeweight=".435679pt" strokecolor="#0080ff">
                <v:path arrowok="t"/>
              </v:shape>
            </v:group>
            <v:group style="position:absolute;left:7404;top:-67;width:2;height:64" coordorigin="7404,-67" coordsize="2,64">
              <v:shape style="position:absolute;left:7404;top:-67;width:2;height:64" coordorigin="7404,-67" coordsize="0,64" path="m7404,-67l7404,-3e" filled="false" stroked="true" strokeweight=".49015pt" strokecolor="#0080ff">
                <v:path arrowok="t"/>
              </v:shape>
            </v:group>
            <v:group style="position:absolute;left:7429;top:-67;width:2;height:64" coordorigin="7429,-67" coordsize="2,64">
              <v:shape style="position:absolute;left:7429;top:-67;width:2;height:64" coordorigin="7429,-67" coordsize="0,64" path="m7429,-67l7429,-3e" filled="false" stroked="true" strokeweight=".450524pt" strokecolor="#0080ff">
                <v:path arrowok="t"/>
              </v:shape>
            </v:group>
            <v:group style="position:absolute;left:7524;top:-67;width:2;height:64" coordorigin="7524,-67" coordsize="2,64">
              <v:shape style="position:absolute;left:7524;top:-67;width:2;height:64" coordorigin="7524,-67" coordsize="0,64" path="m7524,-67l7524,-3e" filled="false" stroked="true" strokeweight=".509945pt" strokecolor="#0080ff">
                <v:path arrowok="t"/>
              </v:shape>
            </v:group>
            <v:group style="position:absolute;left:7512;top:-67;width:2;height:64" coordorigin="7512,-67" coordsize="2,64">
              <v:shape style="position:absolute;left:7512;top:-67;width:2;height:64" coordorigin="7512,-67" coordsize="0,64" path="m7512,-67l7512,-3e" filled="false" stroked="true" strokeweight=".539653pt" strokecolor="#0080ff">
                <v:path arrowok="t"/>
              </v:shape>
            </v:group>
            <v:group style="position:absolute;left:7556;top:-67;width:2;height:64" coordorigin="7556,-67" coordsize="2,64">
              <v:shape style="position:absolute;left:7556;top:-67;width:2;height:64" coordorigin="7556,-67" coordsize="0,64" path="m7556,-67l7556,-3e" filled="false" stroked="true" strokeweight=".48518pt" strokecolor="#0080ff">
                <v:path arrowok="t"/>
              </v:shape>
            </v:group>
            <v:group style="position:absolute;left:7548;top:-67;width:2;height:64" coordorigin="7548,-67" coordsize="2,64">
              <v:shape style="position:absolute;left:7548;top:-67;width:2;height:64" coordorigin="7548,-67" coordsize="0,64" path="m7548,-67l7548,-3e" filled="false" stroked="true" strokeweight=".500038pt" strokecolor="#0080ff">
                <v:path arrowok="t"/>
              </v:shape>
            </v:group>
            <v:group style="position:absolute;left:7563;top:-67;width:2;height:64" coordorigin="7563,-67" coordsize="2,64">
              <v:shape style="position:absolute;left:7563;top:-67;width:2;height:64" coordorigin="7563,-67" coordsize="0,64" path="m7563,-67l7563,-3e" filled="false" stroked="true" strokeweight=".524798pt" strokecolor="#0080ff">
                <v:path arrowok="t"/>
              </v:shape>
            </v:group>
            <v:group style="position:absolute;left:7595;top:-67;width:2;height:64" coordorigin="7595,-67" coordsize="2,64">
              <v:shape style="position:absolute;left:7595;top:-67;width:2;height:64" coordorigin="7595,-67" coordsize="0,64" path="m7595,-67l7595,-3e" filled="false" stroked="true" strokeweight=".465385pt" strokecolor="#0080ff">
                <v:path arrowok="t"/>
              </v:shape>
            </v:group>
            <v:group style="position:absolute;left:7517;top:-67;width:2;height:64" coordorigin="7517,-67" coordsize="2,64">
              <v:shape style="position:absolute;left:7517;top:-67;width:2;height:64" coordorigin="7517,-67" coordsize="0,64" path="m7517,-67l7517,-3e" filled="false" stroked="true" strokeweight=".52479pt" strokecolor="#0080ff">
                <v:path arrowok="t"/>
              </v:shape>
            </v:group>
            <v:group style="position:absolute;left:7453;top:-67;width:2;height:64" coordorigin="7453,-67" coordsize="2,64">
              <v:shape style="position:absolute;left:7453;top:-67;width:2;height:64" coordorigin="7453,-67" coordsize="0,64" path="m7453,-67l7453,-3e" filled="false" stroked="true" strokeweight=".455485pt" strokecolor="#0080ff">
                <v:path arrowok="t"/>
              </v:shape>
            </v:group>
            <v:group style="position:absolute;left:7433;top:-67;width:2;height:64" coordorigin="7433,-67" coordsize="2,64">
              <v:shape style="position:absolute;left:7433;top:-67;width:2;height:64" coordorigin="7433,-67" coordsize="0,64" path="m7433,-67l7433,-3e" filled="false" stroked="true" strokeweight=".534705pt" strokecolor="#0080ff">
                <v:path arrowok="t"/>
              </v:shape>
            </v:group>
            <v:group style="position:absolute;left:7440;top:-67;width:2;height:64" coordorigin="7440,-67" coordsize="2,64">
              <v:shape style="position:absolute;left:7440;top:-67;width:2;height:64" coordorigin="7440,-67" coordsize="0,64" path="m7440,-67l7440,-3e" filled="false" stroked="true" strokeweight=".504997pt" strokecolor="#0080ff">
                <v:path arrowok="t"/>
              </v:shape>
            </v:group>
            <v:group style="position:absolute;left:7681;top:-67;width:2;height:64" coordorigin="7681,-67" coordsize="2,64">
              <v:shape style="position:absolute;left:7681;top:-67;width:2;height:64" coordorigin="7681,-67" coordsize="0,64" path="m7681,-67l7681,-3e" filled="false" stroked="true" strokeweight=".470325pt" strokecolor="#0080ff">
                <v:path arrowok="t"/>
              </v:shape>
            </v:group>
            <v:group style="position:absolute;left:7722;top:-67;width:2;height:64" coordorigin="7722,-67" coordsize="2,64">
              <v:shape style="position:absolute;left:7722;top:-67;width:2;height:64" coordorigin="7722,-67" coordsize="0,64" path="m7722,-67l7722,-3e" filled="false" stroked="true" strokeweight=".485191pt" strokecolor="#0080ff">
                <v:path arrowok="t"/>
              </v:shape>
            </v:group>
            <v:group style="position:absolute;left:7726;top:-67;width:2;height:64" coordorigin="7726,-67" coordsize="2,64">
              <v:shape style="position:absolute;left:7726;top:-67;width:2;height:64" coordorigin="7726,-67" coordsize="0,64" path="m7726,-67l7726,-3e" filled="false" stroked="true" strokeweight=".465382pt" strokecolor="#0080ff">
                <v:path arrowok="t"/>
              </v:shape>
            </v:group>
            <v:group style="position:absolute;left:7835;top:-67;width:2;height:64" coordorigin="7835,-67" coordsize="2,64">
              <v:shape style="position:absolute;left:7835;top:-67;width:2;height:64" coordorigin="7835,-67" coordsize="0,64" path="m7835,-67l7835,-3e" filled="false" stroked="true" strokeweight=".485191pt" strokecolor="#0080ff">
                <v:path arrowok="t"/>
              </v:shape>
            </v:group>
            <v:group style="position:absolute;left:7791;top:-67;width:2;height:64" coordorigin="7791,-67" coordsize="2,64">
              <v:shape style="position:absolute;left:7791;top:-67;width:2;height:64" coordorigin="7791,-67" coordsize="0,64" path="m7791,-67l7791,-3e" filled="false" stroked="true" strokeweight=".475289pt" strokecolor="#0080ff">
                <v:path arrowok="t"/>
              </v:shape>
            </v:group>
            <v:group style="position:absolute;left:7707;top:-67;width:2;height:64" coordorigin="7707,-67" coordsize="2,64">
              <v:shape style="position:absolute;left:7707;top:-67;width:2;height:64" coordorigin="7707,-67" coordsize="0,64" path="m7707,-67l7707,-3e" filled="false" stroked="true" strokeweight=".490136pt" strokecolor="#0080ff">
                <v:path arrowok="t"/>
              </v:shape>
            </v:group>
            <v:group style="position:absolute;left:7629;top:-67;width:2;height:64" coordorigin="7629,-67" coordsize="2,64">
              <v:shape style="position:absolute;left:7629;top:-67;width:2;height:64" coordorigin="7629,-67" coordsize="0,64" path="m7629,-67l7629,-3e" filled="false" stroked="true" strokeweight=".490128pt" strokecolor="#0080ff">
                <v:path arrowok="t"/>
              </v:shape>
            </v:group>
            <v:group style="position:absolute;left:7690;top:-67;width:2;height:64" coordorigin="7690,-67" coordsize="2,64">
              <v:shape style="position:absolute;left:7690;top:-67;width:2;height:64" coordorigin="7690,-67" coordsize="0,64" path="m7690,-67l7690,-3e" filled="false" stroked="true" strokeweight=".425775pt" strokecolor="#0080ff">
                <v:path arrowok="t"/>
              </v:shape>
            </v:group>
            <v:group style="position:absolute;left:7639;top:-67;width:2;height:64" coordorigin="7639,-67" coordsize="2,64">
              <v:shape style="position:absolute;left:7639;top:-67;width:2;height:64" coordorigin="7639,-67" coordsize="0,64" path="m7639,-67l7639,-3e" filled="false" stroked="true" strokeweight=".455488pt" strokecolor="#0080ff">
                <v:path arrowok="t"/>
              </v:shape>
            </v:group>
            <v:group style="position:absolute;left:7609;top:-67;width:2;height:64" coordorigin="7609,-67" coordsize="2,64">
              <v:shape style="position:absolute;left:7609;top:-67;width:2;height:64" coordorigin="7609,-67" coordsize="0,64" path="m7609,-67l7609,-3e" filled="false" stroked="true" strokeweight=".450537pt" strokecolor="#0080ff">
                <v:path arrowok="t"/>
              </v:shape>
            </v:group>
            <v:group style="position:absolute;left:7482;top:-67;width:2;height:64" coordorigin="7482,-67" coordsize="2,64">
              <v:shape style="position:absolute;left:7482;top:-67;width:2;height:64" coordorigin="7482,-67" coordsize="0,64" path="m7482,-67l7482,-3e" filled="false" stroked="true" strokeweight=".405979pt" strokecolor="#0080ff">
                <v:path arrowok="t"/>
              </v:shape>
            </v:group>
            <v:group style="position:absolute;left:7795;top:-67;width:2;height:64" coordorigin="7795,-67" coordsize="2,64">
              <v:shape style="position:absolute;left:7795;top:-67;width:2;height:64" coordorigin="7795,-67" coordsize="0,64" path="m7795,-67l7795,-3e" filled="false" stroked="true" strokeweight=".450529pt" strokecolor="#0080ff">
                <v:path arrowok="t"/>
              </v:shape>
            </v:group>
            <v:group style="position:absolute;left:7450;top:-67;width:2;height:64" coordorigin="7450,-67" coordsize="2,64">
              <v:shape style="position:absolute;left:7450;top:-67;width:2;height:64" coordorigin="7450,-67" coordsize="0,64" path="m7450,-67l7450,-3e" filled="false" stroked="true" strokeweight=".524793pt" strokecolor="#0080ff">
                <v:path arrowok="t"/>
              </v:shape>
            </v:group>
            <v:group style="position:absolute;left:7474;top:-67;width:2;height:64" coordorigin="7474,-67" coordsize="2,64">
              <v:shape style="position:absolute;left:7474;top:-67;width:2;height:64" coordorigin="7474,-67" coordsize="0,64" path="m7474,-67l7474,-3e" filled="false" stroked="true" strokeweight=".519853pt" strokecolor="#0080ff">
                <v:path arrowok="t"/>
              </v:shape>
            </v:group>
            <v:group style="position:absolute;left:7658;top:-67;width:2;height:64" coordorigin="7658,-67" coordsize="2,64">
              <v:shape style="position:absolute;left:7658;top:-67;width:2;height:64" coordorigin="7658,-67" coordsize="0,64" path="m7658,-67l7658,-3e" filled="false" stroked="true" strokeweight=".420829pt" strokecolor="#0080ff">
                <v:path arrowok="t"/>
              </v:shape>
            </v:group>
            <v:group style="position:absolute;left:7825;top:-67;width:2;height:64" coordorigin="7825,-67" coordsize="2,64">
              <v:shape style="position:absolute;left:7825;top:-67;width:2;height:64" coordorigin="7825,-67" coordsize="0,64" path="m7825,-67l7825,-3e" filled="false" stroked="true" strokeweight=".480232pt" strokecolor="#0080ff">
                <v:path arrowok="t"/>
              </v:shape>
            </v:group>
            <v:group style="position:absolute;left:7755;top:-67;width:2;height:64" coordorigin="7755,-67" coordsize="2,64">
              <v:shape style="position:absolute;left:7755;top:-67;width:2;height:64" coordorigin="7755,-67" coordsize="0,64" path="m7755,-67l7755,-3e" filled="false" stroked="true" strokeweight=".440633pt" strokecolor="#0080ff">
                <v:path arrowok="t"/>
              </v:shape>
            </v:group>
            <v:group style="position:absolute;left:7493;top:-67;width:2;height:64" coordorigin="7493,-67" coordsize="2,64">
              <v:shape style="position:absolute;left:7493;top:-67;width:2;height:64" coordorigin="7493,-67" coordsize="0,64" path="m7493,-67l7493,-3e" filled="false" stroked="true" strokeweight=".460442pt" strokecolor="#0080ff">
                <v:path arrowok="t"/>
              </v:shape>
            </v:group>
            <v:group style="position:absolute;left:7648;top:-67;width:2;height:64" coordorigin="7648,-67" coordsize="2,64">
              <v:shape style="position:absolute;left:7648;top:-67;width:2;height:64" coordorigin="7648,-67" coordsize="0,64" path="m7648,-67l7648,-3e" filled="false" stroked="true" strokeweight=".445584pt" strokecolor="#0080ff">
                <v:path arrowok="t"/>
              </v:shape>
            </v:group>
            <v:group style="position:absolute;left:7803;top:-67;width:2;height:64" coordorigin="7803,-67" coordsize="2,64">
              <v:shape style="position:absolute;left:7803;top:-67;width:2;height:64" coordorigin="7803,-67" coordsize="0,64" path="m7803,-67l7803,-3e" filled="false" stroked="true" strokeweight=".539643pt" strokecolor="#0080ff">
                <v:path arrowok="t"/>
              </v:shape>
            </v:group>
            <v:group style="position:absolute;left:7820;top:-67;width:2;height:64" coordorigin="7820,-67" coordsize="2,64">
              <v:shape style="position:absolute;left:7820;top:-67;width:2;height:64" coordorigin="7820,-67" coordsize="0,64" path="m7820,-3l7820,-67e" filled="false" stroked="true" strokeweight=".371318pt" strokecolor="#0080ff">
                <v:path arrowok="t"/>
              </v:shape>
            </v:group>
            <v:group style="position:absolute;left:7775;top:-67;width:2;height:64" coordorigin="7775,-67" coordsize="2,64">
              <v:shape style="position:absolute;left:7775;top:-67;width:2;height:64" coordorigin="7775,-67" coordsize="0,64" path="m7775,-67l7775,-3e" filled="false" stroked="true" strokeweight=".500044pt" strokecolor="#0080ff">
                <v:path arrowok="t"/>
              </v:shape>
            </v:group>
            <v:group style="position:absolute;left:7329;top:-67;width:2;height:64" coordorigin="7329,-67" coordsize="2,64">
              <v:shape style="position:absolute;left:7329;top:-67;width:2;height:64" coordorigin="7329,-67" coordsize="0,64" path="m7329,-67l7329,-3e" filled="false" stroked="true" strokeweight=".381219pt" strokecolor="#0080ff">
                <v:path arrowok="t"/>
              </v:shape>
            </v:group>
            <v:group style="position:absolute;left:7223;top:-67;width:2;height:64" coordorigin="7223,-67" coordsize="2,64">
              <v:shape style="position:absolute;left:7223;top:-67;width:2;height:64" coordorigin="7223,-67" coordsize="0,64" path="m7223,-67l7223,-3e" filled="false" stroked="true" strokeweight=".405971pt" strokecolor="#0080ff">
                <v:path arrowok="t"/>
              </v:shape>
            </v:group>
            <v:group style="position:absolute;left:6928;top:-67;width:2;height:64" coordorigin="6928,-67" coordsize="2,64">
              <v:shape style="position:absolute;left:6928;top:-67;width:2;height:64" coordorigin="6928,-67" coordsize="0,64" path="m6928,-3l6928,-67e" filled="false" stroked="true" strokeweight=".371318pt" strokecolor="#0080ff">
                <v:path arrowok="t"/>
              </v:shape>
            </v:group>
            <v:group style="position:absolute;left:6977;top:-67;width:2;height:64" coordorigin="6977,-67" coordsize="2,64">
              <v:shape style="position:absolute;left:6977;top:-67;width:2;height:64" coordorigin="6977,-67" coordsize="0,64" path="m6977,-3l6977,-67e" filled="false" stroked="true" strokeweight=".371318pt" strokecolor="#0080ff">
                <v:path arrowok="t"/>
              </v:shape>
            </v:group>
            <v:group style="position:absolute;left:7644;top:-67;width:2;height:64" coordorigin="7644,-67" coordsize="2,64">
              <v:shape style="position:absolute;left:7644;top:-67;width:2;height:64" coordorigin="7644,-67" coordsize="0,64" path="m7644,-67l7644,-3e" filled="false" stroked="true" strokeweight=".539643pt" strokecolor="#0080ff">
                <v:path arrowok="t"/>
              </v:shape>
            </v:group>
            <v:group style="position:absolute;left:7340;top:-67;width:2;height:64" coordorigin="7340,-67" coordsize="2,64">
              <v:shape style="position:absolute;left:7340;top:-67;width:2;height:64" coordorigin="7340,-67" coordsize="0,64" path="m7340,-67l7340,-3e" filled="false" stroked="true" strokeweight=".504989pt" strokecolor="#0080ff">
                <v:path arrowok="t"/>
              </v:shape>
            </v:group>
            <v:group style="position:absolute;left:7196;top:-67;width:2;height:64" coordorigin="7196,-67" coordsize="2,64">
              <v:shape style="position:absolute;left:7196;top:-67;width:2;height:64" coordorigin="7196,-67" coordsize="0,64" path="m7196,-67l7196,-3e" filled="false" stroked="true" strokeweight=".425777pt" strokecolor="#0080ff">
                <v:path arrowok="t"/>
              </v:shape>
            </v:group>
            <v:group style="position:absolute;left:8068;top:-3;width:2;height:57" coordorigin="8068,-3" coordsize="2,57">
              <v:shape style="position:absolute;left:8068;top:-3;width:2;height:57" coordorigin="8068,-3" coordsize="0,57" path="m8068,-3l8068,53e" filled="false" stroked="true" strokeweight=".371318pt" strokecolor="#000000">
                <v:path arrowok="t"/>
              </v:shape>
            </v:group>
            <v:group style="position:absolute;left:8036;top:-67;width:2;height:64" coordorigin="8036,-67" coordsize="2,64">
              <v:shape style="position:absolute;left:8036;top:-67;width:2;height:64" coordorigin="8036,-67" coordsize="0,64" path="m8036,-3l8036,-67e" filled="false" stroked="true" strokeweight=".371318pt" strokecolor="#0080ff">
                <v:path arrowok="t"/>
              </v:shape>
            </v:group>
            <v:group style="position:absolute;left:7985;top:-67;width:2;height:64" coordorigin="7985,-67" coordsize="2,64">
              <v:shape style="position:absolute;left:7985;top:-67;width:2;height:64" coordorigin="7985,-67" coordsize="0,64" path="m7985,-67l7985,-3e" filled="false" stroked="true" strokeweight=".376268pt" strokecolor="#0080ff">
                <v:path arrowok="t"/>
              </v:shape>
            </v:group>
            <v:group style="position:absolute;left:8055;top:-67;width:2;height:64" coordorigin="8055,-67" coordsize="2,64">
              <v:shape style="position:absolute;left:8055;top:-67;width:2;height:64" coordorigin="8055,-67" coordsize="0,64" path="m8055,-67l8055,-3e" filled="false" stroked="true" strokeweight=".405974pt" strokecolor="#0080ff">
                <v:path arrowok="t"/>
              </v:shape>
            </v:group>
            <v:group style="position:absolute;left:7939;top:-67;width:2;height:64" coordorigin="7939,-67" coordsize="2,64">
              <v:shape style="position:absolute;left:7939;top:-67;width:2;height:64" coordorigin="7939,-67" coordsize="0,64" path="m7939,-67l7939,-3e" filled="false" stroked="true" strokeweight=".495095pt" strokecolor="#0080ff">
                <v:path arrowok="t"/>
              </v:shape>
            </v:group>
            <v:group style="position:absolute;left:8161;top:-67;width:2;height:64" coordorigin="8161,-67" coordsize="2,64">
              <v:shape style="position:absolute;left:8161;top:-67;width:2;height:64" coordorigin="8161,-67" coordsize="0,64" path="m8161,-67l8161,-3e" filled="false" stroked="true" strokeweight=".391121pt" strokecolor="#0080ff">
                <v:path arrowok="t"/>
              </v:shape>
            </v:group>
            <v:group style="position:absolute;left:8360;top:-67;width:2;height:64" coordorigin="8360,-67" coordsize="2,64">
              <v:shape style="position:absolute;left:8360;top:-67;width:2;height:64" coordorigin="8360,-67" coordsize="0,64" path="m8360,-3l8360,-67e" filled="false" stroked="true" strokeweight=".371318pt" strokecolor="#0080ff">
                <v:path arrowok="t"/>
              </v:shape>
            </v:group>
            <v:group style="position:absolute;left:8342;top:-67;width:2;height:64" coordorigin="8342,-67" coordsize="2,64">
              <v:shape style="position:absolute;left:8342;top:-67;width:2;height:64" coordorigin="8342,-67" coordsize="0,64" path="m8342,-67l8342,-3e" filled="false" stroked="true" strokeweight=".430728pt" strokecolor="#0080ff">
                <v:path arrowok="t"/>
              </v:shape>
            </v:group>
            <v:group style="position:absolute;left:8270;top:-67;width:2;height:64" coordorigin="8270,-67" coordsize="2,64">
              <v:shape style="position:absolute;left:8270;top:-67;width:2;height:64" coordorigin="8270,-67" coordsize="0,64" path="m8270,-3l8270,-67e" filled="false" stroked="true" strokeweight=".371318pt" strokecolor="#0080ff">
                <v:path arrowok="t"/>
              </v:shape>
            </v:group>
            <v:group style="position:absolute;left:8220;top:-67;width:2;height:64" coordorigin="8220,-67" coordsize="2,64">
              <v:shape style="position:absolute;left:8220;top:-67;width:2;height:64" coordorigin="8220,-67" coordsize="0,64" path="m8220,-67l8220,-3e" filled="false" stroked="true" strokeweight=".391121pt" strokecolor="#0080ff">
                <v:path arrowok="t"/>
              </v:shape>
            </v:group>
            <v:group style="position:absolute;left:8218;top:-67;width:2;height:64" coordorigin="8218,-67" coordsize="2,64">
              <v:shape style="position:absolute;left:8218;top:-67;width:2;height:64" coordorigin="8218,-67" coordsize="0,64" path="m8218,-67l8218,-3e" filled="false" stroked="true" strokeweight=".425777pt" strokecolor="#0080ff">
                <v:path arrowok="t"/>
              </v:shape>
            </v:group>
            <v:group style="position:absolute;left:8128;top:-67;width:2;height:64" coordorigin="8128,-67" coordsize="2,64">
              <v:shape style="position:absolute;left:8128;top:-67;width:2;height:64" coordorigin="8128,-67" coordsize="0,64" path="m8128,-67l8128,-3e" filled="false" stroked="true" strokeweight=".376268pt" strokecolor="#0080ff">
                <v:path arrowok="t"/>
              </v:shape>
            </v:group>
            <v:group style="position:absolute;left:8029;top:-67;width:2;height:64" coordorigin="8029,-67" coordsize="2,64">
              <v:shape style="position:absolute;left:8029;top:-67;width:2;height:64" coordorigin="8029,-67" coordsize="0,64" path="m8029,-67l8029,-3e" filled="false" stroked="true" strokeweight=".415876pt" strokecolor="#0080ff">
                <v:path arrowok="t"/>
              </v:shape>
            </v:group>
            <v:group style="position:absolute;left:8230;top:-67;width:2;height:64" coordorigin="8230,-67" coordsize="2,64">
              <v:shape style="position:absolute;left:8230;top:-67;width:2;height:64" coordorigin="8230,-67" coordsize="0,64" path="m8230,-3l8230,-67e" filled="false" stroked="true" strokeweight=".371318pt" strokecolor="#0080ff">
                <v:path arrowok="t"/>
              </v:shape>
            </v:group>
            <v:group style="position:absolute;left:8228;top:-67;width:2;height:64" coordorigin="8228,-67" coordsize="2,64">
              <v:shape style="position:absolute;left:8228;top:-67;width:2;height:64" coordorigin="8228,-67" coordsize="0,64" path="m8228,-67l8228,-3e" filled="false" stroked="true" strokeweight=".376268pt" strokecolor="#0080ff">
                <v:path arrowok="t"/>
              </v:shape>
            </v:group>
            <v:group style="position:absolute;left:8236;top:-67;width:2;height:64" coordorigin="8236,-67" coordsize="2,64">
              <v:shape style="position:absolute;left:8236;top:-67;width:2;height:64" coordorigin="8236,-67" coordsize="0,64" path="m8236,-3l8236,-67e" filled="false" stroked="true" strokeweight=".371318pt" strokecolor="#0080ff">
                <v:path arrowok="t"/>
              </v:shape>
            </v:group>
            <v:group style="position:absolute;left:8413;top:-67;width:2;height:64" coordorigin="8413,-67" coordsize="2,64">
              <v:shape style="position:absolute;left:8413;top:-67;width:2;height:64" coordorigin="8413,-67" coordsize="0,64" path="m8413,-3l8413,-67e" filled="false" stroked="true" strokeweight=".371318pt" strokecolor="#0080ff">
                <v:path arrowok="t"/>
              </v:shape>
            </v:group>
            <v:group style="position:absolute;left:8207;top:-67;width:2;height:64" coordorigin="8207,-67" coordsize="2,64">
              <v:shape style="position:absolute;left:8207;top:-67;width:2;height:64" coordorigin="8207,-67" coordsize="0,64" path="m8207,-67l8207,-3e" filled="false" stroked="true" strokeweight=".430728pt" strokecolor="#0080ff">
                <v:path arrowok="t"/>
              </v:shape>
            </v:group>
            <v:group style="position:absolute;left:8193;top:-67;width:2;height:64" coordorigin="8193,-67" coordsize="2,64">
              <v:shape style="position:absolute;left:8193;top:-67;width:2;height:64" coordorigin="8193,-67" coordsize="0,64" path="m8193,-67l8193,-3e" filled="false" stroked="true" strokeweight=".401023pt" strokecolor="#0080ff">
                <v:path arrowok="t"/>
              </v:shape>
            </v:group>
            <v:group style="position:absolute;left:8288;top:-67;width:2;height:64" coordorigin="8288,-67" coordsize="2,64">
              <v:shape style="position:absolute;left:8288;top:-67;width:2;height:64" coordorigin="8288,-67" coordsize="0,64" path="m8288,-3l8288,-67e" filled="false" stroked="true" strokeweight=".371318pt" strokecolor="#0080ff">
                <v:path arrowok="t"/>
              </v:shape>
            </v:group>
            <v:group style="position:absolute;left:8044;top:-67;width:2;height:64" coordorigin="8044,-67" coordsize="2,64">
              <v:shape style="position:absolute;left:8044;top:-67;width:2;height:64" coordorigin="8044,-67" coordsize="0,64" path="m8044,-67l8044,-3e" filled="false" stroked="true" strokeweight=".425777pt" strokecolor="#0080ff">
                <v:path arrowok="t"/>
              </v:shape>
            </v:group>
            <v:group style="position:absolute;left:8248;top:-67;width:2;height:64" coordorigin="8248,-67" coordsize="2,64">
              <v:shape style="position:absolute;left:8248;top:-67;width:2;height:64" coordorigin="8248,-67" coordsize="0,64" path="m8248,-67l8248,-3e" filled="false" stroked="true" strokeweight=".410925pt" strokecolor="#0080ff">
                <v:path arrowok="t"/>
              </v:shape>
            </v:group>
            <v:group style="position:absolute;left:8456;top:-67;width:2;height:64" coordorigin="8456,-67" coordsize="2,64">
              <v:shape style="position:absolute;left:8456;top:-67;width:2;height:64" coordorigin="8456,-67" coordsize="0,64" path="m8456,-67l8456,-3e" filled="false" stroked="true" strokeweight=".44063pt" strokecolor="#0080ff">
                <v:path arrowok="t"/>
              </v:shape>
            </v:group>
            <v:group style="position:absolute;left:8421;top:-67;width:2;height:64" coordorigin="8421,-67" coordsize="2,64">
              <v:shape style="position:absolute;left:8421;top:-67;width:2;height:64" coordorigin="8421,-67" coordsize="0,64" path="m8421,-3l8421,-67e" filled="false" stroked="true" strokeweight=".371318pt" strokecolor="#0080ff">
                <v:path arrowok="t"/>
              </v:shape>
            </v:group>
            <v:group style="position:absolute;left:7946;top:-67;width:2;height:64" coordorigin="7946,-67" coordsize="2,64">
              <v:shape style="position:absolute;left:7946;top:-67;width:2;height:64" coordorigin="7946,-67" coordsize="0,64" path="m7946,-67l7946,-3e" filled="false" stroked="true" strokeweight=".455483pt" strokecolor="#0080ff">
                <v:path arrowok="t"/>
              </v:shape>
            </v:group>
            <v:group style="position:absolute;left:8003;top:-67;width:2;height:64" coordorigin="8003,-67" coordsize="2,64">
              <v:shape style="position:absolute;left:8003;top:-67;width:2;height:64" coordorigin="8003,-67" coordsize="0,64" path="m8003,-3l8003,-67e" filled="false" stroked="true" strokeweight=".371318pt" strokecolor="#0080ff">
                <v:path arrowok="t"/>
              </v:shape>
            </v:group>
            <v:group style="position:absolute;left:8452;top:-67;width:2;height:64" coordorigin="8452,-67" coordsize="2,64">
              <v:shape style="position:absolute;left:8452;top:-67;width:2;height:64" coordorigin="8452,-67" coordsize="0,64" path="m8452,-3l8452,-67e" filled="false" stroked="true" strokeweight=".371318pt" strokecolor="#0080ff">
                <v:path arrowok="t"/>
              </v:shape>
            </v:group>
            <v:group style="position:absolute;left:8563;top:-67;width:2;height:64" coordorigin="8563,-67" coordsize="2,64">
              <v:shape style="position:absolute;left:8563;top:-67;width:2;height:64" coordorigin="8563,-67" coordsize="0,64" path="m8563,-3l8563,-67e" filled="false" stroked="true" strokeweight=".371318pt" strokecolor="#0080ff">
                <v:path arrowok="t"/>
              </v:shape>
            </v:group>
            <v:group style="position:absolute;left:8536;top:-67;width:2;height:64" coordorigin="8536,-67" coordsize="2,64">
              <v:shape style="position:absolute;left:8536;top:-67;width:2;height:64" coordorigin="8536,-67" coordsize="0,64" path="m8536,-67l8536,-3e" filled="false" stroked="true" strokeweight=".470336pt" strokecolor="#0080ff">
                <v:path arrowok="t"/>
              </v:shape>
            </v:group>
            <v:group style="position:absolute;left:8467;top:-67;width:2;height:64" coordorigin="8467,-67" coordsize="2,64">
              <v:shape style="position:absolute;left:8467;top:-67;width:2;height:64" coordorigin="8467,-67" coordsize="0,64" path="m8467,-67l8467,-3e" filled="false" stroked="true" strokeweight=".425777pt" strokecolor="#0080ff">
                <v:path arrowok="t"/>
              </v:shape>
            </v:group>
            <v:group style="position:absolute;left:8198;top:-67;width:2;height:64" coordorigin="8198,-67" coordsize="2,64">
              <v:shape style="position:absolute;left:8198;top:-67;width:2;height:64" coordorigin="8198,-67" coordsize="0,64" path="m8198,-3l8198,-67e" filled="false" stroked="true" strokeweight=".371318pt" strokecolor="#0080ff">
                <v:path arrowok="t"/>
              </v:shape>
            </v:group>
            <v:group style="position:absolute;left:7900;top:-67;width:2;height:64" coordorigin="7900,-67" coordsize="2,64">
              <v:shape style="position:absolute;left:7900;top:-67;width:2;height:64" coordorigin="7900,-67" coordsize="0,64" path="m7900,-67l7900,-3e" filled="false" stroked="true" strokeweight=".460434pt" strokecolor="#0080ff">
                <v:path arrowok="t"/>
              </v:shape>
            </v:group>
            <v:group style="position:absolute;left:7568;top:-67;width:2;height:64" coordorigin="7568,-67" coordsize="2,64">
              <v:shape style="position:absolute;left:7568;top:-67;width:2;height:64" coordorigin="7568,-67" coordsize="0,64" path="m7568,-67l7568,-3e" filled="false" stroked="true" strokeweight=".465385pt" strokecolor="#0080ff">
                <v:path arrowok="t"/>
              </v:shape>
            </v:group>
            <v:group style="position:absolute;left:8040;top:-67;width:2;height:64" coordorigin="8040,-67" coordsize="2,64">
              <v:shape style="position:absolute;left:8040;top:-67;width:2;height:64" coordorigin="8040,-67" coordsize="0,64" path="m8040,-67l8040,-3e" filled="false" stroked="true" strokeweight=".445578pt" strokecolor="#0080ff">
                <v:path arrowok="t"/>
              </v:shape>
            </v:group>
            <v:group style="position:absolute;left:7670;top:-67;width:2;height:64" coordorigin="7670,-67" coordsize="2,64">
              <v:shape style="position:absolute;left:7670;top:-67;width:2;height:64" coordorigin="7670,-67" coordsize="0,64" path="m7670,-67l7670,-3e" filled="false" stroked="true" strokeweight=".401023pt" strokecolor="#0080ff">
                <v:path arrowok="t"/>
              </v:shape>
            </v:group>
            <v:group style="position:absolute;left:7534;top:-67;width:2;height:64" coordorigin="7534,-67" coordsize="2,64">
              <v:shape style="position:absolute;left:7534;top:-67;width:2;height:64" coordorigin="7534,-67" coordsize="0,64" path="m7534,-67l7534,-3e" filled="false" stroked="true" strokeweight=".500046pt" strokecolor="#0080ff">
                <v:path arrowok="t"/>
              </v:shape>
            </v:group>
            <v:group style="position:absolute;left:8328;top:-67;width:2;height:64" coordorigin="8328,-67" coordsize="2,64">
              <v:shape style="position:absolute;left:8328;top:-67;width:2;height:64" coordorigin="8328,-67" coordsize="0,64" path="m8328,-67l8328,-3e" filled="false" stroked="true" strokeweight=".450529pt" strokecolor="#0080ff">
                <v:path arrowok="t"/>
              </v:shape>
            </v:group>
            <v:group style="position:absolute;left:6898;top:-67;width:2;height:64" coordorigin="6898,-67" coordsize="2,64">
              <v:shape style="position:absolute;left:6898;top:-67;width:2;height:64" coordorigin="6898,-67" coordsize="0,64" path="m6898,-3l6898,-67e" filled="false" stroked="true" strokeweight=".371318pt" strokecolor="#0080ff">
                <v:path arrowok="t"/>
              </v:shape>
            </v:group>
            <v:group style="position:absolute;left:7798;top:-67;width:2;height:64" coordorigin="7798,-67" coordsize="2,64">
              <v:shape style="position:absolute;left:7798;top:-67;width:2;height:64" coordorigin="7798,-67" coordsize="0,64" path="m7798,-3l7798,-67e" filled="false" stroked="true" strokeweight=".371318pt" strokecolor="#0080ff">
                <v:path arrowok="t"/>
              </v:shape>
            </v:group>
            <v:group style="position:absolute;left:8007;top:-67;width:2;height:64" coordorigin="8007,-67" coordsize="2,64">
              <v:shape style="position:absolute;left:8007;top:-67;width:2;height:64" coordorigin="8007,-67" coordsize="0,64" path="m8007,-67l8007,-3e" filled="false" stroked="true" strokeweight=".455483pt" strokecolor="#0080ff">
                <v:path arrowok="t"/>
              </v:shape>
            </v:group>
            <v:group style="position:absolute;left:7385;top:-67;width:2;height:64" coordorigin="7385,-67" coordsize="2,64">
              <v:shape style="position:absolute;left:7385;top:-67;width:2;height:64" coordorigin="7385,-67" coordsize="0,64" path="m7385,-67l7385,-3e" filled="false" stroked="true" strokeweight=".490134pt" strokecolor="#0080ff">
                <v:path arrowok="t"/>
              </v:shape>
            </v:group>
            <v:group style="position:absolute;left:7106;top:-67;width:2;height:64" coordorigin="7106,-67" coordsize="2,64">
              <v:shape style="position:absolute;left:7106;top:-67;width:2;height:64" coordorigin="7106,-67" coordsize="0,64" path="m7106,-67l7106,-3e" filled="false" stroked="true" strokeweight=".415876pt" strokecolor="#0080ff">
                <v:path arrowok="t"/>
              </v:shape>
            </v:group>
            <v:group style="position:absolute;left:6925;top:-67;width:2;height:64" coordorigin="6925,-67" coordsize="2,64">
              <v:shape style="position:absolute;left:6925;top:-67;width:2;height:64" coordorigin="6925,-67" coordsize="0,64" path="m6925,-3l6925,-67e" filled="false" stroked="true" strokeweight=".371318pt" strokecolor="#0080ff">
                <v:path arrowok="t"/>
              </v:shape>
            </v:group>
            <v:group style="position:absolute;left:7613;top:-67;width:2;height:64" coordorigin="7613,-67" coordsize="2,64">
              <v:shape style="position:absolute;left:7613;top:-67;width:2;height:64" coordorigin="7613,-67" coordsize="0,64" path="m7613,-67l7613,-3e" filled="false" stroked="true" strokeweight=".415873pt" strokecolor="#0080ff">
                <v:path arrowok="t"/>
              </v:shape>
            </v:group>
            <v:group style="position:absolute;left:7285;top:-67;width:2;height:64" coordorigin="7285,-67" coordsize="2,64">
              <v:shape style="position:absolute;left:7285;top:-67;width:2;height:64" coordorigin="7285,-67" coordsize="0,64" path="m7285,-67l7285,-3e" filled="false" stroked="true" strokeweight=".430728pt" strokecolor="#0080ff">
                <v:path arrowok="t"/>
              </v:shape>
            </v:group>
            <v:group style="position:absolute;left:7693;top:-67;width:2;height:64" coordorigin="7693,-67" coordsize="2,64">
              <v:shape style="position:absolute;left:7693;top:-67;width:2;height:64" coordorigin="7693,-67" coordsize="0,64" path="m7693,-67l7693,-3e" filled="false" stroked="true" strokeweight=".435677pt" strokecolor="#0080ff">
                <v:path arrowok="t"/>
              </v:shape>
            </v:group>
            <v:group style="position:absolute;left:7653;top:-67;width:2;height:64" coordorigin="7653,-67" coordsize="2,64">
              <v:shape style="position:absolute;left:7653;top:-67;width:2;height:64" coordorigin="7653,-67" coordsize="0,64" path="m7653,-67l7653,-3e" filled="false" stroked="true" strokeweight=".500044pt" strokecolor="#0080ff">
                <v:path arrowok="t"/>
              </v:shape>
            </v:group>
            <v:group style="position:absolute;left:7054;top:-67;width:2;height:64" coordorigin="7054,-67" coordsize="2,64">
              <v:shape style="position:absolute;left:7054;top:-67;width:2;height:64" coordorigin="7054,-67" coordsize="0,64" path="m7054,-3l7054,-67e" filled="false" stroked="true" strokeweight=".371318pt" strokecolor="#0080ff">
                <v:path arrowok="t"/>
              </v:shape>
            </v:group>
            <v:group style="position:absolute;left:7174;top:-67;width:2;height:64" coordorigin="7174,-67" coordsize="2,64">
              <v:shape style="position:absolute;left:7174;top:-67;width:2;height:64" coordorigin="7174,-67" coordsize="0,64" path="m7174,-3l7174,-67e" filled="false" stroked="true" strokeweight=".371318pt" strokecolor="#0080ff">
                <v:path arrowok="t"/>
              </v:shape>
            </v:group>
            <v:group style="position:absolute;left:7844;top:-67;width:2;height:64" coordorigin="7844,-67" coordsize="2,64">
              <v:shape style="position:absolute;left:7844;top:-67;width:2;height:64" coordorigin="7844,-67" coordsize="0,64" path="m7844,-67l7844,-3e" filled="false" stroked="true" strokeweight=".420829pt" strokecolor="#0080ff">
                <v:path arrowok="t"/>
              </v:shape>
            </v:group>
            <v:group style="position:absolute;left:7889;top:-67;width:2;height:64" coordorigin="7889,-67" coordsize="2,64">
              <v:shape style="position:absolute;left:7889;top:-67;width:2;height:64" coordorigin="7889,-67" coordsize="0,64" path="m7889,-67l7889,-3e" filled="false" stroked="true" strokeweight=".445581pt" strokecolor="#0080ff">
                <v:path arrowok="t"/>
              </v:shape>
            </v:group>
            <v:group style="position:absolute;left:7924;top:-67;width:2;height:64" coordorigin="7924,-67" coordsize="2,64">
              <v:shape style="position:absolute;left:7924;top:-67;width:2;height:64" coordorigin="7924,-67" coordsize="0,64" path="m7924,-67l7924,-3e" filled="false" stroked="true" strokeweight=".415876pt" strokecolor="#0080ff">
                <v:path arrowok="t"/>
              </v:shape>
            </v:group>
            <v:group style="position:absolute;left:7317;top:-67;width:2;height:64" coordorigin="7317,-67" coordsize="2,64">
              <v:shape style="position:absolute;left:7317;top:-67;width:2;height:64" coordorigin="7317,-67" coordsize="0,64" path="m7317,-67l7317,-3e" filled="false" stroked="true" strokeweight=".460434pt" strokecolor="#0080ff">
                <v:path arrowok="t"/>
              </v:shape>
            </v:group>
            <v:group style="position:absolute;left:7071;top:-67;width:2;height:64" coordorigin="7071,-67" coordsize="2,64">
              <v:shape style="position:absolute;left:7071;top:-67;width:2;height:64" coordorigin="7071,-67" coordsize="0,64" path="m7071,-3l7071,-67e" filled="false" stroked="true" strokeweight=".371318pt" strokecolor="#0080ff">
                <v:path arrowok="t"/>
              </v:shape>
            </v:group>
            <v:group style="position:absolute;left:7759;top:-67;width:2;height:64" coordorigin="7759,-67" coordsize="2,64">
              <v:shape style="position:absolute;left:7759;top:-67;width:2;height:64" coordorigin="7759,-67" coordsize="0,64" path="m7759,-67l7759,-3e" filled="false" stroked="true" strokeweight=".529757pt" strokecolor="#0080ff">
                <v:path arrowok="t"/>
              </v:shape>
            </v:group>
            <v:group style="position:absolute;left:7734;top:-67;width:2;height:64" coordorigin="7734,-67" coordsize="2,64">
              <v:shape style="position:absolute;left:7734;top:-67;width:2;height:64" coordorigin="7734,-67" coordsize="0,64" path="m7734,-67l7734,-3e" filled="false" stroked="true" strokeweight=".505pt" strokecolor="#0080ff">
                <v:path arrowok="t"/>
              </v:shape>
            </v:group>
            <v:group style="position:absolute;left:7956;top:-67;width:2;height:64" coordorigin="7956,-67" coordsize="2,64">
              <v:shape style="position:absolute;left:7956;top:-67;width:2;height:64" coordorigin="7956,-67" coordsize="0,64" path="m7956,-67l7956,-3e" filled="false" stroked="true" strokeweight=".445581pt" strokecolor="#0080ff">
                <v:path arrowok="t"/>
              </v:shape>
            </v:group>
            <v:group style="position:absolute;left:6785;top:-67;width:2;height:64" coordorigin="6785,-67" coordsize="2,64">
              <v:shape style="position:absolute;left:6785;top:-67;width:2;height:64" coordorigin="6785,-67" coordsize="0,64" path="m6785,-3l6785,-67e" filled="false" stroked="true" strokeweight=".371318pt" strokecolor="#0080ff">
                <v:path arrowok="t"/>
              </v:shape>
            </v:group>
            <v:group style="position:absolute;left:6840;top:-67;width:2;height:64" coordorigin="6840,-67" coordsize="2,64">
              <v:shape style="position:absolute;left:6840;top:-67;width:2;height:64" coordorigin="6840,-67" coordsize="0,64" path="m6840,-3l6840,-67e" filled="false" stroked="true" strokeweight=".371318pt" strokecolor="#0080ff">
                <v:path arrowok="t"/>
              </v:shape>
            </v:group>
            <v:group style="position:absolute;left:7398;top:-67;width:2;height:64" coordorigin="7398,-67" coordsize="2,64">
              <v:shape style="position:absolute;left:7398;top:-67;width:2;height:64" coordorigin="7398,-67" coordsize="0,64" path="m7398,-67l7398,-3e" filled="false" stroked="true" strokeweight=".445586pt" strokecolor="#0080ff">
                <v:path arrowok="t"/>
              </v:shape>
            </v:group>
            <v:group style="position:absolute;left:6966;top:-67;width:2;height:64" coordorigin="6966,-67" coordsize="2,64">
              <v:shape style="position:absolute;left:6966;top:-67;width:2;height:64" coordorigin="6966,-67" coordsize="0,64" path="m6966,-3l6966,-67e" filled="false" stroked="true" strokeweight=".371318pt" strokecolor="#0080ff">
                <v:path arrowok="t"/>
              </v:shape>
            </v:group>
            <v:group style="position:absolute;left:7731;top:-67;width:2;height:64" coordorigin="7731,-67" coordsize="2,64">
              <v:shape style="position:absolute;left:7731;top:-67;width:2;height:64" coordorigin="7731,-67" coordsize="0,64" path="m7731,-67l7731,-3e" filled="false" stroked="true" strokeweight=".495087pt" strokecolor="#0080ff">
                <v:path arrowok="t"/>
              </v:shape>
            </v:group>
            <v:group style="position:absolute;left:7631;top:-67;width:2;height:64" coordorigin="7631,-67" coordsize="2,64">
              <v:shape style="position:absolute;left:7631;top:-67;width:2;height:64" coordorigin="7631,-67" coordsize="0,64" path="m7631,-3l7631,-67e" filled="false" stroked="true" strokeweight=".371318pt" strokecolor="#0080ff">
                <v:path arrowok="t"/>
              </v:shape>
            </v:group>
            <v:group style="position:absolute;left:7698;top:-67;width:2;height:64" coordorigin="7698,-67" coordsize="2,64">
              <v:shape style="position:absolute;left:7698;top:-67;width:2;height:64" coordorigin="7698,-67" coordsize="0,64" path="m7698,-67l7698,-3e" filled="false" stroked="true" strokeweight=".465385pt" strokecolor="#0080ff">
                <v:path arrowok="t"/>
              </v:shape>
            </v:group>
            <v:group style="position:absolute;left:7606;top:-67;width:2;height:64" coordorigin="7606,-67" coordsize="2,64">
              <v:shape style="position:absolute;left:7606;top:-67;width:2;height:64" coordorigin="7606,-67" coordsize="0,64" path="m7606,-67l7606,-3e" filled="false" stroked="true" strokeweight=".465382pt" strokecolor="#0080ff">
                <v:path arrowok="t"/>
              </v:shape>
            </v:group>
            <v:group style="position:absolute;left:7265;top:-67;width:2;height:64" coordorigin="7265,-67" coordsize="2,64">
              <v:shape style="position:absolute;left:7265;top:-67;width:2;height:64" coordorigin="7265,-67" coordsize="0,64" path="m7265,-67l7265,-3e" filled="false" stroked="true" strokeweight=".519847pt" strokecolor="#0080ff">
                <v:path arrowok="t"/>
              </v:shape>
            </v:group>
            <v:group style="position:absolute;left:7997;top:-67;width:2;height:64" coordorigin="7997,-67" coordsize="2,64">
              <v:shape style="position:absolute;left:7997;top:-67;width:2;height:64" coordorigin="7997,-67" coordsize="0,64" path="m7997,-67l7997,-3e" filled="false" stroked="true" strokeweight=".430728pt" strokecolor="#0080ff">
                <v:path arrowok="t"/>
              </v:shape>
            </v:group>
            <v:group style="position:absolute;left:7477;top:-67;width:2;height:64" coordorigin="7477,-67" coordsize="2,64">
              <v:shape style="position:absolute;left:7477;top:-67;width:2;height:64" coordorigin="7477,-67" coordsize="0,64" path="m7477,-67l7477,-3e" filled="false" stroked="true" strokeweight=".450535pt" strokecolor="#0080ff">
                <v:path arrowok="t"/>
              </v:shape>
            </v:group>
            <v:group style="position:absolute;left:7251;top:-67;width:2;height:64" coordorigin="7251,-67" coordsize="2,64">
              <v:shape style="position:absolute;left:7251;top:-67;width:2;height:64" coordorigin="7251,-67" coordsize="0,64" path="m7251,-67l7251,-3e" filled="false" stroked="true" strokeweight=".455483pt" strokecolor="#0080ff">
                <v:path arrowok="t"/>
              </v:shape>
            </v:group>
            <v:group style="position:absolute;left:7368;top:-67;width:2;height:64" coordorigin="7368,-67" coordsize="2,64">
              <v:shape style="position:absolute;left:7368;top:-67;width:2;height:64" coordorigin="7368,-67" coordsize="0,64" path="m7368,-67l7368,-3e" filled="false" stroked="true" strokeweight=".445578pt" strokecolor="#0080ff">
                <v:path arrowok="t"/>
              </v:shape>
            </v:group>
            <v:group style="position:absolute;left:7294;top:-67;width:2;height:64" coordorigin="7294,-67" coordsize="2,64">
              <v:shape style="position:absolute;left:7294;top:-67;width:2;height:64" coordorigin="7294,-67" coordsize="0,64" path="m7294,-67l7294,-3e" filled="false" stroked="true" strokeweight=".455483pt" strokecolor="#0080ff">
                <v:path arrowok="t"/>
              </v:shape>
            </v:group>
            <v:group style="position:absolute;left:7058;top:-67;width:2;height:64" coordorigin="7058,-67" coordsize="2,64">
              <v:shape style="position:absolute;left:7058;top:-67;width:2;height:64" coordorigin="7058,-67" coordsize="0,64" path="m7058,-67l7058,-3e" filled="false" stroked="true" strokeweight=".435679pt" strokecolor="#0080ff">
                <v:path arrowok="t"/>
              </v:shape>
            </v:group>
            <v:group style="position:absolute;left:7855;top:-67;width:2;height:64" coordorigin="7855,-67" coordsize="2,64">
              <v:shape style="position:absolute;left:7855;top:-67;width:2;height:64" coordorigin="7855,-67" coordsize="0,64" path="m7855,-67l7855,-3e" filled="false" stroked="true" strokeweight=".376268pt" strokecolor="#0080ff">
                <v:path arrowok="t"/>
              </v:shape>
            </v:group>
            <v:group style="position:absolute;left:7231;top:-67;width:2;height:64" coordorigin="7231,-67" coordsize="2,64">
              <v:shape style="position:absolute;left:7231;top:-67;width:2;height:64" coordorigin="7231,-67" coordsize="0,64" path="m7231,-67l7231,-3e" filled="false" stroked="true" strokeweight=".46539pt" strokecolor="#0080ff">
                <v:path arrowok="t"/>
              </v:shape>
            </v:group>
            <v:group style="position:absolute;left:7921;top:-67;width:2;height:64" coordorigin="7921,-67" coordsize="2,64">
              <v:shape style="position:absolute;left:7921;top:-67;width:2;height:64" coordorigin="7921,-67" coordsize="0,64" path="m7921,-67l7921,-3e" filled="false" stroked="true" strokeweight=".460434pt" strokecolor="#0080ff">
                <v:path arrowok="t"/>
              </v:shape>
            </v:group>
            <v:group style="position:absolute;left:7870;top:-67;width:2;height:64" coordorigin="7870,-67" coordsize="2,64">
              <v:shape style="position:absolute;left:7870;top:-67;width:2;height:64" coordorigin="7870,-67" coordsize="0,64" path="m7870,-67l7870,-3e" filled="false" stroked="true" strokeweight=".465385pt" strokecolor="#0080ff">
                <v:path arrowok="t"/>
              </v:shape>
            </v:group>
            <v:group style="position:absolute;left:8138;top:-67;width:2;height:64" coordorigin="8138,-67" coordsize="2,64">
              <v:shape style="position:absolute;left:8138;top:-67;width:2;height:64" coordorigin="8138,-67" coordsize="0,64" path="m8138,-67l8138,-3e" filled="false" stroked="true" strokeweight=".470336pt" strokecolor="#0080ff">
                <v:path arrowok="t"/>
              </v:shape>
            </v:group>
            <v:group style="position:absolute;left:7076;top:-67;width:2;height:64" coordorigin="7076,-67" coordsize="2,64">
              <v:shape style="position:absolute;left:7076;top:-67;width:2;height:64" coordorigin="7076,-67" coordsize="0,64" path="m7076,-67l7076,-3e" filled="false" stroked="true" strokeweight=".529738pt" strokecolor="#0080ff">
                <v:path arrowok="t"/>
              </v:shape>
            </v:group>
            <v:group style="position:absolute;left:7068;top:-67;width:2;height:64" coordorigin="7068,-67" coordsize="2,64">
              <v:shape style="position:absolute;left:7068;top:-67;width:2;height:64" coordorigin="7068,-67" coordsize="0,64" path="m7068,-3l7068,-67e" filled="false" stroked="true" strokeweight=".371318pt" strokecolor="#0080ff">
                <v:path arrowok="t"/>
              </v:shape>
            </v:group>
            <v:group style="position:absolute;left:7365;top:-67;width:2;height:64" coordorigin="7365,-67" coordsize="2,64">
              <v:shape style="position:absolute;left:7365;top:-67;width:2;height:64" coordorigin="7365,-67" coordsize="0,64" path="m7365,-3l7365,-67e" filled="false" stroked="true" strokeweight=".371318pt" strokecolor="#0080ff">
                <v:path arrowok="t"/>
              </v:shape>
            </v:group>
            <v:group style="position:absolute;left:7969;top:-67;width:2;height:64" coordorigin="7969,-67" coordsize="2,64">
              <v:shape style="position:absolute;left:7969;top:-67;width:2;height:64" coordorigin="7969,-67" coordsize="0,64" path="m7969,-67l7969,-3e" filled="false" stroked="true" strokeweight=".401023pt" strokecolor="#0080ff">
                <v:path arrowok="t"/>
              </v:shape>
            </v:group>
            <v:group style="position:absolute;left:7497;top:-67;width:2;height:64" coordorigin="7497,-67" coordsize="2,64">
              <v:shape style="position:absolute;left:7497;top:-67;width:2;height:64" coordorigin="7497,-67" coordsize="0,64" path="m7497,-67l7497,-3e" filled="false" stroked="true" strokeweight=".524787pt" strokecolor="#0080ff">
                <v:path arrowok="t"/>
              </v:shape>
            </v:group>
            <v:group style="position:absolute;left:8084;top:-67;width:2;height:64" coordorigin="8084,-67" coordsize="2,64">
              <v:shape style="position:absolute;left:8084;top:-67;width:2;height:64" coordorigin="8084,-67" coordsize="0,64" path="m8084,-67l8084,-3e" filled="false" stroked="true" strokeweight=".410922pt" strokecolor="#0080ff">
                <v:path arrowok="t"/>
              </v:shape>
            </v:group>
            <v:group style="position:absolute;left:7987;top:-67;width:2;height:64" coordorigin="7987,-67" coordsize="2,64">
              <v:shape style="position:absolute;left:7987;top:-67;width:2;height:64" coordorigin="7987,-67" coordsize="0,64" path="m7987,-67l7987,-3e" filled="false" stroked="true" strokeweight=".38617pt" strokecolor="#0080ff">
                <v:path arrowok="t"/>
              </v:shape>
            </v:group>
            <v:group style="position:absolute;left:8012;top:-67;width:2;height:64" coordorigin="8012,-67" coordsize="2,64">
              <v:shape style="position:absolute;left:8012;top:-67;width:2;height:64" coordorigin="8012,-67" coordsize="0,64" path="m8012,-67l8012,-3e" filled="false" stroked="true" strokeweight=".405974pt" strokecolor="#0080ff">
                <v:path arrowok="t"/>
              </v:shape>
            </v:group>
            <v:group style="position:absolute;left:6949;top:-67;width:2;height:64" coordorigin="6949,-67" coordsize="2,64">
              <v:shape style="position:absolute;left:6949;top:-67;width:2;height:64" coordorigin="6949,-67" coordsize="0,64" path="m6949,-67l6949,-3e" filled="false" stroked="true" strokeweight=".38617pt" strokecolor="#0080ff">
                <v:path arrowok="t"/>
              </v:shape>
            </v:group>
            <v:group style="position:absolute;left:7200;top:-67;width:2;height:64" coordorigin="7200,-67" coordsize="2,64">
              <v:shape style="position:absolute;left:7200;top:-67;width:2;height:64" coordorigin="7200,-67" coordsize="0,64" path="m7200,-67l7200,-3e" filled="false" stroked="true" strokeweight=".450532pt" strokecolor="#0080ff">
                <v:path arrowok="t"/>
              </v:shape>
            </v:group>
            <v:group style="position:absolute;left:7905;top:-67;width:2;height:64" coordorigin="7905,-67" coordsize="2,64">
              <v:shape style="position:absolute;left:7905;top:-67;width:2;height:64" coordorigin="7905,-67" coordsize="0,64" path="m7905,-67l7905,-3e" filled="false" stroked="true" strokeweight=".480235pt" strokecolor="#0080ff">
                <v:path arrowok="t"/>
              </v:shape>
            </v:group>
            <v:group style="position:absolute;left:7728;top:-67;width:2;height:64" coordorigin="7728,-67" coordsize="2,64">
              <v:shape style="position:absolute;left:7728;top:-67;width:2;height:64" coordorigin="7728,-67" coordsize="0,64" path="m7728,-67l7728,-3e" filled="false" stroked="true" strokeweight=".396072pt" strokecolor="#0080ff">
                <v:path arrowok="t"/>
              </v:shape>
            </v:group>
            <v:group style="position:absolute;left:8052;top:-67;width:2;height:64" coordorigin="8052,-67" coordsize="2,64">
              <v:shape style="position:absolute;left:8052;top:-67;width:2;height:64" coordorigin="8052,-67" coordsize="0,64" path="m8052,-67l8052,-3e" filled="false" stroked="true" strokeweight=".386168pt" strokecolor="#0080ff">
                <v:path arrowok="t"/>
              </v:shape>
            </v:group>
            <v:group style="position:absolute;left:7718;top:-67;width:2;height:64" coordorigin="7718,-67" coordsize="2,64">
              <v:shape style="position:absolute;left:7718;top:-67;width:2;height:64" coordorigin="7718,-67" coordsize="0,64" path="m7718,-67l7718,-3e" filled="false" stroked="true" strokeweight=".381219pt" strokecolor="#0080ff">
                <v:path arrowok="t"/>
              </v:shape>
            </v:group>
            <v:group style="position:absolute;left:7128;top:-67;width:2;height:64" coordorigin="7128,-67" coordsize="2,64">
              <v:shape style="position:absolute;left:7128;top:-67;width:2;height:64" coordorigin="7128,-67" coordsize="0,64" path="m7128,-67l7128,-3e" filled="false" stroked="true" strokeweight=".445581pt" strokecolor="#0080ff">
                <v:path arrowok="t"/>
              </v:shape>
            </v:group>
            <v:group style="position:absolute;left:7991;top:-67;width:2;height:64" coordorigin="7991,-67" coordsize="2,64">
              <v:shape style="position:absolute;left:7991;top:-67;width:2;height:64" coordorigin="7991,-67" coordsize="0,64" path="m7991,-67l7991,-3e" filled="false" stroked="true" strokeweight=".44063pt" strokecolor="#0080ff">
                <v:path arrowok="t"/>
              </v:shape>
            </v:group>
            <v:group style="position:absolute;left:7394;top:-67;width:2;height:64" coordorigin="7394,-67" coordsize="2,64">
              <v:shape style="position:absolute;left:7394;top:-67;width:2;height:64" coordorigin="7394,-67" coordsize="0,64" path="m7394,-67l7394,-3e" filled="false" stroked="true" strokeweight=".440635pt" strokecolor="#0080ff">
                <v:path arrowok="t"/>
              </v:shape>
            </v:group>
            <v:group style="position:absolute;left:7463;top:-67;width:2;height:64" coordorigin="7463,-67" coordsize="2,64">
              <v:shape style="position:absolute;left:7463;top:-67;width:2;height:64" coordorigin="7463,-67" coordsize="0,64" path="m7463,-67l7463,-3e" filled="false" stroked="true" strokeweight=".435682pt" strokecolor="#0080ff">
                <v:path arrowok="t"/>
              </v:shape>
            </v:group>
            <v:group style="position:absolute;left:7571;top:-67;width:2;height:64" coordorigin="7571,-67" coordsize="2,64">
              <v:shape style="position:absolute;left:7571;top:-67;width:2;height:64" coordorigin="7571,-67" coordsize="0,64" path="m7571,-3l7571,-67e" filled="false" stroked="true" strokeweight=".371318pt" strokecolor="#0080ff">
                <v:path arrowok="t"/>
              </v:shape>
            </v:group>
            <v:group style="position:absolute;left:8031;top:-67;width:2;height:64" coordorigin="8031,-67" coordsize="2,64">
              <v:shape style="position:absolute;left:8031;top:-67;width:2;height:64" coordorigin="8031,-67" coordsize="0,64" path="m8031,-3l8031,-67e" filled="false" stroked="true" strokeweight=".371318pt" strokecolor="#0080ff">
                <v:path arrowok="t"/>
              </v:shape>
            </v:group>
            <v:group style="position:absolute;left:8090;top:-67;width:2;height:64" coordorigin="8090,-67" coordsize="2,64">
              <v:shape style="position:absolute;left:8090;top:-67;width:2;height:64" coordorigin="8090,-67" coordsize="0,64" path="m8090,-67l8090,-3e" filled="false" stroked="true" strokeweight=".485191pt" strokecolor="#0080ff">
                <v:path arrowok="t"/>
              </v:shape>
            </v:group>
            <v:group style="position:absolute;left:7423;top:-67;width:2;height:64" coordorigin="7423,-67" coordsize="2,64">
              <v:shape style="position:absolute;left:7423;top:-67;width:2;height:64" coordorigin="7423,-67" coordsize="0,64" path="m7423,-67l7423,-3e" filled="false" stroked="true" strokeweight=".509937pt" strokecolor="#0080ff">
                <v:path arrowok="t"/>
              </v:shape>
            </v:group>
            <v:group style="position:absolute;left:7780;top:-67;width:2;height:64" coordorigin="7780,-67" coordsize="2,64">
              <v:shape style="position:absolute;left:7780;top:-67;width:2;height:64" coordorigin="7780,-67" coordsize="0,64" path="m7780,-67l7780,-3e" filled="false" stroked="true" strokeweight=".415876pt" strokecolor="#0080ff">
                <v:path arrowok="t"/>
              </v:shape>
            </v:group>
            <v:group style="position:absolute;left:7916;top:-67;width:2;height:64" coordorigin="7916,-67" coordsize="2,64">
              <v:shape style="position:absolute;left:7916;top:-67;width:2;height:64" coordorigin="7916,-67" coordsize="0,64" path="m7916,-67l7916,-3e" filled="false" stroked="true" strokeweight=".455485pt" strokecolor="#0080ff">
                <v:path arrowok="t"/>
              </v:shape>
            </v:group>
            <v:group style="position:absolute;left:8403;top:-67;width:2;height:64" coordorigin="8403,-67" coordsize="2,64">
              <v:shape style="position:absolute;left:8403;top:-67;width:2;height:64" coordorigin="8403,-67" coordsize="0,64" path="m8403,-3l8403,-67e" filled="false" stroked="true" strokeweight=".371318pt" strokecolor="#0080ff">
                <v:path arrowok="t"/>
              </v:shape>
            </v:group>
            <v:group style="position:absolute;left:7089;top:-67;width:2;height:64" coordorigin="7089,-67" coordsize="2,64">
              <v:shape style="position:absolute;left:7089;top:-67;width:2;height:64" coordorigin="7089,-67" coordsize="0,64" path="m7089,-67l7089,-3e" filled="false" stroked="true" strokeweight=".500038pt" strokecolor="#0080ff">
                <v:path arrowok="t"/>
              </v:shape>
            </v:group>
            <v:group style="position:absolute;left:7839;top:-67;width:2;height:64" coordorigin="7839,-67" coordsize="2,64">
              <v:shape style="position:absolute;left:7839;top:-67;width:2;height:64" coordorigin="7839,-67" coordsize="0,64" path="m7839,-67l7839,-3e" filled="false" stroked="true" strokeweight=".460434pt" strokecolor="#0080ff">
                <v:path arrowok="t"/>
              </v:shape>
            </v:group>
            <v:group style="position:absolute;left:8102;top:-67;width:2;height:64" coordorigin="8102,-67" coordsize="2,64">
              <v:shape style="position:absolute;left:8102;top:-67;width:2;height:64" coordorigin="8102,-67" coordsize="0,64" path="m8102,-67l8102,-3e" filled="false" stroked="true" strokeweight=".490144pt" strokecolor="#0080ff">
                <v:path arrowok="t"/>
              </v:shape>
            </v:group>
            <v:group style="position:absolute;left:7375;top:-67;width:2;height:64" coordorigin="7375,-67" coordsize="2,64">
              <v:shape style="position:absolute;left:7375;top:-67;width:2;height:64" coordorigin="7375,-67" coordsize="0,64" path="m7375,-67l7375,-3e" filled="false" stroked="true" strokeweight=".485191pt" strokecolor="#0080ff">
                <v:path arrowok="t"/>
              </v:shape>
            </v:group>
            <v:group style="position:absolute;left:7842;top:-67;width:2;height:64" coordorigin="7842,-67" coordsize="2,64">
              <v:shape style="position:absolute;left:7842;top:-67;width:2;height:64" coordorigin="7842,-67" coordsize="0,64" path="m7842,-3l7842,-67e" filled="false" stroked="true" strokeweight=".371318pt" strokecolor="#0080ff">
                <v:path arrowok="t"/>
              </v:shape>
            </v:group>
            <v:group style="position:absolute;left:7636;top:-67;width:2;height:64" coordorigin="7636,-67" coordsize="2,64">
              <v:shape style="position:absolute;left:7636;top:-67;width:2;height:64" coordorigin="7636,-67" coordsize="0,64" path="m7636,-67l7636,-3e" filled="false" stroked="true" strokeweight=".405974pt" strokecolor="#0080ff">
                <v:path arrowok="t"/>
              </v:shape>
            </v:group>
            <v:group style="position:absolute;left:7777;top:-67;width:2;height:64" coordorigin="7777,-67" coordsize="2,64">
              <v:shape style="position:absolute;left:7777;top:-67;width:2;height:64" coordorigin="7777,-67" coordsize="0,64" path="m7777,-67l7777,-3e" filled="false" stroked="true" strokeweight=".38617pt" strokecolor="#0080ff">
                <v:path arrowok="t"/>
              </v:shape>
            </v:group>
            <v:group style="position:absolute;left:7051;top:-67;width:2;height:64" coordorigin="7051,-67" coordsize="2,64">
              <v:shape style="position:absolute;left:7051;top:-67;width:2;height:64" coordorigin="7051,-67" coordsize="0,64" path="m7051,-67l7051,-3e" filled="false" stroked="true" strokeweight=".376268pt" strokecolor="#0080ff">
                <v:path arrowok="t"/>
              </v:shape>
            </v:group>
            <v:group style="position:absolute;left:7949;top:-67;width:2;height:64" coordorigin="7949,-67" coordsize="2,64">
              <v:shape style="position:absolute;left:7949;top:-67;width:2;height:64" coordorigin="7949,-67" coordsize="0,64" path="m7949,-67l7949,-3e" filled="false" stroked="true" strokeweight=".381219pt" strokecolor="#0080ff">
                <v:path arrowok="t"/>
              </v:shape>
            </v:group>
            <v:group style="position:absolute;left:7859;top:-67;width:2;height:64" coordorigin="7859,-67" coordsize="2,64">
              <v:shape style="position:absolute;left:7859;top:-67;width:2;height:64" coordorigin="7859,-67" coordsize="0,64" path="m7859,-67l7859,-3e" filled="false" stroked="true" strokeweight=".485186pt" strokecolor="#0080ff">
                <v:path arrowok="t"/>
              </v:shape>
            </v:group>
            <v:group style="position:absolute;left:8266;top:-67;width:2;height:64" coordorigin="8266,-67" coordsize="2,64">
              <v:shape style="position:absolute;left:8266;top:-67;width:2;height:64" coordorigin="8266,-67" coordsize="0,64" path="m8266,-3l8266,-67e" filled="false" stroked="true" strokeweight=".371318pt" strokecolor="#0080ff">
                <v:path arrowok="t"/>
              </v:shape>
            </v:group>
            <v:group style="position:absolute;left:8071;top:-67;width:2;height:64" coordorigin="8071,-67" coordsize="2,64">
              <v:shape style="position:absolute;left:8071;top:-67;width:2;height:64" coordorigin="8071,-67" coordsize="0,64" path="m8071,-3l8071,-67e" filled="false" stroked="true" strokeweight=".371318pt" strokecolor="#0080ff">
                <v:path arrowok="t"/>
              </v:shape>
            </v:group>
            <v:group style="position:absolute;left:8281;top:-67;width:2;height:64" coordorigin="8281,-67" coordsize="2,64">
              <v:shape style="position:absolute;left:8281;top:-67;width:2;height:64" coordorigin="8281,-67" coordsize="0,64" path="m8281,-67l8281,-3e" filled="false" stroked="true" strokeweight=".465385pt" strokecolor="#0080ff">
                <v:path arrowok="t"/>
              </v:shape>
            </v:group>
            <v:group style="position:absolute;left:7152;top:-67;width:2;height:64" coordorigin="7152,-67" coordsize="2,64">
              <v:shape style="position:absolute;left:7152;top:-67;width:2;height:64" coordorigin="7152,-67" coordsize="0,64" path="m7152,-67l7152,-3e" filled="false" stroked="true" strokeweight=".415876pt" strokecolor="#0080ff">
                <v:path arrowok="t"/>
              </v:shape>
            </v:group>
            <v:group style="position:absolute;left:7785;top:-67;width:2;height:64" coordorigin="7785,-67" coordsize="2,64">
              <v:shape style="position:absolute;left:7785;top:-67;width:2;height:64" coordorigin="7785,-67" coordsize="0,64" path="m7785,-67l7785,-3e" filled="false" stroked="true" strokeweight=".509948pt" strokecolor="#0080ff">
                <v:path arrowok="t"/>
              </v:shape>
            </v:group>
            <v:group style="position:absolute;left:7583;top:-67;width:2;height:64" coordorigin="7583,-67" coordsize="2,64">
              <v:shape style="position:absolute;left:7583;top:-67;width:2;height:64" coordorigin="7583,-67" coordsize="0,64" path="m7583,-67l7583,-3e" filled="false" stroked="true" strokeweight=".539651pt" strokecolor="#0080ff">
                <v:path arrowok="t"/>
              </v:shape>
            </v:group>
            <v:group style="position:absolute;left:7391;top:-67;width:2;height:64" coordorigin="7391,-67" coordsize="2,64">
              <v:shape style="position:absolute;left:7391;top:-67;width:2;height:64" coordorigin="7391,-67" coordsize="0,64" path="m7391,-67l7391,-3e" filled="false" stroked="true" strokeweight=".490136pt" strokecolor="#0080ff">
                <v:path arrowok="t"/>
              </v:shape>
            </v:group>
            <v:group style="position:absolute;left:7875;top:-67;width:2;height:64" coordorigin="7875,-67" coordsize="2,64">
              <v:shape style="position:absolute;left:7875;top:-67;width:2;height:64" coordorigin="7875,-67" coordsize="0,64" path="m7875,-67l7875,-3e" filled="false" stroked="true" strokeweight=".430728pt" strokecolor="#0080ff">
                <v:path arrowok="t"/>
              </v:shape>
            </v:group>
            <v:group style="position:absolute;left:7618;top:-67;width:2;height:64" coordorigin="7618,-67" coordsize="2,64">
              <v:shape style="position:absolute;left:7618;top:-67;width:2;height:64" coordorigin="7618,-67" coordsize="0,64" path="m7618,-67l7618,-3e" filled="false" stroked="true" strokeweight=".504989pt" strokecolor="#0080ff">
                <v:path arrowok="t"/>
              </v:shape>
            </v:group>
            <v:group style="position:absolute;left:7155;top:-67;width:2;height:64" coordorigin="7155,-67" coordsize="2,64">
              <v:shape style="position:absolute;left:7155;top:-67;width:2;height:64" coordorigin="7155,-67" coordsize="0,64" path="m7155,-3l7155,-67e" filled="false" stroked="true" strokeweight=".371318pt" strokecolor="#0080ff">
                <v:path arrowok="t"/>
              </v:shape>
            </v:group>
            <v:group style="position:absolute;left:7816;top:-67;width:2;height:64" coordorigin="7816,-67" coordsize="2,64">
              <v:shape style="position:absolute;left:7816;top:-67;width:2;height:64" coordorigin="7816,-67" coordsize="0,64" path="m7816,-67l7816,-3e" filled="false" stroked="true" strokeweight=".445581pt" strokecolor="#0080ff">
                <v:path arrowok="t"/>
              </v:shape>
            </v:group>
            <v:group style="position:absolute;left:7827;top:-67;width:2;height:64" coordorigin="7827,-67" coordsize="2,64">
              <v:shape style="position:absolute;left:7827;top:-67;width:2;height:64" coordorigin="7827,-67" coordsize="0,64" path="m7827,-67l7827,-3e" filled="false" stroked="true" strokeweight=".401023pt" strokecolor="#0080ff">
                <v:path arrowok="t"/>
              </v:shape>
            </v:group>
            <v:group style="position:absolute;left:6994;top:-67;width:2;height:64" coordorigin="6994,-67" coordsize="2,64">
              <v:shape style="position:absolute;left:6994;top:-67;width:2;height:64" coordorigin="6994,-67" coordsize="0,64" path="m6994,-67l6994,-3e" filled="false" stroked="true" strokeweight=".405974pt" strokecolor="#0080ff">
                <v:path arrowok="t"/>
              </v:shape>
            </v:group>
            <v:group style="position:absolute;left:7415;top:-67;width:2;height:64" coordorigin="7415,-67" coordsize="2,64">
              <v:shape style="position:absolute;left:7415;top:-67;width:2;height:64" coordorigin="7415,-67" coordsize="0,64" path="m7415,-67l7415,-3e" filled="false" stroked="true" strokeweight=".495087pt" strokecolor="#0080ff">
                <v:path arrowok="t"/>
              </v:shape>
            </v:group>
            <v:group style="position:absolute;left:8291;top:-67;width:2;height:64" coordorigin="8291,-67" coordsize="2,64">
              <v:shape style="position:absolute;left:8291;top:-67;width:2;height:64" coordorigin="8291,-67" coordsize="0,64" path="m8291,-3l8291,-67e" filled="false" stroked="true" strokeweight=".371318pt" strokecolor="#0080ff">
                <v:path arrowok="t"/>
              </v:shape>
            </v:group>
            <v:group style="position:absolute;left:8224;top:-67;width:2;height:64" coordorigin="8224,-67" coordsize="2,64">
              <v:shape style="position:absolute;left:8224;top:-67;width:2;height:64" coordorigin="8224,-67" coordsize="0,64" path="m8224,-3l8224,-67e" filled="false" stroked="true" strokeweight=".371318pt" strokecolor="#0080ff">
                <v:path arrowok="t"/>
              </v:shape>
            </v:group>
            <v:group style="position:absolute;left:8170;top:-67;width:2;height:64" coordorigin="8170,-67" coordsize="2,64">
              <v:shape style="position:absolute;left:8170;top:-67;width:2;height:64" coordorigin="8170,-67" coordsize="0,64" path="m8170,-67l8170,-3e" filled="false" stroked="true" strokeweight=".455485pt" strokecolor="#0080ff">
                <v:path arrowok="t"/>
              </v:shape>
            </v:group>
            <v:group style="position:absolute;left:8551;top:-67;width:2;height:64" coordorigin="8551,-67" coordsize="2,64">
              <v:shape style="position:absolute;left:8551;top:-67;width:2;height:64" coordorigin="8551,-67" coordsize="0,64" path="m8551,-3l8551,-67e" filled="false" stroked="true" strokeweight=".371318pt" strokecolor="#0080ff">
                <v:path arrowok="t"/>
              </v:shape>
            </v:group>
            <v:group style="position:absolute;left:8244;top:-67;width:2;height:64" coordorigin="8244,-67" coordsize="2,64">
              <v:shape style="position:absolute;left:8244;top:-67;width:2;height:64" coordorigin="8244,-67" coordsize="0,64" path="m8244,-67l8244,-3e" filled="false" stroked="true" strokeweight=".391121pt" strokecolor="#0080ff">
                <v:path arrowok="t"/>
              </v:shape>
            </v:group>
            <v:group style="position:absolute;left:7936;top:-67;width:2;height:64" coordorigin="7936,-67" coordsize="2,64">
              <v:shape style="position:absolute;left:7936;top:-67;width:2;height:64" coordorigin="7936,-67" coordsize="0,64" path="m7936,-67l7936,-3e" filled="false" stroked="true" strokeweight=".465379pt" strokecolor="#0080ff">
                <v:path arrowok="t"/>
              </v:shape>
            </v:group>
            <v:group style="position:absolute;left:8318;top:-67;width:2;height:64" coordorigin="8318,-67" coordsize="2,64">
              <v:shape style="position:absolute;left:8318;top:-67;width:2;height:64" coordorigin="8318,-67" coordsize="0,64" path="m8318,-3l8318,-67e" filled="false" stroked="true" strokeweight=".371318pt" strokecolor="#0080ff">
                <v:path arrowok="t"/>
              </v:shape>
            </v:group>
            <v:group style="position:absolute;left:7882;top:-67;width:2;height:64" coordorigin="7882,-67" coordsize="2,64">
              <v:shape style="position:absolute;left:7882;top:-67;width:2;height:64" coordorigin="7882,-67" coordsize="0,64" path="m7882,-67l7882,-3e" filled="false" stroked="true" strokeweight=".470338pt" strokecolor="#0080ff">
                <v:path arrowok="t"/>
              </v:shape>
            </v:group>
            <v:group style="position:absolute;left:7521;top:-67;width:2;height:64" coordorigin="7521,-67" coordsize="2,64">
              <v:shape style="position:absolute;left:7521;top:-67;width:2;height:64" coordorigin="7521,-67" coordsize="0,64" path="m7521,-67l7521,-3e" filled="false" stroked="true" strokeweight=".445581pt" strokecolor="#0080ff">
                <v:path arrowok="t"/>
              </v:shape>
            </v:group>
            <v:group style="position:absolute;left:8260;top:-67;width:2;height:64" coordorigin="8260,-67" coordsize="2,64">
              <v:shape style="position:absolute;left:8260;top:-67;width:2;height:64" coordorigin="8260,-67" coordsize="0,64" path="m8260,-67l8260,-3e" filled="false" stroked="true" strokeweight=".415876pt" strokecolor="#0080ff">
                <v:path arrowok="t"/>
              </v:shape>
            </v:group>
            <v:group style="position:absolute;left:8472;top:-67;width:2;height:64" coordorigin="8472,-67" coordsize="2,64">
              <v:shape style="position:absolute;left:8472;top:-67;width:2;height:64" coordorigin="8472,-67" coordsize="0,64" path="m8472,-3l8472,-67e" filled="false" stroked="true" strokeweight=".371318pt" strokecolor="#0080ff">
                <v:path arrowok="t"/>
              </v:shape>
            </v:group>
            <v:group style="position:absolute;left:6938;top:-67;width:2;height:64" coordorigin="6938,-67" coordsize="2,64">
              <v:shape style="position:absolute;left:6938;top:-67;width:2;height:64" coordorigin="6938,-67" coordsize="0,64" path="m6938,-3l6938,-67e" filled="false" stroked="true" strokeweight=".371318pt" strokecolor="#0080ff">
                <v:path arrowok="t"/>
              </v:shape>
            </v:group>
            <v:group style="position:absolute;left:7813;top:-67;width:2;height:64" coordorigin="7813,-67" coordsize="2,64">
              <v:shape style="position:absolute;left:7813;top:-67;width:2;height:64" coordorigin="7813,-67" coordsize="0,64" path="m7813,-3l7813,-67e" filled="false" stroked="true" strokeweight=".371318pt" strokecolor="#0080ff">
                <v:path arrowok="t"/>
              </v:shape>
            </v:group>
            <v:group style="position:absolute;left:7661;top:-67;width:2;height:64" coordorigin="7661,-67" coordsize="2,64">
              <v:shape style="position:absolute;left:7661;top:-67;width:2;height:64" coordorigin="7661,-67" coordsize="0,64" path="m7661,-67l7661,-3e" filled="false" stroked="true" strokeweight=".450535pt" strokecolor="#0080ff">
                <v:path arrowok="t"/>
              </v:shape>
            </v:group>
            <v:group style="position:absolute;left:8254;top:-67;width:2;height:64" coordorigin="8254,-67" coordsize="2,64">
              <v:shape style="position:absolute;left:8254;top:-67;width:2;height:64" coordorigin="8254,-67" coordsize="0,64" path="m8254,-67l8254,-3e" filled="false" stroked="true" strokeweight=".396072pt" strokecolor="#0080ff">
                <v:path arrowok="t"/>
              </v:shape>
            </v:group>
            <v:group style="position:absolute;left:7344;top:-67;width:2;height:64" coordorigin="7344,-67" coordsize="2,64">
              <v:shape style="position:absolute;left:7344;top:-67;width:2;height:64" coordorigin="7344,-67" coordsize="0,64" path="m7344,-67l7344,-3e" filled="false" stroked="true" strokeweight=".460431pt" strokecolor="#0080ff">
                <v:path arrowok="t"/>
              </v:shape>
            </v:group>
            <v:group style="position:absolute;left:7292;top:-67;width:2;height:64" coordorigin="7292,-67" coordsize="2,64">
              <v:shape style="position:absolute;left:7292;top:-67;width:2;height:64" coordorigin="7292,-67" coordsize="0,64" path="m7292,-3l7292,-67e" filled="false" stroked="true" strokeweight=".371318pt" strokecolor="#0080ff">
                <v:path arrowok="t"/>
              </v:shape>
            </v:group>
            <v:group style="position:absolute;left:7709;top:-67;width:2;height:64" coordorigin="7709,-67" coordsize="2,64">
              <v:shape style="position:absolute;left:7709;top:-67;width:2;height:64" coordorigin="7709,-67" coordsize="0,64" path="m7709,-67l7709,-3e" filled="false" stroked="true" strokeweight=".465385pt" strokecolor="#0080ff">
                <v:path arrowok="t"/>
              </v:shape>
            </v:group>
            <v:group style="position:absolute;left:7850;top:-67;width:2;height:64" coordorigin="7850,-67" coordsize="2,64">
              <v:shape style="position:absolute;left:7850;top:-67;width:2;height:64" coordorigin="7850,-67" coordsize="0,64" path="m7850,-67l7850,-3e" filled="false" stroked="true" strokeweight=".391118pt" strokecolor="#0080ff">
                <v:path arrowok="t"/>
              </v:shape>
            </v:group>
            <v:group style="position:absolute;left:7895;top:-67;width:2;height:64" coordorigin="7895,-67" coordsize="2,64">
              <v:shape style="position:absolute;left:7895;top:-67;width:2;height:64" coordorigin="7895,-67" coordsize="0,64" path="m7895,-67l7895,-3e" filled="false" stroked="true" strokeweight=".504994pt" strokecolor="#0080ff">
                <v:path arrowok="t"/>
              </v:shape>
            </v:group>
            <v:group style="position:absolute;left:7878;top:-67;width:2;height:64" coordorigin="7878,-67" coordsize="2,64">
              <v:shape style="position:absolute;left:7878;top:-67;width:2;height:64" coordorigin="7878,-67" coordsize="0,64" path="m7878,-67l7878,-3e" filled="false" stroked="true" strokeweight=".44063pt" strokecolor="#0080ff">
                <v:path arrowok="t"/>
              </v:shape>
            </v:group>
            <v:group style="position:absolute;left:7457;top:-67;width:2;height:64" coordorigin="7457,-67" coordsize="2,64">
              <v:shape style="position:absolute;left:7457;top:-67;width:2;height:64" coordorigin="7457,-67" coordsize="0,64" path="m7457,-67l7457,-3e" filled="false" stroked="true" strokeweight=".460436pt" strokecolor="#0080ff">
                <v:path arrowok="t"/>
              </v:shape>
            </v:group>
            <v:group style="position:absolute;left:6750;top:-67;width:2;height:64" coordorigin="6750,-67" coordsize="2,64">
              <v:shape style="position:absolute;left:6750;top:-67;width:2;height:64" coordorigin="6750,-67" coordsize="0,64" path="m6750,-3l6750,-67e" filled="false" stroked="true" strokeweight=".371318pt" strokecolor="#0080ff">
                <v:path arrowok="t"/>
              </v:shape>
            </v:group>
            <v:group style="position:absolute;left:7446;top:-67;width:2;height:64" coordorigin="7446,-67" coordsize="2,64">
              <v:shape style="position:absolute;left:7446;top:-67;width:2;height:64" coordorigin="7446,-67" coordsize="0,64" path="m7446,-67l7446,-3e" filled="false" stroked="true" strokeweight=".420824pt" strokecolor="#0080ff">
                <v:path arrowok="t"/>
              </v:shape>
            </v:group>
            <v:group style="position:absolute;left:6857;top:-67;width:2;height:64" coordorigin="6857,-67" coordsize="2,64">
              <v:shape style="position:absolute;left:6857;top:-67;width:2;height:64" coordorigin="6857,-67" coordsize="0,64" path="m6857,-3l6857,-67e" filled="false" stroked="true" strokeweight=".371318pt" strokecolor="#0080ff">
                <v:path arrowok="t"/>
              </v:shape>
            </v:group>
            <v:group style="position:absolute;left:7864;top:-67;width:2;height:64" coordorigin="7864,-67" coordsize="2,64">
              <v:shape style="position:absolute;left:7864;top:-67;width:2;height:64" coordorigin="7864,-67" coordsize="0,64" path="m7864,-67l7864,-3e" filled="false" stroked="true" strokeweight=".391121pt" strokecolor="#0080ff">
                <v:path arrowok="t"/>
              </v:shape>
            </v:group>
            <v:group style="position:absolute;left:7616;top:-67;width:2;height:64" coordorigin="7616,-67" coordsize="2,64">
              <v:shape style="position:absolute;left:7616;top:-67;width:2;height:64" coordorigin="7616,-67" coordsize="0,64" path="m7616,-3l7616,-67e" filled="false" stroked="true" strokeweight=".371318pt" strokecolor="#0080ff">
                <v:path arrowok="t"/>
              </v:shape>
            </v:group>
            <v:group style="position:absolute;left:8062;top:-67;width:2;height:64" coordorigin="8062,-67" coordsize="2,64">
              <v:shape style="position:absolute;left:8062;top:-67;width:2;height:64" coordorigin="8062,-67" coordsize="0,64" path="m8062,-67l8062,-3e" filled="false" stroked="true" strokeweight=".455483pt" strokecolor="#0080ff">
                <v:path arrowok="t"/>
              </v:shape>
            </v:group>
            <v:group style="position:absolute;left:7307;top:-67;width:2;height:64" coordorigin="7307,-67" coordsize="2,64">
              <v:shape style="position:absolute;left:7307;top:-67;width:2;height:64" coordorigin="7307,-67" coordsize="0,64" path="m7307,-67l7307,-3e" filled="false" stroked="true" strokeweight=".440627pt" strokecolor="#0080ff">
                <v:path arrowok="t"/>
              </v:shape>
            </v:group>
            <v:group style="position:absolute;left:8460;top:-67;width:2;height:64" coordorigin="8460,-67" coordsize="2,64">
              <v:shape style="position:absolute;left:8460;top:-67;width:2;height:64" coordorigin="8460,-67" coordsize="0,64" path="m8460,-67l8460,-3e" filled="false" stroked="true" strokeweight=".435679pt" strokecolor="#0080ff">
                <v:path arrowok="t"/>
              </v:shape>
            </v:group>
            <v:group style="position:absolute;left:7810;top:-67;width:2;height:64" coordorigin="7810,-67" coordsize="2,64">
              <v:shape style="position:absolute;left:7810;top:-67;width:2;height:64" coordorigin="7810,-67" coordsize="0,64" path="m7810,-3l7810,-67e" filled="false" stroked="true" strokeweight=".371318pt" strokecolor="#0080ff">
                <v:path arrowok="t"/>
              </v:shape>
            </v:group>
            <v:group style="position:absolute;left:7892;top:-67;width:2;height:64" coordorigin="7892,-67" coordsize="2,64">
              <v:shape style="position:absolute;left:7892;top:-67;width:2;height:64" coordorigin="7892,-67" coordsize="0,64" path="m7892,-67l7892,-3e" filled="false" stroked="true" strokeweight=".425777pt" strokecolor="#0080ff">
                <v:path arrowok="t"/>
              </v:shape>
            </v:group>
            <v:group style="position:absolute;left:7148;top:-67;width:2;height:64" coordorigin="7148,-67" coordsize="2,64">
              <v:shape style="position:absolute;left:7148;top:-67;width:2;height:64" coordorigin="7148,-67" coordsize="0,64" path="m7148,-67l7148,-3e" filled="false" stroked="true" strokeweight=".420827pt" strokecolor="#0080ff">
                <v:path arrowok="t"/>
              </v:shape>
            </v:group>
            <v:group style="position:absolute;left:7468;top:-67;width:2;height:64" coordorigin="7468,-67" coordsize="2,64">
              <v:shape style="position:absolute;left:7468;top:-67;width:2;height:64" coordorigin="7468,-67" coordsize="0,64" path="m7468,-67l7468,-3e" filled="false" stroked="true" strokeweight=".42578pt" strokecolor="#0080ff">
                <v:path arrowok="t"/>
              </v:shape>
            </v:group>
            <v:group style="position:absolute;left:7260;top:-67;width:2;height:64" coordorigin="7260,-67" coordsize="2,64">
              <v:shape style="position:absolute;left:7260;top:-67;width:2;height:64" coordorigin="7260,-67" coordsize="0,64" path="m7260,-67l7260,-3e" filled="false" stroked="true" strokeweight=".420829pt" strokecolor="#0080ff">
                <v:path arrowok="t"/>
              </v:shape>
            </v:group>
            <v:group style="position:absolute;left:7676;top:-67;width:2;height:64" coordorigin="7676,-67" coordsize="2,64">
              <v:shape style="position:absolute;left:7676;top:-67;width:2;height:64" coordorigin="7676,-67" coordsize="0,64" path="m7676,-67l7676,-3e" filled="false" stroked="true" strokeweight=".465379pt" strokecolor="#0080ff">
                <v:path arrowok="t"/>
              </v:shape>
            </v:group>
            <v:group style="position:absolute;left:8426;top:-67;width:2;height:64" coordorigin="8426,-67" coordsize="2,64">
              <v:shape style="position:absolute;left:8426;top:-67;width:2;height:64" coordorigin="8426,-67" coordsize="0,64" path="m8426,-3l8426,-67e" filled="false" stroked="true" strokeweight=".371318pt" strokecolor="#0080ff">
                <v:path arrowok="t"/>
              </v:shape>
            </v:group>
            <v:group style="position:absolute;left:7337;top:-67;width:2;height:64" coordorigin="7337,-67" coordsize="2,64">
              <v:shape style="position:absolute;left:7337;top:-67;width:2;height:64" coordorigin="7337,-67" coordsize="0,64" path="m7337,-67l7337,-3e" filled="false" stroked="true" strokeweight=".490142pt" strokecolor="#0080ff">
                <v:path arrowok="t"/>
              </v:shape>
            </v:group>
            <v:group style="position:absolute;left:7373;top:-67;width:2;height:64" coordorigin="7373,-67" coordsize="2,64">
              <v:shape style="position:absolute;left:7373;top:-67;width:2;height:64" coordorigin="7373,-67" coordsize="0,64" path="m7373,-67l7373,-3e" filled="false" stroked="true" strokeweight=".396075pt" strokecolor="#0080ff">
                <v:path arrowok="t"/>
              </v:shape>
            </v:group>
            <v:group style="position:absolute;left:7622;top:-67;width:2;height:64" coordorigin="7622,-67" coordsize="2,64">
              <v:shape style="position:absolute;left:7622;top:-67;width:2;height:64" coordorigin="7622,-67" coordsize="0,64" path="m7622,-67l7622,-3e" filled="false" stroked="true" strokeweight=".371318pt" strokecolor="#0080ff">
                <v:path arrowok="t"/>
              </v:shape>
            </v:group>
            <v:group style="position:absolute;left:8145;top:-67;width:2;height:64" coordorigin="8145,-67" coordsize="2,64">
              <v:shape style="position:absolute;left:8145;top:-67;width:2;height:64" coordorigin="8145,-67" coordsize="0,64" path="m8145,-67l8145,-3e" filled="false" stroked="true" strokeweight=".470333pt" strokecolor="#0080ff">
                <v:path arrowok="t"/>
              </v:shape>
            </v:group>
            <v:group style="position:absolute;left:7101;top:-67;width:2;height:64" coordorigin="7101,-67" coordsize="2,64">
              <v:shape style="position:absolute;left:7101;top:-67;width:2;height:64" coordorigin="7101,-67" coordsize="0,64" path="m7101,-67l7101,-3e" filled="false" stroked="true" strokeweight=".460434pt" strokecolor="#0080ff">
                <v:path arrowok="t"/>
              </v:shape>
            </v:group>
            <v:group style="position:absolute;left:7783;top:-67;width:2;height:64" coordorigin="7783,-67" coordsize="2,64">
              <v:shape style="position:absolute;left:7783;top:-67;width:2;height:64" coordorigin="7783,-67" coordsize="0,64" path="m7783,-67l7783,-3e" filled="false" stroked="true" strokeweight=".445581pt" strokecolor="#0080ff">
                <v:path arrowok="t"/>
              </v:shape>
            </v:group>
            <v:group style="position:absolute;left:7751;top:-67;width:2;height:64" coordorigin="7751,-67" coordsize="2,64">
              <v:shape style="position:absolute;left:7751;top:-67;width:2;height:64" coordorigin="7751,-67" coordsize="0,64" path="m7751,-67l7751,-3e" filled="false" stroked="true" strokeweight=".376268pt" strokecolor="#0080ff">
                <v:path arrowok="t"/>
              </v:shape>
            </v:group>
            <v:group style="position:absolute;left:7886;top:-67;width:2;height:64" coordorigin="7886,-67" coordsize="2,64">
              <v:shape style="position:absolute;left:7886;top:-67;width:2;height:64" coordorigin="7886,-67" coordsize="0,64" path="m7886,-67l7886,-3e" filled="false" stroked="true" strokeweight=".440641pt" strokecolor="#0080ff">
                <v:path arrowok="t"/>
              </v:shape>
            </v:group>
            <v:group style="position:absolute;left:8017;top:-67;width:2;height:64" coordorigin="8017,-67" coordsize="2,64">
              <v:shape style="position:absolute;left:8017;top:-67;width:2;height:64" coordorigin="8017,-67" coordsize="0,64" path="m8017,-67l8017,-3e" filled="false" stroked="true" strokeweight=".470333pt" strokecolor="#0080ff">
                <v:path arrowok="t"/>
              </v:shape>
            </v:group>
            <v:group style="position:absolute;left:7545;top:-67;width:2;height:64" coordorigin="7545,-67" coordsize="2,64">
              <v:shape style="position:absolute;left:7545;top:-67;width:2;height:64" coordorigin="7545,-67" coordsize="0,64" path="m7545,-67l7545,-3e" filled="false" stroked="true" strokeweight=".460434pt" strokecolor="#0080ff">
                <v:path arrowok="t"/>
              </v:shape>
            </v:group>
            <v:group style="position:absolute;left:7742;top:-67;width:2;height:64" coordorigin="7742,-67" coordsize="2,64">
              <v:shape style="position:absolute;left:7742;top:-67;width:2;height:64" coordorigin="7742,-67" coordsize="0,64" path="m7742,-67l7742,-3e" filled="false" stroked="true" strokeweight=".381217pt" strokecolor="#0080ff">
                <v:path arrowok="t"/>
              </v:shape>
            </v:group>
            <v:group style="position:absolute;left:8397;top:-67;width:2;height:64" coordorigin="8397,-67" coordsize="2,64">
              <v:shape style="position:absolute;left:8397;top:-67;width:2;height:64" coordorigin="8397,-67" coordsize="0,64" path="m8397,-67l8397,-3e" filled="false" stroked="true" strokeweight=".425777pt" strokecolor="#0080ff">
                <v:path arrowok="t"/>
              </v:shape>
            </v:group>
            <v:group style="position:absolute;left:7008;top:-67;width:2;height:64" coordorigin="7008,-67" coordsize="2,64">
              <v:shape style="position:absolute;left:7008;top:-67;width:2;height:64" coordorigin="7008,-67" coordsize="0,64" path="m7008,-67l7008,-3e" filled="false" stroked="true" strokeweight=".415876pt" strokecolor="#0080ff">
                <v:path arrowok="t"/>
              </v:shape>
            </v:group>
            <v:group style="position:absolute;left:7599;top:-67;width:2;height:64" coordorigin="7599,-67" coordsize="2,64">
              <v:shape style="position:absolute;left:7599;top:-67;width:2;height:64" coordorigin="7599,-67" coordsize="0,64" path="m7599,-3l7599,-67e" filled="false" stroked="true" strokeweight=".371318pt" strokecolor="#0080ff">
                <v:path arrowok="t"/>
              </v:shape>
            </v:group>
            <v:group style="position:absolute;left:7410;top:-67;width:2;height:64" coordorigin="7410,-67" coordsize="2,64">
              <v:shape style="position:absolute;left:7410;top:-67;width:2;height:64" coordorigin="7410,-67" coordsize="0,64" path="m7410,-67l7410,-3e" filled="false" stroked="true" strokeweight=".401023pt" strokecolor="#0080ff">
                <v:path arrowok="t"/>
              </v:shape>
            </v:group>
            <v:group style="position:absolute;left:7032;top:-67;width:2;height:64" coordorigin="7032,-67" coordsize="2,64">
              <v:shape style="position:absolute;left:7032;top:-67;width:2;height:64" coordorigin="7032,-67" coordsize="0,64" path="m7032,-3l7032,-67e" filled="false" stroked="true" strokeweight=".371318pt" strokecolor="#0080ff">
                <v:path arrowok="t"/>
              </v:shape>
            </v:group>
            <v:group style="position:absolute;left:7257;top:-67;width:2;height:64" coordorigin="7257,-67" coordsize="2,64">
              <v:shape style="position:absolute;left:7257;top:-67;width:2;height:64" coordorigin="7257,-67" coordsize="0,64" path="m7257,-67l7257,-3e" filled="false" stroked="true" strokeweight=".425777pt" strokecolor="#0080ff">
                <v:path arrowok="t"/>
              </v:shape>
            </v:group>
            <v:group style="position:absolute;left:7586;top:-67;width:2;height:64" coordorigin="7586,-67" coordsize="2,64">
              <v:shape style="position:absolute;left:7586;top:-67;width:2;height:64" coordorigin="7586,-67" coordsize="0,64" path="m7586,-67l7586,-3e" filled="false" stroked="true" strokeweight=".425777pt" strokecolor="#0080ff">
                <v:path arrowok="t"/>
              </v:shape>
            </v:group>
            <v:group style="position:absolute;left:7234;top:-67;width:2;height:64" coordorigin="7234,-67" coordsize="2,64">
              <v:shape style="position:absolute;left:7234;top:-67;width:2;height:64" coordorigin="7234,-67" coordsize="0,64" path="m7234,-67l7234,-3e" filled="false" stroked="true" strokeweight=".435685pt" strokecolor="#0080ff">
                <v:path arrowok="t"/>
              </v:shape>
            </v:group>
            <v:group style="position:absolute;left:8094;top:-67;width:2;height:64" coordorigin="8094,-67" coordsize="2,64">
              <v:shape style="position:absolute;left:8094;top:-67;width:2;height:64" coordorigin="8094,-67" coordsize="0,64" path="m8094,-67l8094,-3e" filled="false" stroked="true" strokeweight=".460436pt" strokecolor="#0080ff">
                <v:path arrowok="t"/>
              </v:shape>
            </v:group>
            <v:group style="position:absolute;left:7238;top:-67;width:2;height:64" coordorigin="7238,-67" coordsize="2,64">
              <v:shape style="position:absolute;left:7238;top:-67;width:2;height:64" coordorigin="7238,-67" coordsize="0,64" path="m7238,-67l7238,-3e" filled="false" stroked="true" strokeweight=".445584pt" strokecolor="#0080ff">
                <v:path arrowok="t"/>
              </v:shape>
            </v:group>
            <v:group style="position:absolute;left:7963;top:-67;width:2;height:64" coordorigin="7963,-67" coordsize="2,64">
              <v:shape style="position:absolute;left:7963;top:-67;width:2;height:64" coordorigin="7963,-67" coordsize="0,64" path="m7963,-67l7963,-3e" filled="false" stroked="true" strokeweight=".371318pt" strokecolor="#0080ff">
                <v:path arrowok="t"/>
              </v:shape>
            </v:group>
            <v:group style="position:absolute;left:8324;top:-67;width:2;height:64" coordorigin="8324,-67" coordsize="2,64">
              <v:shape style="position:absolute;left:8324;top:-67;width:2;height:64" coordorigin="8324,-67" coordsize="0,64" path="m8324,-3l8324,-67e" filled="false" stroked="true" strokeweight=".371318pt" strokecolor="#0080ff">
                <v:path arrowok="t"/>
              </v:shape>
            </v:group>
            <v:group style="position:absolute;left:8077;top:-67;width:2;height:64" coordorigin="8077,-67" coordsize="2,64">
              <v:shape style="position:absolute;left:8077;top:-67;width:2;height:64" coordorigin="8077,-67" coordsize="0,64" path="m8077,-67l8077,-3e" filled="false" stroked="true" strokeweight=".460434pt" strokecolor="#0080ff">
                <v:path arrowok="t"/>
              </v:shape>
            </v:group>
            <v:group style="position:absolute;left:7419;top:-67;width:2;height:64" coordorigin="7419,-67" coordsize="2,64">
              <v:shape style="position:absolute;left:7419;top:-67;width:2;height:64" coordorigin="7419,-67" coordsize="0,64" path="m7419,-67l7419,-3e" filled="false" stroked="true" strokeweight=".450529pt" strokecolor="#0080ff">
                <v:path arrowok="t"/>
              </v:shape>
            </v:group>
            <v:group style="position:absolute;left:7362;top:-67;width:2;height:64" coordorigin="7362,-67" coordsize="2,64">
              <v:shape style="position:absolute;left:7362;top:-67;width:2;height:64" coordorigin="7362,-67" coordsize="0,64" path="m7362,-67l7362,-3e" filled="false" stroked="true" strokeweight=".480232pt" strokecolor="#0080ff">
                <v:path arrowok="t"/>
              </v:shape>
            </v:group>
            <v:group style="position:absolute;left:7322;top:-67;width:2;height:64" coordorigin="7322,-67" coordsize="2,64">
              <v:shape style="position:absolute;left:7322;top:-67;width:2;height:64" coordorigin="7322,-67" coordsize="0,64" path="m7322,-3l7322,-67e" filled="false" stroked="true" strokeweight=".371318pt" strokecolor="#0080ff">
                <v:path arrowok="t"/>
              </v:shape>
            </v:group>
            <v:group style="position:absolute;left:7134;top:-67;width:2;height:64" coordorigin="7134,-67" coordsize="2,64">
              <v:shape style="position:absolute;left:7134;top:-67;width:2;height:64" coordorigin="7134,-67" coordsize="0,64" path="m7134,-67l7134,-3e" filled="false" stroked="true" strokeweight=".44063pt" strokecolor="#0080ff">
                <v:path arrowok="t"/>
              </v:shape>
            </v:group>
            <v:group style="position:absolute;left:7603;top:-67;width:2;height:64" coordorigin="7603,-67" coordsize="2,64">
              <v:shape style="position:absolute;left:7603;top:-67;width:2;height:64" coordorigin="7603,-67" coordsize="0,64" path="m7603,-67l7603,-3e" filled="false" stroked="true" strokeweight=".440633pt" strokecolor="#0080ff">
                <v:path arrowok="t"/>
              </v:shape>
            </v:group>
            <v:group style="position:absolute;left:8447;top:-67;width:2;height:64" coordorigin="8447,-67" coordsize="2,64">
              <v:shape style="position:absolute;left:8447;top:-67;width:2;height:64" coordorigin="8447,-67" coordsize="0,64" path="m8447,-3l8447,-67e" filled="false" stroked="true" strokeweight=".371318pt" strokecolor="#0080ff">
                <v:path arrowok="t"/>
              </v:shape>
            </v:group>
            <v:group style="position:absolute;left:7300;top:-67;width:2;height:64" coordorigin="7300,-67" coordsize="2,64">
              <v:shape style="position:absolute;left:7300;top:-67;width:2;height:64" coordorigin="7300,-67" coordsize="0,64" path="m7300,-67l7300,-3e" filled="false" stroked="true" strokeweight=".410925pt" strokecolor="#0080ff">
                <v:path arrowok="t"/>
              </v:shape>
            </v:group>
            <v:group style="position:absolute;left:7685;top:-67;width:2;height:64" coordorigin="7685,-67" coordsize="2,64">
              <v:shape style="position:absolute;left:7685;top:-67;width:2;height:64" coordorigin="7685,-67" coordsize="0,64" path="m7685,-3l7685,-67e" filled="false" stroked="true" strokeweight=".371318pt" strokecolor="#0080ff">
                <v:path arrowok="t"/>
              </v:shape>
            </v:group>
            <v:group style="position:absolute;left:8136;top:-67;width:2;height:64" coordorigin="8136,-67" coordsize="2,64">
              <v:shape style="position:absolute;left:8136;top:-67;width:2;height:64" coordorigin="8136,-67" coordsize="0,64" path="m8136,-3l8136,-67e" filled="false" stroked="true" strokeweight=".371318pt" strokecolor="#0080ff">
                <v:path arrowok="t"/>
              </v:shape>
            </v:group>
            <v:group style="position:absolute;left:7972;top:-67;width:2;height:64" coordorigin="7972,-67" coordsize="2,64">
              <v:shape style="position:absolute;left:7972;top:-67;width:2;height:64" coordorigin="7972,-67" coordsize="0,64" path="m7972,-67l7972,-3e" filled="false" stroked="true" strokeweight=".401026pt" strokecolor="#0080ff">
                <v:path arrowok="t"/>
              </v:shape>
            </v:group>
            <v:group style="position:absolute;left:8499;top:-67;width:2;height:64" coordorigin="8499,-67" coordsize="2,64">
              <v:shape style="position:absolute;left:8499;top:-67;width:2;height:64" coordorigin="8499,-67" coordsize="0,64" path="m8499,-3l8499,-67e" filled="false" stroked="true" strokeweight=".371318pt" strokecolor="#0080ff">
                <v:path arrowok="t"/>
              </v:shape>
            </v:group>
            <v:group style="position:absolute;left:8252;top:-67;width:2;height:64" coordorigin="8252,-67" coordsize="2,64">
              <v:shape style="position:absolute;left:8252;top:-67;width:2;height:64" coordorigin="8252,-67" coordsize="0,64" path="m8252,-3l8252,-67e" filled="false" stroked="true" strokeweight=".371318pt" strokecolor="#0080ff">
                <v:path arrowok="t"/>
              </v:shape>
            </v:group>
            <v:group style="position:absolute;left:7491;top:-67;width:2;height:64" coordorigin="7491,-67" coordsize="2,64">
              <v:shape style="position:absolute;left:7491;top:-67;width:2;height:64" coordorigin="7491,-67" coordsize="0,64" path="m7491,-67l7491,-3e" filled="false" stroked="true" strokeweight=".376268pt" strokecolor="#0080ff">
                <v:path arrowok="t"/>
              </v:shape>
            </v:group>
            <v:group style="position:absolute;left:7382;top:-67;width:2;height:64" coordorigin="7382,-67" coordsize="2,64">
              <v:shape style="position:absolute;left:7382;top:-67;width:2;height:64" coordorigin="7382,-67" coordsize="0,64" path="m7382,-3l7382,-67e" filled="false" stroked="true" strokeweight=".371318pt" strokecolor="#0080ff">
                <v:path arrowok="t"/>
              </v:shape>
            </v:group>
            <v:group style="position:absolute;left:8278;top:-67;width:2;height:64" coordorigin="8278,-67" coordsize="2,64">
              <v:shape style="position:absolute;left:8278;top:-67;width:2;height:64" coordorigin="8278,-67" coordsize="0,64" path="m8278,-3l8278,-67e" filled="false" stroked="true" strokeweight=".371318pt" strokecolor="#0080ff">
                <v:path arrowok="t"/>
              </v:shape>
            </v:group>
            <v:group style="position:absolute;left:7539;top:-67;width:2;height:64" coordorigin="7539,-67" coordsize="2,64">
              <v:shape style="position:absolute;left:7539;top:-67;width:2;height:64" coordorigin="7539,-67" coordsize="0,64" path="m7539,-67l7539,-3e" filled="false" stroked="true" strokeweight=".38617pt" strokecolor="#0080ff">
                <v:path arrowok="t"/>
              </v:shape>
            </v:group>
            <v:group style="position:absolute;left:7744;top:-67;width:2;height:64" coordorigin="7744,-67" coordsize="2,64">
              <v:shape style="position:absolute;left:7744;top:-67;width:2;height:64" coordorigin="7744,-67" coordsize="0,64" path="m7744,-3l7744,-67e" filled="false" stroked="true" strokeweight=".371318pt" strokecolor="#0080ff">
                <v:path arrowok="t"/>
              </v:shape>
            </v:group>
            <v:group style="position:absolute;left:8656;top:-67;width:2;height:64" coordorigin="8656,-67" coordsize="2,64">
              <v:shape style="position:absolute;left:8656;top:-67;width:2;height:64" coordorigin="8656,-67" coordsize="0,64" path="m8656,-67l8656,-3e" filled="false" stroked="true" strokeweight=".455483pt" strokecolor="#0080ff">
                <v:path arrowok="t"/>
              </v:shape>
            </v:group>
            <v:group style="position:absolute;left:8709;top:-67;width:2;height:64" coordorigin="8709,-67" coordsize="2,64">
              <v:shape style="position:absolute;left:8709;top:-67;width:2;height:64" coordorigin="8709,-67" coordsize="0,64" path="m8709,-3l8709,-67e" filled="false" stroked="true" strokeweight=".371318pt" strokecolor="#0080ff">
                <v:path arrowok="t"/>
              </v:shape>
            </v:group>
            <v:group style="position:absolute;left:8650;top:-67;width:2;height:64" coordorigin="8650,-67" coordsize="2,64">
              <v:shape style="position:absolute;left:8650;top:-67;width:2;height:64" coordorigin="8650,-67" coordsize="0,64" path="m8650,-3l8650,-67e" filled="false" stroked="true" strokeweight=".371318pt" strokecolor="#0080ff">
                <v:path arrowok="t"/>
              </v:shape>
            </v:group>
            <v:group style="position:absolute;left:8596;top:-67;width:2;height:64" coordorigin="8596,-67" coordsize="2,64">
              <v:shape style="position:absolute;left:8596;top:-67;width:2;height:64" coordorigin="8596,-67" coordsize="0,64" path="m8596,-3l8596,-67e" filled="false" stroked="true" strokeweight=".371318pt" strokecolor="#0080ff">
                <v:path arrowok="t"/>
              </v:shape>
            </v:group>
            <v:group style="position:absolute;left:7333;top:-67;width:2;height:64" coordorigin="7333,-67" coordsize="2,64">
              <v:shape style="position:absolute;left:7333;top:-67;width:2;height:64" coordorigin="7333,-67" coordsize="0,64" path="m7333,-67l7333,-3e" filled="false" stroked="true" strokeweight=".450532pt" strokecolor="#0080ff">
                <v:path arrowok="t"/>
              </v:shape>
            </v:group>
            <v:group style="position:absolute;left:8134;top:-67;width:2;height:64" coordorigin="8134,-67" coordsize="2,64">
              <v:shape style="position:absolute;left:8134;top:-67;width:2;height:64" coordorigin="8134,-67" coordsize="0,64" path="m8134,-67l8134,-3e" filled="false" stroked="true" strokeweight=".391124pt" strokecolor="#0080ff">
                <v:path arrowok="t"/>
              </v:shape>
            </v:group>
            <v:group style="position:absolute;left:7471;top:-67;width:2;height:64" coordorigin="7471,-67" coordsize="2,64">
              <v:shape style="position:absolute;left:7471;top:-67;width:2;height:64" coordorigin="7471,-67" coordsize="0,64" path="m7471,-67l7471,-3e" filled="false" stroked="true" strokeweight=".381219pt" strokecolor="#0080ff">
                <v:path arrowok="t"/>
              </v:shape>
            </v:group>
            <v:group style="position:absolute;left:8214;top:-67;width:2;height:64" coordorigin="8214,-67" coordsize="2,64">
              <v:shape style="position:absolute;left:8214;top:-67;width:2;height:64" coordorigin="8214,-67" coordsize="0,64" path="m8214,-67l8214,-3e" filled="false" stroked="true" strokeweight=".470336pt" strokecolor="#0080ff">
                <v:path arrowok="t"/>
              </v:shape>
            </v:group>
            <v:group style="position:absolute;left:7461;top:-67;width:2;height:64" coordorigin="7461,-67" coordsize="2,64">
              <v:shape style="position:absolute;left:7461;top:-67;width:2;height:64" coordorigin="7461,-67" coordsize="0,64" path="m7461,-67l7461,-3e" filled="false" stroked="true" strokeweight=".420827pt" strokecolor="#0080ff">
                <v:path arrowok="t"/>
              </v:shape>
            </v:group>
            <v:group style="position:absolute;left:8123;top:-67;width:2;height:64" coordorigin="8123,-67" coordsize="2,64">
              <v:shape style="position:absolute;left:8123;top:-67;width:2;height:64" coordorigin="8123,-67" coordsize="0,64" path="m8123,-3l8123,-67e" filled="false" stroked="true" strokeweight=".371318pt" strokecolor="#0080ff">
                <v:path arrowok="t"/>
              </v:shape>
            </v:group>
            <v:group style="position:absolute;left:8374;top:-67;width:2;height:64" coordorigin="8374,-67" coordsize="2,64">
              <v:shape style="position:absolute;left:8374;top:-67;width:2;height:64" coordorigin="8374,-67" coordsize="0,64" path="m8374,-67l8374,-3e" filled="false" stroked="true" strokeweight=".470336pt" strokecolor="#0080ff">
                <v:path arrowok="t"/>
              </v:shape>
            </v:group>
            <v:group style="position:absolute;left:7807;top:-67;width:2;height:64" coordorigin="7807,-67" coordsize="2,64">
              <v:shape style="position:absolute;left:7807;top:-67;width:2;height:64" coordorigin="7807,-67" coordsize="0,64" path="m7807,-67l7807,-3e" filled="false" stroked="true" strokeweight=".46539pt" strokecolor="#0080ff">
                <v:path arrowok="t"/>
              </v:shape>
            </v:group>
            <v:group style="position:absolute;left:7005;top:-67;width:2;height:64" coordorigin="7005,-67" coordsize="2,64">
              <v:shape style="position:absolute;left:7005;top:-67;width:2;height:64" coordorigin="7005,-67" coordsize="0,64" path="m7005,-67l7005,-3e" filled="false" stroked="true" strokeweight=".435679pt" strokecolor="#0080ff">
                <v:path arrowok="t"/>
              </v:shape>
            </v:group>
            <v:group style="position:absolute;left:7641;top:-67;width:2;height:64" coordorigin="7641,-67" coordsize="2,64">
              <v:shape style="position:absolute;left:7641;top:-67;width:2;height:64" coordorigin="7641,-67" coordsize="0,64" path="m7641,-67l7641,-3e" filled="false" stroked="true" strokeweight=".396075pt" strokecolor="#0080ff">
                <v:path arrowok="t"/>
              </v:shape>
            </v:group>
            <v:group style="position:absolute;left:7217;top:-67;width:2;height:64" coordorigin="7217,-67" coordsize="2,64">
              <v:shape style="position:absolute;left:7217;top:-67;width:2;height:64" coordorigin="7217,-67" coordsize="0,64" path="m7217,-3l7217,-67e" filled="false" stroked="true" strokeweight=".371318pt" strokecolor="#0080ff">
                <v:path arrowok="t"/>
              </v:shape>
            </v:group>
            <v:group style="position:absolute;left:7592;top:-67;width:2;height:64" coordorigin="7592,-67" coordsize="2,64">
              <v:shape style="position:absolute;left:7592;top:-67;width:2;height:64" coordorigin="7592,-67" coordsize="0,64" path="m7592,-67l7592,-3e" filled="false" stroked="true" strokeweight=".485191pt" strokecolor="#0080ff">
                <v:path arrowok="t"/>
              </v:shape>
            </v:group>
            <v:group style="position:absolute;left:7370;top:-67;width:2;height:64" coordorigin="7370,-67" coordsize="2,64">
              <v:shape style="position:absolute;left:7370;top:-67;width:2;height:64" coordorigin="7370,-67" coordsize="0,64" path="m7370,-67l7370,-3e" filled="false" stroked="true" strokeweight=".405974pt" strokecolor="#0080ff">
                <v:path arrowok="t"/>
              </v:shape>
            </v:group>
            <v:group style="position:absolute;left:7566;top:-67;width:2;height:64" coordorigin="7566,-67" coordsize="2,64">
              <v:shape style="position:absolute;left:7566;top:-67;width:2;height:64" coordorigin="7566,-67" coordsize="0,64" path="m7566,-67l7566,-3e" filled="false" stroked="true" strokeweight=".420827pt" strokecolor="#0080ff">
                <v:path arrowok="t"/>
              </v:shape>
            </v:group>
            <v:group style="position:absolute;left:7351;top:-67;width:2;height:64" coordorigin="7351,-67" coordsize="2,64">
              <v:shape style="position:absolute;left:7351;top:-67;width:2;height:64" coordorigin="7351,-67" coordsize="0,64" path="m7351,-67l7351,-3e" filled="false" stroked="true" strokeweight=".475284pt" strokecolor="#0080ff">
                <v:path arrowok="t"/>
              </v:shape>
            </v:group>
            <v:group style="position:absolute;left:7273;top:-67;width:2;height:64" coordorigin="7273,-67" coordsize="2,64">
              <v:shape style="position:absolute;left:7273;top:-67;width:2;height:64" coordorigin="7273,-67" coordsize="0,64" path="m7273,-67l7273,-3e" filled="false" stroked="true" strokeweight=".485191pt" strokecolor="#0080ff">
                <v:path arrowok="t"/>
              </v:shape>
            </v:group>
            <v:group style="position:absolute;left:6914;top:-67;width:2;height:64" coordorigin="6914,-67" coordsize="2,64">
              <v:shape style="position:absolute;left:6914;top:-67;width:2;height:64" coordorigin="6914,-67" coordsize="0,64" path="m6914,-3l6914,-67e" filled="false" stroked="true" strokeweight=".371318pt" strokecolor="#0080ff">
                <v:path arrowok="t"/>
              </v:shape>
            </v:group>
            <v:group style="position:absolute;left:8065;top:-67;width:2;height:64" coordorigin="8065,-67" coordsize="2,64">
              <v:shape style="position:absolute;left:8065;top:-67;width:2;height:64" coordorigin="8065,-67" coordsize="0,64" path="m8065,-67l8065,-3e" filled="false" stroked="true" strokeweight=".425777pt" strokecolor="#0080ff">
                <v:path arrowok="t"/>
              </v:shape>
            </v:group>
            <v:group style="position:absolute;left:8593;top:-67;width:2;height:64" coordorigin="8593,-67" coordsize="2,64">
              <v:shape style="position:absolute;left:8593;top:-67;width:2;height:64" coordorigin="8593,-67" coordsize="0,64" path="m8593,-3l8593,-67e" filled="false" stroked="true" strokeweight=".371318pt" strokecolor="#0080ff">
                <v:path arrowok="t"/>
              </v:shape>
            </v:group>
            <v:group style="position:absolute;left:7112;top:-67;width:2;height:64" coordorigin="7112,-67" coordsize="2,64">
              <v:shape style="position:absolute;left:7112;top:-67;width:2;height:64" coordorigin="7112,-67" coordsize="0,64" path="m7112,-3l7112,-67e" filled="false" stroked="true" strokeweight=".371318pt" strokecolor="#0080ff">
                <v:path arrowok="t"/>
              </v:shape>
            </v:group>
            <v:group style="position:absolute;left:7503;top:-67;width:2;height:64" coordorigin="7503,-67" coordsize="2,64">
              <v:shape style="position:absolute;left:7503;top:-67;width:2;height:64" coordorigin="7503,-67" coordsize="0,64" path="m7503,-67l7503,-3e" filled="false" stroked="true" strokeweight=".376271pt" strokecolor="#0080ff">
                <v:path arrowok="t"/>
              </v:shape>
            </v:group>
            <v:group style="position:absolute;left:7977;top:-67;width:2;height:64" coordorigin="7977,-67" coordsize="2,64">
              <v:shape style="position:absolute;left:7977;top:-67;width:2;height:64" coordorigin="7977,-67" coordsize="0,64" path="m7977,-67l7977,-3e" filled="false" stroked="true" strokeweight=".37132pt" strokecolor="#0080ff">
                <v:path arrowok="t"/>
              </v:shape>
            </v:group>
            <v:group style="position:absolute;left:7668;top:-67;width:2;height:64" coordorigin="7668,-67" coordsize="2,64">
              <v:shape style="position:absolute;left:7668;top:-67;width:2;height:64" coordorigin="7668,-67" coordsize="0,64" path="m7668,-3l7668,-67e" filled="false" stroked="true" strokeweight=".371318pt" strokecolor="#0080ff">
                <v:path arrowok="t"/>
              </v:shape>
            </v:group>
            <v:group style="position:absolute;left:8024;top:-67;width:2;height:64" coordorigin="8024,-67" coordsize="2,64">
              <v:shape style="position:absolute;left:8024;top:-67;width:2;height:64" coordorigin="8024,-67" coordsize="0,64" path="m8024,-3l8024,-67e" filled="false" stroked="true" strokeweight=".371318pt" strokecolor="#0080ff">
                <v:path arrowok="t"/>
              </v:shape>
            </v:group>
            <v:group style="position:absolute;left:7715;top:-67;width:2;height:64" coordorigin="7715,-67" coordsize="2,64">
              <v:shape style="position:absolute;left:7715;top:-67;width:2;height:64" coordorigin="7715,-67" coordsize="0,64" path="m7715,-67l7715,-3e" filled="false" stroked="true" strokeweight=".445578pt" strokecolor="#0080ff">
                <v:path arrowok="t"/>
              </v:shape>
            </v:group>
            <v:group style="position:absolute;left:8355;top:-67;width:2;height:64" coordorigin="8355,-67" coordsize="2,64">
              <v:shape style="position:absolute;left:8355;top:-67;width:2;height:64" coordorigin="8355,-67" coordsize="0,64" path="m8355,-67l8355,-3e" filled="false" stroked="true" strokeweight=".460434pt" strokecolor="#0080ff">
                <v:path arrowok="t"/>
              </v:shape>
            </v:group>
            <v:group style="position:absolute;left:6997;top:-67;width:2;height:64" coordorigin="6997,-67" coordsize="2,64">
              <v:shape style="position:absolute;left:6997;top:-67;width:2;height:64" coordorigin="6997,-67" coordsize="0,64" path="m6997,-3l6997,-67e" filled="false" stroked="true" strokeweight=".371318pt" strokecolor="#0080ff">
                <v:path arrowok="t"/>
              </v:shape>
            </v:group>
            <v:group style="position:absolute;left:7431;top:-67;width:2;height:64" coordorigin="7431,-67" coordsize="2,64">
              <v:shape style="position:absolute;left:7431;top:-67;width:2;height:64" coordorigin="7431,-67" coordsize="0,64" path="m7431,-3l7431,-67e" filled="false" stroked="true" strokeweight=".371318pt" strokecolor="#0080ff">
                <v:path arrowok="t"/>
              </v:shape>
            </v:group>
            <v:group style="position:absolute;left:7279;top:-67;width:2;height:64" coordorigin="7279,-67" coordsize="2,64">
              <v:shape style="position:absolute;left:7279;top:-67;width:2;height:64" coordorigin="7279,-67" coordsize="0,64" path="m7279,-3l7279,-67e" filled="false" stroked="true" strokeweight=".371318pt" strokecolor="#0080ff">
                <v:path arrowok="t"/>
              </v:shape>
            </v:group>
            <v:group style="position:absolute;left:7246;top:-67;width:2;height:64" coordorigin="7246,-67" coordsize="2,64">
              <v:shape style="position:absolute;left:7246;top:-67;width:2;height:64" coordorigin="7246,-67" coordsize="0,64" path="m7246,-67l7246,-3e" filled="false" stroked="true" strokeweight=".420827pt" strokecolor="#0080ff">
                <v:path arrowok="t"/>
              </v:shape>
            </v:group>
            <v:group style="position:absolute;left:8120;top:-67;width:2;height:64" coordorigin="8120,-67" coordsize="2,64">
              <v:shape style="position:absolute;left:8120;top:-67;width:2;height:64" coordorigin="8120,-67" coordsize="0,64" path="m8120,-3l8120,-67e" filled="false" stroked="true" strokeweight=".371318pt" strokecolor="#0080ff">
                <v:path arrowok="t"/>
              </v:shape>
            </v:group>
            <v:group style="position:absolute;left:7160;top:-67;width:2;height:64" coordorigin="7160,-67" coordsize="2,64">
              <v:shape style="position:absolute;left:7160;top:-67;width:2;height:64" coordorigin="7160,-67" coordsize="0,64" path="m7160,-3l7160,-67e" filled="false" stroked="true" strokeweight=".371318pt" strokecolor="#0080ff">
                <v:path arrowok="t"/>
              </v:shape>
            </v:group>
            <v:group style="position:absolute;left:7747;top:-67;width:2;height:64" coordorigin="7747,-67" coordsize="2,64">
              <v:shape style="position:absolute;left:7747;top:-67;width:2;height:64" coordorigin="7747,-67" coordsize="0,64" path="m7747,-3l7747,-67e" filled="false" stroked="true" strokeweight=".371318pt" strokecolor="#0080ff">
                <v:path arrowok="t"/>
              </v:shape>
            </v:group>
            <v:group style="position:absolute;left:8470;top:-67;width:2;height:64" coordorigin="8470,-67" coordsize="2,64">
              <v:shape style="position:absolute;left:8470;top:-67;width:2;height:64" coordorigin="8470,-67" coordsize="0,64" path="m8470,-3l8470,-67e" filled="false" stroked="true" strokeweight=".371318pt" strokecolor="#0080ff">
                <v:path arrowok="t"/>
              </v:shape>
            </v:group>
            <v:group style="position:absolute;left:7579;top:-67;width:2;height:64" coordorigin="7579,-67" coordsize="2,64">
              <v:shape style="position:absolute;left:7579;top:-67;width:2;height:64" coordorigin="7579,-67" coordsize="0,64" path="m7579,-67l7579,-3e" filled="false" stroked="true" strokeweight=".470336pt" strokecolor="#0080ff">
                <v:path arrowok="t"/>
              </v:shape>
            </v:group>
            <v:group style="position:absolute;left:8358;top:-67;width:2;height:64" coordorigin="8358,-67" coordsize="2,64">
              <v:shape style="position:absolute;left:8358;top:-67;width:2;height:64" coordorigin="8358,-67" coordsize="0,64" path="m8358,-3l8358,-67e" filled="false" stroked="true" strokeweight=".371318pt" strokecolor="#0080ff">
                <v:path arrowok="t"/>
              </v:shape>
            </v:group>
            <v:group style="position:absolute;left:8151;top:-67;width:2;height:64" coordorigin="8151,-67" coordsize="2,64">
              <v:shape style="position:absolute;left:8151;top:-67;width:2;height:64" coordorigin="8151,-67" coordsize="0,64" path="m8151,-3l8151,-67e" filled="false" stroked="true" strokeweight=".371318pt" strokecolor="#0080ff">
                <v:path arrowok="t"/>
              </v:shape>
            </v:group>
            <v:group style="position:absolute;left:7704;top:-67;width:2;height:64" coordorigin="7704,-67" coordsize="2,64">
              <v:shape style="position:absolute;left:7704;top:-67;width:2;height:64" coordorigin="7704,-67" coordsize="0,64" path="m7704,-67l7704,-3e" filled="false" stroked="true" strokeweight=".415873pt" strokecolor="#0080ff">
                <v:path arrowok="t"/>
              </v:shape>
            </v:group>
            <v:group style="position:absolute;left:7131;top:-67;width:2;height:64" coordorigin="7131,-67" coordsize="2,64">
              <v:shape style="position:absolute;left:7131;top:-67;width:2;height:64" coordorigin="7131,-67" coordsize="0,64" path="m7131,-67l7131,-3e" filled="false" stroked="true" strokeweight=".381219pt" strokecolor="#0080ff">
                <v:path arrowok="t"/>
              </v:shape>
            </v:group>
            <v:group style="position:absolute;left:7980;top:-67;width:2;height:64" coordorigin="7980,-67" coordsize="2,64">
              <v:shape style="position:absolute;left:7980;top:-67;width:2;height:64" coordorigin="7980,-67" coordsize="0,64" path="m7980,-67l7980,-3e" filled="false" stroked="true" strokeweight=".485196pt" strokecolor="#0080ff">
                <v:path arrowok="t"/>
              </v:shape>
            </v:group>
            <v:group style="position:absolute;left:8424;top:-67;width:2;height:64" coordorigin="8424,-67" coordsize="2,64">
              <v:shape style="position:absolute;left:8424;top:-67;width:2;height:64" coordorigin="8424,-67" coordsize="0,64" path="m8424,-3l8424,-67e" filled="false" stroked="true" strokeweight=".371318pt" strokecolor="#0080ff">
                <v:path arrowok="t"/>
              </v:shape>
            </v:group>
            <v:group style="position:absolute;left:6903;top:-67;width:2;height:64" coordorigin="6903,-67" coordsize="2,64">
              <v:shape style="position:absolute;left:6903;top:-67;width:2;height:64" coordorigin="6903,-67" coordsize="0,64" path="m6903,-3l6903,-67e" filled="false" stroked="true" strokeweight=".371318pt" strokecolor="#0080ff">
                <v:path arrowok="t"/>
              </v:shape>
            </v:group>
            <v:group style="position:absolute;left:8233;top:-67;width:2;height:64" coordorigin="8233,-67" coordsize="2,64">
              <v:shape style="position:absolute;left:8233;top:-67;width:2;height:64" coordorigin="8233,-67" coordsize="0,64" path="m8233,-67l8233,-3e" filled="false" stroked="true" strokeweight=".371318pt" strokecolor="#0080ff">
                <v:path arrowok="t"/>
              </v:shape>
            </v:group>
            <v:group style="position:absolute;left:7683;top:-67;width:2;height:64" coordorigin="7683,-67" coordsize="2,64">
              <v:shape style="position:absolute;left:7683;top:-67;width:2;height:64" coordorigin="7683,-67" coordsize="0,64" path="m7683,-3l7683,-67e" filled="false" stroked="true" strokeweight=".371318pt" strokecolor="#0080ff">
                <v:path arrowok="t"/>
              </v:shape>
            </v:group>
            <v:group style="position:absolute;left:7505;top:-67;width:2;height:64" coordorigin="7505,-67" coordsize="2,64">
              <v:shape style="position:absolute;left:7505;top:-67;width:2;height:64" coordorigin="7505,-67" coordsize="0,64" path="m7505,-3l7505,-67e" filled="false" stroked="true" strokeweight=".371318pt" strokecolor="#0080ff">
                <v:path arrowok="t"/>
              </v:shape>
            </v:group>
            <v:group style="position:absolute;left:7930;top:-67;width:2;height:64" coordorigin="7930,-67" coordsize="2,64">
              <v:shape style="position:absolute;left:7930;top:-67;width:2;height:64" coordorigin="7930,-67" coordsize="0,64" path="m7930,-67l7930,-3e" filled="false" stroked="true" strokeweight=".401023pt" strokecolor="#0080ff">
                <v:path arrowok="t"/>
              </v:shape>
            </v:group>
            <v:group style="position:absolute;left:6968;top:-67;width:2;height:64" coordorigin="6968,-67" coordsize="2,64">
              <v:shape style="position:absolute;left:6968;top:-67;width:2;height:64" coordorigin="6968,-67" coordsize="0,64" path="m6968,-3l6968,-67e" filled="false" stroked="true" strokeweight=".371318pt" strokecolor="#0080ff">
                <v:path arrowok="t"/>
              </v:shape>
            </v:group>
            <v:group style="position:absolute;left:8047;top:-67;width:2;height:64" coordorigin="8047,-67" coordsize="2,64">
              <v:shape style="position:absolute;left:8047;top:-67;width:2;height:64" coordorigin="8047,-67" coordsize="0,64" path="m8047,-3l8047,-67e" filled="false" stroked="true" strokeweight=".371318pt" strokecolor="#0080ff">
                <v:path arrowok="t"/>
              </v:shape>
            </v:group>
            <v:group style="position:absolute;left:7062;top:-67;width:2;height:64" coordorigin="7062,-67" coordsize="2,64">
              <v:shape style="position:absolute;left:7062;top:-67;width:2;height:64" coordorigin="7062,-67" coordsize="0,64" path="m7062,-3l7062,-67e" filled="false" stroked="true" strokeweight=".371318pt" strokecolor="#0080ff">
                <v:path arrowok="t"/>
              </v:shape>
            </v:group>
            <v:group style="position:absolute;left:8850;top:-3;width:2;height:57" coordorigin="8850,-3" coordsize="2,57">
              <v:shape style="position:absolute;left:8850;top:-3;width:2;height:57" coordorigin="8850,-3" coordsize="0,57" path="m8850,-3l8850,53e" filled="false" stroked="true" strokeweight=".371318pt" strokecolor="#000000">
                <v:path arrowok="t"/>
              </v:shape>
            </v:group>
            <v:group style="position:absolute;left:8794;top:-67;width:2;height:64" coordorigin="8794,-67" coordsize="2,64">
              <v:shape style="position:absolute;left:8794;top:-67;width:2;height:64" coordorigin="8794,-67" coordsize="0,64" path="m8794,-3l8794,-67e" filled="false" stroked="true" strokeweight=".371318pt" strokecolor="#0080ff">
                <v:path arrowok="t"/>
              </v:shape>
            </v:group>
            <v:group style="position:absolute;left:8731;top:-67;width:2;height:64" coordorigin="8731,-67" coordsize="2,64">
              <v:shape style="position:absolute;left:8731;top:-67;width:2;height:64" coordorigin="8731,-67" coordsize="0,64" path="m8731,-67l8731,-3e" filled="false" stroked="true" strokeweight=".376268pt" strokecolor="#0080ff">
                <v:path arrowok="t"/>
              </v:shape>
            </v:group>
            <v:group style="position:absolute;left:7763;top:-67;width:2;height:64" coordorigin="7763,-67" coordsize="2,64">
              <v:shape style="position:absolute;left:7763;top:-67;width:2;height:64" coordorigin="7763,-67" coordsize="0,64" path="m7763,-67l7763,-3e" filled="false" stroked="true" strokeweight=".460431pt" strokecolor="#0080ff">
                <v:path arrowok="t"/>
              </v:shape>
            </v:group>
            <v:group style="position:absolute;left:8176;top:-67;width:2;height:64" coordorigin="8176,-67" coordsize="2,64">
              <v:shape style="position:absolute;left:8176;top:-67;width:2;height:64" coordorigin="8176,-67" coordsize="0,64" path="m8176,-67l8176,-3e" filled="false" stroked="true" strokeweight=".371318pt" strokecolor="#0080ff">
                <v:path arrowok="t"/>
              </v:shape>
            </v:group>
            <v:group style="position:absolute;left:7164;top:-67;width:2;height:64" coordorigin="7164,-67" coordsize="2,64">
              <v:shape style="position:absolute;left:7164;top:-67;width:2;height:64" coordorigin="7164,-67" coordsize="0,64" path="m7164,-3l7164,-67e" filled="false" stroked="true" strokeweight=".371318pt" strokecolor="#0080ff">
                <v:path arrowok="t"/>
              </v:shape>
            </v:group>
            <v:group style="position:absolute;left:8131;top:-67;width:2;height:64" coordorigin="8131,-67" coordsize="2,64">
              <v:shape style="position:absolute;left:8131;top:-67;width:2;height:64" coordorigin="8131,-67" coordsize="0,64" path="m8131,-67l8131,-3e" filled="false" stroked="true" strokeweight=".405974pt" strokecolor="#0080ff">
                <v:path arrowok="t"/>
              </v:shape>
            </v:group>
            <v:group style="position:absolute;left:8021;top:-67;width:2;height:64" coordorigin="8021,-67" coordsize="2,64">
              <v:shape style="position:absolute;left:8021;top:-67;width:2;height:64" coordorigin="8021,-67" coordsize="0,64" path="m8021,-67l8021,-3e" filled="false" stroked="true" strokeweight=".420827pt" strokecolor="#0080ff">
                <v:path arrowok="t"/>
              </v:shape>
            </v:group>
            <v:group style="position:absolute;left:7297;top:-67;width:2;height:64" coordorigin="7297,-67" coordsize="2,64">
              <v:shape style="position:absolute;left:7297;top:-67;width:2;height:64" coordorigin="7297,-67" coordsize="0,64" path="m7297,-3l7297,-67e" filled="false" stroked="true" strokeweight=".371318pt" strokecolor="#0080ff">
                <v:path arrowok="t"/>
              </v:shape>
            </v:group>
            <v:group style="position:absolute;left:7767;top:-67;width:2;height:64" coordorigin="7767,-67" coordsize="2,64">
              <v:shape style="position:absolute;left:7767;top:-67;width:2;height:64" coordorigin="7767,-67" coordsize="0,64" path="m7767,-67l7767,-3e" filled="false" stroked="true" strokeweight=".371318pt" strokecolor="#0080ff">
                <v:path arrowok="t"/>
              </v:shape>
            </v:group>
            <v:group style="position:absolute;left:8293;top:-67;width:2;height:64" coordorigin="8293,-67" coordsize="2,64">
              <v:shape style="position:absolute;left:8293;top:-67;width:2;height:64" coordorigin="8293,-67" coordsize="0,64" path="m8293,-3l8293,-67e" filled="false" stroked="true" strokeweight=".371318pt" strokecolor="#0080ff">
                <v:path arrowok="t"/>
              </v:shape>
            </v:group>
            <v:group style="position:absolute;left:7738;top:-67;width:2;height:64" coordorigin="7738,-67" coordsize="2,64">
              <v:shape style="position:absolute;left:7738;top:-67;width:2;height:64" coordorigin="7738,-67" coordsize="0,64" path="m7738,-3l7738,-67e" filled="false" stroked="true" strokeweight=".371318pt" strokecolor="#0080ff">
                <v:path arrowok="t"/>
              </v:shape>
            </v:group>
            <v:group style="position:absolute;left:8347;top:-67;width:2;height:64" coordorigin="8347,-67" coordsize="2,64">
              <v:shape style="position:absolute;left:8347;top:-67;width:2;height:64" coordorigin="8347,-67" coordsize="0,64" path="m8347,-3l8347,-67e" filled="false" stroked="true" strokeweight=".371318pt" strokecolor="#0080ff">
                <v:path arrowok="t"/>
              </v:shape>
            </v:group>
            <v:group style="position:absolute;left:7412;top:-67;width:2;height:64" coordorigin="7412,-67" coordsize="2,64">
              <v:shape style="position:absolute;left:7412;top:-67;width:2;height:64" coordorigin="7412,-67" coordsize="0,64" path="m7412,-3l7412,-67e" filled="false" stroked="true" strokeweight=".371318pt" strokecolor="#0080ff">
                <v:path arrowok="t"/>
              </v:shape>
            </v:group>
            <v:group style="position:absolute;left:8547;top:-67;width:2;height:64" coordorigin="8547,-67" coordsize="2,64">
              <v:shape style="position:absolute;left:8547;top:-67;width:2;height:64" coordorigin="8547,-67" coordsize="0,64" path="m8547,-3l8547,-67e" filled="false" stroked="true" strokeweight=".371318pt" strokecolor="#0080ff">
                <v:path arrowok="t"/>
              </v:shape>
            </v:group>
            <v:group style="position:absolute;left:6922;top:-67;width:2;height:64" coordorigin="6922,-67" coordsize="2,64">
              <v:shape style="position:absolute;left:6922;top:-67;width:2;height:64" coordorigin="6922,-67" coordsize="0,64" path="m6922,-3l6922,-67e" filled="false" stroked="true" strokeweight=".371318pt" strokecolor="#0080ff">
                <v:path arrowok="t"/>
              </v:shape>
            </v:group>
            <v:group style="position:absolute;left:7942;top:-67;width:2;height:64" coordorigin="7942,-67" coordsize="2,64">
              <v:shape style="position:absolute;left:7942;top:-67;width:2;height:64" coordorigin="7942,-67" coordsize="0,64" path="m7942,-3l7942,-67e" filled="false" stroked="true" strokeweight=".371318pt" strokecolor="#0080ff">
                <v:path arrowok="t"/>
              </v:shape>
            </v:group>
            <v:group style="position:absolute;left:8106;top:-67;width:2;height:64" coordorigin="8106,-67" coordsize="2,64">
              <v:shape style="position:absolute;left:8106;top:-67;width:2;height:64" coordorigin="8106,-67" coordsize="0,64" path="m8106,-67l8106,-3e" filled="false" stroked="true" strokeweight=".48024pt" strokecolor="#0080ff">
                <v:path arrowok="t"/>
              </v:shape>
            </v:group>
            <v:group style="position:absolute;left:8157;top:-67;width:2;height:64" coordorigin="8157,-67" coordsize="2,64">
              <v:shape style="position:absolute;left:8157;top:-67;width:2;height:64" coordorigin="8157,-67" coordsize="0,64" path="m8157,-3l8157,-67e" filled="false" stroked="true" strokeweight=".371318pt" strokecolor="#0080ff">
                <v:path arrowok="t"/>
              </v:shape>
            </v:group>
            <v:group style="position:absolute;left:7665;top:-67;width:2;height:64" coordorigin="7665,-67" coordsize="2,64">
              <v:shape style="position:absolute;left:7665;top:-67;width:2;height:64" coordorigin="7665,-67" coordsize="0,64" path="m7665,-67l7665,-3e" filled="false" stroked="true" strokeweight=".391121pt" strokecolor="#0080ff">
                <v:path arrowok="t"/>
              </v:shape>
            </v:group>
            <v:group style="position:absolute;left:7542;top:-67;width:2;height:64" coordorigin="7542,-67" coordsize="2,64">
              <v:shape style="position:absolute;left:7542;top:-67;width:2;height:64" coordorigin="7542,-67" coordsize="0,64" path="m7542,-67l7542,-3e" filled="false" stroked="true" strokeweight=".376268pt" strokecolor="#0080ff">
                <v:path arrowok="t"/>
              </v:shape>
            </v:group>
            <v:group style="position:absolute;left:8464;top:-67;width:2;height:64" coordorigin="8464,-67" coordsize="2,64">
              <v:shape style="position:absolute;left:8464;top:-67;width:2;height:64" coordorigin="8464,-67" coordsize="0,64" path="m8464,-3l8464,-67e" filled="false" stroked="true" strokeweight=".371318pt" strokecolor="#0080ff">
                <v:path arrowok="t"/>
              </v:shape>
            </v:group>
            <v:group style="position:absolute;left:7489;top:-67;width:2;height:64" coordorigin="7489,-67" coordsize="2,64">
              <v:shape style="position:absolute;left:7489;top:-67;width:2;height:64" coordorigin="7489,-67" coordsize="0,64" path="m7489,-3l7489,-67e" filled="false" stroked="true" strokeweight=".371318pt" strokecolor="#0080ff">
                <v:path arrowok="t"/>
              </v:shape>
            </v:group>
            <v:group style="position:absolute;left:7651;top:-67;width:2;height:64" coordorigin="7651,-67" coordsize="2,64">
              <v:shape style="position:absolute;left:7651;top:-67;width:2;height:64" coordorigin="7651,-67" coordsize="0,64" path="m7651,-3l7651,-67e" filled="false" stroked="true" strokeweight=".371318pt" strokecolor="#0080ff">
                <v:path arrowok="t"/>
              </v:shape>
            </v:group>
            <v:group style="position:absolute;left:7509;top:-67;width:2;height:64" coordorigin="7509,-67" coordsize="2,64">
              <v:shape style="position:absolute;left:7509;top:-67;width:2;height:64" coordorigin="7509,-67" coordsize="0,64" path="m7509,-67l7509,-3e" filled="false" stroked="true" strokeweight=".425777pt" strokecolor="#0080ff">
                <v:path arrowok="t"/>
              </v:shape>
            </v:group>
            <v:group style="position:absolute;left:7267;top:-67;width:2;height:64" coordorigin="7267,-67" coordsize="2,64">
              <v:shape style="position:absolute;left:7267;top:-67;width:2;height:64" coordorigin="7267,-67" coordsize="0,64" path="m7267,-3l7267,-67e" filled="false" stroked="true" strokeweight=".371318pt" strokecolor="#0080ff">
                <v:path arrowok="t"/>
              </v:shape>
            </v:group>
            <v:group style="position:absolute;left:7862;top:-67;width:2;height:64" coordorigin="7862,-67" coordsize="2,64">
              <v:shape style="position:absolute;left:7862;top:-67;width:2;height:64" coordorigin="7862,-67" coordsize="0,64" path="m7862,-3l7862,-67e" filled="false" stroked="true" strokeweight=".371318pt" strokecolor="#0080ff">
                <v:path arrowok="t"/>
              </v:shape>
            </v:group>
            <v:group style="position:absolute;left:8496;top:-67;width:2;height:64" coordorigin="8496,-67" coordsize="2,64">
              <v:shape style="position:absolute;left:8496;top:-67;width:2;height:64" coordorigin="8496,-67" coordsize="0,64" path="m8496,-3l8496,-67e" filled="false" stroked="true" strokeweight=".371318pt" strokecolor="#0080ff">
                <v:path arrowok="t"/>
              </v:shape>
            </v:group>
            <v:group style="position:absolute;left:7559;top:-67;width:2;height:64" coordorigin="7559,-67" coordsize="2,64">
              <v:shape style="position:absolute;left:7559;top:-67;width:2;height:64" coordorigin="7559,-67" coordsize="0,64" path="m7559,-67l7559,-3e" filled="false" stroked="true" strokeweight=".435679pt" strokecolor="#0080ff">
                <v:path arrowok="t"/>
              </v:shape>
            </v:group>
            <v:group style="position:absolute;left:7436;top:-67;width:2;height:64" coordorigin="7436,-67" coordsize="2,64">
              <v:shape style="position:absolute;left:7436;top:-67;width:2;height:64" coordorigin="7436,-67" coordsize="0,64" path="m7436,-3l7436,-67e" filled="false" stroked="true" strokeweight=".371318pt" strokecolor="#0080ff">
                <v:path arrowok="t"/>
              </v:shape>
            </v:group>
            <v:group style="position:absolute;left:7687;top:-67;width:2;height:64" coordorigin="7687,-67" coordsize="2,64">
              <v:shape style="position:absolute;left:7687;top:-67;width:2;height:64" coordorigin="7687,-67" coordsize="0,64" path="m7687,-3l7687,-67e" filled="false" stroked="true" strokeweight=".371318pt" strokecolor="#0080ff">
                <v:path arrowok="t"/>
              </v:shape>
            </v:group>
            <v:group style="position:absolute;left:7356;top:-67;width:2;height:64" coordorigin="7356,-67" coordsize="2,64">
              <v:shape style="position:absolute;left:7356;top:-67;width:2;height:64" coordorigin="7356,-67" coordsize="0,64" path="m7356,-67l7356,-3e" filled="false" stroked="true" strokeweight=".376268pt" strokecolor="#0080ff">
                <v:path arrowok="t"/>
              </v:shape>
            </v:group>
            <v:group style="position:absolute;left:7114;top:-67;width:2;height:64" coordorigin="7114,-67" coordsize="2,64">
              <v:shape style="position:absolute;left:7114;top:-67;width:2;height:64" coordorigin="7114,-67" coordsize="0,64" path="m7114,-3l7114,-67e" filled="false" stroked="true" strokeweight=".371318pt" strokecolor="#0080ff">
                <v:path arrowok="t"/>
              </v:shape>
            </v:group>
            <v:group style="position:absolute;left:8519;top:-67;width:2;height:64" coordorigin="8519,-67" coordsize="2,64">
              <v:shape style="position:absolute;left:8519;top:-67;width:2;height:64" coordorigin="8519,-67" coordsize="0,64" path="m8519,-3l8519,-67e" filled="false" stroked="true" strokeweight=".371318pt" strokecolor="#0080ff">
                <v:path arrowok="t"/>
              </v:shape>
            </v:group>
            <v:group style="position:absolute;left:8898;top:-67;width:2;height:64" coordorigin="8898,-67" coordsize="2,64">
              <v:shape style="position:absolute;left:8898;top:-67;width:2;height:64" coordorigin="8898,-67" coordsize="0,64" path="m8898,-3l8898,-67e" filled="false" stroked="true" strokeweight=".371318pt" strokecolor="#0080ff">
                <v:path arrowok="t"/>
              </v:shape>
            </v:group>
            <v:group style="position:absolute;left:6991;top:-67;width:2;height:64" coordorigin="6991,-67" coordsize="2,64">
              <v:shape style="position:absolute;left:6991;top:-67;width:2;height:64" coordorigin="6991,-67" coordsize="0,64" path="m6991,-3l6991,-67e" filled="false" stroked="true" strokeweight=".371318pt" strokecolor="#0080ff">
                <v:path arrowok="t"/>
              </v:shape>
            </v:group>
            <v:group style="position:absolute;left:8700;top:-67;width:2;height:64" coordorigin="8700,-67" coordsize="2,64">
              <v:shape style="position:absolute;left:8700;top:-67;width:2;height:64" coordorigin="8700,-67" coordsize="0,64" path="m8700,-3l8700,-67e" filled="false" stroked="true" strokeweight=".371318pt" strokecolor="#0080ff">
                <v:path arrowok="t"/>
              </v:shape>
            </v:group>
            <v:group style="position:absolute;left:7026;top:-67;width:2;height:64" coordorigin="7026,-67" coordsize="2,64">
              <v:shape style="position:absolute;left:7026;top:-67;width:2;height:64" coordorigin="7026,-67" coordsize="0,64" path="m7026,-67l7026,-3e" filled="false" stroked="true" strokeweight=".450532pt" strokecolor="#0080ff">
                <v:path arrowok="t"/>
              </v:shape>
            </v:group>
            <v:group style="position:absolute;left:7552;top:-67;width:2;height:64" coordorigin="7552,-67" coordsize="2,64">
              <v:shape style="position:absolute;left:7552;top:-67;width:2;height:64" coordorigin="7552,-67" coordsize="0,64" path="m7552,-67l7552,-3e" filled="false" stroked="true" strokeweight=".460436pt" strokecolor="#0080ff">
                <v:path arrowok="t"/>
              </v:shape>
            </v:group>
            <v:group style="position:absolute;left:8334;top:-67;width:2;height:64" coordorigin="8334,-67" coordsize="2,64">
              <v:shape style="position:absolute;left:8334;top:-67;width:2;height:64" coordorigin="8334,-67" coordsize="0,64" path="m8334,-3l8334,-67e" filled="false" stroked="true" strokeweight=".371318pt" strokecolor="#0080ff">
                <v:path arrowok="t"/>
              </v:shape>
            </v:group>
            <v:group style="position:absolute;left:7242;top:-67;width:2;height:64" coordorigin="7242,-67" coordsize="2,64">
              <v:shape style="position:absolute;left:7242;top:-67;width:2;height:64" coordorigin="7242,-67" coordsize="0,64" path="m7242,-67l7242,-3e" filled="false" stroked="true" strokeweight=".430728pt" strokecolor="#0080ff">
                <v:path arrowok="t"/>
              </v:shape>
            </v:group>
            <v:group style="position:absolute;left:8111;top:-67;width:2;height:64" coordorigin="8111,-67" coordsize="2,64">
              <v:shape style="position:absolute;left:8111;top:-67;width:2;height:64" coordorigin="8111,-67" coordsize="0,64" path="m8111,-3l8111,-67e" filled="false" stroked="true" strokeweight=".371318pt" strokecolor="#0080ff">
                <v:path arrowok="t"/>
              </v:shape>
            </v:group>
            <v:group style="position:absolute;left:7078;top:-67;width:2;height:64" coordorigin="7078,-67" coordsize="2,64">
              <v:shape style="position:absolute;left:7078;top:-67;width:2;height:64" coordorigin="7078,-67" coordsize="0,64" path="m7078,-3l7078,-67e" filled="false" stroked="true" strokeweight=".371318pt" strokecolor="#0080ff">
                <v:path arrowok="t"/>
              </v:shape>
            </v:group>
            <v:group style="position:absolute;left:7944;top:-67;width:2;height:64" coordorigin="7944,-67" coordsize="2,64">
              <v:shape style="position:absolute;left:7944;top:-67;width:2;height:64" coordorigin="7944,-67" coordsize="0,64" path="m7944,-3l7944,-67e" filled="false" stroked="true" strokeweight=".371318pt" strokecolor="#0080ff">
                <v:path arrowok="t"/>
              </v:shape>
            </v:group>
            <v:group style="position:absolute;left:8539;top:-67;width:2;height:64" coordorigin="8539,-67" coordsize="2,64">
              <v:shape style="position:absolute;left:8539;top:-67;width:2;height:64" coordorigin="8539,-67" coordsize="0,64" path="m8539,-3l8539,-67e" filled="false" stroked="true" strokeweight=".371318pt" strokecolor="#0080ff">
                <v:path arrowok="t"/>
              </v:shape>
            </v:group>
            <v:group style="position:absolute;left:6984;top:-67;width:2;height:64" coordorigin="6984,-67" coordsize="2,64">
              <v:shape style="position:absolute;left:6984;top:-67;width:2;height:64" coordorigin="6984,-67" coordsize="0,64" path="m6984,-67l6984,-3e" filled="false" stroked="true" strokeweight=".460434pt" strokecolor="#0080ff">
                <v:path arrowok="t"/>
              </v:shape>
            </v:group>
            <v:group style="position:absolute;left:7227;top:-67;width:2;height:64" coordorigin="7227,-67" coordsize="2,64">
              <v:shape style="position:absolute;left:7227;top:-67;width:2;height:64" coordorigin="7227,-67" coordsize="0,64" path="m7227,-67l7227,-3e" filled="false" stroked="true" strokeweight=".470336pt" strokecolor="#0080ff">
                <v:path arrowok="t"/>
              </v:shape>
            </v:group>
            <v:group style="position:absolute;left:7847;top:-67;width:2;height:64" coordorigin="7847,-67" coordsize="2,64">
              <v:shape style="position:absolute;left:7847;top:-67;width:2;height:64" coordorigin="7847,-67" coordsize="0,64" path="m7847,-3l7847,-67e" filled="false" stroked="true" strokeweight=".371318pt" strokecolor="#0080ff">
                <v:path arrowok="t"/>
              </v:shape>
            </v:group>
            <v:group style="position:absolute;left:7574;top:-67;width:2;height:64" coordorigin="7574,-67" coordsize="2,64">
              <v:shape style="position:absolute;left:7574;top:-67;width:2;height:64" coordorigin="7574,-67" coordsize="0,64" path="m7574,-67l7574,-3e" filled="false" stroked="true" strokeweight=".391124pt" strokecolor="#0080ff">
                <v:path arrowok="t"/>
              </v:shape>
            </v:group>
            <v:group style="position:absolute;left:8430;top:-67;width:2;height:64" coordorigin="8430,-67" coordsize="2,64">
              <v:shape style="position:absolute;left:8430;top:-67;width:2;height:64" coordorigin="8430,-67" coordsize="0,64" path="m8430,-3l8430,-67e" filled="false" stroked="true" strokeweight=".371318pt" strokecolor="#0080ff">
                <v:path arrowok="t"/>
              </v:shape>
            </v:group>
            <v:group style="position:absolute;left:7406;top:-67;width:2;height:64" coordorigin="7406,-67" coordsize="2,64">
              <v:shape style="position:absolute;left:7406;top:-67;width:2;height:64" coordorigin="7406,-67" coordsize="0,64" path="m7406,-3l7406,-67e" filled="false" stroked="true" strokeweight=".371318pt" strokecolor="#0080ff">
                <v:path arrowok="t"/>
              </v:shape>
            </v:group>
            <v:group style="position:absolute;left:7822;top:-67;width:2;height:64" coordorigin="7822,-67" coordsize="2,64">
              <v:shape style="position:absolute;left:7822;top:-67;width:2;height:64" coordorigin="7822,-67" coordsize="0,64" path="m7822,-67l7822,-3e" filled="false" stroked="true" strokeweight=".396072pt" strokecolor="#0080ff">
                <v:path arrowok="t"/>
              </v:shape>
            </v:group>
            <v:group style="position:absolute;left:7036;top:-67;width:2;height:64" coordorigin="7036,-67" coordsize="2,64">
              <v:shape style="position:absolute;left:7036;top:-67;width:2;height:64" coordorigin="7036,-67" coordsize="0,64" path="m7036,-3l7036,-67e" filled="false" stroked="true" strokeweight=".371318pt" strokecolor="#0080ff">
                <v:path arrowok="t"/>
              </v:shape>
            </v:group>
            <v:group style="position:absolute;left:8626;top:-67;width:2;height:64" coordorigin="8626,-67" coordsize="2,64">
              <v:shape style="position:absolute;left:8626;top:-67;width:2;height:64" coordorigin="8626,-67" coordsize="0,64" path="m8626,-3l8626,-67e" filled="false" stroked="true" strokeweight=".371318pt" strokecolor="#0080ff">
                <v:path arrowok="t"/>
              </v:shape>
            </v:group>
            <v:group style="position:absolute;left:8310;top:-67;width:2;height:64" coordorigin="8310,-67" coordsize="2,64">
              <v:shape style="position:absolute;left:8310;top:-67;width:2;height:64" coordorigin="8310,-67" coordsize="0,64" path="m8310,-3l8310,-67e" filled="false" stroked="true" strokeweight=".371318pt" strokecolor="#0080ff">
                <v:path arrowok="t"/>
              </v:shape>
            </v:group>
            <v:group style="position:absolute;left:8752;top:-67;width:2;height:64" coordorigin="8752,-67" coordsize="2,64">
              <v:shape style="position:absolute;left:8752;top:-67;width:2;height:64" coordorigin="8752,-67" coordsize="0,64" path="m8752,-3l8752,-67e" filled="false" stroked="true" strokeweight=".371318pt" strokecolor="#0080ff">
                <v:path arrowok="t"/>
              </v:shape>
            </v:group>
            <v:group style="position:absolute;left:8352;top:-67;width:2;height:64" coordorigin="8352,-67" coordsize="2,64">
              <v:shape style="position:absolute;left:8352;top:-67;width:2;height:64" coordorigin="8352,-67" coordsize="0,64" path="m8352,-3l8352,-67e" filled="false" stroked="true" strokeweight=".371318pt" strokecolor="#0080ff">
                <v:path arrowok="t"/>
              </v:shape>
            </v:group>
            <v:group style="position:absolute;left:7426;top:-67;width:2;height:64" coordorigin="7426,-67" coordsize="2,64">
              <v:shape style="position:absolute;left:7426;top:-67;width:2;height:64" coordorigin="7426,-67" coordsize="0,64" path="m7426,-3l7426,-67e" filled="false" stroked="true" strokeweight=".371318pt" strokecolor="#0080ff">
                <v:path arrowok="t"/>
              </v:shape>
            </v:group>
            <v:group style="position:absolute;left:8758;top:-67;width:2;height:64" coordorigin="8758,-67" coordsize="2,64">
              <v:shape style="position:absolute;left:8758;top:-67;width:2;height:64" coordorigin="8758,-67" coordsize="0,64" path="m8758,-3l8758,-67e" filled="false" stroked="true" strokeweight=".371318pt" strokecolor="#0080ff">
                <v:path arrowok="t"/>
              </v:shape>
            </v:group>
            <v:group style="position:absolute;left:8303;top:-67;width:2;height:64" coordorigin="8303,-67" coordsize="2,64">
              <v:shape style="position:absolute;left:8303;top:-67;width:2;height:64" coordorigin="8303,-67" coordsize="0,64" path="m8303,-3l8303,-67e" filled="false" stroked="true" strokeweight=".371318pt" strokecolor="#0080ff">
                <v:path arrowok="t"/>
              </v:shape>
            </v:group>
            <v:group style="position:absolute;left:7526;top:-67;width:2;height:64" coordorigin="7526,-67" coordsize="2,64">
              <v:shape style="position:absolute;left:7526;top:-67;width:2;height:64" coordorigin="7526,-67" coordsize="0,64" path="m7526,-3l7526,-67e" filled="false" stroked="true" strokeweight=".371318pt" strokecolor="#0080ff">
                <v:path arrowok="t"/>
              </v:shape>
            </v:group>
            <v:group style="position:absolute;left:7910;top:-67;width:2;height:64" coordorigin="7910,-67" coordsize="2,64">
              <v:shape style="position:absolute;left:7910;top:-67;width:2;height:64" coordorigin="7910,-67" coordsize="0,64" path="m7910,-67l7910,-3e" filled="false" stroked="true" strokeweight=".450529pt" strokecolor="#0080ff">
                <v:path arrowok="t"/>
              </v:shape>
            </v:group>
            <v:group style="position:absolute;left:7868;top:-67;width:2;height:64" coordorigin="7868,-67" coordsize="2,64">
              <v:shape style="position:absolute;left:7868;top:-67;width:2;height:64" coordorigin="7868,-67" coordsize="0,64" path="m7868,-3l7868,-67e" filled="false" stroked="true" strokeweight=".371318pt" strokecolor="#0080ff">
                <v:path arrowok="t"/>
              </v:shape>
            </v:group>
            <v:group style="position:absolute;left:7485;top:-67;width:2;height:64" coordorigin="7485,-67" coordsize="2,64">
              <v:shape style="position:absolute;left:7485;top:-67;width:2;height:64" coordorigin="7485,-67" coordsize="0,64" path="m7485,-67l7485,-3e" filled="false" stroked="true" strokeweight=".430728pt" strokecolor="#0080ff">
                <v:path arrowok="t"/>
              </v:shape>
            </v:group>
            <v:group style="position:absolute;left:7168;top:-67;width:2;height:64" coordorigin="7168,-67" coordsize="2,64">
              <v:shape style="position:absolute;left:7168;top:-67;width:2;height:64" coordorigin="7168,-67" coordsize="0,64" path="m7168,-3l7168,-67e" filled="false" stroked="true" strokeweight=".371318pt" strokecolor="#0080ff">
                <v:path arrowok="t"/>
              </v:shape>
            </v:group>
            <v:group style="position:absolute;left:7400;top:-67;width:2;height:64" coordorigin="7400,-67" coordsize="2,64">
              <v:shape style="position:absolute;left:7400;top:-67;width:2;height:64" coordorigin="7400,-67" coordsize="0,64" path="m7400,-3l7400,-67e" filled="false" stroked="true" strokeweight=".371318pt" strokecolor="#0080ff">
                <v:path arrowok="t"/>
              </v:shape>
            </v:group>
            <v:group style="position:absolute;left:8164;top:-67;width:2;height:64" coordorigin="8164,-67" coordsize="2,64">
              <v:shape style="position:absolute;left:8164;top:-67;width:2;height:64" coordorigin="8164,-67" coordsize="0,64" path="m8164,-3l8164,-67e" filled="false" stroked="true" strokeweight=".371318pt" strokecolor="#0080ff">
                <v:path arrowok="t"/>
              </v:shape>
            </v:group>
            <v:group style="position:absolute;left:7913;top:-67;width:2;height:64" coordorigin="7913,-67" coordsize="2,64">
              <v:shape style="position:absolute;left:7913;top:-67;width:2;height:64" coordorigin="7913,-67" coordsize="0,64" path="m7913,-67l7913,-3e" filled="false" stroked="true" strokeweight=".38617pt" strokecolor="#0080ff">
                <v:path arrowok="t"/>
              </v:shape>
            </v:group>
            <v:group style="position:absolute;left:8417;top:-67;width:2;height:64" coordorigin="8417,-67" coordsize="2,64">
              <v:shape style="position:absolute;left:8417;top:-67;width:2;height:64" coordorigin="8417,-67" coordsize="0,64" path="m8417,-3l8417,-67e" filled="false" stroked="true" strokeweight=".371318pt" strokecolor="#0080ff">
                <v:path arrowok="t"/>
              </v:shape>
            </v:group>
            <v:group style="position:absolute;left:7712;top:-67;width:2;height:64" coordorigin="7712,-67" coordsize="2,64">
              <v:shape style="position:absolute;left:7712;top:-67;width:2;height:64" coordorigin="7712,-67" coordsize="0,64" path="m7712,-3l7712,-67e" filled="false" stroked="true" strokeweight=".371318pt" strokecolor="#0080ff">
                <v:path arrowok="t"/>
              </v:shape>
            </v:group>
            <v:group style="position:absolute;left:8371;top:-67;width:2;height:64" coordorigin="8371,-67" coordsize="2,64">
              <v:shape style="position:absolute;left:8371;top:-67;width:2;height:64" coordorigin="8371,-67" coordsize="0,64" path="m8371,-3l8371,-67e" filled="false" stroked="true" strokeweight=".371318pt" strokecolor="#0080ff">
                <v:path arrowok="t"/>
              </v:shape>
            </v:group>
            <v:group style="position:absolute;left:8666;top:-67;width:2;height:64" coordorigin="8666,-67" coordsize="2,64">
              <v:shape style="position:absolute;left:8666;top:-67;width:2;height:64" coordorigin="8666,-67" coordsize="0,64" path="m8666,-3l8666,-67e" filled="false" stroked="true" strokeweight=".371318pt" strokecolor="#0080ff">
                <v:path arrowok="t"/>
              </v:shape>
            </v:group>
            <v:group style="position:absolute;left:7953;top:-67;width:2;height:64" coordorigin="7953,-67" coordsize="2,64">
              <v:shape style="position:absolute;left:7953;top:-67;width:2;height:64" coordorigin="7953,-67" coordsize="0,64" path="m7953,-3l7953,-67e" filled="false" stroked="true" strokeweight=".371318pt" strokecolor="#0080ff">
                <v:path arrowok="t"/>
              </v:shape>
            </v:group>
            <v:group style="position:absolute;left:7532;top:-67;width:2;height:64" coordorigin="7532,-67" coordsize="2,64">
              <v:shape style="position:absolute;left:7532;top:-67;width:2;height:64" coordorigin="7532,-67" coordsize="0,64" path="m7532,-3l7532,-67e" filled="false" stroked="true" strokeweight=".371318pt" strokecolor="#0080ff">
                <v:path arrowok="t"/>
              </v:shape>
            </v:group>
            <v:group style="position:absolute;left:8313;top:-67;width:2;height:64" coordorigin="8313,-67" coordsize="2,64">
              <v:shape style="position:absolute;left:8313;top:-67;width:2;height:64" coordorigin="8313,-67" coordsize="0,64" path="m8313,-3l8313,-67e" filled="false" stroked="true" strokeweight=".371318pt" strokecolor="#0080ff">
                <v:path arrowok="t"/>
              </v:shape>
            </v:group>
            <v:group style="position:absolute;left:7193;top:-67;width:2;height:64" coordorigin="7193,-67" coordsize="2,64">
              <v:shape style="position:absolute;left:7193;top:-67;width:2;height:64" coordorigin="7193,-67" coordsize="0,64" path="m7193,-3l7193,-67e" filled="false" stroked="true" strokeweight=".371318pt" strokecolor="#0080ff">
                <v:path arrowok="t"/>
              </v:shape>
            </v:group>
            <v:group style="position:absolute;left:8433;top:-67;width:2;height:64" coordorigin="8433,-67" coordsize="2,64">
              <v:shape style="position:absolute;left:8433;top:-67;width:2;height:64" coordorigin="8433,-67" coordsize="0,64" path="m8433,-3l8433,-67e" filled="false" stroked="true" strokeweight=".371318pt" strokecolor="#0080ff">
                <v:path arrowok="t"/>
              </v:shape>
            </v:group>
            <v:group style="position:absolute;left:8578;top:-67;width:2;height:64" coordorigin="8578,-67" coordsize="2,64">
              <v:shape style="position:absolute;left:8578;top:-67;width:2;height:64" coordorigin="8578,-67" coordsize="0,64" path="m8578,-3l8578,-67e" filled="false" stroked="true" strokeweight=".371318pt" strokecolor="#0080ff">
                <v:path arrowok="t"/>
              </v:shape>
            </v:group>
            <v:group style="position:absolute;left:7015;top:-67;width:2;height:64" coordorigin="7015,-67" coordsize="2,64">
              <v:shape style="position:absolute;left:7015;top:-67;width:2;height:64" coordorigin="7015,-67" coordsize="0,64" path="m7015,-3l7015,-67e" filled="false" stroked="true" strokeweight=".371318pt" strokecolor="#0080ff">
                <v:path arrowok="t"/>
              </v:shape>
            </v:group>
            <v:group style="position:absolute;left:8274;top:-67;width:2;height:64" coordorigin="8274,-67" coordsize="2,64">
              <v:shape style="position:absolute;left:8274;top:-67;width:2;height:64" coordorigin="8274,-67" coordsize="0,64" path="m8274,-3l8274,-67e" filled="false" stroked="true" strokeweight=".371318pt" strokecolor="#0080ff">
                <v:path arrowok="t"/>
              </v:shape>
            </v:group>
            <v:group style="position:absolute;left:7793;top:-67;width:2;height:64" coordorigin="7793,-67" coordsize="2,64">
              <v:shape style="position:absolute;left:7793;top:-67;width:2;height:64" coordorigin="7793,-67" coordsize="0,64" path="m7793,-3l7793,-67e" filled="false" stroked="true" strokeweight=".371318pt" strokecolor="#0080ff">
                <v:path arrowok="t"/>
              </v:shape>
            </v:group>
            <v:group style="position:absolute;left:7045;top:-67;width:2;height:64" coordorigin="7045,-67" coordsize="2,64">
              <v:shape style="position:absolute;left:7045;top:-67;width:2;height:64" coordorigin="7045,-67" coordsize="0,64" path="m7045,-3l7045,-67e" filled="false" stroked="true" strokeweight=".371318pt" strokecolor="#0080ff">
                <v:path arrowok="t"/>
              </v:shape>
            </v:group>
            <v:group style="position:absolute;left:7140;top:-67;width:2;height:64" coordorigin="7140,-67" coordsize="2,64">
              <v:shape style="position:absolute;left:7140;top:-67;width:2;height:64" coordorigin="7140,-67" coordsize="0,64" path="m7140,-3l7140,-67e" filled="false" stroked="true" strokeweight=".371318pt" strokecolor="#0080ff">
                <v:path arrowok="t"/>
              </v:shape>
            </v:group>
            <v:group style="position:absolute;left:7181;top:-67;width:2;height:64" coordorigin="7181,-67" coordsize="2,64">
              <v:shape style="position:absolute;left:7181;top:-67;width:2;height:64" coordorigin="7181,-67" coordsize="0,64" path="m7181,-3l7181,-67e" filled="false" stroked="true" strokeweight=".371318pt" strokecolor="#0080ff">
                <v:path arrowok="t"/>
              </v:shape>
            </v:group>
            <v:group style="position:absolute;left:9632;top:-3;width:2;height:57" coordorigin="9632,-3" coordsize="2,57">
              <v:shape style="position:absolute;left:9632;top:-3;width:2;height:57" coordorigin="9632,-3" coordsize="0,57" path="m9632,-3l9632,53e" filled="false" stroked="true" strokeweight=".371318pt" strokecolor="#000000">
                <v:path arrowok="t"/>
              </v:shape>
            </v:group>
            <v:group style="position:absolute;left:9361;top:-67;width:2;height:64" coordorigin="9361,-67" coordsize="2,64">
              <v:shape style="position:absolute;left:9361;top:-67;width:2;height:64" coordorigin="9361,-67" coordsize="0,64" path="m9361,-3l9361,-67e" filled="false" stroked="true" strokeweight=".371318pt" strokecolor="#0080ff">
                <v:path arrowok="t"/>
              </v:shape>
            </v:group>
            <v:group style="position:absolute;left:6615;top:-67;width:2;height:64" coordorigin="6615,-67" coordsize="2,64">
              <v:shape style="position:absolute;left:6615;top:-67;width:2;height:64" coordorigin="6615,-67" coordsize="0,64" path="m6615,-3l6615,-67e" filled="false" stroked="true" strokeweight=".371318pt" strokecolor="#0080ff">
                <v:path arrowok="t"/>
              </v:shape>
            </v:group>
            <v:group style="position:absolute;left:6352;top:-961;width:3273;height:894" coordorigin="6352,-961" coordsize="3273,894">
              <v:shape style="position:absolute;left:6352;top:-961;width:3273;height:894" coordorigin="6352,-961" coordsize="3273,894" path="m6352,-67l6359,-67,6365,-67,6371,-67,6378,-67,6384,-67,6391,-67,6397,-67,6403,-68,6410,-68,6416,-68,6423,-68,6429,-68,6435,-68,6442,-68,6448,-68,6455,-68,6461,-68,6467,-68,6474,-68,6480,-69,6487,-69,6493,-69,6499,-69,6506,-69,6512,-69,6519,-70,6525,-70,6531,-70,6538,-70,6544,-71,6551,-71,6557,-71,6563,-71,6570,-71,6576,-72,6583,-72,6589,-72,6595,-72,6602,-73,6608,-73,6615,-73,6621,-74,6627,-74,6634,-74,6640,-75,6647,-75,6653,-75,6660,-76,6666,-76,6672,-77,6679,-77,6685,-78,6692,-78,6698,-79,6704,-80,6711,-80,6717,-81,6724,-82,6730,-83,6736,-84,6800,-102,6858,-134,6909,-178,6941,-213,6948,-220,6954,-228,6960,-236,6967,-243,6973,-251,6980,-259,6986,-268,6993,-276,6999,-284,7005,-292,7012,-301,7018,-309,7025,-318,7031,-327,7037,-335,7044,-344,7050,-353,7056,-362,7063,-371,7069,-380,7076,-390,7082,-399,7089,-409,7095,-418,7101,-428,7108,-437,7114,-447,7121,-457,7127,-467,7133,-477,7140,-487,7146,-497,7153,-507,7159,-517,7165,-527,7172,-537,7178,-547,7185,-557,7191,-567,7197,-577,7204,-586,7210,-596,7217,-605,7223,-614,7229,-623,7236,-632,7242,-641,7249,-649,7255,-658,7261,-667,7268,-675,7274,-684,7281,-692,7287,-701,7293,-710,7300,-718,7306,-727,7313,-736,7319,-745,7326,-755,7332,-764,7338,-773,7345,-783,7351,-793,7358,-803,7364,-813,7370,-823,7377,-833,7383,-843,7389,-853,7428,-908,7473,-950,7511,-961,7518,-961,7569,-943,7575,-940,7582,-936,7588,-933,7594,-929,7601,-926,7607,-922,7614,-919,7620,-916,7626,-912,7633,-909,7639,-906,7646,-903,7652,-900,7658,-897,7665,-894,7671,-890,7678,-887,7684,-884,7691,-881,7742,-849,7793,-803,7799,-797,7806,-790,7812,-784,7819,-777,7825,-770,7831,-764,7838,-757,7844,-750,7851,-743,7857,-737,7863,-730,7870,-723,7876,-717,7883,-710,7889,-703,7895,-697,7902,-690,7908,-684,7915,-677,7921,-671,7927,-664,7934,-658,7940,-651,7947,-645,7953,-638,7959,-631,7966,-624,7972,-617,7979,-610,7985,-603,7991,-596,7998,-589,8004,-582,8011,-575,8017,-568,8024,-560,8030,-553,8036,-546,8043,-539,8049,-532,8055,-525,8062,-518,8068,-511,8075,-504,8081,-498,8087,-491,8094,-485,8139,-442,8158,-425,8164,-419,8171,-414,8177,-408,8184,-403,8190,-397,8196,-392,8203,-387,8209,-382,8260,-342,8267,-338,8273,-333,8280,-328,8286,-324,8292,-319,8299,-315,8305,-310,8312,-306,8318,-302,8324,-297,8331,-293,8337,-289,8344,-285,8350,-281,8357,-277,8363,-273,8369,-269,8376,-265,8382,-262,8388,-258,8395,-254,8401,-251,8408,-247,8414,-244,8420,-240,8427,-236,8433,-233,8440,-229,8446,-226,8453,-222,8459,-218,8465,-215,8472,-211,8478,-207,8485,-204,8491,-200,8497,-197,8504,-193,8510,-190,8517,-186,8523,-183,8581,-155,8606,-146,8613,-143,8619,-141,8625,-139,8632,-138,8638,-136,8645,-134,8651,-132,8657,-131,8664,-129,8670,-128,8677,-126,8683,-125,8689,-123,8696,-122,8702,-120,8709,-119,8715,-117,8721,-116,8728,-114,8734,-113,8741,-111,8747,-109,8753,-108,8760,-106,8766,-104,8773,-103,8779,-101,8786,-100,8792,-98,8843,-86,8850,-85,8856,-84,8862,-83,8869,-82,8933,-74,8939,-73,8946,-73,8978,-71,8984,-71,8990,-70,8997,-70,9003,-70,9010,-69,9016,-69,9022,-69,9029,-69,9035,-69,9042,-68,9048,-68,9054,-68,9061,-68,9067,-68,9074,-68,9080,-68,9086,-68,9093,-68,9099,-68,9106,-68,9112,-68,9118,-68,9125,-68,9131,-68,9138,-68,9144,-68,9151,-68,9157,-68,9163,-68,9170,-68,9176,-68,9183,-68,9189,-68,9195,-68,9202,-68,9208,-68,9215,-68,9221,-68,9227,-69,9234,-69,9240,-69,9247,-69,9253,-69,9259,-69,9266,-69,9272,-70,9279,-70,9285,-70,9291,-70,9298,-70,9304,-70,9311,-71,9317,-71,9323,-71,9330,-71,9336,-71,9343,-71,9349,-71,9355,-71,9362,-71,9368,-71,9375,-71,9381,-71,9387,-71,9394,-71,9400,-71,9407,-71,9413,-71,9419,-70,9426,-70,9432,-70,9439,-70,9445,-70,9451,-70,9458,-69,9464,-69,9471,-69,9477,-69,9484,-69,9490,-69,9496,-69,9503,-68,9509,-68,9516,-68,9522,-68,9528,-68,9535,-68,9541,-68,9547,-68,9554,-68,9560,-68,9567,-68,9573,-68,9580,-67,9586,-67,9592,-67,9599,-67,9605,-67,9612,-67,9618,-67,9624,-67e" filled="false" stroked="true" strokeweight=".371318pt" strokecolor="#0080ff">
                <v:path arrowok="t"/>
              </v:shape>
              <v:shape style="position:absolute;left:6345;top:-966;width:2857;height:968" type="#_x0000_t75" stroked="false">
                <v:imagedata r:id="rId46" o:title=""/>
              </v:shape>
            </v:group>
            <v:group style="position:absolute;left:9293;top:-67;width:2;height:64" coordorigin="9293,-67" coordsize="2,64">
              <v:shape style="position:absolute;left:9293;top:-67;width:2;height:64" coordorigin="9293,-67" coordsize="0,64" path="m9293,-3l9293,-67e" filled="false" stroked="true" strokeweight=".371318pt" strokecolor="#006400">
                <v:path arrowok="t"/>
              </v:shape>
            </v:group>
            <v:group style="position:absolute;left:6383;top:-978;width:3175;height:911" coordorigin="6383,-978" coordsize="3175,911">
              <v:shape style="position:absolute;left:6383;top:-978;width:3175;height:911" coordorigin="6383,-978" coordsize="3175,911" path="m6383,-67l6389,-67,6395,-67,6401,-67,6407,-67,6414,-67,6420,-67,6426,-67,6432,-68,6439,-68,6445,-68,6451,-68,6457,-68,6463,-68,6470,-68,6476,-68,6482,-68,6488,-68,6494,-68,6501,-68,6507,-69,6513,-69,6519,-69,6526,-69,6532,-69,6538,-69,6544,-70,6550,-70,6557,-70,6563,-71,6569,-71,6575,-71,6581,-71,6588,-72,6594,-72,6600,-73,6606,-73,6612,-73,6619,-74,6625,-74,6631,-75,6637,-76,6644,-76,6650,-77,6656,-78,6662,-78,6668,-79,6675,-80,6681,-81,6687,-82,6693,-83,6699,-84,6706,-85,6712,-86,6718,-88,6724,-89,6755,-97,6762,-98,6768,-100,6774,-102,6780,-104,6786,-106,6793,-108,6799,-110,6805,-112,6811,-115,6817,-117,6824,-120,6830,-122,6836,-125,6842,-128,6898,-160,6948,-202,6991,-251,7029,-302,7066,-362,7085,-395,7091,-406,7097,-417,7103,-429,7109,-441,7116,-453,7122,-465,7128,-476,7134,-488,7141,-500,7147,-512,7153,-524,7184,-579,7221,-637,7265,-690,7315,-729,7370,-754,7377,-756,7383,-758,7439,-782,7488,-817,7532,-860,7538,-867,7544,-874,7551,-881,7557,-888,7563,-895,7569,-902,7575,-909,7582,-916,7625,-958,7675,-978,7681,-978,7737,-947,7780,-899,7787,-891,7793,-883,7799,-876,7805,-868,7812,-860,7818,-852,7824,-844,7830,-837,7836,-829,7843,-821,7849,-813,7855,-805,7861,-798,7867,-790,7874,-782,7880,-773,7886,-765,7892,-757,7898,-749,7905,-740,7942,-686,7948,-677,7954,-667,7961,-657,7967,-648,7973,-638,7979,-628,7985,-619,7992,-609,7998,-600,8004,-591,8010,-582,8017,-573,8054,-524,8097,-481,8147,-447,8159,-439,8166,-435,8172,-432,8178,-428,8184,-424,8190,-420,8197,-415,8246,-375,8259,-363,8265,-357,8271,-350,8277,-344,8284,-337,8290,-330,8296,-323,8302,-316,8308,-309,8315,-302,8321,-295,8327,-289,8333,-282,8377,-238,8427,-201,8482,-174,8489,-171,8495,-169,8501,-167,8507,-165,8514,-163,8520,-161,8526,-158,8532,-157,8538,-155,8545,-153,8551,-151,8557,-149,8563,-147,8569,-146,8576,-144,8582,-142,8588,-141,8594,-139,8600,-138,8607,-136,8613,-135,8619,-133,8625,-132,8632,-131,8638,-129,8644,-128,8650,-127,8656,-125,8663,-124,8669,-123,8675,-121,8681,-120,8688,-119,8694,-118,8700,-116,8706,-115,8712,-114,8719,-113,8725,-111,8731,-110,8737,-109,8743,-108,8750,-106,8756,-105,8762,-104,8768,-103,8774,-102,8781,-101,8787,-100,8793,-99,8799,-98,8806,-97,8812,-96,8818,-96,8824,-95,8830,-94,8837,-93,8843,-93,8849,-92,8855,-92,8861,-91,8868,-91,8874,-90,8880,-90,8886,-90,8892,-89,8899,-89,8905,-88,8911,-88,8917,-88,8924,-87,8930,-87,8936,-87,8942,-86,8948,-86,8955,-85,8961,-85,8967,-84,8973,-84,8980,-83,8986,-83,8992,-82,8998,-81,9004,-81,9011,-80,9017,-79,9023,-79,9029,-78,9035,-77,9042,-77,9048,-76,9054,-75,9060,-75,9066,-74,9073,-74,9079,-73,9085,-73,9091,-72,9098,-72,9104,-71,9110,-71,9116,-71,9122,-70,9129,-70,9135,-70,9141,-70,9147,-70,9153,-70,9160,-70,9166,-70,9172,-70,9178,-70,9184,-70,9191,-70,9197,-70,9203,-70,9209,-70,9216,-70,9222,-70,9228,-70,9234,-71,9240,-71,9247,-71,9253,-71,9259,-71,9265,-71,9271,-71,9278,-71,9284,-71,9290,-71,9296,-71,9303,-71,9309,-71,9315,-71,9321,-71,9327,-71,9334,-71,9340,-71,9346,-71,9352,-70,9358,-70,9365,-70,9371,-70,9377,-70,9383,-70,9389,-69,9396,-69,9402,-69,9408,-69,9414,-69,9421,-69,9427,-69,9433,-68,9439,-68,9445,-68,9452,-68,9458,-68,9464,-68,9470,-68,9476,-68,9483,-68,9489,-68,9495,-68,9501,-68,9508,-67,9514,-67,9520,-67,9526,-67,9532,-67,9539,-67,9545,-67,9551,-67,9557,-67e" filled="false" stroked="true" strokeweight=".371318pt" strokecolor="#006400">
                <v:path arrowok="t"/>
              </v:shape>
            </v:group>
            <v:group style="position:absolute;left:6120;top:-1042;width:3734;height:1039" coordorigin="6120,-1042" coordsize="3734,1039">
              <v:shape style="position:absolute;left:6120;top:-1042;width:3734;height:1039" coordorigin="6120,-1042" coordsize="3734,1039" path="m6120,-3l9854,-3,9854,-1042,6120,-1042,6120,-3xe" filled="false" stroked="true" strokeweight=".371318pt" strokecolor="#000000">
                <v:path arrowok="t"/>
              </v:shape>
            </v:group>
            <v:group style="position:absolute;left:5977;top:-1042;width:143;height:1039" coordorigin="5977,-1042" coordsize="143,1039">
              <v:shape style="position:absolute;left:5977;top:-1042;width:143;height:1039" coordorigin="5977,-1042" coordsize="143,1039" path="m5977,-3l6120,-3,6120,-1042,5977,-1042,5977,-3xe" filled="true" fillcolor="#87ceeb" stroked="false">
                <v:path arrowok="t"/>
                <v:fill type="solid"/>
              </v:shape>
            </v:group>
            <v:group style="position:absolute;left:5977;top:-1042;width:143;height:1039" coordorigin="5977,-1042" coordsize="143,1039">
              <v:shape style="position:absolute;left:5977;top:-1042;width:143;height:1039" coordorigin="5977,-1042" coordsize="143,1039" path="m5977,-3l6120,-3,6120,-1042,5977,-1042,5977,-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2.29007pt;margin-top:10.089114pt;width:17.1pt;height:56.3pt;mso-position-horizontal-relative:page;mso-position-vertical-relative:paragraph;z-index:23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18" w:right="0" w:firstLine="0"/>
                    <w:jc w:val="center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0" w:right="0" w:firstLine="0"/>
                    <w:jc w:val="center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424873pt;margin-top:-54.74292pt;width:6.95pt;height:57.2pt;mso-position-horizontal-relative:page;mso-position-vertical-relative:paragraph;z-index: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7.022182pt;width:7.95pt;height:21.5pt;mso-position-horizontal-relative:page;mso-position-vertical-relative:paragraph;z-index:241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-36.879086pt;width:7.95pt;height:21.5pt;mso-position-horizontal-relative:page;mso-position-vertical-relative:paragraph;z-index:244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51pt;margin-top:-53.178436pt;width:6.95pt;height:55.65pt;mso-position-horizontal-relative:page;mso-position-vertical-relative:paragraph;z-index:251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7.022182pt;width:7.95pt;height:21.5pt;mso-position-horizontal-relative:page;mso-position-vertical-relative:paragraph;z-index:256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-36.879086pt;width:7.95pt;height:21.5pt;mso-position-horizontal-relative:page;mso-position-vertical-relative:paragraph;z-index:258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0" w:id="101"/>
      <w:bookmarkEnd w:id="101"/>
      <w:r>
        <w:rPr/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tabs>
          <w:tab w:pos="1863" w:val="left" w:leader="none"/>
          <w:tab w:pos="2645" w:val="left" w:leader="none"/>
          <w:tab w:pos="3427" w:val="left" w:leader="none"/>
          <w:tab w:pos="4209" w:val="left" w:leader="none"/>
        </w:tabs>
        <w:spacing w:before="86"/>
        <w:ind w:left="108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4010" w:space="58"/>
            <w:col w:w="515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67" w:val="left" w:leader="none"/>
          <w:tab w:pos="2689" w:val="left" w:leader="none"/>
          <w:tab w:pos="3510" w:val="left" w:leader="none"/>
        </w:tabs>
        <w:spacing w:before="0"/>
        <w:ind w:left="104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15pt;margin-top:7.311431pt;width:197.05pt;height:55.15pt;mso-position-horizontal-relative:page;mso-position-vertical-relative:paragraph;z-index:2176" coordorigin="1801,146" coordsize="3941,1103">
            <v:group style="position:absolute;left:1805;top:1125;width:57;height:2" coordorigin="1805,1125" coordsize="57,2">
              <v:shape style="position:absolute;left:1805;top:1125;width:57;height:2" coordorigin="1805,1125" coordsize="57,0" path="m1861,1125l1805,1125e" filled="false" stroked="true" strokeweight=".371318pt" strokecolor="#000000">
                <v:path arrowok="t"/>
              </v:shape>
            </v:group>
            <v:group style="position:absolute;left:1805;top:907;width:57;height:2" coordorigin="1805,907" coordsize="57,2">
              <v:shape style="position:absolute;left:1805;top:907;width:57;height:2" coordorigin="1805,907" coordsize="57,0" path="m1861,907l1805,907e" filled="false" stroked="true" strokeweight=".371318pt" strokecolor="#000000">
                <v:path arrowok="t"/>
              </v:shape>
            </v:group>
            <v:group style="position:absolute;left:1805;top:690;width:57;height:2" coordorigin="1805,690" coordsize="57,2">
              <v:shape style="position:absolute;left:1805;top:690;width:57;height:2" coordorigin="1805,690" coordsize="57,0" path="m1861,690l1805,690e" filled="false" stroked="true" strokeweight=".371318pt" strokecolor="#000000">
                <v:path arrowok="t"/>
              </v:shape>
            </v:group>
            <v:group style="position:absolute;left:1805;top:472;width:57;height:2" coordorigin="1805,472" coordsize="57,2">
              <v:shape style="position:absolute;left:1805;top:472;width:57;height:2" coordorigin="1805,472" coordsize="57,0" path="m1861,472l1805,472e" filled="false" stroked="true" strokeweight=".371318pt" strokecolor="#000000">
                <v:path arrowok="t"/>
              </v:shape>
            </v:group>
            <v:group style="position:absolute;left:1805;top:255;width:57;height:2" coordorigin="1805,255" coordsize="57,2">
              <v:shape style="position:absolute;left:1805;top:255;width:57;height:2" coordorigin="1805,255" coordsize="57,0" path="m1861,255l1805,255e" filled="false" stroked="true" strokeweight=".371318pt" strokecolor="#000000">
                <v:path arrowok="t"/>
              </v:shape>
            </v:group>
            <v:group style="position:absolute;left:2029;top:1188;width:2;height:57" coordorigin="2029,1188" coordsize="2,57">
              <v:shape style="position:absolute;left:2029;top:1188;width:2;height:57" coordorigin="2029,1188" coordsize="0,57" path="m2029,1188l2029,1245e" filled="false" stroked="true" strokeweight=".371318pt" strokecolor="#000000">
                <v:path arrowok="t"/>
              </v:shape>
            </v:group>
            <v:group style="position:absolute;left:2602;top:1188;width:2;height:57" coordorigin="2602,1188" coordsize="2,57">
              <v:shape style="position:absolute;left:2602;top:1188;width:2;height:57" coordorigin="2602,1188" coordsize="0,57" path="m2602,1188l2602,1245e" filled="false" stroked="true" strokeweight=".371318pt" strokecolor="#000000">
                <v:path arrowok="t"/>
              </v:shape>
            </v:group>
            <v:group style="position:absolute;left:3176;top:1188;width:2;height:57" coordorigin="3176,1188" coordsize="2,57">
              <v:shape style="position:absolute;left:3176;top:1188;width:2;height:57" coordorigin="3176,1188" coordsize="0,57" path="m3176,1188l3176,1245e" filled="false" stroked="true" strokeweight=".371318pt" strokecolor="#000000">
                <v:path arrowok="t"/>
              </v:shape>
            </v:group>
            <v:group style="position:absolute;left:3749;top:1188;width:2;height:57" coordorigin="3749,1188" coordsize="2,57">
              <v:shape style="position:absolute;left:3749;top:1188;width:2;height:57" coordorigin="3749,1188" coordsize="0,57" path="m3749,1188l3749,1245e" filled="false" stroked="true" strokeweight=".371318pt" strokecolor="#000000">
                <v:path arrowok="t"/>
              </v:shape>
            </v:group>
            <v:group style="position:absolute;left:4322;top:1188;width:2;height:57" coordorigin="4322,1188" coordsize="2,57">
              <v:shape style="position:absolute;left:4322;top:1188;width:2;height:57" coordorigin="4322,1188" coordsize="0,57" path="m4322,1188l4322,1245e" filled="false" stroked="true" strokeweight=".371318pt" strokecolor="#000000">
                <v:path arrowok="t"/>
              </v:shape>
            </v:group>
            <v:group style="position:absolute;left:4895;top:1188;width:2;height:57" coordorigin="4895,1188" coordsize="2,57">
              <v:shape style="position:absolute;left:4895;top:1188;width:2;height:57" coordorigin="4895,1188" coordsize="0,57" path="m4895,1188l4895,1245e" filled="false" stroked="true" strokeweight=".371318pt" strokecolor="#000000">
                <v:path arrowok="t"/>
              </v:shape>
            </v:group>
            <v:group style="position:absolute;left:5469;top:1188;width:2;height:57" coordorigin="5469,1188" coordsize="2,57">
              <v:shape style="position:absolute;left:5469;top:1188;width:2;height:57" coordorigin="5469,1188" coordsize="0,57" path="m5469,1188l5469,1245e" filled="false" stroked="true" strokeweight=".371318pt" strokecolor="#000000">
                <v:path arrowok="t"/>
              </v:shape>
            </v:group>
            <v:group style="position:absolute;left:3871;top:1125;width:2;height:64" coordorigin="3871,1125" coordsize="2,64">
              <v:shape style="position:absolute;left:3871;top:1125;width:2;height:64" coordorigin="3871,1125" coordsize="0,64" path="m3871,1188l3871,1125e" filled="false" stroked="true" strokeweight=".371318pt" strokecolor="#0080ff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50,1050,2656,1048,2662,1046,2669,1043,2675,1041,2681,1039,2688,1037,2694,1035,2701,1032,2707,1030,2714,1028,2720,1025,2726,1023,2733,1020,2739,1018,2746,1015,2752,1012,2758,1010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105,783,3111,778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60,350,3566,345,3617,306,3624,302,3630,298,3637,293,3643,289,3701,257,3707,254,3714,250,3720,248,3726,245,3733,242,3739,240,3746,237,3752,235,3758,233,3765,231,3771,229,3778,227,3784,225,3790,223,3797,222,3803,220,3810,219,3816,218,3822,217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169,340,4175,345,4181,350,4188,355,4194,360,4201,366,4207,371,4213,376,4220,382,4226,388,4271,428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4951,995,4957,998,4963,1001,4970,1004,5008,1020,5015,1023,5021,1025,5028,1028,5034,1030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0080ff">
                <v:path arrowok="t"/>
              </v:shape>
            </v:group>
            <v:group style="position:absolute;left:3871;top:1125;width:2;height:64" coordorigin="3871,1125" coordsize="2,64">
              <v:shape style="position:absolute;left:3871;top:1125;width:2;height:64" coordorigin="3871,1125" coordsize="0,64" path="m3871,1188l3871,1125e" filled="false" stroked="true" strokeweight=".371318pt" strokecolor="#ff00ff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50,1050,2656,1048,2662,1046,2669,1043,2675,1041,2681,1039,2688,1037,2694,1035,2701,1032,2707,1030,2714,1028,2720,1025,2726,1023,2733,1020,2739,1018,2746,1015,2752,1012,2758,1010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105,783,3111,778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60,350,3566,345,3617,306,3624,302,3630,298,3637,293,3643,289,3701,257,3707,254,3714,250,3720,248,3726,245,3733,242,3739,240,3746,237,3752,235,3758,233,3765,231,3771,229,3778,227,3784,225,3790,223,3797,222,3803,220,3810,219,3816,218,3822,217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169,340,4175,345,4181,350,4188,355,4194,360,4201,366,4207,371,4213,376,4220,382,4226,388,4271,428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4951,995,4957,998,4963,1001,4970,1004,5008,1020,5015,1023,5021,1025,5028,1028,5034,1030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ff00ff">
                <v:path arrowok="t"/>
              </v:shape>
            </v:group>
            <v:group style="position:absolute;left:3871;top:1125;width:2;height:64" coordorigin="3871,1125" coordsize="2,64">
              <v:shape style="position:absolute;left:3871;top:1125;width:2;height:64" coordorigin="3871,1125" coordsize="0,64" path="m3871,1188l3871,1125e" filled="false" stroked="true" strokeweight=".371318pt" strokecolor="#006400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50,1050,2656,1048,2662,1046,2669,1043,2675,1041,2681,1039,2688,1037,2694,1035,2701,1032,2707,1030,2714,1028,2720,1025,2726,1023,2733,1020,2739,1018,2746,1015,2752,1012,2758,1010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105,783,3111,778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60,350,3566,345,3617,306,3624,302,3630,298,3637,293,3643,289,3701,257,3707,254,3714,250,3720,248,3726,245,3733,242,3739,240,3746,237,3752,235,3758,233,3765,231,3771,229,3778,227,3784,225,3790,223,3797,222,3803,220,3810,219,3816,218,3822,217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169,340,4175,345,4181,350,4188,355,4194,360,4201,366,4207,371,4213,376,4220,382,4226,388,4271,428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4951,995,4957,998,4963,1001,4970,1004,5008,1020,5015,1023,5021,1025,5028,1028,5034,1030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006400">
                <v:path arrowok="t"/>
              </v:shape>
            </v:group>
            <v:group style="position:absolute;left:2004;top:150;width:3734;height:1039" coordorigin="2004,150" coordsize="3734,1039">
              <v:shape style="position:absolute;left:2004;top:150;width:3734;height:1039" coordorigin="2004,150" coordsize="3734,1039" path="m2004,1188l5737,1188,5737,150,2004,150,2004,1188xe" filled="false" stroked="true" strokeweight=".371318pt" strokecolor="#000000">
                <v:path arrowok="t"/>
              </v:shape>
            </v:group>
            <v:group style="position:absolute;left:1861;top:150;width:143;height:1039" coordorigin="1861,150" coordsize="143,1039">
              <v:shape style="position:absolute;left:1861;top:150;width:143;height:1039" coordorigin="1861,150" coordsize="143,1039" path="m1861,1188l2004,1188,2004,150,1861,150,1861,1188xe" filled="true" fillcolor="#87ceeb" stroked="false">
                <v:path arrowok="t"/>
                <v:fill type="solid"/>
              </v:shape>
            </v:group>
            <v:group style="position:absolute;left:1861;top:150;width:143;height:1039" coordorigin="1861,150" coordsize="143,1039">
              <v:shape style="position:absolute;left:1861;top:150;width:143;height:1039" coordorigin="1861,150" coordsize="143,1039" path="m1861,1188l2004,1188,2004,150,1861,150,1861,1188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2.424873pt;margin-top:6.917917pt;width:6.95pt;height:55.15pt;mso-position-horizontal-relative:page;mso-position-vertical-relative:paragraph;z-index:234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2.717228pt;width:7.95pt;height:21.5pt;mso-position-horizontal-relative:page;mso-position-vertical-relative:paragraph;z-index:239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10</w:t>
        <w:tab/>
        <w:t>20</w:t>
        <w:tab/>
        <w:t>30</w:t>
        <w:tab/>
      </w:r>
      <w:r>
        <w:rPr>
          <w:rFonts w:ascii="Arial"/>
          <w:sz w:val="10"/>
        </w:rPr>
        <w:t>40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51" w:val="left" w:leader="none"/>
          <w:tab w:pos="2656" w:val="left" w:leader="none"/>
          <w:tab w:pos="3462" w:val="left" w:leader="none"/>
          <w:tab w:pos="4267" w:val="left" w:leader="none"/>
        </w:tabs>
        <w:spacing w:before="0"/>
        <w:ind w:left="104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295.862122pt;margin-top:7.311431pt;width:197.05pt;height:55.15pt;mso-position-horizontal-relative:page;mso-position-vertical-relative:paragraph;z-index:2200" coordorigin="5917,146" coordsize="3941,1103">
            <v:group style="position:absolute;left:5921;top:1125;width:57;height:2" coordorigin="5921,1125" coordsize="57,2">
              <v:shape style="position:absolute;left:5921;top:1125;width:57;height:2" coordorigin="5921,1125" coordsize="57,0" path="m5977,1125l5921,1125e" filled="false" stroked="true" strokeweight=".371318pt" strokecolor="#000000">
                <v:path arrowok="t"/>
              </v:shape>
            </v:group>
            <v:group style="position:absolute;left:5921;top:918;width:57;height:2" coordorigin="5921,918" coordsize="57,2">
              <v:shape style="position:absolute;left:5921;top:918;width:57;height:2" coordorigin="5921,918" coordsize="57,0" path="m5977,918l5921,918e" filled="false" stroked="true" strokeweight=".371318pt" strokecolor="#000000">
                <v:path arrowok="t"/>
              </v:shape>
            </v:group>
            <v:group style="position:absolute;left:5921;top:711;width:57;height:2" coordorigin="5921,711" coordsize="57,2">
              <v:shape style="position:absolute;left:5921;top:711;width:57;height:2" coordorigin="5921,711" coordsize="57,0" path="m5977,711l5921,711e" filled="false" stroked="true" strokeweight=".371318pt" strokecolor="#000000">
                <v:path arrowok="t"/>
              </v:shape>
            </v:group>
            <v:group style="position:absolute;left:5921;top:505;width:57;height:2" coordorigin="5921,505" coordsize="57,2">
              <v:shape style="position:absolute;left:5921;top:505;width:57;height:2" coordorigin="5921,505" coordsize="57,0" path="m5977,505l5921,505e" filled="false" stroked="true" strokeweight=".371318pt" strokecolor="#000000">
                <v:path arrowok="t"/>
              </v:shape>
            </v:group>
            <v:group style="position:absolute;left:5921;top:298;width:57;height:2" coordorigin="5921,298" coordsize="57,2">
              <v:shape style="position:absolute;left:5921;top:298;width:57;height:2" coordorigin="5921,298" coordsize="57,0" path="m5977,298l5921,298e" filled="false" stroked="true" strokeweight=".371318pt" strokecolor="#000000">
                <v:path arrowok="t"/>
              </v:shape>
            </v:group>
            <v:group style="position:absolute;left:6526;top:1188;width:2;height:57" coordorigin="6526,1188" coordsize="2,57">
              <v:shape style="position:absolute;left:6526;top:1188;width:2;height:57" coordorigin="6526,1188" coordsize="0,57" path="m6526,1188l6526,1245e" filled="false" stroked="true" strokeweight=".371318pt" strokecolor="#000000">
                <v:path arrowok="t"/>
              </v:shape>
            </v:group>
            <v:group style="position:absolute;left:7297;top:1188;width:2;height:57" coordorigin="7297,1188" coordsize="2,57">
              <v:shape style="position:absolute;left:7297;top:1188;width:2;height:57" coordorigin="7297,1188" coordsize="0,57" path="m7297,1188l7297,1245e" filled="false" stroked="true" strokeweight=".371318pt" strokecolor="#000000">
                <v:path arrowok="t"/>
              </v:shape>
            </v:group>
            <v:group style="position:absolute;left:7313;top:1125;width:2;height:64" coordorigin="7313,1125" coordsize="2,64">
              <v:shape style="position:absolute;left:7313;top:1125;width:2;height:64" coordorigin="7313,1125" coordsize="0,64" path="m7313,1188l7313,1125e" filled="false" stroked="true" strokeweight=".371318pt" strokecolor="#0080ff">
                <v:path arrowok="t"/>
              </v:shape>
            </v:group>
            <v:group style="position:absolute;left:7369;top:1125;width:2;height:64" coordorigin="7369,1125" coordsize="2,64">
              <v:shape style="position:absolute;left:7369;top:1125;width:2;height:64" coordorigin="7369,1125" coordsize="0,64" path="m7369,1125l7369,1188e" filled="false" stroked="true" strokeweight=".381219pt" strokecolor="#0080ff">
                <v:path arrowok="t"/>
              </v:shape>
            </v:group>
            <v:group style="position:absolute;left:7279;top:1125;width:2;height:64" coordorigin="7279,1125" coordsize="2,64">
              <v:shape style="position:absolute;left:7279;top:1125;width:2;height:64" coordorigin="7279,1125" coordsize="0,64" path="m7279,1125l7279,1188e" filled="false" stroked="true" strokeweight=".420827pt" strokecolor="#0080ff">
                <v:path arrowok="t"/>
              </v:shape>
            </v:group>
            <v:group style="position:absolute;left:7282;top:1125;width:2;height:64" coordorigin="7282,1125" coordsize="2,64">
              <v:shape style="position:absolute;left:7282;top:1125;width:2;height:64" coordorigin="7282,1125" coordsize="0,64" path="m7282,1125l7282,1188e" filled="false" stroked="true" strokeweight=".465385pt" strokecolor="#0080ff">
                <v:path arrowok="t"/>
              </v:shape>
            </v:group>
            <v:group style="position:absolute;left:7477;top:1125;width:2;height:64" coordorigin="7477,1125" coordsize="2,64">
              <v:shape style="position:absolute;left:7477;top:1125;width:2;height:64" coordorigin="7477,1125" coordsize="0,64" path="m7477,1125l7477,1188e" filled="false" stroked="true" strokeweight=".509937pt" strokecolor="#0080ff">
                <v:path arrowok="t"/>
              </v:shape>
            </v:group>
            <v:group style="position:absolute;left:7525;top:1125;width:2;height:64" coordorigin="7525,1125" coordsize="2,64">
              <v:shape style="position:absolute;left:7525;top:1125;width:2;height:64" coordorigin="7525,1125" coordsize="0,64" path="m7525,1125l7525,1188e" filled="false" stroked="true" strokeweight=".514899pt" strokecolor="#0080ff">
                <v:path arrowok="t"/>
              </v:shape>
            </v:group>
            <v:group style="position:absolute;left:7472;top:1125;width:2;height:64" coordorigin="7472,1125" coordsize="2,64">
              <v:shape style="position:absolute;left:7472;top:1125;width:2;height:64" coordorigin="7472,1125" coordsize="0,64" path="m7472,1125l7472,1188e" filled="false" stroked="true" strokeweight=".465382pt" strokecolor="#0080ff">
                <v:path arrowok="t"/>
              </v:shape>
            </v:group>
            <v:group style="position:absolute;left:7437;top:1125;width:2;height:64" coordorigin="7437,1125" coordsize="2,64">
              <v:shape style="position:absolute;left:7437;top:1125;width:2;height:64" coordorigin="7437,1125" coordsize="0,64" path="m7437,1125l7437,1188e" filled="false" stroked="true" strokeweight=".470327pt" strokecolor="#0080ff">
                <v:path arrowok="t"/>
              </v:shape>
            </v:group>
            <v:group style="position:absolute;left:7442;top:1125;width:2;height:64" coordorigin="7442,1125" coordsize="2,64">
              <v:shape style="position:absolute;left:7442;top:1125;width:2;height:64" coordorigin="7442,1125" coordsize="0,64" path="m7442,1125l7442,1188e" filled="false" stroked="true" strokeweight=".450529pt" strokecolor="#0080ff">
                <v:path arrowok="t"/>
              </v:shape>
            </v:group>
            <v:group style="position:absolute;left:7254;top:1125;width:2;height:64" coordorigin="7254,1125" coordsize="2,64">
              <v:shape style="position:absolute;left:7254;top:1125;width:2;height:64" coordorigin="7254,1125" coordsize="0,64" path="m7254,1125l7254,1188e" filled="false" stroked="true" strokeweight=".450532pt" strokecolor="#0080ff">
                <v:path arrowok="t"/>
              </v:shape>
            </v:group>
            <v:group style="position:absolute;left:7520;top:1125;width:2;height:64" coordorigin="7520,1125" coordsize="2,64">
              <v:shape style="position:absolute;left:7520;top:1125;width:2;height:64" coordorigin="7520,1125" coordsize="0,64" path="m7520,1125l7520,1188e" filled="false" stroked="true" strokeweight=".445586pt" strokecolor="#0080ff">
                <v:path arrowok="t"/>
              </v:shape>
            </v:group>
            <v:group style="position:absolute;left:7397;top:1125;width:2;height:64" coordorigin="7397,1125" coordsize="2,64">
              <v:shape style="position:absolute;left:7397;top:1125;width:2;height:64" coordorigin="7397,1125" coordsize="0,64" path="m7397,1125l7397,1188e" filled="false" stroked="true" strokeweight=".504984pt" strokecolor="#0080ff">
                <v:path arrowok="t"/>
              </v:shape>
            </v:group>
            <v:group style="position:absolute;left:7656;top:1125;width:2;height:64" coordorigin="7656,1125" coordsize="2,64">
              <v:shape style="position:absolute;left:7656;top:1125;width:2;height:64" coordorigin="7656,1125" coordsize="0,64" path="m7656,1125l7656,1188e" filled="false" stroked="true" strokeweight=".514907pt" strokecolor="#0080ff">
                <v:path arrowok="t"/>
              </v:shape>
            </v:group>
            <v:group style="position:absolute;left:7615;top:1125;width:2;height:64" coordorigin="7615,1125" coordsize="2,64">
              <v:shape style="position:absolute;left:7615;top:1125;width:2;height:64" coordorigin="7615,1125" coordsize="0,64" path="m7615,1125l7615,1188e" filled="false" stroked="true" strokeweight=".425783pt" strokecolor="#0080ff">
                <v:path arrowok="t"/>
              </v:shape>
            </v:group>
            <v:group style="position:absolute;left:7647;top:1125;width:2;height:64" coordorigin="7647,1125" coordsize="2,64">
              <v:shape style="position:absolute;left:7647;top:1125;width:2;height:64" coordorigin="7647,1125" coordsize="0,64" path="m7647,1125l7647,1188e" filled="false" stroked="true" strokeweight=".460442pt" strokecolor="#0080ff">
                <v:path arrowok="t"/>
              </v:shape>
            </v:group>
            <v:group style="position:absolute;left:7559;top:1125;width:2;height:64" coordorigin="7559,1125" coordsize="2,64">
              <v:shape style="position:absolute;left:7559;top:1125;width:2;height:64" coordorigin="7559,1125" coordsize="0,64" path="m7559,1125l7559,1188e" filled="false" stroked="true" strokeweight=".490136pt" strokecolor="#0080ff">
                <v:path arrowok="t"/>
              </v:shape>
            </v:group>
            <v:group style="position:absolute;left:7410;top:1125;width:2;height:64" coordorigin="7410,1125" coordsize="2,64">
              <v:shape style="position:absolute;left:7410;top:1125;width:2;height:64" coordorigin="7410,1125" coordsize="0,64" path="m7410,1125l7410,1188e" filled="false" stroked="true" strokeweight=".495082pt" strokecolor="#0080ff">
                <v:path arrowok="t"/>
              </v:shape>
            </v:group>
            <v:group style="position:absolute;left:7224;top:1125;width:2;height:64" coordorigin="7224,1125" coordsize="2,64">
              <v:shape style="position:absolute;left:7224;top:1125;width:2;height:64" coordorigin="7224,1125" coordsize="0,64" path="m7224,1125l7224,1188e" filled="false" stroked="true" strokeweight=".465385pt" strokecolor="#0080ff">
                <v:path arrowok="t"/>
              </v:shape>
            </v:group>
            <v:group style="position:absolute;left:7592;top:1125;width:2;height:64" coordorigin="7592,1125" coordsize="2,64">
              <v:shape style="position:absolute;left:7592;top:1125;width:2;height:64" coordorigin="7592,1125" coordsize="0,64" path="m7592,1125l7592,1188e" filled="false" stroked="true" strokeweight=".440625pt" strokecolor="#0080ff">
                <v:path arrowok="t"/>
              </v:shape>
            </v:group>
            <v:group style="position:absolute;left:7193;top:1125;width:2;height:64" coordorigin="7193,1125" coordsize="2,64">
              <v:shape style="position:absolute;left:7193;top:1125;width:2;height:64" coordorigin="7193,1125" coordsize="0,64" path="m7193,1125l7193,1188e" filled="false" stroked="true" strokeweight=".460436pt" strokecolor="#0080ff">
                <v:path arrowok="t"/>
              </v:shape>
            </v:group>
            <v:group style="position:absolute;left:7451;top:1125;width:2;height:64" coordorigin="7451,1125" coordsize="2,64">
              <v:shape style="position:absolute;left:7451;top:1125;width:2;height:64" coordorigin="7451,1125" coordsize="0,64" path="m7451,1125l7451,1188e" filled="false" stroked="true" strokeweight=".465387pt" strokecolor="#0080ff">
                <v:path arrowok="t"/>
              </v:shape>
            </v:group>
            <v:group style="position:absolute;left:7382;top:1125;width:2;height:64" coordorigin="7382,1125" coordsize="2,64">
              <v:shape style="position:absolute;left:7382;top:1125;width:2;height:64" coordorigin="7382,1125" coordsize="0,64" path="m7382,1125l7382,1188e" filled="false" stroked="true" strokeweight=".480235pt" strokecolor="#0080ff">
                <v:path arrowok="t"/>
              </v:shape>
            </v:group>
            <v:group style="position:absolute;left:7247;top:1125;width:2;height:64" coordorigin="7247,1125" coordsize="2,64">
              <v:shape style="position:absolute;left:7247;top:1125;width:2;height:64" coordorigin="7247,1125" coordsize="0,64" path="m7247,1125l7247,1188e" filled="false" stroked="true" strokeweight=".455483pt" strokecolor="#0080ff">
                <v:path arrowok="t"/>
              </v:shape>
            </v:group>
            <v:group style="position:absolute;left:8067;top:1188;width:2;height:57" coordorigin="8067,1188" coordsize="2,57">
              <v:shape style="position:absolute;left:8067;top:1188;width:2;height:57" coordorigin="8067,1188" coordsize="0,57" path="m8067,1188l8067,1245e" filled="false" stroked="true" strokeweight=".371318pt" strokecolor="#000000">
                <v:path arrowok="t"/>
              </v:shape>
            </v:group>
            <v:group style="position:absolute;left:7825;top:1125;width:2;height:64" coordorigin="7825,1125" coordsize="2,64">
              <v:shape style="position:absolute;left:7825;top:1125;width:2;height:64" coordorigin="7825,1125" coordsize="0,64" path="m7825,1125l7825,1188e" filled="false" stroked="true" strokeweight=".475292pt" strokecolor="#0080ff">
                <v:path arrowok="t"/>
              </v:shape>
            </v:group>
            <v:group style="position:absolute;left:7807;top:1125;width:2;height:64" coordorigin="7807,1125" coordsize="2,64">
              <v:shape style="position:absolute;left:7807;top:1125;width:2;height:64" coordorigin="7807,1125" coordsize="0,64" path="m7807,1125l7807,1188e" filled="false" stroked="true" strokeweight=".480235pt" strokecolor="#0080ff">
                <v:path arrowok="t"/>
              </v:shape>
            </v:group>
            <v:group style="position:absolute;left:7779;top:1125;width:2;height:64" coordorigin="7779,1125" coordsize="2,64">
              <v:shape style="position:absolute;left:7779;top:1125;width:2;height:64" coordorigin="7779,1125" coordsize="0,64" path="m7779,1125l7779,1188e" filled="false" stroked="true" strokeweight=".504994pt" strokecolor="#0080ff">
                <v:path arrowok="t"/>
              </v:shape>
            </v:group>
            <v:group style="position:absolute;left:7787;top:1125;width:2;height:64" coordorigin="7787,1125" coordsize="2,64">
              <v:shape style="position:absolute;left:7787;top:1125;width:2;height:64" coordorigin="7787,1125" coordsize="0,64" path="m7787,1125l7787,1188e" filled="false" stroked="true" strokeweight=".475284pt" strokecolor="#0080ff">
                <v:path arrowok="t"/>
              </v:shape>
            </v:group>
            <v:group style="position:absolute;left:7745;top:1125;width:2;height:64" coordorigin="7745,1125" coordsize="2,64">
              <v:shape style="position:absolute;left:7745;top:1125;width:2;height:64" coordorigin="7745,1125" coordsize="0,64" path="m7745,1125l7745,1188e" filled="false" stroked="true" strokeweight=".519839pt" strokecolor="#0080ff">
                <v:path arrowok="t"/>
              </v:shape>
            </v:group>
            <v:group style="position:absolute;left:7985;top:1125;width:2;height:64" coordorigin="7985,1125" coordsize="2,64">
              <v:shape style="position:absolute;left:7985;top:1125;width:2;height:64" coordorigin="7985,1125" coordsize="0,64" path="m7985,1125l7985,1188e" filled="false" stroked="true" strokeweight=".44063pt" strokecolor="#0080ff">
                <v:path arrowok="t"/>
              </v:shape>
            </v:group>
            <v:group style="position:absolute;left:7908;top:1125;width:2;height:64" coordorigin="7908,1125" coordsize="2,64">
              <v:shape style="position:absolute;left:7908;top:1125;width:2;height:64" coordorigin="7908,1125" coordsize="0,64" path="m7908,1125l7908,1188e" filled="false" stroked="true" strokeweight=".455485pt" strokecolor="#0080ff">
                <v:path arrowok="t"/>
              </v:shape>
            </v:group>
            <v:group style="position:absolute;left:7980;top:1125;width:2;height:64" coordorigin="7980,1125" coordsize="2,64">
              <v:shape style="position:absolute;left:7980;top:1125;width:2;height:64" coordorigin="7980,1125" coordsize="0,64" path="m7980,1125l7980,1188e" filled="false" stroked="true" strokeweight=".435682pt" strokecolor="#0080ff">
                <v:path arrowok="t"/>
              </v:shape>
            </v:group>
            <v:group style="position:absolute;left:7857;top:1125;width:2;height:64" coordorigin="7857,1125" coordsize="2,64">
              <v:shape style="position:absolute;left:7857;top:1125;width:2;height:64" coordorigin="7857,1125" coordsize="0,64" path="m7857,1125l7857,1188e" filled="false" stroked="true" strokeweight=".381219pt" strokecolor="#0080ff">
                <v:path arrowok="t"/>
              </v:shape>
            </v:group>
            <v:group style="position:absolute;left:7799;top:1125;width:2;height:64" coordorigin="7799,1125" coordsize="2,64">
              <v:shape style="position:absolute;left:7799;top:1125;width:2;height:64" coordorigin="7799,1125" coordsize="0,64" path="m7799,1125l7799,1188e" filled="false" stroked="true" strokeweight=".485186pt" strokecolor="#0080ff">
                <v:path arrowok="t"/>
              </v:shape>
            </v:group>
            <v:group style="position:absolute;left:7756;top:1125;width:2;height:64" coordorigin="7756,1125" coordsize="2,64">
              <v:shape style="position:absolute;left:7756;top:1125;width:2;height:64" coordorigin="7756,1125" coordsize="0,64" path="m7756,1125l7756,1188e" filled="false" stroked="true" strokeweight=".391118pt" strokecolor="#0080ff">
                <v:path arrowok="t"/>
              </v:shape>
            </v:group>
            <v:group style="position:absolute;left:7758;top:1125;width:2;height:64" coordorigin="7758,1125" coordsize="2,64">
              <v:shape style="position:absolute;left:7758;top:1125;width:2;height:64" coordorigin="7758,1125" coordsize="0,64" path="m7758,1125l7758,1188e" filled="false" stroked="true" strokeweight=".420827pt" strokecolor="#0080ff">
                <v:path arrowok="t"/>
              </v:shape>
            </v:group>
            <v:group style="position:absolute;left:8012;top:1125;width:2;height:64" coordorigin="8012,1125" coordsize="2,64">
              <v:shape style="position:absolute;left:8012;top:1125;width:2;height:64" coordorigin="8012,1125" coordsize="0,64" path="m8012,1125l8012,1188e" filled="false" stroked="true" strokeweight=".420827pt" strokecolor="#0080ff">
                <v:path arrowok="t"/>
              </v:shape>
            </v:group>
            <v:group style="position:absolute;left:8002;top:1125;width:2;height:64" coordorigin="8002,1125" coordsize="2,64">
              <v:shape style="position:absolute;left:8002;top:1125;width:2;height:64" coordorigin="8002,1125" coordsize="0,64" path="m8002,1125l8002,1188e" filled="false" stroked="true" strokeweight=".405974pt" strokecolor="#0080ff">
                <v:path arrowok="t"/>
              </v:shape>
            </v:group>
            <v:group style="position:absolute;left:7713;top:1125;width:2;height:64" coordorigin="7713,1125" coordsize="2,64">
              <v:shape style="position:absolute;left:7713;top:1125;width:2;height:64" coordorigin="7713,1125" coordsize="0,64" path="m7713,1125l7713,1188e" filled="false" stroked="true" strokeweight=".490142pt" strokecolor="#0080ff">
                <v:path arrowok="t"/>
              </v:shape>
            </v:group>
            <v:group style="position:absolute;left:8008;top:1125;width:2;height:64" coordorigin="8008,1125" coordsize="2,64">
              <v:shape style="position:absolute;left:8008;top:1125;width:2;height:64" coordorigin="8008,1125" coordsize="0,64" path="m8008,1125l8008,1188e" filled="false" stroked="true" strokeweight=".415876pt" strokecolor="#0080ff">
                <v:path arrowok="t"/>
              </v:shape>
            </v:group>
            <v:group style="position:absolute;left:7612;top:1125;width:2;height:64" coordorigin="7612,1125" coordsize="2,64">
              <v:shape style="position:absolute;left:7612;top:1125;width:2;height:64" coordorigin="7612,1125" coordsize="0,64" path="m7612,1125l7612,1188e" filled="false" stroked="true" strokeweight=".519847pt" strokecolor="#0080ff">
                <v:path arrowok="t"/>
              </v:shape>
            </v:group>
            <v:group style="position:absolute;left:8098;top:1125;width:2;height:64" coordorigin="8098,1125" coordsize="2,64">
              <v:shape style="position:absolute;left:8098;top:1125;width:2;height:64" coordorigin="8098,1125" coordsize="0,64" path="m8098,1125l8098,1188e" filled="false" stroked="true" strokeweight=".475284pt" strokecolor="#0080ff">
                <v:path arrowok="t"/>
              </v:shape>
            </v:group>
            <v:group style="position:absolute;left:7817;top:1125;width:2;height:64" coordorigin="7817,1125" coordsize="2,64">
              <v:shape style="position:absolute;left:7817;top:1125;width:2;height:64" coordorigin="7817,1125" coordsize="0,64" path="m7817,1125l7817,1188e" filled="false" stroked="true" strokeweight=".425777pt" strokecolor="#0080ff">
                <v:path arrowok="t"/>
              </v:shape>
            </v:group>
            <v:group style="position:absolute;left:7747;top:1125;width:2;height:64" coordorigin="7747,1125" coordsize="2,64">
              <v:shape style="position:absolute;left:7747;top:1125;width:2;height:64" coordorigin="7747,1125" coordsize="0,64" path="m7747,1125l7747,1188e" filled="false" stroked="true" strokeweight=".376268pt" strokecolor="#0080ff">
                <v:path arrowok="t"/>
              </v:shape>
            </v:group>
            <v:group style="position:absolute;left:7609;top:1125;width:2;height:64" coordorigin="7609,1125" coordsize="2,64">
              <v:shape style="position:absolute;left:7609;top:1125;width:2;height:64" coordorigin="7609,1125" coordsize="0,64" path="m7609,1125l7609,1188e" filled="false" stroked="true" strokeweight=".470338pt" strokecolor="#0080ff">
                <v:path arrowok="t"/>
              </v:shape>
            </v:group>
            <v:group style="position:absolute;left:7667;top:1125;width:2;height:64" coordorigin="7667,1125" coordsize="2,64">
              <v:shape style="position:absolute;left:7667;top:1125;width:2;height:64" coordorigin="7667,1125" coordsize="0,64" path="m7667,1125l7667,1188e" filled="false" stroked="true" strokeweight=".509940pt" strokecolor="#0080ff">
                <v:path arrowok="t"/>
              </v:shape>
            </v:group>
            <v:group style="position:absolute;left:7434;top:1125;width:2;height:64" coordorigin="7434,1125" coordsize="2,64">
              <v:shape style="position:absolute;left:7434;top:1125;width:2;height:64" coordorigin="7434,1125" coordsize="0,64" path="m7434,1125l7434,1188e" filled="false" stroked="true" strokeweight=".475284pt" strokecolor="#0080ff">
                <v:path arrowok="t"/>
              </v:shape>
            </v:group>
            <v:group style="position:absolute;left:7463;top:1125;width:2;height:64" coordorigin="7463,1125" coordsize="2,64">
              <v:shape style="position:absolute;left:7463;top:1125;width:2;height:64" coordorigin="7463,1125" coordsize="0,64" path="m7463,1125l7463,1188e" filled="false" stroked="true" strokeweight=".465382pt" strokecolor="#0080ff">
                <v:path arrowok="t"/>
              </v:shape>
            </v:group>
            <v:group style="position:absolute;left:7567;top:1125;width:2;height:64" coordorigin="7567,1125" coordsize="2,64">
              <v:shape style="position:absolute;left:7567;top:1125;width:2;height:64" coordorigin="7567,1125" coordsize="0,64" path="m7567,1125l7567,1188e" filled="false" stroked="true" strokeweight=".500033pt" strokecolor="#0080ff">
                <v:path arrowok="t"/>
              </v:shape>
            </v:group>
            <v:group style="position:absolute;left:8089;top:1125;width:2;height:64" coordorigin="8089,1125" coordsize="2,64">
              <v:shape style="position:absolute;left:8089;top:1125;width:2;height:64" coordorigin="8089,1125" coordsize="0,64" path="m8089,1125l8089,1188e" filled="false" stroked="true" strokeweight=".460434pt" strokecolor="#0080ff">
                <v:path arrowok="t"/>
              </v:shape>
            </v:group>
            <v:group style="position:absolute;left:7552;top:1125;width:2;height:64" coordorigin="7552,1125" coordsize="2,64">
              <v:shape style="position:absolute;left:7552;top:1125;width:2;height:64" coordorigin="7552,1125" coordsize="0,64" path="m7552,1125l7552,1188e" filled="false" stroked="true" strokeweight=".470333pt" strokecolor="#0080ff">
                <v:path arrowok="t"/>
              </v:shape>
            </v:group>
            <v:group style="position:absolute;left:8073;top:1125;width:2;height:64" coordorigin="8073,1125" coordsize="2,64">
              <v:shape style="position:absolute;left:8073;top:1125;width:2;height:64" coordorigin="8073,1125" coordsize="0,64" path="m8073,1125l8073,1188e" filled="false" stroked="true" strokeweight=".475284pt" strokecolor="#0080ff">
                <v:path arrowok="t"/>
              </v:shape>
            </v:group>
            <v:group style="position:absolute;left:7240;top:1125;width:2;height:64" coordorigin="7240,1125" coordsize="2,64">
              <v:shape style="position:absolute;left:7240;top:1125;width:2;height:64" coordorigin="7240,1125" coordsize="0,64" path="m7240,1125l7240,1188e" filled="false" stroked="true" strokeweight=".435687pt" strokecolor="#0080ff">
                <v:path arrowok="t"/>
              </v:shape>
            </v:group>
            <v:group style="position:absolute;left:7358;top:1125;width:2;height:64" coordorigin="7358,1125" coordsize="2,64">
              <v:shape style="position:absolute;left:7358;top:1125;width:2;height:64" coordorigin="7358,1125" coordsize="0,64" path="m7358,1125l7358,1188e" filled="false" stroked="true" strokeweight=".401026pt" strokecolor="#0080ff">
                <v:path arrowok="t"/>
              </v:shape>
            </v:group>
            <v:group style="position:absolute;left:7418;top:1125;width:2;height:64" coordorigin="7418,1125" coordsize="2,64">
              <v:shape style="position:absolute;left:7418;top:1125;width:2;height:64" coordorigin="7418,1125" coordsize="0,64" path="m7418,1125l7418,1188e" filled="false" stroked="true" strokeweight=".475292pt" strokecolor="#0080ff">
                <v:path arrowok="t"/>
              </v:shape>
            </v:group>
            <v:group style="position:absolute;left:7393;top:1125;width:2;height:64" coordorigin="7393,1125" coordsize="2,64">
              <v:shape style="position:absolute;left:7393;top:1125;width:2;height:64" coordorigin="7393,1125" coordsize="0,64" path="m7393,1125l7393,1188e" filled="false" stroked="true" strokeweight=".485191pt" strokecolor="#0080ff">
                <v:path arrowok="t"/>
              </v:shape>
            </v:group>
            <v:group style="position:absolute;left:7899;top:1125;width:2;height:64" coordorigin="7899,1125" coordsize="2,64">
              <v:shape style="position:absolute;left:7899;top:1125;width:2;height:64" coordorigin="7899,1125" coordsize="0,64" path="m7899,1125l7899,1188e" filled="false" stroked="true" strokeweight=".495093pt" strokecolor="#0080ff">
                <v:path arrowok="t"/>
              </v:shape>
            </v:group>
            <v:group style="position:absolute;left:7971;top:1125;width:2;height:64" coordorigin="7971,1125" coordsize="2,64">
              <v:shape style="position:absolute;left:7971;top:1125;width:2;height:64" coordorigin="7971,1125" coordsize="0,64" path="m7971,1125l7971,1188e" filled="false" stroked="true" strokeweight=".405974pt" strokecolor="#0080ff">
                <v:path arrowok="t"/>
              </v:shape>
            </v:group>
            <v:group style="position:absolute;left:7863;top:1125;width:2;height:64" coordorigin="7863,1125" coordsize="2,64">
              <v:shape style="position:absolute;left:7863;top:1125;width:2;height:64" coordorigin="7863,1125" coordsize="0,64" path="m7863,1125l7863,1188e" filled="false" stroked="true" strokeweight=".514888pt" strokecolor="#0080ff">
                <v:path arrowok="t"/>
              </v:shape>
            </v:group>
            <v:group style="position:absolute;left:8058;top:1125;width:2;height:64" coordorigin="8058,1125" coordsize="2,64">
              <v:shape style="position:absolute;left:8058;top:1125;width:2;height:64" coordorigin="8058,1125" coordsize="0,64" path="m8058,1125l8058,1188e" filled="false" stroked="true" strokeweight=".485194pt" strokecolor="#0080ff">
                <v:path arrowok="t"/>
              </v:shape>
            </v:group>
            <v:group style="position:absolute;left:8067;top:1125;width:2;height:64" coordorigin="8067,1125" coordsize="2,64">
              <v:shape style="position:absolute;left:8067;top:1125;width:2;height:64" coordorigin="8067,1125" coordsize="0,64" path="m8067,1188l8067,1125e" filled="false" stroked="true" strokeweight=".371318pt" strokecolor="#0080ff">
                <v:path arrowok="t"/>
              </v:shape>
            </v:group>
            <v:group style="position:absolute;left:8245;top:1125;width:2;height:64" coordorigin="8245,1125" coordsize="2,64">
              <v:shape style="position:absolute;left:8245;top:1125;width:2;height:64" coordorigin="8245,1125" coordsize="0,64" path="m8245,1125l8245,1188e" filled="false" stroked="true" strokeweight=".425777pt" strokecolor="#0080ff">
                <v:path arrowok="t"/>
              </v:shape>
            </v:group>
            <v:group style="position:absolute;left:8272;top:1125;width:2;height:64" coordorigin="8272,1125" coordsize="2,64">
              <v:shape style="position:absolute;left:8272;top:1125;width:2;height:64" coordorigin="8272,1125" coordsize="0,64" path="m8272,1188l8272,1125e" filled="false" stroked="true" strokeweight=".371318pt" strokecolor="#0080ff">
                <v:path arrowok="t"/>
              </v:shape>
            </v:group>
            <v:group style="position:absolute;left:8218;top:1125;width:2;height:64" coordorigin="8218,1125" coordsize="2,64">
              <v:shape style="position:absolute;left:8218;top:1125;width:2;height:64" coordorigin="8218,1125" coordsize="0,64" path="m8218,1125l8218,1188e" filled="false" stroked="true" strokeweight=".435677pt" strokecolor="#0080ff">
                <v:path arrowok="t"/>
              </v:shape>
            </v:group>
            <v:group style="position:absolute;left:8202;top:1125;width:2;height:64" coordorigin="8202,1125" coordsize="2,64">
              <v:shape style="position:absolute;left:8202;top:1125;width:2;height:64" coordorigin="8202,1125" coordsize="0,64" path="m8202,1188l8202,1125e" filled="false" stroked="true" strokeweight=".371318pt" strokecolor="#0080ff">
                <v:path arrowok="t"/>
              </v:shape>
            </v:group>
            <v:group style="position:absolute;left:8363;top:1125;width:2;height:64" coordorigin="8363,1125" coordsize="2,64">
              <v:shape style="position:absolute;left:8363;top:1125;width:2;height:64" coordorigin="8363,1125" coordsize="0,64" path="m8363,1188l8363,1125e" filled="false" stroked="true" strokeweight=".371318pt" strokecolor="#0080ff">
                <v:path arrowok="t"/>
              </v:shape>
            </v:group>
            <v:group style="position:absolute;left:8352;top:1125;width:2;height:64" coordorigin="8352,1125" coordsize="2,64">
              <v:shape style="position:absolute;left:8352;top:1125;width:2;height:64" coordorigin="8352,1125" coordsize="0,64" path="m8352,1188l8352,1125e" filled="false" stroked="true" strokeweight=".371318pt" strokecolor="#0080ff">
                <v:path arrowok="t"/>
              </v:shape>
            </v:group>
            <v:group style="position:absolute;left:8297;top:1125;width:2;height:64" coordorigin="8297,1125" coordsize="2,64">
              <v:shape style="position:absolute;left:8297;top:1125;width:2;height:64" coordorigin="8297,1125" coordsize="0,64" path="m8297,1188l8297,1125e" filled="false" stroked="true" strokeweight=".371318pt" strokecolor="#0080ff">
                <v:path arrowok="t"/>
              </v:shape>
            </v:group>
            <v:group style="position:absolute;left:8304;top:1125;width:2;height:64" coordorigin="8304,1125" coordsize="2,64">
              <v:shape style="position:absolute;left:8304;top:1125;width:2;height:64" coordorigin="8304,1125" coordsize="0,64" path="m8304,1188l8304,1125e" filled="false" stroked="true" strokeweight=".371318pt" strokecolor="#0080ff">
                <v:path arrowok="t"/>
              </v:shape>
            </v:group>
            <v:group style="position:absolute;left:8238;top:1125;width:2;height:64" coordorigin="8238,1125" coordsize="2,64">
              <v:shape style="position:absolute;left:8238;top:1125;width:2;height:64" coordorigin="8238,1125" coordsize="0,64" path="m8238,1188l8238,1125e" filled="false" stroked="true" strokeweight=".371318pt" strokecolor="#0080ff">
                <v:path arrowok="t"/>
              </v:shape>
            </v:group>
            <v:group style="position:absolute;left:8220;top:1125;width:2;height:64" coordorigin="8220,1125" coordsize="2,64">
              <v:shape style="position:absolute;left:8220;top:1125;width:2;height:64" coordorigin="8220,1125" coordsize="0,64" path="m8220,1188l8220,1125e" filled="false" stroked="true" strokeweight=".371318pt" strokecolor="#0080ff">
                <v:path arrowok="t"/>
              </v:shape>
            </v:group>
            <v:group style="position:absolute;left:8154;top:1125;width:2;height:64" coordorigin="8154,1125" coordsize="2,64">
              <v:shape style="position:absolute;left:8154;top:1125;width:2;height:64" coordorigin="8154,1125" coordsize="0,64" path="m8154,1188l8154,1125e" filled="false" stroked="true" strokeweight=".371318pt" strokecolor="#0080ff">
                <v:path arrowok="t"/>
              </v:shape>
            </v:group>
            <v:group style="position:absolute;left:7830;top:1125;width:2;height:64" coordorigin="7830,1125" coordsize="2,64">
              <v:shape style="position:absolute;left:7830;top:1125;width:2;height:64" coordorigin="7830,1125" coordsize="0,64" path="m7830,1125l7830,1188e" filled="false" stroked="true" strokeweight=".401023pt" strokecolor="#0080ff">
                <v:path arrowok="t"/>
              </v:shape>
            </v:group>
            <v:group style="position:absolute;left:7354;top:1125;width:2;height:64" coordorigin="7354,1125" coordsize="2,64">
              <v:shape style="position:absolute;left:7354;top:1125;width:2;height:64" coordorigin="7354,1125" coordsize="0,64" path="m7354,1125l7354,1188e" filled="false" stroked="true" strokeweight=".495095pt" strokecolor="#0080ff">
                <v:path arrowok="t"/>
              </v:shape>
            </v:group>
            <v:group style="position:absolute;left:7548;top:1125;width:2;height:64" coordorigin="7548,1125" coordsize="2,64">
              <v:shape style="position:absolute;left:7548;top:1125;width:2;height:64" coordorigin="7548,1125" coordsize="0,64" path="m7548,1125l7548,1188e" filled="false" stroked="true" strokeweight=".519853pt" strokecolor="#0080ff">
                <v:path arrowok="t"/>
              </v:shape>
            </v:group>
            <v:group style="position:absolute;left:7944;top:1125;width:2;height:64" coordorigin="7944,1125" coordsize="2,64">
              <v:shape style="position:absolute;left:7944;top:1125;width:2;height:64" coordorigin="7944,1125" coordsize="0,64" path="m7944,1125l7944,1188e" filled="false" stroked="true" strokeweight=".475284pt" strokecolor="#0080ff">
                <v:path arrowok="t"/>
              </v:shape>
            </v:group>
            <v:group style="position:absolute;left:8015;top:1125;width:2;height:64" coordorigin="8015,1125" coordsize="2,64">
              <v:shape style="position:absolute;left:8015;top:1125;width:2;height:64" coordorigin="8015,1125" coordsize="0,64" path="m8015,1125l8015,1188e" filled="false" stroked="true" strokeweight=".435679pt" strokecolor="#0080ff">
                <v:path arrowok="t"/>
              </v:shape>
            </v:group>
            <v:group style="position:absolute;left:7929;top:1125;width:2;height:64" coordorigin="7929,1125" coordsize="2,64">
              <v:shape style="position:absolute;left:7929;top:1125;width:2;height:64" coordorigin="7929,1125" coordsize="0,64" path="m7929,1125l7929,1188e" filled="false" stroked="true" strokeweight=".460434pt" strokecolor="#0080ff">
                <v:path arrowok="t"/>
              </v:shape>
            </v:group>
            <v:group style="position:absolute;left:7289;top:1125;width:2;height:64" coordorigin="7289,1125" coordsize="2,64">
              <v:shape style="position:absolute;left:7289;top:1125;width:2;height:64" coordorigin="7289,1125" coordsize="0,64" path="m7289,1125l7289,1188e" filled="false" stroked="true" strokeweight=".38617pt" strokecolor="#0080ff">
                <v:path arrowok="t"/>
              </v:shape>
            </v:group>
            <v:group style="position:absolute;left:7201;top:1125;width:2;height:64" coordorigin="7201,1125" coordsize="2,64">
              <v:shape style="position:absolute;left:7201;top:1125;width:2;height:64" coordorigin="7201,1125" coordsize="0,64" path="m7201,1188l7201,1125e" filled="false" stroked="true" strokeweight=".371318pt" strokecolor="#0080ff">
                <v:path arrowok="t"/>
              </v:shape>
            </v:group>
            <v:group style="position:absolute;left:7093;top:1125;width:2;height:64" coordorigin="7093,1125" coordsize="2,64">
              <v:shape style="position:absolute;left:7093;top:1125;width:2;height:64" coordorigin="7093,1125" coordsize="0,64" path="m7093,1125l7093,1188e" filled="false" stroked="true" strokeweight=".470336pt" strokecolor="#0080ff">
                <v:path arrowok="t"/>
              </v:shape>
            </v:group>
            <v:group style="position:absolute;left:7119;top:1125;width:2;height:64" coordorigin="7119,1125" coordsize="2,64">
              <v:shape style="position:absolute;left:7119;top:1125;width:2;height:64" coordorigin="7119,1125" coordsize="0,64" path="m7119,1125l7119,1188e" filled="false" stroked="true" strokeweight=".420824pt" strokecolor="#0080ff">
                <v:path arrowok="t"/>
              </v:shape>
            </v:group>
            <v:group style="position:absolute;left:7691;top:1125;width:2;height:64" coordorigin="7691,1125" coordsize="2,64">
              <v:shape style="position:absolute;left:7691;top:1125;width:2;height:64" coordorigin="7691,1125" coordsize="0,64" path="m7691,1125l7691,1188e" filled="false" stroked="true" strokeweight=".450529pt" strokecolor="#0080ff">
                <v:path arrowok="t"/>
              </v:shape>
            </v:group>
            <v:group style="position:absolute;left:7684;top:1125;width:2;height:64" coordorigin="7684,1125" coordsize="2,64">
              <v:shape style="position:absolute;left:7684;top:1125;width:2;height:64" coordorigin="7684,1125" coordsize="0,64" path="m7684,1125l7684,1188e" filled="false" stroked="true" strokeweight=".475297pt" strokecolor="#0080ff">
                <v:path arrowok="t"/>
              </v:shape>
            </v:group>
            <v:group style="position:absolute;left:7184;top:1125;width:2;height:64" coordorigin="7184,1125" coordsize="2,64">
              <v:shape style="position:absolute;left:7184;top:1125;width:2;height:64" coordorigin="7184,1125" coordsize="0,64" path="m7184,1125l7184,1188e" filled="false" stroked="true" strokeweight=".425777pt" strokecolor="#0080ff">
                <v:path arrowok="t"/>
              </v:shape>
            </v:group>
            <v:group style="position:absolute;left:7722;top:1125;width:2;height:64" coordorigin="7722,1125" coordsize="2,64">
              <v:shape style="position:absolute;left:7722;top:1125;width:2;height:64" coordorigin="7722,1125" coordsize="0,64" path="m7722,1125l7722,1188e" filled="false" stroked="true" strokeweight=".534700pt" strokecolor="#0080ff">
                <v:path arrowok="t"/>
              </v:shape>
            </v:group>
            <v:group style="position:absolute;left:7182;top:1125;width:2;height:64" coordorigin="7182,1125" coordsize="2,64">
              <v:shape style="position:absolute;left:7182;top:1125;width:2;height:64" coordorigin="7182,1125" coordsize="0,64" path="m7182,1125l7182,1188e" filled="false" stroked="true" strokeweight=".435682pt" strokecolor="#0080ff">
                <v:path arrowok="t"/>
              </v:shape>
            </v:group>
            <v:group style="position:absolute;left:7802;top:1125;width:2;height:64" coordorigin="7802,1125" coordsize="2,64">
              <v:shape style="position:absolute;left:7802;top:1125;width:2;height:64" coordorigin="7802,1125" coordsize="0,64" path="m7802,1188l7802,1125e" filled="false" stroked="true" strokeweight=".371318pt" strokecolor="#0080ff">
                <v:path arrowok="t"/>
              </v:shape>
            </v:group>
            <v:group style="position:absolute;left:7595;top:1125;width:2;height:64" coordorigin="7595,1125" coordsize="2,64">
              <v:shape style="position:absolute;left:7595;top:1125;width:2;height:64" coordorigin="7595,1125" coordsize="0,64" path="m7595,1125l7595,1188e" filled="false" stroked="true" strokeweight=".504997pt" strokecolor="#0080ff">
                <v:path arrowok="t"/>
              </v:shape>
            </v:group>
            <v:group style="position:absolute;left:7156;top:1125;width:2;height:64" coordorigin="7156,1125" coordsize="2,64">
              <v:shape style="position:absolute;left:7156;top:1125;width:2;height:64" coordorigin="7156,1125" coordsize="0,64" path="m7156,1188l7156,1125e" filled="false" stroked="true" strokeweight=".371318pt" strokecolor="#0080ff">
                <v:path arrowok="t"/>
              </v:shape>
            </v:group>
            <v:group style="position:absolute;left:7932;top:1125;width:2;height:64" coordorigin="7932,1125" coordsize="2,64">
              <v:shape style="position:absolute;left:7932;top:1125;width:2;height:64" coordorigin="7932,1125" coordsize="0,64" path="m7932,1125l7932,1188e" filled="false" stroked="true" strokeweight=".475292pt" strokecolor="#0080ff">
                <v:path arrowok="t"/>
              </v:shape>
            </v:group>
            <v:group style="position:absolute;left:7904;top:1125;width:2;height:64" coordorigin="7904,1125" coordsize="2,64">
              <v:shape style="position:absolute;left:7904;top:1125;width:2;height:64" coordorigin="7904,1125" coordsize="0,64" path="m7904,1125l7904,1188e" filled="false" stroked="true" strokeweight=".405976pt" strokecolor="#0080ff">
                <v:path arrowok="t"/>
              </v:shape>
            </v:group>
            <v:group style="position:absolute;left:7427;top:1125;width:2;height:64" coordorigin="7427,1125" coordsize="2,64">
              <v:shape style="position:absolute;left:7427;top:1125;width:2;height:64" coordorigin="7427,1125" coordsize="0,64" path="m7427,1125l7427,1188e" filled="false" stroked="true" strokeweight=".470333pt" strokecolor="#0080ff">
                <v:path arrowok="t"/>
              </v:shape>
            </v:group>
            <v:group style="position:absolute;left:7732;top:1125;width:2;height:64" coordorigin="7732,1125" coordsize="2,64">
              <v:shape style="position:absolute;left:7732;top:1125;width:2;height:64" coordorigin="7732,1125" coordsize="0,64" path="m7732,1125l7732,1188e" filled="false" stroked="true" strokeweight=".495093pt" strokecolor="#0080ff">
                <v:path arrowok="t"/>
              </v:shape>
            </v:group>
            <v:group style="position:absolute;left:7897;top:1125;width:2;height:64" coordorigin="7897,1125" coordsize="2,64">
              <v:shape style="position:absolute;left:7897;top:1125;width:2;height:64" coordorigin="7897,1125" coordsize="0,64" path="m7897,1125l7897,1188e" filled="false" stroked="true" strokeweight=".425777pt" strokecolor="#0080ff">
                <v:path arrowok="t"/>
              </v:shape>
            </v:group>
            <v:group style="position:absolute;left:7633;top:1125;width:2;height:64" coordorigin="7633,1125" coordsize="2,64">
              <v:shape style="position:absolute;left:7633;top:1125;width:2;height:64" coordorigin="7633,1125" coordsize="0,64" path="m7633,1125l7633,1188e" filled="false" stroked="true" strokeweight=".420827pt" strokecolor="#0080ff">
                <v:path arrowok="t"/>
              </v:shape>
            </v:group>
            <v:group style="position:absolute;left:7688;top:1125;width:2;height:64" coordorigin="7688,1125" coordsize="2,64">
              <v:shape style="position:absolute;left:7688;top:1125;width:2;height:64" coordorigin="7688,1125" coordsize="0,64" path="m7688,1125l7688,1188e" filled="false" stroked="true" strokeweight=".405974pt" strokecolor="#0080ff">
                <v:path arrowok="t"/>
              </v:shape>
            </v:group>
            <v:group style="position:absolute;left:7849;top:1125;width:2;height:64" coordorigin="7849,1125" coordsize="2,64">
              <v:shape style="position:absolute;left:7849;top:1125;width:2;height:64" coordorigin="7849,1125" coordsize="0,64" path="m7849,1188l7849,1125e" filled="false" stroked="true" strokeweight=".371318pt" strokecolor="#0080ff">
                <v:path arrowok="t"/>
              </v:shape>
            </v:group>
            <v:group style="position:absolute;left:7742;top:1125;width:2;height:64" coordorigin="7742,1125" coordsize="2,64">
              <v:shape style="position:absolute;left:7742;top:1125;width:2;height:64" coordorigin="7742,1125" coordsize="0,64" path="m7742,1125l7742,1188e" filled="false" stroked="true" strokeweight=".401023pt" strokecolor="#0080ff">
                <v:path arrowok="t"/>
              </v:shape>
            </v:group>
            <v:group style="position:absolute;left:7541;top:1125;width:2;height:64" coordorigin="7541,1125" coordsize="2,64">
              <v:shape style="position:absolute;left:7541;top:1125;width:2;height:64" coordorigin="7541,1125" coordsize="0,64" path="m7541,1125l7541,1188e" filled="false" stroked="true" strokeweight=".485191pt" strokecolor="#0080ff">
                <v:path arrowok="t"/>
              </v:shape>
            </v:group>
            <v:group style="position:absolute;left:7318;top:1125;width:2;height:64" coordorigin="7318,1125" coordsize="2,64">
              <v:shape style="position:absolute;left:7318;top:1125;width:2;height:64" coordorigin="7318,1125" coordsize="0,64" path="m7318,1125l7318,1188e" filled="false" stroked="true" strokeweight=".44063pt" strokecolor="#0080ff">
                <v:path arrowok="t"/>
              </v:shape>
            </v:group>
            <v:group style="position:absolute;left:7537;top:1125;width:2;height:64" coordorigin="7537,1125" coordsize="2,64">
              <v:shape style="position:absolute;left:7537;top:1125;width:2;height:64" coordorigin="7537,1125" coordsize="0,64" path="m7537,1125l7537,1188e" filled="false" stroked="true" strokeweight=".43569pt" strokecolor="#0080ff">
                <v:path arrowok="t"/>
              </v:shape>
            </v:group>
            <v:group style="position:absolute;left:7727;top:1125;width:2;height:64" coordorigin="7727,1125" coordsize="2,64">
              <v:shape style="position:absolute;left:7727;top:1125;width:2;height:64" coordorigin="7727,1125" coordsize="0,64" path="m7727,1125l7727,1188e" filled="false" stroked="true" strokeweight=".460436pt" strokecolor="#0080ff">
                <v:path arrowok="t"/>
              </v:shape>
            </v:group>
            <v:group style="position:absolute;left:8158;top:1125;width:2;height:64" coordorigin="8158,1125" coordsize="2,64">
              <v:shape style="position:absolute;left:8158;top:1125;width:2;height:64" coordorigin="8158,1125" coordsize="0,64" path="m8158,1125l8158,1188e" filled="false" stroked="true" strokeweight=".38617pt" strokecolor="#0080ff">
                <v:path arrowok="t"/>
              </v:shape>
            </v:group>
            <v:group style="position:absolute;left:7563;top:1125;width:2;height:64" coordorigin="7563,1125" coordsize="2,64">
              <v:shape style="position:absolute;left:7563;top:1125;width:2;height:64" coordorigin="7563,1125" coordsize="0,64" path="m7563,1125l7563,1188e" filled="false" stroked="true" strokeweight=".425775pt" strokecolor="#0080ff">
                <v:path arrowok="t"/>
              </v:shape>
            </v:group>
            <v:group style="position:absolute;left:7294;top:1125;width:2;height:64" coordorigin="7294,1125" coordsize="2,64">
              <v:shape style="position:absolute;left:7294;top:1125;width:2;height:64" coordorigin="7294,1125" coordsize="0,64" path="m7294,1125l7294,1188e" filled="false" stroked="true" strokeweight=".475297pt" strokecolor="#0080ff">
                <v:path arrowok="t"/>
              </v:shape>
            </v:group>
            <v:group style="position:absolute;left:8053;top:1125;width:2;height:64" coordorigin="8053,1125" coordsize="2,64">
              <v:shape style="position:absolute;left:8053;top:1125;width:2;height:64" coordorigin="8053,1125" coordsize="0,64" path="m8053,1125l8053,1188e" filled="false" stroked="true" strokeweight=".391121pt" strokecolor="#0080ff">
                <v:path arrowok="t"/>
              </v:shape>
            </v:group>
            <v:group style="position:absolute;left:7813;top:1125;width:2;height:64" coordorigin="7813,1125" coordsize="2,64">
              <v:shape style="position:absolute;left:7813;top:1125;width:2;height:64" coordorigin="7813,1125" coordsize="0,64" path="m7813,1125l7813,1188e" filled="false" stroked="true" strokeweight=".524812pt" strokecolor="#0080ff">
                <v:path arrowok="t"/>
              </v:shape>
            </v:group>
            <v:group style="position:absolute;left:7125;top:1125;width:2;height:64" coordorigin="7125,1125" coordsize="2,64">
              <v:shape style="position:absolute;left:7125;top:1125;width:2;height:64" coordorigin="7125,1125" coordsize="0,64" path="m7125,1188l7125,1125e" filled="false" stroked="true" strokeweight=".371318pt" strokecolor="#0080ff">
                <v:path arrowok="t"/>
              </v:shape>
            </v:group>
            <v:group style="position:absolute;left:8342;top:1125;width:2;height:64" coordorigin="8342,1125" coordsize="2,64">
              <v:shape style="position:absolute;left:8342;top:1125;width:2;height:64" coordorigin="8342,1125" coordsize="0,64" path="m8342,1125l8342,1188e" filled="false" stroked="true" strokeweight=".435679pt" strokecolor="#0080ff">
                <v:path arrowok="t"/>
              </v:shape>
            </v:group>
            <v:group style="position:absolute;left:8176;top:1125;width:2;height:64" coordorigin="8176,1125" coordsize="2,64">
              <v:shape style="position:absolute;left:8176;top:1125;width:2;height:64" coordorigin="8176,1125" coordsize="0,64" path="m8176,1125l8176,1188e" filled="false" stroked="true" strokeweight=".470336pt" strokecolor="#0080ff">
                <v:path arrowok="t"/>
              </v:shape>
            </v:group>
            <v:group style="position:absolute;left:7976;top:1125;width:2;height:64" coordorigin="7976,1125" coordsize="2,64">
              <v:shape style="position:absolute;left:7976;top:1125;width:2;height:64" coordorigin="7976,1125" coordsize="0,64" path="m7976,1125l7976,1188e" filled="false" stroked="true" strokeweight=".465385pt" strokecolor="#0080ff">
                <v:path arrowok="t"/>
              </v:shape>
            </v:group>
            <v:group style="position:absolute;left:7621;top:1125;width:2;height:64" coordorigin="7621,1125" coordsize="2,64">
              <v:shape style="position:absolute;left:7621;top:1125;width:2;height:64" coordorigin="7621,1125" coordsize="0,64" path="m7621,1125l7621,1188e" filled="false" stroked="true" strokeweight=".480235pt" strokecolor="#0080ff">
                <v:path arrowok="t"/>
              </v:shape>
            </v:group>
            <v:group style="position:absolute;left:7496;top:1125;width:2;height:64" coordorigin="7496,1125" coordsize="2,64">
              <v:shape style="position:absolute;left:7496;top:1125;width:2;height:64" coordorigin="7496,1125" coordsize="0,64" path="m7496,1125l7496,1188e" filled="false" stroked="true" strokeweight=".420827pt" strokecolor="#0080ff">
                <v:path arrowok="t"/>
              </v:shape>
            </v:group>
            <v:group style="position:absolute;left:8127;top:1125;width:2;height:64" coordorigin="8127,1125" coordsize="2,64">
              <v:shape style="position:absolute;left:8127;top:1125;width:2;height:64" coordorigin="8127,1125" coordsize="0,64" path="m8127,1125l8127,1188e" filled="false" stroked="true" strokeweight=".450535pt" strokecolor="#0080ff">
                <v:path arrowok="t"/>
              </v:shape>
            </v:group>
            <v:group style="position:absolute;left:8339;top:1125;width:2;height:64" coordorigin="8339,1125" coordsize="2,64">
              <v:shape style="position:absolute;left:8339;top:1125;width:2;height:64" coordorigin="8339,1125" coordsize="0,64" path="m8339,1188l8339,1125e" filled="false" stroked="true" strokeweight=".371318pt" strokecolor="#0080ff">
                <v:path arrowok="t"/>
              </v:shape>
            </v:group>
            <v:group style="position:absolute;left:7935;top:1125;width:2;height:64" coordorigin="7935,1125" coordsize="2,64">
              <v:shape style="position:absolute;left:7935;top:1125;width:2;height:64" coordorigin="7935,1125" coordsize="0,64" path="m7935,1125l7935,1188e" filled="false" stroked="true" strokeweight=".401023pt" strokecolor="#0080ff">
                <v:path arrowok="t"/>
              </v:shape>
            </v:group>
            <v:group style="position:absolute;left:7629;top:1125;width:2;height:64" coordorigin="7629,1125" coordsize="2,64">
              <v:shape style="position:absolute;left:7629;top:1125;width:2;height:64" coordorigin="7629,1125" coordsize="0,64" path="m7629,1125l7629,1188e" filled="false" stroked="true" strokeweight=".430731pt" strokecolor="#0080ff">
                <v:path arrowok="t"/>
              </v:shape>
            </v:group>
            <v:group style="position:absolute;left:7135;top:1125;width:2;height:64" coordorigin="7135,1125" coordsize="2,64">
              <v:shape style="position:absolute;left:7135;top:1125;width:2;height:64" coordorigin="7135,1125" coordsize="0,64" path="m7135,1125l7135,1188e" filled="false" stroked="true" strokeweight=".450532pt" strokecolor="#0080ff">
                <v:path arrowok="t"/>
              </v:shape>
            </v:group>
            <v:group style="position:absolute;left:7460;top:1125;width:2;height:64" coordorigin="7460,1125" coordsize="2,64">
              <v:shape style="position:absolute;left:7460;top:1125;width:2;height:64" coordorigin="7460,1125" coordsize="0,64" path="m7460,1125l7460,1188e" filled="false" stroked="true" strokeweight=".48024pt" strokecolor="#0080ff">
                <v:path arrowok="t"/>
              </v:shape>
            </v:group>
            <v:group style="position:absolute;left:7676;top:1125;width:2;height:64" coordorigin="7676,1125" coordsize="2,64">
              <v:shape style="position:absolute;left:7676;top:1125;width:2;height:64" coordorigin="7676,1125" coordsize="0,64" path="m7676,1125l7676,1188e" filled="false" stroked="true" strokeweight=".480235pt" strokecolor="#0080ff">
                <v:path arrowok="t"/>
              </v:shape>
            </v:group>
            <v:group style="position:absolute;left:7129;top:1125;width:2;height:64" coordorigin="7129,1125" coordsize="2,64">
              <v:shape style="position:absolute;left:7129;top:1125;width:2;height:64" coordorigin="7129,1125" coordsize="0,64" path="m7129,1125l7129,1188e" filled="false" stroked="true" strokeweight=".420827pt" strokecolor="#0080ff">
                <v:path arrowok="t"/>
              </v:shape>
            </v:group>
            <v:group style="position:absolute;left:7298;top:1125;width:2;height:64" coordorigin="7298,1125" coordsize="2,64">
              <v:shape style="position:absolute;left:7298;top:1125;width:2;height:64" coordorigin="7298,1125" coordsize="0,64" path="m7298,1125l7298,1188e" filled="false" stroked="true" strokeweight=".460431pt" strokecolor="#0080ff">
                <v:path arrowok="t"/>
              </v:shape>
            </v:group>
            <v:group style="position:absolute;left:7872;top:1125;width:2;height:64" coordorigin="7872,1125" coordsize="2,64">
              <v:shape style="position:absolute;left:7872;top:1125;width:2;height:64" coordorigin="7872,1125" coordsize="0,64" path="m7872,1125l7872,1188e" filled="false" stroked="true" strokeweight=".465385pt" strokecolor="#0080ff">
                <v:path arrowok="t"/>
              </v:shape>
            </v:group>
            <v:group style="position:absolute;left:7373;top:1125;width:2;height:64" coordorigin="7373,1125" coordsize="2,64">
              <v:shape style="position:absolute;left:7373;top:1125;width:2;height:64" coordorigin="7373,1125" coordsize="0,64" path="m7373,1125l7373,1188e" filled="false" stroked="true" strokeweight=".425777pt" strokecolor="#0080ff">
                <v:path arrowok="t"/>
              </v:shape>
            </v:group>
            <v:group style="position:absolute;left:8141;top:1125;width:2;height:64" coordorigin="8141,1125" coordsize="2,64">
              <v:shape style="position:absolute;left:8141;top:1125;width:2;height:64" coordorigin="8141,1125" coordsize="0,64" path="m8141,1125l8141,1188e" filled="false" stroked="true" strokeweight=".420827pt" strokecolor="#0080ff">
                <v:path arrowok="t"/>
              </v:shape>
            </v:group>
            <v:group style="position:absolute;left:7924;top:1125;width:2;height:64" coordorigin="7924,1125" coordsize="2,64">
              <v:shape style="position:absolute;left:7924;top:1125;width:2;height:64" coordorigin="7924,1125" coordsize="0,64" path="m7924,1125l7924,1188e" filled="false" stroked="true" strokeweight=".435682pt" strokecolor="#0080ff">
                <v:path arrowok="t"/>
              </v:shape>
            </v:group>
            <v:group style="position:absolute;left:8039;top:1125;width:2;height:64" coordorigin="8039,1125" coordsize="2,64">
              <v:shape style="position:absolute;left:8039;top:1125;width:2;height:64" coordorigin="8039,1125" coordsize="0,64" path="m8039,1125l8039,1188e" filled="false" stroked="true" strokeweight=".415876pt" strokecolor="#0080ff">
                <v:path arrowok="t"/>
              </v:shape>
            </v:group>
            <v:group style="position:absolute;left:7939;top:1125;width:2;height:64" coordorigin="7939,1125" coordsize="2,64">
              <v:shape style="position:absolute;left:7939;top:1125;width:2;height:64" coordorigin="7939,1125" coordsize="0,64" path="m7939,1125l7939,1188e" filled="false" stroked="true" strokeweight=".495087pt" strokecolor="#0080ff">
                <v:path arrowok="t"/>
              </v:shape>
            </v:group>
            <v:group style="position:absolute;left:7720;top:1125;width:2;height:64" coordorigin="7720,1125" coordsize="2,64">
              <v:shape style="position:absolute;left:7720;top:1125;width:2;height:64" coordorigin="7720,1125" coordsize="0,64" path="m7720,1188l7720,1125e" filled="false" stroked="true" strokeweight=".371318pt" strokecolor="#0080ff">
                <v:path arrowok="t"/>
              </v:shape>
            </v:group>
            <v:group style="position:absolute;left:7887;top:1125;width:2;height:64" coordorigin="7887,1125" coordsize="2,64">
              <v:shape style="position:absolute;left:7887;top:1125;width:2;height:64" coordorigin="7887,1125" coordsize="0,64" path="m7887,1125l7887,1188e" filled="false" stroked="true" strokeweight=".460436pt" strokecolor="#0080ff">
                <v:path arrowok="t"/>
              </v:shape>
            </v:group>
            <v:group style="position:absolute;left:7102;top:1125;width:2;height:64" coordorigin="7102,1125" coordsize="2,64">
              <v:shape style="position:absolute;left:7102;top:1125;width:2;height:64" coordorigin="7102,1125" coordsize="0,64" path="m7102,1125l7102,1188e" filled="false" stroked="true" strokeweight=".495087pt" strokecolor="#0080ff">
                <v:path arrowok="t"/>
              </v:shape>
            </v:group>
            <v:group style="position:absolute;left:8253;top:1125;width:2;height:64" coordorigin="8253,1125" coordsize="2,64">
              <v:shape style="position:absolute;left:8253;top:1125;width:2;height:64" coordorigin="8253,1125" coordsize="0,64" path="m8253,1188l8253,1125e" filled="false" stroked="true" strokeweight=".371318pt" strokecolor="#0080ff">
                <v:path arrowok="t"/>
              </v:shape>
            </v:group>
            <v:group style="position:absolute;left:8102;top:1125;width:2;height:64" coordorigin="8102,1125" coordsize="2,64">
              <v:shape style="position:absolute;left:8102;top:1125;width:2;height:64" coordorigin="8102,1125" coordsize="0,64" path="m8102,1125l8102,1188e" filled="false" stroked="true" strokeweight=".450532pt" strokecolor="#0080ff">
                <v:path arrowok="t"/>
              </v:shape>
            </v:group>
            <v:group style="position:absolute;left:7694;top:1125;width:2;height:64" coordorigin="7694,1125" coordsize="2,64">
              <v:shape style="position:absolute;left:7694;top:1125;width:2;height:64" coordorigin="7694,1125" coordsize="0,64" path="m7694,1125l7694,1188e" filled="false" stroked="true" strokeweight=".41587pt" strokecolor="#0080ff">
                <v:path arrowok="t"/>
              </v:shape>
            </v:group>
            <v:group style="position:absolute;left:7423;top:1125;width:2;height:64" coordorigin="7423,1125" coordsize="2,64">
              <v:shape style="position:absolute;left:7423;top:1125;width:2;height:64" coordorigin="7423,1125" coordsize="0,64" path="m7423,1125l7423,1188e" filled="false" stroked="true" strokeweight=".420824pt" strokecolor="#0080ff">
                <v:path arrowok="t"/>
              </v:shape>
            </v:group>
            <v:group style="position:absolute;left:7301;top:1125;width:2;height:64" coordorigin="7301,1125" coordsize="2,64">
              <v:shape style="position:absolute;left:7301;top:1125;width:2;height:64" coordorigin="7301,1125" coordsize="0,64" path="m7301,1125l7301,1188e" filled="false" stroked="true" strokeweight=".500046pt" strokecolor="#0080ff">
                <v:path arrowok="t"/>
              </v:shape>
            </v:group>
            <v:group style="position:absolute;left:8114;top:1125;width:2;height:64" coordorigin="8114,1125" coordsize="2,64">
              <v:shape style="position:absolute;left:8114;top:1125;width:2;height:64" coordorigin="8114,1125" coordsize="0,64" path="m8114,1125l8114,1188e" filled="false" stroked="true" strokeweight=".450532pt" strokecolor="#0080ff">
                <v:path arrowok="t"/>
              </v:shape>
            </v:group>
            <v:group style="position:absolute;left:7588;top:1125;width:2;height:64" coordorigin="7588,1125" coordsize="2,64">
              <v:shape style="position:absolute;left:7588;top:1125;width:2;height:64" coordorigin="7588,1125" coordsize="0,64" path="m7588,1125l7588,1188e" filled="false" stroked="true" strokeweight=".445584pt" strokecolor="#0080ff">
                <v:path arrowok="t"/>
              </v:shape>
            </v:group>
            <v:group style="position:absolute;left:7624;top:1125;width:2;height:64" coordorigin="7624,1125" coordsize="2,64">
              <v:shape style="position:absolute;left:7624;top:1125;width:2;height:64" coordorigin="7624,1125" coordsize="0,64" path="m7624,1125l7624,1188e" filled="false" stroked="true" strokeweight=".465387pt" strokecolor="#0080ff">
                <v:path arrowok="t"/>
              </v:shape>
            </v:group>
            <v:group style="position:absolute;left:8184;top:1125;width:2;height:64" coordorigin="8184,1125" coordsize="2,64">
              <v:shape style="position:absolute;left:8184;top:1125;width:2;height:64" coordorigin="8184,1125" coordsize="0,64" path="m8184,1125l8184,1188e" filled="false" stroked="true" strokeweight=".401026pt" strokecolor="#0080ff">
                <v:path arrowok="t"/>
              </v:shape>
            </v:group>
            <v:group style="position:absolute;left:8264;top:1125;width:2;height:64" coordorigin="8264,1125" coordsize="2,64">
              <v:shape style="position:absolute;left:8264;top:1125;width:2;height:64" coordorigin="8264,1125" coordsize="0,64" path="m8264,1125l8264,1188e" filled="false" stroked="true" strokeweight=".44063pt" strokecolor="#0080ff">
                <v:path arrowok="t"/>
              </v:shape>
            </v:group>
            <v:group style="position:absolute;left:8390;top:1125;width:2;height:64" coordorigin="8390,1125" coordsize="2,64">
              <v:shape style="position:absolute;left:8390;top:1125;width:2;height:64" coordorigin="8390,1125" coordsize="0,64" path="m8390,1188l8390,1125e" filled="false" stroked="true" strokeweight=".371318pt" strokecolor="#0080ff">
                <v:path arrowok="t"/>
              </v:shape>
            </v:group>
            <v:group style="position:absolute;left:7504;top:1125;width:2;height:64" coordorigin="7504,1125" coordsize="2,64">
              <v:shape style="position:absolute;left:7504;top:1125;width:2;height:64" coordorigin="7504,1125" coordsize="0,64" path="m7504,1125l7504,1188e" filled="false" stroked="true" strokeweight=".534703pt" strokecolor="#0080ff">
                <v:path arrowok="t"/>
              </v:shape>
            </v:group>
            <v:group style="position:absolute;left:7309;top:1125;width:2;height:64" coordorigin="7309,1125" coordsize="2,64">
              <v:shape style="position:absolute;left:7309;top:1125;width:2;height:64" coordorigin="7309,1125" coordsize="0,64" path="m7309,1125l7309,1188e" filled="false" stroked="true" strokeweight=".470333pt" strokecolor="#0080ff">
                <v:path arrowok="t"/>
              </v:shape>
            </v:group>
            <v:group style="position:absolute;left:7232;top:1125;width:2;height:64" coordorigin="7232,1125" coordsize="2,64">
              <v:shape style="position:absolute;left:7232;top:1125;width:2;height:64" coordorigin="7232,1125" coordsize="0,64" path="m7232,1188l7232,1125e" filled="false" stroked="true" strokeweight=".371318pt" strokecolor="#0080ff">
                <v:path arrowok="t"/>
              </v:shape>
            </v:group>
            <v:group style="position:absolute;left:7640;top:1125;width:2;height:64" coordorigin="7640,1125" coordsize="2,64">
              <v:shape style="position:absolute;left:7640;top:1125;width:2;height:64" coordorigin="7640,1125" coordsize="0,64" path="m7640,1125l7640,1188e" filled="false" stroked="true" strokeweight=".401026pt" strokecolor="#0080ff">
                <v:path arrowok="t"/>
              </v:shape>
            </v:group>
            <v:group style="position:absolute;left:6856;top:1125;width:2;height:64" coordorigin="6856,1125" coordsize="2,64">
              <v:shape style="position:absolute;left:6856;top:1125;width:2;height:64" coordorigin="6856,1125" coordsize="0,64" path="m6856,1188l6856,1125e" filled="false" stroked="true" strokeweight=".371318pt" strokecolor="#0080ff">
                <v:path arrowok="t"/>
              </v:shape>
            </v:group>
            <v:group style="position:absolute;left:6838;top:1125;width:2;height:64" coordorigin="6838,1125" coordsize="2,64">
              <v:shape style="position:absolute;left:6838;top:1125;width:2;height:64" coordorigin="6838,1125" coordsize="0,64" path="m6838,1188l6838,1125e" filled="false" stroked="true" strokeweight=".371318pt" strokecolor="#0080ff">
                <v:path arrowok="t"/>
              </v:shape>
            </v:group>
            <v:group style="position:absolute;left:6885;top:1125;width:2;height:64" coordorigin="6885,1125" coordsize="2,64">
              <v:shape style="position:absolute;left:6885;top:1125;width:2;height:64" coordorigin="6885,1125" coordsize="0,64" path="m6885,1188l6885,1125e" filled="false" stroked="true" strokeweight=".371318pt" strokecolor="#0080ff">
                <v:path arrowok="t"/>
              </v:shape>
            </v:group>
            <v:group style="position:absolute;left:6865;top:1125;width:2;height:64" coordorigin="6865,1125" coordsize="2,64">
              <v:shape style="position:absolute;left:6865;top:1125;width:2;height:64" coordorigin="6865,1125" coordsize="0,64" path="m6865,1188l6865,1125e" filled="false" stroked="true" strokeweight=".371318pt" strokecolor="#0080ff">
                <v:path arrowok="t"/>
              </v:shape>
            </v:group>
            <v:group style="position:absolute;left:7002;top:1125;width:2;height:64" coordorigin="7002,1125" coordsize="2,64">
              <v:shape style="position:absolute;left:7002;top:1125;width:2;height:64" coordorigin="7002,1125" coordsize="0,64" path="m7002,1125l7002,1188e" filled="false" stroked="true" strokeweight=".391124pt" strokecolor="#0080ff">
                <v:path arrowok="t"/>
              </v:shape>
            </v:group>
            <v:group style="position:absolute;left:6972;top:1125;width:2;height:64" coordorigin="6972,1125" coordsize="2,64">
              <v:shape style="position:absolute;left:6972;top:1125;width:2;height:64" coordorigin="6972,1125" coordsize="0,64" path="m6972,1188l6972,1125e" filled="false" stroked="true" strokeweight=".371318pt" strokecolor="#0080ff">
                <v:path arrowok="t"/>
              </v:shape>
            </v:group>
            <v:group style="position:absolute;left:6999;top:1125;width:2;height:64" coordorigin="6999,1125" coordsize="2,64">
              <v:shape style="position:absolute;left:6999;top:1125;width:2;height:64" coordorigin="6999,1125" coordsize="0,64" path="m6999,1188l6999,1125e" filled="false" stroked="true" strokeweight=".371318pt" strokecolor="#0080ff">
                <v:path arrowok="t"/>
              </v:shape>
            </v:group>
            <v:group style="position:absolute;left:6961;top:1125;width:2;height:64" coordorigin="6961,1125" coordsize="2,64">
              <v:shape style="position:absolute;left:6961;top:1125;width:2;height:64" coordorigin="6961,1125" coordsize="0,64" path="m6961,1188l6961,1125e" filled="false" stroked="true" strokeweight=".371318pt" strokecolor="#0080ff">
                <v:path arrowok="t"/>
              </v:shape>
            </v:group>
            <v:group style="position:absolute;left:6953;top:1125;width:2;height:64" coordorigin="6953,1125" coordsize="2,64">
              <v:shape style="position:absolute;left:6953;top:1125;width:2;height:64" coordorigin="6953,1125" coordsize="0,64" path="m6953,1188l6953,1125e" filled="false" stroked="true" strokeweight=".371318pt" strokecolor="#0080ff">
                <v:path arrowok="t"/>
              </v:shape>
            </v:group>
            <v:group style="position:absolute;left:7061;top:1125;width:2;height:64" coordorigin="7061,1125" coordsize="2,64">
              <v:shape style="position:absolute;left:7061;top:1125;width:2;height:64" coordorigin="7061,1125" coordsize="0,64" path="m7061,1125l7061,1188e" filled="false" stroked="true" strokeweight=".401023pt" strokecolor="#0080ff">
                <v:path arrowok="t"/>
              </v:shape>
            </v:group>
            <v:group style="position:absolute;left:7662;top:1125;width:2;height:64" coordorigin="7662,1125" coordsize="2,64">
              <v:shape style="position:absolute;left:7662;top:1125;width:2;height:64" coordorigin="7662,1125" coordsize="0,64" path="m7662,1125l7662,1188e" filled="false" stroked="true" strokeweight=".410927pt" strokecolor="#0080ff">
                <v:path arrowok="t"/>
              </v:shape>
            </v:group>
            <v:group style="position:absolute;left:8378;top:1125;width:2;height:64" coordorigin="8378,1125" coordsize="2,64">
              <v:shape style="position:absolute;left:8378;top:1125;width:2;height:64" coordorigin="8378,1125" coordsize="0,64" path="m8378,1188l8378,1125e" filled="false" stroked="true" strokeweight=".371318pt" strokecolor="#0080ff">
                <v:path arrowok="t"/>
              </v:shape>
            </v:group>
            <v:group style="position:absolute;left:7196;top:1125;width:2;height:64" coordorigin="7196,1125" coordsize="2,64">
              <v:shape style="position:absolute;left:7196;top:1125;width:2;height:64" coordorigin="7196,1125" coordsize="0,64" path="m7196,1125l7196,1188e" filled="false" stroked="true" strokeweight=".430728pt" strokecolor="#0080ff">
                <v:path arrowok="t"/>
              </v:shape>
            </v:group>
            <v:group style="position:absolute;left:7952;top:1125;width:2;height:64" coordorigin="7952,1125" coordsize="2,64">
              <v:shape style="position:absolute;left:7952;top:1125;width:2;height:64" coordorigin="7952,1125" coordsize="0,64" path="m7952,1125l7952,1188e" filled="false" stroked="true" strokeweight=".475292pt" strokecolor="#0080ff">
                <v:path arrowok="t"/>
              </v:shape>
            </v:group>
            <v:group style="position:absolute;left:7699;top:1125;width:2;height:64" coordorigin="7699,1125" coordsize="2,64">
              <v:shape style="position:absolute;left:7699;top:1125;width:2;height:64" coordorigin="7699,1125" coordsize="0,64" path="m7699,1125l7699,1188e" filled="false" stroked="true" strokeweight=".425772pt" strokecolor="#0080ff">
                <v:path arrowok="t"/>
              </v:shape>
            </v:group>
            <v:group style="position:absolute;left:7008;top:1125;width:2;height:64" coordorigin="7008,1125" coordsize="2,64">
              <v:shape style="position:absolute;left:7008;top:1125;width:2;height:64" coordorigin="7008,1125" coordsize="0,64" path="m7008,1188l7008,1125e" filled="false" stroked="true" strokeweight=".371318pt" strokecolor="#0080ff">
                <v:path arrowok="t"/>
              </v:shape>
            </v:group>
            <v:group style="position:absolute;left:7455;top:1125;width:2;height:64" coordorigin="7455,1125" coordsize="2,64">
              <v:shape style="position:absolute;left:7455;top:1125;width:2;height:64" coordorigin="7455,1125" coordsize="0,64" path="m7455,1125l7455,1188e" filled="false" stroked="true" strokeweight=".425772pt" strokecolor="#0080ff">
                <v:path arrowok="t"/>
              </v:shape>
            </v:group>
            <v:group style="position:absolute;left:7579;top:1125;width:2;height:64" coordorigin="7579,1125" coordsize="2,64">
              <v:shape style="position:absolute;left:7579;top:1125;width:2;height:64" coordorigin="7579,1125" coordsize="0,64" path="m7579,1125l7579,1188e" filled="false" stroked="true" strokeweight=".445586pt" strokecolor="#0080ff">
                <v:path arrowok="t"/>
              </v:shape>
            </v:group>
            <v:group style="position:absolute;left:8042;top:1125;width:2;height:64" coordorigin="8042,1125" coordsize="2,64">
              <v:shape style="position:absolute;left:8042;top:1125;width:2;height:64" coordorigin="8042,1125" coordsize="0,64" path="m8042,1188l8042,1125e" filled="false" stroked="true" strokeweight=".371318pt" strokecolor="#0080ff">
                <v:path arrowok="t"/>
              </v:shape>
            </v:group>
            <v:group style="position:absolute;left:7866;top:1125;width:2;height:64" coordorigin="7866,1125" coordsize="2,64">
              <v:shape style="position:absolute;left:7866;top:1125;width:2;height:64" coordorigin="7866,1125" coordsize="0,64" path="m7866,1125l7866,1188e" filled="false" stroked="true" strokeweight=".415876pt" strokecolor="#0080ff">
                <v:path arrowok="t"/>
              </v:shape>
            </v:group>
            <v:group style="position:absolute;left:7796;top:1125;width:2;height:64" coordorigin="7796,1125" coordsize="2,64">
              <v:shape style="position:absolute;left:7796;top:1125;width:2;height:64" coordorigin="7796,1125" coordsize="0,64" path="m7796,1125l7796,1188e" filled="false" stroked="true" strokeweight=".490134pt" strokecolor="#0080ff">
                <v:path arrowok="t"/>
              </v:shape>
            </v:group>
            <v:group style="position:absolute;left:7480;top:1125;width:2;height:64" coordorigin="7480,1125" coordsize="2,64">
              <v:shape style="position:absolute;left:7480;top:1125;width:2;height:64" coordorigin="7480,1125" coordsize="0,64" path="m7480,1125l7480,1188e" filled="false" stroked="true" strokeweight=".42578pt" strokecolor="#0080ff">
                <v:path arrowok="t"/>
              </v:shape>
            </v:group>
            <v:group style="position:absolute;left:7846;top:1125;width:2;height:64" coordorigin="7846,1125" coordsize="2,64">
              <v:shape style="position:absolute;left:7846;top:1125;width:2;height:64" coordorigin="7846,1125" coordsize="0,64" path="m7846,1125l7846,1188e" filled="false" stroked="true" strokeweight=".405968pt" strokecolor="#0080ff">
                <v:path arrowok="t"/>
              </v:shape>
            </v:group>
            <v:group style="position:absolute;left:7637;top:1125;width:2;height:64" coordorigin="7637,1125" coordsize="2,64">
              <v:shape style="position:absolute;left:7637;top:1125;width:2;height:64" coordorigin="7637,1125" coordsize="0,64" path="m7637,1125l7637,1188e" filled="false" stroked="true" strokeweight=".455483pt" strokecolor="#0080ff">
                <v:path arrowok="t"/>
              </v:shape>
            </v:group>
            <v:group style="position:absolute;left:7327;top:1125;width:2;height:64" coordorigin="7327,1125" coordsize="2,64">
              <v:shape style="position:absolute;left:7327;top:1125;width:2;height:64" coordorigin="7327,1125" coordsize="0,64" path="m7327,1125l7327,1188e" filled="false" stroked="true" strokeweight=".460434pt" strokecolor="#0080ff">
                <v:path arrowok="t"/>
              </v:shape>
            </v:group>
            <v:group style="position:absolute;left:8486;top:1125;width:2;height:64" coordorigin="8486,1125" coordsize="2,64">
              <v:shape style="position:absolute;left:8486;top:1125;width:2;height:64" coordorigin="8486,1125" coordsize="0,64" path="m8486,1188l8486,1125e" filled="false" stroked="true" strokeweight=".371318pt" strokecolor="#0080ff">
                <v:path arrowok="t"/>
              </v:shape>
            </v:group>
            <v:group style="position:absolute;left:8442;top:1125;width:2;height:64" coordorigin="8442,1125" coordsize="2,64">
              <v:shape style="position:absolute;left:8442;top:1125;width:2;height:64" coordorigin="8442,1125" coordsize="0,64" path="m8442,1188l8442,1125e" filled="false" stroked="true" strokeweight=".371318pt" strokecolor="#0080ff">
                <v:path arrowok="t"/>
              </v:shape>
            </v:group>
            <v:group style="position:absolute;left:8081;top:1125;width:2;height:64" coordorigin="8081,1125" coordsize="2,64">
              <v:shape style="position:absolute;left:8081;top:1125;width:2;height:64" coordorigin="8081,1125" coordsize="0,64" path="m8081,1125l8081,1188e" filled="false" stroked="true" strokeweight=".460431pt" strokecolor="#0080ff">
                <v:path arrowok="t"/>
              </v:shape>
            </v:group>
            <v:group style="position:absolute;left:7740;top:1125;width:2;height:64" coordorigin="7740,1125" coordsize="2,64">
              <v:shape style="position:absolute;left:7740;top:1125;width:2;height:64" coordorigin="7740,1125" coordsize="0,64" path="m7740,1125l7740,1188e" filled="false" stroked="true" strokeweight=".401023pt" strokecolor="#0080ff">
                <v:path arrowok="t"/>
              </v:shape>
            </v:group>
            <v:group style="position:absolute;left:7508;top:1125;width:2;height:64" coordorigin="7508,1125" coordsize="2,64">
              <v:shape style="position:absolute;left:7508;top:1125;width:2;height:64" coordorigin="7508,1125" coordsize="0,64" path="m7508,1125l7508,1188e" filled="false" stroked="true" strokeweight=".470333pt" strokecolor="#0080ff">
                <v:path arrowok="t"/>
              </v:shape>
            </v:group>
            <v:group style="position:absolute;left:7992;top:1125;width:2;height:64" coordorigin="7992,1125" coordsize="2,64">
              <v:shape style="position:absolute;left:7992;top:1125;width:2;height:64" coordorigin="7992,1125" coordsize="0,64" path="m7992,1125l7992,1188e" filled="false" stroked="true" strokeweight=".445576pt" strokecolor="#0080ff">
                <v:path arrowok="t"/>
              </v:shape>
            </v:group>
            <v:group style="position:absolute;left:7045;top:1125;width:2;height:64" coordorigin="7045,1125" coordsize="2,64">
              <v:shape style="position:absolute;left:7045;top:1125;width:2;height:64" coordorigin="7045,1125" coordsize="0,64" path="m7045,1125l7045,1188e" filled="false" stroked="true" strokeweight=".52479pt" strokecolor="#0080ff">
                <v:path arrowok="t"/>
              </v:shape>
            </v:group>
            <v:group style="position:absolute;left:7837;top:1125;width:2;height:64" coordorigin="7837,1125" coordsize="2,64">
              <v:shape style="position:absolute;left:7837;top:1125;width:2;height:64" coordorigin="7837,1125" coordsize="0,64" path="m7837,1125l7837,1188e" filled="false" stroked="true" strokeweight=".415876pt" strokecolor="#0080ff">
                <v:path arrowok="t"/>
              </v:shape>
            </v:group>
            <v:group style="position:absolute;left:7531;top:1125;width:2;height:64" coordorigin="7531,1125" coordsize="2,64">
              <v:shape style="position:absolute;left:7531;top:1125;width:2;height:64" coordorigin="7531,1125" coordsize="0,64" path="m7531,1125l7531,1188e" filled="false" stroked="true" strokeweight=".514896pt" strokecolor="#0080ff">
                <v:path arrowok="t"/>
              </v:shape>
            </v:group>
            <v:group style="position:absolute;left:7767;top:1125;width:2;height:64" coordorigin="7767,1125" coordsize="2,64">
              <v:shape style="position:absolute;left:7767;top:1125;width:2;height:64" coordorigin="7767,1125" coordsize="0,64" path="m7767,1125l7767,1188e" filled="false" stroked="true" strokeweight=".450537pt" strokecolor="#0080ff">
                <v:path arrowok="t"/>
              </v:shape>
            </v:group>
            <v:group style="position:absolute;left:7708;top:1125;width:2;height:64" coordorigin="7708,1125" coordsize="2,64">
              <v:shape style="position:absolute;left:7708;top:1125;width:2;height:64" coordorigin="7708,1125" coordsize="0,64" path="m7708,1125l7708,1188e" filled="false" stroked="true" strokeweight=".445581pt" strokecolor="#0080ff">
                <v:path arrowok="t"/>
              </v:shape>
            </v:group>
            <v:group style="position:absolute;left:7448;top:1125;width:2;height:64" coordorigin="7448,1125" coordsize="2,64">
              <v:shape style="position:absolute;left:7448;top:1125;width:2;height:64" coordorigin="7448,1125" coordsize="0,64" path="m7448,1188l7448,1125e" filled="false" stroked="true" strokeweight=".371318pt" strokecolor="#0080ff">
                <v:path arrowok="t"/>
              </v:shape>
            </v:group>
            <v:group style="position:absolute;left:7605;top:1125;width:2;height:64" coordorigin="7605,1125" coordsize="2,64">
              <v:shape style="position:absolute;left:7605;top:1125;width:2;height:64" coordorigin="7605,1125" coordsize="0,64" path="m7605,1125l7605,1188e" filled="false" stroked="true" strokeweight=".504986pt" strokecolor="#0080ff">
                <v:path arrowok="t"/>
              </v:shape>
            </v:group>
            <v:group style="position:absolute;left:7210;top:1125;width:2;height:64" coordorigin="7210,1125" coordsize="2,64">
              <v:shape style="position:absolute;left:7210;top:1125;width:2;height:64" coordorigin="7210,1125" coordsize="0,64" path="m7210,1125l7210,1188e" filled="false" stroked="true" strokeweight=".514896pt" strokecolor="#0080ff">
                <v:path arrowok="t"/>
              </v:shape>
            </v:group>
            <v:group style="position:absolute;left:7810;top:1125;width:2;height:64" coordorigin="7810,1125" coordsize="2,64">
              <v:shape style="position:absolute;left:7810;top:1125;width:2;height:64" coordorigin="7810,1125" coordsize="0,64" path="m7810,1125l7810,1188e" filled="false" stroked="true" strokeweight=".490136pt" strokecolor="#0080ff">
                <v:path arrowok="t"/>
              </v:shape>
            </v:group>
            <v:group style="position:absolute;left:7627;top:1125;width:2;height:64" coordorigin="7627,1125" coordsize="2,64">
              <v:shape style="position:absolute;left:7627;top:1125;width:2;height:64" coordorigin="7627,1125" coordsize="0,64" path="m7627,1188l7627,1125e" filled="false" stroked="true" strokeweight=".371318pt" strokecolor="#0080ff">
                <v:path arrowok="t"/>
              </v:shape>
            </v:group>
            <v:group style="position:absolute;left:8138;top:1125;width:2;height:64" coordorigin="8138,1125" coordsize="2,64">
              <v:shape style="position:absolute;left:8138;top:1125;width:2;height:64" coordorigin="8138,1125" coordsize="0,64" path="m8138,1125l8138,1188e" filled="false" stroked="true" strokeweight=".509945pt" strokecolor="#0080ff">
                <v:path arrowok="t"/>
              </v:shape>
            </v:group>
            <v:group style="position:absolute;left:6861;top:1125;width:2;height:64" coordorigin="6861,1125" coordsize="2,64">
              <v:shape style="position:absolute;left:6861;top:1125;width:2;height:64" coordorigin="6861,1125" coordsize="0,64" path="m6861,1188l6861,1125e" filled="false" stroked="true" strokeweight=".371318pt" strokecolor="#0080ff">
                <v:path arrowok="t"/>
              </v:shape>
            </v:group>
            <v:group style="position:absolute;left:8205;top:1125;width:2;height:64" coordorigin="8205,1125" coordsize="2,64">
              <v:shape style="position:absolute;left:8205;top:1125;width:2;height:64" coordorigin="8205,1125" coordsize="0,64" path="m8205,1125l8205,1188e" filled="false" stroked="true" strokeweight=".440627pt" strokecolor="#0080ff">
                <v:path arrowok="t"/>
              </v:shape>
            </v:group>
            <v:group style="position:absolute;left:7997;top:1125;width:2;height:64" coordorigin="7997,1125" coordsize="2,64">
              <v:shape style="position:absolute;left:7997;top:1125;width:2;height:64" coordorigin="7997,1125" coordsize="0,64" path="m7997,1125l7997,1188e" filled="false" stroked="true" strokeweight=".470341pt" strokecolor="#0080ff">
                <v:path arrowok="t"/>
              </v:shape>
            </v:group>
            <v:group style="position:absolute;left:8163;top:1125;width:2;height:64" coordorigin="8163,1125" coordsize="2,64">
              <v:shape style="position:absolute;left:8163;top:1125;width:2;height:64" coordorigin="8163,1125" coordsize="0,64" path="m8163,1125l8163,1188e" filled="false" stroked="true" strokeweight=".415876pt" strokecolor="#0080ff">
                <v:path arrowok="t"/>
              </v:shape>
            </v:group>
            <v:group style="position:absolute;left:8061;top:1125;width:2;height:64" coordorigin="8061,1125" coordsize="2,64">
              <v:shape style="position:absolute;left:8061;top:1125;width:2;height:64" coordorigin="8061,1125" coordsize="0,64" path="m8061,1125l8061,1188e" filled="false" stroked="true" strokeweight=".425777pt" strokecolor="#0080ff">
                <v:path arrowok="t"/>
              </v:shape>
            </v:group>
            <v:group style="position:absolute;left:7444;top:1125;width:2;height:64" coordorigin="7444,1125" coordsize="2,64">
              <v:shape style="position:absolute;left:7444;top:1125;width:2;height:64" coordorigin="7444,1125" coordsize="0,64" path="m7444,1125l7444,1188e" filled="false" stroked="true" strokeweight=".396072pt" strokecolor="#0080ff">
                <v:path arrowok="t"/>
              </v:shape>
            </v:group>
            <v:group style="position:absolute;left:7164;top:1125;width:2;height:64" coordorigin="7164,1125" coordsize="2,64">
              <v:shape style="position:absolute;left:7164;top:1125;width:2;height:64" coordorigin="7164,1125" coordsize="0,64" path="m7164,1188l7164,1125e" filled="false" stroked="true" strokeweight=".371318pt" strokecolor="#0080ff">
                <v:path arrowok="t"/>
              </v:shape>
            </v:group>
            <v:group style="position:absolute;left:6968;top:1125;width:2;height:64" coordorigin="6968,1125" coordsize="2,64">
              <v:shape style="position:absolute;left:6968;top:1125;width:2;height:64" coordorigin="6968,1125" coordsize="0,64" path="m6968,1125l6968,1188e" filled="false" stroked="true" strokeweight=".430728pt" strokecolor="#0080ff">
                <v:path arrowok="t"/>
              </v:shape>
            </v:group>
            <v:group style="position:absolute;left:7869;top:1125;width:2;height:64" coordorigin="7869,1125" coordsize="2,64">
              <v:shape style="position:absolute;left:7869;top:1125;width:2;height:64" coordorigin="7869,1125" coordsize="0,64" path="m7869,1125l7869,1188e" filled="false" stroked="true" strokeweight=".475284pt" strokecolor="#0080ff">
                <v:path arrowok="t"/>
              </v:shape>
            </v:group>
            <v:group style="position:absolute;left:7403;top:1125;width:2;height:64" coordorigin="7403,1125" coordsize="2,64">
              <v:shape style="position:absolute;left:7403;top:1125;width:2;height:64" coordorigin="7403,1125" coordsize="0,64" path="m7403,1125l7403,1188e" filled="false" stroked="true" strokeweight=".505003pt" strokecolor="#0080ff">
                <v:path arrowok="t"/>
              </v:shape>
            </v:group>
            <v:group style="position:absolute;left:8035;top:1125;width:2;height:64" coordorigin="8035,1125" coordsize="2,64">
              <v:shape style="position:absolute;left:8035;top:1125;width:2;height:64" coordorigin="8035,1125" coordsize="0,64" path="m8035,1125l8035,1188e" filled="false" stroked="true" strokeweight=".396072pt" strokecolor="#0080ff">
                <v:path arrowok="t"/>
              </v:shape>
            </v:group>
            <v:group style="position:absolute;left:8286;top:1125;width:2;height:64" coordorigin="8286,1125" coordsize="2,64">
              <v:shape style="position:absolute;left:8286;top:1125;width:2;height:64" coordorigin="8286,1125" coordsize="0,64" path="m8286,1188l8286,1125e" filled="false" stroked="true" strokeweight=".371318pt" strokecolor="#0080ff">
                <v:path arrowok="t"/>
              </v:shape>
            </v:group>
            <v:group style="position:absolute;left:7959;top:1125;width:2;height:64" coordorigin="7959,1125" coordsize="2,64">
              <v:shape style="position:absolute;left:7959;top:1125;width:2;height:64" coordorigin="7959,1125" coordsize="0,64" path="m7959,1125l7959,1188e" filled="false" stroked="true" strokeweight=".509945pt" strokecolor="#0080ff">
                <v:path arrowok="t"/>
              </v:shape>
            </v:group>
            <v:group style="position:absolute;left:7513;top:1125;width:2;height:64" coordorigin="7513,1125" coordsize="2,64">
              <v:shape style="position:absolute;left:7513;top:1125;width:2;height:64" coordorigin="7513,1125" coordsize="0,64" path="m7513,1125l7513,1188e" filled="false" stroked="true" strokeweight=".490144pt" strokecolor="#0080ff">
                <v:path arrowok="t"/>
              </v:shape>
            </v:group>
            <v:group style="position:absolute;left:8108;top:1125;width:2;height:64" coordorigin="8108,1125" coordsize="2,64">
              <v:shape style="position:absolute;left:8108;top:1125;width:2;height:64" coordorigin="8108,1125" coordsize="0,64" path="m8108,1125l8108,1188e" filled="false" stroked="true" strokeweight=".405974pt" strokecolor="#0080ff">
                <v:path arrowok="t"/>
              </v:shape>
            </v:group>
            <v:group style="position:absolute;left:7602;top:1125;width:2;height:64" coordorigin="7602,1125" coordsize="2,64">
              <v:shape style="position:absolute;left:7602;top:1125;width:2;height:64" coordorigin="7602,1125" coordsize="0,64" path="m7602,1125l7602,1188e" filled="false" stroked="true" strokeweight=".450532pt" strokecolor="#0080ff">
                <v:path arrowok="t"/>
              </v:shape>
            </v:group>
            <v:group style="position:absolute;left:7024;top:1125;width:2;height:64" coordorigin="7024,1125" coordsize="2,64">
              <v:shape style="position:absolute;left:7024;top:1125;width:2;height:64" coordorigin="7024,1125" coordsize="0,64" path="m7024,1125l7024,1188e" filled="false" stroked="true" strokeweight=".455485pt" strokecolor="#0080ff">
                <v:path arrowok="t"/>
              </v:shape>
            </v:group>
            <v:group style="position:absolute;left:7575;top:1125;width:2;height:64" coordorigin="7575,1125" coordsize="2,64">
              <v:shape style="position:absolute;left:7575;top:1125;width:2;height:64" coordorigin="7575,1125" coordsize="0,64" path="m7575,1188l7575,1125e" filled="false" stroked="true" strokeweight=".371318pt" strokecolor="#0080ff">
                <v:path arrowok="t"/>
              </v:shape>
            </v:group>
            <v:group style="position:absolute;left:7378;top:1125;width:2;height:64" coordorigin="7378,1125" coordsize="2,64">
              <v:shape style="position:absolute;left:7378;top:1125;width:2;height:64" coordorigin="7378,1125" coordsize="0,64" path="m7378,1125l7378,1188e" filled="false" stroked="true" strokeweight=".485183pt" strokecolor="#0080ff">
                <v:path arrowok="t"/>
              </v:shape>
            </v:group>
            <v:group style="position:absolute;left:7716;top:1125;width:2;height:64" coordorigin="7716,1125" coordsize="2,64">
              <v:shape style="position:absolute;left:7716;top:1125;width:2;height:64" coordorigin="7716,1125" coordsize="0,64" path="m7716,1125l7716,1188e" filled="false" stroked="true" strokeweight=".470333pt" strokecolor="#0080ff">
                <v:path arrowok="t"/>
              </v:shape>
            </v:group>
            <v:group style="position:absolute;left:7251;top:1125;width:2;height:64" coordorigin="7251,1125" coordsize="2,64">
              <v:shape style="position:absolute;left:7251;top:1125;width:2;height:64" coordorigin="7251,1125" coordsize="0,64" path="m7251,1188l7251,1125e" filled="false" stroked="true" strokeweight=".371318pt" strokecolor="#0080ff">
                <v:path arrowok="t"/>
              </v:shape>
            </v:group>
            <v:group style="position:absolute;left:7222;top:1125;width:2;height:64" coordorigin="7222,1125" coordsize="2,64">
              <v:shape style="position:absolute;left:7222;top:1125;width:2;height:64" coordorigin="7222,1125" coordsize="0,64" path="m7222,1125l7222,1188e" filled="false" stroked="true" strokeweight=".376268pt" strokecolor="#0080ff">
                <v:path arrowok="t"/>
              </v:shape>
            </v:group>
            <v:group style="position:absolute;left:7492;top:1125;width:2;height:64" coordorigin="7492,1125" coordsize="2,64">
              <v:shape style="position:absolute;left:7492;top:1125;width:2;height:64" coordorigin="7492,1125" coordsize="0,64" path="m7492,1125l7492,1188e" filled="false" stroked="true" strokeweight=".391124pt" strokecolor="#0080ff">
                <v:path arrowok="t"/>
              </v:shape>
            </v:group>
            <v:group style="position:absolute;left:7257;top:1125;width:2;height:64" coordorigin="7257,1125" coordsize="2,64">
              <v:shape style="position:absolute;left:7257;top:1125;width:2;height:64" coordorigin="7257,1125" coordsize="0,64" path="m7257,1125l7257,1188e" filled="false" stroked="true" strokeweight=".410927pt" strokecolor="#0080ff">
                <v:path arrowok="t"/>
              </v:shape>
            </v:group>
            <v:group style="position:absolute;left:7399;top:1125;width:2;height:64" coordorigin="7399,1125" coordsize="2,64">
              <v:shape style="position:absolute;left:7399;top:1125;width:2;height:64" coordorigin="7399,1125" coordsize="0,64" path="m7399,1188l7399,1125e" filled="false" stroked="true" strokeweight=".371318pt" strokecolor="#0080ff">
                <v:path arrowok="t"/>
              </v:shape>
            </v:group>
            <v:group style="position:absolute;left:8261;top:1125;width:2;height:64" coordorigin="8261,1125" coordsize="2,64">
              <v:shape style="position:absolute;left:8261;top:1125;width:2;height:64" coordorigin="8261,1125" coordsize="0,64" path="m8261,1188l8261,1125e" filled="false" stroked="true" strokeweight=".371318pt" strokecolor="#0080ff">
                <v:path arrowok="t"/>
              </v:shape>
            </v:group>
            <v:group style="position:absolute;left:7737;top:1125;width:2;height:64" coordorigin="7737,1125" coordsize="2,64">
              <v:shape style="position:absolute;left:7737;top:1125;width:2;height:64" coordorigin="7737,1125" coordsize="0,64" path="m7737,1188l7737,1125e" filled="false" stroked="true" strokeweight=".371318pt" strokecolor="#0080ff">
                <v:path arrowok="t"/>
              </v:shape>
            </v:group>
            <v:group style="position:absolute;left:8579;top:1125;width:2;height:64" coordorigin="8579,1125" coordsize="2,64">
              <v:shape style="position:absolute;left:8579;top:1125;width:2;height:64" coordorigin="8579,1125" coordsize="0,64" path="m8579,1188l8579,1125e" filled="false" stroked="true" strokeweight=".371318pt" strokecolor="#0080ff">
                <v:path arrowok="t"/>
              </v:shape>
            </v:group>
            <v:group style="position:absolute;left:8598;top:1125;width:2;height:64" coordorigin="8598,1125" coordsize="2,64">
              <v:shape style="position:absolute;left:8598;top:1125;width:2;height:64" coordorigin="8598,1125" coordsize="0,64" path="m8598,1188l8598,1125e" filled="false" stroked="true" strokeweight=".371318pt" strokecolor="#0080ff">
                <v:path arrowok="t"/>
              </v:shape>
            </v:group>
            <v:group style="position:absolute;left:8535;top:1125;width:2;height:64" coordorigin="8535,1125" coordsize="2,64">
              <v:shape style="position:absolute;left:8535;top:1125;width:2;height:64" coordorigin="8535,1125" coordsize="0,64" path="m8535,1188l8535,1125e" filled="false" stroked="true" strokeweight=".371318pt" strokecolor="#0080ff">
                <v:path arrowok="t"/>
              </v:shape>
            </v:group>
            <v:group style="position:absolute;left:7275;top:1125;width:2;height:64" coordorigin="7275,1125" coordsize="2,64">
              <v:shape style="position:absolute;left:7275;top:1125;width:2;height:64" coordorigin="7275,1125" coordsize="0,64" path="m7275,1188l7275,1125e" filled="false" stroked="true" strokeweight=".371318pt" strokecolor="#0080ff">
                <v:path arrowok="t"/>
              </v:shape>
            </v:group>
            <v:group style="position:absolute;left:7672;top:1125;width:2;height:64" coordorigin="7672,1125" coordsize="2,64">
              <v:shape style="position:absolute;left:7672;top:1125;width:2;height:64" coordorigin="7672,1125" coordsize="0,64" path="m7672,1125l7672,1188e" filled="false" stroked="true" strokeweight=".455483pt" strokecolor="#0080ff">
                <v:path arrowok="t"/>
              </v:shape>
            </v:group>
            <v:group style="position:absolute;left:8325;top:1125;width:2;height:64" coordorigin="8325,1125" coordsize="2,64">
              <v:shape style="position:absolute;left:8325;top:1125;width:2;height:64" coordorigin="8325,1125" coordsize="0,64" path="m8325,1188l8325,1125e" filled="false" stroked="true" strokeweight=".371318pt" strokecolor="#0080ff">
                <v:path arrowok="t"/>
              </v:shape>
            </v:group>
            <v:group style="position:absolute;left:7142;top:1125;width:2;height:64" coordorigin="7142,1125" coordsize="2,64">
              <v:shape style="position:absolute;left:7142;top:1125;width:2;height:64" coordorigin="7142,1125" coordsize="0,64" path="m7142,1125l7142,1188e" filled="false" stroked="true" strokeweight=".435677pt" strokecolor="#0080ff">
                <v:path arrowok="t"/>
              </v:shape>
            </v:group>
            <v:group style="position:absolute;left:7333;top:1125;width:2;height:64" coordorigin="7333,1125" coordsize="2,64">
              <v:shape style="position:absolute;left:7333;top:1125;width:2;height:64" coordorigin="7333,1125" coordsize="0,64" path="m7333,1125l7333,1188e" filled="false" stroked="true" strokeweight=".396072pt" strokecolor="#0080ff">
                <v:path arrowok="t"/>
              </v:shape>
            </v:group>
            <v:group style="position:absolute;left:7572;top:1125;width:2;height:64" coordorigin="7572,1125" coordsize="2,64">
              <v:shape style="position:absolute;left:7572;top:1125;width:2;height:64" coordorigin="7572,1125" coordsize="0,64" path="m7572,1125l7572,1188e" filled="false" stroked="true" strokeweight=".460436pt" strokecolor="#0080ff">
                <v:path arrowok="t"/>
              </v:shape>
            </v:group>
            <v:group style="position:absolute;left:7467;top:1125;width:2;height:64" coordorigin="7467,1125" coordsize="2,64">
              <v:shape style="position:absolute;left:7467;top:1125;width:2;height:64" coordorigin="7467,1125" coordsize="0,64" path="m7467,1125l7467,1188e" filled="false" stroked="true" strokeweight=".44063pt" strokecolor="#0080ff">
                <v:path arrowok="t"/>
              </v:shape>
            </v:group>
            <v:group style="position:absolute;left:7207;top:1125;width:2;height:64" coordorigin="7207,1125" coordsize="2,64">
              <v:shape style="position:absolute;left:7207;top:1125;width:2;height:64" coordorigin="7207,1125" coordsize="0,64" path="m7207,1125l7207,1188e" filled="false" stroked="true" strokeweight=".38617pt" strokecolor="#0080ff">
                <v:path arrowok="t"/>
              </v:shape>
            </v:group>
            <v:group style="position:absolute;left:8292;top:1125;width:2;height:64" coordorigin="8292,1125" coordsize="2,64">
              <v:shape style="position:absolute;left:8292;top:1125;width:2;height:64" coordorigin="8292,1125" coordsize="0,64" path="m8292,1188l8292,1125e" filled="false" stroked="true" strokeweight=".371318pt" strokecolor="#0080ff">
                <v:path arrowok="t"/>
              </v:shape>
            </v:group>
            <v:group style="position:absolute;left:7051;top:1125;width:2;height:64" coordorigin="7051,1125" coordsize="2,64">
              <v:shape style="position:absolute;left:7051;top:1125;width:2;height:64" coordorigin="7051,1125" coordsize="0,64" path="m7051,1188l7051,1125e" filled="false" stroked="true" strokeweight=".371318pt" strokecolor="#0080ff">
                <v:path arrowok="t"/>
              </v:shape>
            </v:group>
            <v:group style="position:absolute;left:7059;top:1125;width:2;height:64" coordorigin="7059,1125" coordsize="2,64">
              <v:shape style="position:absolute;left:7059;top:1125;width:2;height:64" coordorigin="7059,1125" coordsize="0,64" path="m7059,1188l7059,1125e" filled="false" stroked="true" strokeweight=".371318pt" strokecolor="#0080ff">
                <v:path arrowok="t"/>
              </v:shape>
            </v:group>
            <v:group style="position:absolute;left:7790;top:1125;width:2;height:64" coordorigin="7790,1125" coordsize="2,64">
              <v:shape style="position:absolute;left:7790;top:1125;width:2;height:64" coordorigin="7790,1125" coordsize="0,64" path="m7790,1125l7790,1188e" filled="false" stroked="true" strokeweight=".500044pt" strokecolor="#0080ff">
                <v:path arrowok="t"/>
              </v:shape>
            </v:group>
            <v:group style="position:absolute;left:7074;top:1125;width:2;height:64" coordorigin="7074,1125" coordsize="2,64">
              <v:shape style="position:absolute;left:7074;top:1125;width:2;height:64" coordorigin="7074,1125" coordsize="0,64" path="m7074,1188l7074,1125e" filled="false" stroked="true" strokeweight=".371318pt" strokecolor="#0080ff">
                <v:path arrowok="t"/>
              </v:shape>
            </v:group>
            <v:group style="position:absolute;left:8447;top:1125;width:2;height:64" coordorigin="8447,1125" coordsize="2,64">
              <v:shape style="position:absolute;left:8447;top:1125;width:2;height:64" coordorigin="8447,1125" coordsize="0,64" path="m8447,1188l8447,1125e" filled="false" stroked="true" strokeweight=".371318pt" strokecolor="#0080ff">
                <v:path arrowok="t"/>
              </v:shape>
            </v:group>
            <v:group style="position:absolute;left:8241;top:1125;width:2;height:64" coordorigin="8241,1125" coordsize="2,64">
              <v:shape style="position:absolute;left:8241;top:1125;width:2;height:64" coordorigin="8241,1125" coordsize="0,64" path="m8241,1188l8241,1125e" filled="false" stroked="true" strokeweight=".371318pt" strokecolor="#0080ff">
                <v:path arrowok="t"/>
              </v:shape>
            </v:group>
            <v:group style="position:absolute;left:7089;top:1125;width:2;height:64" coordorigin="7089,1125" coordsize="2,64">
              <v:shape style="position:absolute;left:7089;top:1125;width:2;height:64" coordorigin="7089,1125" coordsize="0,64" path="m7089,1125l7089,1188e" filled="false" stroked="true" strokeweight=".371318pt" strokecolor="#0080ff">
                <v:path arrowok="t"/>
              </v:shape>
            </v:group>
            <v:group style="position:absolute;left:7342;top:1125;width:2;height:64" coordorigin="7342,1125" coordsize="2,64">
              <v:shape style="position:absolute;left:7342;top:1125;width:2;height:64" coordorigin="7342,1125" coordsize="0,64" path="m7342,1125l7342,1188e" filled="false" stroked="true" strokeweight=".371318pt" strokecolor="#0080ff">
                <v:path arrowok="t"/>
              </v:shape>
            </v:group>
            <v:group style="position:absolute;left:7364;top:1125;width:2;height:64" coordorigin="7364,1125" coordsize="2,64">
              <v:shape style="position:absolute;left:7364;top:1125;width:2;height:64" coordorigin="7364,1125" coordsize="0,64" path="m7364,1125l7364,1188e" filled="false" stroked="true" strokeweight=".396072pt" strokecolor="#0080ff">
                <v:path arrowok="t"/>
              </v:shape>
            </v:group>
            <v:group style="position:absolute;left:8321;top:1125;width:2;height:64" coordorigin="8321,1125" coordsize="2,64">
              <v:shape style="position:absolute;left:8321;top:1125;width:2;height:64" coordorigin="8321,1125" coordsize="0,64" path="m8321,1188l8321,1125e" filled="false" stroked="true" strokeweight=".371318pt" strokecolor="#0080ff">
                <v:path arrowok="t"/>
              </v:shape>
            </v:group>
            <v:group style="position:absolute;left:8406;top:1125;width:2;height:64" coordorigin="8406,1125" coordsize="2,64">
              <v:shape style="position:absolute;left:8406;top:1125;width:2;height:64" coordorigin="8406,1125" coordsize="0,64" path="m8406,1188l8406,1125e" filled="false" stroked="true" strokeweight=".371318pt" strokecolor="#0080ff">
                <v:path arrowok="t"/>
              </v:shape>
            </v:group>
            <v:group style="position:absolute;left:7522;top:1125;width:2;height:64" coordorigin="7522,1125" coordsize="2,64">
              <v:shape style="position:absolute;left:7522;top:1125;width:2;height:64" coordorigin="7522,1125" coordsize="0,64" path="m7522,1125l7522,1188e" filled="false" stroked="true" strokeweight=".396075pt" strokecolor="#0080ff">
                <v:path arrowok="t"/>
              </v:shape>
            </v:group>
            <v:group style="position:absolute;left:7228;top:1125;width:2;height:64" coordorigin="7228,1125" coordsize="2,64">
              <v:shape style="position:absolute;left:7228;top:1125;width:2;height:64" coordorigin="7228,1125" coordsize="0,64" path="m7228,1125l7228,1188e" filled="false" stroked="true" strokeweight=".401023pt" strokecolor="#0080ff">
                <v:path arrowok="t"/>
              </v:shape>
            </v:group>
            <v:group style="position:absolute;left:7556;top:1125;width:2;height:64" coordorigin="7556,1125" coordsize="2,64">
              <v:shape style="position:absolute;left:7556;top:1125;width:2;height:64" coordorigin="7556,1125" coordsize="0,64" path="m7556,1125l7556,1188e" filled="false" stroked="true" strokeweight=".405974pt" strokecolor="#0080ff">
                <v:path arrowok="t"/>
              </v:shape>
            </v:group>
            <v:group style="position:absolute;left:8566;top:1125;width:2;height:64" coordorigin="8566,1125" coordsize="2,64">
              <v:shape style="position:absolute;left:8566;top:1125;width:2;height:64" coordorigin="8566,1125" coordsize="0,64" path="m8566,1188l8566,1125e" filled="false" stroked="true" strokeweight=".371318pt" strokecolor="#0080ff">
                <v:path arrowok="t"/>
              </v:shape>
            </v:group>
            <v:group style="position:absolute;left:8171;top:1125;width:2;height:64" coordorigin="8171,1125" coordsize="2,64">
              <v:shape style="position:absolute;left:8171;top:1125;width:2;height:64" coordorigin="8171,1125" coordsize="0,64" path="m8171,1125l8171,1188e" filled="false" stroked="true" strokeweight=".465385pt" strokecolor="#0080ff">
                <v:path arrowok="t"/>
              </v:shape>
            </v:group>
            <v:group style="position:absolute;left:7942;top:1125;width:2;height:64" coordorigin="7942,1125" coordsize="2,64">
              <v:shape style="position:absolute;left:7942;top:1125;width:2;height:64" coordorigin="7942,1125" coordsize="0,64" path="m7942,1125l7942,1188e" filled="false" stroked="true" strokeweight=".396072pt" strokecolor="#0080ff">
                <v:path arrowok="t"/>
              </v:shape>
            </v:group>
            <v:group style="position:absolute;left:7306;top:1125;width:2;height:64" coordorigin="7306,1125" coordsize="2,64">
              <v:shape style="position:absolute;left:7306;top:1125;width:2;height:64" coordorigin="7306,1125" coordsize="0,64" path="m7306,1188l7306,1125e" filled="false" stroked="true" strokeweight=".371318pt" strokecolor="#0080ff">
                <v:path arrowok="t"/>
              </v:shape>
            </v:group>
            <v:group style="position:absolute;left:7351;top:1125;width:2;height:64" coordorigin="7351,1125" coordsize="2,64">
              <v:shape style="position:absolute;left:7351;top:1125;width:2;height:64" coordorigin="7351,1125" coordsize="0,64" path="m7351,1125l7351,1188e" filled="false" stroked="true" strokeweight=".445578pt" strokecolor="#0080ff">
                <v:path arrowok="t"/>
              </v:shape>
            </v:group>
            <v:group style="position:absolute;left:6942;top:1125;width:2;height:64" coordorigin="6942,1125" coordsize="2,64">
              <v:shape style="position:absolute;left:6942;top:1125;width:2;height:64" coordorigin="6942,1125" coordsize="0,64" path="m6942,1188l6942,1125e" filled="false" stroked="true" strokeweight=".371318pt" strokecolor="#0080ff">
                <v:path arrowok="t"/>
              </v:shape>
            </v:group>
            <v:group style="position:absolute;left:6808;top:1125;width:2;height:64" coordorigin="6808,1125" coordsize="2,64">
              <v:shape style="position:absolute;left:6808;top:1125;width:2;height:64" coordorigin="6808,1125" coordsize="0,64" path="m6808,1125l6808,1188e" filled="false" stroked="true" strokeweight=".420827pt" strokecolor="#0080ff">
                <v:path arrowok="t"/>
              </v:shape>
            </v:group>
            <v:group style="position:absolute;left:8030;top:1125;width:2;height:64" coordorigin="8030,1125" coordsize="2,64">
              <v:shape style="position:absolute;left:8030;top:1125;width:2;height:64" coordorigin="8030,1125" coordsize="0,64" path="m8030,1188l8030,1125e" filled="false" stroked="true" strokeweight=".371318pt" strokecolor="#0080ff">
                <v:path arrowok="t"/>
              </v:shape>
            </v:group>
            <v:group style="position:absolute;left:7843;top:1125;width:2;height:64" coordorigin="7843,1125" coordsize="2,64">
              <v:shape style="position:absolute;left:7843;top:1125;width:2;height:64" coordorigin="7843,1125" coordsize="0,64" path="m7843,1125l7843,1188e" filled="false" stroked="true" strokeweight=".405974pt" strokecolor="#0080ff">
                <v:path arrowok="t"/>
              </v:shape>
            </v:group>
            <v:group style="position:absolute;left:7501;top:1125;width:2;height:64" coordorigin="7501,1125" coordsize="2,64">
              <v:shape style="position:absolute;left:7501;top:1125;width:2;height:64" coordorigin="7501,1125" coordsize="0,64" path="m7501,1188l7501,1125e" filled="false" stroked="true" strokeweight=".371318pt" strokecolor="#0080ff">
                <v:path arrowok="t"/>
              </v:shape>
            </v:group>
            <v:group style="position:absolute;left:7644;top:1125;width:2;height:64" coordorigin="7644,1125" coordsize="2,64">
              <v:shape style="position:absolute;left:7644;top:1125;width:2;height:64" coordorigin="7644,1125" coordsize="0,64" path="m7644,1125l7644,1188e" filled="false" stroked="true" strokeweight=".445578pt" strokecolor="#0080ff">
                <v:path arrowok="t"/>
              </v:shape>
            </v:group>
            <v:group style="position:absolute;left:7238;top:1125;width:2;height:64" coordorigin="7238,1125" coordsize="2,64">
              <v:shape style="position:absolute;left:7238;top:1125;width:2;height:64" coordorigin="7238,1125" coordsize="0,64" path="m7238,1125l7238,1188e" filled="false" stroked="true" strokeweight=".38617pt" strokecolor="#0080ff">
                <v:path arrowok="t"/>
              </v:shape>
            </v:group>
            <v:group style="position:absolute;left:6946;top:1125;width:2;height:64" coordorigin="6946,1125" coordsize="2,64">
              <v:shape style="position:absolute;left:6946;top:1125;width:2;height:64" coordorigin="6946,1125" coordsize="0,64" path="m6946,1188l6946,1125e" filled="false" stroked="true" strokeweight=".371318pt" strokecolor="#0080ff">
                <v:path arrowok="t"/>
              </v:shape>
            </v:group>
            <v:group style="position:absolute;left:8225;top:1125;width:2;height:64" coordorigin="8225,1125" coordsize="2,64">
              <v:shape style="position:absolute;left:8225;top:1125;width:2;height:64" coordorigin="8225,1125" coordsize="0,64" path="m8225,1125l8225,1188e" filled="false" stroked="true" strokeweight=".405974pt" strokecolor="#0080ff">
                <v:path arrowok="t"/>
              </v:shape>
            </v:group>
            <v:group style="position:absolute;left:7167;top:1125;width:2;height:64" coordorigin="7167,1125" coordsize="2,64">
              <v:shape style="position:absolute;left:7167;top:1125;width:2;height:64" coordorigin="7167,1125" coordsize="0,64" path="m7167,1188l7167,1125e" filled="false" stroked="true" strokeweight=".371318pt" strokecolor="#0080ff">
                <v:path arrowok="t"/>
              </v:shape>
            </v:group>
            <v:group style="position:absolute;left:8382;top:1125;width:2;height:64" coordorigin="8382,1125" coordsize="2,64">
              <v:shape style="position:absolute;left:8382;top:1125;width:2;height:64" coordorigin="8382,1125" coordsize="0,64" path="m8382,1188l8382,1125e" filled="false" stroked="true" strokeweight=".371318pt" strokecolor="#0080ff">
                <v:path arrowok="t"/>
              </v:shape>
            </v:group>
            <v:group style="position:absolute;left:7431;top:1125;width:2;height:64" coordorigin="7431,1125" coordsize="2,64">
              <v:shape style="position:absolute;left:7431;top:1125;width:2;height:64" coordorigin="7431,1125" coordsize="0,64" path="m7431,1125l7431,1188e" filled="false" stroked="true" strokeweight=".420827pt" strokecolor="#0080ff">
                <v:path arrowok="t"/>
              </v:shape>
            </v:group>
            <v:group style="position:absolute;left:8396;top:1125;width:2;height:64" coordorigin="8396,1125" coordsize="2,64">
              <v:shape style="position:absolute;left:8396;top:1125;width:2;height:64" coordorigin="8396,1125" coordsize="0,64" path="m8396,1188l8396,1125e" filled="false" stroked="true" strokeweight=".371318pt" strokecolor="#0080ff">
                <v:path arrowok="t"/>
              </v:shape>
            </v:group>
            <v:group style="position:absolute;left:8620;top:1125;width:2;height:64" coordorigin="8620,1125" coordsize="2,64">
              <v:shape style="position:absolute;left:8620;top:1125;width:2;height:64" coordorigin="8620,1125" coordsize="0,64" path="m8620,1125l8620,1188e" filled="false" stroked="true" strokeweight=".470338pt" strokecolor="#0080ff">
                <v:path arrowok="t"/>
              </v:shape>
            </v:group>
            <v:group style="position:absolute;left:6926;top:1125;width:2;height:64" coordorigin="6926,1125" coordsize="2,64">
              <v:shape style="position:absolute;left:6926;top:1125;width:2;height:64" coordorigin="6926,1125" coordsize="0,64" path="m6926,1188l6926,1125e" filled="false" stroked="true" strokeweight=".371318pt" strokecolor="#0080ff">
                <v:path arrowok="t"/>
              </v:shape>
            </v:group>
            <v:group style="position:absolute;left:7793;top:1125;width:2;height:64" coordorigin="7793,1125" coordsize="2,64">
              <v:shape style="position:absolute;left:7793;top:1125;width:2;height:64" coordorigin="7793,1125" coordsize="0,64" path="m7793,1125l7793,1188e" filled="false" stroked="true" strokeweight=".415873pt" strokecolor="#0080ff">
                <v:path arrowok="t"/>
              </v:shape>
            </v:group>
            <v:group style="position:absolute;left:7268;top:1125;width:2;height:64" coordorigin="7268,1125" coordsize="2,64">
              <v:shape style="position:absolute;left:7268;top:1125;width:2;height:64" coordorigin="7268,1125" coordsize="0,64" path="m7268,1125l7268,1188e" filled="false" stroked="true" strokeweight=".371318pt" strokecolor="#0080ff">
                <v:path arrowok="t"/>
              </v:shape>
            </v:group>
            <v:group style="position:absolute;left:8192;top:1125;width:2;height:64" coordorigin="8192,1125" coordsize="2,64">
              <v:shape style="position:absolute;left:8192;top:1125;width:2;height:64" coordorigin="8192,1125" coordsize="0,64" path="m8192,1188l8192,1125e" filled="false" stroked="true" strokeweight=".371318pt" strokecolor="#0080ff">
                <v:path arrowok="t"/>
              </v:shape>
            </v:group>
            <v:group style="position:absolute;left:7484;top:1125;width:2;height:64" coordorigin="7484,1125" coordsize="2,64">
              <v:shape style="position:absolute;left:7484;top:1125;width:2;height:64" coordorigin="7484,1125" coordsize="0,64" path="m7484,1125l7484,1188e" filled="false" stroked="true" strokeweight=".415876pt" strokecolor="#0080ff">
                <v:path arrowok="t"/>
              </v:shape>
            </v:group>
            <v:group style="position:absolute;left:8210;top:1125;width:2;height:64" coordorigin="8210,1125" coordsize="2,64">
              <v:shape style="position:absolute;left:8210;top:1125;width:2;height:64" coordorigin="8210,1125" coordsize="0,64" path="m8210,1125l8210,1188e" filled="false" stroked="true" strokeweight=".440627pt" strokecolor="#0080ff">
                <v:path arrowok="t"/>
              </v:shape>
            </v:group>
            <v:group style="position:absolute;left:7543;top:1125;width:2;height:64" coordorigin="7543,1125" coordsize="2,64">
              <v:shape style="position:absolute;left:7543;top:1125;width:2;height:64" coordorigin="7543,1125" coordsize="0,64" path="m7543,1188l7543,1125e" filled="false" stroked="true" strokeweight=".371318pt" strokecolor="#0080ff">
                <v:path arrowok="t"/>
              </v:shape>
            </v:group>
            <v:group style="position:absolute;left:8165;top:1125;width:2;height:64" coordorigin="8165,1125" coordsize="2,64">
              <v:shape style="position:absolute;left:8165;top:1125;width:2;height:64" coordorigin="8165,1125" coordsize="0,64" path="m8165,1188l8165,1125e" filled="false" stroked="true" strokeweight=".371318pt" strokecolor="#0080ff">
                <v:path arrowok="t"/>
              </v:shape>
            </v:group>
            <v:group style="position:absolute;left:7488;top:1125;width:2;height:64" coordorigin="7488,1125" coordsize="2,64">
              <v:shape style="position:absolute;left:7488;top:1125;width:2;height:64" coordorigin="7488,1125" coordsize="0,64" path="m7488,1125l7488,1188e" filled="false" stroked="true" strokeweight=".410925pt" strokecolor="#0080ff">
                <v:path arrowok="t"/>
              </v:shape>
            </v:group>
            <v:group style="position:absolute;left:7188;top:1125;width:2;height:64" coordorigin="7188,1125" coordsize="2,64">
              <v:shape style="position:absolute;left:7188;top:1125;width:2;height:64" coordorigin="7188,1125" coordsize="0,64" path="m7188,1188l7188,1125e" filled="false" stroked="true" strokeweight=".371318pt" strokecolor="#0080ff">
                <v:path arrowok="t"/>
              </v:shape>
            </v:group>
            <v:group style="position:absolute;left:7664;top:1125;width:2;height:64" coordorigin="7664,1125" coordsize="2,64">
              <v:shape style="position:absolute;left:7664;top:1125;width:2;height:64" coordorigin="7664,1125" coordsize="0,64" path="m7664,1188l7664,1125e" filled="false" stroked="true" strokeweight=".371318pt" strokecolor="#0080ff">
                <v:path arrowok="t"/>
              </v:shape>
            </v:group>
            <v:group style="position:absolute;left:8145;top:1125;width:2;height:64" coordorigin="8145,1125" coordsize="2,64">
              <v:shape style="position:absolute;left:8145;top:1125;width:2;height:64" coordorigin="8145,1125" coordsize="0,64" path="m8145,1125l8145,1188e" filled="false" stroked="true" strokeweight=".38617pt" strokecolor="#0080ff">
                <v:path arrowok="t"/>
              </v:shape>
            </v:group>
            <v:group style="position:absolute;left:7330;top:1125;width:2;height:64" coordorigin="7330,1125" coordsize="2,64">
              <v:shape style="position:absolute;left:7330;top:1125;width:2;height:64" coordorigin="7330,1125" coordsize="0,64" path="m7330,1125l7330,1188e" filled="false" stroked="true" strokeweight=".405974pt" strokecolor="#0080ff">
                <v:path arrowok="t"/>
              </v:shape>
            </v:group>
            <v:group style="position:absolute;left:8046;top:1125;width:2;height:64" coordorigin="8046,1125" coordsize="2,64">
              <v:shape style="position:absolute;left:8046;top:1125;width:2;height:64" coordorigin="8046,1125" coordsize="0,64" path="m8046,1125l8046,1188e" filled="false" stroked="true" strokeweight=".445581pt" strokecolor="#0080ff">
                <v:path arrowok="t"/>
              </v:shape>
            </v:group>
            <v:group style="position:absolute;left:7783;top:1125;width:2;height:64" coordorigin="7783,1125" coordsize="2,64">
              <v:shape style="position:absolute;left:7783;top:1125;width:2;height:64" coordorigin="7783,1125" coordsize="0,64" path="m7783,1125l7783,1188e" filled="false" stroked="true" strokeweight=".485194pt" strokecolor="#0080ff">
                <v:path arrowok="t"/>
              </v:shape>
            </v:group>
            <v:group style="position:absolute;left:8283;top:1125;width:2;height:64" coordorigin="8283,1125" coordsize="2,64">
              <v:shape style="position:absolute;left:8283;top:1125;width:2;height:64" coordorigin="8283,1125" coordsize="0,64" path="m8283,1125l8283,1188e" filled="false" stroked="true" strokeweight=".38617pt" strokecolor="#0080ff">
                <v:path arrowok="t"/>
              </v:shape>
            </v:group>
            <v:group style="position:absolute;left:7753;top:1125;width:2;height:64" coordorigin="7753,1125" coordsize="2,64">
              <v:shape style="position:absolute;left:7753;top:1125;width:2;height:64" coordorigin="7753,1125" coordsize="0,64" path="m7753,1125l7753,1188e" filled="false" stroked="true" strokeweight=".420824pt" strokecolor="#0080ff">
                <v:path arrowok="t"/>
              </v:shape>
            </v:group>
            <v:group style="position:absolute;left:8148;top:1125;width:2;height:64" coordorigin="8148,1125" coordsize="2,64">
              <v:shape style="position:absolute;left:8148;top:1125;width:2;height:64" coordorigin="8148,1125" coordsize="0,64" path="m8148,1125l8148,1188e" filled="false" stroked="true" strokeweight=".430728pt" strokecolor="#0080ff">
                <v:path arrowok="t"/>
              </v:shape>
            </v:group>
            <v:group style="position:absolute;left:7804;top:1125;width:2;height:64" coordorigin="7804,1125" coordsize="2,64">
              <v:shape style="position:absolute;left:7804;top:1125;width:2;height:64" coordorigin="7804,1125" coordsize="0,64" path="m7804,1125l7804,1188e" filled="false" stroked="true" strokeweight=".410925pt" strokecolor="#0080ff">
                <v:path arrowok="t"/>
              </v:shape>
            </v:group>
            <v:group style="position:absolute;left:7321;top:1125;width:2;height:64" coordorigin="7321,1125" coordsize="2,64">
              <v:shape style="position:absolute;left:7321;top:1125;width:2;height:64" coordorigin="7321,1125" coordsize="0,64" path="m7321,1125l7321,1188e" filled="false" stroked="true" strokeweight=".430728pt" strokecolor="#0080ff">
                <v:path arrowok="t"/>
              </v:shape>
            </v:group>
            <v:group style="position:absolute;left:7316;top:1125;width:2;height:64" coordorigin="7316,1125" coordsize="2,64">
              <v:shape style="position:absolute;left:7316;top:1125;width:2;height:64" coordorigin="7316,1125" coordsize="0,64" path="m7316,1188l7316,1125e" filled="false" stroked="true" strokeweight=".371318pt" strokecolor="#0080ff">
                <v:path arrowok="t"/>
              </v:shape>
            </v:group>
            <v:group style="position:absolute;left:7081;top:1125;width:2;height:64" coordorigin="7081,1125" coordsize="2,64">
              <v:shape style="position:absolute;left:7081;top:1125;width:2;height:64" coordorigin="7081,1125" coordsize="0,64" path="m7081,1125l7081,1188e" filled="false" stroked="true" strokeweight=".396075pt" strokecolor="#0080ff">
                <v:path arrowok="t"/>
              </v:shape>
            </v:group>
            <v:group style="position:absolute;left:7892;top:1125;width:2;height:64" coordorigin="7892,1125" coordsize="2,64">
              <v:shape style="position:absolute;left:7892;top:1125;width:2;height:64" coordorigin="7892,1125" coordsize="0,64" path="m7892,1125l7892,1188e" filled="false" stroked="true" strokeweight=".460436pt" strokecolor="#0080ff">
                <v:path arrowok="t"/>
              </v:shape>
            </v:group>
            <v:group style="position:absolute;left:7728;top:1125;width:2;height:64" coordorigin="7728,1125" coordsize="2,64">
              <v:shape style="position:absolute;left:7728;top:1125;width:2;height:64" coordorigin="7728,1125" coordsize="0,64" path="m7728,1125l7728,1188e" filled="false" stroked="true" strokeweight=".376271pt" strokecolor="#0080ff">
                <v:path arrowok="t"/>
              </v:shape>
            </v:group>
            <v:group style="position:absolute;left:7362;top:1125;width:2;height:64" coordorigin="7362,1125" coordsize="2,64">
              <v:shape style="position:absolute;left:7362;top:1125;width:2;height:64" coordorigin="7362,1125" coordsize="0,64" path="m7362,1188l7362,1125e" filled="false" stroked="true" strokeweight=".371318pt" strokecolor="#0080ff">
                <v:path arrowok="t"/>
              </v:shape>
            </v:group>
            <v:group style="position:absolute;left:7840;top:1125;width:2;height:64" coordorigin="7840,1125" coordsize="2,64">
              <v:shape style="position:absolute;left:7840;top:1125;width:2;height:64" coordorigin="7840,1125" coordsize="0,64" path="m7840,1125l7840,1188e" filled="false" stroked="true" strokeweight=".38617pt" strokecolor="#0080ff">
                <v:path arrowok="t"/>
              </v:shape>
            </v:group>
            <v:group style="position:absolute;left:7875;top:1125;width:2;height:64" coordorigin="7875,1125" coordsize="2,64">
              <v:shape style="position:absolute;left:7875;top:1125;width:2;height:64" coordorigin="7875,1125" coordsize="0,64" path="m7875,1125l7875,1188e" filled="false" stroked="true" strokeweight=".460436pt" strokecolor="#0080ff">
                <v:path arrowok="t"/>
              </v:shape>
            </v:group>
            <v:group style="position:absolute;left:7108;top:1125;width:2;height:64" coordorigin="7108,1125" coordsize="2,64">
              <v:shape style="position:absolute;left:7108;top:1125;width:2;height:64" coordorigin="7108,1125" coordsize="0,64" path="m7108,1188l7108,1125e" filled="false" stroked="true" strokeweight=".371318pt" strokecolor="#0080ff">
                <v:path arrowok="t"/>
              </v:shape>
            </v:group>
            <v:group style="position:absolute;left:8412;top:1125;width:2;height:64" coordorigin="8412,1125" coordsize="2,64">
              <v:shape style="position:absolute;left:8412;top:1125;width:2;height:64" coordorigin="8412,1125" coordsize="0,64" path="m8412,1188l8412,1125e" filled="false" stroked="true" strokeweight=".371318pt" strokecolor="#0080ff">
                <v:path arrowok="t"/>
              </v:shape>
            </v:group>
            <v:group style="position:absolute;left:7219;top:1125;width:2;height:64" coordorigin="7219,1125" coordsize="2,64">
              <v:shape style="position:absolute;left:7219;top:1125;width:2;height:64" coordorigin="7219,1125" coordsize="0,64" path="m7219,1188l7219,1125e" filled="false" stroked="true" strokeweight=".371318pt" strokecolor="#0080ff">
                <v:path arrowok="t"/>
              </v:shape>
            </v:group>
            <v:group style="position:absolute;left:7735;top:1125;width:2;height:64" coordorigin="7735,1125" coordsize="2,64">
              <v:shape style="position:absolute;left:7735;top:1125;width:2;height:64" coordorigin="7735,1125" coordsize="0,64" path="m7735,1125l7735,1188e" filled="false" stroked="true" strokeweight=".405974pt" strokecolor="#0080ff">
                <v:path arrowok="t"/>
              </v:shape>
            </v:group>
            <v:group style="position:absolute;left:7703;top:1125;width:2;height:64" coordorigin="7703,1125" coordsize="2,64">
              <v:shape style="position:absolute;left:7703;top:1125;width:2;height:64" coordorigin="7703,1125" coordsize="0,64" path="m7703,1125l7703,1188e" filled="false" stroked="true" strokeweight=".405971pt" strokecolor="#0080ff">
                <v:path arrowok="t"/>
              </v:shape>
            </v:group>
            <v:group style="position:absolute;left:8188;top:1125;width:2;height:64" coordorigin="8188,1125" coordsize="2,64">
              <v:shape style="position:absolute;left:8188;top:1125;width:2;height:64" coordorigin="8188,1125" coordsize="0,64" path="m8188,1188l8188,1125e" filled="false" stroked="true" strokeweight=".371318pt" strokecolor="#0080ff">
                <v:path arrowok="t"/>
              </v:shape>
            </v:group>
            <v:group style="position:absolute;left:7348;top:1125;width:2;height:64" coordorigin="7348,1125" coordsize="2,64">
              <v:shape style="position:absolute;left:7348;top:1125;width:2;height:64" coordorigin="7348,1125" coordsize="0,64" path="m7348,1188l7348,1125e" filled="false" stroked="true" strokeweight=".371318pt" strokecolor="#0080ff">
                <v:path arrowok="t"/>
              </v:shape>
            </v:group>
            <v:group style="position:absolute;left:7041;top:1125;width:2;height:64" coordorigin="7041,1125" coordsize="2,64">
              <v:shape style="position:absolute;left:7041;top:1125;width:2;height:64" coordorigin="7041,1125" coordsize="0,64" path="m7041,1188l7041,1125e" filled="false" stroked="true" strokeweight=".371318pt" strokecolor="#0080ff">
                <v:path arrowok="t"/>
              </v:shape>
            </v:group>
            <v:group style="position:absolute;left:7235;top:1125;width:2;height:64" coordorigin="7235,1125" coordsize="2,64">
              <v:shape style="position:absolute;left:7235;top:1125;width:2;height:64" coordorigin="7235,1125" coordsize="0,64" path="m7235,1188l7235,1125e" filled="false" stroked="true" strokeweight=".371318pt" strokecolor="#0080ff">
                <v:path arrowok="t"/>
              </v:shape>
            </v:group>
            <v:group style="position:absolute;left:7773;top:1125;width:2;height:64" coordorigin="7773,1125" coordsize="2,64">
              <v:shape style="position:absolute;left:7773;top:1125;width:2;height:64" coordorigin="7773,1125" coordsize="0,64" path="m7773,1125l7773,1188e" filled="false" stroked="true" strokeweight=".445584pt" strokecolor="#0080ff">
                <v:path arrowok="t"/>
              </v:shape>
            </v:group>
            <v:group style="position:absolute;left:7669;top:1125;width:2;height:64" coordorigin="7669,1125" coordsize="2,64">
              <v:shape style="position:absolute;left:7669;top:1125;width:2;height:64" coordorigin="7669,1125" coordsize="0,64" path="m7669,1188l7669,1125e" filled="false" stroked="true" strokeweight=".371318pt" strokecolor="#0080ff">
                <v:path arrowok="t"/>
              </v:shape>
            </v:group>
            <v:group style="position:absolute;left:7659;top:1125;width:2;height:64" coordorigin="7659,1125" coordsize="2,64">
              <v:shape style="position:absolute;left:7659;top:1125;width:2;height:64" coordorigin="7659,1125" coordsize="0,64" path="m7659,1125l7659,1188e" filled="false" stroked="true" strokeweight=".396072pt" strokecolor="#0080ff">
                <v:path arrowok="t"/>
              </v:shape>
            </v:group>
            <v:group style="position:absolute;left:8511;top:1125;width:2;height:64" coordorigin="8511,1125" coordsize="2,64">
              <v:shape style="position:absolute;left:8511;top:1125;width:2;height:64" coordorigin="8511,1125" coordsize="0,64" path="m8511,1188l8511,1125e" filled="false" stroked="true" strokeweight=".371318pt" strokecolor="#0080ff">
                <v:path arrowok="t"/>
              </v:shape>
            </v:group>
            <v:group style="position:absolute;left:7853;top:1125;width:2;height:64" coordorigin="7853,1125" coordsize="2,64">
              <v:shape style="position:absolute;left:7853;top:1125;width:2;height:64" coordorigin="7853,1125" coordsize="0,64" path="m7853,1125l7853,1188e" filled="false" stroked="true" strokeweight=".465387pt" strokecolor="#0080ff">
                <v:path arrowok="t"/>
              </v:shape>
            </v:group>
            <v:group style="position:absolute;left:7260;top:1125;width:2;height:64" coordorigin="7260,1125" coordsize="2,64">
              <v:shape style="position:absolute;left:7260;top:1125;width:2;height:64" coordorigin="7260,1125" coordsize="0,64" path="m7260,1125l7260,1188e" filled="false" stroked="true" strokeweight=".415878pt" strokecolor="#0080ff">
                <v:path arrowok="t"/>
              </v:shape>
            </v:group>
            <v:group style="position:absolute;left:6760;top:1125;width:2;height:64" coordorigin="6760,1125" coordsize="2,64">
              <v:shape style="position:absolute;left:6760;top:1125;width:2;height:64" coordorigin="6760,1125" coordsize="0,64" path="m6760,1188l6760,1125e" filled="false" stroked="true" strokeweight=".371318pt" strokecolor="#0080ff">
                <v:path arrowok="t"/>
              </v:shape>
            </v:group>
            <v:group style="position:absolute;left:7681;top:1125;width:2;height:64" coordorigin="7681,1125" coordsize="2,64">
              <v:shape style="position:absolute;left:7681;top:1125;width:2;height:64" coordorigin="7681,1125" coordsize="0,64" path="m7681,1125l7681,1188e" filled="false" stroked="true" strokeweight=".396069pt" strokecolor="#0080ff">
                <v:path arrowok="t"/>
              </v:shape>
            </v:group>
            <v:group style="position:absolute;left:6896;top:1125;width:2;height:64" coordorigin="6896,1125" coordsize="2,64">
              <v:shape style="position:absolute;left:6896;top:1125;width:2;height:64" coordorigin="6896,1125" coordsize="0,64" path="m6896,1188l6896,1125e" filled="false" stroked="true" strokeweight=".371318pt" strokecolor="#0080ff">
                <v:path arrowok="t"/>
              </v:shape>
            </v:group>
            <v:group style="position:absolute;left:7161;top:1125;width:2;height:64" coordorigin="7161,1125" coordsize="2,64">
              <v:shape style="position:absolute;left:7161;top:1125;width:2;height:64" coordorigin="7161,1125" coordsize="0,64" path="m7161,1125l7161,1188e" filled="false" stroked="true" strokeweight=".371318pt" strokecolor="#0080ff">
                <v:path arrowok="t"/>
              </v:shape>
            </v:group>
            <v:group style="position:absolute;left:8032;top:1125;width:2;height:64" coordorigin="8032,1125" coordsize="2,64">
              <v:shape style="position:absolute;left:8032;top:1125;width:2;height:64" coordorigin="8032,1125" coordsize="0,64" path="m8032,1188l8032,1125e" filled="false" stroked="true" strokeweight=".371318pt" strokecolor="#0080ff">
                <v:path arrowok="t"/>
              </v:shape>
            </v:group>
            <v:group style="position:absolute;left:7879;top:1125;width:2;height:64" coordorigin="7879,1125" coordsize="2,64">
              <v:shape style="position:absolute;left:7879;top:1125;width:2;height:64" coordorigin="7879,1125" coordsize="0,64" path="m7879,1125l7879,1188e" filled="false" stroked="true" strokeweight=".391121pt" strokecolor="#0080ff">
                <v:path arrowok="t"/>
              </v:shape>
            </v:group>
            <v:group style="position:absolute;left:7918;top:1125;width:2;height:64" coordorigin="7918,1125" coordsize="2,64">
              <v:shape style="position:absolute;left:7918;top:1125;width:2;height:64" coordorigin="7918,1125" coordsize="0,64" path="m7918,1125l7918,1188e" filled="false" stroked="true" strokeweight=".376268pt" strokecolor="#0080ff">
                <v:path arrowok="t"/>
              </v:shape>
            </v:group>
            <v:group style="position:absolute;left:7585;top:1125;width:2;height:64" coordorigin="7585,1125" coordsize="2,64">
              <v:shape style="position:absolute;left:7585;top:1125;width:2;height:64" coordorigin="7585,1125" coordsize="0,64" path="m7585,1125l7585,1188e" filled="false" stroked="true" strokeweight=".450532pt" strokecolor="#0080ff">
                <v:path arrowok="t"/>
              </v:shape>
            </v:group>
            <v:group style="position:absolute;left:8319;top:1125;width:2;height:64" coordorigin="8319,1125" coordsize="2,64">
              <v:shape style="position:absolute;left:8319;top:1125;width:2;height:64" coordorigin="8319,1125" coordsize="0,64" path="m8319,1188l8319,1125e" filled="false" stroked="true" strokeweight=".371318pt" strokecolor="#0080ff">
                <v:path arrowok="t"/>
              </v:shape>
            </v:group>
            <v:group style="position:absolute;left:7697;top:1125;width:2;height:64" coordorigin="7697,1125" coordsize="2,64">
              <v:shape style="position:absolute;left:7697;top:1125;width:2;height:64" coordorigin="7697,1125" coordsize="0,64" path="m7697,1188l7697,1125e" filled="false" stroked="true" strokeweight=".371318pt" strokecolor="#0080ff">
                <v:path arrowok="t"/>
              </v:shape>
            </v:group>
            <v:group style="position:absolute;left:8559;top:1125;width:2;height:64" coordorigin="8559,1125" coordsize="2,64">
              <v:shape style="position:absolute;left:8559;top:1125;width:2;height:64" coordorigin="8559,1125" coordsize="0,64" path="m8559,1188l8559,1125e" filled="false" stroked="true" strokeweight=".371318pt" strokecolor="#0080ff">
                <v:path arrowok="t"/>
              </v:shape>
            </v:group>
            <v:group style="position:absolute;left:7912;top:1125;width:2;height:64" coordorigin="7912,1125" coordsize="2,64">
              <v:shape style="position:absolute;left:7912;top:1125;width:2;height:64" coordorigin="7912,1125" coordsize="0,64" path="m7912,1125l7912,1188e" filled="false" stroked="true" strokeweight=".450535pt" strokecolor="#0080ff">
                <v:path arrowok="t"/>
              </v:shape>
            </v:group>
            <v:group style="position:absolute;left:7761;top:1125;width:2;height:64" coordorigin="7761,1125" coordsize="2,64">
              <v:shape style="position:absolute;left:7761;top:1125;width:2;height:64" coordorigin="7761,1125" coordsize="0,64" path="m7761,1125l7761,1188e" filled="false" stroked="true" strokeweight=".371318pt" strokecolor="#0080ff">
                <v:path arrowok="t"/>
              </v:shape>
            </v:group>
            <v:group style="position:absolute;left:6764;top:1125;width:2;height:64" coordorigin="6764,1125" coordsize="2,64">
              <v:shape style="position:absolute;left:6764;top:1125;width:2;height:64" coordorigin="6764,1125" coordsize="0,64" path="m6764,1188l6764,1125e" filled="false" stroked="true" strokeweight=".371318pt" strokecolor="#0080ff">
                <v:path arrowok="t"/>
              </v:shape>
            </v:group>
            <v:group style="position:absolute;left:8300;top:1125;width:2;height:64" coordorigin="8300,1125" coordsize="2,64">
              <v:shape style="position:absolute;left:8300;top:1125;width:2;height:64" coordorigin="8300,1125" coordsize="0,64" path="m8300,1188l8300,1125e" filled="false" stroked="true" strokeweight=".371318pt" strokecolor="#0080ff">
                <v:path arrowok="t"/>
              </v:shape>
            </v:group>
            <v:group style="position:absolute;left:7376;top:1125;width:2;height:64" coordorigin="7376,1125" coordsize="2,64">
              <v:shape style="position:absolute;left:7376;top:1125;width:2;height:64" coordorigin="7376,1125" coordsize="0,64" path="m7376,1125l7376,1188e" filled="false" stroked="true" strokeweight=".401023pt" strokecolor="#0080ff">
                <v:path arrowok="t"/>
              </v:shape>
            </v:group>
            <v:group style="position:absolute;left:7827;top:1125;width:2;height:64" coordorigin="7827,1125" coordsize="2,64">
              <v:shape style="position:absolute;left:7827;top:1125;width:2;height:64" coordorigin="7827,1125" coordsize="0,64" path="m7827,1188l7827,1125e" filled="false" stroked="true" strokeweight=".371318pt" strokecolor="#0080ff">
                <v:path arrowok="t"/>
              </v:shape>
            </v:group>
            <v:group style="position:absolute;left:7335;top:1125;width:2;height:64" coordorigin="7335,1125" coordsize="2,64">
              <v:shape style="position:absolute;left:7335;top:1125;width:2;height:64" coordorigin="7335,1125" coordsize="0,64" path="m7335,1188l7335,1125e" filled="false" stroked="true" strokeweight=".371318pt" strokecolor="#0080ff">
                <v:path arrowok="t"/>
              </v:shape>
            </v:group>
            <v:group style="position:absolute;left:8135;top:1125;width:2;height:64" coordorigin="8135,1125" coordsize="2,64">
              <v:shape style="position:absolute;left:8135;top:1125;width:2;height:64" coordorigin="8135,1125" coordsize="0,64" path="m8135,1188l8135,1125e" filled="false" stroked="true" strokeweight=".371318pt" strokecolor="#0080ff">
                <v:path arrowok="t"/>
              </v:shape>
            </v:group>
            <v:group style="position:absolute;left:7890;top:1125;width:2;height:64" coordorigin="7890,1125" coordsize="2,64">
              <v:shape style="position:absolute;left:7890;top:1125;width:2;height:64" coordorigin="7890,1125" coordsize="0,64" path="m7890,1188l7890,1125e" filled="false" stroked="true" strokeweight=".371318pt" strokecolor="#0080ff">
                <v:path arrowok="t"/>
              </v:shape>
            </v:group>
            <v:group style="position:absolute;left:7112;top:1125;width:2;height:64" coordorigin="7112,1125" coordsize="2,64">
              <v:shape style="position:absolute;left:7112;top:1125;width:2;height:64" coordorigin="7112,1125" coordsize="0,64" path="m7112,1188l7112,1125e" filled="false" stroked="true" strokeweight=".371318pt" strokecolor="#0080ff">
                <v:path arrowok="t"/>
              </v:shape>
            </v:group>
            <v:group style="position:absolute;left:7011;top:1125;width:2;height:64" coordorigin="7011,1125" coordsize="2,64">
              <v:shape style="position:absolute;left:7011;top:1125;width:2;height:64" coordorigin="7011,1125" coordsize="0,64" path="m7011,1188l7011,1125e" filled="false" stroked="true" strokeweight=".371318pt" strokecolor="#0080ff">
                <v:path arrowok="t"/>
              </v:shape>
            </v:group>
            <v:group style="position:absolute;left:8000;top:1125;width:2;height:64" coordorigin="8000,1125" coordsize="2,64">
              <v:shape style="position:absolute;left:8000;top:1125;width:2;height:64" coordorigin="8000,1125" coordsize="0,64" path="m8000,1188l8000,1125e" filled="false" stroked="true" strokeweight=".371318pt" strokecolor="#0080ff">
                <v:path arrowok="t"/>
              </v:shape>
            </v:group>
            <v:group style="position:absolute;left:8490;top:1125;width:2;height:64" coordorigin="8490,1125" coordsize="2,64">
              <v:shape style="position:absolute;left:8490;top:1125;width:2;height:64" coordorigin="8490,1125" coordsize="0,64" path="m8490,1188l8490,1125e" filled="false" stroked="true" strokeweight=".371318pt" strokecolor="#0080ff">
                <v:path arrowok="t"/>
              </v:shape>
            </v:group>
            <v:group style="position:absolute;left:7861;top:1125;width:2;height:64" coordorigin="7861,1125" coordsize="2,64">
              <v:shape style="position:absolute;left:7861;top:1125;width:2;height:64" coordorigin="7861,1125" coordsize="0,64" path="m7861,1125l7861,1188e" filled="false" stroked="true" strokeweight=".435679pt" strokecolor="#0080ff">
                <v:path arrowok="t"/>
              </v:shape>
            </v:group>
            <v:group style="position:absolute;left:7777;top:1125;width:2;height:64" coordorigin="7777,1125" coordsize="2,64">
              <v:shape style="position:absolute;left:7777;top:1125;width:2;height:64" coordorigin="7777,1125" coordsize="0,64" path="m7777,1188l7777,1125e" filled="false" stroked="true" strokeweight=".371318pt" strokecolor="#0080ff">
                <v:path arrowok="t"/>
              </v:shape>
            </v:group>
            <v:group style="position:absolute;left:8018;top:1125;width:2;height:64" coordorigin="8018,1125" coordsize="2,64">
              <v:shape style="position:absolute;left:8018;top:1125;width:2;height:64" coordorigin="8018,1125" coordsize="0,64" path="m8018,1125l8018,1188e" filled="false" stroked="true" strokeweight=".420824pt" strokecolor="#0080ff">
                <v:path arrowok="t"/>
              </v:shape>
            </v:group>
            <v:group style="position:absolute;left:7915;top:1125;width:2;height:64" coordorigin="7915,1125" coordsize="2,64">
              <v:shape style="position:absolute;left:7915;top:1125;width:2;height:64" coordorigin="7915,1125" coordsize="0,64" path="m7915,1188l7915,1125e" filled="false" stroked="true" strokeweight=".371318pt" strokecolor="#0080ff">
                <v:path arrowok="t"/>
              </v:shape>
            </v:group>
            <v:group style="position:absolute;left:8071;top:1125;width:2;height:64" coordorigin="8071,1125" coordsize="2,64">
              <v:shape style="position:absolute;left:8071;top:1125;width:2;height:64" coordorigin="8071,1125" coordsize="0,64" path="m8071,1188l8071,1125e" filled="false" stroked="true" strokeweight=".371318pt" strokecolor="#0080ff">
                <v:path arrowok="t"/>
              </v:shape>
            </v:group>
            <v:group style="position:absolute;left:7582;top:1125;width:2;height:64" coordorigin="7582,1125" coordsize="2,64">
              <v:shape style="position:absolute;left:7582;top:1125;width:2;height:64" coordorigin="7582,1125" coordsize="0,64" path="m7582,1125l7582,1188e" filled="false" stroked="true" strokeweight=".450535pt" strokecolor="#0080ff">
                <v:path arrowok="t"/>
              </v:shape>
            </v:group>
            <v:group style="position:absolute;left:7561;top:1125;width:2;height:64" coordorigin="7561,1125" coordsize="2,64">
              <v:shape style="position:absolute;left:7561;top:1125;width:2;height:64" coordorigin="7561,1125" coordsize="0,64" path="m7561,1188l7561,1125e" filled="false" stroked="true" strokeweight=".371318pt" strokecolor="#0080ff">
                <v:path arrowok="t"/>
              </v:shape>
            </v:group>
            <v:group style="position:absolute;left:8130;top:1125;width:2;height:64" coordorigin="8130,1125" coordsize="2,64">
              <v:shape style="position:absolute;left:8130;top:1125;width:2;height:64" coordorigin="8130,1125" coordsize="0,64" path="m8130,1188l8130,1125e" filled="false" stroked="true" strokeweight=".371318pt" strokecolor="#0080ff">
                <v:path arrowok="t"/>
              </v:shape>
            </v:group>
            <v:group style="position:absolute;left:8541;top:1125;width:2;height:64" coordorigin="8541,1125" coordsize="2,64">
              <v:shape style="position:absolute;left:8541;top:1125;width:2;height:64" coordorigin="8541,1125" coordsize="0,64" path="m8541,1188l8541,1125e" filled="false" stroked="true" strokeweight=".371318pt" strokecolor="#0080ff">
                <v:path arrowok="t"/>
              </v:shape>
            </v:group>
            <v:group style="position:absolute;left:8438;top:1125;width:2;height:64" coordorigin="8438,1125" coordsize="2,64">
              <v:shape style="position:absolute;left:8438;top:1125;width:2;height:64" coordorigin="8438,1125" coordsize="0,64" path="m8438,1125l8438,1188e" filled="false" stroked="true" strokeweight=".455483pt" strokecolor="#0080ff">
                <v:path arrowok="t"/>
              </v:shape>
            </v:group>
            <v:group style="position:absolute;left:8079;top:1125;width:2;height:64" coordorigin="8079,1125" coordsize="2,64">
              <v:shape style="position:absolute;left:8079;top:1125;width:2;height:64" coordorigin="8079,1125" coordsize="0,64" path="m8079,1188l8079,1125e" filled="false" stroked="true" strokeweight=".371318pt" strokecolor="#0080ff">
                <v:path arrowok="t"/>
              </v:shape>
            </v:group>
            <v:group style="position:absolute;left:6978;top:1125;width:2;height:64" coordorigin="6978,1125" coordsize="2,64">
              <v:shape style="position:absolute;left:6978;top:1125;width:2;height:64" coordorigin="6978,1125" coordsize="0,64" path="m6978,1188l6978,1125e" filled="false" stroked="true" strokeweight=".371318pt" strokecolor="#0080ff">
                <v:path arrowok="t"/>
              </v:shape>
            </v:group>
            <v:group style="position:absolute;left:8642;top:1125;width:2;height:64" coordorigin="8642,1125" coordsize="2,64">
              <v:shape style="position:absolute;left:8642;top:1125;width:2;height:64" coordorigin="8642,1125" coordsize="0,64" path="m8642,1188l8642,1125e" filled="false" stroked="true" strokeweight=".371318pt" strokecolor="#0080ff">
                <v:path arrowok="t"/>
              </v:shape>
            </v:group>
            <v:group style="position:absolute;left:8573;top:1125;width:2;height:64" coordorigin="8573,1125" coordsize="2,64">
              <v:shape style="position:absolute;left:8573;top:1125;width:2;height:64" coordorigin="8573,1125" coordsize="0,64" path="m8573,1188l8573,1125e" filled="false" stroked="true" strokeweight=".371318pt" strokecolor="#0080ff">
                <v:path arrowok="t"/>
              </v:shape>
            </v:group>
            <v:group style="position:absolute;left:6984;top:1125;width:2;height:64" coordorigin="6984,1125" coordsize="2,64">
              <v:shape style="position:absolute;left:6984;top:1125;width:2;height:64" coordorigin="6984,1125" coordsize="0,64" path="m6984,1188l6984,1125e" filled="false" stroked="true" strokeweight=".371318pt" strokecolor="#0080ff">
                <v:path arrowok="t"/>
              </v:shape>
            </v:group>
            <v:group style="position:absolute;left:7619;top:1125;width:2;height:64" coordorigin="7619,1125" coordsize="2,64">
              <v:shape style="position:absolute;left:7619;top:1125;width:2;height:64" coordorigin="7619,1125" coordsize="0,64" path="m7619,1188l7619,1125e" filled="false" stroked="true" strokeweight=".371318pt" strokecolor="#0080ff">
                <v:path arrowok="t"/>
              </v:shape>
            </v:group>
            <v:group style="position:absolute;left:7415;top:1125;width:2;height:64" coordorigin="7415,1125" coordsize="2,64">
              <v:shape style="position:absolute;left:7415;top:1125;width:2;height:64" coordorigin="7415,1125" coordsize="0,64" path="m7415,1188l7415,1125e" filled="false" stroked="true" strokeweight=".371318pt" strokecolor="#0080ff">
                <v:path arrowok="t"/>
              </v:shape>
            </v:group>
            <v:group style="position:absolute;left:7005;top:1125;width:2;height:64" coordorigin="7005,1125" coordsize="2,64">
              <v:shape style="position:absolute;left:7005;top:1125;width:2;height:64" coordorigin="7005,1125" coordsize="0,64" path="m7005,1188l7005,1125e" filled="false" stroked="true" strokeweight=".371318pt" strokecolor="#0080ff">
                <v:path arrowok="t"/>
              </v:shape>
            </v:group>
            <v:group style="position:absolute;left:6735;top:1125;width:2;height:64" coordorigin="6735,1125" coordsize="2,64">
              <v:shape style="position:absolute;left:6735;top:1125;width:2;height:64" coordorigin="6735,1125" coordsize="0,64" path="m6735,1188l6735,1125e" filled="false" stroked="true" strokeweight=".371318pt" strokecolor="#0080ff">
                <v:path arrowok="t"/>
              </v:shape>
            </v:group>
            <v:group style="position:absolute;left:7725;top:1125;width:2;height:64" coordorigin="7725,1125" coordsize="2,64">
              <v:shape style="position:absolute;left:7725;top:1125;width:2;height:64" coordorigin="7725,1125" coordsize="0,64" path="m7725,1188l7725,1125e" filled="false" stroked="true" strokeweight=".371318pt" strokecolor="#0080ff">
                <v:path arrowok="t"/>
              </v:shape>
            </v:group>
            <v:group style="position:absolute;left:7922;top:1125;width:2;height:64" coordorigin="7922,1125" coordsize="2,64">
              <v:shape style="position:absolute;left:7922;top:1125;width:2;height:64" coordorigin="7922,1125" coordsize="0,64" path="m7922,1188l7922,1125e" filled="false" stroked="true" strokeweight=".371318pt" strokecolor="#0080ff">
                <v:path arrowok="t"/>
              </v:shape>
            </v:group>
            <v:group style="position:absolute;left:7651;top:1125;width:2;height:64" coordorigin="7651,1125" coordsize="2,64">
              <v:shape style="position:absolute;left:7651;top:1125;width:2;height:64" coordorigin="7651,1125" coordsize="0,64" path="m7651,1125l7651,1188e" filled="false" stroked="true" strokeweight=".435677pt" strokecolor="#0080ff">
                <v:path arrowok="t"/>
              </v:shape>
            </v:group>
            <v:group style="position:absolute;left:7172;top:1125;width:2;height:64" coordorigin="7172,1125" coordsize="2,64">
              <v:shape style="position:absolute;left:7172;top:1125;width:2;height:64" coordorigin="7172,1125" coordsize="0,64" path="m7172,1188l7172,1125e" filled="false" stroked="true" strokeweight=".371318pt" strokecolor="#0080ff">
                <v:path arrowok="t"/>
              </v:shape>
            </v:group>
            <v:group style="position:absolute;left:7035;top:1125;width:2;height:64" coordorigin="7035,1125" coordsize="2,64">
              <v:shape style="position:absolute;left:7035;top:1125;width:2;height:64" coordorigin="7035,1125" coordsize="0,64" path="m7035,1188l7035,1125e" filled="false" stroked="true" strokeweight=".371318pt" strokecolor="#0080ff">
                <v:path arrowok="t"/>
              </v:shape>
            </v:group>
            <v:group style="position:absolute;left:7388;top:1125;width:2;height:64" coordorigin="7388,1125" coordsize="2,64">
              <v:shape style="position:absolute;left:7388;top:1125;width:2;height:64" coordorigin="7388,1125" coordsize="0,64" path="m7388,1125l7388,1188e" filled="false" stroked="true" strokeweight=".440633pt" strokecolor="#0080ff">
                <v:path arrowok="t"/>
              </v:shape>
            </v:group>
            <v:group style="position:absolute;left:7884;top:1125;width:2;height:64" coordorigin="7884,1125" coordsize="2,64">
              <v:shape style="position:absolute;left:7884;top:1125;width:2;height:64" coordorigin="7884,1125" coordsize="0,64" path="m7884,1188l7884,1125e" filled="false" stroked="true" strokeweight=".371318pt" strokecolor="#0080ff">
                <v:path arrowok="t"/>
              </v:shape>
            </v:group>
            <v:group style="position:absolute;left:8120;top:1125;width:2;height:64" coordorigin="8120,1125" coordsize="2,64">
              <v:shape style="position:absolute;left:8120;top:1125;width:2;height:64" coordorigin="8120,1125" coordsize="0,64" path="m8120,1188l8120,1125e" filled="false" stroked="true" strokeweight=".371318pt" strokecolor="#0080ff">
                <v:path arrowok="t"/>
              </v:shape>
            </v:group>
            <v:group style="position:absolute;left:6923;top:1125;width:2;height:64" coordorigin="6923,1125" coordsize="2,64">
              <v:shape style="position:absolute;left:6923;top:1125;width:2;height:64" coordorigin="6923,1125" coordsize="0,64" path="m6923,1188l6923,1125e" filled="false" stroked="true" strokeweight=".371318pt" strokecolor="#0080ff">
                <v:path arrowok="t"/>
              </v:shape>
            </v:group>
            <v:group style="position:absolute;left:8235;top:1125;width:2;height:64" coordorigin="8235,1125" coordsize="2,64">
              <v:shape style="position:absolute;left:8235;top:1125;width:2;height:64" coordorigin="8235,1125" coordsize="0,64" path="m8235,1188l8235,1125e" filled="false" stroked="true" strokeweight=".371318pt" strokecolor="#0080ff">
                <v:path arrowok="t"/>
              </v:shape>
            </v:group>
            <v:group style="position:absolute;left:8546;top:1125;width:2;height:64" coordorigin="8546,1125" coordsize="2,64">
              <v:shape style="position:absolute;left:8546;top:1125;width:2;height:64" coordorigin="8546,1125" coordsize="0,64" path="m8546,1188l8546,1125e" filled="false" stroked="true" strokeweight=".371318pt" strokecolor="#0080ff">
                <v:path arrowok="t"/>
              </v:shape>
            </v:group>
            <v:group style="position:absolute;left:6739;top:1125;width:2;height:64" coordorigin="6739,1125" coordsize="2,64">
              <v:shape style="position:absolute;left:6739;top:1125;width:2;height:64" coordorigin="6739,1125" coordsize="0,64" path="m6739,1188l6739,1125e" filled="false" stroked="true" strokeweight=".371318pt" strokecolor="#0080ff">
                <v:path arrowok="t"/>
              </v:shape>
            </v:group>
            <v:group style="position:absolute;left:7137;top:1125;width:2;height:64" coordorigin="7137,1125" coordsize="2,64">
              <v:shape style="position:absolute;left:7137;top:1125;width:2;height:64" coordorigin="7137,1125" coordsize="0,64" path="m7137,1188l7137,1125e" filled="false" stroked="true" strokeweight=".371318pt" strokecolor="#0080ff">
                <v:path arrowok="t"/>
              </v:shape>
            </v:group>
            <v:group style="position:absolute;left:7439;top:1125;width:2;height:64" coordorigin="7439,1125" coordsize="2,64">
              <v:shape style="position:absolute;left:7439;top:1125;width:2;height:64" coordorigin="7439,1125" coordsize="0,64" path="m7439,1188l7439,1125e" filled="false" stroked="true" strokeweight=".371318pt" strokecolor="#0080ff">
                <v:path arrowok="t"/>
              </v:shape>
            </v:group>
            <v:group style="position:absolute;left:8371;top:1125;width:2;height:64" coordorigin="8371,1125" coordsize="2,64">
              <v:shape style="position:absolute;left:8371;top:1125;width:2;height:64" coordorigin="8371,1125" coordsize="0,64" path="m8371,1188l8371,1125e" filled="false" stroked="true" strokeweight=".371318pt" strokecolor="#0080ff">
                <v:path arrowok="t"/>
              </v:shape>
            </v:group>
            <v:group style="position:absolute;left:8310;top:1125;width:2;height:64" coordorigin="8310,1125" coordsize="2,64">
              <v:shape style="position:absolute;left:8310;top:1125;width:2;height:64" coordorigin="8310,1125" coordsize="0,64" path="m8310,1188l8310,1125e" filled="false" stroked="true" strokeweight=".371318pt" strokecolor="#0080ff">
                <v:path arrowok="t"/>
              </v:shape>
            </v:group>
            <v:group style="position:absolute;left:7966;top:1125;width:2;height:64" coordorigin="7966,1125" coordsize="2,64">
              <v:shape style="position:absolute;left:7966;top:1125;width:2;height:64" coordorigin="7966,1125" coordsize="0,64" path="m7966,1188l7966,1125e" filled="false" stroked="true" strokeweight=".371318pt" strokecolor="#0080ff">
                <v:path arrowok="t"/>
              </v:shape>
            </v:group>
            <v:group style="position:absolute;left:7345;top:1125;width:2;height:64" coordorigin="7345,1125" coordsize="2,64">
              <v:shape style="position:absolute;left:7345;top:1125;width:2;height:64" coordorigin="7345,1125" coordsize="0,64" path="m7345,1188l7345,1125e" filled="false" stroked="true" strokeweight=".371318pt" strokecolor="#0080ff">
                <v:path arrowok="t"/>
              </v:shape>
            </v:group>
            <v:group style="position:absolute;left:8048;top:1125;width:2;height:64" coordorigin="8048,1125" coordsize="2,64">
              <v:shape style="position:absolute;left:8048;top:1125;width:2;height:64" coordorigin="8048,1125" coordsize="0,64" path="m8048,1188l8048,1125e" filled="false" stroked="true" strokeweight=".371318pt" strokecolor="#0080ff">
                <v:path arrowok="t"/>
              </v:shape>
            </v:group>
            <v:group style="position:absolute;left:8328;top:1125;width:2;height:64" coordorigin="8328,1125" coordsize="2,64">
              <v:shape style="position:absolute;left:8328;top:1125;width:2;height:64" coordorigin="8328,1125" coordsize="0,64" path="m8328,1188l8328,1125e" filled="false" stroked="true" strokeweight=".371318pt" strokecolor="#0080ff">
                <v:path arrowok="t"/>
              </v:shape>
            </v:group>
            <v:group style="position:absolute;left:7902;top:1125;width:2;height:64" coordorigin="7902,1125" coordsize="2,64">
              <v:shape style="position:absolute;left:7902;top:1125;width:2;height:64" coordorigin="7902,1125" coordsize="0,64" path="m7902,1188l7902,1125e" filled="false" stroked="true" strokeweight=".371318pt" strokecolor="#0080ff">
                <v:path arrowok="t"/>
              </v:shape>
            </v:group>
            <v:group style="position:absolute;left:8269;top:1125;width:2;height:64" coordorigin="8269,1125" coordsize="2,64">
              <v:shape style="position:absolute;left:8269;top:1125;width:2;height:64" coordorigin="8269,1125" coordsize="0,64" path="m8269,1188l8269,1125e" filled="false" stroked="true" strokeweight=".371318pt" strokecolor="#0080ff">
                <v:path arrowok="t"/>
              </v:shape>
            </v:group>
            <v:group style="position:absolute;left:7169;top:1125;width:2;height:64" coordorigin="7169,1125" coordsize="2,64">
              <v:shape style="position:absolute;left:7169;top:1125;width:2;height:64" coordorigin="7169,1125" coordsize="0,64" path="m7169,1188l7169,1125e" filled="false" stroked="true" strokeweight=".371318pt" strokecolor="#0080ff">
                <v:path arrowok="t"/>
              </v:shape>
            </v:group>
            <v:group style="position:absolute;left:7653;top:1125;width:2;height:64" coordorigin="7653,1125" coordsize="2,64">
              <v:shape style="position:absolute;left:7653;top:1125;width:2;height:64" coordorigin="7653,1125" coordsize="0,64" path="m7653,1125l7653,1188e" filled="false" stroked="true" strokeweight=".420827pt" strokecolor="#0080ff">
                <v:path arrowok="t"/>
              </v:shape>
            </v:group>
            <v:group style="position:absolute;left:7146;top:1125;width:2;height:64" coordorigin="7146,1125" coordsize="2,64">
              <v:shape style="position:absolute;left:7146;top:1125;width:2;height:64" coordorigin="7146,1125" coordsize="0,64" path="m7146,1188l7146,1125e" filled="false" stroked="true" strokeweight=".371318pt" strokecolor="#0080ff">
                <v:path arrowok="t"/>
              </v:shape>
            </v:group>
            <v:group style="position:absolute;left:8179;top:1125;width:2;height:64" coordorigin="8179,1125" coordsize="2,64">
              <v:shape style="position:absolute;left:8179;top:1125;width:2;height:64" coordorigin="8179,1125" coordsize="0,64" path="m8179,1188l8179,1125e" filled="false" stroked="true" strokeweight=".371318pt" strokecolor="#0080ff">
                <v:path arrowok="t"/>
              </v:shape>
            </v:group>
            <v:group style="position:absolute;left:6918;top:1125;width:2;height:64" coordorigin="6918,1125" coordsize="2,64">
              <v:shape style="position:absolute;left:6918;top:1125;width:2;height:64" coordorigin="6918,1125" coordsize="0,64" path="m6918,1188l6918,1125e" filled="false" stroked="true" strokeweight=".371318pt" strokecolor="#0080ff">
                <v:path arrowok="t"/>
              </v:shape>
            </v:group>
            <v:group style="position:absolute;left:7243;top:1125;width:2;height:64" coordorigin="7243,1125" coordsize="2,64">
              <v:shape style="position:absolute;left:7243;top:1125;width:2;height:64" coordorigin="7243,1125" coordsize="0,64" path="m7243,1188l7243,1125e" filled="false" stroked="true" strokeweight=".371318pt" strokecolor="#0080ff">
                <v:path arrowok="t"/>
              </v:shape>
            </v:group>
            <v:group style="position:absolute;left:7835;top:1125;width:2;height:64" coordorigin="7835,1125" coordsize="2,64">
              <v:shape style="position:absolute;left:7835;top:1125;width:2;height:64" coordorigin="7835,1125" coordsize="0,64" path="m7835,1188l7835,1125e" filled="false" stroked="true" strokeweight=".371318pt" strokecolor="#0080ff">
                <v:path arrowok="t"/>
              </v:shape>
            </v:group>
            <v:group style="position:absolute;left:6697;top:1125;width:2;height:64" coordorigin="6697,1125" coordsize="2,64">
              <v:shape style="position:absolute;left:6697;top:1125;width:2;height:64" coordorigin="6697,1125" coordsize="0,64" path="m6697,1188l6697,1125e" filled="false" stroked="true" strokeweight=".371318pt" strokecolor="#0080ff">
                <v:path arrowok="t"/>
              </v:shape>
            </v:group>
            <v:group style="position:absolute;left:8471;top:1125;width:2;height:64" coordorigin="8471,1125" coordsize="2,64">
              <v:shape style="position:absolute;left:8471;top:1125;width:2;height:64" coordorigin="8471,1125" coordsize="0,64" path="m8471,1188l8471,1125e" filled="false" stroked="true" strokeweight=".371318pt" strokecolor="#0080ff">
                <v:path arrowok="t"/>
              </v:shape>
            </v:group>
            <v:group style="position:absolute;left:7084;top:1125;width:2;height:64" coordorigin="7084,1125" coordsize="2,64">
              <v:shape style="position:absolute;left:7084;top:1125;width:2;height:64" coordorigin="7084,1125" coordsize="0,64" path="m7084,1188l7084,1125e" filled="false" stroked="true" strokeweight=".371318pt" strokecolor="#0080ff">
                <v:path arrowok="t"/>
              </v:shape>
            </v:group>
            <v:group style="position:absolute;left:8667;top:1125;width:2;height:64" coordorigin="8667,1125" coordsize="2,64">
              <v:shape style="position:absolute;left:8667;top:1125;width:2;height:64" coordorigin="8667,1125" coordsize="0,64" path="m8667,1188l8667,1125e" filled="false" stroked="true" strokeweight=".371318pt" strokecolor="#0080ff">
                <v:path arrowok="t"/>
              </v:shape>
            </v:group>
            <v:group style="position:absolute;left:8255;top:1125;width:2;height:64" coordorigin="8255,1125" coordsize="2,64">
              <v:shape style="position:absolute;left:8255;top:1125;width:2;height:64" coordorigin="8255,1125" coordsize="0,64" path="m8255,1188l8255,1125e" filled="false" stroked="true" strokeweight=".371318pt" strokecolor="#0080ff">
                <v:path arrowok="t"/>
              </v:shape>
            </v:group>
            <v:group style="position:absolute;left:8230;top:1125;width:2;height:64" coordorigin="8230,1125" coordsize="2,64">
              <v:shape style="position:absolute;left:8230;top:1125;width:2;height:64" coordorigin="8230,1125" coordsize="0,64" path="m8230,1188l8230,1125e" filled="false" stroked="true" strokeweight=".371318pt" strokecolor="#0080ff">
                <v:path arrowok="t"/>
              </v:shape>
            </v:group>
            <v:group style="position:absolute;left:7028;top:1125;width:2;height:64" coordorigin="7028,1125" coordsize="2,64">
              <v:shape style="position:absolute;left:7028;top:1125;width:2;height:64" coordorigin="7028,1125" coordsize="0,64" path="m7028,1188l7028,1125e" filled="false" stroked="true" strokeweight=".371318pt" strokecolor="#0080ff">
                <v:path arrowok="t"/>
              </v:shape>
            </v:group>
            <v:group style="position:absolute;left:8095;top:1125;width:2;height:64" coordorigin="8095,1125" coordsize="2,64">
              <v:shape style="position:absolute;left:8095;top:1125;width:2;height:64" coordorigin="8095,1125" coordsize="0,64" path="m8095,1188l8095,1125e" filled="false" stroked="true" strokeweight=".371318pt" strokecolor="#0080ff">
                <v:path arrowok="t"/>
              </v:shape>
            </v:group>
            <v:group style="position:absolute;left:7176;top:1125;width:2;height:64" coordorigin="7176,1125" coordsize="2,64">
              <v:shape style="position:absolute;left:7176;top:1125;width:2;height:64" coordorigin="7176,1125" coordsize="0,64" path="m7176,1188l7176,1125e" filled="false" stroked="true" strokeweight=".371318pt" strokecolor="#0080ff">
                <v:path arrowok="t"/>
              </v:shape>
            </v:group>
            <v:group style="position:absolute;left:7821;top:1125;width:2;height:64" coordorigin="7821,1125" coordsize="2,64">
              <v:shape style="position:absolute;left:7821;top:1125;width:2;height:64" coordorigin="7821,1125" coordsize="0,64" path="m7821,1188l7821,1125e" filled="false" stroked="true" strokeweight=".371318pt" strokecolor="#0080ff">
                <v:path arrowok="t"/>
              </v:shape>
            </v:group>
            <v:group style="position:absolute;left:6996;top:1125;width:2;height:64" coordorigin="6996,1125" coordsize="2,64">
              <v:shape style="position:absolute;left:6996;top:1125;width:2;height:64" coordorigin="6996,1125" coordsize="0,64" path="m6996,1188l6996,1125e" filled="false" stroked="true" strokeweight=".371318pt" strokecolor="#0080ff">
                <v:path arrowok="t"/>
              </v:shape>
            </v:group>
            <v:group style="position:absolute;left:7764;top:1125;width:2;height:64" coordorigin="7764,1125" coordsize="2,64">
              <v:shape style="position:absolute;left:7764;top:1125;width:2;height:64" coordorigin="7764,1125" coordsize="0,64" path="m7764,1188l7764,1125e" filled="false" stroked="true" strokeweight=".371318pt" strokecolor="#0080ff">
                <v:path arrowok="t"/>
              </v:shape>
            </v:group>
            <v:group style="position:absolute;left:7087;top:1125;width:2;height:64" coordorigin="7087,1125" coordsize="2,64">
              <v:shape style="position:absolute;left:7087;top:1125;width:2;height:64" coordorigin="7087,1125" coordsize="0,64" path="m7087,1188l7087,1125e" filled="false" stroked="true" strokeweight=".371318pt" strokecolor="#0080ff">
                <v:path arrowok="t"/>
              </v:shape>
            </v:group>
            <v:group style="position:absolute;left:7498;top:1125;width:2;height:64" coordorigin="7498,1125" coordsize="2,64">
              <v:shape style="position:absolute;left:7498;top:1125;width:2;height:64" coordorigin="7498,1125" coordsize="0,64" path="m7498,1188l7498,1125e" filled="false" stroked="true" strokeweight=".371318pt" strokecolor="#0080ff">
                <v:path arrowok="t"/>
              </v:shape>
            </v:group>
            <v:group style="position:absolute;left:7178;top:1125;width:2;height:64" coordorigin="7178,1125" coordsize="2,64">
              <v:shape style="position:absolute;left:7178;top:1125;width:2;height:64" coordorigin="7178,1125" coordsize="0,64" path="m7178,1188l7178,1125e" filled="false" stroked="true" strokeweight=".371318pt" strokecolor="#0080ff">
                <v:path arrowok="t"/>
              </v:shape>
            </v:group>
            <v:group style="position:absolute;left:8838;top:1188;width:2;height:57" coordorigin="8838,1188" coordsize="2,57">
              <v:shape style="position:absolute;left:8838;top:1188;width:2;height:57" coordorigin="8838,1188" coordsize="0,57" path="m8838,1188l8838,1245e" filled="false" stroked="true" strokeweight=".371318pt" strokecolor="#000000">
                <v:path arrowok="t"/>
              </v:shape>
            </v:group>
            <v:group style="position:absolute;left:9608;top:1188;width:2;height:57" coordorigin="9608,1188" coordsize="2,57">
              <v:shape style="position:absolute;left:9608;top:1188;width:2;height:57" coordorigin="9608,1188" coordsize="0,57" path="m9608,1188l9608,1245e" filled="false" stroked="true" strokeweight=".371318pt" strokecolor="#000000">
                <v:path arrowok="t"/>
              </v:shape>
            </v:group>
            <v:group style="position:absolute;left:9386;top:1125;width:2;height:64" coordorigin="9386,1125" coordsize="2,64">
              <v:shape style="position:absolute;left:9386;top:1125;width:2;height:64" coordorigin="9386,1125" coordsize="0,64" path="m9386,1188l9386,1125e" filled="false" stroked="true" strokeweight=".371318pt" strokecolor="#0080ff">
                <v:path arrowok="t"/>
              </v:shape>
            </v:group>
            <v:group style="position:absolute;left:9171;top:1125;width:2;height:64" coordorigin="9171,1125" coordsize="2,64">
              <v:shape style="position:absolute;left:9171;top:1125;width:2;height:64" coordorigin="9171,1125" coordsize="0,64" path="m9171,1188l9171,1125e" filled="false" stroked="true" strokeweight=".371318pt" strokecolor="#0080ff">
                <v:path arrowok="t"/>
              </v:shape>
            </v:group>
            <v:group style="position:absolute;left:6458;top:214;width:3166;height:911" coordorigin="6458,214" coordsize="3166,911">
              <v:shape style="position:absolute;left:6458;top:214;width:3166;height:911" coordorigin="6458,214" coordsize="3166,911" path="m6458,1125l6465,1125,6471,1125,6477,1125,6483,1124,6489,1124,6496,1124,6502,1124,6508,1124,6514,1124,6520,1124,6527,1124,6533,1124,6539,1124,6545,1123,6551,1123,6601,1119,6607,1119,6644,1113,6651,1112,6657,1111,6663,1110,6669,1108,6675,1107,6682,1105,6688,1104,6694,1102,6700,1101,6706,1100,6713,1098,6719,1096,6725,1095,6731,1093,6737,1092,6743,1090,6750,1089,6756,1087,6762,1086,6768,1084,6774,1082,6781,1081,6787,1079,6793,1077,6799,1075,6805,1073,6867,1048,6923,1011,6954,985,6960,979,6966,974,6973,968,6979,962,6985,956,6991,951,6997,945,7004,939,7010,933,7016,927,7022,921,7028,916,7035,910,7041,904,7047,898,7053,893,7059,887,7066,881,7072,876,7078,870,7084,864,7090,858,7134,814,7140,807,7146,799,7152,792,7159,785,7165,777,7171,769,7177,761,7183,753,7190,744,7227,690,7233,680,7239,671,7245,661,7251,652,7258,642,7264,632,7270,622,7276,612,7282,602,7289,592,7295,582,7301,572,7307,562,7313,552,7320,542,7326,532,7332,522,7338,512,7344,502,7351,492,7357,482,7363,473,7369,463,7406,409,7444,361,7462,338,7468,331,7475,324,7481,317,7487,311,7493,304,7499,298,7506,291,7555,247,7611,217,7636,214,7642,214,7704,237,7753,279,7772,299,7778,306,7815,354,7846,399,7852,408,7859,417,7865,427,7871,436,7877,446,7883,455,7890,465,7896,475,7902,484,7908,494,7914,503,7921,513,7927,522,7933,532,7939,541,7945,550,7952,559,7958,568,7964,578,7970,586,7976,595,7983,604,7989,612,7995,621,8001,629,8007,637,8014,645,8020,653,8026,660,8032,668,8038,675,8044,682,8051,689,8057,696,8063,703,8069,710,8075,716,8082,723,8088,729,8094,736,8100,742,8106,748,8113,754,8119,760,8125,766,8131,772,8137,778,8144,784,8150,790,8156,796,8162,802,8168,808,8175,814,8181,820,8187,827,8193,833,8199,839,8206,845,8212,852,8218,858,8224,864,8230,871,8237,877,8243,883,8249,890,8255,896,8261,902,8268,909,8274,915,8280,921,8286,927,8292,933,8299,939,8305,945,8311,950,8317,956,8367,995,8422,1028,8453,1040,8460,1042,8466,1043,8472,1045,8478,1047,8522,1055,8528,1056,8534,1056,8540,1057,8546,1058,8553,1059,8559,1060,8565,1062,8571,1063,8577,1064,8584,1065,8590,1067,8596,1068,8602,1070,8608,1072,8615,1074,8621,1075,8627,1077,8633,1080,8639,1082,8645,1084,8652,1086,8658,1088,8664,1090,8670,1092,8676,1095,8726,1110,8732,1112,8738,1113,8745,1114,8751,1115,8757,1116,8763,1118,8769,1118,8776,1119,8782,1120,8788,1121,8794,1121,8800,1122,8807,1122,8813,1123,8819,1123,8825,1123,8831,1123,8838,1124,8844,1124,8850,1124,8856,1124,8862,1124,8869,1124,8875,1124,8881,1124,8887,1124,8893,1124,8900,1125,8906,1125,8962,1125,8968,1124,8974,1124,8980,1124,8986,1124,8992,1124,8999,1124,9005,1124,9011,1124,9017,1124,9023,1124,9030,1124,9036,1124,9042,1124,9048,1123,9054,1123,9061,1123,9067,1123,9073,1123,9079,1123,9085,1122,9092,1122,9098,1122,9104,1122,9110,1122,9116,1122,9123,1121,9129,1121,9135,1121,9141,1121,9147,1121,9153,1121,9160,1121,9197,1121,9203,1121,9209,1121,9215,1121,9222,1121,9228,1121,9234,1121,9240,1121,9246,1121,9253,1121,9259,1121,9296,1121,9302,1121,9308,1121,9315,1121,9321,1121,9327,1121,9333,1121,9339,1121,9346,1121,9352,1121,9358,1121,9364,1121,9370,1121,9377,1121,9383,1121,9389,1121,9395,1121,9401,1121,9408,1121,9414,1121,9420,1121,9426,1121,9432,1121,9438,1121,9445,1122,9451,1122,9457,1122,9463,1122,9469,1122,9476,1123,9482,1123,9488,1123,9494,1123,9500,1123,9507,1123,9513,1124,9519,1124,9525,1124,9531,1124,9538,1124,9544,1124,9550,1124,9556,1124,9562,1124,9569,1124,9575,1124,9581,1124,9587,1124,9593,1125,9600,1125,9606,1125,9612,1125,9618,1125,9624,1125e" filled="false" stroked="true" strokeweight=".371318pt" strokecolor="#0080ff">
                <v:path arrowok="t"/>
              </v:shape>
              <v:shape style="position:absolute;left:6345;top:227;width:2988;height:967" type="#_x0000_t75" stroked="false">
                <v:imagedata r:id="rId47" o:title=""/>
              </v:shape>
            </v:group>
            <v:group style="position:absolute;left:6120;top:150;width:3734;height:1039" coordorigin="6120,150" coordsize="3734,1039">
              <v:shape style="position:absolute;left:6120;top:150;width:3734;height:1039" coordorigin="6120,150" coordsize="3734,1039" path="m6120,1188l9854,1188,9854,150,6120,150,6120,1188xe" filled="false" stroked="true" strokeweight=".371318pt" strokecolor="#000000">
                <v:path arrowok="t"/>
              </v:shape>
            </v:group>
            <v:group style="position:absolute;left:5977;top:150;width:143;height:1039" coordorigin="5977,150" coordsize="143,1039">
              <v:shape style="position:absolute;left:5977;top:150;width:143;height:1039" coordorigin="5977,150" coordsize="143,1039" path="m5977,1188l6120,1188,6120,150,5977,150,5977,1188xe" filled="true" fillcolor="#87ceeb" stroked="false">
                <v:path arrowok="t"/>
                <v:fill type="solid"/>
              </v:shape>
            </v:group>
            <v:group style="position:absolute;left:5977;top:150;width:143;height:1039" coordorigin="5977,150" coordsize="143,1039">
              <v:shape style="position:absolute;left:5977;top:150;width:143;height:1039" coordorigin="5977,150" coordsize="143,1039" path="m5977,1188l6120,1188,6120,150,5977,150,5977,1188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6.589836pt;width:197.05pt;height:55.15pt;mso-position-horizontal-relative:page;mso-position-vertical-relative:paragraph;z-index:2248" coordorigin="5917,-1132" coordsize="3941,1103">
            <v:group style="position:absolute;left:5921;top:-153;width:57;height:2" coordorigin="5921,-153" coordsize="57,2">
              <v:shape style="position:absolute;left:5921;top:-153;width:57;height:2" coordorigin="5921,-153" coordsize="57,0" path="m5977,-153l5921,-153e" filled="false" stroked="true" strokeweight=".371318pt" strokecolor="#000000">
                <v:path arrowok="t"/>
              </v:shape>
            </v:group>
            <v:group style="position:absolute;left:5921;top:-363;width:57;height:2" coordorigin="5921,-363" coordsize="57,2">
              <v:shape style="position:absolute;left:5921;top:-363;width:57;height:2" coordorigin="5921,-363" coordsize="57,0" path="m5977,-363l5921,-363e" filled="false" stroked="true" strokeweight=".371318pt" strokecolor="#000000">
                <v:path arrowok="t"/>
              </v:shape>
            </v:group>
            <v:group style="position:absolute;left:5921;top:-572;width:57;height:2" coordorigin="5921,-572" coordsize="57,2">
              <v:shape style="position:absolute;left:5921;top:-572;width:57;height:2" coordorigin="5921,-572" coordsize="57,0" path="m5977,-572l5921,-572e" filled="false" stroked="true" strokeweight=".371318pt" strokecolor="#000000">
                <v:path arrowok="t"/>
              </v:shape>
            </v:group>
            <v:group style="position:absolute;left:5921;top:-781;width:57;height:2" coordorigin="5921,-781" coordsize="57,2">
              <v:shape style="position:absolute;left:5921;top:-781;width:57;height:2" coordorigin="5921,-781" coordsize="57,0" path="m5977,-781l5921,-781e" filled="false" stroked="true" strokeweight=".371318pt" strokecolor="#000000">
                <v:path arrowok="t"/>
              </v:shape>
            </v:group>
            <v:group style="position:absolute;left:5921;top:-990;width:57;height:2" coordorigin="5921,-990" coordsize="57,2">
              <v:shape style="position:absolute;left:5921;top:-990;width:57;height:2" coordorigin="5921,-990" coordsize="57,0" path="m5977,-990l5921,-990e" filled="false" stroked="true" strokeweight=".371318pt" strokecolor="#000000">
                <v:path arrowok="t"/>
              </v:shape>
            </v:group>
            <v:group style="position:absolute;left:6556;top:-90;width:2;height:57" coordorigin="6556,-90" coordsize="2,57">
              <v:shape style="position:absolute;left:6556;top:-90;width:2;height:57" coordorigin="6556,-90" coordsize="0,57" path="m6556,-90l6556,-33e" filled="false" stroked="true" strokeweight=".371318pt" strokecolor="#000000">
                <v:path arrowok="t"/>
              </v:shape>
            </v:group>
            <v:group style="position:absolute;left:7362;top:-90;width:2;height:57" coordorigin="7362,-90" coordsize="2,57">
              <v:shape style="position:absolute;left:7362;top:-90;width:2;height:57" coordorigin="7362,-90" coordsize="0,57" path="m7362,-90l7362,-33e" filled="false" stroked="true" strokeweight=".371318pt" strokecolor="#000000">
                <v:path arrowok="t"/>
              </v:shape>
            </v:group>
            <v:group style="position:absolute;left:7419;top:-153;width:2;height:64" coordorigin="7419,-153" coordsize="2,64">
              <v:shape style="position:absolute;left:7419;top:-153;width:2;height:64" coordorigin="7419,-153" coordsize="0,64" path="m7419,-153l7419,-90e" filled="false" stroked="true" strokeweight=".480243pt" strokecolor="#0080ff">
                <v:path arrowok="t"/>
              </v:shape>
            </v:group>
            <v:group style="position:absolute;left:7502;top:-153;width:2;height:64" coordorigin="7502,-153" coordsize="2,64">
              <v:shape style="position:absolute;left:7502;top:-153;width:2;height:64" coordorigin="7502,-153" coordsize="0,64" path="m7502,-153l7502,-90e" filled="false" stroked="true" strokeweight=".465382pt" strokecolor="#0080ff">
                <v:path arrowok="t"/>
              </v:shape>
            </v:group>
            <v:group style="position:absolute;left:7535;top:-153;width:2;height:64" coordorigin="7535,-153" coordsize="2,64">
              <v:shape style="position:absolute;left:7535;top:-153;width:2;height:64" coordorigin="7535,-153" coordsize="0,64" path="m7535,-153l7535,-90e" filled="false" stroked="true" strokeweight=".410925pt" strokecolor="#0080ff">
                <v:path arrowok="t"/>
              </v:shape>
            </v:group>
            <v:group style="position:absolute;left:7547;top:-153;width:2;height:64" coordorigin="7547,-153" coordsize="2,64">
              <v:shape style="position:absolute;left:7547;top:-153;width:2;height:64" coordorigin="7547,-153" coordsize="0,64" path="m7547,-153l7547,-90e" filled="false" stroked="true" strokeweight=".480251pt" strokecolor="#0080ff">
                <v:path arrowok="t"/>
              </v:shape>
            </v:group>
            <v:group style="position:absolute;left:7434;top:-153;width:2;height:64" coordorigin="7434,-153" coordsize="2,64">
              <v:shape style="position:absolute;left:7434;top:-153;width:2;height:64" coordorigin="7434,-153" coordsize="0,64" path="m7434,-153l7434,-90e" filled="false" stroked="true" strokeweight=".445584pt" strokecolor="#0080ff">
                <v:path arrowok="t"/>
              </v:shape>
            </v:group>
            <v:group style="position:absolute;left:7858;top:-153;width:2;height:64" coordorigin="7858,-153" coordsize="2,64">
              <v:shape style="position:absolute;left:7858;top:-153;width:2;height:64" coordorigin="7858,-153" coordsize="0,64" path="m7858,-153l7858,-90e" filled="false" stroked="true" strokeweight=".504986pt" strokecolor="#0080ff">
                <v:path arrowok="t"/>
              </v:shape>
            </v:group>
            <v:group style="position:absolute;left:7847;top:-153;width:2;height:64" coordorigin="7847,-153" coordsize="2,64">
              <v:shape style="position:absolute;left:7847;top:-153;width:2;height:64" coordorigin="7847,-153" coordsize="0,64" path="m7847,-153l7847,-90e" filled="false" stroked="true" strokeweight=".405971pt" strokecolor="#0080ff">
                <v:path arrowok="t"/>
              </v:shape>
            </v:group>
            <v:group style="position:absolute;left:7810;top:-153;width:2;height:64" coordorigin="7810,-153" coordsize="2,64">
              <v:shape style="position:absolute;left:7810;top:-153;width:2;height:64" coordorigin="7810,-153" coordsize="0,64" path="m7810,-153l7810,-90e" filled="false" stroked="true" strokeweight=".500046pt" strokecolor="#0080ff">
                <v:path arrowok="t"/>
              </v:shape>
            </v:group>
            <v:group style="position:absolute;left:7910;top:-153;width:2;height:64" coordorigin="7910,-153" coordsize="2,64">
              <v:shape style="position:absolute;left:7910;top:-153;width:2;height:64" coordorigin="7910,-153" coordsize="0,64" path="m7910,-153l7910,-90e" filled="false" stroked="true" strokeweight=".405974pt" strokecolor="#0080ff">
                <v:path arrowok="t"/>
              </v:shape>
            </v:group>
            <v:group style="position:absolute;left:7928;top:-153;width:2;height:64" coordorigin="7928,-153" coordsize="2,64">
              <v:shape style="position:absolute;left:7928;top:-153;width:2;height:64" coordorigin="7928,-153" coordsize="0,64" path="m7928,-153l7928,-90e" filled="false" stroked="true" strokeweight=".445581pt" strokecolor="#0080ff">
                <v:path arrowok="t"/>
              </v:shape>
            </v:group>
            <v:group style="position:absolute;left:8019;top:-153;width:2;height:64" coordorigin="8019,-153" coordsize="2,64">
              <v:shape style="position:absolute;left:8019;top:-153;width:2;height:64" coordorigin="8019,-153" coordsize="0,64" path="m8019,-153l8019,-90e" filled="false" stroked="true" strokeweight=".460436pt" strokecolor="#0080ff">
                <v:path arrowok="t"/>
              </v:shape>
            </v:group>
            <v:group style="position:absolute;left:8065;top:-153;width:2;height:64" coordorigin="8065,-153" coordsize="2,64">
              <v:shape style="position:absolute;left:8065;top:-153;width:2;height:64" coordorigin="8065,-153" coordsize="0,64" path="m8065,-153l8065,-90e" filled="false" stroked="true" strokeweight=".475294pt" strokecolor="#0080ff">
                <v:path arrowok="t"/>
              </v:shape>
            </v:group>
            <v:group style="position:absolute;left:7999;top:-153;width:2;height:64" coordorigin="7999,-153" coordsize="2,64">
              <v:shape style="position:absolute;left:7999;top:-153;width:2;height:64" coordorigin="7999,-153" coordsize="0,64" path="m7999,-153l7999,-90e" filled="false" stroked="true" strokeweight=".465387pt" strokecolor="#0080ff">
                <v:path arrowok="t"/>
              </v:shape>
            </v:group>
            <v:group style="position:absolute;left:8056;top:-153;width:2;height:64" coordorigin="8056,-153" coordsize="2,64">
              <v:shape style="position:absolute;left:8056;top:-153;width:2;height:64" coordorigin="8056,-153" coordsize="0,64" path="m8056,-153l8056,-90e" filled="false" stroked="true" strokeweight=".450535pt" strokecolor="#0080ff">
                <v:path arrowok="t"/>
              </v:shape>
            </v:group>
            <v:group style="position:absolute;left:7803;top:-153;width:2;height:64" coordorigin="7803,-153" coordsize="2,64">
              <v:shape style="position:absolute;left:7803;top:-153;width:2;height:64" coordorigin="7803,-153" coordsize="0,64" path="m7803,-153l7803,-90e" filled="false" stroked="true" strokeweight=".470336pt" strokecolor="#0080ff">
                <v:path arrowok="t"/>
              </v:shape>
            </v:group>
            <v:group style="position:absolute;left:7965;top:-153;width:2;height:64" coordorigin="7965,-153" coordsize="2,64">
              <v:shape style="position:absolute;left:7965;top:-153;width:2;height:64" coordorigin="7965,-153" coordsize="0,64" path="m7965,-153l7965,-90e" filled="false" stroked="true" strokeweight=".410927pt" strokecolor="#0080ff">
                <v:path arrowok="t"/>
              </v:shape>
            </v:group>
            <v:group style="position:absolute;left:7726;top:-153;width:2;height:64" coordorigin="7726,-153" coordsize="2,64">
              <v:shape style="position:absolute;left:7726;top:-153;width:2;height:64" coordorigin="7726,-153" coordsize="0,64" path="m7726,-153l7726,-90e" filled="false" stroked="true" strokeweight=".42578pt" strokecolor="#0080ff">
                <v:path arrowok="t"/>
              </v:shape>
            </v:group>
            <v:group style="position:absolute;left:7693;top:-153;width:2;height:64" coordorigin="7693,-153" coordsize="2,64">
              <v:shape style="position:absolute;left:7693;top:-153;width:2;height:64" coordorigin="7693,-153" coordsize="0,64" path="m7693,-153l7693,-90e" filled="false" stroked="true" strokeweight=".405976pt" strokecolor="#0080ff">
                <v:path arrowok="t"/>
              </v:shape>
            </v:group>
            <v:group style="position:absolute;left:7650;top:-153;width:2;height:64" coordorigin="7650,-153" coordsize="2,64">
              <v:shape style="position:absolute;left:7650;top:-153;width:2;height:64" coordorigin="7650,-153" coordsize="0,64" path="m7650,-153l7650,-90e" filled="false" stroked="true" strokeweight=".485186pt" strokecolor="#0080ff">
                <v:path arrowok="t"/>
              </v:shape>
            </v:group>
            <v:group style="position:absolute;left:7631;top:-153;width:2;height:64" coordorigin="7631,-153" coordsize="2,64">
              <v:shape style="position:absolute;left:7631;top:-153;width:2;height:64" coordorigin="7631,-153" coordsize="0,64" path="m7631,-153l7631,-90e" filled="false" stroked="true" strokeweight=".485191pt" strokecolor="#0080ff">
                <v:path arrowok="t"/>
              </v:shape>
            </v:group>
            <v:group style="position:absolute;left:7757;top:-153;width:2;height:64" coordorigin="7757,-153" coordsize="2,64">
              <v:shape style="position:absolute;left:7757;top:-153;width:2;height:64" coordorigin="7757,-153" coordsize="0,64" path="m7757,-153l7757,-90e" filled="false" stroked="true" strokeweight=".42578pt" strokecolor="#0080ff">
                <v:path arrowok="t"/>
              </v:shape>
            </v:group>
            <v:group style="position:absolute;left:7601;top:-153;width:2;height:64" coordorigin="7601,-153" coordsize="2,64">
              <v:shape style="position:absolute;left:7601;top:-153;width:2;height:64" coordorigin="7601,-153" coordsize="0,64" path="m7601,-153l7601,-90e" filled="false" stroked="true" strokeweight=".52479pt" strokecolor="#0080ff">
                <v:path arrowok="t"/>
              </v:shape>
            </v:group>
            <v:group style="position:absolute;left:8167;top:-90;width:2;height:57" coordorigin="8167,-90" coordsize="2,57">
              <v:shape style="position:absolute;left:8167;top:-90;width:2;height:57" coordorigin="8167,-90" coordsize="0,57" path="m8167,-90l8167,-33e" filled="false" stroked="true" strokeweight=".371318pt" strokecolor="#000000">
                <v:path arrowok="t"/>
              </v:shape>
            </v:group>
            <v:group style="position:absolute;left:8231;top:-153;width:2;height:64" coordorigin="8231,-153" coordsize="2,64">
              <v:shape style="position:absolute;left:8231;top:-153;width:2;height:64" coordorigin="8231,-153" coordsize="0,64" path="m8231,-153l8231,-90e" filled="false" stroked="true" strokeweight=".465387pt" strokecolor="#0080ff">
                <v:path arrowok="t"/>
              </v:shape>
            </v:group>
            <v:group style="position:absolute;left:8283;top:-153;width:2;height:64" coordorigin="8283,-153" coordsize="2,64">
              <v:shape style="position:absolute;left:8283;top:-153;width:2;height:64" coordorigin="8283,-153" coordsize="0,64" path="m8283,-90l8283,-153e" filled="false" stroked="true" strokeweight=".371318pt" strokecolor="#0080ff">
                <v:path arrowok="t"/>
              </v:shape>
            </v:group>
            <v:group style="position:absolute;left:8124;top:-153;width:2;height:64" coordorigin="8124,-153" coordsize="2,64">
              <v:shape style="position:absolute;left:8124;top:-153;width:2;height:64" coordorigin="8124,-153" coordsize="0,64" path="m8124,-153l8124,-90e" filled="false" stroked="true" strokeweight=".430726pt" strokecolor="#0080ff">
                <v:path arrowok="t"/>
              </v:shape>
            </v:group>
            <v:group style="position:absolute;left:7917;top:-153;width:2;height:64" coordorigin="7917,-153" coordsize="2,64">
              <v:shape style="position:absolute;left:7917;top:-153;width:2;height:64" coordorigin="7917,-153" coordsize="0,64" path="m7917,-153l7917,-90e" filled="false" stroked="true" strokeweight=".376268pt" strokecolor="#0080ff">
                <v:path arrowok="t"/>
              </v:shape>
            </v:group>
            <v:group style="position:absolute;left:7658;top:-153;width:2;height:64" coordorigin="7658,-153" coordsize="2,64">
              <v:shape style="position:absolute;left:7658;top:-153;width:2;height:64" coordorigin="7658,-153" coordsize="0,64" path="m7658,-153l7658,-90e" filled="false" stroked="true" strokeweight=".435674pt" strokecolor="#0080ff">
                <v:path arrowok="t"/>
              </v:shape>
            </v:group>
            <v:group style="position:absolute;left:7564;top:-153;width:2;height:64" coordorigin="7564,-153" coordsize="2,64">
              <v:shape style="position:absolute;left:7564;top:-153;width:2;height:64" coordorigin="7564,-153" coordsize="0,64" path="m7564,-153l7564,-90e" filled="false" stroked="true" strokeweight=".500046pt" strokecolor="#0080ff">
                <v:path arrowok="t"/>
              </v:shape>
            </v:group>
            <v:group style="position:absolute;left:8247;top:-153;width:2;height:64" coordorigin="8247,-153" coordsize="2,64">
              <v:shape style="position:absolute;left:8247;top:-153;width:2;height:64" coordorigin="8247,-153" coordsize="0,64" path="m8247,-153l8247,-90e" filled="false" stroked="true" strokeweight=".401023pt" strokecolor="#0080ff">
                <v:path arrowok="t"/>
              </v:shape>
            </v:group>
            <v:group style="position:absolute;left:7880;top:-153;width:2;height:64" coordorigin="7880,-153" coordsize="2,64">
              <v:shape style="position:absolute;left:7880;top:-153;width:2;height:64" coordorigin="7880,-153" coordsize="0,64" path="m7880,-153l7880,-90e" filled="false" stroked="true" strokeweight=".480248pt" strokecolor="#0080ff">
                <v:path arrowok="t"/>
              </v:shape>
            </v:group>
            <v:group style="position:absolute;left:7747;top:-153;width:2;height:64" coordorigin="7747,-153" coordsize="2,64">
              <v:shape style="position:absolute;left:7747;top:-153;width:2;height:64" coordorigin="7747,-153" coordsize="0,64" path="m7747,-153l7747,-90e" filled="false" stroked="true" strokeweight=".450529pt" strokecolor="#0080ff">
                <v:path arrowok="t"/>
              </v:shape>
            </v:group>
            <v:group style="position:absolute;left:7353;top:-153;width:2;height:64" coordorigin="7353,-153" coordsize="2,64">
              <v:shape style="position:absolute;left:7353;top:-153;width:2;height:64" coordorigin="7353,-153" coordsize="0,64" path="m7353,-153l7353,-90e" filled="false" stroked="true" strokeweight=".480232pt" strokecolor="#0080ff">
                <v:path arrowok="t"/>
              </v:shape>
            </v:group>
            <v:group style="position:absolute;left:7855;top:-153;width:2;height:64" coordorigin="7855,-153" coordsize="2,64">
              <v:shape style="position:absolute;left:7855;top:-153;width:2;height:64" coordorigin="7855,-153" coordsize="0,64" path="m7855,-153l7855,-90e" filled="false" stroked="true" strokeweight=".381219pt" strokecolor="#0080ff">
                <v:path arrowok="t"/>
              </v:shape>
            </v:group>
            <v:group style="position:absolute;left:7451;top:-153;width:2;height:64" coordorigin="7451,-153" coordsize="2,64">
              <v:shape style="position:absolute;left:7451;top:-153;width:2;height:64" coordorigin="7451,-153" coordsize="0,64" path="m7451,-153l7451,-90e" filled="false" stroked="true" strokeweight=".475284pt" strokecolor="#0080ff">
                <v:path arrowok="t"/>
              </v:shape>
            </v:group>
            <v:group style="position:absolute;left:7763;top:-153;width:2;height:64" coordorigin="7763,-153" coordsize="2,64">
              <v:shape style="position:absolute;left:7763;top:-153;width:2;height:64" coordorigin="7763,-153" coordsize="0,64" path="m7763,-153l7763,-90e" filled="false" stroked="true" strokeweight=".470338pt" strokecolor="#0080ff">
                <v:path arrowok="t"/>
              </v:shape>
            </v:group>
            <v:group style="position:absolute;left:7369;top:-153;width:2;height:64" coordorigin="7369,-153" coordsize="2,64">
              <v:shape style="position:absolute;left:7369;top:-153;width:2;height:64" coordorigin="7369,-153" coordsize="0,64" path="m7369,-153l7369,-90e" filled="false" stroked="true" strokeweight=".445584pt" strokecolor="#0080ff">
                <v:path arrowok="t"/>
              </v:shape>
            </v:group>
            <v:group style="position:absolute;left:7590;top:-153;width:2;height:64" coordorigin="7590,-153" coordsize="2,64">
              <v:shape style="position:absolute;left:7590;top:-153;width:2;height:64" coordorigin="7590,-153" coordsize="0,64" path="m7590,-153l7590,-90e" filled="false" stroked="true" strokeweight=".514891pt" strokecolor="#0080ff">
                <v:path arrowok="t"/>
              </v:shape>
            </v:group>
            <v:group style="position:absolute;left:7405;top:-153;width:2;height:64" coordorigin="7405,-153" coordsize="2,64">
              <v:shape style="position:absolute;left:7405;top:-153;width:2;height:64" coordorigin="7405,-153" coordsize="0,64" path="m7405,-153l7405,-90e" filled="false" stroked="true" strokeweight=".450537pt" strokecolor="#0080ff">
                <v:path arrowok="t"/>
              </v:shape>
            </v:group>
            <v:group style="position:absolute;left:7783;top:-153;width:2;height:64" coordorigin="7783,-153" coordsize="2,64">
              <v:shape style="position:absolute;left:7783;top:-153;width:2;height:64" coordorigin="7783,-153" coordsize="0,64" path="m7783,-90l7783,-153e" filled="false" stroked="true" strokeweight=".371318pt" strokecolor="#0080ff">
                <v:path arrowok="t"/>
              </v:shape>
            </v:group>
            <v:group style="position:absolute;left:7778;top:-153;width:2;height:64" coordorigin="7778,-153" coordsize="2,64">
              <v:shape style="position:absolute;left:7778;top:-153;width:2;height:64" coordorigin="7778,-153" coordsize="0,64" path="m7778,-153l7778,-90e" filled="false" stroked="true" strokeweight=".519855pt" strokecolor="#0080ff">
                <v:path arrowok="t"/>
              </v:shape>
            </v:group>
            <v:group style="position:absolute;left:7269;top:-153;width:2;height:64" coordorigin="7269,-153" coordsize="2,64">
              <v:shape style="position:absolute;left:7269;top:-153;width:2;height:64" coordorigin="7269,-153" coordsize="0,64" path="m7269,-153l7269,-90e" filled="false" stroked="true" strokeweight=".460434pt" strokecolor="#0080ff">
                <v:path arrowok="t"/>
              </v:shape>
            </v:group>
            <v:group style="position:absolute;left:7240;top:-153;width:2;height:64" coordorigin="7240,-153" coordsize="2,64">
              <v:shape style="position:absolute;left:7240;top:-153;width:2;height:64" coordorigin="7240,-153" coordsize="0,64" path="m7240,-153l7240,-90e" filled="false" stroked="true" strokeweight=".445581pt" strokecolor="#0080ff">
                <v:path arrowok="t"/>
              </v:shape>
            </v:group>
            <v:group style="position:absolute;left:7273;top:-153;width:2;height:64" coordorigin="7273,-153" coordsize="2,64">
              <v:shape style="position:absolute;left:7273;top:-153;width:2;height:64" coordorigin="7273,-153" coordsize="0,64" path="m7273,-153l7273,-90e" filled="false" stroked="true" strokeweight=".504989pt" strokecolor="#0080ff">
                <v:path arrowok="t"/>
              </v:shape>
            </v:group>
            <v:group style="position:absolute;left:7221;top:-153;width:2;height:64" coordorigin="7221,-153" coordsize="2,64">
              <v:shape style="position:absolute;left:7221;top:-153;width:2;height:64" coordorigin="7221,-153" coordsize="0,64" path="m7221,-90l7221,-153e" filled="false" stroked="true" strokeweight=".371318pt" strokecolor="#0080ff">
                <v:path arrowok="t"/>
              </v:shape>
            </v:group>
            <v:group style="position:absolute;left:7296;top:-153;width:2;height:64" coordorigin="7296,-153" coordsize="2,64">
              <v:shape style="position:absolute;left:7296;top:-153;width:2;height:64" coordorigin="7296,-153" coordsize="0,64" path="m7296,-153l7296,-90e" filled="false" stroked="true" strokeweight=".465387pt" strokecolor="#0080ff">
                <v:path arrowok="t"/>
              </v:shape>
            </v:group>
            <v:group style="position:absolute;left:8303;top:-153;width:2;height:64" coordorigin="8303,-153" coordsize="2,64">
              <v:shape style="position:absolute;left:8303;top:-153;width:2;height:64" coordorigin="8303,-153" coordsize="0,64" path="m8303,-153l8303,-90e" filled="false" stroked="true" strokeweight=".410925pt" strokecolor="#0080ff">
                <v:path arrowok="t"/>
              </v:shape>
            </v:group>
            <v:group style="position:absolute;left:7839;top:-153;width:2;height:64" coordorigin="7839,-153" coordsize="2,64">
              <v:shape style="position:absolute;left:7839;top:-153;width:2;height:64" coordorigin="7839,-153" coordsize="0,64" path="m7839,-153l7839,-90e" filled="false" stroked="true" strokeweight=".534695pt" strokecolor="#0080ff">
                <v:path arrowok="t"/>
              </v:shape>
            </v:group>
            <v:group style="position:absolute;left:7358;top:-153;width:2;height:64" coordorigin="7358,-153" coordsize="2,64">
              <v:shape style="position:absolute;left:7358;top:-153;width:2;height:64" coordorigin="7358,-153" coordsize="0,64" path="m7358,-153l7358,-90e" filled="false" stroked="true" strokeweight=".500038pt" strokecolor="#0080ff">
                <v:path arrowok="t"/>
              </v:shape>
            </v:group>
            <v:group style="position:absolute;left:7328;top:-153;width:2;height:64" coordorigin="7328,-153" coordsize="2,64">
              <v:shape style="position:absolute;left:7328;top:-153;width:2;height:64" coordorigin="7328,-153" coordsize="0,64" path="m7328,-153l7328,-90e" filled="false" stroked="true" strokeweight=".504981pt" strokecolor="#0080ff">
                <v:path arrowok="t"/>
              </v:shape>
            </v:group>
            <v:group style="position:absolute;left:7968;top:-153;width:2;height:64" coordorigin="7968,-153" coordsize="2,64">
              <v:shape style="position:absolute;left:7968;top:-153;width:2;height:64" coordorigin="7968,-153" coordsize="0,64" path="m7968,-153l7968,-90e" filled="false" stroked="true" strokeweight=".38617pt" strokecolor="#0080ff">
                <v:path arrowok="t"/>
              </v:shape>
            </v:group>
            <v:group style="position:absolute;left:7833;top:-153;width:2;height:64" coordorigin="7833,-153" coordsize="2,64">
              <v:shape style="position:absolute;left:7833;top:-153;width:2;height:64" coordorigin="7833,-153" coordsize="0,64" path="m7833,-153l7833,-90e" filled="false" stroked="true" strokeweight=".50003pt" strokecolor="#0080ff">
                <v:path arrowok="t"/>
              </v:shape>
            </v:group>
            <v:group style="position:absolute;left:7128;top:-153;width:2;height:64" coordorigin="7128,-153" coordsize="2,64">
              <v:shape style="position:absolute;left:7128;top:-153;width:2;height:64" coordorigin="7128,-153" coordsize="0,64" path="m7128,-90l7128,-153e" filled="false" stroked="true" strokeweight=".371318pt" strokecolor="#0080ff">
                <v:path arrowok="t"/>
              </v:shape>
            </v:group>
            <v:group style="position:absolute;left:7077;top:-153;width:2;height:64" coordorigin="7077,-153" coordsize="2,64">
              <v:shape style="position:absolute;left:7077;top:-153;width:2;height:64" coordorigin="7077,-153" coordsize="0,64" path="m7077,-90l7077,-153e" filled="false" stroked="true" strokeweight=".371318pt" strokecolor="#0080ff">
                <v:path arrowok="t"/>
              </v:shape>
            </v:group>
            <v:group style="position:absolute;left:7115;top:-153;width:2;height:64" coordorigin="7115,-153" coordsize="2,64">
              <v:shape style="position:absolute;left:7115;top:-153;width:2;height:64" coordorigin="7115,-153" coordsize="0,64" path="m7115,-153l7115,-90e" filled="false" stroked="true" strokeweight=".495085pt" strokecolor="#0080ff">
                <v:path arrowok="t"/>
              </v:shape>
            </v:group>
            <v:group style="position:absolute;left:7089;top:-153;width:2;height:64" coordorigin="7089,-153" coordsize="2,64">
              <v:shape style="position:absolute;left:7089;top:-153;width:2;height:64" coordorigin="7089,-153" coordsize="0,64" path="m7089,-153l7089,-90e" filled="false" stroked="true" strokeweight=".470336pt" strokecolor="#0080ff">
                <v:path arrowok="t"/>
              </v:shape>
            </v:group>
            <v:group style="position:absolute;left:6912;top:-153;width:2;height:64" coordorigin="6912,-153" coordsize="2,64">
              <v:shape style="position:absolute;left:6912;top:-153;width:2;height:64" coordorigin="6912,-153" coordsize="0,64" path="m6912,-153l6912,-90e" filled="false" stroked="true" strokeweight=".51985pt" strokecolor="#0080ff">
                <v:path arrowok="t"/>
              </v:shape>
            </v:group>
            <v:group style="position:absolute;left:6984;top:-153;width:2;height:64" coordorigin="6984,-153" coordsize="2,64">
              <v:shape style="position:absolute;left:6984;top:-153;width:2;height:64" coordorigin="6984,-153" coordsize="0,64" path="m6984,-90l6984,-153e" filled="false" stroked="true" strokeweight=".371318pt" strokecolor="#0080ff">
                <v:path arrowok="t"/>
              </v:shape>
            </v:group>
            <v:group style="position:absolute;left:7040;top:-153;width:2;height:64" coordorigin="7040,-153" coordsize="2,64">
              <v:shape style="position:absolute;left:7040;top:-153;width:2;height:64" coordorigin="7040,-153" coordsize="0,64" path="m7040,-153l7040,-90e" filled="false" stroked="true" strokeweight=".410925pt" strokecolor="#0080ff">
                <v:path arrowok="t"/>
              </v:shape>
            </v:group>
            <v:group style="position:absolute;left:7081;top:-153;width:2;height:64" coordorigin="7081,-153" coordsize="2,64">
              <v:shape style="position:absolute;left:7081;top:-153;width:2;height:64" coordorigin="7081,-153" coordsize="0,64" path="m7081,-90l7081,-153e" filled="false" stroked="true" strokeweight=".371318pt" strokecolor="#0080ff">
                <v:path arrowok="t"/>
              </v:shape>
            </v:group>
            <v:group style="position:absolute;left:7176;top:-153;width:2;height:64" coordorigin="7176,-153" coordsize="2,64">
              <v:shape style="position:absolute;left:7176;top:-153;width:2;height:64" coordorigin="7176,-153" coordsize="0,64" path="m7176,-153l7176,-90e" filled="false" stroked="true" strokeweight=".42578pt" strokecolor="#0080ff">
                <v:path arrowok="t"/>
              </v:shape>
            </v:group>
            <v:group style="position:absolute;left:7714;top:-153;width:2;height:64" coordorigin="7714,-153" coordsize="2,64">
              <v:shape style="position:absolute;left:7714;top:-153;width:2;height:64" coordorigin="7714,-153" coordsize="0,64" path="m7714,-153l7714,-90e" filled="false" stroked="true" strokeweight=".504989pt" strokecolor="#0080ff">
                <v:path arrowok="t"/>
              </v:shape>
            </v:group>
            <v:group style="position:absolute;left:7401;top:-153;width:2;height:64" coordorigin="7401,-153" coordsize="2,64">
              <v:shape style="position:absolute;left:7401;top:-153;width:2;height:64" coordorigin="7401,-153" coordsize="0,64" path="m7401,-90l7401,-153e" filled="false" stroked="true" strokeweight=".371318pt" strokecolor="#0080ff">
                <v:path arrowok="t"/>
              </v:shape>
            </v:group>
            <v:group style="position:absolute;left:7529;top:-153;width:2;height:64" coordorigin="7529,-153" coordsize="2,64">
              <v:shape style="position:absolute;left:7529;top:-153;width:2;height:64" coordorigin="7529,-153" coordsize="0,64" path="m7529,-153l7529,-90e" filled="false" stroked="true" strokeweight=".500033pt" strokecolor="#0080ff">
                <v:path arrowok="t"/>
              </v:shape>
            </v:group>
            <v:group style="position:absolute;left:7306;top:-153;width:2;height:64" coordorigin="7306,-153" coordsize="2,64">
              <v:shape style="position:absolute;left:7306;top:-153;width:2;height:64" coordorigin="7306,-153" coordsize="0,64" path="m7306,-90l7306,-153e" filled="false" stroked="true" strokeweight=".371318pt" strokecolor="#0080ff">
                <v:path arrowok="t"/>
              </v:shape>
            </v:group>
            <v:group style="position:absolute;left:7744;top:-153;width:2;height:64" coordorigin="7744,-153" coordsize="2,64">
              <v:shape style="position:absolute;left:7744;top:-153;width:2;height:64" coordorigin="7744,-153" coordsize="0,64" path="m7744,-153l7744,-90e" filled="false" stroked="true" strokeweight=".490136pt" strokecolor="#0080ff">
                <v:path arrowok="t"/>
              </v:shape>
            </v:group>
            <v:group style="position:absolute;left:7963;top:-153;width:2;height:64" coordorigin="7963,-153" coordsize="2,64">
              <v:shape style="position:absolute;left:7963;top:-153;width:2;height:64" coordorigin="7963,-153" coordsize="0,64" path="m7963,-90l7963,-153e" filled="false" stroked="true" strokeweight=".371318pt" strokecolor="#0080ff">
                <v:path arrowok="t"/>
              </v:shape>
            </v:group>
            <v:group style="position:absolute;left:7613;top:-153;width:2;height:64" coordorigin="7613,-153" coordsize="2,64">
              <v:shape style="position:absolute;left:7613;top:-153;width:2;height:64" coordorigin="7613,-153" coordsize="0,64" path="m7613,-153l7613,-90e" filled="false" stroked="true" strokeweight=".490131pt" strokecolor="#0080ff">
                <v:path arrowok="t"/>
              </v:shape>
            </v:group>
            <v:group style="position:absolute;left:7415;top:-153;width:2;height:64" coordorigin="7415,-153" coordsize="2,64">
              <v:shape style="position:absolute;left:7415;top:-153;width:2;height:64" coordorigin="7415,-153" coordsize="0,64" path="m7415,-153l7415,-90e" filled="false" stroked="true" strokeweight=".420824pt" strokecolor="#0080ff">
                <v:path arrowok="t"/>
              </v:shape>
            </v:group>
            <v:group style="position:absolute;left:7737;top:-153;width:2;height:64" coordorigin="7737,-153" coordsize="2,64">
              <v:shape style="position:absolute;left:7737;top:-153;width:2;height:64" coordorigin="7737,-153" coordsize="0,64" path="m7737,-153l7737,-90e" filled="false" stroked="true" strokeweight=".460431pt" strokecolor="#0080ff">
                <v:path arrowok="t"/>
              </v:shape>
            </v:group>
            <v:group style="position:absolute;left:7626;top:-153;width:2;height:64" coordorigin="7626,-153" coordsize="2,64">
              <v:shape style="position:absolute;left:7626;top:-153;width:2;height:64" coordorigin="7626,-153" coordsize="0,64" path="m7626,-153l7626,-90e" filled="false" stroked="true" strokeweight=".514902pt" strokecolor="#0080ff">
                <v:path arrowok="t"/>
              </v:shape>
            </v:group>
            <v:group style="position:absolute;left:7208;top:-153;width:2;height:64" coordorigin="7208,-153" coordsize="2,64">
              <v:shape style="position:absolute;left:7208;top:-153;width:2;height:64" coordorigin="7208,-153" coordsize="0,64" path="m7208,-153l7208,-90e" filled="false" stroked="true" strokeweight=".405974pt" strokecolor="#0080ff">
                <v:path arrowok="t"/>
              </v:shape>
            </v:group>
            <v:group style="position:absolute;left:7731;top:-153;width:2;height:64" coordorigin="7731,-153" coordsize="2,64">
              <v:shape style="position:absolute;left:7731;top:-153;width:2;height:64" coordorigin="7731,-153" coordsize="0,64" path="m7731,-153l7731,-90e" filled="false" stroked="true" strokeweight=".465385pt" strokecolor="#0080ff">
                <v:path arrowok="t"/>
              </v:shape>
            </v:group>
            <v:group style="position:absolute;left:8273;top:-153;width:2;height:64" coordorigin="8273,-153" coordsize="2,64">
              <v:shape style="position:absolute;left:8273;top:-153;width:2;height:64" coordorigin="8273,-153" coordsize="0,64" path="m8273,-153l8273,-90e" filled="false" stroked="true" strokeweight=".470333pt" strokecolor="#0080ff">
                <v:path arrowok="t"/>
              </v:shape>
            </v:group>
            <v:group style="position:absolute;left:7637;top:-153;width:2;height:64" coordorigin="7637,-153" coordsize="2,64">
              <v:shape style="position:absolute;left:7637;top:-153;width:2;height:64" coordorigin="7637,-153" coordsize="0,64" path="m7637,-153l7637,-90e" filled="false" stroked="true" strokeweight=".50003pt" strokecolor="#0080ff">
                <v:path arrowok="t"/>
              </v:shape>
            </v:group>
            <v:group style="position:absolute;left:7972;top:-153;width:2;height:64" coordorigin="7972,-153" coordsize="2,64">
              <v:shape style="position:absolute;left:7972;top:-153;width:2;height:64" coordorigin="7972,-153" coordsize="0,64" path="m7972,-153l7972,-90e" filled="false" stroked="true" strokeweight=".450535pt" strokecolor="#0080ff">
                <v:path arrowok="t"/>
              </v:shape>
            </v:group>
            <v:group style="position:absolute;left:7558;top:-153;width:2;height:64" coordorigin="7558,-153" coordsize="2,64">
              <v:shape style="position:absolute;left:7558;top:-153;width:2;height:64" coordorigin="7558,-153" coordsize="0,64" path="m7558,-153l7558,-90e" filled="false" stroked="true" strokeweight=".495098pt" strokecolor="#0080ff">
                <v:path arrowok="t"/>
              </v:shape>
            </v:group>
            <v:group style="position:absolute;left:8086;top:-153;width:2;height:64" coordorigin="8086,-153" coordsize="2,64">
              <v:shape style="position:absolute;left:8086;top:-153;width:2;height:64" coordorigin="8086,-153" coordsize="0,64" path="m8086,-153l8086,-90e" filled="false" stroked="true" strokeweight=".500044pt" strokecolor="#0080ff">
                <v:path arrowok="t"/>
              </v:shape>
            </v:group>
            <v:group style="position:absolute;left:8012;top:-153;width:2;height:64" coordorigin="8012,-153" coordsize="2,64">
              <v:shape style="position:absolute;left:8012;top:-153;width:2;height:64" coordorigin="8012,-153" coordsize="0,64" path="m8012,-153l8012,-90e" filled="false" stroked="true" strokeweight=".396069pt" strokecolor="#0080ff">
                <v:path arrowok="t"/>
              </v:shape>
            </v:group>
            <v:group style="position:absolute;left:7412;top:-153;width:2;height:64" coordorigin="7412,-153" coordsize="2,64">
              <v:shape style="position:absolute;left:7412;top:-153;width:2;height:64" coordorigin="7412,-153" coordsize="0,64" path="m7412,-90l7412,-153e" filled="false" stroked="true" strokeweight=".371318pt" strokecolor="#0080ff">
                <v:path arrowok="t"/>
              </v:shape>
            </v:group>
            <v:group style="position:absolute;left:8444;top:-153;width:2;height:64" coordorigin="8444,-153" coordsize="2,64">
              <v:shape style="position:absolute;left:8444;top:-153;width:2;height:64" coordorigin="8444,-153" coordsize="0,64" path="m8444,-90l8444,-153e" filled="false" stroked="true" strokeweight=".371318pt" strokecolor="#0080ff">
                <v:path arrowok="t"/>
              </v:shape>
            </v:group>
            <v:group style="position:absolute;left:8430;top:-153;width:2;height:64" coordorigin="8430,-153" coordsize="2,64">
              <v:shape style="position:absolute;left:8430;top:-153;width:2;height:64" coordorigin="8430,-153" coordsize="0,64" path="m8430,-153l8430,-90e" filled="false" stroked="true" strokeweight=".410925pt" strokecolor="#0080ff">
                <v:path arrowok="t"/>
              </v:shape>
            </v:group>
            <v:group style="position:absolute;left:8397;top:-153;width:2;height:64" coordorigin="8397,-153" coordsize="2,64">
              <v:shape style="position:absolute;left:8397;top:-153;width:2;height:64" coordorigin="8397,-153" coordsize="0,64" path="m8397,-153l8397,-90e" filled="false" stroked="true" strokeweight=".450532pt" strokecolor="#0080ff">
                <v:path arrowok="t"/>
              </v:shape>
            </v:group>
            <v:group style="position:absolute;left:8524;top:-153;width:2;height:64" coordorigin="8524,-153" coordsize="2,64">
              <v:shape style="position:absolute;left:8524;top:-153;width:2;height:64" coordorigin="8524,-153" coordsize="0,64" path="m8524,-90l8524,-153e" filled="false" stroked="true" strokeweight=".371318pt" strokecolor="#0080ff">
                <v:path arrowok="t"/>
              </v:shape>
            </v:group>
            <v:group style="position:absolute;left:8485;top:-153;width:2;height:64" coordorigin="8485,-153" coordsize="2,64">
              <v:shape style="position:absolute;left:8485;top:-153;width:2;height:64" coordorigin="8485,-153" coordsize="0,64" path="m8485,-153l8485,-90e" filled="false" stroked="true" strokeweight=".381219pt" strokecolor="#0080ff">
                <v:path arrowok="t"/>
              </v:shape>
            </v:group>
            <v:group style="position:absolute;left:8356;top:-153;width:2;height:64" coordorigin="8356,-153" coordsize="2,64">
              <v:shape style="position:absolute;left:8356;top:-153;width:2;height:64" coordorigin="8356,-153" coordsize="0,64" path="m8356,-153l8356,-90e" filled="false" stroked="true" strokeweight=".376268pt" strokecolor="#0080ff">
                <v:path arrowok="t"/>
              </v:shape>
            </v:group>
            <v:group style="position:absolute;left:7555;top:-153;width:2;height:64" coordorigin="7555,-153" coordsize="2,64">
              <v:shape style="position:absolute;left:7555;top:-153;width:2;height:64" coordorigin="7555,-153" coordsize="0,64" path="m7555,-153l7555,-90e" filled="false" stroked="true" strokeweight=".420827pt" strokecolor="#0080ff">
                <v:path arrowok="t"/>
              </v:shape>
            </v:group>
            <v:group style="position:absolute;left:7532;top:-153;width:2;height:64" coordorigin="7532,-153" coordsize="2,64">
              <v:shape style="position:absolute;left:7532;top:-153;width:2;height:64" coordorigin="7532,-153" coordsize="0,64" path="m7532,-153l7532,-90e" filled="false" stroked="true" strokeweight=".460436pt" strokecolor="#0080ff">
                <v:path arrowok="t"/>
              </v:shape>
            </v:group>
            <v:group style="position:absolute;left:8004;top:-153;width:2;height:64" coordorigin="8004,-153" coordsize="2,64">
              <v:shape style="position:absolute;left:8004;top:-153;width:2;height:64" coordorigin="8004,-153" coordsize="0,64" path="m8004,-153l8004,-90e" filled="false" stroked="true" strokeweight=".490144pt" strokecolor="#0080ff">
                <v:path arrowok="t"/>
              </v:shape>
            </v:group>
            <v:group style="position:absolute;left:7654;top:-153;width:2;height:64" coordorigin="7654,-153" coordsize="2,64">
              <v:shape style="position:absolute;left:7654;top:-153;width:2;height:64" coordorigin="7654,-153" coordsize="0,64" path="m7654,-153l7654,-90e" filled="false" stroked="true" strokeweight=".534711pt" strokecolor="#0080ff">
                <v:path arrowok="t"/>
              </v:shape>
            </v:group>
            <v:group style="position:absolute;left:8298;top:-153;width:2;height:64" coordorigin="8298,-153" coordsize="2,64">
              <v:shape style="position:absolute;left:8298;top:-153;width:2;height:64" coordorigin="8298,-153" coordsize="0,64" path="m8298,-153l8298,-90e" filled="false" stroked="true" strokeweight=".460431pt" strokecolor="#0080ff">
                <v:path arrowok="t"/>
              </v:shape>
            </v:group>
            <v:group style="position:absolute;left:7431;top:-153;width:2;height:64" coordorigin="7431,-153" coordsize="2,64">
              <v:shape style="position:absolute;left:7431;top:-153;width:2;height:64" coordorigin="7431,-153" coordsize="0,64" path="m7431,-153l7431,-90e" filled="false" stroked="true" strokeweight=".455477pt" strokecolor="#0080ff">
                <v:path arrowok="t"/>
              </v:shape>
            </v:group>
            <v:group style="position:absolute;left:8029;top:-153;width:2;height:64" coordorigin="8029,-153" coordsize="2,64">
              <v:shape style="position:absolute;left:8029;top:-153;width:2;height:64" coordorigin="8029,-153" coordsize="0,64" path="m8029,-153l8029,-90e" filled="false" stroked="true" strokeweight=".415876pt" strokecolor="#0080ff">
                <v:path arrowok="t"/>
              </v:shape>
            </v:group>
            <v:group style="position:absolute;left:7572;top:-153;width:2;height:64" coordorigin="7572,-153" coordsize="2,64">
              <v:shape style="position:absolute;left:7572;top:-153;width:2;height:64" coordorigin="7572,-153" coordsize="0,64" path="m7572,-153l7572,-90e" filled="false" stroked="true" strokeweight=".45548pt" strokecolor="#0080ff">
                <v:path arrowok="t"/>
              </v:shape>
            </v:group>
            <v:group style="position:absolute;left:8382;top:-153;width:2;height:64" coordorigin="8382,-153" coordsize="2,64">
              <v:shape style="position:absolute;left:8382;top:-153;width:2;height:64" coordorigin="8382,-153" coordsize="0,64" path="m8382,-90l8382,-153e" filled="false" stroked="true" strokeweight=".371318pt" strokecolor="#0080ff">
                <v:path arrowok="t"/>
              </v:shape>
            </v:group>
            <v:group style="position:absolute;left:8209;top:-153;width:2;height:64" coordorigin="8209,-153" coordsize="2,64">
              <v:shape style="position:absolute;left:8209;top:-153;width:2;height:64" coordorigin="8209,-153" coordsize="0,64" path="m8209,-153l8209,-90e" filled="false" stroked="true" strokeweight=".410925pt" strokecolor="#0080ff">
                <v:path arrowok="t"/>
              </v:shape>
            </v:group>
            <v:group style="position:absolute;left:7462;top:-153;width:2;height:64" coordorigin="7462,-153" coordsize="2,64">
              <v:shape style="position:absolute;left:7462;top:-153;width:2;height:64" coordorigin="7462,-153" coordsize="0,64" path="m7462,-153l7462,-90e" filled="false" stroked="true" strokeweight=".425777pt" strokecolor="#0080ff">
                <v:path arrowok="t"/>
              </v:shape>
            </v:group>
            <v:group style="position:absolute;left:8418;top:-153;width:2;height:64" coordorigin="8418,-153" coordsize="2,64">
              <v:shape style="position:absolute;left:8418;top:-153;width:2;height:64" coordorigin="8418,-153" coordsize="0,64" path="m8418,-90l8418,-153e" filled="false" stroked="true" strokeweight=".371318pt" strokecolor="#0080ff">
                <v:path arrowok="t"/>
              </v:shape>
            </v:group>
            <v:group style="position:absolute;left:7258;top:-153;width:2;height:64" coordorigin="7258,-153" coordsize="2,64">
              <v:shape style="position:absolute;left:7258;top:-153;width:2;height:64" coordorigin="7258,-153" coordsize="0,64" path="m7258,-153l7258,-90e" filled="false" stroked="true" strokeweight=".445584pt" strokecolor="#0080ff">
                <v:path arrowok="t"/>
              </v:shape>
            </v:group>
            <v:group style="position:absolute;left:7246;top:-153;width:2;height:64" coordorigin="7246,-153" coordsize="2,64">
              <v:shape style="position:absolute;left:7246;top:-153;width:2;height:64" coordorigin="7246,-153" coordsize="0,64" path="m7246,-90l7246,-153e" filled="false" stroked="true" strokeweight=".371318pt" strokecolor="#0080ff">
                <v:path arrowok="t"/>
              </v:shape>
            </v:group>
            <v:group style="position:absolute;left:7426;top:-153;width:2;height:64" coordorigin="7426,-153" coordsize="2,64">
              <v:shape style="position:absolute;left:7426;top:-153;width:2;height:64" coordorigin="7426,-153" coordsize="0,64" path="m7426,-153l7426,-90e" filled="false" stroked="true" strokeweight=".480229pt" strokecolor="#0080ff">
                <v:path arrowok="t"/>
              </v:shape>
            </v:group>
            <v:group style="position:absolute;left:7885;top:-153;width:2;height:64" coordorigin="7885,-153" coordsize="2,64">
              <v:shape style="position:absolute;left:7885;top:-153;width:2;height:64" coordorigin="7885,-153" coordsize="0,64" path="m7885,-90l7885,-153e" filled="false" stroked="true" strokeweight=".371318pt" strokecolor="#0080ff">
                <v:path arrowok="t"/>
              </v:shape>
            </v:group>
            <v:group style="position:absolute;left:8386;top:-153;width:2;height:64" coordorigin="8386,-153" coordsize="2,64">
              <v:shape style="position:absolute;left:8386;top:-153;width:2;height:64" coordorigin="8386,-153" coordsize="0,64" path="m8386,-90l8386,-153e" filled="false" stroked="true" strokeweight=".371318pt" strokecolor="#0080ff">
                <v:path arrowok="t"/>
              </v:shape>
            </v:group>
            <v:group style="position:absolute;left:7938;top:-153;width:2;height:64" coordorigin="7938,-153" coordsize="2,64">
              <v:shape style="position:absolute;left:7938;top:-153;width:2;height:64" coordorigin="7938,-153" coordsize="0,64" path="m7938,-153l7938,-90e" filled="false" stroked="true" strokeweight=".534684pt" strokecolor="#0080ff">
                <v:path arrowok="t"/>
              </v:shape>
            </v:group>
            <v:group style="position:absolute;left:7472;top:-153;width:2;height:64" coordorigin="7472,-153" coordsize="2,64">
              <v:shape style="position:absolute;left:7472;top:-153;width:2;height:64" coordorigin="7472,-153" coordsize="0,64" path="m7472,-153l7472,-90e" filled="false" stroked="true" strokeweight=".470341pt" strokecolor="#0080ff">
                <v:path arrowok="t"/>
              </v:shape>
            </v:group>
            <v:group style="position:absolute;left:7338;top:-153;width:2;height:64" coordorigin="7338,-153" coordsize="2,64">
              <v:shape style="position:absolute;left:7338;top:-153;width:2;height:64" coordorigin="7338,-153" coordsize="0,64" path="m7338,-153l7338,-90e" filled="false" stroked="true" strokeweight=".475292pt" strokecolor="#0080ff">
                <v:path arrowok="t"/>
              </v:shape>
            </v:group>
            <v:group style="position:absolute;left:7483;top:-153;width:2;height:64" coordorigin="7483,-153" coordsize="2,64">
              <v:shape style="position:absolute;left:7483;top:-153;width:2;height:64" coordorigin="7483,-153" coordsize="0,64" path="m7483,-153l7483,-90e" filled="false" stroked="true" strokeweight=".445578pt" strokecolor="#0080ff">
                <v:path arrowok="t"/>
              </v:shape>
            </v:group>
            <v:group style="position:absolute;left:6980;top:-153;width:2;height:64" coordorigin="6980,-153" coordsize="2,64">
              <v:shape style="position:absolute;left:6980;top:-153;width:2;height:64" coordorigin="6980,-153" coordsize="0,64" path="m6980,-153l6980,-90e" filled="false" stroked="true" strokeweight=".391121pt" strokecolor="#0080ff">
                <v:path arrowok="t"/>
              </v:shape>
            </v:group>
            <v:group style="position:absolute;left:7417;top:-153;width:2;height:64" coordorigin="7417,-153" coordsize="2,64">
              <v:shape style="position:absolute;left:7417;top:-153;width:2;height:64" coordorigin="7417,-153" coordsize="0,64" path="m7417,-90l7417,-153e" filled="false" stroked="true" strokeweight=".371318pt" strokecolor="#0080ff">
                <v:path arrowok="t"/>
              </v:shape>
            </v:group>
            <v:group style="position:absolute;left:7818;top:-153;width:2;height:64" coordorigin="7818,-153" coordsize="2,64">
              <v:shape style="position:absolute;left:7818;top:-153;width:2;height:64" coordorigin="7818,-153" coordsize="0,64" path="m7818,-153l7818,-90e" filled="false" stroked="true" strokeweight=".504989pt" strokecolor="#0080ff">
                <v:path arrowok="t"/>
              </v:shape>
            </v:group>
            <v:group style="position:absolute;left:7515;top:-153;width:2;height:64" coordorigin="7515,-153" coordsize="2,64">
              <v:shape style="position:absolute;left:7515;top:-153;width:2;height:64" coordorigin="7515,-153" coordsize="0,64" path="m7515,-153l7515,-90e" filled="false" stroked="true" strokeweight=".475289pt" strokecolor="#0080ff">
                <v:path arrowok="t"/>
              </v:shape>
            </v:group>
            <v:group style="position:absolute;left:6941;top:-153;width:2;height:64" coordorigin="6941,-153" coordsize="2,64">
              <v:shape style="position:absolute;left:6941;top:-153;width:2;height:64" coordorigin="6941,-153" coordsize="0,64" path="m6941,-90l6941,-153e" filled="false" stroked="true" strokeweight=".371318pt" strokecolor="#0080ff">
                <v:path arrowok="t"/>
              </v:shape>
            </v:group>
            <v:group style="position:absolute;left:7689;top:-153;width:2;height:64" coordorigin="7689,-153" coordsize="2,64">
              <v:shape style="position:absolute;left:7689;top:-153;width:2;height:64" coordorigin="7689,-153" coordsize="0,64" path="m7689,-153l7689,-90e" filled="false" stroked="true" strokeweight=".455483pt" strokecolor="#0080ff">
                <v:path arrowok="t"/>
              </v:shape>
            </v:group>
            <v:group style="position:absolute;left:8142;top:-153;width:2;height:64" coordorigin="8142,-153" coordsize="2,64">
              <v:shape style="position:absolute;left:8142;top:-153;width:2;height:64" coordorigin="8142,-153" coordsize="0,64" path="m8142,-153l8142,-90e" filled="false" stroked="true" strokeweight=".529741pt" strokecolor="#0080ff">
                <v:path arrowok="t"/>
              </v:shape>
            </v:group>
            <v:group style="position:absolute;left:7645;top:-153;width:2;height:64" coordorigin="7645,-153" coordsize="2,64">
              <v:shape style="position:absolute;left:7645;top:-153;width:2;height:64" coordorigin="7645,-153" coordsize="0,64" path="m7645,-153l7645,-90e" filled="false" stroked="true" strokeweight=".371318pt" strokecolor="#0080ff">
                <v:path arrowok="t"/>
              </v:shape>
            </v:group>
            <v:group style="position:absolute;left:7699;top:-153;width:2;height:64" coordorigin="7699,-153" coordsize="2,64">
              <v:shape style="position:absolute;left:7699;top:-153;width:2;height:64" coordorigin="7699,-153" coordsize="0,64" path="m7699,-153l7699,-90e" filled="false" stroked="true" strokeweight=".509945pt" strokecolor="#0080ff">
                <v:path arrowok="t"/>
              </v:shape>
            </v:group>
            <v:group style="position:absolute;left:7922;top:-153;width:2;height:64" coordorigin="7922,-153" coordsize="2,64">
              <v:shape style="position:absolute;left:7922;top:-153;width:2;height:64" coordorigin="7922,-153" coordsize="0,64" path="m7922,-153l7922,-90e" filled="false" stroked="true" strokeweight=".420821pt" strokecolor="#0080ff">
                <v:path arrowok="t"/>
              </v:shape>
            </v:group>
            <v:group style="position:absolute;left:8121;top:-153;width:2;height:64" coordorigin="8121,-153" coordsize="2,64">
              <v:shape style="position:absolute;left:8121;top:-153;width:2;height:64" coordorigin="8121,-153" coordsize="0,64" path="m8121,-153l8121,-90e" filled="false" stroked="true" strokeweight=".440633pt" strokecolor="#0080ff">
                <v:path arrowok="t"/>
              </v:shape>
            </v:group>
            <v:group style="position:absolute;left:7123;top:-153;width:2;height:64" coordorigin="7123,-153" coordsize="2,64">
              <v:shape style="position:absolute;left:7123;top:-153;width:2;height:64" coordorigin="7123,-153" coordsize="0,64" path="m7123,-153l7123,-90e" filled="false" stroked="true" strokeweight=".470336pt" strokecolor="#0080ff">
                <v:path arrowok="t"/>
              </v:shape>
            </v:group>
            <v:group style="position:absolute;left:8078;top:-153;width:2;height:64" coordorigin="8078,-153" coordsize="2,64">
              <v:shape style="position:absolute;left:8078;top:-153;width:2;height:64" coordorigin="8078,-153" coordsize="0,64" path="m8078,-90l8078,-153e" filled="false" stroked="true" strokeweight=".371318pt" strokecolor="#0080ff">
                <v:path arrowok="t"/>
              </v:shape>
            </v:group>
            <v:group style="position:absolute;left:7423;top:-153;width:2;height:64" coordorigin="7423,-153" coordsize="2,64">
              <v:shape style="position:absolute;left:7423;top:-153;width:2;height:64" coordorigin="7423,-153" coordsize="0,64" path="m7423,-153l7423,-90e" filled="false" stroked="true" strokeweight=".381222pt" strokecolor="#0080ff">
                <v:path arrowok="t"/>
              </v:shape>
            </v:group>
            <v:group style="position:absolute;left:7218;top:-153;width:2;height:64" coordorigin="7218,-153" coordsize="2,64">
              <v:shape style="position:absolute;left:7218;top:-153;width:2;height:64" coordorigin="7218,-153" coordsize="0,64" path="m7218,-153l7218,-90e" filled="false" stroked="true" strokeweight=".445581pt" strokecolor="#0080ff">
                <v:path arrowok="t"/>
              </v:shape>
            </v:group>
            <v:group style="position:absolute;left:7836;top:-153;width:2;height:64" coordorigin="7836,-153" coordsize="2,64">
              <v:shape style="position:absolute;left:7836;top:-153;width:2;height:64" coordorigin="7836,-153" coordsize="0,64" path="m7836,-153l7836,-90e" filled="false" stroked="true" strokeweight=".381219pt" strokecolor="#0080ff">
                <v:path arrowok="t"/>
              </v:shape>
            </v:group>
            <v:group style="position:absolute;left:8374;top:-153;width:2;height:64" coordorigin="8374,-153" coordsize="2,64">
              <v:shape style="position:absolute;left:8374;top:-153;width:2;height:64" coordorigin="8374,-153" coordsize="0,64" path="m8374,-153l8374,-90e" filled="false" stroked="true" strokeweight=".396072pt" strokecolor="#0080ff">
                <v:path arrowok="t"/>
              </v:shape>
            </v:group>
            <v:group style="position:absolute;left:7544;top:-153;width:2;height:64" coordorigin="7544,-153" coordsize="2,64">
              <v:shape style="position:absolute;left:7544;top:-153;width:2;height:64" coordorigin="7544,-153" coordsize="0,64" path="m7544,-153l7544,-90e" filled="false" stroked="true" strokeweight=".445581pt" strokecolor="#0080ff">
                <v:path arrowok="t"/>
              </v:shape>
            </v:group>
            <v:group style="position:absolute;left:7204;top:-153;width:2;height:64" coordorigin="7204,-153" coordsize="2,64">
              <v:shape style="position:absolute;left:7204;top:-153;width:2;height:64" coordorigin="7204,-153" coordsize="0,64" path="m7204,-153l7204,-90e" filled="false" stroked="true" strokeweight=".440622pt" strokecolor="#0080ff">
                <v:path arrowok="t"/>
              </v:shape>
            </v:group>
            <v:group style="position:absolute;left:7387;top:-153;width:2;height:64" coordorigin="7387,-153" coordsize="2,64">
              <v:shape style="position:absolute;left:7387;top:-153;width:2;height:64" coordorigin="7387,-153" coordsize="0,64" path="m7387,-153l7387,-90e" filled="false" stroked="true" strokeweight=".430728pt" strokecolor="#0080ff">
                <v:path arrowok="t"/>
              </v:shape>
            </v:group>
            <v:group style="position:absolute;left:7960;top:-153;width:2;height:64" coordorigin="7960,-153" coordsize="2,64">
              <v:shape style="position:absolute;left:7960;top:-153;width:2;height:64" coordorigin="7960,-153" coordsize="0,64" path="m7960,-153l7960,-90e" filled="false" stroked="true" strokeweight=".460439pt" strokecolor="#0080ff">
                <v:path arrowok="t"/>
              </v:shape>
            </v:group>
            <v:group style="position:absolute;left:7977;top:-153;width:2;height:64" coordorigin="7977,-153" coordsize="2,64">
              <v:shape style="position:absolute;left:7977;top:-153;width:2;height:64" coordorigin="7977,-153" coordsize="0,64" path="m7977,-153l7977,-90e" filled="false" stroked="true" strokeweight=".465385pt" strokecolor="#0080ff">
                <v:path arrowok="t"/>
              </v:shape>
            </v:group>
            <v:group style="position:absolute;left:6989;top:-153;width:2;height:64" coordorigin="6989,-153" coordsize="2,64">
              <v:shape style="position:absolute;left:6989;top:-153;width:2;height:64" coordorigin="6989,-153" coordsize="0,64" path="m6989,-153l6989,-90e" filled="false" stroked="true" strokeweight=".460434pt" strokecolor="#0080ff">
                <v:path arrowok="t"/>
              </v:shape>
            </v:group>
            <v:group style="position:absolute;left:7043;top:-153;width:2;height:64" coordorigin="7043,-153" coordsize="2,64">
              <v:shape style="position:absolute;left:7043;top:-153;width:2;height:64" coordorigin="7043,-153" coordsize="0,64" path="m7043,-90l7043,-153e" filled="false" stroked="true" strokeweight=".371318pt" strokecolor="#0080ff">
                <v:path arrowok="t"/>
              </v:shape>
            </v:group>
            <v:group style="position:absolute;left:7643;top:-153;width:2;height:64" coordorigin="7643,-153" coordsize="2,64">
              <v:shape style="position:absolute;left:7643;top:-153;width:2;height:64" coordorigin="7643,-153" coordsize="0,64" path="m7643,-153l7643,-90e" filled="false" stroked="true" strokeweight=".455485pt" strokecolor="#0080ff">
                <v:path arrowok="t"/>
              </v:shape>
            </v:group>
            <v:group style="position:absolute;left:7667;top:-153;width:2;height:64" coordorigin="7667,-153" coordsize="2,64">
              <v:shape style="position:absolute;left:7667;top:-153;width:2;height:64" coordorigin="7667,-153" coordsize="0,64" path="m7667,-153l7667,-90e" filled="false" stroked="true" strokeweight=".495093pt" strokecolor="#0080ff">
                <v:path arrowok="t"/>
              </v:shape>
            </v:group>
            <v:group style="position:absolute;left:7181;top:-153;width:2;height:64" coordorigin="7181,-153" coordsize="2,64">
              <v:shape style="position:absolute;left:7181;top:-153;width:2;height:64" coordorigin="7181,-153" coordsize="0,64" path="m7181,-153l7181,-90e" filled="false" stroked="true" strokeweight=".376268pt" strokecolor="#0080ff">
                <v:path arrowok="t"/>
              </v:shape>
            </v:group>
            <v:group style="position:absolute;left:7429;top:-153;width:2;height:64" coordorigin="7429,-153" coordsize="2,64">
              <v:shape style="position:absolute;left:7429;top:-153;width:2;height:64" coordorigin="7429,-153" coordsize="0,64" path="m7429,-153l7429,-90e" filled="false" stroked="true" strokeweight=".450532pt" strokecolor="#0080ff">
                <v:path arrowok="t"/>
              </v:shape>
            </v:group>
            <v:group style="position:absolute;left:7190;top:-153;width:2;height:64" coordorigin="7190,-153" coordsize="2,64">
              <v:shape style="position:absolute;left:7190;top:-153;width:2;height:64" coordorigin="7190,-153" coordsize="0,64" path="m7190,-90l7190,-153e" filled="false" stroked="true" strokeweight=".371318pt" strokecolor="#0080ff">
                <v:path arrowok="t"/>
              </v:shape>
            </v:group>
            <v:group style="position:absolute;left:8344;top:-153;width:2;height:64" coordorigin="8344,-153" coordsize="2,64">
              <v:shape style="position:absolute;left:8344;top:-153;width:2;height:64" coordorigin="8344,-153" coordsize="0,64" path="m8344,-153l8344,-90e" filled="false" stroked="true" strokeweight=".415876pt" strokecolor="#0080ff">
                <v:path arrowok="t"/>
              </v:shape>
            </v:group>
            <v:group style="position:absolute;left:6936;top:-153;width:2;height:64" coordorigin="6936,-153" coordsize="2,64">
              <v:shape style="position:absolute;left:6936;top:-153;width:2;height:64" coordorigin="6936,-153" coordsize="0,64" path="m6936,-90l6936,-153e" filled="false" stroked="true" strokeweight=".371318pt" strokecolor="#0080ff">
                <v:path arrowok="t"/>
              </v:shape>
            </v:group>
            <v:group style="position:absolute;left:7281;top:-153;width:2;height:64" coordorigin="7281,-153" coordsize="2,64">
              <v:shape style="position:absolute;left:7281;top:-153;width:2;height:64" coordorigin="7281,-153" coordsize="0,64" path="m7281,-153l7281,-90e" filled="false" stroked="true" strokeweight=".460436pt" strokecolor="#0080ff">
                <v:path arrowok="t"/>
              </v:shape>
            </v:group>
            <v:group style="position:absolute;left:8145;top:-153;width:2;height:64" coordorigin="8145,-153" coordsize="2,64">
              <v:shape style="position:absolute;left:8145;top:-153;width:2;height:64" coordorigin="8145,-153" coordsize="0,64" path="m8145,-153l8145,-90e" filled="false" stroked="true" strokeweight=".420824pt" strokecolor="#0080ff">
                <v:path arrowok="t"/>
              </v:shape>
            </v:group>
            <v:group style="position:absolute;left:6973;top:-153;width:2;height:64" coordorigin="6973,-153" coordsize="2,64">
              <v:shape style="position:absolute;left:6973;top:-153;width:2;height:64" coordorigin="6973,-153" coordsize="0,64" path="m6973,-153l6973,-90e" filled="false" stroked="true" strokeweight=".470336pt" strokecolor="#0080ff">
                <v:path arrowok="t"/>
              </v:shape>
            </v:group>
            <v:group style="position:absolute;left:7718;top:-153;width:2;height:64" coordorigin="7718,-153" coordsize="2,64">
              <v:shape style="position:absolute;left:7718;top:-153;width:2;height:64" coordorigin="7718,-153" coordsize="0,64" path="m7718,-153l7718,-90e" filled="false" stroked="true" strokeweight=".405979pt" strokecolor="#0080ff">
                <v:path arrowok="t"/>
              </v:shape>
            </v:group>
            <v:group style="position:absolute;left:7152;top:-153;width:2;height:64" coordorigin="7152,-153" coordsize="2,64">
              <v:shape style="position:absolute;left:7152;top:-153;width:2;height:64" coordorigin="7152,-153" coordsize="0,64" path="m7152,-153l7152,-90e" filled="false" stroked="true" strokeweight=".490136pt" strokecolor="#0080ff">
                <v:path arrowok="t"/>
              </v:shape>
            </v:group>
            <v:group style="position:absolute;left:7194;top:-153;width:2;height:64" coordorigin="7194,-153" coordsize="2,64">
              <v:shape style="position:absolute;left:7194;top:-153;width:2;height:64" coordorigin="7194,-153" coordsize="0,64" path="m7194,-153l7194,-90e" filled="false" stroked="true" strokeweight=".485183pt" strokecolor="#0080ff">
                <v:path arrowok="t"/>
              </v:shape>
            </v:group>
            <v:group style="position:absolute;left:7772;top:-153;width:2;height:64" coordorigin="7772,-153" coordsize="2,64">
              <v:shape style="position:absolute;left:7772;top:-153;width:2;height:64" coordorigin="7772,-153" coordsize="0,64" path="m7772,-153l7772,-90e" filled="false" stroked="true" strokeweight=".514896pt" strokecolor="#0080ff">
                <v:path arrowok="t"/>
              </v:shape>
            </v:group>
            <v:group style="position:absolute;left:8439;top:-153;width:2;height:64" coordorigin="8439,-153" coordsize="2,64">
              <v:shape style="position:absolute;left:8439;top:-153;width:2;height:64" coordorigin="8439,-153" coordsize="0,64" path="m8439,-90l8439,-153e" filled="false" stroked="true" strokeweight=".371318pt" strokecolor="#0080ff">
                <v:path arrowok="t"/>
              </v:shape>
            </v:group>
            <v:group style="position:absolute;left:7956;top:-153;width:2;height:64" coordorigin="7956,-153" coordsize="2,64">
              <v:shape style="position:absolute;left:7956;top:-153;width:2;height:64" coordorigin="7956,-153" coordsize="0,64" path="m7956,-153l7956,-90e" filled="false" stroked="true" strokeweight=".470336pt" strokecolor="#0080ff">
                <v:path arrowok="t"/>
              </v:shape>
            </v:group>
            <v:group style="position:absolute;left:7710;top:-153;width:2;height:64" coordorigin="7710,-153" coordsize="2,64">
              <v:shape style="position:absolute;left:7710;top:-153;width:2;height:64" coordorigin="7710,-153" coordsize="0,64" path="m7710,-153l7710,-90e" filled="false" stroked="true" strokeweight=".415881pt" strokecolor="#0080ff">
                <v:path arrowok="t"/>
              </v:shape>
            </v:group>
            <v:group style="position:absolute;left:7576;top:-153;width:2;height:64" coordorigin="7576,-153" coordsize="2,64">
              <v:shape style="position:absolute;left:7576;top:-153;width:2;height:64" coordorigin="7576,-153" coordsize="0,64" path="m7576,-153l7576,-90e" filled="false" stroked="true" strokeweight=".455483pt" strokecolor="#0080ff">
                <v:path arrowok="t"/>
              </v:shape>
            </v:group>
            <v:group style="position:absolute;left:7509;top:-153;width:2;height:64" coordorigin="7509,-153" coordsize="2,64">
              <v:shape style="position:absolute;left:7509;top:-153;width:2;height:64" coordorigin="7509,-153" coordsize="0,64" path="m7509,-153l7509,-90e" filled="false" stroked="true" strokeweight=".500036pt" strokecolor="#0080ff">
                <v:path arrowok="t"/>
              </v:shape>
            </v:group>
            <v:group style="position:absolute;left:8696;top:-153;width:2;height:64" coordorigin="8696,-153" coordsize="2,64">
              <v:shape style="position:absolute;left:8696;top:-153;width:2;height:64" coordorigin="8696,-153" coordsize="0,64" path="m8696,-90l8696,-153e" filled="false" stroked="true" strokeweight=".371318pt" strokecolor="#0080ff">
                <v:path arrowok="t"/>
              </v:shape>
            </v:group>
            <v:group style="position:absolute;left:8602;top:-153;width:2;height:64" coordorigin="8602,-153" coordsize="2,64">
              <v:shape style="position:absolute;left:8602;top:-153;width:2;height:64" coordorigin="8602,-153" coordsize="0,64" path="m8602,-90l8602,-153e" filled="false" stroked="true" strokeweight=".371318pt" strokecolor="#0080ff">
                <v:path arrowok="t"/>
              </v:shape>
            </v:group>
            <v:group style="position:absolute;left:8673;top:-153;width:2;height:64" coordorigin="8673,-153" coordsize="2,64">
              <v:shape style="position:absolute;left:8673;top:-153;width:2;height:64" coordorigin="8673,-153" coordsize="0,64" path="m8673,-90l8673,-153e" filled="false" stroked="true" strokeweight=".371318pt" strokecolor="#0080ff">
                <v:path arrowok="t"/>
              </v:shape>
            </v:group>
            <v:group style="position:absolute;left:8539;top:-153;width:2;height:64" coordorigin="8539,-153" coordsize="2,64">
              <v:shape style="position:absolute;left:8539;top:-153;width:2;height:64" coordorigin="8539,-153" coordsize="0,64" path="m8539,-90l8539,-153e" filled="false" stroked="true" strokeweight=".371318pt" strokecolor="#0080ff">
                <v:path arrowok="t"/>
              </v:shape>
            </v:group>
            <v:group style="position:absolute;left:6860;top:-153;width:2;height:64" coordorigin="6860,-153" coordsize="2,64">
              <v:shape style="position:absolute;left:6860;top:-153;width:2;height:64" coordorigin="6860,-153" coordsize="0,64" path="m6860,-90l6860,-153e" filled="false" stroked="true" strokeweight=".371318pt" strokecolor="#0080ff">
                <v:path arrowok="t"/>
              </v:shape>
            </v:group>
            <v:group style="position:absolute;left:7904;top:-153;width:2;height:64" coordorigin="7904,-153" coordsize="2,64">
              <v:shape style="position:absolute;left:7904;top:-153;width:2;height:64" coordorigin="7904,-153" coordsize="0,64" path="m7904,-153l7904,-90e" filled="false" stroked="true" strokeweight=".410925pt" strokecolor="#0080ff">
                <v:path arrowok="t"/>
              </v:shape>
            </v:group>
            <v:group style="position:absolute;left:7897;top:-153;width:2;height:64" coordorigin="7897,-153" coordsize="2,64">
              <v:shape style="position:absolute;left:7897;top:-153;width:2;height:64" coordorigin="7897,-153" coordsize="0,64" path="m7897,-153l7897,-90e" filled="false" stroked="true" strokeweight=".430731pt" strokecolor="#0080ff">
                <v:path arrowok="t"/>
              </v:shape>
            </v:group>
            <v:group style="position:absolute;left:8168;top:-153;width:2;height:64" coordorigin="8168,-153" coordsize="2,64">
              <v:shape style="position:absolute;left:8168;top:-153;width:2;height:64" coordorigin="8168,-153" coordsize="0,64" path="m8168,-90l8168,-153e" filled="false" stroked="true" strokeweight=".371318pt" strokecolor="#0080ff">
                <v:path arrowok="t"/>
              </v:shape>
            </v:group>
            <v:group style="position:absolute;left:7706;top:-153;width:2;height:64" coordorigin="7706,-153" coordsize="2,64">
              <v:shape style="position:absolute;left:7706;top:-153;width:2;height:64" coordorigin="7706,-153" coordsize="0,64" path="m7706,-153l7706,-90e" filled="false" stroked="true" strokeweight=".495093pt" strokecolor="#0080ff">
                <v:path arrowok="t"/>
              </v:shape>
            </v:group>
            <v:group style="position:absolute;left:7553;top:-153;width:2;height:64" coordorigin="7553,-153" coordsize="2,64">
              <v:shape style="position:absolute;left:7553;top:-153;width:2;height:64" coordorigin="7553,-153" coordsize="0,64" path="m7553,-153l7553,-90e" filled="false" stroked="true" strokeweight=".48518pt" strokecolor="#0080ff">
                <v:path arrowok="t"/>
              </v:shape>
            </v:group>
            <v:group style="position:absolute;left:8469;top:-153;width:2;height:64" coordorigin="8469,-153" coordsize="2,64">
              <v:shape style="position:absolute;left:8469;top:-153;width:2;height:64" coordorigin="8469,-153" coordsize="0,64" path="m8469,-153l8469,-90e" filled="false" stroked="true" strokeweight=".381219pt" strokecolor="#0080ff">
                <v:path arrowok="t"/>
              </v:shape>
            </v:group>
            <v:group style="position:absolute;left:7226;top:-153;width:2;height:64" coordorigin="7226,-153" coordsize="2,64">
              <v:shape style="position:absolute;left:7226;top:-153;width:2;height:64" coordorigin="7226,-153" coordsize="0,64" path="m7226,-153l7226,-90e" filled="false" stroked="true" strokeweight=".381219pt" strokecolor="#0080ff">
                <v:path arrowok="t"/>
              </v:shape>
            </v:group>
            <v:group style="position:absolute;left:8016;top:-153;width:2;height:64" coordorigin="8016,-153" coordsize="2,64">
              <v:shape style="position:absolute;left:8016;top:-153;width:2;height:64" coordorigin="8016,-153" coordsize="0,64" path="m8016,-153l8016,-90e" filled="false" stroked="true" strokeweight=".465382pt" strokecolor="#0080ff">
                <v:path arrowok="t"/>
              </v:shape>
            </v:group>
            <v:group style="position:absolute;left:7314;top:-153;width:2;height:64" coordorigin="7314,-153" coordsize="2,64">
              <v:shape style="position:absolute;left:7314;top:-153;width:2;height:64" coordorigin="7314,-153" coordsize="0,64" path="m7314,-153l7314,-90e" filled="false" stroked="true" strokeweight=".445581pt" strokecolor="#0080ff">
                <v:path arrowok="t"/>
              </v:shape>
            </v:group>
            <v:group style="position:absolute;left:7064;top:-153;width:2;height:64" coordorigin="7064,-153" coordsize="2,64">
              <v:shape style="position:absolute;left:7064;top:-153;width:2;height:64" coordorigin="7064,-153" coordsize="0,64" path="m7064,-90l7064,-153e" filled="false" stroked="true" strokeweight=".371318pt" strokecolor="#0080ff">
                <v:path arrowok="t"/>
              </v:shape>
            </v:group>
            <v:group style="position:absolute;left:8108;top:-153;width:2;height:64" coordorigin="8108,-153" coordsize="2,64">
              <v:shape style="position:absolute;left:8108;top:-153;width:2;height:64" coordorigin="8108,-153" coordsize="0,64" path="m8108,-90l8108,-153e" filled="false" stroked="true" strokeweight=".371318pt" strokecolor="#0080ff">
                <v:path arrowok="t"/>
              </v:shape>
            </v:group>
            <v:group style="position:absolute;left:7674;top:-153;width:2;height:64" coordorigin="7674,-153" coordsize="2,64">
              <v:shape style="position:absolute;left:7674;top:-153;width:2;height:64" coordorigin="7674,-153" coordsize="0,64" path="m7674,-153l7674,-90e" filled="false" stroked="true" strokeweight=".415876pt" strokecolor="#0080ff">
                <v:path arrowok="t"/>
              </v:shape>
            </v:group>
            <v:group style="position:absolute;left:6851;top:-153;width:2;height:64" coordorigin="6851,-153" coordsize="2,64">
              <v:shape style="position:absolute;left:6851;top:-153;width:2;height:64" coordorigin="6851,-153" coordsize="0,64" path="m6851,-153l6851,-90e" filled="false" stroked="true" strokeweight=".415876pt" strokecolor="#0080ff">
                <v:path arrowok="t"/>
              </v:shape>
            </v:group>
            <v:group style="position:absolute;left:7994;top:-153;width:2;height:64" coordorigin="7994,-153" coordsize="2,64">
              <v:shape style="position:absolute;left:7994;top:-153;width:2;height:64" coordorigin="7994,-153" coordsize="0,64" path="m7994,-153l7994,-90e" filled="false" stroked="true" strokeweight=".430726pt" strokecolor="#0080ff">
                <v:path arrowok="t"/>
              </v:shape>
            </v:group>
            <v:group style="position:absolute;left:7754;top:-153;width:2;height:64" coordorigin="7754,-153" coordsize="2,64">
              <v:shape style="position:absolute;left:7754;top:-153;width:2;height:64" coordorigin="7754,-153" coordsize="0,64" path="m7754,-90l7754,-153e" filled="false" stroked="true" strokeweight=".371318pt" strokecolor="#0080ff">
                <v:path arrowok="t"/>
              </v:shape>
            </v:group>
            <v:group style="position:absolute;left:7594;top:-153;width:2;height:64" coordorigin="7594,-153" coordsize="2,64">
              <v:shape style="position:absolute;left:7594;top:-153;width:2;height:64" coordorigin="7594,-153" coordsize="0,64" path="m7594,-153l7594,-90e" filled="false" stroked="true" strokeweight=".381219pt" strokecolor="#0080ff">
                <v:path arrowok="t"/>
              </v:shape>
            </v:group>
            <v:group style="position:absolute;left:8512;top:-153;width:2;height:64" coordorigin="8512,-153" coordsize="2,64">
              <v:shape style="position:absolute;left:8512;top:-153;width:2;height:64" coordorigin="8512,-153" coordsize="0,64" path="m8512,-90l8512,-153e" filled="false" stroked="true" strokeweight=".371318pt" strokecolor="#0080ff">
                <v:path arrowok="t"/>
              </v:shape>
            </v:group>
            <v:group style="position:absolute;left:7598;top:-153;width:2;height:64" coordorigin="7598,-153" coordsize="2,64">
              <v:shape style="position:absolute;left:7598;top:-153;width:2;height:64" coordorigin="7598,-153" coordsize="0,64" path="m7598,-153l7598,-90e" filled="false" stroked="true" strokeweight=".430726pt" strokecolor="#0080ff">
                <v:path arrowok="t"/>
              </v:shape>
            </v:group>
            <v:group style="position:absolute;left:7173;top:-153;width:2;height:64" coordorigin="7173,-153" coordsize="2,64">
              <v:shape style="position:absolute;left:7173;top:-153;width:2;height:64" coordorigin="7173,-153" coordsize="0,64" path="m7173,-90l7173,-153e" filled="false" stroked="true" strokeweight=".371318pt" strokecolor="#0080ff">
                <v:path arrowok="t"/>
              </v:shape>
            </v:group>
            <v:group style="position:absolute;left:7634;top:-153;width:2;height:64" coordorigin="7634,-153" coordsize="2,64">
              <v:shape style="position:absolute;left:7634;top:-153;width:2;height:64" coordorigin="7634,-153" coordsize="0,64" path="m7634,-153l7634,-90e" filled="false" stroked="true" strokeweight=".371318pt" strokecolor="#0080ff">
                <v:path arrowok="t"/>
              </v:shape>
            </v:group>
            <v:group style="position:absolute;left:7794;top:-153;width:2;height:64" coordorigin="7794,-153" coordsize="2,64">
              <v:shape style="position:absolute;left:7794;top:-153;width:2;height:64" coordorigin="7794,-153" coordsize="0,64" path="m7794,-153l7794,-90e" filled="false" stroked="true" strokeweight=".440635pt" strokecolor="#0080ff">
                <v:path arrowok="t"/>
              </v:shape>
            </v:group>
            <v:group style="position:absolute;left:7395;top:-153;width:2;height:64" coordorigin="7395,-153" coordsize="2,64">
              <v:shape style="position:absolute;left:7395;top:-153;width:2;height:64" coordorigin="7395,-153" coordsize="0,64" path="m7395,-153l7395,-90e" filled="false" stroked="true" strokeweight=".425777pt" strokecolor="#0080ff">
                <v:path arrowok="t"/>
              </v:shape>
            </v:group>
            <v:group style="position:absolute;left:7288;top:-153;width:2;height:64" coordorigin="7288,-153" coordsize="2,64">
              <v:shape style="position:absolute;left:7288;top:-153;width:2;height:64" coordorigin="7288,-153" coordsize="0,64" path="m7288,-153l7288,-90e" filled="false" stroked="true" strokeweight=".460428pt" strokecolor="#0080ff">
                <v:path arrowok="t"/>
              </v:shape>
            </v:group>
            <v:group style="position:absolute;left:7734;top:-153;width:2;height:64" coordorigin="7734,-153" coordsize="2,64">
              <v:shape style="position:absolute;left:7734;top:-153;width:2;height:64" coordorigin="7734,-153" coordsize="0,64" path="m7734,-153l7734,-90e" filled="false" stroked="true" strokeweight=".401023pt" strokecolor="#0080ff">
                <v:path arrowok="t"/>
              </v:shape>
            </v:group>
            <v:group style="position:absolute;left:7861;top:-153;width:2;height:64" coordorigin="7861,-153" coordsize="2,64">
              <v:shape style="position:absolute;left:7861;top:-153;width:2;height:64" coordorigin="7861,-153" coordsize="0,64" path="m7861,-153l7861,-90e" filled="false" stroked="true" strokeweight=".401023pt" strokecolor="#0080ff">
                <v:path arrowok="t"/>
              </v:shape>
            </v:group>
            <v:group style="position:absolute;left:7828;top:-153;width:2;height:64" coordorigin="7828,-153" coordsize="2,64">
              <v:shape style="position:absolute;left:7828;top:-153;width:2;height:64" coordorigin="7828,-153" coordsize="0,64" path="m7828,-153l7828,-90e" filled="false" stroked="true" strokeweight=".495095pt" strokecolor="#0080ff">
                <v:path arrowok="t"/>
              </v:shape>
            </v:group>
            <v:group style="position:absolute;left:7950;top:-153;width:2;height:64" coordorigin="7950,-153" coordsize="2,64">
              <v:shape style="position:absolute;left:7950;top:-153;width:2;height:64" coordorigin="7950,-153" coordsize="0,64" path="m7950,-153l7950,-90e" filled="false" stroked="true" strokeweight=".465385pt" strokecolor="#0080ff">
                <v:path arrowok="t"/>
              </v:shape>
            </v:group>
            <v:group style="position:absolute;left:8102;top:-153;width:2;height:64" coordorigin="8102,-153" coordsize="2,64">
              <v:shape style="position:absolute;left:8102;top:-153;width:2;height:64" coordorigin="8102,-153" coordsize="0,64" path="m8102,-153l8102,-90e" filled="false" stroked="true" strokeweight=".420824pt" strokecolor="#0080ff">
                <v:path arrowok="t"/>
              </v:shape>
            </v:group>
            <v:group style="position:absolute;left:8162;top:-153;width:2;height:64" coordorigin="8162,-153" coordsize="2,64">
              <v:shape style="position:absolute;left:8162;top:-153;width:2;height:64" coordorigin="8162,-153" coordsize="0,64" path="m8162,-90l8162,-153e" filled="false" stroked="true" strokeweight=".371318pt" strokecolor="#0080ff">
                <v:path arrowok="t"/>
              </v:shape>
            </v:group>
            <v:group style="position:absolute;left:8428;top:-153;width:2;height:64" coordorigin="8428,-153" coordsize="2,64">
              <v:shape style="position:absolute;left:8428;top:-153;width:2;height:64" coordorigin="8428,-153" coordsize="0,64" path="m8428,-90l8428,-153e" filled="false" stroked="true" strokeweight=".371318pt" strokecolor="#0080ff">
                <v:path arrowok="t"/>
              </v:shape>
            </v:group>
            <v:group style="position:absolute;left:7320;top:-153;width:2;height:64" coordorigin="7320,-153" coordsize="2,64">
              <v:shape style="position:absolute;left:7320;top:-153;width:2;height:64" coordorigin="7320,-153" coordsize="0,64" path="m7320,-153l7320,-90e" filled="false" stroked="true" strokeweight=".381219pt" strokecolor="#0080ff">
                <v:path arrowok="t"/>
              </v:shape>
            </v:group>
            <v:group style="position:absolute;left:6826;top:-153;width:2;height:64" coordorigin="6826,-153" coordsize="2,64">
              <v:shape style="position:absolute;left:6826;top:-153;width:2;height:64" coordorigin="6826,-153" coordsize="0,64" path="m6826,-90l6826,-153e" filled="false" stroked="true" strokeweight=".371318pt" strokecolor="#0080ff">
                <v:path arrowok="t"/>
              </v:shape>
            </v:group>
            <v:group style="position:absolute;left:7486;top:-153;width:2;height:64" coordorigin="7486,-153" coordsize="2,64">
              <v:shape style="position:absolute;left:7486;top:-153;width:2;height:64" coordorigin="7486,-153" coordsize="0,64" path="m7486,-153l7486,-90e" filled="false" stroked="true" strokeweight=".450535pt" strokecolor="#0080ff">
                <v:path arrowok="t"/>
              </v:shape>
            </v:group>
            <v:group style="position:absolute;left:6856;top:-153;width:2;height:64" coordorigin="6856,-153" coordsize="2,64">
              <v:shape style="position:absolute;left:6856;top:-153;width:2;height:64" coordorigin="6856,-153" coordsize="0,64" path="m6856,-90l6856,-153e" filled="false" stroked="true" strokeweight=".371318pt" strokecolor="#0080ff">
                <v:path arrowok="t"/>
              </v:shape>
            </v:group>
            <v:group style="position:absolute;left:7465;top:-153;width:2;height:64" coordorigin="7465,-153" coordsize="2,64">
              <v:shape style="position:absolute;left:7465;top:-153;width:2;height:64" coordorigin="7465,-153" coordsize="0,64" path="m7465,-90l7465,-153e" filled="false" stroked="true" strokeweight=".371318pt" strokecolor="#0080ff">
                <v:path arrowok="t"/>
              </v:shape>
            </v:group>
            <v:group style="position:absolute;left:8150;top:-153;width:2;height:64" coordorigin="8150,-153" coordsize="2,64">
              <v:shape style="position:absolute;left:8150;top:-153;width:2;height:64" coordorigin="8150,-153" coordsize="0,64" path="m8150,-153l8150,-90e" filled="false" stroked="true" strokeweight=".420827pt" strokecolor="#0080ff">
                <v:path arrowok="t"/>
              </v:shape>
            </v:group>
            <v:group style="position:absolute;left:7873;top:-153;width:2;height:64" coordorigin="7873,-153" coordsize="2,64">
              <v:shape style="position:absolute;left:7873;top:-153;width:2;height:64" coordorigin="7873,-153" coordsize="0,64" path="m7873,-153l7873,-90e" filled="false" stroked="true" strokeweight=".440633pt" strokecolor="#0080ff">
                <v:path arrowok="t"/>
              </v:shape>
            </v:group>
            <v:group style="position:absolute;left:8059;top:-153;width:2;height:64" coordorigin="8059,-153" coordsize="2,64">
              <v:shape style="position:absolute;left:8059;top:-153;width:2;height:64" coordorigin="8059,-153" coordsize="0,64" path="m8059,-90l8059,-153e" filled="false" stroked="true" strokeweight=".371318pt" strokecolor="#0080ff">
                <v:path arrowok="t"/>
              </v:shape>
            </v:group>
            <v:group style="position:absolute;left:7579;top:-153;width:2;height:64" coordorigin="7579,-153" coordsize="2,64">
              <v:shape style="position:absolute;left:7579;top:-153;width:2;height:64" coordorigin="7579,-153" coordsize="0,64" path="m7579,-153l7579,-90e" filled="false" stroked="true" strokeweight=".405974pt" strokecolor="#0080ff">
                <v:path arrowok="t"/>
              </v:shape>
            </v:group>
            <v:group style="position:absolute;left:7102;top:-153;width:2;height:64" coordorigin="7102,-153" coordsize="2,64">
              <v:shape style="position:absolute;left:7102;top:-153;width:2;height:64" coordorigin="7102,-153" coordsize="0,64" path="m7102,-153l7102,-90e" filled="false" stroked="true" strokeweight=".430728pt" strokecolor="#0080ff">
                <v:path arrowok="t"/>
              </v:shape>
            </v:group>
            <v:group style="position:absolute;left:8554;top:-153;width:2;height:64" coordorigin="8554,-153" coordsize="2,64">
              <v:shape style="position:absolute;left:8554;top:-153;width:2;height:64" coordorigin="8554,-153" coordsize="0,64" path="m8554,-90l8554,-153e" filled="false" stroked="true" strokeweight=".371318pt" strokecolor="#0080ff">
                <v:path arrowok="t"/>
              </v:shape>
            </v:group>
            <v:group style="position:absolute;left:7686;top:-153;width:2;height:64" coordorigin="7686,-153" coordsize="2,64">
              <v:shape style="position:absolute;left:7686;top:-153;width:2;height:64" coordorigin="7686,-153" coordsize="0,64" path="m7686,-153l7686,-90e" filled="false" stroked="true" strokeweight=".420827pt" strokecolor="#0080ff">
                <v:path arrowok="t"/>
              </v:shape>
            </v:group>
            <v:group style="position:absolute;left:7877;top:-153;width:2;height:64" coordorigin="7877,-153" coordsize="2,64">
              <v:shape style="position:absolute;left:7877;top:-153;width:2;height:64" coordorigin="7877,-153" coordsize="0,64" path="m7877,-153l7877,-90e" filled="false" stroked="true" strokeweight=".401023pt" strokecolor="#0080ff">
                <v:path arrowok="t"/>
              </v:shape>
            </v:group>
            <v:group style="position:absolute;left:7505;top:-153;width:2;height:64" coordorigin="7505,-153" coordsize="2,64">
              <v:shape style="position:absolute;left:7505;top:-153;width:2;height:64" coordorigin="7505,-153" coordsize="0,64" path="m7505,-153l7505,-90e" filled="false" stroked="true" strokeweight=".435671pt" strokecolor="#0080ff">
                <v:path arrowok="t"/>
              </v:shape>
            </v:group>
            <v:group style="position:absolute;left:7581;top:-153;width:2;height:64" coordorigin="7581,-153" coordsize="2,64">
              <v:shape style="position:absolute;left:7581;top:-153;width:2;height:64" coordorigin="7581,-153" coordsize="0,64" path="m7581,-153l7581,-90e" filled="false" stroked="true" strokeweight=".425777pt" strokecolor="#0080ff">
                <v:path arrowok="t"/>
              </v:shape>
            </v:group>
            <v:group style="position:absolute;left:7944;top:-153;width:2;height:64" coordorigin="7944,-153" coordsize="2,64">
              <v:shape style="position:absolute;left:7944;top:-153;width:2;height:64" coordorigin="7944,-153" coordsize="0,64" path="m7944,-153l7944,-90e" filled="false" stroked="true" strokeweight=".396072pt" strokecolor="#0080ff">
                <v:path arrowok="t"/>
              </v:shape>
            </v:group>
            <v:group style="position:absolute;left:7046;top:-153;width:2;height:64" coordorigin="7046,-153" coordsize="2,64">
              <v:shape style="position:absolute;left:7046;top:-153;width:2;height:64" coordorigin="7046,-153" coordsize="0,64" path="m7046,-90l7046,-153e" filled="false" stroked="true" strokeweight=".371318pt" strokecolor="#0080ff">
                <v:path arrowok="t"/>
              </v:shape>
            </v:group>
            <v:group style="position:absolute;left:8201;top:-153;width:2;height:64" coordorigin="8201,-153" coordsize="2,64">
              <v:shape style="position:absolute;left:8201;top:-153;width:2;height:64" coordorigin="8201,-153" coordsize="0,64" path="m8201,-153l8201,-90e" filled="false" stroked="true" strokeweight=".470336pt" strokecolor="#0080ff">
                <v:path arrowok="t"/>
              </v:shape>
            </v:group>
            <v:group style="position:absolute;left:7492;top:-153;width:2;height:64" coordorigin="7492,-153" coordsize="2,64">
              <v:shape style="position:absolute;left:7492;top:-153;width:2;height:64" coordorigin="7492,-153" coordsize="0,64" path="m7492,-153l7492,-90e" filled="false" stroked="true" strokeweight=".401026pt" strokecolor="#0080ff">
                <v:path arrowok="t"/>
              </v:shape>
            </v:group>
            <v:group style="position:absolute;left:7373;top:-153;width:2;height:64" coordorigin="7373,-153" coordsize="2,64">
              <v:shape style="position:absolute;left:7373;top:-153;width:2;height:64" coordorigin="7373,-153" coordsize="0,64" path="m7373,-153l7373,-90e" filled="false" stroked="true" strokeweight=".480235pt" strokecolor="#0080ff">
                <v:path arrowok="t"/>
              </v:shape>
            </v:group>
            <v:group style="position:absolute;left:8630;top:-153;width:2;height:64" coordorigin="8630,-153" coordsize="2,64">
              <v:shape style="position:absolute;left:8630;top:-153;width:2;height:64" coordorigin="8630,-153" coordsize="0,64" path="m8630,-90l8630,-153e" filled="false" stroked="true" strokeweight=".371318pt" strokecolor="#0080ff">
                <v:path arrowok="t"/>
              </v:shape>
            </v:group>
            <v:group style="position:absolute;left:7891;top:-153;width:2;height:64" coordorigin="7891,-153" coordsize="2,64">
              <v:shape style="position:absolute;left:7891;top:-153;width:2;height:64" coordorigin="7891,-153" coordsize="0,64" path="m7891,-153l7891,-90e" filled="false" stroked="true" strokeweight=".480235pt" strokecolor="#0080ff">
                <v:path arrowok="t"/>
              </v:shape>
            </v:group>
            <v:group style="position:absolute;left:7179;top:-153;width:2;height:64" coordorigin="7179,-153" coordsize="2,64">
              <v:shape style="position:absolute;left:7179;top:-153;width:2;height:64" coordorigin="7179,-153" coordsize="0,64" path="m7179,-90l7179,-153e" filled="false" stroked="true" strokeweight=".371318pt" strokecolor="#0080ff">
                <v:path arrowok="t"/>
              </v:shape>
            </v:group>
            <v:group style="position:absolute;left:7722;top:-153;width:2;height:64" coordorigin="7722,-153" coordsize="2,64">
              <v:shape style="position:absolute;left:7722;top:-153;width:2;height:64" coordorigin="7722,-153" coordsize="0,64" path="m7722,-153l7722,-90e" filled="false" stroked="true" strokeweight=".470333pt" strokecolor="#0080ff">
                <v:path arrowok="t"/>
              </v:shape>
            </v:group>
            <v:group style="position:absolute;left:7607;top:-153;width:2;height:64" coordorigin="7607,-153" coordsize="2,64">
              <v:shape style="position:absolute;left:7607;top:-153;width:2;height:64" coordorigin="7607,-153" coordsize="0,64" path="m7607,-153l7607,-90e" filled="false" stroked="true" strokeweight=".410919pt" strokecolor="#0080ff">
                <v:path arrowok="t"/>
              </v:shape>
            </v:group>
            <v:group style="position:absolute;left:7907;top:-153;width:2;height:64" coordorigin="7907,-153" coordsize="2,64">
              <v:shape style="position:absolute;left:7907;top:-153;width:2;height:64" coordorigin="7907,-153" coordsize="0,64" path="m7907,-90l7907,-153e" filled="false" stroked="true" strokeweight=".371318pt" strokecolor="#0080ff">
                <v:path arrowok="t"/>
              </v:shape>
            </v:group>
            <v:group style="position:absolute;left:8044;top:-153;width:2;height:64" coordorigin="8044,-153" coordsize="2,64">
              <v:shape style="position:absolute;left:8044;top:-153;width:2;height:64" coordorigin="8044,-153" coordsize="0,64" path="m8044,-153l8044,-90e" filled="false" stroked="true" strokeweight=".371318pt" strokecolor="#0080ff">
                <v:path arrowok="t"/>
              </v:shape>
            </v:group>
            <v:group style="position:absolute;left:7853;top:-153;width:2;height:64" coordorigin="7853,-153" coordsize="2,64">
              <v:shape style="position:absolute;left:7853;top:-153;width:2;height:64" coordorigin="7853,-153" coordsize="0,64" path="m7853,-90l7853,-153e" filled="false" stroked="true" strokeweight=".371318pt" strokecolor="#0080ff">
                <v:path arrowok="t"/>
              </v:shape>
            </v:group>
            <v:group style="position:absolute;left:7986;top:-153;width:2;height:64" coordorigin="7986,-153" coordsize="2,64">
              <v:shape style="position:absolute;left:7986;top:-153;width:2;height:64" coordorigin="7986,-153" coordsize="0,64" path="m7986,-153l7986,-90e" filled="false" stroked="true" strokeweight=".470338pt" strokecolor="#0080ff">
                <v:path arrowok="t"/>
              </v:shape>
            </v:group>
            <v:group style="position:absolute;left:7868;top:-153;width:2;height:64" coordorigin="7868,-153" coordsize="2,64">
              <v:shape style="position:absolute;left:7868;top:-153;width:2;height:64" coordorigin="7868,-153" coordsize="0,64" path="m7868,-153l7868,-90e" filled="false" stroked="true" strokeweight=".371318pt" strokecolor="#0080ff">
                <v:path arrowok="t"/>
              </v:shape>
            </v:group>
            <v:group style="position:absolute;left:7243;top:-153;width:2;height:64" coordorigin="7243,-153" coordsize="2,64">
              <v:shape style="position:absolute;left:7243;top:-153;width:2;height:64" coordorigin="7243,-153" coordsize="0,64" path="m7243,-90l7243,-153e" filled="false" stroked="true" strokeweight=".371318pt" strokecolor="#0080ff">
                <v:path arrowok="t"/>
              </v:shape>
            </v:group>
            <v:group style="position:absolute;left:7380;top:-153;width:2;height:64" coordorigin="7380,-153" coordsize="2,64">
              <v:shape style="position:absolute;left:7380;top:-153;width:2;height:64" coordorigin="7380,-153" coordsize="0,64" path="m7380,-153l7380,-90e" filled="false" stroked="true" strokeweight=".490142pt" strokecolor="#0080ff">
                <v:path arrowok="t"/>
              </v:shape>
            </v:group>
            <v:group style="position:absolute;left:7498;top:-153;width:2;height:64" coordorigin="7498,-153" coordsize="2,64">
              <v:shape style="position:absolute;left:7498;top:-153;width:2;height:64" coordorigin="7498,-153" coordsize="0,64" path="m7498,-153l7498,-90e" filled="false" stroked="true" strokeweight=".495093pt" strokecolor="#0080ff">
                <v:path arrowok="t"/>
              </v:shape>
            </v:group>
            <v:group style="position:absolute;left:7526;top:-153;width:2;height:64" coordorigin="7526,-153" coordsize="2,64">
              <v:shape style="position:absolute;left:7526;top:-153;width:2;height:64" coordorigin="7526,-153" coordsize="0,64" path="m7526,-153l7526,-90e" filled="false" stroked="true" strokeweight=".460434pt" strokecolor="#0080ff">
                <v:path arrowok="t"/>
              </v:shape>
            </v:group>
            <v:group style="position:absolute;left:8052;top:-153;width:2;height:64" coordorigin="8052,-153" coordsize="2,64">
              <v:shape style="position:absolute;left:8052;top:-153;width:2;height:64" coordorigin="8052,-153" coordsize="0,64" path="m8052,-153l8052,-90e" filled="false" stroked="true" strokeweight=".470336pt" strokecolor="#0080ff">
                <v:path arrowok="t"/>
              </v:shape>
            </v:group>
            <v:group style="position:absolute;left:7331;top:-153;width:2;height:64" coordorigin="7331,-153" coordsize="2,64">
              <v:shape style="position:absolute;left:7331;top:-153;width:2;height:64" coordorigin="7331,-153" coordsize="0,64" path="m7331,-153l7331,-90e" filled="false" stroked="true" strokeweight=".43072pt" strokecolor="#0080ff">
                <v:path arrowok="t"/>
              </v:shape>
            </v:group>
            <v:group style="position:absolute;left:7702;top:-153;width:2;height:64" coordorigin="7702,-153" coordsize="2,64">
              <v:shape style="position:absolute;left:7702;top:-153;width:2;height:64" coordorigin="7702,-153" coordsize="0,64" path="m7702,-153l7702,-90e" filled="false" stroked="true" strokeweight=".425783pt" strokecolor="#0080ff">
                <v:path arrowok="t"/>
              </v:shape>
            </v:group>
            <v:group style="position:absolute;left:8687;top:-153;width:2;height:64" coordorigin="8687,-153" coordsize="2,64">
              <v:shape style="position:absolute;left:8687;top:-153;width:2;height:64" coordorigin="8687,-153" coordsize="0,64" path="m8687,-153l8687,-90e" filled="false" stroked="true" strokeweight=".391121pt" strokecolor="#0080ff">
                <v:path arrowok="t"/>
              </v:shape>
            </v:group>
            <v:group style="position:absolute;left:8263;top:-153;width:2;height:64" coordorigin="8263,-153" coordsize="2,64">
              <v:shape style="position:absolute;left:8263;top:-153;width:2;height:64" coordorigin="8263,-153" coordsize="0,64" path="m8263,-153l8263,-90e" filled="false" stroked="true" strokeweight=".420827pt" strokecolor="#0080ff">
                <v:path arrowok="t"/>
              </v:shape>
            </v:group>
            <v:group style="position:absolute;left:8187;top:-153;width:2;height:64" coordorigin="8187,-153" coordsize="2,64">
              <v:shape style="position:absolute;left:8187;top:-153;width:2;height:64" coordorigin="8187,-153" coordsize="0,64" path="m8187,-90l8187,-153e" filled="false" stroked="true" strokeweight=".371318pt" strokecolor="#0080ff">
                <v:path arrowok="t"/>
              </v:shape>
            </v:group>
            <v:group style="position:absolute;left:8068;top:-153;width:2;height:64" coordorigin="8068,-153" coordsize="2,64">
              <v:shape style="position:absolute;left:8068;top:-153;width:2;height:64" coordorigin="8068,-153" coordsize="0,64" path="m8068,-90l8068,-153e" filled="false" stroked="true" strokeweight=".371318pt" strokecolor="#0080ff">
                <v:path arrowok="t"/>
              </v:shape>
            </v:group>
            <v:group style="position:absolute;left:7790;top:-153;width:2;height:64" coordorigin="7790,-153" coordsize="2,64">
              <v:shape style="position:absolute;left:7790;top:-153;width:2;height:64" coordorigin="7790,-153" coordsize="0,64" path="m7790,-153l7790,-90e" filled="false" stroked="true" strokeweight=".450532pt" strokecolor="#0080ff">
                <v:path arrowok="t"/>
              </v:shape>
            </v:group>
            <v:group style="position:absolute;left:8110;top:-153;width:2;height:64" coordorigin="8110,-153" coordsize="2,64">
              <v:shape style="position:absolute;left:8110;top:-153;width:2;height:64" coordorigin="8110,-153" coordsize="0,64" path="m8110,-153l8110,-90e" filled="false" stroked="true" strokeweight=".381219pt" strokecolor="#0080ff">
                <v:path arrowok="t"/>
              </v:shape>
            </v:group>
            <v:group style="position:absolute;left:8291;top:-153;width:2;height:64" coordorigin="8291,-153" coordsize="2,64">
              <v:shape style="position:absolute;left:8291;top:-153;width:2;height:64" coordorigin="8291,-153" coordsize="0,64" path="m8291,-90l8291,-153e" filled="false" stroked="true" strokeweight=".371318pt" strokecolor="#0080ff">
                <v:path arrowok="t"/>
              </v:shape>
            </v:group>
            <v:group style="position:absolute;left:6992;top:-153;width:2;height:64" coordorigin="6992,-153" coordsize="2,64">
              <v:shape style="position:absolute;left:6992;top:-153;width:2;height:64" coordorigin="6992,-153" coordsize="0,64" path="m6992,-90l6992,-153e" filled="false" stroked="true" strokeweight=".371318pt" strokecolor="#0080ff">
                <v:path arrowok="t"/>
              </v:shape>
            </v:group>
            <v:group style="position:absolute;left:7476;top:-153;width:2;height:64" coordorigin="7476,-153" coordsize="2,64">
              <v:shape style="position:absolute;left:7476;top:-153;width:2;height:64" coordorigin="7476,-153" coordsize="0,64" path="m7476,-90l7476,-153e" filled="false" stroked="true" strokeweight=".371318pt" strokecolor="#0080ff">
                <v:path arrowok="t"/>
              </v:shape>
            </v:group>
            <v:group style="position:absolute;left:7006;top:-153;width:2;height:64" coordorigin="7006,-153" coordsize="2,64">
              <v:shape style="position:absolute;left:7006;top:-153;width:2;height:64" coordorigin="7006,-153" coordsize="0,64" path="m7006,-90l7006,-153e" filled="false" stroked="true" strokeweight=".371318pt" strokecolor="#0080ff">
                <v:path arrowok="t"/>
              </v:shape>
            </v:group>
            <v:group style="position:absolute;left:8024;top:-153;width:2;height:64" coordorigin="8024,-153" coordsize="2,64">
              <v:shape style="position:absolute;left:8024;top:-153;width:2;height:64" coordorigin="8024,-153" coordsize="0,64" path="m8024,-90l8024,-153e" filled="false" stroked="true" strokeweight=".371318pt" strokecolor="#0080ff">
                <v:path arrowok="t"/>
              </v:shape>
            </v:group>
            <v:group style="position:absolute;left:8159;top:-153;width:2;height:64" coordorigin="8159,-153" coordsize="2,64">
              <v:shape style="position:absolute;left:8159;top:-153;width:2;height:64" coordorigin="8159,-153" coordsize="0,64" path="m8159,-90l8159,-153e" filled="false" stroked="true" strokeweight=".371318pt" strokecolor="#0080ff">
                <v:path arrowok="t"/>
              </v:shape>
            </v:group>
            <v:group style="position:absolute;left:8196;top:-153;width:2;height:64" coordorigin="8196,-153" coordsize="2,64">
              <v:shape style="position:absolute;left:8196;top:-153;width:2;height:64" coordorigin="8196,-153" coordsize="0,64" path="m8196,-90l8196,-153e" filled="false" stroked="true" strokeweight=".371318pt" strokecolor="#0080ff">
                <v:path arrowok="t"/>
              </v:shape>
            </v:group>
            <v:group style="position:absolute;left:8449;top:-153;width:2;height:64" coordorigin="8449,-153" coordsize="2,64">
              <v:shape style="position:absolute;left:8449;top:-153;width:2;height:64" coordorigin="8449,-153" coordsize="0,64" path="m8449,-153l8449,-90e" filled="false" stroked="true" strokeweight=".376268pt" strokecolor="#0080ff">
                <v:path arrowok="t"/>
              </v:shape>
            </v:group>
            <v:group style="position:absolute;left:7457;top:-153;width:2;height:64" coordorigin="7457,-153" coordsize="2,64">
              <v:shape style="position:absolute;left:7457;top:-153;width:2;height:64" coordorigin="7457,-153" coordsize="0,64" path="m7457,-153l7457,-90e" filled="false" stroked="true" strokeweight=".490136pt" strokecolor="#0080ff">
                <v:path arrowok="t"/>
              </v:shape>
            </v:group>
            <v:group style="position:absolute;left:7187;top:-153;width:2;height:64" coordorigin="7187,-153" coordsize="2,64">
              <v:shape style="position:absolute;left:7187;top:-153;width:2;height:64" coordorigin="7187,-153" coordsize="0,64" path="m7187,-153l7187,-90e" filled="false" stroked="true" strokeweight=".415878pt" strokecolor="#0080ff">
                <v:path arrowok="t"/>
              </v:shape>
            </v:group>
            <v:group style="position:absolute;left:7147;top:-153;width:2;height:64" coordorigin="7147,-153" coordsize="2,64">
              <v:shape style="position:absolute;left:7147;top:-153;width:2;height:64" coordorigin="7147,-153" coordsize="0,64" path="m7147,-153l7147,-90e" filled="false" stroked="true" strokeweight=".391121pt" strokecolor="#0080ff">
                <v:path arrowok="t"/>
              </v:shape>
            </v:group>
            <v:group style="position:absolute;left:8090;top:-153;width:2;height:64" coordorigin="8090,-153" coordsize="2,64">
              <v:shape style="position:absolute;left:8090;top:-153;width:2;height:64" coordorigin="8090,-153" coordsize="0,64" path="m8090,-90l8090,-153e" filled="false" stroked="true" strokeweight=".371318pt" strokecolor="#0080ff">
                <v:path arrowok="t"/>
              </v:shape>
            </v:group>
            <v:group style="position:absolute;left:7521;top:-153;width:2;height:64" coordorigin="7521,-153" coordsize="2,64">
              <v:shape style="position:absolute;left:7521;top:-153;width:2;height:64" coordorigin="7521,-153" coordsize="0,64" path="m7521,-153l7521,-90e" filled="false" stroked="true" strokeweight=".475292pt" strokecolor="#0080ff">
                <v:path arrowok="t"/>
              </v:shape>
            </v:group>
            <v:group style="position:absolute;left:8009;top:-153;width:2;height:64" coordorigin="8009,-153" coordsize="2,64">
              <v:shape style="position:absolute;left:8009;top:-153;width:2;height:64" coordorigin="8009,-153" coordsize="0,64" path="m8009,-153l8009,-90e" filled="false" stroked="true" strokeweight=".391121pt" strokecolor="#0080ff">
                <v:path arrowok="t"/>
              </v:shape>
            </v:group>
            <v:group style="position:absolute;left:7825;top:-153;width:2;height:64" coordorigin="7825,-153" coordsize="2,64">
              <v:shape style="position:absolute;left:7825;top:-153;width:2;height:64" coordorigin="7825,-153" coordsize="0,64" path="m7825,-153l7825,-90e" filled="false" stroked="true" strokeweight=".391124pt" strokecolor="#0080ff">
                <v:path arrowok="t"/>
              </v:shape>
            </v:group>
            <v:group style="position:absolute;left:8094;top:-153;width:2;height:64" coordorigin="8094,-153" coordsize="2,64">
              <v:shape style="position:absolute;left:8094;top:-153;width:2;height:64" coordorigin="8094,-153" coordsize="0,64" path="m8094,-90l8094,-153e" filled="false" stroked="true" strokeweight=".371318pt" strokecolor="#0080ff">
                <v:path arrowok="t"/>
              </v:shape>
            </v:group>
            <v:group style="position:absolute;left:7661;top:-153;width:2;height:64" coordorigin="7661,-153" coordsize="2,64">
              <v:shape style="position:absolute;left:7661;top:-153;width:2;height:64" coordorigin="7661,-153" coordsize="0,64" path="m7661,-153l7661,-90e" filled="false" stroked="true" strokeweight=".415876pt" strokecolor="#0080ff">
                <v:path arrowok="t"/>
              </v:shape>
            </v:group>
            <v:group style="position:absolute;left:7805;top:-153;width:2;height:64" coordorigin="7805,-153" coordsize="2,64">
              <v:shape style="position:absolute;left:7805;top:-153;width:2;height:64" coordorigin="7805,-153" coordsize="0,64" path="m7805,-90l7805,-153e" filled="false" stroked="true" strokeweight=".371318pt" strokecolor="#0080ff">
                <v:path arrowok="t"/>
              </v:shape>
            </v:group>
            <v:group style="position:absolute;left:7011;top:-153;width:2;height:64" coordorigin="7011,-153" coordsize="2,64">
              <v:shape style="position:absolute;left:7011;top:-153;width:2;height:64" coordorigin="7011,-153" coordsize="0,64" path="m7011,-153l7011,-90e" filled="false" stroked="true" strokeweight=".435679pt" strokecolor="#0080ff">
                <v:path arrowok="t"/>
              </v:shape>
            </v:group>
            <v:group style="position:absolute;left:7003;top:-153;width:2;height:64" coordorigin="7003,-153" coordsize="2,64">
              <v:shape style="position:absolute;left:7003;top:-153;width:2;height:64" coordorigin="7003,-153" coordsize="0,64" path="m7003,-90l7003,-153e" filled="false" stroked="true" strokeweight=".371318pt" strokecolor="#0080ff">
                <v:path arrowok="t"/>
              </v:shape>
            </v:group>
            <v:group style="position:absolute;left:7445;top:-153;width:2;height:64" coordorigin="7445,-153" coordsize="2,64">
              <v:shape style="position:absolute;left:7445;top:-153;width:2;height:64" coordorigin="7445,-153" coordsize="0,64" path="m7445,-153l7445,-90e" filled="false" stroked="true" strokeweight=".371318pt" strokecolor="#0080ff">
                <v:path arrowok="t"/>
              </v:shape>
            </v:group>
            <v:group style="position:absolute;left:8098;top:-153;width:2;height:64" coordorigin="8098,-153" coordsize="2,64">
              <v:shape style="position:absolute;left:8098;top:-153;width:2;height:64" coordorigin="8098,-153" coordsize="0,64" path="m8098,-90l8098,-153e" filled="false" stroked="true" strokeweight=".371318pt" strokecolor="#0080ff">
                <v:path arrowok="t"/>
              </v:shape>
            </v:group>
            <v:group style="position:absolute;left:7822;top:-153;width:2;height:64" coordorigin="7822,-153" coordsize="2,64">
              <v:shape style="position:absolute;left:7822;top:-153;width:2;height:64" coordorigin="7822,-153" coordsize="0,64" path="m7822,-153l7822,-90e" filled="false" stroked="true" strokeweight=".38617pt" strokecolor="#0080ff">
                <v:path arrowok="t"/>
              </v:shape>
            </v:group>
            <v:group style="position:absolute;left:7813;top:-153;width:2;height:64" coordorigin="7813,-153" coordsize="2,64">
              <v:shape style="position:absolute;left:7813;top:-153;width:2;height:64" coordorigin="7813,-153" coordsize="0,64" path="m7813,-153l7813,-90e" filled="false" stroked="true" strokeweight=".376268pt" strokecolor="#0080ff">
                <v:path arrowok="t"/>
              </v:shape>
            </v:group>
            <v:group style="position:absolute;left:6883;top:-153;width:2;height:64" coordorigin="6883,-153" coordsize="2,64">
              <v:shape style="position:absolute;left:6883;top:-153;width:2;height:64" coordorigin="6883,-153" coordsize="0,64" path="m6883,-153l6883,-90e" filled="false" stroked="true" strokeweight=".455483pt" strokecolor="#0080ff">
                <v:path arrowok="t"/>
              </v:shape>
            </v:group>
            <v:group style="position:absolute;left:7383;top:-153;width:2;height:64" coordorigin="7383,-153" coordsize="2,64">
              <v:shape style="position:absolute;left:7383;top:-153;width:2;height:64" coordorigin="7383,-153" coordsize="0,64" path="m7383,-153l7383,-90e" filled="false" stroked="true" strokeweight=".475284pt" strokecolor="#0080ff">
                <v:path arrowok="t"/>
              </v:shape>
            </v:group>
            <v:group style="position:absolute;left:7941;top:-153;width:2;height:64" coordorigin="7941,-153" coordsize="2,64">
              <v:shape style="position:absolute;left:7941;top:-153;width:2;height:64" coordorigin="7941,-153" coordsize="0,64" path="m7941,-153l7941,-90e" filled="false" stroked="true" strokeweight=".371318pt" strokecolor="#0080ff">
                <v:path arrowok="t"/>
              </v:shape>
            </v:group>
            <v:group style="position:absolute;left:7409;top:-153;width:2;height:64" coordorigin="7409,-153" coordsize="2,64">
              <v:shape style="position:absolute;left:7409;top:-153;width:2;height:64" coordorigin="7409,-153" coordsize="0,64" path="m7409,-153l7409,-90e" filled="false" stroked="true" strokeweight=".460436pt" strokecolor="#0080ff">
                <v:path arrowok="t"/>
              </v:shape>
            </v:group>
            <v:group style="position:absolute;left:8238;top:-153;width:2;height:64" coordorigin="8238,-153" coordsize="2,64">
              <v:shape style="position:absolute;left:8238;top:-153;width:2;height:64" coordorigin="8238,-153" coordsize="0,64" path="m8238,-90l8238,-153e" filled="false" stroked="true" strokeweight=".371318pt" strokecolor="#0080ff">
                <v:path arrowok="t"/>
              </v:shape>
            </v:group>
            <v:group style="position:absolute;left:7616;top:-153;width:2;height:64" coordorigin="7616,-153" coordsize="2,64">
              <v:shape style="position:absolute;left:7616;top:-153;width:2;height:64" coordorigin="7616,-153" coordsize="0,64" path="m7616,-153l7616,-90e" filled="false" stroked="true" strokeweight=".504989pt" strokecolor="#0080ff">
                <v:path arrowok="t"/>
              </v:shape>
            </v:group>
            <v:group style="position:absolute;left:8620;top:-153;width:2;height:64" coordorigin="8620,-153" coordsize="2,64">
              <v:shape style="position:absolute;left:8620;top:-153;width:2;height:64" coordorigin="8620,-153" coordsize="0,64" path="m8620,-153l8620,-90e" filled="false" stroked="true" strokeweight=".465385pt" strokecolor="#0080ff">
                <v:path arrowok="t"/>
              </v:shape>
            </v:group>
            <v:group style="position:absolute;left:7750;top:-153;width:2;height:64" coordorigin="7750,-153" coordsize="2,64">
              <v:shape style="position:absolute;left:7750;top:-153;width:2;height:64" coordorigin="7750,-153" coordsize="0,64" path="m7750,-153l7750,-90e" filled="false" stroked="true" strokeweight=".405971pt" strokecolor="#0080ff">
                <v:path arrowok="t"/>
              </v:shape>
            </v:group>
            <v:group style="position:absolute;left:7958;top:-153;width:2;height:64" coordorigin="7958,-153" coordsize="2,64">
              <v:shape style="position:absolute;left:7958;top:-153;width:2;height:64" coordorigin="7958,-153" coordsize="0,64" path="m7958,-90l7958,-153e" filled="false" stroked="true" strokeweight=".371318pt" strokecolor="#0080ff">
                <v:path arrowok="t"/>
              </v:shape>
            </v:group>
            <v:group style="position:absolute;left:8544;top:-153;width:2;height:64" coordorigin="8544,-153" coordsize="2,64">
              <v:shape style="position:absolute;left:8544;top:-153;width:2;height:64" coordorigin="8544,-153" coordsize="0,64" path="m8544,-90l8544,-153e" filled="false" stroked="true" strokeweight=".371318pt" strokecolor="#0080ff">
                <v:path arrowok="t"/>
              </v:shape>
            </v:group>
            <v:group style="position:absolute;left:8330;top:-153;width:2;height:64" coordorigin="8330,-153" coordsize="2,64">
              <v:shape style="position:absolute;left:8330;top:-153;width:2;height:64" coordorigin="8330,-153" coordsize="0,64" path="m8330,-90l8330,-153e" filled="false" stroked="true" strokeweight=".371318pt" strokecolor="#0080ff">
                <v:path arrowok="t"/>
              </v:shape>
            </v:group>
            <v:group style="position:absolute;left:7113;top:-153;width:2;height:64" coordorigin="7113,-153" coordsize="2,64">
              <v:shape style="position:absolute;left:7113;top:-153;width:2;height:64" coordorigin="7113,-153" coordsize="0,64" path="m7113,-90l7113,-153e" filled="false" stroked="true" strokeweight=".371318pt" strokecolor="#0080ff">
                <v:path arrowok="t"/>
              </v:shape>
            </v:group>
            <v:group style="position:absolute;left:7842;top:-153;width:2;height:64" coordorigin="7842,-153" coordsize="2,64">
              <v:shape style="position:absolute;left:7842;top:-153;width:2;height:64" coordorigin="7842,-153" coordsize="0,64" path="m7842,-153l7842,-90e" filled="false" stroked="true" strokeweight=".391121pt" strokecolor="#0080ff">
                <v:path arrowok="t"/>
              </v:shape>
            </v:group>
            <v:group style="position:absolute;left:8062;top:-153;width:2;height:64" coordorigin="8062,-153" coordsize="2,64">
              <v:shape style="position:absolute;left:8062;top:-153;width:2;height:64" coordorigin="8062,-153" coordsize="0,64" path="m8062,-90l8062,-153e" filled="false" stroked="true" strokeweight=".371318pt" strokecolor="#0080ff">
                <v:path arrowok="t"/>
              </v:shape>
            </v:group>
            <v:group style="position:absolute;left:8071;top:-153;width:2;height:64" coordorigin="8071,-153" coordsize="2,64">
              <v:shape style="position:absolute;left:8071;top:-153;width:2;height:64" coordorigin="8071,-153" coordsize="0,64" path="m8071,-90l8071,-153e" filled="false" stroked="true" strokeweight=".371318pt" strokecolor="#0080ff">
                <v:path arrowok="t"/>
              </v:shape>
            </v:group>
            <v:group style="position:absolute;left:7254;top:-153;width:2;height:64" coordorigin="7254,-153" coordsize="2,64">
              <v:shape style="position:absolute;left:7254;top:-153;width:2;height:64" coordorigin="7254,-153" coordsize="0,64" path="m7254,-153l7254,-90e" filled="false" stroked="true" strokeweight=".420821pt" strokecolor="#0080ff">
                <v:path arrowok="t"/>
              </v:shape>
            </v:group>
            <v:group style="position:absolute;left:7197;top:-153;width:2;height:64" coordorigin="7197,-153" coordsize="2,64">
              <v:shape style="position:absolute;left:7197;top:-153;width:2;height:64" coordorigin="7197,-153" coordsize="0,64" path="m7197,-153l7197,-90e" filled="false" stroked="true" strokeweight=".405974pt" strokecolor="#0080ff">
                <v:path arrowok="t"/>
              </v:shape>
            </v:group>
            <v:group style="position:absolute;left:8234;top:-153;width:2;height:64" coordorigin="8234,-153" coordsize="2,64">
              <v:shape style="position:absolute;left:8234;top:-153;width:2;height:64" coordorigin="8234,-153" coordsize="0,64" path="m8234,-153l8234,-90e" filled="false" stroked="true" strokeweight=".420827pt" strokecolor="#0080ff">
                <v:path arrowok="t"/>
              </v:shape>
            </v:group>
            <v:group style="position:absolute;left:8574;top:-153;width:2;height:64" coordorigin="8574,-153" coordsize="2,64">
              <v:shape style="position:absolute;left:8574;top:-153;width:2;height:64" coordorigin="8574,-153" coordsize="0,64" path="m8574,-90l8574,-153e" filled="false" stroked="true" strokeweight=".371318pt" strokecolor="#0080ff">
                <v:path arrowok="t"/>
              </v:shape>
            </v:group>
            <v:group style="position:absolute;left:6970;top:-153;width:2;height:64" coordorigin="6970,-153" coordsize="2,64">
              <v:shape style="position:absolute;left:6970;top:-153;width:2;height:64" coordorigin="6970,-153" coordsize="0,64" path="m6970,-90l6970,-153e" filled="false" stroked="true" strokeweight=".371318pt" strokecolor="#0080ff">
                <v:path arrowok="t"/>
              </v:shape>
            </v:group>
            <v:group style="position:absolute;left:8178;top:-153;width:2;height:64" coordorigin="8178,-153" coordsize="2,64">
              <v:shape style="position:absolute;left:8178;top:-153;width:2;height:64" coordorigin="8178,-153" coordsize="0,64" path="m8178,-153l8178,-90e" filled="false" stroked="true" strokeweight=".371318pt" strokecolor="#0080ff">
                <v:path arrowok="t"/>
              </v:shape>
            </v:group>
            <v:group style="position:absolute;left:7249;top:-153;width:2;height:64" coordorigin="7249,-153" coordsize="2,64">
              <v:shape style="position:absolute;left:7249;top:-153;width:2;height:64" coordorigin="7249,-153" coordsize="0,64" path="m7249,-90l7249,-153e" filled="false" stroked="true" strokeweight=".371318pt" strokecolor="#0080ff">
                <v:path arrowok="t"/>
              </v:shape>
            </v:group>
            <v:group style="position:absolute;left:7341;top:-153;width:2;height:64" coordorigin="7341,-153" coordsize="2,64">
              <v:shape style="position:absolute;left:7341;top:-153;width:2;height:64" coordorigin="7341,-153" coordsize="0,64" path="m7341,-153l7341,-90e" filled="false" stroked="true" strokeweight=".396072pt" strokecolor="#0080ff">
                <v:path arrowok="t"/>
              </v:shape>
            </v:group>
            <v:group style="position:absolute;left:8293;top:-153;width:2;height:64" coordorigin="8293,-153" coordsize="2,64">
              <v:shape style="position:absolute;left:8293;top:-153;width:2;height:64" coordorigin="8293,-153" coordsize="0,64" path="m8293,-90l8293,-153e" filled="false" stroked="true" strokeweight=".371318pt" strokecolor="#0080ff">
                <v:path arrowok="t"/>
              </v:shape>
            </v:group>
            <v:group style="position:absolute;left:8803;top:-153;width:2;height:64" coordorigin="8803,-153" coordsize="2,64">
              <v:shape style="position:absolute;left:8803;top:-153;width:2;height:64" coordorigin="8803,-153" coordsize="0,64" path="m8803,-90l8803,-153e" filled="false" stroked="true" strokeweight=".371318pt" strokecolor="#0080ff">
                <v:path arrowok="t"/>
              </v:shape>
            </v:group>
            <v:group style="position:absolute;left:8798;top:-153;width:2;height:64" coordorigin="8798,-153" coordsize="2,64">
              <v:shape style="position:absolute;left:8798;top:-153;width:2;height:64" coordorigin="8798,-153" coordsize="0,64" path="m8798,-90l8798,-153e" filled="false" stroked="true" strokeweight=".371318pt" strokecolor="#0080ff">
                <v:path arrowok="t"/>
              </v:shape>
            </v:group>
            <v:group style="position:absolute;left:8739;top:-153;width:2;height:64" coordorigin="8739,-153" coordsize="2,64">
              <v:shape style="position:absolute;left:8739;top:-153;width:2;height:64" coordorigin="8739,-153" coordsize="0,64" path="m8739,-90l8739,-153e" filled="false" stroked="true" strokeweight=".371318pt" strokecolor="#0080ff">
                <v:path arrowok="t"/>
              </v:shape>
            </v:group>
            <v:group style="position:absolute;left:7767;top:-153;width:2;height:64" coordorigin="7767,-153" coordsize="2,64">
              <v:shape style="position:absolute;left:7767;top:-153;width:2;height:64" coordorigin="7767,-153" coordsize="0,64" path="m7767,-153l7767,-90e" filled="false" stroked="true" strokeweight=".465385pt" strokecolor="#0080ff">
                <v:path arrowok="t"/>
              </v:shape>
            </v:group>
            <v:group style="position:absolute;left:7479;top:-153;width:2;height:64" coordorigin="7479,-153" coordsize="2,64">
              <v:shape style="position:absolute;left:7479;top:-153;width:2;height:64" coordorigin="7479,-153" coordsize="0,64" path="m7479,-90l7479,-153e" filled="false" stroked="true" strokeweight=".371318pt" strokecolor="#0080ff">
                <v:path arrowok="t"/>
              </v:shape>
            </v:group>
            <v:group style="position:absolute;left:8228;top:-153;width:2;height:64" coordorigin="8228,-153" coordsize="2,64">
              <v:shape style="position:absolute;left:8228;top:-153;width:2;height:64" coordorigin="8228,-153" coordsize="0,64" path="m8228,-90l8228,-153e" filled="false" stroked="true" strokeweight=".371318pt" strokecolor="#0080ff">
                <v:path arrowok="t"/>
              </v:shape>
            </v:group>
            <v:group style="position:absolute;left:7377;top:-153;width:2;height:64" coordorigin="7377,-153" coordsize="2,64">
              <v:shape style="position:absolute;left:7377;top:-153;width:2;height:64" coordorigin="7377,-153" coordsize="0,64" path="m7377,-153l7377,-90e" filled="false" stroked="true" strokeweight=".396072pt" strokecolor="#0080ff">
                <v:path arrowok="t"/>
              </v:shape>
            </v:group>
            <v:group style="position:absolute;left:8676;top:-153;width:2;height:64" coordorigin="8676,-153" coordsize="2,64">
              <v:shape style="position:absolute;left:8676;top:-153;width:2;height:64" coordorigin="8676,-153" coordsize="0,64" path="m8676,-90l8676,-153e" filled="false" stroked="true" strokeweight=".371318pt" strokecolor="#0080ff">
                <v:path arrowok="t"/>
              </v:shape>
            </v:group>
            <v:group style="position:absolute;left:8206;top:-153;width:2;height:64" coordorigin="8206,-153" coordsize="2,64">
              <v:shape style="position:absolute;left:8206;top:-153;width:2;height:64" coordorigin="8206,-153" coordsize="0,64" path="m8206,-90l8206,-153e" filled="false" stroked="true" strokeweight=".371318pt" strokecolor="#0080ff">
                <v:path arrowok="t"/>
              </v:shape>
            </v:group>
            <v:group style="position:absolute;left:7664;top:-153;width:2;height:64" coordorigin="7664,-153" coordsize="2,64">
              <v:shape style="position:absolute;left:7664;top:-153;width:2;height:64" coordorigin="7664,-153" coordsize="0,64" path="m7664,-153l7664,-90e" filled="false" stroked="true" strokeweight=".430728pt" strokecolor="#0080ff">
                <v:path arrowok="t"/>
              </v:shape>
            </v:group>
            <v:group style="position:absolute;left:7786;top:-153;width:2;height:64" coordorigin="7786,-153" coordsize="2,64">
              <v:shape style="position:absolute;left:7786;top:-153;width:2;height:64" coordorigin="7786,-153" coordsize="0,64" path="m7786,-153l7786,-90e" filled="false" stroked="true" strokeweight=".495087pt" strokecolor="#0080ff">
                <v:path arrowok="t"/>
              </v:shape>
            </v:group>
            <v:group style="position:absolute;left:7390;top:-153;width:2;height:64" coordorigin="7390,-153" coordsize="2,64">
              <v:shape style="position:absolute;left:7390;top:-153;width:2;height:64" coordorigin="7390,-153" coordsize="0,64" path="m7390,-153l7390,-90e" filled="false" stroked="true" strokeweight=".415876pt" strokecolor="#0080ff">
                <v:path arrowok="t"/>
              </v:shape>
            </v:group>
            <v:group style="position:absolute;left:7014;top:-153;width:2;height:64" coordorigin="7014,-153" coordsize="2,64">
              <v:shape style="position:absolute;left:7014;top:-153;width:2;height:64" coordorigin="7014,-153" coordsize="0,64" path="m7014,-90l7014,-153e" filled="false" stroked="true" strokeweight=".371318pt" strokecolor="#0080ff">
                <v:path arrowok="t"/>
              </v:shape>
            </v:group>
            <v:group style="position:absolute;left:8216;top:-153;width:2;height:64" coordorigin="8216,-153" coordsize="2,64">
              <v:shape style="position:absolute;left:8216;top:-153;width:2;height:64" coordorigin="8216,-153" coordsize="0,64" path="m8216,-90l8216,-153e" filled="false" stroked="true" strokeweight=".371318pt" strokecolor="#0080ff">
                <v:path arrowok="t"/>
              </v:shape>
            </v:group>
            <v:group style="position:absolute;left:7170;top:-153;width:2;height:64" coordorigin="7170,-153" coordsize="2,64">
              <v:shape style="position:absolute;left:7170;top:-153;width:2;height:64" coordorigin="7170,-153" coordsize="0,64" path="m7170,-90l7170,-153e" filled="false" stroked="true" strokeweight=".371318pt" strokecolor="#0080ff">
                <v:path arrowok="t"/>
              </v:shape>
            </v:group>
            <v:group style="position:absolute;left:8251;top:-153;width:2;height:64" coordorigin="8251,-153" coordsize="2,64">
              <v:shape style="position:absolute;left:8251;top:-153;width:2;height:64" coordorigin="8251,-153" coordsize="0,64" path="m8251,-90l8251,-153e" filled="false" stroked="true" strokeweight=".371318pt" strokecolor="#0080ff">
                <v:path arrowok="t"/>
              </v:shape>
            </v:group>
            <v:group style="position:absolute;left:7299;top:-153;width:2;height:64" coordorigin="7299,-153" coordsize="2,64">
              <v:shape style="position:absolute;left:7299;top:-153;width:2;height:64" coordorigin="7299,-153" coordsize="0,64" path="m7299,-153l7299,-90e" filled="false" stroked="true" strokeweight=".44063pt" strokecolor="#0080ff">
                <v:path arrowok="t"/>
              </v:shape>
            </v:group>
            <v:group style="position:absolute;left:8080;top:-153;width:2;height:64" coordorigin="8080,-153" coordsize="2,64">
              <v:shape style="position:absolute;left:8080;top:-153;width:2;height:64" coordorigin="8080,-153" coordsize="0,64" path="m8080,-90l8080,-153e" filled="false" stroked="true" strokeweight=".371318pt" strokecolor="#0080ff">
                <v:path arrowok="t"/>
              </v:shape>
            </v:group>
            <v:group style="position:absolute;left:8403;top:-153;width:2;height:64" coordorigin="8403,-153" coordsize="2,64">
              <v:shape style="position:absolute;left:8403;top:-153;width:2;height:64" coordorigin="8403,-153" coordsize="0,64" path="m8403,-153l8403,-90e" filled="false" stroked="true" strokeweight=".455483pt" strokecolor="#0080ff">
                <v:path arrowok="t"/>
              </v:shape>
            </v:group>
            <v:group style="position:absolute;left:7303;top:-153;width:2;height:64" coordorigin="7303,-153" coordsize="2,64">
              <v:shape style="position:absolute;left:7303;top:-153;width:2;height:64" coordorigin="7303,-153" coordsize="0,64" path="m7303,-153l7303,-90e" filled="false" stroked="true" strokeweight=".455477pt" strokecolor="#0080ff">
                <v:path arrowok="t"/>
              </v:shape>
            </v:group>
            <v:group style="position:absolute;left:7398;top:-153;width:2;height:64" coordorigin="7398,-153" coordsize="2,64">
              <v:shape style="position:absolute;left:7398;top:-153;width:2;height:64" coordorigin="7398,-153" coordsize="0,64" path="m7398,-153l7398,-90e" filled="false" stroked="true" strokeweight=".455485pt" strokecolor="#0080ff">
                <v:path arrowok="t"/>
              </v:shape>
            </v:group>
            <v:group style="position:absolute;left:7021;top:-153;width:2;height:64" coordorigin="7021,-153" coordsize="2,64">
              <v:shape style="position:absolute;left:7021;top:-153;width:2;height:64" coordorigin="7021,-153" coordsize="0,64" path="m7021,-90l7021,-153e" filled="false" stroked="true" strokeweight=".371318pt" strokecolor="#0080ff">
                <v:path arrowok="t"/>
              </v:shape>
            </v:group>
            <v:group style="position:absolute;left:7883;top:-153;width:2;height:64" coordorigin="7883,-153" coordsize="2,64">
              <v:shape style="position:absolute;left:7883;top:-153;width:2;height:64" coordorigin="7883,-153" coordsize="0,64" path="m7883,-153l7883,-90e" filled="false" stroked="true" strokeweight=".391121pt" strokecolor="#0080ff">
                <v:path arrowok="t"/>
              </v:shape>
            </v:group>
            <v:group style="position:absolute;left:8433;top:-153;width:2;height:64" coordorigin="8433,-153" coordsize="2,64">
              <v:shape style="position:absolute;left:8433;top:-153;width:2;height:64" coordorigin="8433,-153" coordsize="0,64" path="m8433,-90l8433,-153e" filled="false" stroked="true" strokeweight=".371318pt" strokecolor="#0080ff">
                <v:path arrowok="t"/>
              </v:shape>
            </v:group>
            <v:group style="position:absolute;left:7983;top:-153;width:2;height:64" coordorigin="7983,-153" coordsize="2,64">
              <v:shape style="position:absolute;left:7983;top:-153;width:2;height:64" coordorigin="7983,-153" coordsize="0,64" path="m7983,-90l7983,-153e" filled="false" stroked="true" strokeweight=".371318pt" strokecolor="#0080ff">
                <v:path arrowok="t"/>
              </v:shape>
            </v:group>
            <v:group style="position:absolute;left:7034;top:-153;width:2;height:64" coordorigin="7034,-153" coordsize="2,64">
              <v:shape style="position:absolute;left:7034;top:-153;width:2;height:64" coordorigin="7034,-153" coordsize="0,64" path="m7034,-153l7034,-90e" filled="false" stroked="true" strokeweight=".465385pt" strokecolor="#0080ff">
                <v:path arrowok="t"/>
              </v:shape>
            </v:group>
            <v:group style="position:absolute;left:8139;top:-153;width:2;height:64" coordorigin="8139,-153" coordsize="2,64">
              <v:shape style="position:absolute;left:8139;top:-153;width:2;height:64" coordorigin="8139,-153" coordsize="0,64" path="m8139,-153l8139,-90e" filled="false" stroked="true" strokeweight=".381222pt" strokecolor="#0080ff">
                <v:path arrowok="t"/>
              </v:shape>
            </v:group>
            <v:group style="position:absolute;left:7623;top:-153;width:2;height:64" coordorigin="7623,-153" coordsize="2,64">
              <v:shape style="position:absolute;left:7623;top:-153;width:2;height:64" coordorigin="7623,-153" coordsize="0,64" path="m7623,-90l7623,-153e" filled="false" stroked="true" strokeweight=".371318pt" strokecolor="#0080ff">
                <v:path arrowok="t"/>
              </v:shape>
            </v:group>
            <v:group style="position:absolute;left:7496;top:-153;width:2;height:64" coordorigin="7496,-153" coordsize="2,64">
              <v:shape style="position:absolute;left:7496;top:-153;width:2;height:64" coordorigin="7496,-153" coordsize="0,64" path="m7496,-153l7496,-90e" filled="false" stroked="true" strokeweight=".381219pt" strokecolor="#0080ff">
                <v:path arrowok="t"/>
              </v:shape>
            </v:group>
            <v:group style="position:absolute;left:7230;top:-153;width:2;height:64" coordorigin="7230,-153" coordsize="2,64">
              <v:shape style="position:absolute;left:7230;top:-153;width:2;height:64" coordorigin="7230,-153" coordsize="0,64" path="m7230,-153l7230,-90e" filled="false" stroked="true" strokeweight=".381219pt" strokecolor="#0080ff">
                <v:path arrowok="t"/>
              </v:shape>
            </v:group>
            <v:group style="position:absolute;left:7569;top:-153;width:2;height:64" coordorigin="7569,-153" coordsize="2,64">
              <v:shape style="position:absolute;left:7569;top:-153;width:2;height:64" coordorigin="7569,-153" coordsize="0,64" path="m7569,-153l7569,-90e" filled="false" stroked="true" strokeweight=".435682pt" strokecolor="#0080ff">
                <v:path arrowok="t"/>
              </v:shape>
            </v:group>
            <v:group style="position:absolute;left:7728;top:-153;width:2;height:64" coordorigin="7728,-153" coordsize="2,64">
              <v:shape style="position:absolute;left:7728;top:-153;width:2;height:64" coordorigin="7728,-153" coordsize="0,64" path="m7728,-153l7728,-90e" filled="false" stroked="true" strokeweight=".376268pt" strokecolor="#0080ff">
                <v:path arrowok="t"/>
              </v:shape>
            </v:group>
            <v:group style="position:absolute;left:7068;top:-153;width:2;height:64" coordorigin="7068,-153" coordsize="2,64">
              <v:shape style="position:absolute;left:7068;top:-153;width:2;height:64" coordorigin="7068,-153" coordsize="0,64" path="m7068,-153l7068,-90e" filled="false" stroked="true" strokeweight=".430728pt" strokecolor="#0080ff">
                <v:path arrowok="t"/>
              </v:shape>
            </v:group>
            <v:group style="position:absolute;left:8328;top:-153;width:2;height:64" coordorigin="8328,-153" coordsize="2,64">
              <v:shape style="position:absolute;left:8328;top:-153;width:2;height:64" coordorigin="8328,-153" coordsize="0,64" path="m8328,-90l8328,-153e" filled="false" stroked="true" strokeweight=".371318pt" strokecolor="#0080ff">
                <v:path arrowok="t"/>
              </v:shape>
            </v:group>
            <v:group style="position:absolute;left:7157;top:-153;width:2;height:64" coordorigin="7157,-153" coordsize="2,64">
              <v:shape style="position:absolute;left:7157;top:-153;width:2;height:64" coordorigin="7157,-153" coordsize="0,64" path="m7157,-90l7157,-153e" filled="false" stroked="true" strokeweight=".371318pt" strokecolor="#0080ff">
                <v:path arrowok="t"/>
              </v:shape>
            </v:group>
            <v:group style="position:absolute;left:7184;top:-153;width:2;height:64" coordorigin="7184,-153" coordsize="2,64">
              <v:shape style="position:absolute;left:7184;top:-153;width:2;height:64" coordorigin="7184,-153" coordsize="0,64" path="m7184,-90l7184,-153e" filled="false" stroked="true" strokeweight=".371318pt" strokecolor="#0080ff">
                <v:path arrowok="t"/>
              </v:shape>
            </v:group>
            <v:group style="position:absolute;left:7913;top:-153;width:2;height:64" coordorigin="7913,-153" coordsize="2,64">
              <v:shape style="position:absolute;left:7913;top:-153;width:2;height:64" coordorigin="7913,-153" coordsize="0,64" path="m7913,-153l7913,-90e" filled="false" stroked="true" strokeweight=".460434pt" strokecolor="#0080ff">
                <v:path arrowok="t"/>
              </v:shape>
            </v:group>
            <v:group style="position:absolute;left:7682;top:-153;width:2;height:64" coordorigin="7682,-153" coordsize="2,64">
              <v:shape style="position:absolute;left:7682;top:-153;width:2;height:64" coordorigin="7682,-153" coordsize="0,64" path="m7682,-153l7682,-90e" filled="false" stroked="true" strokeweight=".381222pt" strokecolor="#0080ff">
                <v:path arrowok="t"/>
              </v:shape>
            </v:group>
            <v:group style="position:absolute;left:8593;top:-153;width:2;height:64" coordorigin="8593,-153" coordsize="2,64">
              <v:shape style="position:absolute;left:8593;top:-153;width:2;height:64" coordorigin="8593,-153" coordsize="0,64" path="m8593,-90l8593,-153e" filled="false" stroked="true" strokeweight=".371318pt" strokecolor="#0080ff">
                <v:path arrowok="t"/>
              </v:shape>
            </v:group>
            <v:group style="position:absolute;left:8275;top:-153;width:2;height:64" coordorigin="8275,-153" coordsize="2,64">
              <v:shape style="position:absolute;left:8275;top:-153;width:2;height:64" coordorigin="8275,-153" coordsize="0,64" path="m8275,-90l8275,-153e" filled="false" stroked="true" strokeweight=".371318pt" strokecolor="#0080ff">
                <v:path arrowok="t"/>
              </v:shape>
            </v:group>
            <v:group style="position:absolute;left:8340;top:-153;width:2;height:64" coordorigin="8340,-153" coordsize="2,64">
              <v:shape style="position:absolute;left:8340;top:-153;width:2;height:64" coordorigin="8340,-153" coordsize="0,64" path="m8340,-90l8340,-153e" filled="false" stroked="true" strokeweight=".371318pt" strokecolor="#0080ff">
                <v:path arrowok="t"/>
              </v:shape>
            </v:group>
            <v:group style="position:absolute;left:7436;top:-153;width:2;height:64" coordorigin="7436,-153" coordsize="2,64">
              <v:shape style="position:absolute;left:7436;top:-153;width:2;height:64" coordorigin="7436,-153" coordsize="0,64" path="m7436,-90l7436,-153e" filled="false" stroked="true" strokeweight=".371318pt" strokecolor="#0080ff">
                <v:path arrowok="t"/>
              </v:shape>
            </v:group>
            <v:group style="position:absolute;left:6865;top:-153;width:2;height:64" coordorigin="6865,-153" coordsize="2,64">
              <v:shape style="position:absolute;left:6865;top:-153;width:2;height:64" coordorigin="6865,-153" coordsize="0,64" path="m6865,-90l6865,-153e" filled="false" stroked="true" strokeweight=".371318pt" strokecolor="#0080ff">
                <v:path arrowok="t"/>
              </v:shape>
            </v:group>
            <v:group style="position:absolute;left:8277;top:-153;width:2;height:64" coordorigin="8277,-153" coordsize="2,64">
              <v:shape style="position:absolute;left:8277;top:-153;width:2;height:64" coordorigin="8277,-153" coordsize="0,64" path="m8277,-90l8277,-153e" filled="false" stroked="true" strokeweight=".371318pt" strokecolor="#0080ff">
                <v:path arrowok="t"/>
              </v:shape>
            </v:group>
            <v:group style="position:absolute;left:8736;top:-153;width:2;height:64" coordorigin="8736,-153" coordsize="2,64">
              <v:shape style="position:absolute;left:8736;top:-153;width:2;height:64" coordorigin="8736,-153" coordsize="0,64" path="m8736,-90l8736,-153e" filled="false" stroked="true" strokeweight=".371318pt" strokecolor="#0080ff">
                <v:path arrowok="t"/>
              </v:shape>
            </v:group>
            <v:group style="position:absolute;left:8220;top:-153;width:2;height:64" coordorigin="8220,-153" coordsize="2,64">
              <v:shape style="position:absolute;left:8220;top:-153;width:2;height:64" coordorigin="8220,-153" coordsize="0,64" path="m8220,-153l8220,-90e" filled="false" stroked="true" strokeweight=".455483pt" strokecolor="#0080ff">
                <v:path arrowok="t"/>
              </v:shape>
            </v:group>
            <v:group style="position:absolute;left:7669;top:-153;width:2;height:64" coordorigin="7669,-153" coordsize="2,64">
              <v:shape style="position:absolute;left:7669;top:-153;width:2;height:64" coordorigin="7669,-153" coordsize="0,64" path="m7669,-90l7669,-153e" filled="false" stroked="true" strokeweight=".371318pt" strokecolor="#0080ff">
                <v:path arrowok="t"/>
              </v:shape>
            </v:group>
            <v:group style="position:absolute;left:8287;top:-153;width:2;height:64" coordorigin="8287,-153" coordsize="2,64">
              <v:shape style="position:absolute;left:8287;top:-153;width:2;height:64" coordorigin="8287,-153" coordsize="0,64" path="m8287,-90l8287,-153e" filled="false" stroked="true" strokeweight=".371318pt" strokecolor="#0080ff">
                <v:path arrowok="t"/>
              </v:shape>
            </v:group>
            <v:group style="position:absolute;left:8241;top:-153;width:2;height:64" coordorigin="8241,-153" coordsize="2,64">
              <v:shape style="position:absolute;left:8241;top:-153;width:2;height:64" coordorigin="8241,-153" coordsize="0,64" path="m8241,-90l8241,-153e" filled="false" stroked="true" strokeweight=".371318pt" strokecolor="#0080ff">
                <v:path arrowok="t"/>
              </v:shape>
            </v:group>
            <v:group style="position:absolute;left:8267;top:-153;width:2;height:64" coordorigin="8267,-153" coordsize="2,64">
              <v:shape style="position:absolute;left:8267;top:-153;width:2;height:64" coordorigin="8267,-153" coordsize="0,64" path="m8267,-90l8267,-153e" filled="false" stroked="true" strokeweight=".371318pt" strokecolor="#0080ff">
                <v:path arrowok="t"/>
              </v:shape>
            </v:group>
            <v:group style="position:absolute;left:8363;top:-153;width:2;height:64" coordorigin="8363,-153" coordsize="2,64">
              <v:shape style="position:absolute;left:8363;top:-153;width:2;height:64" coordorigin="8363,-153" coordsize="0,64" path="m8363,-90l8363,-153e" filled="false" stroked="true" strokeweight=".371318pt" strokecolor="#0080ff">
                <v:path arrowok="t"/>
              </v:shape>
            </v:group>
            <v:group style="position:absolute;left:7361;top:-153;width:2;height:64" coordorigin="7361,-153" coordsize="2,64">
              <v:shape style="position:absolute;left:7361;top:-153;width:2;height:64" coordorigin="7361,-153" coordsize="0,64" path="m7361,-153l7361,-90e" filled="false" stroked="true" strokeweight=".450535pt" strokecolor="#0080ff">
                <v:path arrowok="t"/>
              </v:shape>
            </v:group>
            <v:group style="position:absolute;left:7141;top:-153;width:2;height:64" coordorigin="7141,-153" coordsize="2,64">
              <v:shape style="position:absolute;left:7141;top:-153;width:2;height:64" coordorigin="7141,-153" coordsize="0,64" path="m7141,-90l7141,-153e" filled="false" stroked="true" strokeweight=".371318pt" strokecolor="#0080ff">
                <v:path arrowok="t"/>
              </v:shape>
            </v:group>
            <v:group style="position:absolute;left:7618;top:-153;width:2;height:64" coordorigin="7618,-153" coordsize="2,64">
              <v:shape style="position:absolute;left:7618;top:-153;width:2;height:64" coordorigin="7618,-153" coordsize="0,64" path="m7618,-153l7618,-90e" filled="false" stroked="true" strokeweight=".405974pt" strokecolor="#0080ff">
                <v:path arrowok="t"/>
              </v:shape>
            </v:group>
            <v:group style="position:absolute;left:7740;top:-153;width:2;height:64" coordorigin="7740,-153" coordsize="2,64">
              <v:shape style="position:absolute;left:7740;top:-153;width:2;height:64" coordorigin="7740,-153" coordsize="0,64" path="m7740,-153l7740,-90e" filled="false" stroked="true" strokeweight=".435679pt" strokecolor="#0080ff">
                <v:path arrowok="t"/>
              </v:shape>
            </v:group>
            <v:group style="position:absolute;left:7587;top:-153;width:2;height:64" coordorigin="7587,-153" coordsize="2,64">
              <v:shape style="position:absolute;left:7587;top:-153;width:2;height:64" coordorigin="7587,-153" coordsize="0,64" path="m7587,-153l7587,-90e" filled="false" stroked="true" strokeweight=".381219pt" strokecolor="#0080ff">
                <v:path arrowok="t"/>
              </v:shape>
            </v:group>
            <v:group style="position:absolute;left:7440;top:-153;width:2;height:64" coordorigin="7440,-153" coordsize="2,64">
              <v:shape style="position:absolute;left:7440;top:-153;width:2;height:64" coordorigin="7440,-153" coordsize="0,64" path="m7440,-153l7440,-90e" filled="false" stroked="true" strokeweight=".401028pt" strokecolor="#0080ff">
                <v:path arrowok="t"/>
              </v:shape>
            </v:group>
            <v:group style="position:absolute;left:7136;top:-153;width:2;height:64" coordorigin="7136,-153" coordsize="2,64">
              <v:shape style="position:absolute;left:7136;top:-153;width:2;height:64" coordorigin="7136,-153" coordsize="0,64" path="m7136,-90l7136,-153e" filled="false" stroked="true" strokeweight=".371318pt" strokecolor="#0080ff">
                <v:path arrowok="t"/>
              </v:shape>
            </v:group>
            <v:group style="position:absolute;left:8826;top:-153;width:2;height:64" coordorigin="8826,-153" coordsize="2,64">
              <v:shape style="position:absolute;left:8826;top:-153;width:2;height:64" coordorigin="8826,-153" coordsize="0,64" path="m8826,-90l8826,-153e" filled="false" stroked="true" strokeweight=".371318pt" strokecolor="#0080ff">
                <v:path arrowok="t"/>
              </v:shape>
            </v:group>
            <v:group style="position:absolute;left:6968;top:-153;width:2;height:64" coordorigin="6968,-153" coordsize="2,64">
              <v:shape style="position:absolute;left:6968;top:-153;width:2;height:64" coordorigin="6968,-153" coordsize="0,64" path="m6968,-90l6968,-153e" filled="false" stroked="true" strokeweight=".371318pt" strokecolor="#0080ff">
                <v:path arrowok="t"/>
              </v:shape>
            </v:group>
            <v:group style="position:absolute;left:6876;top:-153;width:2;height:64" coordorigin="6876,-153" coordsize="2,64">
              <v:shape style="position:absolute;left:6876;top:-153;width:2;height:64" coordorigin="6876,-153" coordsize="0,64" path="m6876,-90l6876,-153e" filled="false" stroked="true" strokeweight=".371318pt" strokecolor="#0080ff">
                <v:path arrowok="t"/>
              </v:shape>
            </v:group>
            <v:group style="position:absolute;left:7901;top:-153;width:2;height:64" coordorigin="7901,-153" coordsize="2,64">
              <v:shape style="position:absolute;left:7901;top:-153;width:2;height:64" coordorigin="7901,-153" coordsize="0,64" path="m7901,-153l7901,-90e" filled="false" stroked="true" strokeweight=".470336pt" strokecolor="#0080ff">
                <v:path arrowok="t"/>
              </v:shape>
            </v:group>
            <v:group style="position:absolute;left:8041;top:-153;width:2;height:64" coordorigin="8041,-153" coordsize="2,64">
              <v:shape style="position:absolute;left:8041;top:-153;width:2;height:64" coordorigin="8041,-153" coordsize="0,64" path="m8041,-153l8041,-90e" filled="false" stroked="true" strokeweight=".376268pt" strokecolor="#0080ff">
                <v:path arrowok="t"/>
              </v:shape>
            </v:group>
            <v:group style="position:absolute;left:8236;top:-153;width:2;height:64" coordorigin="8236,-153" coordsize="2,64">
              <v:shape style="position:absolute;left:8236;top:-153;width:2;height:64" coordorigin="8236,-153" coordsize="0,64" path="m8236,-90l8236,-153e" filled="false" stroked="true" strokeweight=".371318pt" strokecolor="#0080ff">
                <v:path arrowok="t"/>
              </v:shape>
            </v:group>
            <v:group style="position:absolute;left:8318;top:-153;width:2;height:64" coordorigin="8318,-153" coordsize="2,64">
              <v:shape style="position:absolute;left:8318;top:-153;width:2;height:64" coordorigin="8318,-153" coordsize="0,64" path="m8318,-90l8318,-153e" filled="false" stroked="true" strokeweight=".371318pt" strokecolor="#0080ff">
                <v:path arrowok="t"/>
              </v:shape>
            </v:group>
            <v:group style="position:absolute;left:8682;top:-153;width:2;height:64" coordorigin="8682,-153" coordsize="2,64">
              <v:shape style="position:absolute;left:8682;top:-153;width:2;height:64" coordorigin="8682,-153" coordsize="0,64" path="m8682,-90l8682,-153e" filled="false" stroked="true" strokeweight=".371318pt" strokecolor="#0080ff">
                <v:path arrowok="t"/>
              </v:shape>
            </v:group>
            <v:group style="position:absolute;left:8155;top:-153;width:2;height:64" coordorigin="8155,-153" coordsize="2,64">
              <v:shape style="position:absolute;left:8155;top:-153;width:2;height:64" coordorigin="8155,-153" coordsize="0,64" path="m8155,-153l8155,-90e" filled="false" stroked="true" strokeweight=".460434pt" strokecolor="#0080ff">
                <v:path arrowok="t"/>
              </v:shape>
            </v:group>
            <v:group style="position:absolute;left:7990;top:-153;width:2;height:64" coordorigin="7990,-153" coordsize="2,64">
              <v:shape style="position:absolute;left:7990;top:-153;width:2;height:64" coordorigin="7990,-153" coordsize="0,64" path="m7990,-90l7990,-153e" filled="false" stroked="true" strokeweight=".371318pt" strokecolor="#0080ff">
                <v:path arrowok="t"/>
              </v:shape>
            </v:group>
            <v:group style="position:absolute;left:7277;top:-153;width:2;height:64" coordorigin="7277,-153" coordsize="2,64">
              <v:shape style="position:absolute;left:7277;top:-153;width:2;height:64" coordorigin="7277,-153" coordsize="0,64" path="m7277,-153l7277,-90e" filled="false" stroked="true" strokeweight=".460434pt" strokecolor="#0080ff">
                <v:path arrowok="t"/>
              </v:shape>
            </v:group>
            <v:group style="position:absolute;left:7335;top:-153;width:2;height:64" coordorigin="7335,-153" coordsize="2,64">
              <v:shape style="position:absolute;left:7335;top:-153;width:2;height:64" coordorigin="7335,-153" coordsize="0,64" path="m7335,-153l7335,-90e" filled="false" stroked="true" strokeweight=".391121pt" strokecolor="#0080ff">
                <v:path arrowok="t"/>
              </v:shape>
            </v:group>
            <v:group style="position:absolute;left:8808;top:-153;width:2;height:64" coordorigin="8808,-153" coordsize="2,64">
              <v:shape style="position:absolute;left:8808;top:-153;width:2;height:64" coordorigin="8808,-153" coordsize="0,64" path="m8808,-90l8808,-153e" filled="false" stroked="true" strokeweight=".371318pt" strokecolor="#0080ff">
                <v:path arrowok="t"/>
              </v:shape>
            </v:group>
            <v:group style="position:absolute;left:7346;top:-153;width:2;height:64" coordorigin="7346,-153" coordsize="2,64">
              <v:shape style="position:absolute;left:7346;top:-153;width:2;height:64" coordorigin="7346,-153" coordsize="0,64" path="m7346,-90l7346,-153e" filled="false" stroked="true" strokeweight=".371318pt" strokecolor="#0080ff">
                <v:path arrowok="t"/>
              </v:shape>
            </v:group>
            <v:group style="position:absolute;left:7351;top:-153;width:2;height:64" coordorigin="7351,-153" coordsize="2,64">
              <v:shape style="position:absolute;left:7351;top:-153;width:2;height:64" coordorigin="7351,-153" coordsize="0,64" path="m7351,-90l7351,-153e" filled="false" stroked="true" strokeweight=".371318pt" strokecolor="#0080ff">
                <v:path arrowok="t"/>
              </v:shape>
            </v:group>
            <v:group style="position:absolute;left:8506;top:-153;width:2;height:64" coordorigin="8506,-153" coordsize="2,64">
              <v:shape style="position:absolute;left:8506;top:-153;width:2;height:64" coordorigin="8506,-153" coordsize="0,64" path="m8506,-90l8506,-153e" filled="false" stroked="true" strokeweight=".371318pt" strokecolor="#0080ff">
                <v:path arrowok="t"/>
              </v:shape>
            </v:group>
            <v:group style="position:absolute;left:8458;top:-153;width:2;height:64" coordorigin="8458,-153" coordsize="2,64">
              <v:shape style="position:absolute;left:8458;top:-153;width:2;height:64" coordorigin="8458,-153" coordsize="0,64" path="m8458,-90l8458,-153e" filled="false" stroked="true" strokeweight=".371318pt" strokecolor="#0080ff">
                <v:path arrowok="t"/>
              </v:shape>
            </v:group>
            <v:group style="position:absolute;left:7166;top:-153;width:2;height:64" coordorigin="7166,-153" coordsize="2,64">
              <v:shape style="position:absolute;left:7166;top:-153;width:2;height:64" coordorigin="7166,-153" coordsize="0,64" path="m7166,-90l7166,-153e" filled="false" stroked="true" strokeweight=".371318pt" strokecolor="#0080ff">
                <v:path arrowok="t"/>
              </v:shape>
            </v:group>
            <v:group style="position:absolute;left:8116;top:-153;width:2;height:64" coordorigin="8116,-153" coordsize="2,64">
              <v:shape style="position:absolute;left:8116;top:-153;width:2;height:64" coordorigin="8116,-153" coordsize="0,64" path="m8116,-90l8116,-153e" filled="false" stroked="true" strokeweight=".371318pt" strokecolor="#0080ff">
                <v:path arrowok="t"/>
              </v:shape>
            </v:group>
            <v:group style="position:absolute;left:8348;top:-153;width:2;height:64" coordorigin="8348,-153" coordsize="2,64">
              <v:shape style="position:absolute;left:8348;top:-153;width:2;height:64" coordorigin="8348,-153" coordsize="0,64" path="m8348,-90l8348,-153e" filled="false" stroked="true" strokeweight=".371318pt" strokecolor="#0080ff">
                <v:path arrowok="t"/>
              </v:shape>
            </v:group>
            <v:group style="position:absolute;left:7931;top:-153;width:2;height:64" coordorigin="7931,-153" coordsize="2,64">
              <v:shape style="position:absolute;left:7931;top:-153;width:2;height:64" coordorigin="7931,-153" coordsize="0,64" path="m7931,-90l7931,-153e" filled="false" stroked="true" strokeweight=".371318pt" strokecolor="#0080ff">
                <v:path arrowok="t"/>
              </v:shape>
            </v:group>
            <v:group style="position:absolute;left:7540;top:-153;width:2;height:64" coordorigin="7540,-153" coordsize="2,64">
              <v:shape style="position:absolute;left:7540;top:-153;width:2;height:64" coordorigin="7540,-153" coordsize="0,64" path="m7540,-90l7540,-153e" filled="false" stroked="true" strokeweight=".371318pt" strokecolor="#0080ff">
                <v:path arrowok="t"/>
              </v:shape>
            </v:group>
            <v:group style="position:absolute;left:7585;top:-153;width:2;height:64" coordorigin="7585,-153" coordsize="2,64">
              <v:shape style="position:absolute;left:7585;top:-153;width:2;height:64" coordorigin="7585,-153" coordsize="0,64" path="m7585,-90l7585,-153e" filled="false" stroked="true" strokeweight=".371318pt" strokecolor="#0080ff">
                <v:path arrowok="t"/>
              </v:shape>
            </v:group>
            <v:group style="position:absolute;left:7443;top:-153;width:2;height:64" coordorigin="7443,-153" coordsize="2,64">
              <v:shape style="position:absolute;left:7443;top:-153;width:2;height:64" coordorigin="7443,-153" coordsize="0,64" path="m7443,-153l7443,-90e" filled="false" stroked="true" strokeweight=".391121pt" strokecolor="#0080ff">
                <v:path arrowok="t"/>
              </v:shape>
            </v:group>
            <v:group style="position:absolute;left:7489;top:-153;width:2;height:64" coordorigin="7489,-153" coordsize="2,64">
              <v:shape style="position:absolute;left:7489;top:-153;width:2;height:64" coordorigin="7489,-153" coordsize="0,64" path="m7489,-153l7489,-90e" filled="false" stroked="true" strokeweight=".465382pt" strokecolor="#0080ff">
                <v:path arrowok="t"/>
              </v:shape>
            </v:group>
            <v:group style="position:absolute;left:8245;top:-153;width:2;height:64" coordorigin="8245,-153" coordsize="2,64">
              <v:shape style="position:absolute;left:8245;top:-153;width:2;height:64" coordorigin="8245,-153" coordsize="0,64" path="m8245,-90l8245,-153e" filled="false" stroked="true" strokeweight=".371318pt" strokecolor="#0080ff">
                <v:path arrowok="t"/>
              </v:shape>
            </v:group>
            <v:group style="position:absolute;left:8048;top:-153;width:2;height:64" coordorigin="8048,-153" coordsize="2,64">
              <v:shape style="position:absolute;left:8048;top:-153;width:2;height:64" coordorigin="8048,-153" coordsize="0,64" path="m8048,-153l8048,-90e" filled="false" stroked="true" strokeweight=".470338pt" strokecolor="#0080ff">
                <v:path arrowok="t"/>
              </v:shape>
            </v:group>
            <v:group style="position:absolute;left:7513;top:-153;width:2;height:64" coordorigin="7513,-153" coordsize="2,64">
              <v:shape style="position:absolute;left:7513;top:-153;width:2;height:64" coordorigin="7513,-153" coordsize="0,64" path="m7513,-90l7513,-153e" filled="false" stroked="true" strokeweight=".371318pt" strokecolor="#0080ff">
                <v:path arrowok="t"/>
              </v:shape>
            </v:group>
            <v:group style="position:absolute;left:8536;top:-153;width:2;height:64" coordorigin="8536,-153" coordsize="2,64">
              <v:shape style="position:absolute;left:8536;top:-153;width:2;height:64" coordorigin="8536,-153" coordsize="0,64" path="m8536,-90l8536,-153e" filled="false" stroked="true" strokeweight=".371318pt" strokecolor="#0080ff">
                <v:path arrowok="t"/>
              </v:shape>
            </v:group>
            <v:group style="position:absolute;left:7263;top:-153;width:2;height:64" coordorigin="7263,-153" coordsize="2,64">
              <v:shape style="position:absolute;left:7263;top:-153;width:2;height:64" coordorigin="7263,-153" coordsize="0,64" path="m7263,-90l7263,-153e" filled="false" stroked="true" strokeweight=".371318pt" strokecolor="#0080ff">
                <v:path arrowok="t"/>
              </v:shape>
            </v:group>
            <v:group style="position:absolute;left:7888;top:-153;width:2;height:64" coordorigin="7888,-153" coordsize="2,64">
              <v:shape style="position:absolute;left:7888;top:-153;width:2;height:64" coordorigin="7888,-153" coordsize="0,64" path="m7888,-153l7888,-90e" filled="false" stroked="true" strokeweight=".410925pt" strokecolor="#0080ff">
                <v:path arrowok="t"/>
              </v:shape>
            </v:group>
            <v:group style="position:absolute;left:8035;top:-153;width:2;height:64" coordorigin="8035,-153" coordsize="2,64">
              <v:shape style="position:absolute;left:8035;top:-153;width:2;height:64" coordorigin="8035,-153" coordsize="0,64" path="m8035,-153l8035,-90e" filled="false" stroked="true" strokeweight=".371318pt" strokecolor="#0080ff">
                <v:path arrowok="t"/>
              </v:shape>
            </v:group>
            <v:group style="position:absolute;left:7133;top:-153;width:2;height:64" coordorigin="7133,-153" coordsize="2,64">
              <v:shape style="position:absolute;left:7133;top:-153;width:2;height:64" coordorigin="7133,-153" coordsize="0,64" path="m7133,-90l7133,-153e" filled="false" stroked="true" strokeweight=".371318pt" strokecolor="#0080ff">
                <v:path arrowok="t"/>
              </v:shape>
            </v:group>
            <v:group style="position:absolute;left:7850;top:-153;width:2;height:64" coordorigin="7850,-153" coordsize="2,64">
              <v:shape style="position:absolute;left:7850;top:-153;width:2;height:64" coordorigin="7850,-153" coordsize="0,64" path="m7850,-90l7850,-153e" filled="false" stroked="true" strokeweight=".371318pt" strokecolor="#0080ff">
                <v:path arrowok="t"/>
              </v:shape>
            </v:group>
            <v:group style="position:absolute;left:7769;top:-153;width:2;height:64" coordorigin="7769,-153" coordsize="2,64">
              <v:shape style="position:absolute;left:7769;top:-153;width:2;height:64" coordorigin="7769,-153" coordsize="0,64" path="m7769,-90l7769,-153e" filled="false" stroked="true" strokeweight=".371318pt" strokecolor="#0080ff">
                <v:path arrowok="t"/>
              </v:shape>
            </v:group>
            <v:group style="position:absolute;left:7454;top:-153;width:2;height:64" coordorigin="7454,-153" coordsize="2,64">
              <v:shape style="position:absolute;left:7454;top:-153;width:2;height:64" coordorigin="7454,-153" coordsize="0,64" path="m7454,-90l7454,-153e" filled="false" stroked="true" strokeweight=".371318pt" strokecolor="#0080ff">
                <v:path arrowok="t"/>
              </v:shape>
            </v:group>
            <v:group style="position:absolute;left:7800;top:-153;width:2;height:64" coordorigin="7800,-153" coordsize="2,64">
              <v:shape style="position:absolute;left:7800;top:-153;width:2;height:64" coordorigin="7800,-153" coordsize="0,64" path="m7800,-90l7800,-153e" filled="false" stroked="true" strokeweight=".371318pt" strokecolor="#0080ff">
                <v:path arrowok="t"/>
              </v:shape>
            </v:group>
            <v:group style="position:absolute;left:8466;top:-153;width:2;height:64" coordorigin="8466,-153" coordsize="2,64">
              <v:shape style="position:absolute;left:8466;top:-153;width:2;height:64" coordorigin="8466,-153" coordsize="0,64" path="m8466,-90l8466,-153e" filled="false" stroked="true" strokeweight=".371318pt" strokecolor="#0080ff">
                <v:path arrowok="t"/>
              </v:shape>
            </v:group>
            <v:group style="position:absolute;left:8645;top:-153;width:2;height:64" coordorigin="8645,-153" coordsize="2,64">
              <v:shape style="position:absolute;left:8645;top:-153;width:2;height:64" coordorigin="8645,-153" coordsize="0,64" path="m8645,-90l8645,-153e" filled="false" stroked="true" strokeweight=".371318pt" strokecolor="#0080ff">
                <v:path arrowok="t"/>
              </v:shape>
            </v:group>
            <v:group style="position:absolute;left:8261;top:-153;width:2;height:64" coordorigin="8261,-153" coordsize="2,64">
              <v:shape style="position:absolute;left:8261;top:-153;width:2;height:64" coordorigin="8261,-153" coordsize="0,64" path="m8261,-90l8261,-153e" filled="false" stroked="true" strokeweight=".371318pt" strokecolor="#0080ff">
                <v:path arrowok="t"/>
              </v:shape>
            </v:group>
            <v:group style="position:absolute;left:7592;top:-153;width:2;height:64" coordorigin="7592,-153" coordsize="2,64">
              <v:shape style="position:absolute;left:7592;top:-153;width:2;height:64" coordorigin="7592,-153" coordsize="0,64" path="m7592,-90l7592,-153e" filled="false" stroked="true" strokeweight=".371318pt" strokecolor="#0080ff">
                <v:path arrowok="t"/>
              </v:shape>
            </v:group>
            <v:group style="position:absolute;left:7761;top:-153;width:2;height:64" coordorigin="7761,-153" coordsize="2,64">
              <v:shape style="position:absolute;left:7761;top:-153;width:2;height:64" coordorigin="7761,-153" coordsize="0,64" path="m7761,-90l7761,-153e" filled="false" stroked="true" strokeweight=".371318pt" strokecolor="#0080ff">
                <v:path arrowok="t"/>
              </v:shape>
            </v:group>
            <v:group style="position:absolute;left:7680;top:-153;width:2;height:64" coordorigin="7680,-153" coordsize="2,64">
              <v:shape style="position:absolute;left:7680;top:-153;width:2;height:64" coordorigin="7680,-153" coordsize="0,64" path="m7680,-90l7680,-153e" filled="false" stroked="true" strokeweight=".371318pt" strokecolor="#0080ff">
                <v:path arrowok="t"/>
              </v:shape>
            </v:group>
            <v:group style="position:absolute;left:8609;top:-153;width:2;height:64" coordorigin="8609,-153" coordsize="2,64">
              <v:shape style="position:absolute;left:8609;top:-153;width:2;height:64" coordorigin="8609,-153" coordsize="0,64" path="m8609,-90l8609,-153e" filled="false" stroked="true" strokeweight=".371318pt" strokecolor="#0080ff">
                <v:path arrowok="t"/>
              </v:shape>
            </v:group>
            <v:group style="position:absolute;left:8400;top:-153;width:2;height:64" coordorigin="8400,-153" coordsize="2,64">
              <v:shape style="position:absolute;left:8400;top:-153;width:2;height:64" coordorigin="8400,-153" coordsize="0,64" path="m8400,-90l8400,-153e" filled="false" stroked="true" strokeweight=".371318pt" strokecolor="#0080ff">
                <v:path arrowok="t"/>
              </v:shape>
            </v:group>
            <v:group style="position:absolute;left:6794;top:-153;width:2;height:64" coordorigin="6794,-153" coordsize="2,64">
              <v:shape style="position:absolute;left:6794;top:-153;width:2;height:64" coordorigin="6794,-153" coordsize="0,64" path="m6794,-90l6794,-153e" filled="false" stroked="true" strokeweight=".371318pt" strokecolor="#0080ff">
                <v:path arrowok="t"/>
              </v:shape>
            </v:group>
            <v:group style="position:absolute;left:8307;top:-153;width:2;height:64" coordorigin="8307,-153" coordsize="2,64">
              <v:shape style="position:absolute;left:8307;top:-153;width:2;height:64" coordorigin="8307,-153" coordsize="0,64" path="m8307,-90l8307,-153e" filled="false" stroked="true" strokeweight=".371318pt" strokecolor="#0080ff">
                <v:path arrowok="t"/>
              </v:shape>
            </v:group>
            <v:group style="position:absolute;left:8254;top:-153;width:2;height:64" coordorigin="8254,-153" coordsize="2,64">
              <v:shape style="position:absolute;left:8254;top:-153;width:2;height:64" coordorigin="8254,-153" coordsize="0,64" path="m8254,-90l8254,-153e" filled="false" stroked="true" strokeweight=".371318pt" strokecolor="#0080ff">
                <v:path arrowok="t"/>
              </v:shape>
            </v:group>
            <v:group style="position:absolute;left:8972;top:-90;width:2;height:57" coordorigin="8972,-90" coordsize="2,57">
              <v:shape style="position:absolute;left:8972;top:-90;width:2;height:57" coordorigin="8972,-90" coordsize="0,57" path="m8972,-90l8972,-33e" filled="false" stroked="true" strokeweight=".371318pt" strokecolor="#000000">
                <v:path arrowok="t"/>
              </v:shape>
            </v:group>
            <v:group style="position:absolute;left:8911;top:-153;width:2;height:64" coordorigin="8911,-153" coordsize="2,64">
              <v:shape style="position:absolute;left:8911;top:-153;width:2;height:64" coordorigin="8911,-153" coordsize="0,64" path="m8911,-90l8911,-153e" filled="false" stroked="true" strokeweight=".371318pt" strokecolor="#0080ff">
                <v:path arrowok="t"/>
              </v:shape>
            </v:group>
            <v:group style="position:absolute;left:9084;top:-153;width:2;height:64" coordorigin="9084,-153" coordsize="2,64">
              <v:shape style="position:absolute;left:9084;top:-153;width:2;height:64" coordorigin="9084,-153" coordsize="0,64" path="m9084,-90l9084,-153e" filled="false" stroked="true" strokeweight=".371318pt" strokecolor="#0080ff">
                <v:path arrowok="t"/>
              </v:shape>
            </v:group>
            <v:group style="position:absolute;left:9021;top:-153;width:2;height:64" coordorigin="9021,-153" coordsize="2,64">
              <v:shape style="position:absolute;left:9021;top:-153;width:2;height:64" coordorigin="9021,-153" coordsize="0,64" path="m9021,-90l9021,-153e" filled="false" stroked="true" strokeweight=".371318pt" strokecolor="#0080ff">
                <v:path arrowok="t"/>
              </v:shape>
            </v:group>
            <v:group style="position:absolute;left:9364;top:-153;width:2;height:64" coordorigin="9364,-153" coordsize="2,64">
              <v:shape style="position:absolute;left:9364;top:-153;width:2;height:64" coordorigin="9364,-153" coordsize="0,64" path="m9364,-90l9364,-153e" filled="false" stroked="true" strokeweight=".371318pt" strokecolor="#0080ff">
                <v:path arrowok="t"/>
              </v:shape>
            </v:group>
            <v:group style="position:absolute;left:6681;top:-153;width:2;height:64" coordorigin="6681,-153" coordsize="2,64">
              <v:shape style="position:absolute;left:6681;top:-153;width:2;height:64" coordorigin="6681,-153" coordsize="0,64" path="m6681,-90l6681,-153e" filled="false" stroked="true" strokeweight=".371318pt" strokecolor="#0080ff">
                <v:path arrowok="t"/>
              </v:shape>
            </v:group>
            <v:group style="position:absolute;left:6421;top:-1045;width:3204;height:892" coordorigin="6421,-1045" coordsize="3204,892">
              <v:shape style="position:absolute;left:6421;top:-1045;width:3204;height:892" coordorigin="6421,-1045" coordsize="3204,892" path="m6421,-153l6421,-153,6452,-153,6459,-154,6465,-154,6471,-154,6477,-154,6484,-154,6490,-154,6496,-154,6502,-154,6509,-154,6515,-154,6521,-154,6528,-154,6534,-154,6540,-155,6546,-155,6553,-155,6559,-155,6565,-155,6571,-155,6578,-156,6584,-156,6590,-156,6596,-157,6603,-157,6609,-157,6615,-158,6622,-158,6628,-158,6634,-159,6640,-159,6647,-160,6653,-160,6684,-164,6691,-165,6722,-172,6728,-174,6734,-175,6741,-177,6747,-179,6753,-181,6803,-203,6810,-206,6816,-209,6822,-213,6828,-216,6835,-220,6841,-223,6847,-227,6854,-230,6860,-234,6866,-238,6872,-241,6879,-245,6885,-249,6891,-252,6897,-256,6904,-260,6910,-264,6916,-267,6922,-271,6929,-275,6935,-278,6941,-282,6947,-286,6954,-290,6960,-293,6966,-297,6973,-301,7023,-335,7073,-381,7117,-435,7154,-493,7167,-514,7173,-525,7179,-536,7186,-547,7192,-559,7198,-570,7205,-581,7211,-593,7217,-604,7223,-616,7230,-627,7236,-639,7242,-650,7248,-662,7255,-673,7261,-685,7267,-696,7274,-707,7280,-718,7286,-729,7292,-740,7299,-751,7305,-762,7311,-772,7317,-783,7355,-842,7393,-894,7399,-902,7437,-945,7443,-952,7493,-996,7549,-1032,7606,-1045,7612,-1045,7675,-1025,7725,-991,7775,-944,7813,-899,7819,-892,7825,-884,7831,-876,7838,-868,7844,-860,7850,-852,7857,-844,7863,-836,7869,-828,7875,-821,7882,-813,7919,-771,7925,-765,7932,-759,7938,-753,7944,-747,7951,-741,7957,-735,7963,-729,7969,-723,7976,-718,7982,-712,7988,-706,7994,-700,8001,-694,8045,-651,8051,-644,8057,-637,8063,-630,8070,-623,8076,-616,8082,-609,8088,-602,8095,-595,8101,-588,8107,-580,8114,-573,8120,-566,8126,-559,8132,-552,8176,-505,8189,-493,8195,-487,8226,-459,8233,-453,8239,-448,8245,-443,8251,-438,8258,-432,8264,-427,8270,-422,8276,-417,8283,-412,8289,-407,8295,-402,8302,-398,8308,-393,8358,-356,8371,-348,8377,-344,8433,-309,8440,-306,8446,-302,8452,-299,8458,-295,8465,-292,8471,-288,8477,-285,8483,-282,8490,-279,8546,-254,8552,-251,8559,-249,8565,-247,8571,-245,8577,-243,8584,-242,8590,-240,8596,-238,8603,-237,8609,-235,8615,-234,8621,-232,8628,-231,8634,-230,8640,-228,8646,-227,8653,-225,8659,-224,8665,-223,8671,-221,8678,-220,8684,-218,8690,-217,8697,-215,8703,-214,8709,-212,8715,-211,8722,-209,8728,-208,8734,-206,8740,-204,8747,-203,8753,-201,8759,-199,8766,-198,8772,-196,8778,-195,8809,-187,8816,-186,8822,-185,8828,-183,8834,-182,8841,-181,8847,-179,8853,-178,8860,-177,8866,-176,8872,-175,8903,-170,8910,-169,8916,-169,8922,-168,8929,-167,8935,-167,8979,-164,8985,-164,8991,-164,8997,-163,9004,-163,9010,-163,9016,-163,9023,-163,9029,-163,9035,-162,9041,-162,9048,-162,9054,-162,9060,-162,9066,-162,9073,-161,9079,-161,9085,-161,9092,-161,9098,-160,9104,-160,9110,-160,9117,-159,9123,-159,9129,-159,9135,-158,9142,-158,9148,-158,9154,-158,9160,-157,9167,-157,9173,-157,9179,-157,9186,-157,9192,-156,9198,-156,9204,-156,9211,-156,9217,-156,9223,-156,9229,-156,9236,-156,9242,-156,9248,-156,9254,-156,9261,-156,9267,-156,9273,-156,9280,-156,9286,-156,9292,-156,9298,-157,9305,-157,9311,-157,9317,-157,9323,-157,9330,-157,9336,-157,9342,-157,9349,-157,9355,-157,9361,-157,9367,-157,9374,-157,9380,-157,9386,-157,9392,-157,9399,-157,9405,-157,9411,-157,9417,-157,9424,-156,9430,-156,9436,-156,9443,-156,9449,-156,9455,-156,9461,-155,9468,-155,9474,-155,9480,-155,9486,-155,9493,-155,9499,-155,9505,-154,9512,-154,9518,-154,9524,-154,9530,-154,9537,-154,9543,-154,9549,-154,9555,-154,9562,-154,9568,-154,9574,-154,9580,-154,9587,-154,9593,-153,9599,-153,9606,-153,9612,-153,9618,-153,9624,-153e" filled="false" stroked="true" strokeweight=".371318pt" strokecolor="#0080ff">
                <v:path arrowok="t"/>
              </v:shape>
            </v:group>
            <v:group style="position:absolute;left:7928;top:-153;width:2;height:64" coordorigin="7928,-153" coordsize="2,64">
              <v:shape style="position:absolute;left:7928;top:-153;width:2;height:64" coordorigin="7928,-153" coordsize="0,64" path="m7928,-153l7928,-90e" filled="false" stroked="true" strokeweight=".465393pt" strokecolor="#ff00ff">
                <v:path arrowok="t"/>
              </v:shape>
            </v:group>
            <v:group style="position:absolute;left:7757;top:-153;width:2;height:64" coordorigin="7757,-153" coordsize="2,64">
              <v:shape style="position:absolute;left:7757;top:-153;width:2;height:64" coordorigin="7757,-153" coordsize="0,64" path="m7757,-153l7757,-90e" filled="false" stroked="true" strokeweight=".45548pt" strokecolor="#ff00ff">
                <v:path arrowok="t"/>
              </v:shape>
            </v:group>
            <v:group style="position:absolute;left:8226;top:-153;width:2;height:64" coordorigin="8226,-153" coordsize="2,64">
              <v:shape style="position:absolute;left:8226;top:-153;width:2;height:64" coordorigin="8226,-153" coordsize="0,64" path="m8226,-153l8226,-90e" filled="false" stroked="true" strokeweight=".485186pt" strokecolor="#ff00ff">
                <v:path arrowok="t"/>
              </v:shape>
            </v:group>
            <v:group style="position:absolute;left:7560;top:-153;width:2;height:64" coordorigin="7560,-153" coordsize="2,64">
              <v:shape style="position:absolute;left:7560;top:-153;width:2;height:64" coordorigin="7560,-153" coordsize="0,64" path="m7560,-153l7560,-90e" filled="false" stroked="true" strokeweight=".490131pt" strokecolor="#ff00ff">
                <v:path arrowok="t"/>
              </v:shape>
            </v:group>
            <v:group style="position:absolute;left:7720;top:-153;width:2;height:64" coordorigin="7720,-153" coordsize="2,64">
              <v:shape style="position:absolute;left:7720;top:-153;width:2;height:64" coordorigin="7720,-153" coordsize="0,64" path="m7720,-153l7720,-90e" filled="false" stroked="true" strokeweight=".460436pt" strokecolor="#ff00ff">
                <v:path arrowok="t"/>
              </v:shape>
            </v:group>
            <v:group style="position:absolute;left:7666;top:-153;width:2;height:64" coordorigin="7666,-153" coordsize="2,64">
              <v:shape style="position:absolute;left:7666;top:-153;width:2;height:64" coordorigin="7666,-153" coordsize="0,64" path="m7666,-153l7666,-90e" filled="false" stroked="true" strokeweight=".396069pt" strokecolor="#ff00ff">
                <v:path arrowok="t"/>
              </v:shape>
            </v:group>
            <v:group style="position:absolute;left:7652;top:-153;width:2;height:64" coordorigin="7652,-153" coordsize="2,64">
              <v:shape style="position:absolute;left:7652;top:-153;width:2;height:64" coordorigin="7652,-153" coordsize="0,64" path="m7652,-153l7652,-90e" filled="false" stroked="true" strokeweight=".465387pt" strokecolor="#ff00ff">
                <v:path arrowok="t"/>
              </v:shape>
            </v:group>
            <v:group style="position:absolute;left:7020;top:-153;width:2;height:64" coordorigin="7020,-153" coordsize="2,64">
              <v:shape style="position:absolute;left:7020;top:-153;width:2;height:64" coordorigin="7020,-153" coordsize="0,64" path="m7020,-90l7020,-153e" filled="false" stroked="true" strokeweight=".371318pt" strokecolor="#ff00ff">
                <v:path arrowok="t"/>
              </v:shape>
            </v:group>
            <v:group style="position:absolute;left:8492;top:-153;width:2;height:64" coordorigin="8492,-153" coordsize="2,64">
              <v:shape style="position:absolute;left:8492;top:-153;width:2;height:64" coordorigin="8492,-153" coordsize="0,64" path="m8492,-90l8492,-153e" filled="false" stroked="true" strokeweight=".371318pt" strokecolor="#ff00ff">
                <v:path arrowok="t"/>
              </v:shape>
            </v:group>
            <v:group style="position:absolute;left:7681;top:-153;width:2;height:64" coordorigin="7681,-153" coordsize="2,64">
              <v:shape style="position:absolute;left:7681;top:-153;width:2;height:64" coordorigin="7681,-153" coordsize="0,64" path="m7681,-153l7681,-90e" filled="false" stroked="true" strokeweight=".46539pt" strokecolor="#ff00ff">
                <v:path arrowok="t"/>
              </v:shape>
            </v:group>
            <v:group style="position:absolute;left:8017;top:-153;width:2;height:64" coordorigin="8017,-153" coordsize="2,64">
              <v:shape style="position:absolute;left:8017;top:-153;width:2;height:64" coordorigin="8017,-153" coordsize="0,64" path="m8017,-90l8017,-153e" filled="false" stroked="true" strokeweight=".371318pt" strokecolor="#ff00ff">
                <v:path arrowok="t"/>
              </v:shape>
            </v:group>
            <v:group style="position:absolute;left:7466;top:-153;width:2;height:64" coordorigin="7466,-153" coordsize="2,64">
              <v:shape style="position:absolute;left:7466;top:-153;width:2;height:64" coordorigin="7466,-153" coordsize="0,64" path="m7466,-153l7466,-90e" filled="false" stroked="true" strokeweight=".440635pt" strokecolor="#ff00ff">
                <v:path arrowok="t"/>
              </v:shape>
            </v:group>
            <v:group style="position:absolute;left:7157;top:-153;width:2;height:64" coordorigin="7157,-153" coordsize="2,64">
              <v:shape style="position:absolute;left:7157;top:-153;width:2;height:64" coordorigin="7157,-153" coordsize="0,64" path="m7157,-153l7157,-90e" filled="false" stroked="true" strokeweight=".396072pt" strokecolor="#ff00ff">
                <v:path arrowok="t"/>
              </v:shape>
            </v:group>
            <v:group style="position:absolute;left:8525;top:-153;width:2;height:64" coordorigin="8525,-153" coordsize="2,64">
              <v:shape style="position:absolute;left:8525;top:-153;width:2;height:64" coordorigin="8525,-153" coordsize="0,64" path="m8525,-153l8525,-90e" filled="false" stroked="true" strokeweight=".42578pt" strokecolor="#ff00ff">
                <v:path arrowok="t"/>
              </v:shape>
            </v:group>
            <v:group style="position:absolute;left:8918;top:-153;width:2;height:64" coordorigin="8918,-153" coordsize="2,64">
              <v:shape style="position:absolute;left:8918;top:-153;width:2;height:64" coordorigin="8918,-153" coordsize="0,64" path="m8918,-90l8918,-153e" filled="false" stroked="true" strokeweight=".371318pt" strokecolor="#ff00ff">
                <v:path arrowok="t"/>
              </v:shape>
            </v:group>
            <v:group style="position:absolute;left:7567;top:-153;width:2;height:64" coordorigin="7567,-153" coordsize="2,64">
              <v:shape style="position:absolute;left:7567;top:-153;width:2;height:64" coordorigin="7567,-153" coordsize="0,64" path="m7567,-153l7567,-90e" filled="false" stroked="true" strokeweight=".514891pt" strokecolor="#ff00ff">
                <v:path arrowok="t"/>
              </v:shape>
            </v:group>
            <v:group style="position:absolute;left:8197;top:-153;width:2;height:64" coordorigin="8197,-153" coordsize="2,64">
              <v:shape style="position:absolute;left:8197;top:-153;width:2;height:64" coordorigin="8197,-153" coordsize="0,64" path="m8197,-153l8197,-90e" filled="false" stroked="true" strokeweight=".470333pt" strokecolor="#ff00ff">
                <v:path arrowok="t"/>
              </v:shape>
            </v:group>
            <v:group style="position:absolute;left:7986;top:-153;width:2;height:64" coordorigin="7986,-153" coordsize="2,64">
              <v:shape style="position:absolute;left:7986;top:-153;width:2;height:64" coordorigin="7986,-153" coordsize="0,64" path="m7986,-153l7986,-90e" filled="false" stroked="true" strokeweight=".470336pt" strokecolor="#ff00ff">
                <v:path arrowok="t"/>
              </v:shape>
            </v:group>
            <v:group style="position:absolute;left:8200;top:-153;width:2;height:64" coordorigin="8200,-153" coordsize="2,64">
              <v:shape style="position:absolute;left:8200;top:-153;width:2;height:64" coordorigin="8200,-153" coordsize="0,64" path="m8200,-90l8200,-153e" filled="false" stroked="true" strokeweight=".371318pt" strokecolor="#ff00ff">
                <v:path arrowok="t"/>
              </v:shape>
            </v:group>
            <v:group style="position:absolute;left:7550;top:-153;width:2;height:64" coordorigin="7550,-153" coordsize="2,64">
              <v:shape style="position:absolute;left:7550;top:-153;width:2;height:64" coordorigin="7550,-153" coordsize="0,64" path="m7550,-153l7550,-90e" filled="false" stroked="true" strokeweight=".475292pt" strokecolor="#ff00ff">
                <v:path arrowok="t"/>
              </v:shape>
            </v:group>
            <v:group style="position:absolute;left:7697;top:-153;width:2;height:64" coordorigin="7697,-153" coordsize="2,64">
              <v:shape style="position:absolute;left:7697;top:-153;width:2;height:64" coordorigin="7697,-153" coordsize="0,64" path="m7697,-153l7697,-90e" filled="false" stroked="true" strokeweight=".490153pt" strokecolor="#ff00ff">
                <v:path arrowok="t"/>
              </v:shape>
            </v:group>
            <v:group style="position:absolute;left:8474;top:-153;width:2;height:64" coordorigin="8474,-153" coordsize="2,64">
              <v:shape style="position:absolute;left:8474;top:-153;width:2;height:64" coordorigin="8474,-153" coordsize="0,64" path="m8474,-90l8474,-153e" filled="false" stroked="true" strokeweight=".371318pt" strokecolor="#ff00ff">
                <v:path arrowok="t"/>
              </v:shape>
            </v:group>
            <v:group style="position:absolute;left:8111;top:-153;width:2;height:64" coordorigin="8111,-153" coordsize="2,64">
              <v:shape style="position:absolute;left:8111;top:-153;width:2;height:64" coordorigin="8111,-153" coordsize="0,64" path="m8111,-153l8111,-90e" filled="false" stroked="true" strokeweight=".500046pt" strokecolor="#ff00ff">
                <v:path arrowok="t"/>
              </v:shape>
            </v:group>
            <v:group style="position:absolute;left:7534;top:-153;width:2;height:64" coordorigin="7534,-153" coordsize="2,64">
              <v:shape style="position:absolute;left:7534;top:-153;width:2;height:64" coordorigin="7534,-153" coordsize="0,64" path="m7534,-153l7534,-90e" filled="false" stroked="true" strokeweight=".534700pt" strokecolor="#ff00ff">
                <v:path arrowok="t"/>
              </v:shape>
            </v:group>
            <v:group style="position:absolute;left:7775;top:-153;width:2;height:64" coordorigin="7775,-153" coordsize="2,64">
              <v:shape style="position:absolute;left:7775;top:-153;width:2;height:64" coordorigin="7775,-153" coordsize="0,64" path="m7775,-153l7775,-90e" filled="false" stroked="true" strokeweight=".519839pt" strokecolor="#ff00ff">
                <v:path arrowok="t"/>
              </v:shape>
            </v:group>
            <v:group style="position:absolute;left:7904;top:-153;width:2;height:64" coordorigin="7904,-153" coordsize="2,64">
              <v:shape style="position:absolute;left:7904;top:-153;width:2;height:64" coordorigin="7904,-153" coordsize="0,64" path="m7904,-153l7904,-90e" filled="false" stroked="true" strokeweight=".376268pt" strokecolor="#ff00ff">
                <v:path arrowok="t"/>
              </v:shape>
            </v:group>
            <v:group style="position:absolute;left:7398;top:-153;width:2;height:64" coordorigin="7398,-153" coordsize="2,64">
              <v:shape style="position:absolute;left:7398;top:-153;width:2;height:64" coordorigin="7398,-153" coordsize="0,64" path="m7398,-153l7398,-90e" filled="false" stroked="true" strokeweight=".445584pt" strokecolor="#ff00ff">
                <v:path arrowok="t"/>
              </v:shape>
            </v:group>
            <v:group style="position:absolute;left:8691;top:-153;width:2;height:64" coordorigin="8691,-153" coordsize="2,64">
              <v:shape style="position:absolute;left:8691;top:-153;width:2;height:64" coordorigin="8691,-153" coordsize="0,64" path="m8691,-90l8691,-153e" filled="false" stroked="true" strokeweight=".371318pt" strokecolor="#ff00ff">
                <v:path arrowok="t"/>
              </v:shape>
            </v:group>
            <v:group style="position:absolute;left:6875;top:-153;width:2;height:64" coordorigin="6875,-153" coordsize="2,64">
              <v:shape style="position:absolute;left:6875;top:-153;width:2;height:64" coordorigin="6875,-153" coordsize="0,64" path="m6875,-90l6875,-153e" filled="false" stroked="true" strokeweight=".371318pt" strokecolor="#ff00ff">
                <v:path arrowok="t"/>
              </v:shape>
            </v:group>
            <v:group style="position:absolute;left:7806;top:-153;width:2;height:64" coordorigin="7806,-153" coordsize="2,64">
              <v:shape style="position:absolute;left:7806;top:-153;width:2;height:64" coordorigin="7806,-153" coordsize="0,64" path="m7806,-153l7806,-90e" filled="false" stroked="true" strokeweight=".485177pt" strokecolor="#ff00ff">
                <v:path arrowok="t"/>
              </v:shape>
            </v:group>
            <v:group style="position:absolute;left:7847;top:-153;width:2;height:64" coordorigin="7847,-153" coordsize="2,64">
              <v:shape style="position:absolute;left:7847;top:-153;width:2;height:64" coordorigin="7847,-153" coordsize="0,64" path="m7847,-153l7847,-90e" filled="false" stroked="true" strokeweight=".495093pt" strokecolor="#ff00ff">
                <v:path arrowok="t"/>
              </v:shape>
            </v:group>
            <v:group style="position:absolute;left:7949;top:-153;width:2;height:64" coordorigin="7949,-153" coordsize="2,64">
              <v:shape style="position:absolute;left:7949;top:-153;width:2;height:64" coordorigin="7949,-153" coordsize="0,64" path="m7949,-153l7949,-90e" filled="false" stroked="true" strokeweight=".504994pt" strokecolor="#ff00ff">
                <v:path arrowok="t"/>
              </v:shape>
            </v:group>
            <v:group style="position:absolute;left:7356;top:-153;width:2;height:64" coordorigin="7356,-153" coordsize="2,64">
              <v:shape style="position:absolute;left:7356;top:-153;width:2;height:64" coordorigin="7356,-153" coordsize="0,64" path="m7356,-153l7356,-90e" filled="false" stroked="true" strokeweight=".485183pt" strokecolor="#ff00ff">
                <v:path arrowok="t"/>
              </v:shape>
            </v:group>
            <v:group style="position:absolute;left:7822;top:-153;width:2;height:64" coordorigin="7822,-153" coordsize="2,64">
              <v:shape style="position:absolute;left:7822;top:-153;width:2;height:64" coordorigin="7822,-153" coordsize="0,64" path="m7822,-153l7822,-90e" filled="false" stroked="true" strokeweight=".470333pt" strokecolor="#ff00ff">
                <v:path arrowok="t"/>
              </v:shape>
            </v:group>
            <v:group style="position:absolute;left:8447;top:-153;width:2;height:64" coordorigin="8447,-153" coordsize="2,64">
              <v:shape style="position:absolute;left:8447;top:-153;width:2;height:64" coordorigin="8447,-153" coordsize="0,64" path="m8447,-153l8447,-90e" filled="false" stroked="true" strokeweight=".430728pt" strokecolor="#ff00ff">
                <v:path arrowok="t"/>
              </v:shape>
            </v:group>
            <v:group style="position:absolute;left:8194;top:-153;width:2;height:64" coordorigin="8194,-153" coordsize="2,64">
              <v:shape style="position:absolute;left:8194;top:-153;width:2;height:64" coordorigin="8194,-153" coordsize="0,64" path="m8194,-153l8194,-90e" filled="false" stroked="true" strokeweight=".500044pt" strokecolor="#ff00ff">
                <v:path arrowok="t"/>
              </v:shape>
            </v:group>
            <v:group style="position:absolute;left:7793;top:-153;width:2;height:64" coordorigin="7793,-153" coordsize="2,64">
              <v:shape style="position:absolute;left:7793;top:-153;width:2;height:64" coordorigin="7793,-153" coordsize="0,64" path="m7793,-153l7793,-90e" filled="false" stroked="true" strokeweight=".500036pt" strokecolor="#ff00ff">
                <v:path arrowok="t"/>
              </v:shape>
            </v:group>
            <v:group style="position:absolute;left:7011;top:-153;width:2;height:64" coordorigin="7011,-153" coordsize="2,64">
              <v:shape style="position:absolute;left:7011;top:-153;width:2;height:64" coordorigin="7011,-153" coordsize="0,64" path="m7011,-90l7011,-153e" filled="false" stroked="true" strokeweight=".371318pt" strokecolor="#ff00ff">
                <v:path arrowok="t"/>
              </v:shape>
            </v:group>
            <v:group style="position:absolute;left:7829;top:-153;width:2;height:64" coordorigin="7829,-153" coordsize="2,64">
              <v:shape style="position:absolute;left:7829;top:-153;width:2;height:64" coordorigin="7829,-153" coordsize="0,64" path="m7829,-153l7829,-90e" filled="false" stroked="true" strokeweight=".450535pt" strokecolor="#ff00ff">
                <v:path arrowok="t"/>
              </v:shape>
            </v:group>
            <v:group style="position:absolute;left:7857;top:-153;width:2;height:64" coordorigin="7857,-153" coordsize="2,64">
              <v:shape style="position:absolute;left:7857;top:-153;width:2;height:64" coordorigin="7857,-153" coordsize="0,64" path="m7857,-153l7857,-90e" filled="false" stroked="true" strokeweight=".430723pt" strokecolor="#ff00ff">
                <v:path arrowok="t"/>
              </v:shape>
            </v:group>
            <v:group style="position:absolute;left:7547;top:-153;width:2;height:64" coordorigin="7547,-153" coordsize="2,64">
              <v:shape style="position:absolute;left:7547;top:-153;width:2;height:64" coordorigin="7547,-153" coordsize="0,64" path="m7547,-153l7547,-90e" filled="false" stroked="true" strokeweight=".524801pt" strokecolor="#ff00ff">
                <v:path arrowok="t"/>
              </v:shape>
            </v:group>
            <v:group style="position:absolute;left:7513;top:-153;width:2;height:64" coordorigin="7513,-153" coordsize="2,64">
              <v:shape style="position:absolute;left:7513;top:-153;width:2;height:64" coordorigin="7513,-153" coordsize="0,64" path="m7513,-153l7513,-90e" filled="false" stroked="true" strokeweight=".490147pt" strokecolor="#ff00ff">
                <v:path arrowok="t"/>
              </v:shape>
            </v:group>
            <v:group style="position:absolute;left:7428;top:-153;width:2;height:64" coordorigin="7428,-153" coordsize="2,64">
              <v:shape style="position:absolute;left:7428;top:-153;width:2;height:64" coordorigin="7428,-153" coordsize="0,64" path="m7428,-153l7428,-90e" filled="false" stroked="true" strokeweight=".45548pt" strokecolor="#ff00ff">
                <v:path arrowok="t"/>
              </v:shape>
            </v:group>
            <v:group style="position:absolute;left:8161;top:-153;width:2;height:64" coordorigin="8161,-153" coordsize="2,64">
              <v:shape style="position:absolute;left:8161;top:-153;width:2;height:64" coordorigin="8161,-153" coordsize="0,64" path="m8161,-90l8161,-153e" filled="false" stroked="true" strokeweight=".371318pt" strokecolor="#ff00ff">
                <v:path arrowok="t"/>
              </v:shape>
            </v:group>
            <v:group style="position:absolute;left:7196;top:-153;width:2;height:64" coordorigin="7196,-153" coordsize="2,64">
              <v:shape style="position:absolute;left:7196;top:-153;width:2;height:64" coordorigin="7196,-153" coordsize="0,64" path="m7196,-153l7196,-90e" filled="false" stroked="true" strokeweight=".485191pt" strokecolor="#ff00ff">
                <v:path arrowok="t"/>
              </v:shape>
            </v:group>
            <v:group style="position:absolute;left:7462;top:-153;width:2;height:64" coordorigin="7462,-153" coordsize="2,64">
              <v:shape style="position:absolute;left:7462;top:-153;width:2;height:64" coordorigin="7462,-153" coordsize="0,64" path="m7462,-153l7462,-90e" filled="false" stroked="true" strokeweight=".500038pt" strokecolor="#ff00ff">
                <v:path arrowok="t"/>
              </v:shape>
            </v:group>
            <v:group style="position:absolute;left:7964;top:-153;width:2;height:64" coordorigin="7964,-153" coordsize="2,64">
              <v:shape style="position:absolute;left:7964;top:-153;width:2;height:64" coordorigin="7964,-153" coordsize="0,64" path="m7964,-153l7964,-90e" filled="false" stroked="true" strokeweight=".425777pt" strokecolor="#ff00ff">
                <v:path arrowok="t"/>
              </v:shape>
            </v:group>
            <v:group style="position:absolute;left:7469;top:-153;width:2;height:64" coordorigin="7469,-153" coordsize="2,64">
              <v:shape style="position:absolute;left:7469;top:-153;width:2;height:64" coordorigin="7469,-153" coordsize="0,64" path="m7469,-153l7469,-90e" filled="false" stroked="true" strokeweight=".38617pt" strokecolor="#ff00ff">
                <v:path arrowok="t"/>
              </v:shape>
            </v:group>
            <v:group style="position:absolute;left:7671;top:-153;width:2;height:64" coordorigin="7671,-153" coordsize="2,64">
              <v:shape style="position:absolute;left:7671;top:-153;width:2;height:64" coordorigin="7671,-153" coordsize="0,64" path="m7671,-153l7671,-90e" filled="false" stroked="true" strokeweight=".455483pt" strokecolor="#ff00ff">
                <v:path arrowok="t"/>
              </v:shape>
            </v:group>
            <v:group style="position:absolute;left:8263;top:-153;width:2;height:64" coordorigin="8263,-153" coordsize="2,64">
              <v:shape style="position:absolute;left:8263;top:-153;width:2;height:64" coordorigin="8263,-153" coordsize="0,64" path="m8263,-90l8263,-153e" filled="false" stroked="true" strokeweight=".371318pt" strokecolor="#ff00ff">
                <v:path arrowok="t"/>
              </v:shape>
            </v:group>
            <v:group style="position:absolute;left:8326;top:-153;width:2;height:64" coordorigin="8326,-153" coordsize="2,64">
              <v:shape style="position:absolute;left:8326;top:-153;width:2;height:64" coordorigin="8326,-153" coordsize="0,64" path="m8326,-153l8326,-90e" filled="false" stroked="true" strokeweight=".401026pt" strokecolor="#ff00ff">
                <v:path arrowok="t"/>
              </v:shape>
            </v:group>
            <v:group style="position:absolute;left:9258;top:-153;width:2;height:64" coordorigin="9258,-153" coordsize="2,64">
              <v:shape style="position:absolute;left:9258;top:-153;width:2;height:64" coordorigin="9258,-153" coordsize="0,64" path="m9258,-90l9258,-153e" filled="false" stroked="true" strokeweight=".371318pt" strokecolor="#ff00ff">
                <v:path arrowok="t"/>
              </v:shape>
            </v:group>
            <v:group style="position:absolute;left:7181;top:-153;width:2;height:64" coordorigin="7181,-153" coordsize="2,64">
              <v:shape style="position:absolute;left:7181;top:-153;width:2;height:64" coordorigin="7181,-153" coordsize="0,64" path="m7181,-90l7181,-153e" filled="false" stroked="true" strokeweight=".371318pt" strokecolor="#ff00ff">
                <v:path arrowok="t"/>
              </v:shape>
            </v:group>
            <v:group style="position:absolute;left:7787;top:-153;width:2;height:64" coordorigin="7787,-153" coordsize="2,64">
              <v:shape style="position:absolute;left:7787;top:-153;width:2;height:64" coordorigin="7787,-153" coordsize="0,64" path="m7787,-153l7787,-90e" filled="false" stroked="true" strokeweight=".470333pt" strokecolor="#ff00ff">
                <v:path arrowok="t"/>
              </v:shape>
            </v:group>
            <v:group style="position:absolute;left:7311;top:-153;width:2;height:64" coordorigin="7311,-153" coordsize="2,64">
              <v:shape style="position:absolute;left:7311;top:-153;width:2;height:64" coordorigin="7311,-153" coordsize="0,64" path="m7311,-153l7311,-90e" filled="false" stroked="true" strokeweight=".465379pt" strokecolor="#ff00ff">
                <v:path arrowok="t"/>
              </v:shape>
            </v:group>
            <v:group style="position:absolute;left:7263;top:-153;width:2;height:64" coordorigin="7263,-153" coordsize="2,64">
              <v:shape style="position:absolute;left:7263;top:-153;width:2;height:64" coordorigin="7263,-153" coordsize="0,64" path="m7263,-153l7263,-90e" filled="false" stroked="true" strokeweight=".435679pt" strokecolor="#ff00ff">
                <v:path arrowok="t"/>
              </v:shape>
            </v:group>
            <v:group style="position:absolute;left:7474;top:-153;width:2;height:64" coordorigin="7474,-153" coordsize="2,64">
              <v:shape style="position:absolute;left:7474;top:-153;width:2;height:64" coordorigin="7474,-153" coordsize="0,64" path="m7474,-153l7474,-90e" filled="false" stroked="true" strokeweight=".470336pt" strokecolor="#ff00ff">
                <v:path arrowok="t"/>
              </v:shape>
            </v:group>
            <v:group style="position:absolute;left:7581;top:-153;width:2;height:64" coordorigin="7581,-153" coordsize="2,64">
              <v:shape style="position:absolute;left:7581;top:-153;width:2;height:64" coordorigin="7581,-153" coordsize="0,64" path="m7581,-153l7581,-90e" filled="false" stroked="true" strokeweight=".480243pt" strokecolor="#ff00ff">
                <v:path arrowok="t"/>
              </v:shape>
            </v:group>
            <v:group style="position:absolute;left:8170;top:-153;width:2;height:64" coordorigin="8170,-153" coordsize="2,64">
              <v:shape style="position:absolute;left:8170;top:-153;width:2;height:64" coordorigin="8170,-153" coordsize="0,64" path="m8170,-153l8170,-90e" filled="false" stroked="true" strokeweight=".381219pt" strokecolor="#ff00ff">
                <v:path arrowok="t"/>
              </v:shape>
            </v:group>
            <v:group style="position:absolute;left:8345;top:-153;width:2;height:64" coordorigin="8345,-153" coordsize="2,64">
              <v:shape style="position:absolute;left:8345;top:-153;width:2;height:64" coordorigin="8345,-153" coordsize="0,64" path="m8345,-153l8345,-90e" filled="false" stroked="true" strokeweight=".465379pt" strokecolor="#ff00ff">
                <v:path arrowok="t"/>
              </v:shape>
            </v:group>
            <v:group style="position:absolute;left:8010;top:-153;width:2;height:64" coordorigin="8010,-153" coordsize="2,64">
              <v:shape style="position:absolute;left:8010;top:-153;width:2;height:64" coordorigin="8010,-153" coordsize="0,64" path="m8010,-153l8010,-90e" filled="false" stroked="true" strokeweight=".460431pt" strokecolor="#ff00ff">
                <v:path arrowok="t"/>
              </v:shape>
            </v:group>
            <v:group style="position:absolute;left:7416;top:-153;width:2;height:64" coordorigin="7416,-153" coordsize="2,64">
              <v:shape style="position:absolute;left:7416;top:-153;width:2;height:64" coordorigin="7416,-153" coordsize="0,64" path="m7416,-153l7416,-90e" filled="false" stroked="true" strokeweight=".450529pt" strokecolor="#ff00ff">
                <v:path arrowok="t"/>
              </v:shape>
            </v:group>
            <v:group style="position:absolute;left:7668;top:-153;width:2;height:64" coordorigin="7668,-153" coordsize="2,64">
              <v:shape style="position:absolute;left:7668;top:-153;width:2;height:64" coordorigin="7668,-153" coordsize="0,64" path="m7668,-153l7668,-90e" filled="false" stroked="true" strokeweight=".445578pt" strokecolor="#ff00ff">
                <v:path arrowok="t"/>
              </v:shape>
            </v:group>
            <v:group style="position:absolute;left:7499;top:-153;width:2;height:64" coordorigin="7499,-153" coordsize="2,64">
              <v:shape style="position:absolute;left:7499;top:-153;width:2;height:64" coordorigin="7499,-153" coordsize="0,64" path="m7499,-153l7499,-90e" filled="false" stroked="true" strokeweight=".470336pt" strokecolor="#ff00ff">
                <v:path arrowok="t"/>
              </v:shape>
            </v:group>
            <v:group style="position:absolute;left:7738;top:-153;width:2;height:64" coordorigin="7738,-153" coordsize="2,64">
              <v:shape style="position:absolute;left:7738;top:-153;width:2;height:64" coordorigin="7738,-153" coordsize="0,64" path="m7738,-153l7738,-90e" filled="false" stroked="true" strokeweight=".445584pt" strokecolor="#ff00ff">
                <v:path arrowok="t"/>
              </v:shape>
            </v:group>
            <v:group style="position:absolute;left:7725;top:-153;width:2;height:64" coordorigin="7725,-153" coordsize="2,64">
              <v:shape style="position:absolute;left:7725;top:-153;width:2;height:64" coordorigin="7725,-153" coordsize="0,64" path="m7725,-153l7725,-90e" filled="false" stroked="true" strokeweight=".465382pt" strokecolor="#ff00ff">
                <v:path arrowok="t"/>
              </v:shape>
            </v:group>
            <v:group style="position:absolute;left:7958;top:-153;width:2;height:64" coordorigin="7958,-153" coordsize="2,64">
              <v:shape style="position:absolute;left:7958;top:-153;width:2;height:64" coordorigin="7958,-153" coordsize="0,64" path="m7958,-153l7958,-90e" filled="false" stroked="true" strokeweight=".480243pt" strokecolor="#ff00ff">
                <v:path arrowok="t"/>
              </v:shape>
            </v:group>
            <v:group style="position:absolute;left:7422;top:-153;width:2;height:64" coordorigin="7422,-153" coordsize="2,64">
              <v:shape style="position:absolute;left:7422;top:-153;width:2;height:64" coordorigin="7422,-153" coordsize="0,64" path="m7422,-153l7422,-90e" filled="false" stroked="true" strokeweight=".430728pt" strokecolor="#ff00ff">
                <v:path arrowok="t"/>
              </v:shape>
            </v:group>
            <v:group style="position:absolute;left:7190;top:-153;width:2;height:64" coordorigin="7190,-153" coordsize="2,64">
              <v:shape style="position:absolute;left:7190;top:-153;width:2;height:64" coordorigin="7190,-153" coordsize="0,64" path="m7190,-153l7190,-90e" filled="false" stroked="true" strokeweight=".386173pt" strokecolor="#ff00ff">
                <v:path arrowok="t"/>
              </v:shape>
            </v:group>
            <v:group style="position:absolute;left:8164;top:-153;width:2;height:64" coordorigin="8164,-153" coordsize="2,64">
              <v:shape style="position:absolute;left:8164;top:-153;width:2;height:64" coordorigin="8164,-153" coordsize="0,64" path="m8164,-153l8164,-90e" filled="false" stroked="true" strokeweight=".376268pt" strokecolor="#ff00ff">
                <v:path arrowok="t"/>
              </v:shape>
            </v:group>
            <v:group style="position:absolute;left:8094;top:-153;width:2;height:64" coordorigin="8094,-153" coordsize="2,64">
              <v:shape style="position:absolute;left:8094;top:-153;width:2;height:64" coordorigin="8094,-153" coordsize="0,64" path="m8094,-153l8094,-90e" filled="false" stroked="true" strokeweight=".440627pt" strokecolor="#ff00ff">
                <v:path arrowok="t"/>
              </v:shape>
            </v:group>
            <v:group style="position:absolute;left:6915;top:-153;width:2;height:64" coordorigin="6915,-153" coordsize="2,64">
              <v:shape style="position:absolute;left:6915;top:-153;width:2;height:64" coordorigin="6915,-153" coordsize="0,64" path="m6915,-90l6915,-153e" filled="false" stroked="true" strokeweight=".371318pt" strokecolor="#ff00ff">
                <v:path arrowok="t"/>
              </v:shape>
            </v:group>
            <v:group style="position:absolute;left:7367;top:-153;width:2;height:64" coordorigin="7367,-153" coordsize="2,64">
              <v:shape style="position:absolute;left:7367;top:-153;width:2;height:64" coordorigin="7367,-153" coordsize="0,64" path="m7367,-153l7367,-90e" filled="false" stroked="true" strokeweight=".460434pt" strokecolor="#ff00ff">
                <v:path arrowok="t"/>
              </v:shape>
            </v:group>
            <v:group style="position:absolute;left:7394;top:-153;width:2;height:64" coordorigin="7394,-153" coordsize="2,64">
              <v:shape style="position:absolute;left:7394;top:-153;width:2;height:64" coordorigin="7394,-153" coordsize="0,64" path="m7394,-90l7394,-153e" filled="false" stroked="true" strokeweight=".371318pt" strokecolor="#ff00ff">
                <v:path arrowok="t"/>
              </v:shape>
            </v:group>
            <v:group style="position:absolute;left:7587;top:-153;width:2;height:64" coordorigin="7587,-153" coordsize="2,64">
              <v:shape style="position:absolute;left:7587;top:-153;width:2;height:64" coordorigin="7587,-153" coordsize="0,64" path="m7587,-153l7587,-90e" filled="false" stroked="true" strokeweight=".415873pt" strokecolor="#ff00ff">
                <v:path arrowok="t"/>
              </v:shape>
            </v:group>
            <v:group style="position:absolute;left:8207;top:-153;width:2;height:64" coordorigin="8207,-153" coordsize="2,64">
              <v:shape style="position:absolute;left:8207;top:-153;width:2;height:64" coordorigin="8207,-153" coordsize="0,64" path="m8207,-90l8207,-153e" filled="false" stroked="true" strokeweight=".371318pt" strokecolor="#ff00ff">
                <v:path arrowok="t"/>
              </v:shape>
            </v:group>
            <v:group style="position:absolute;left:8349;top:-153;width:2;height:64" coordorigin="8349,-153" coordsize="2,64">
              <v:shape style="position:absolute;left:8349;top:-153;width:2;height:64" coordorigin="8349,-153" coordsize="0,64" path="m8349,-153l8349,-90e" filled="false" stroked="true" strokeweight=".455483pt" strokecolor="#ff00ff">
                <v:path arrowok="t"/>
              </v:shape>
            </v:group>
            <v:group style="position:absolute;left:7730;top:-153;width:2;height:64" coordorigin="7730,-153" coordsize="2,64">
              <v:shape style="position:absolute;left:7730;top:-153;width:2;height:64" coordorigin="7730,-153" coordsize="0,64" path="m7730,-153l7730,-90e" filled="false" stroked="true" strokeweight=".410922pt" strokecolor="#ff00ff">
                <v:path arrowok="t"/>
              </v:shape>
            </v:group>
            <v:group style="position:absolute;left:7378;top:-153;width:2;height:64" coordorigin="7378,-153" coordsize="2,64">
              <v:shape style="position:absolute;left:7378;top:-153;width:2;height:64" coordorigin="7378,-153" coordsize="0,64" path="m7378,-153l7378,-90e" filled="false" stroked="true" strokeweight=".495087pt" strokecolor="#ff00ff">
                <v:path arrowok="t"/>
              </v:shape>
            </v:group>
            <v:group style="position:absolute;left:7494;top:-153;width:2;height:64" coordorigin="7494,-153" coordsize="2,64">
              <v:shape style="position:absolute;left:7494;top:-153;width:2;height:64" coordorigin="7494,-153" coordsize="0,64" path="m7494,-153l7494,-90e" filled="false" stroked="true" strokeweight=".504997pt" strokecolor="#ff00ff">
                <v:path arrowok="t"/>
              </v:shape>
            </v:group>
            <v:group style="position:absolute;left:8134;top:-153;width:2;height:64" coordorigin="8134,-153" coordsize="2,64">
              <v:shape style="position:absolute;left:8134;top:-153;width:2;height:64" coordorigin="8134,-153" coordsize="0,64" path="m8134,-153l8134,-90e" filled="false" stroked="true" strokeweight=".425777pt" strokecolor="#ff00ff">
                <v:path arrowok="t"/>
              </v:shape>
            </v:group>
            <v:group style="position:absolute;left:8064;top:-153;width:2;height:64" coordorigin="8064,-153" coordsize="2,64">
              <v:shape style="position:absolute;left:8064;top:-153;width:2;height:64" coordorigin="8064,-153" coordsize="0,64" path="m8064,-153l8064,-90e" filled="false" stroked="true" strokeweight=".470333pt" strokecolor="#ff00ff">
                <v:path arrowok="t"/>
              </v:shape>
            </v:group>
            <v:group style="position:absolute;left:8260;top:-153;width:2;height:64" coordorigin="8260,-153" coordsize="2,64">
              <v:shape style="position:absolute;left:8260;top:-153;width:2;height:64" coordorigin="8260,-153" coordsize="0,64" path="m8260,-153l8260,-90e" filled="false" stroked="true" strokeweight=".475284pt" strokecolor="#ff00ff">
                <v:path arrowok="t"/>
              </v:shape>
            </v:group>
            <v:group style="position:absolute;left:8256;top:-153;width:2;height:64" coordorigin="8256,-153" coordsize="2,64">
              <v:shape style="position:absolute;left:8256;top:-153;width:2;height:64" coordorigin="8256,-153" coordsize="0,64" path="m8256,-153l8256,-90e" filled="false" stroked="true" strokeweight=".435679pt" strokecolor="#ff00ff">
                <v:path arrowok="t"/>
              </v:shape>
            </v:group>
            <v:group style="position:absolute;left:7626;top:-153;width:2;height:64" coordorigin="7626,-153" coordsize="2,64">
              <v:shape style="position:absolute;left:7626;top:-153;width:2;height:64" coordorigin="7626,-153" coordsize="0,64" path="m7626,-153l7626,-90e" filled="false" stroked="true" strokeweight=".549563pt" strokecolor="#ff00ff">
                <v:path arrowok="t"/>
              </v:shape>
            </v:group>
            <v:group style="position:absolute;left:7093;top:-153;width:2;height:64" coordorigin="7093,-153" coordsize="2,64">
              <v:shape style="position:absolute;left:7093;top:-153;width:2;height:64" coordorigin="7093,-153" coordsize="0,64" path="m7093,-153l7093,-90e" filled="false" stroked="true" strokeweight=".381219pt" strokecolor="#ff00ff">
                <v:path arrowok="t"/>
              </v:shape>
            </v:group>
            <v:group style="position:absolute;left:8418;top:-153;width:2;height:64" coordorigin="8418,-153" coordsize="2,64">
              <v:shape style="position:absolute;left:8418;top:-153;width:2;height:64" coordorigin="8418,-153" coordsize="0,64" path="m8418,-90l8418,-153e" filled="false" stroked="true" strokeweight=".371318pt" strokecolor="#ff00ff">
                <v:path arrowok="t"/>
              </v:shape>
            </v:group>
            <v:group style="position:absolute;left:7277;top:-153;width:2;height:64" coordorigin="7277,-153" coordsize="2,64">
              <v:shape style="position:absolute;left:7277;top:-153;width:2;height:64" coordorigin="7277,-153" coordsize="0,64" path="m7277,-153l7277,-90e" filled="false" stroked="true" strokeweight=".455483pt" strokecolor="#ff00ff">
                <v:path arrowok="t"/>
              </v:shape>
            </v:group>
            <v:group style="position:absolute;left:7913;top:-153;width:2;height:64" coordorigin="7913,-153" coordsize="2,64">
              <v:shape style="position:absolute;left:7913;top:-153;width:2;height:64" coordorigin="7913,-153" coordsize="0,64" path="m7913,-153l7913,-90e" filled="false" stroked="true" strokeweight=".38617pt" strokecolor="#ff00ff">
                <v:path arrowok="t"/>
              </v:shape>
            </v:group>
            <v:group style="position:absolute;left:7941;top:-153;width:2;height:64" coordorigin="7941,-153" coordsize="2,64">
              <v:shape style="position:absolute;left:7941;top:-153;width:2;height:64" coordorigin="7941,-153" coordsize="0,64" path="m7941,-153l7941,-90e" filled="false" stroked="true" strokeweight=".430734pt" strokecolor="#ff00ff">
                <v:path arrowok="t"/>
              </v:shape>
            </v:group>
            <v:group style="position:absolute;left:6990;top:-153;width:2;height:64" coordorigin="6990,-153" coordsize="2,64">
              <v:shape style="position:absolute;left:6990;top:-153;width:2;height:64" coordorigin="6990,-153" coordsize="0,64" path="m6990,-90l6990,-153e" filled="false" stroked="true" strokeweight=".371318pt" strokecolor="#ff00ff">
                <v:path arrowok="t"/>
              </v:shape>
            </v:group>
            <v:group style="position:absolute;left:8187;top:-153;width:2;height:64" coordorigin="8187,-153" coordsize="2,64">
              <v:shape style="position:absolute;left:8187;top:-153;width:2;height:64" coordorigin="8187,-153" coordsize="0,64" path="m8187,-153l8187,-90e" filled="false" stroked="true" strokeweight=".485191pt" strokecolor="#ff00ff">
                <v:path arrowok="t"/>
              </v:shape>
            </v:group>
            <v:group style="position:absolute;left:8283;top:-153;width:2;height:64" coordorigin="8283,-153" coordsize="2,64">
              <v:shape style="position:absolute;left:8283;top:-153;width:2;height:64" coordorigin="8283,-153" coordsize="0,64" path="m8283,-153l8283,-90e" filled="false" stroked="true" strokeweight=".480235pt" strokecolor="#ff00ff">
                <v:path arrowok="t"/>
              </v:shape>
            </v:group>
            <v:group style="position:absolute;left:7285;top:-153;width:2;height:64" coordorigin="7285,-153" coordsize="2,64">
              <v:shape style="position:absolute;left:7285;top:-153;width:2;height:64" coordorigin="7285,-153" coordsize="0,64" path="m7285,-153l7285,-90e" filled="false" stroked="true" strokeweight=".500038pt" strokecolor="#ff00ff">
                <v:path arrowok="t"/>
              </v:shape>
            </v:group>
            <v:group style="position:absolute;left:7754;top:-153;width:2;height:64" coordorigin="7754,-153" coordsize="2,64">
              <v:shape style="position:absolute;left:7754;top:-153;width:2;height:64" coordorigin="7754,-153" coordsize="0,64" path="m7754,-153l7754,-90e" filled="false" stroked="true" strokeweight=".44063pt" strokecolor="#ff00ff">
                <v:path arrowok="t"/>
              </v:shape>
            </v:group>
            <v:group style="position:absolute;left:7268;top:-153;width:2;height:64" coordorigin="7268,-153" coordsize="2,64">
              <v:shape style="position:absolute;left:7268;top:-153;width:2;height:64" coordorigin="7268,-153" coordsize="0,64" path="m7268,-153l7268,-90e" filled="false" stroked="true" strokeweight=".455485pt" strokecolor="#ff00ff">
                <v:path arrowok="t"/>
              </v:shape>
            </v:group>
            <v:group style="position:absolute;left:7510;top:-153;width:2;height:64" coordorigin="7510,-153" coordsize="2,64">
              <v:shape style="position:absolute;left:7510;top:-153;width:2;height:64" coordorigin="7510,-153" coordsize="0,64" path="m7510,-153l7510,-90e" filled="false" stroked="true" strokeweight=".485183pt" strokecolor="#ff00ff">
                <v:path arrowok="t"/>
              </v:shape>
            </v:group>
            <v:group style="position:absolute;left:6911;top:-153;width:2;height:64" coordorigin="6911,-153" coordsize="2,64">
              <v:shape style="position:absolute;left:6911;top:-153;width:2;height:64" coordorigin="6911,-153" coordsize="0,64" path="m6911,-153l6911,-90e" filled="false" stroked="true" strokeweight=".405974pt" strokecolor="#ff00ff">
                <v:path arrowok="t"/>
              </v:shape>
            </v:group>
            <v:group style="position:absolute;left:7571;top:-153;width:2;height:64" coordorigin="7571,-153" coordsize="2,64">
              <v:shape style="position:absolute;left:7571;top:-153;width:2;height:64" coordorigin="7571,-153" coordsize="0,64" path="m7571,-153l7571,-90e" filled="false" stroked="true" strokeweight=".495087pt" strokecolor="#ff00ff">
                <v:path arrowok="t"/>
              </v:shape>
            </v:group>
            <v:group style="position:absolute;left:7834;top:-153;width:2;height:64" coordorigin="7834,-153" coordsize="2,64">
              <v:shape style="position:absolute;left:7834;top:-153;width:2;height:64" coordorigin="7834,-153" coordsize="0,64" path="m7834,-153l7834,-90e" filled="false" stroked="true" strokeweight=".495085pt" strokecolor="#ff00ff">
                <v:path arrowok="t"/>
              </v:shape>
            </v:group>
            <v:group style="position:absolute;left:7192;top:-153;width:2;height:64" coordorigin="7192,-153" coordsize="2,64">
              <v:shape style="position:absolute;left:7192;top:-153;width:2;height:64" coordorigin="7192,-153" coordsize="0,64" path="m7192,-90l7192,-153e" filled="false" stroked="true" strokeweight=".371318pt" strokecolor="#ff00ff">
                <v:path arrowok="t"/>
              </v:shape>
            </v:group>
            <v:group style="position:absolute;left:7974;top:-153;width:2;height:64" coordorigin="7974,-153" coordsize="2,64">
              <v:shape style="position:absolute;left:7974;top:-153;width:2;height:64" coordorigin="7974,-153" coordsize="0,64" path="m7974,-153l7974,-90e" filled="false" stroked="true" strokeweight=".396072pt" strokecolor="#ff00ff">
                <v:path arrowok="t"/>
              </v:shape>
            </v:group>
            <v:group style="position:absolute;left:7748;top:-153;width:2;height:64" coordorigin="7748,-153" coordsize="2,64">
              <v:shape style="position:absolute;left:7748;top:-153;width:2;height:64" coordorigin="7748,-153" coordsize="0,64" path="m7748,-153l7748,-90e" filled="false" stroked="true" strokeweight=".470344pt" strokecolor="#ff00ff">
                <v:path arrowok="t"/>
              </v:shape>
            </v:group>
            <v:group style="position:absolute;left:7437;top:-153;width:2;height:64" coordorigin="7437,-153" coordsize="2,64">
              <v:shape style="position:absolute;left:7437;top:-153;width:2;height:64" coordorigin="7437,-153" coordsize="0,64" path="m7437,-153l7437,-90e" filled="false" stroked="true" strokeweight=".514896pt" strokecolor="#ff00ff">
                <v:path arrowok="t"/>
              </v:shape>
            </v:group>
            <v:group style="position:absolute;left:8048;top:-153;width:2;height:64" coordorigin="8048,-153" coordsize="2,64">
              <v:shape style="position:absolute;left:8048;top:-153;width:2;height:64" coordorigin="8048,-153" coordsize="0,64" path="m8048,-153l8048,-90e" filled="false" stroked="true" strokeweight=".450529pt" strokecolor="#ff00ff">
                <v:path arrowok="t"/>
              </v:shape>
            </v:group>
            <v:group style="position:absolute;left:8878;top:-153;width:2;height:64" coordorigin="8878,-153" coordsize="2,64">
              <v:shape style="position:absolute;left:8878;top:-153;width:2;height:64" coordorigin="8878,-153" coordsize="0,64" path="m8878,-90l8878,-153e" filled="false" stroked="true" strokeweight=".371318pt" strokecolor="#ff00ff">
                <v:path arrowok="t"/>
              </v:shape>
            </v:group>
            <v:group style="position:absolute;left:7631;top:-153;width:2;height:64" coordorigin="7631,-153" coordsize="2,64">
              <v:shape style="position:absolute;left:7631;top:-153;width:2;height:64" coordorigin="7631,-153" coordsize="0,64" path="m7631,-153l7631,-90e" filled="false" stroked="true" strokeweight=".381217pt" strokecolor="#ff00ff">
                <v:path arrowok="t"/>
              </v:shape>
            </v:group>
            <v:group style="position:absolute;left:7605;top:-153;width:2;height:64" coordorigin="7605,-153" coordsize="2,64">
              <v:shape style="position:absolute;left:7605;top:-153;width:2;height:64" coordorigin="7605,-153" coordsize="0,64" path="m7605,-153l7605,-90e" filled="false" stroked="true" strokeweight=".51985pt" strokecolor="#ff00ff">
                <v:path arrowok="t"/>
              </v:shape>
            </v:group>
            <v:group style="position:absolute;left:7363;top:-153;width:2;height:64" coordorigin="7363,-153" coordsize="2,64">
              <v:shape style="position:absolute;left:7363;top:-153;width:2;height:64" coordorigin="7363,-153" coordsize="0,64" path="m7363,-153l7363,-90e" filled="false" stroked="true" strokeweight=".480232pt" strokecolor="#ff00ff">
                <v:path arrowok="t"/>
              </v:shape>
            </v:group>
            <v:group style="position:absolute;left:7629;top:-153;width:2;height:64" coordorigin="7629,-153" coordsize="2,64">
              <v:shape style="position:absolute;left:7629;top:-153;width:2;height:64" coordorigin="7629,-153" coordsize="0,64" path="m7629,-153l7629,-90e" filled="false" stroked="true" strokeweight=".376268pt" strokecolor="#ff00ff">
                <v:path arrowok="t"/>
              </v:shape>
            </v:group>
            <v:group style="position:absolute;left:8125;top:-153;width:2;height:64" coordorigin="8125,-153" coordsize="2,64">
              <v:shape style="position:absolute;left:8125;top:-153;width:2;height:64" coordorigin="8125,-153" coordsize="0,64" path="m8125,-153l8125,-90e" filled="false" stroked="true" strokeweight=".396072pt" strokecolor="#ff00ff">
                <v:path arrowok="t"/>
              </v:shape>
            </v:group>
            <v:group style="position:absolute;left:7086;top:-153;width:2;height:64" coordorigin="7086,-153" coordsize="2,64">
              <v:shape style="position:absolute;left:7086;top:-153;width:2;height:64" coordorigin="7086,-153" coordsize="0,64" path="m7086,-153l7086,-90e" filled="false" stroked="true" strokeweight=".401023pt" strokecolor="#ff00ff">
                <v:path arrowok="t"/>
              </v:shape>
            </v:group>
            <v:group style="position:absolute;left:7538;top:-153;width:2;height:64" coordorigin="7538,-153" coordsize="2,64">
              <v:shape style="position:absolute;left:7538;top:-153;width:2;height:64" coordorigin="7538,-153" coordsize="0,64" path="m7538,-153l7538,-90e" filled="false" stroked="true" strokeweight=".465387pt" strokecolor="#ff00ff">
                <v:path arrowok="t"/>
              </v:shape>
            </v:group>
            <v:group style="position:absolute;left:7045;top:-153;width:2;height:64" coordorigin="7045,-153" coordsize="2,64">
              <v:shape style="position:absolute;left:7045;top:-153;width:2;height:64" coordorigin="7045,-153" coordsize="0,64" path="m7045,-90l7045,-153e" filled="false" stroked="true" strokeweight=".371318pt" strokecolor="#ff00ff">
                <v:path arrowok="t"/>
              </v:shape>
            </v:group>
            <v:group style="position:absolute;left:7700;top:-153;width:2;height:64" coordorigin="7700,-153" coordsize="2,64">
              <v:shape style="position:absolute;left:7700;top:-153;width:2;height:64" coordorigin="7700,-153" coordsize="0,64" path="m7700,-153l7700,-90e" filled="false" stroked="true" strokeweight=".415878pt" strokecolor="#ff00ff">
                <v:path arrowok="t"/>
              </v:shape>
            </v:group>
            <v:group style="position:absolute;left:7008;top:-153;width:2;height:64" coordorigin="7008,-153" coordsize="2,64">
              <v:shape style="position:absolute;left:7008;top:-153;width:2;height:64" coordorigin="7008,-153" coordsize="0,64" path="m7008,-90l7008,-153e" filled="false" stroked="true" strokeweight=".371318pt" strokecolor="#ff00ff">
                <v:path arrowok="t"/>
              </v:shape>
            </v:group>
            <v:group style="position:absolute;left:7169;top:-153;width:2;height:64" coordorigin="7169,-153" coordsize="2,64">
              <v:shape style="position:absolute;left:7169;top:-153;width:2;height:64" coordorigin="7169,-153" coordsize="0,64" path="m7169,-153l7169,-90e" filled="false" stroked="true" strokeweight=".415876pt" strokecolor="#ff00ff">
                <v:path arrowok="t"/>
              </v:shape>
            </v:group>
            <v:group style="position:absolute;left:7772;top:-153;width:2;height:64" coordorigin="7772,-153" coordsize="2,64">
              <v:shape style="position:absolute;left:7772;top:-153;width:2;height:64" coordorigin="7772,-153" coordsize="0,64" path="m7772,-153l7772,-90e" filled="false" stroked="true" strokeweight=".445584pt" strokecolor="#ff00ff">
                <v:path arrowok="t"/>
              </v:shape>
            </v:group>
            <v:group style="position:absolute;left:7391;top:-153;width:2;height:64" coordorigin="7391,-153" coordsize="2,64">
              <v:shape style="position:absolute;left:7391;top:-153;width:2;height:64" coordorigin="7391,-153" coordsize="0,64" path="m7391,-90l7391,-153e" filled="false" stroked="true" strokeweight=".371318pt" strokecolor="#ff00ff">
                <v:path arrowok="t"/>
              </v:shape>
            </v:group>
            <v:group style="position:absolute;left:7281;top:-153;width:2;height:64" coordorigin="7281,-153" coordsize="2,64">
              <v:shape style="position:absolute;left:7281;top:-153;width:2;height:64" coordorigin="7281,-153" coordsize="0,64" path="m7281,-153l7281,-90e" filled="false" stroked="true" strokeweight=".425777pt" strokecolor="#ff00ff">
                <v:path arrowok="t"/>
              </v:shape>
            </v:group>
            <v:group style="position:absolute;left:7872;top:-153;width:2;height:64" coordorigin="7872,-153" coordsize="2,64">
              <v:shape style="position:absolute;left:7872;top:-153;width:2;height:64" coordorigin="7872,-153" coordsize="0,64" path="m7872,-153l7872,-90e" filled="false" stroked="true" strokeweight=".445584pt" strokecolor="#ff00ff">
                <v:path arrowok="t"/>
              </v:shape>
            </v:group>
            <v:group style="position:absolute;left:7314;top:-153;width:2;height:64" coordorigin="7314,-153" coordsize="2,64">
              <v:shape style="position:absolute;left:7314;top:-153;width:2;height:64" coordorigin="7314,-153" coordsize="0,64" path="m7314,-153l7314,-90e" filled="false" stroked="true" strokeweight=".495093pt" strokecolor="#ff00ff">
                <v:path arrowok="t"/>
              </v:shape>
            </v:group>
            <v:group style="position:absolute;left:7657;top:-153;width:2;height:64" coordorigin="7657,-153" coordsize="2,64">
              <v:shape style="position:absolute;left:7657;top:-153;width:2;height:64" coordorigin="7657,-153" coordsize="0,64" path="m7657,-153l7657,-90e" filled="false" stroked="true" strokeweight=".435682pt" strokecolor="#ff00ff">
                <v:path arrowok="t"/>
              </v:shape>
            </v:group>
            <v:group style="position:absolute;left:8602;top:-153;width:2;height:64" coordorigin="8602,-153" coordsize="2,64">
              <v:shape style="position:absolute;left:8602;top:-153;width:2;height:64" coordorigin="8602,-153" coordsize="0,64" path="m8602,-90l8602,-153e" filled="false" stroked="true" strokeweight=".371318pt" strokecolor="#ff00ff">
                <v:path arrowok="t"/>
              </v:shape>
            </v:group>
            <v:group style="position:absolute;left:7348;top:-153;width:2;height:64" coordorigin="7348,-153" coordsize="2,64">
              <v:shape style="position:absolute;left:7348;top:-153;width:2;height:64" coordorigin="7348,-153" coordsize="0,64" path="m7348,-153l7348,-90e" filled="false" stroked="true" strokeweight=".519853pt" strokecolor="#ff00ff">
                <v:path arrowok="t"/>
              </v:shape>
            </v:group>
            <v:group style="position:absolute;left:7840;top:-153;width:2;height:64" coordorigin="7840,-153" coordsize="2,64">
              <v:shape style="position:absolute;left:7840;top:-153;width:2;height:64" coordorigin="7840,-153" coordsize="0,64" path="m7840,-153l7840,-90e" filled="false" stroked="true" strokeweight=".504984pt" strokecolor="#ff00ff">
                <v:path arrowok="t"/>
              </v:shape>
            </v:group>
            <v:group style="position:absolute;left:7766;top:-153;width:2;height:64" coordorigin="7766,-153" coordsize="2,64">
              <v:shape style="position:absolute;left:7766;top:-153;width:2;height:64" coordorigin="7766,-153" coordsize="0,64" path="m7766,-153l7766,-90e" filled="false" stroked="true" strokeweight=".425775pt" strokecolor="#ff00ff">
                <v:path arrowok="t"/>
              </v:shape>
            </v:group>
            <v:group style="position:absolute;left:7635;top:-153;width:2;height:64" coordorigin="7635,-153" coordsize="2,64">
              <v:shape style="position:absolute;left:7635;top:-153;width:2;height:64" coordorigin="7635,-153" coordsize="0,64" path="m7635,-153l7635,-90e" filled="false" stroked="true" strokeweight=".509937pt" strokecolor="#ff00ff">
                <v:path arrowok="t"/>
              </v:shape>
            </v:group>
            <v:group style="position:absolute;left:7584;top:-153;width:2;height:64" coordorigin="7584,-153" coordsize="2,64">
              <v:shape style="position:absolute;left:7584;top:-153;width:2;height:64" coordorigin="7584,-153" coordsize="0,64" path="m7584,-153l7584,-90e" filled="false" stroked="true" strokeweight=".504994pt" strokecolor="#ff00ff">
                <v:path arrowok="t"/>
              </v:shape>
            </v:group>
            <v:group style="position:absolute;left:8519;top:-153;width:2;height:64" coordorigin="8519,-153" coordsize="2,64">
              <v:shape style="position:absolute;left:8519;top:-153;width:2;height:64" coordorigin="8519,-153" coordsize="0,64" path="m8519,-153l8519,-90e" filled="false" stroked="true" strokeweight=".376268pt" strokecolor="#ff00ff">
                <v:path arrowok="t"/>
              </v:shape>
            </v:group>
            <v:group style="position:absolute;left:7346;top:-153;width:2;height:64" coordorigin="7346,-153" coordsize="2,64">
              <v:shape style="position:absolute;left:7346;top:-153;width:2;height:64" coordorigin="7346,-153" coordsize="0,64" path="m7346,-153l7346,-90e" filled="false" stroked="true" strokeweight=".44063pt" strokecolor="#ff00ff">
                <v:path arrowok="t"/>
              </v:shape>
            </v:group>
            <v:group style="position:absolute;left:7854;top:-153;width:2;height:64" coordorigin="7854,-153" coordsize="2,64">
              <v:shape style="position:absolute;left:7854;top:-153;width:2;height:64" coordorigin="7854,-153" coordsize="0,64" path="m7854,-153l7854,-90e" filled="false" stroked="true" strokeweight=".514886pt" strokecolor="#ff00ff">
                <v:path arrowok="t"/>
              </v:shape>
            </v:group>
            <v:group style="position:absolute;left:8485;top:-153;width:2;height:64" coordorigin="8485,-153" coordsize="2,64">
              <v:shape style="position:absolute;left:8485;top:-153;width:2;height:64" coordorigin="8485,-153" coordsize="0,64" path="m8485,-90l8485,-153e" filled="false" stroked="true" strokeweight=".371318pt" strokecolor="#ff00ff">
                <v:path arrowok="t"/>
              </v:shape>
            </v:group>
            <v:group style="position:absolute;left:7300;top:-153;width:2;height:64" coordorigin="7300,-153" coordsize="2,64">
              <v:shape style="position:absolute;left:7300;top:-153;width:2;height:64" coordorigin="7300,-153" coordsize="0,64" path="m7300,-153l7300,-90e" filled="false" stroked="true" strokeweight=".465382pt" strokecolor="#ff00ff">
                <v:path arrowok="t"/>
              </v:shape>
            </v:group>
            <v:group style="position:absolute;left:6659;top:-153;width:2;height:64" coordorigin="6659,-153" coordsize="2,64">
              <v:shape style="position:absolute;left:6659;top:-153;width:2;height:64" coordorigin="6659,-153" coordsize="0,64" path="m6659,-90l6659,-153e" filled="false" stroked="true" strokeweight=".371318pt" strokecolor="#ff00ff">
                <v:path arrowok="t"/>
              </v:shape>
            </v:group>
            <v:group style="position:absolute;left:8139;top:-153;width:2;height:64" coordorigin="8139,-153" coordsize="2,64">
              <v:shape style="position:absolute;left:8139;top:-153;width:2;height:64" coordorigin="8139,-153" coordsize="0,64" path="m8139,-153l8139,-90e" filled="false" stroked="true" strokeweight=".480243pt" strokecolor="#ff00ff">
                <v:path arrowok="t"/>
              </v:shape>
            </v:group>
            <v:group style="position:absolute;left:7678;top:-153;width:2;height:64" coordorigin="7678,-153" coordsize="2,64">
              <v:shape style="position:absolute;left:7678;top:-153;width:2;height:64" coordorigin="7678,-153" coordsize="0,64" path="m7678,-153l7678,-90e" filled="false" stroked="true" strokeweight=".396072pt" strokecolor="#ff00ff">
                <v:path arrowok="t"/>
              </v:shape>
            </v:group>
            <v:group style="position:absolute;left:7641;top:-153;width:2;height:64" coordorigin="7641,-153" coordsize="2,64">
              <v:shape style="position:absolute;left:7641;top:-153;width:2;height:64" coordorigin="7641,-153" coordsize="0,64" path="m7641,-153l7641,-90e" filled="false" stroked="true" strokeweight=".410919pt" strokecolor="#ff00ff">
                <v:path arrowok="t"/>
              </v:shape>
            </v:group>
            <v:group style="position:absolute;left:7207;top:-153;width:2;height:64" coordorigin="7207,-153" coordsize="2,64">
              <v:shape style="position:absolute;left:7207;top:-153;width:2;height:64" coordorigin="7207,-153" coordsize="0,64" path="m7207,-153l7207,-90e" filled="false" stroked="true" strokeweight=".465382pt" strokecolor="#ff00ff">
                <v:path arrowok="t"/>
              </v:shape>
            </v:group>
            <v:group style="position:absolute;left:7212;top:-153;width:2;height:64" coordorigin="7212,-153" coordsize="2,64">
              <v:shape style="position:absolute;left:7212;top:-153;width:2;height:64" coordorigin="7212,-153" coordsize="0,64" path="m7212,-153l7212,-90e" filled="false" stroked="true" strokeweight=".391121pt" strokecolor="#ff00ff">
                <v:path arrowok="t"/>
              </v:shape>
            </v:group>
            <v:group style="position:absolute;left:8005;top:-153;width:2;height:64" coordorigin="8005,-153" coordsize="2,64">
              <v:shape style="position:absolute;left:8005;top:-153;width:2;height:64" coordorigin="8005,-153" coordsize="0,64" path="m8005,-153l8005,-90e" filled="false" stroked="true" strokeweight=".430731pt" strokecolor="#ff00ff">
                <v:path arrowok="t"/>
              </v:shape>
            </v:group>
            <v:group style="position:absolute;left:8365;top:-153;width:2;height:64" coordorigin="8365,-153" coordsize="2,64">
              <v:shape style="position:absolute;left:8365;top:-153;width:2;height:64" coordorigin="8365,-153" coordsize="0,64" path="m8365,-90l8365,-153e" filled="false" stroked="true" strokeweight=".371318pt" strokecolor="#ff00ff">
                <v:path arrowok="t"/>
              </v:shape>
            </v:group>
            <v:group style="position:absolute;left:7811;top:-153;width:2;height:64" coordorigin="7811,-153" coordsize="2,64">
              <v:shape style="position:absolute;left:7811;top:-153;width:2;height:64" coordorigin="7811,-153" coordsize="0,64" path="m7811,-153l7811,-90e" filled="false" stroked="true" strokeweight=".480229pt" strokecolor="#ff00ff">
                <v:path arrowok="t"/>
              </v:shape>
            </v:group>
            <v:group style="position:absolute;left:7141;top:-153;width:2;height:64" coordorigin="7141,-153" coordsize="2,64">
              <v:shape style="position:absolute;left:7141;top:-153;width:2;height:64" coordorigin="7141,-153" coordsize="0,64" path="m7141,-153l7141,-90e" filled="false" stroked="true" strokeweight=".44063pt" strokecolor="#ff00ff">
                <v:path arrowok="t"/>
              </v:shape>
            </v:group>
            <v:group style="position:absolute;left:8360;top:-153;width:2;height:64" coordorigin="8360,-153" coordsize="2,64">
              <v:shape style="position:absolute;left:8360;top:-153;width:2;height:64" coordorigin="8360,-153" coordsize="0,64" path="m8360,-153l8360,-90e" filled="false" stroked="true" strokeweight=".405974pt" strokecolor="#ff00ff">
                <v:path arrowok="t"/>
              </v:shape>
            </v:group>
            <v:group style="position:absolute;left:7102;top:-153;width:2;height:64" coordorigin="7102,-153" coordsize="2,64">
              <v:shape style="position:absolute;left:7102;top:-153;width:2;height:64" coordorigin="7102,-153" coordsize="0,64" path="m7102,-153l7102,-90e" filled="false" stroked="true" strokeweight=".470338pt" strokecolor="#ff00ff">
                <v:path arrowok="t"/>
              </v:shape>
            </v:group>
            <v:group style="position:absolute;left:8609;top:-153;width:2;height:64" coordorigin="8609,-153" coordsize="2,64">
              <v:shape style="position:absolute;left:8609;top:-153;width:2;height:64" coordorigin="8609,-153" coordsize="0,64" path="m8609,-90l8609,-153e" filled="false" stroked="true" strokeweight=".371318pt" strokecolor="#ff00ff">
                <v:path arrowok="t"/>
              </v:shape>
            </v:group>
            <v:group style="position:absolute;left:7330;top:-153;width:2;height:64" coordorigin="7330,-153" coordsize="2,64">
              <v:shape style="position:absolute;left:7330;top:-153;width:2;height:64" coordorigin="7330,-153" coordsize="0,64" path="m7330,-153l7330,-90e" filled="false" stroked="true" strokeweight=".465385pt" strokecolor="#ff00ff">
                <v:path arrowok="t"/>
              </v:shape>
            </v:group>
            <v:group style="position:absolute;left:7896;top:-153;width:2;height:64" coordorigin="7896,-153" coordsize="2,64">
              <v:shape style="position:absolute;left:7896;top:-153;width:2;height:64" coordorigin="7896,-153" coordsize="0,64" path="m7896,-153l7896,-90e" filled="false" stroked="true" strokeweight=".485191pt" strokecolor="#ff00ff">
                <v:path arrowok="t"/>
              </v:shape>
            </v:group>
            <v:group style="position:absolute;left:7507;top:-153;width:2;height:64" coordorigin="7507,-153" coordsize="2,64">
              <v:shape style="position:absolute;left:7507;top:-153;width:2;height:64" coordorigin="7507,-153" coordsize="0,64" path="m7507,-153l7507,-90e" filled="false" stroked="true" strokeweight=".430726pt" strokecolor="#ff00ff">
                <v:path arrowok="t"/>
              </v:shape>
            </v:group>
            <v:group style="position:absolute;left:7876;top:-153;width:2;height:64" coordorigin="7876,-153" coordsize="2,64">
              <v:shape style="position:absolute;left:7876;top:-153;width:2;height:64" coordorigin="7876,-153" coordsize="0,64" path="m7876,-153l7876,-90e" filled="false" stroked="true" strokeweight=".415878pt" strokecolor="#ff00ff">
                <v:path arrowok="t"/>
              </v:shape>
            </v:group>
            <v:group style="position:absolute;left:7220;top:-153;width:2;height:64" coordorigin="7220,-153" coordsize="2,64">
              <v:shape style="position:absolute;left:7220;top:-153;width:2;height:64" coordorigin="7220,-153" coordsize="0,64" path="m7220,-90l7220,-153e" filled="false" stroked="true" strokeweight=".371318pt" strokecolor="#ff00ff">
                <v:path arrowok="t"/>
              </v:shape>
            </v:group>
            <v:group style="position:absolute;left:7647;top:-153;width:2;height:64" coordorigin="7647,-153" coordsize="2,64">
              <v:shape style="position:absolute;left:7647;top:-153;width:2;height:64" coordorigin="7647,-153" coordsize="0,64" path="m7647,-153l7647,-90e" filled="false" stroked="true" strokeweight=".485191pt" strokecolor="#ff00ff">
                <v:path arrowok="t"/>
              </v:shape>
            </v:group>
            <v:group style="position:absolute;left:7925;top:-153;width:2;height:64" coordorigin="7925,-153" coordsize="2,64">
              <v:shape style="position:absolute;left:7925;top:-153;width:2;height:64" coordorigin="7925,-153" coordsize="0,64" path="m7925,-153l7925,-90e" filled="false" stroked="true" strokeweight=".420829pt" strokecolor="#ff00ff">
                <v:path arrowok="t"/>
              </v:shape>
            </v:group>
            <v:group style="position:absolute;left:7293;top:-153;width:2;height:64" coordorigin="7293,-153" coordsize="2,64">
              <v:shape style="position:absolute;left:7293;top:-153;width:2;height:64" coordorigin="7293,-153" coordsize="0,64" path="m7293,-153l7293,-90e" filled="false" stroked="true" strokeweight=".48024pt" strokecolor="#ff00ff">
                <v:path arrowok="t"/>
              </v:shape>
            </v:group>
            <v:group style="position:absolute;left:7225;top:-153;width:2;height:64" coordorigin="7225,-153" coordsize="2,64">
              <v:shape style="position:absolute;left:7225;top:-153;width:2;height:64" coordorigin="7225,-153" coordsize="0,64" path="m7225,-153l7225,-90e" filled="false" stroked="true" strokeweight=".405974pt" strokecolor="#ff00ff">
                <v:path arrowok="t"/>
              </v:shape>
            </v:group>
            <v:group style="position:absolute;left:7704;top:-153;width:2;height:64" coordorigin="7704,-153" coordsize="2,64">
              <v:shape style="position:absolute;left:7704;top:-153;width:2;height:64" coordorigin="7704,-153" coordsize="0,64" path="m7704,-153l7704,-90e" filled="false" stroked="true" strokeweight=".475289pt" strokecolor="#ff00ff">
                <v:path arrowok="t"/>
              </v:shape>
            </v:group>
            <v:group style="position:absolute;left:8279;top:-153;width:2;height:64" coordorigin="8279,-153" coordsize="2,64">
              <v:shape style="position:absolute;left:8279;top:-153;width:2;height:64" coordorigin="8279,-153" coordsize="0,64" path="m8279,-90l8279,-153e" filled="false" stroked="true" strokeweight=".371318pt" strokecolor="#ff00ff">
                <v:path arrowok="t"/>
              </v:shape>
            </v:group>
            <v:group style="position:absolute;left:7248;top:-153;width:2;height:64" coordorigin="7248,-153" coordsize="2,64">
              <v:shape style="position:absolute;left:7248;top:-153;width:2;height:64" coordorigin="7248,-153" coordsize="0,64" path="m7248,-153l7248,-90e" filled="false" stroked="true" strokeweight=".460434pt" strokecolor="#ff00ff">
                <v:path arrowok="t"/>
              </v:shape>
            </v:group>
            <v:group style="position:absolute;left:7574;top:-153;width:2;height:64" coordorigin="7574,-153" coordsize="2,64">
              <v:shape style="position:absolute;left:7574;top:-153;width:2;height:64" coordorigin="7574,-153" coordsize="0,64" path="m7574,-153l7574,-90e" filled="false" stroked="true" strokeweight=".430736pt" strokecolor="#ff00ff">
                <v:path arrowok="t"/>
              </v:shape>
            </v:group>
            <v:group style="position:absolute;left:7184;top:-153;width:2;height:64" coordorigin="7184,-153" coordsize="2,64">
              <v:shape style="position:absolute;left:7184;top:-153;width:2;height:64" coordorigin="7184,-153" coordsize="0,64" path="m7184,-90l7184,-153e" filled="false" stroked="true" strokeweight=".371318pt" strokecolor="#ff00ff">
                <v:path arrowok="t"/>
              </v:shape>
            </v:group>
            <v:group style="position:absolute;left:7252;top:-153;width:2;height:64" coordorigin="7252,-153" coordsize="2,64">
              <v:shape style="position:absolute;left:7252;top:-153;width:2;height:64" coordorigin="7252,-153" coordsize="0,64" path="m7252,-153l7252,-90e" filled="false" stroked="true" strokeweight=".445578pt" strokecolor="#ff00ff">
                <v:path arrowok="t"/>
              </v:shape>
            </v:group>
            <v:group style="position:absolute;left:7412;top:-153;width:2;height:64" coordorigin="7412,-153" coordsize="2,64">
              <v:shape style="position:absolute;left:7412;top:-153;width:2;height:64" coordorigin="7412,-153" coordsize="0,64" path="m7412,-90l7412,-153e" filled="false" stroked="true" strokeweight=".371318pt" strokecolor="#ff00ff">
                <v:path arrowok="t"/>
              </v:shape>
            </v:group>
            <v:group style="position:absolute;left:7431;top:-153;width:2;height:64" coordorigin="7431,-153" coordsize="2,64">
              <v:shape style="position:absolute;left:7431;top:-153;width:2;height:64" coordorigin="7431,-153" coordsize="0,64" path="m7431,-153l7431,-90e" filled="false" stroked="true" strokeweight=".450537pt" strokecolor="#ff00ff">
                <v:path arrowok="t"/>
              </v:shape>
            </v:group>
            <v:group style="position:absolute;left:7114;top:-153;width:2;height:64" coordorigin="7114,-153" coordsize="2,64">
              <v:shape style="position:absolute;left:7114;top:-153;width:2;height:64" coordorigin="7114,-153" coordsize="0,64" path="m7114,-153l7114,-90e" filled="false" stroked="true" strokeweight=".415878pt" strokecolor="#ff00ff">
                <v:path arrowok="t"/>
              </v:shape>
            </v:group>
            <v:group style="position:absolute;left:7556;top:-153;width:2;height:64" coordorigin="7556,-153" coordsize="2,64">
              <v:shape style="position:absolute;left:7556;top:-153;width:2;height:64" coordorigin="7556,-153" coordsize="0,64" path="m7556,-90l7556,-153e" filled="false" stroked="true" strokeweight=".371318pt" strokecolor="#ff00ff">
                <v:path arrowok="t"/>
              </v:shape>
            </v:group>
            <v:group style="position:absolute;left:8181;top:-153;width:2;height:64" coordorigin="8181,-153" coordsize="2,64">
              <v:shape style="position:absolute;left:8181;top:-153;width:2;height:64" coordorigin="8181,-153" coordsize="0,64" path="m8181,-153l8181,-90e" filled="false" stroked="true" strokeweight=".470333pt" strokecolor="#ff00ff">
                <v:path arrowok="t"/>
              </v:shape>
            </v:group>
            <v:group style="position:absolute;left:7801;top:-153;width:2;height:64" coordorigin="7801,-153" coordsize="2,64">
              <v:shape style="position:absolute;left:7801;top:-153;width:2;height:64" coordorigin="7801,-153" coordsize="0,64" path="m7801,-153l7801,-90e" filled="false" stroked="true" strokeweight=".420829pt" strokecolor="#ff00ff">
                <v:path arrowok="t"/>
              </v:shape>
            </v:group>
            <v:group style="position:absolute;left:7176;top:-153;width:2;height:64" coordorigin="7176,-153" coordsize="2,64">
              <v:shape style="position:absolute;left:7176;top:-153;width:2;height:64" coordorigin="7176,-153" coordsize="0,64" path="m7176,-153l7176,-90e" filled="false" stroked="true" strokeweight=".415876pt" strokecolor="#ff00ff">
                <v:path arrowok="t"/>
              </v:shape>
            </v:group>
            <v:group style="position:absolute;left:7921;top:-153;width:2;height:64" coordorigin="7921,-153" coordsize="2,64">
              <v:shape style="position:absolute;left:7921;top:-153;width:2;height:64" coordorigin="7921,-153" coordsize="0,64" path="m7921,-153l7921,-90e" filled="false" stroked="true" strokeweight=".480248pt" strokecolor="#ff00ff">
                <v:path arrowok="t"/>
              </v:shape>
            </v:group>
            <v:group style="position:absolute;left:7590;top:-153;width:2;height:64" coordorigin="7590,-153" coordsize="2,64">
              <v:shape style="position:absolute;left:7590;top:-153;width:2;height:64" coordorigin="7590,-153" coordsize="0,64" path="m7590,-153l7590,-90e" filled="false" stroked="true" strokeweight=".470333pt" strokecolor="#ff00ff">
                <v:path arrowok="t"/>
              </v:shape>
            </v:group>
            <v:group style="position:absolute;left:7244;top:-153;width:2;height:64" coordorigin="7244,-153" coordsize="2,64">
              <v:shape style="position:absolute;left:7244;top:-153;width:2;height:64" coordorigin="7244,-153" coordsize="0,64" path="m7244,-153l7244,-90e" filled="false" stroked="true" strokeweight=".470333pt" strokecolor="#ff00ff">
                <v:path arrowok="t"/>
              </v:shape>
            </v:group>
            <v:group style="position:absolute;left:7239;top:-153;width:2;height:64" coordorigin="7239,-153" coordsize="2,64">
              <v:shape style="position:absolute;left:7239;top:-153;width:2;height:64" coordorigin="7239,-153" coordsize="0,64" path="m7239,-153l7239,-90e" filled="false" stroked="true" strokeweight=".38617pt" strokecolor="#ff00ff">
                <v:path arrowok="t"/>
              </v:shape>
            </v:group>
            <v:group style="position:absolute;left:7444;top:-153;width:2;height:64" coordorigin="7444,-153" coordsize="2,64">
              <v:shape style="position:absolute;left:7444;top:-153;width:2;height:64" coordorigin="7444,-153" coordsize="0,64" path="m7444,-90l7444,-153e" filled="false" stroked="true" strokeweight=".371318pt" strokecolor="#ff00ff">
                <v:path arrowok="t"/>
              </v:shape>
            </v:group>
            <v:group style="position:absolute;left:7454;top:-153;width:2;height:64" coordorigin="7454,-153" coordsize="2,64">
              <v:shape style="position:absolute;left:7454;top:-153;width:2;height:64" coordorigin="7454,-153" coordsize="0,64" path="m7454,-153l7454,-90e" filled="false" stroked="true" strokeweight=".490136pt" strokecolor="#ff00ff">
                <v:path arrowok="t"/>
              </v:shape>
            </v:group>
            <v:group style="position:absolute;left:7694;top:-153;width:2;height:64" coordorigin="7694,-153" coordsize="2,64">
              <v:shape style="position:absolute;left:7694;top:-153;width:2;height:64" coordorigin="7694,-153" coordsize="0,64" path="m7694,-153l7694,-90e" filled="false" stroked="true" strokeweight=".425783pt" strokecolor="#ff00ff">
                <v:path arrowok="t"/>
              </v:shape>
            </v:group>
            <v:group style="position:absolute;left:7166;top:-153;width:2;height:64" coordorigin="7166,-153" coordsize="2,64">
              <v:shape style="position:absolute;left:7166;top:-153;width:2;height:64" coordorigin="7166,-153" coordsize="0,64" path="m7166,-153l7166,-90e" filled="false" stroked="true" strokeweight=".410927pt" strokecolor="#ff00ff">
                <v:path arrowok="t"/>
              </v:shape>
            </v:group>
            <v:group style="position:absolute;left:7325;top:-153;width:2;height:64" coordorigin="7325,-153" coordsize="2,64">
              <v:shape style="position:absolute;left:7325;top:-153;width:2;height:64" coordorigin="7325,-153" coordsize="0,64" path="m7325,-153l7325,-90e" filled="false" stroked="true" strokeweight=".465379pt" strokecolor="#ff00ff">
                <v:path arrowok="t"/>
              </v:shape>
            </v:group>
            <v:group style="position:absolute;left:6858;top:-153;width:2;height:64" coordorigin="6858,-153" coordsize="2,64">
              <v:shape style="position:absolute;left:6858;top:-153;width:2;height:64" coordorigin="6858,-153" coordsize="0,64" path="m6858,-90l6858,-153e" filled="false" stroked="true" strokeweight=".371318pt" strokecolor="#ff00ff">
                <v:path arrowok="t"/>
              </v:shape>
            </v:group>
            <v:group style="position:absolute;left:6958;top:-153;width:2;height:64" coordorigin="6958,-153" coordsize="2,64">
              <v:shape style="position:absolute;left:6958;top:-153;width:2;height:64" coordorigin="6958,-153" coordsize="0,64" path="m6958,-153l6958,-90e" filled="false" stroked="true" strokeweight=".415876pt" strokecolor="#ff00ff">
                <v:path arrowok="t"/>
              </v:shape>
            </v:group>
            <v:group style="position:absolute;left:8481;top:-153;width:2;height:64" coordorigin="8481,-153" coordsize="2,64">
              <v:shape style="position:absolute;left:8481;top:-153;width:2;height:64" coordorigin="8481,-153" coordsize="0,64" path="m8481,-153l8481,-90e" filled="false" stroked="true" strokeweight=".420827pt" strokecolor="#ff00ff">
                <v:path arrowok="t"/>
              </v:shape>
            </v:group>
            <v:group style="position:absolute;left:7149;top:-153;width:2;height:64" coordorigin="7149,-153" coordsize="2,64">
              <v:shape style="position:absolute;left:7149;top:-153;width:2;height:64" coordorigin="7149,-153" coordsize="0,64" path="m7149,-153l7149,-90e" filled="false" stroked="true" strokeweight=".430728pt" strokecolor="#ff00ff">
                <v:path arrowok="t"/>
              </v:shape>
            </v:group>
            <v:group style="position:absolute;left:8008;top:-153;width:2;height:64" coordorigin="8008,-153" coordsize="2,64">
              <v:shape style="position:absolute;left:8008;top:-153;width:2;height:64" coordorigin="8008,-153" coordsize="0,64" path="m8008,-90l8008,-153e" filled="false" stroked="true" strokeweight=".371318pt" strokecolor="#ff00ff">
                <v:path arrowok="t"/>
              </v:shape>
            </v:group>
            <v:group style="position:absolute;left:8765;top:-153;width:2;height:64" coordorigin="8765,-153" coordsize="2,64">
              <v:shape style="position:absolute;left:8765;top:-153;width:2;height:64" coordorigin="8765,-153" coordsize="0,64" path="m8765,-90l8765,-153e" filled="false" stroked="true" strokeweight=".371318pt" strokecolor="#ff00ff">
                <v:path arrowok="t"/>
              </v:shape>
            </v:group>
            <v:group style="position:absolute;left:7256;top:-153;width:2;height:64" coordorigin="7256,-153" coordsize="2,64">
              <v:shape style="position:absolute;left:7256;top:-153;width:2;height:64" coordorigin="7256,-153" coordsize="0,64" path="m7256,-153l7256,-90e" filled="false" stroked="true" strokeweight=".465385pt" strokecolor="#ff00ff">
                <v:path arrowok="t"/>
              </v:shape>
            </v:group>
            <v:group style="position:absolute;left:7387;top:-153;width:2;height:64" coordorigin="7387,-153" coordsize="2,64">
              <v:shape style="position:absolute;left:7387;top:-153;width:2;height:64" coordorigin="7387,-153" coordsize="0,64" path="m7387,-153l7387,-90e" filled="false" stroked="true" strokeweight=".480243pt" strokecolor="#ff00ff">
                <v:path arrowok="t"/>
              </v:shape>
            </v:group>
            <v:group style="position:absolute;left:8352;top:-153;width:2;height:64" coordorigin="8352,-153" coordsize="2,64">
              <v:shape style="position:absolute;left:8352;top:-153;width:2;height:64" coordorigin="8352,-153" coordsize="0,64" path="m8352,-153l8352,-90e" filled="false" stroked="true" strokeweight=".38617pt" strokecolor="#ff00ff">
                <v:path arrowok="t"/>
              </v:shape>
            </v:group>
            <v:group style="position:absolute;left:7471;top:-153;width:2;height:64" coordorigin="7471,-153" coordsize="2,64">
              <v:shape style="position:absolute;left:7471;top:-153;width:2;height:64" coordorigin="7471,-153" coordsize="0,64" path="m7471,-90l7471,-153e" filled="false" stroked="true" strokeweight=".371318pt" strokecolor="#ff00ff">
                <v:path arrowok="t"/>
              </v:shape>
            </v:group>
            <v:group style="position:absolute;left:7762;top:-153;width:2;height:64" coordorigin="7762,-153" coordsize="2,64">
              <v:shape style="position:absolute;left:7762;top:-153;width:2;height:64" coordorigin="7762,-153" coordsize="0,64" path="m7762,-153l7762,-90e" filled="false" stroked="true" strokeweight=".435679pt" strokecolor="#ff00ff">
                <v:path arrowok="t"/>
              </v:shape>
            </v:group>
            <v:group style="position:absolute;left:7997;top:-153;width:2;height:64" coordorigin="7997,-153" coordsize="2,64">
              <v:shape style="position:absolute;left:7997;top:-153;width:2;height:64" coordorigin="7997,-153" coordsize="0,64" path="m7997,-153l7997,-90e" filled="false" stroked="true" strokeweight=".425777pt" strokecolor="#ff00ff">
                <v:path arrowok="t"/>
              </v:shape>
            </v:group>
            <v:group style="position:absolute;left:8411;top:-153;width:2;height:64" coordorigin="8411,-153" coordsize="2,64">
              <v:shape style="position:absolute;left:8411;top:-153;width:2;height:64" coordorigin="8411,-153" coordsize="0,64" path="m8411,-90l8411,-153e" filled="false" stroked="true" strokeweight=".371318pt" strokecolor="#ff00ff">
                <v:path arrowok="t"/>
              </v:shape>
            </v:group>
            <v:group style="position:absolute;left:7033;top:-153;width:2;height:64" coordorigin="7033,-153" coordsize="2,64">
              <v:shape style="position:absolute;left:7033;top:-153;width:2;height:64" coordorigin="7033,-153" coordsize="0,64" path="m7033,-90l7033,-153e" filled="false" stroked="true" strokeweight=".371318pt" strokecolor="#ff00ff">
                <v:path arrowok="t"/>
              </v:shape>
            </v:group>
            <v:group style="position:absolute;left:7052;top:-153;width:2;height:64" coordorigin="7052,-153" coordsize="2,64">
              <v:shape style="position:absolute;left:7052;top:-153;width:2;height:64" coordorigin="7052,-153" coordsize="0,64" path="m7052,-90l7052,-153e" filled="false" stroked="true" strokeweight=".371318pt" strokecolor="#ff00ff">
                <v:path arrowok="t"/>
              </v:shape>
            </v:group>
            <v:group style="position:absolute;left:8052;top:-153;width:2;height:64" coordorigin="8052,-153" coordsize="2,64">
              <v:shape style="position:absolute;left:8052;top:-153;width:2;height:64" coordorigin="8052,-153" coordsize="0,64" path="m8052,-90l8052,-153e" filled="false" stroked="true" strokeweight=".371318pt" strokecolor="#ff00ff">
                <v:path arrowok="t"/>
              </v:shape>
            </v:group>
            <v:group style="position:absolute;left:7614;top:-153;width:2;height:64" coordorigin="7614,-153" coordsize="2,64">
              <v:shape style="position:absolute;left:7614;top:-153;width:2;height:64" coordorigin="7614,-153" coordsize="0,64" path="m7614,-153l7614,-90e" filled="false" stroked="true" strokeweight=".495085pt" strokecolor="#ff00ff">
                <v:path arrowok="t"/>
              </v:shape>
            </v:group>
            <v:group style="position:absolute;left:7723;top:-153;width:2;height:64" coordorigin="7723,-153" coordsize="2,64">
              <v:shape style="position:absolute;left:7723;top:-153;width:2;height:64" coordorigin="7723,-153" coordsize="0,64" path="m7723,-90l7723,-153e" filled="false" stroked="true" strokeweight=".371318pt" strokecolor="#ff00ff">
                <v:path arrowok="t"/>
              </v:shape>
            </v:group>
            <v:group style="position:absolute;left:7200;top:-153;width:2;height:64" coordorigin="7200,-153" coordsize="2,64">
              <v:shape style="position:absolute;left:7200;top:-153;width:2;height:64" coordorigin="7200,-153" coordsize="0,64" path="m7200,-153l7200,-90e" filled="false" stroked="true" strokeweight=".430728pt" strokecolor="#ff00ff">
                <v:path arrowok="t"/>
              </v:shape>
            </v:group>
            <v:group style="position:absolute;left:7797;top:-153;width:2;height:64" coordorigin="7797,-153" coordsize="2,64">
              <v:shape style="position:absolute;left:7797;top:-153;width:2;height:64" coordorigin="7797,-153" coordsize="0,64" path="m7797,-153l7797,-90e" filled="false" stroked="true" strokeweight=".460426pt" strokecolor="#ff00ff">
                <v:path arrowok="t"/>
              </v:shape>
            </v:group>
            <v:group style="position:absolute;left:6948;top:-153;width:2;height:64" coordorigin="6948,-153" coordsize="2,64">
              <v:shape style="position:absolute;left:6948;top:-153;width:2;height:64" coordorigin="6948,-153" coordsize="0,64" path="m6948,-90l6948,-153e" filled="false" stroked="true" strokeweight=".371318pt" strokecolor="#ff00ff">
                <v:path arrowok="t"/>
              </v:shape>
            </v:group>
            <v:group style="position:absolute;left:7119;top:-153;width:2;height:64" coordorigin="7119,-153" coordsize="2,64">
              <v:shape style="position:absolute;left:7119;top:-153;width:2;height:64" coordorigin="7119,-153" coordsize="0,64" path="m7119,-153l7119,-90e" filled="false" stroked="true" strokeweight=".371318pt" strokecolor="#ff00ff">
                <v:path arrowok="t"/>
              </v:shape>
            </v:group>
            <v:group style="position:absolute;left:7661;top:-153;width:2;height:64" coordorigin="7661,-153" coordsize="2,64">
              <v:shape style="position:absolute;left:7661;top:-153;width:2;height:64" coordorigin="7661,-153" coordsize="0,64" path="m7661,-153l7661,-90e" filled="false" stroked="true" strokeweight=".495093pt" strokecolor="#ff00ff">
                <v:path arrowok="t"/>
              </v:shape>
            </v:group>
            <v:group style="position:absolute;left:7953;top:-153;width:2;height:64" coordorigin="7953,-153" coordsize="2,64">
              <v:shape style="position:absolute;left:7953;top:-153;width:2;height:64" coordorigin="7953,-153" coordsize="0,64" path="m7953,-153l7953,-90e" filled="false" stroked="true" strokeweight=".480232pt" strokecolor="#ff00ff">
                <v:path arrowok="t"/>
              </v:shape>
            </v:group>
            <v:group style="position:absolute;left:7425;top:-153;width:2;height:64" coordorigin="7425,-153" coordsize="2,64">
              <v:shape style="position:absolute;left:7425;top:-153;width:2;height:64" coordorigin="7425,-153" coordsize="0,64" path="m7425,-153l7425,-90e" filled="false" stroked="true" strokeweight=".445578pt" strokecolor="#ff00ff">
                <v:path arrowok="t"/>
              </v:shape>
            </v:group>
            <v:group style="position:absolute;left:7107;top:-153;width:2;height:64" coordorigin="7107,-153" coordsize="2,64">
              <v:shape style="position:absolute;left:7107;top:-153;width:2;height:64" coordorigin="7107,-153" coordsize="0,64" path="m7107,-153l7107,-90e" filled="false" stroked="true" strokeweight=".430726pt" strokecolor="#ff00ff">
                <v:path arrowok="t"/>
              </v:shape>
            </v:group>
            <v:group style="position:absolute;left:8428;top:-153;width:2;height:64" coordorigin="8428,-153" coordsize="2,64">
              <v:shape style="position:absolute;left:8428;top:-153;width:2;height:64" coordorigin="8428,-153" coordsize="0,64" path="m8428,-90l8428,-153e" filled="false" stroked="true" strokeweight=".371318pt" strokecolor="#ff00ff">
                <v:path arrowok="t"/>
              </v:shape>
            </v:group>
            <v:group style="position:absolute;left:7543;top:-153;width:2;height:64" coordorigin="7543,-153" coordsize="2,64">
              <v:shape style="position:absolute;left:7543;top:-153;width:2;height:64" coordorigin="7543,-153" coordsize="0,64" path="m7543,-153l7543,-90e" filled="false" stroked="true" strokeweight=".455483pt" strokecolor="#ff00ff">
                <v:path arrowok="t"/>
              </v:shape>
            </v:group>
            <v:group style="position:absolute;left:7232;top:-153;width:2;height:64" coordorigin="7232,-153" coordsize="2,64">
              <v:shape style="position:absolute;left:7232;top:-153;width:2;height:64" coordorigin="7232,-153" coordsize="0,64" path="m7232,-153l7232,-90e" filled="false" stroked="true" strokeweight=".396072pt" strokecolor="#ff00ff">
                <v:path arrowok="t"/>
              </v:shape>
            </v:group>
            <v:group style="position:absolute;left:8771;top:-153;width:2;height:64" coordorigin="8771,-153" coordsize="2,64">
              <v:shape style="position:absolute;left:8771;top:-153;width:2;height:64" coordorigin="8771,-153" coordsize="0,64" path="m8771,-90l8771,-153e" filled="false" stroked="true" strokeweight=".371318pt" strokecolor="#ff00ff">
                <v:path arrowok="t"/>
              </v:shape>
            </v:group>
            <v:group style="position:absolute;left:7946;top:-153;width:2;height:64" coordorigin="7946,-153" coordsize="2,64">
              <v:shape style="position:absolute;left:7946;top:-153;width:2;height:64" coordorigin="7946,-153" coordsize="0,64" path="m7946,-90l7946,-153e" filled="false" stroked="true" strokeweight=".371318pt" strokecolor="#ff00ff">
                <v:path arrowok="t"/>
              </v:shape>
            </v:group>
            <v:group style="position:absolute;left:7689;top:-153;width:2;height:64" coordorigin="7689,-153" coordsize="2,64">
              <v:shape style="position:absolute;left:7689;top:-153;width:2;height:64" coordorigin="7689,-153" coordsize="0,64" path="m7689,-153l7689,-90e" filled="false" stroked="true" strokeweight=".460434pt" strokecolor="#ff00ff">
                <v:path arrowok="t"/>
              </v:shape>
            </v:group>
            <v:group style="position:absolute;left:7708;top:-153;width:2;height:64" coordorigin="7708,-153" coordsize="2,64">
              <v:shape style="position:absolute;left:7708;top:-153;width:2;height:64" coordorigin="7708,-153" coordsize="0,64" path="m7708,-153l7708,-90e" filled="false" stroked="true" strokeweight=".509951pt" strokecolor="#ff00ff">
                <v:path arrowok="t"/>
              </v:shape>
            </v:group>
            <v:group style="position:absolute;left:7906;top:-153;width:2;height:64" coordorigin="7906,-153" coordsize="2,64">
              <v:shape style="position:absolute;left:7906;top:-153;width:2;height:64" coordorigin="7906,-153" coordsize="0,64" path="m7906,-90l7906,-153e" filled="false" stroked="true" strokeweight=".371318pt" strokecolor="#ff00ff">
                <v:path arrowok="t"/>
              </v:shape>
            </v:group>
            <v:group style="position:absolute;left:8615;top:-153;width:2;height:64" coordorigin="8615,-153" coordsize="2,64">
              <v:shape style="position:absolute;left:8615;top:-153;width:2;height:64" coordorigin="8615,-153" coordsize="0,64" path="m8615,-90l8615,-153e" filled="false" stroked="true" strokeweight=".371318pt" strokecolor="#ff00ff">
                <v:path arrowok="t"/>
              </v:shape>
            </v:group>
            <v:group style="position:absolute;left:7918;top:-153;width:2;height:64" coordorigin="7918,-153" coordsize="2,64">
              <v:shape style="position:absolute;left:7918;top:-153;width:2;height:64" coordorigin="7918,-153" coordsize="0,64" path="m7918,-153l7918,-90e" filled="false" stroked="true" strokeweight=".405974pt" strokecolor="#ff00ff">
                <v:path arrowok="t"/>
              </v:shape>
            </v:group>
            <v:group style="position:absolute;left:7609;top:-153;width:2;height:64" coordorigin="7609,-153" coordsize="2,64">
              <v:shape style="position:absolute;left:7609;top:-153;width:2;height:64" coordorigin="7609,-153" coordsize="0,64" path="m7609,-153l7609,-90e" filled="false" stroked="true" strokeweight=".509948pt" strokecolor="#ff00ff">
                <v:path arrowok="t"/>
              </v:shape>
            </v:group>
            <v:group style="position:absolute;left:7522;top:-153;width:2;height:64" coordorigin="7522,-153" coordsize="2,64">
              <v:shape style="position:absolute;left:7522;top:-153;width:2;height:64" coordorigin="7522,-153" coordsize="0,64" path="m7522,-153l7522,-90e" filled="false" stroked="true" strokeweight=".470338pt" strokecolor="#ff00ff">
                <v:path arrowok="t"/>
              </v:shape>
            </v:group>
            <v:group style="position:absolute;left:7639;top:-153;width:2;height:64" coordorigin="7639,-153" coordsize="2,64">
              <v:shape style="position:absolute;left:7639;top:-153;width:2;height:64" coordorigin="7639,-153" coordsize="0,64" path="m7639,-153l7639,-90e" filled="false" stroked="true" strokeweight=".405974pt" strokecolor="#ff00ff">
                <v:path arrowok="t"/>
              </v:shape>
            </v:group>
            <v:group style="position:absolute;left:7126;top:-153;width:2;height:64" coordorigin="7126,-153" coordsize="2,64">
              <v:shape style="position:absolute;left:7126;top:-153;width:2;height:64" coordorigin="7126,-153" coordsize="0,64" path="m7126,-153l7126,-90e" filled="false" stroked="true" strokeweight=".460431pt" strokecolor="#ff00ff">
                <v:path arrowok="t"/>
              </v:shape>
            </v:group>
            <v:group style="position:absolute;left:8068;top:-153;width:2;height:64" coordorigin="8068,-153" coordsize="2,64">
              <v:shape style="position:absolute;left:8068;top:-153;width:2;height:64" coordorigin="8068,-153" coordsize="0,64" path="m8068,-153l8068,-90e" filled="false" stroked="true" strokeweight=".415873pt" strokecolor="#ff00ff">
                <v:path arrowok="t"/>
              </v:shape>
            </v:group>
            <v:group style="position:absolute;left:6961;top:-153;width:2;height:64" coordorigin="6961,-153" coordsize="2,64">
              <v:shape style="position:absolute;left:6961;top:-153;width:2;height:64" coordorigin="6961,-153" coordsize="0,64" path="m6961,-90l6961,-153e" filled="false" stroked="true" strokeweight=".371318pt" strokecolor="#ff00ff">
                <v:path arrowok="t"/>
              </v:shape>
            </v:group>
            <v:group style="position:absolute;left:7138;top:-153;width:2;height:64" coordorigin="7138,-153" coordsize="2,64">
              <v:shape style="position:absolute;left:7138;top:-153;width:2;height:64" coordorigin="7138,-153" coordsize="0,64" path="m7138,-153l7138,-90e" filled="false" stroked="true" strokeweight=".470336pt" strokecolor="#ff00ff">
                <v:path arrowok="t"/>
              </v:shape>
            </v:group>
            <v:group style="position:absolute;left:7260;top:-153;width:2;height:64" coordorigin="7260,-153" coordsize="2,64">
              <v:shape style="position:absolute;left:7260;top:-153;width:2;height:64" coordorigin="7260,-153" coordsize="0,64" path="m7260,-153l7260,-90e" filled="false" stroked="true" strokeweight=".450537pt" strokecolor="#ff00ff">
                <v:path arrowok="t"/>
              </v:shape>
            </v:group>
            <v:group style="position:absolute;left:7159;top:-153;width:2;height:64" coordorigin="7159,-153" coordsize="2,64">
              <v:shape style="position:absolute;left:7159;top:-153;width:2;height:64" coordorigin="7159,-153" coordsize="0,64" path="m7159,-153l7159,-90e" filled="false" stroked="true" strokeweight=".396075pt" strokecolor="#ff00ff">
                <v:path arrowok="t"/>
              </v:shape>
            </v:group>
            <v:group style="position:absolute;left:7353;top:-153;width:2;height:64" coordorigin="7353,-153" coordsize="2,64">
              <v:shape style="position:absolute;left:7353;top:-153;width:2;height:64" coordorigin="7353,-153" coordsize="0,64" path="m7353,-153l7353,-90e" filled="false" stroked="true" strokeweight=".425772pt" strokecolor="#ff00ff">
                <v:path arrowok="t"/>
              </v:shape>
            </v:group>
            <v:group style="position:absolute;left:7883;top:-153;width:2;height:64" coordorigin="7883,-153" coordsize="2,64">
              <v:shape style="position:absolute;left:7883;top:-153;width:2;height:64" coordorigin="7883,-153" coordsize="0,64" path="m7883,-153l7883,-90e" filled="false" stroked="true" strokeweight=".415876pt" strokecolor="#ff00ff">
                <v:path arrowok="t"/>
              </v:shape>
            </v:group>
            <v:group style="position:absolute;left:7727;top:-153;width:2;height:64" coordorigin="7727,-153" coordsize="2,64">
              <v:shape style="position:absolute;left:7727;top:-153;width:2;height:64" coordorigin="7727,-153" coordsize="0,64" path="m7727,-90l7727,-153e" filled="false" stroked="true" strokeweight=".371318pt" strokecolor="#ff00ff">
                <v:path arrowok="t"/>
              </v:shape>
            </v:group>
            <v:group style="position:absolute;left:8209;top:-153;width:2;height:64" coordorigin="8209,-153" coordsize="2,64">
              <v:shape style="position:absolute;left:8209;top:-153;width:2;height:64" coordorigin="8209,-153" coordsize="0,64" path="m8209,-90l8209,-153e" filled="false" stroked="true" strokeweight=".371318pt" strokecolor="#ff00ff">
                <v:path arrowok="t"/>
              </v:shape>
            </v:group>
            <v:group style="position:absolute;left:8301;top:-153;width:2;height:64" coordorigin="8301,-153" coordsize="2,64">
              <v:shape style="position:absolute;left:8301;top:-153;width:2;height:64" coordorigin="8301,-153" coordsize="0,64" path="m8301,-90l8301,-153e" filled="false" stroked="true" strokeweight=".371318pt" strokecolor="#ff00ff">
                <v:path arrowok="t"/>
              </v:shape>
            </v:group>
            <v:group style="position:absolute;left:6953;top:-153;width:2;height:64" coordorigin="6953,-153" coordsize="2,64">
              <v:shape style="position:absolute;left:6953;top:-153;width:2;height:64" coordorigin="6953,-153" coordsize="0,64" path="m6953,-90l6953,-153e" filled="false" stroked="true" strokeweight=".371318pt" strokecolor="#ff00ff">
                <v:path arrowok="t"/>
              </v:shape>
            </v:group>
            <v:group style="position:absolute;left:7909;top:-153;width:2;height:64" coordorigin="7909,-153" coordsize="2,64">
              <v:shape style="position:absolute;left:7909;top:-153;width:2;height:64" coordorigin="7909,-153" coordsize="0,64" path="m7909,-153l7909,-90e" filled="false" stroked="true" strokeweight=".485191pt" strokecolor="#ff00ff">
                <v:path arrowok="t"/>
              </v:shape>
            </v:group>
            <v:group style="position:absolute;left:8119;top:-153;width:2;height:64" coordorigin="8119,-153" coordsize="2,64">
              <v:shape style="position:absolute;left:8119;top:-153;width:2;height:64" coordorigin="8119,-153" coordsize="0,64" path="m8119,-90l8119,-153e" filled="false" stroked="true" strokeweight=".371318pt" strokecolor="#ff00ff">
                <v:path arrowok="t"/>
              </v:shape>
            </v:group>
            <v:group style="position:absolute;left:8022;top:-153;width:2;height:64" coordorigin="8022,-153" coordsize="2,64">
              <v:shape style="position:absolute;left:8022;top:-153;width:2;height:64" coordorigin="8022,-153" coordsize="0,64" path="m8022,-153l8022,-90e" filled="false" stroked="true" strokeweight=".43072pt" strokecolor="#ff00ff">
                <v:path arrowok="t"/>
              </v:shape>
            </v:group>
            <v:group style="position:absolute;left:7933;top:-153;width:2;height:64" coordorigin="7933,-153" coordsize="2,64">
              <v:shape style="position:absolute;left:7933;top:-153;width:2;height:64" coordorigin="7933,-153" coordsize="0,64" path="m7933,-153l7933,-90e" filled="false" stroked="true" strokeweight=".480232pt" strokecolor="#ff00ff">
                <v:path arrowok="t"/>
              </v:shape>
            </v:group>
            <v:group style="position:absolute;left:7401;top:-153;width:2;height:64" coordorigin="7401,-153" coordsize="2,64">
              <v:shape style="position:absolute;left:7401;top:-153;width:2;height:64" coordorigin="7401,-153" coordsize="0,64" path="m7401,-90l7401,-153e" filled="false" stroked="true" strokeweight=".371318pt" strokecolor="#ff00ff">
                <v:path arrowok="t"/>
              </v:shape>
            </v:group>
            <v:group style="position:absolute;left:8671;top:-153;width:2;height:64" coordorigin="8671,-153" coordsize="2,64">
              <v:shape style="position:absolute;left:8671;top:-153;width:2;height:64" coordorigin="8671,-153" coordsize="0,64" path="m8671,-90l8671,-153e" filled="false" stroked="true" strokeweight=".371318pt" strokecolor="#ff00ff">
                <v:path arrowok="t"/>
              </v:shape>
            </v:group>
            <v:group style="position:absolute;left:7341;top:-153;width:2;height:64" coordorigin="7341,-153" coordsize="2,64">
              <v:shape style="position:absolute;left:7341;top:-153;width:2;height:64" coordorigin="7341,-153" coordsize="0,64" path="m7341,-153l7341,-90e" filled="false" stroked="true" strokeweight=".40102pt" strokecolor="#ff00ff">
                <v:path arrowok="t"/>
              </v:shape>
            </v:group>
            <v:group style="position:absolute;left:7162;top:-153;width:2;height:64" coordorigin="7162,-153" coordsize="2,64">
              <v:shape style="position:absolute;left:7162;top:-153;width:2;height:64" coordorigin="7162,-153" coordsize="0,64" path="m7162,-90l7162,-153e" filled="false" stroked="true" strokeweight=".371318pt" strokecolor="#ff00ff">
                <v:path arrowok="t"/>
              </v:shape>
            </v:group>
            <v:group style="position:absolute;left:7803;top:-153;width:2;height:64" coordorigin="7803,-153" coordsize="2,64">
              <v:shape style="position:absolute;left:7803;top:-153;width:2;height:64" coordorigin="7803,-153" coordsize="0,64" path="m7803,-90l7803,-153e" filled="false" stroked="true" strokeweight=".371318pt" strokecolor="#ff00ff">
                <v:path arrowok="t"/>
              </v:shape>
            </v:group>
            <v:group style="position:absolute;left:6972;top:-153;width:2;height:64" coordorigin="6972,-153" coordsize="2,64">
              <v:shape style="position:absolute;left:6972;top:-153;width:2;height:64" coordorigin="6972,-153" coordsize="0,64" path="m6972,-153l6972,-90e" filled="false" stroked="true" strokeweight=".396072pt" strokecolor="#ff00ff">
                <v:path arrowok="t"/>
              </v:shape>
            </v:group>
            <v:group style="position:absolute;left:7650;top:-153;width:2;height:64" coordorigin="7650,-153" coordsize="2,64">
              <v:shape style="position:absolute;left:7650;top:-153;width:2;height:64" coordorigin="7650,-153" coordsize="0,64" path="m7650,-153l7650,-90e" filled="false" stroked="true" strokeweight=".410927pt" strokecolor="#ff00ff">
                <v:path arrowok="t"/>
              </v:shape>
            </v:group>
            <v:group style="position:absolute;left:7956;top:-153;width:2;height:64" coordorigin="7956,-153" coordsize="2,64">
              <v:shape style="position:absolute;left:7956;top:-153;width:2;height:64" coordorigin="7956,-153" coordsize="0,64" path="m7956,-153l7956,-90e" filled="false" stroked="true" strokeweight=".430728pt" strokecolor="#ff00ff">
                <v:path arrowok="t"/>
              </v:shape>
            </v:group>
            <v:group style="position:absolute;left:7519;top:-153;width:2;height:64" coordorigin="7519,-153" coordsize="2,64">
              <v:shape style="position:absolute;left:7519;top:-153;width:2;height:64" coordorigin="7519,-153" coordsize="0,64" path="m7519,-153l7519,-90e" filled="false" stroked="true" strokeweight=".376268pt" strokecolor="#ff00ff">
                <v:path arrowok="t"/>
              </v:shape>
            </v:group>
            <v:group style="position:absolute;left:6762;top:-153;width:2;height:64" coordorigin="6762,-153" coordsize="2,64">
              <v:shape style="position:absolute;left:6762;top:-153;width:2;height:64" coordorigin="6762,-153" coordsize="0,64" path="m6762,-90l6762,-153e" filled="false" stroked="true" strokeweight=".371318pt" strokecolor="#ff00ff">
                <v:path arrowok="t"/>
              </v:shape>
            </v:group>
            <v:group style="position:absolute;left:6924;top:-153;width:2;height:64" coordorigin="6924,-153" coordsize="2,64">
              <v:shape style="position:absolute;left:6924;top:-153;width:2;height:64" coordorigin="6924,-153" coordsize="0,64" path="m6924,-90l6924,-153e" filled="false" stroked="true" strokeweight=".371318pt" strokecolor="#ff00ff">
                <v:path arrowok="t"/>
              </v:shape>
            </v:group>
            <v:group style="position:absolute;left:7844;top:-153;width:2;height:64" coordorigin="7844,-153" coordsize="2,64">
              <v:shape style="position:absolute;left:7844;top:-153;width:2;height:64" coordorigin="7844,-153" coordsize="0,64" path="m7844,-153l7844,-90e" filled="false" stroked="true" strokeweight=".485186pt" strokecolor="#ff00ff">
                <v:path arrowok="t"/>
              </v:shape>
            </v:group>
            <v:group style="position:absolute;left:7808;top:-153;width:2;height:64" coordorigin="7808,-153" coordsize="2,64">
              <v:shape style="position:absolute;left:7808;top:-153;width:2;height:64" coordorigin="7808,-153" coordsize="0,64" path="m7808,-90l7808,-153e" filled="false" stroked="true" strokeweight=".371318pt" strokecolor="#ff00ff">
                <v:path arrowok="t"/>
              </v:shape>
            </v:group>
            <v:group style="position:absolute;left:8308;top:-153;width:2;height:64" coordorigin="8308,-153" coordsize="2,64">
              <v:shape style="position:absolute;left:8308;top:-153;width:2;height:64" coordorigin="8308,-153" coordsize="0,64" path="m8308,-90l8308,-153e" filled="false" stroked="true" strokeweight=".371318pt" strokecolor="#ff00ff">
                <v:path arrowok="t"/>
              </v:shape>
            </v:group>
            <v:group style="position:absolute;left:7554;top:-153;width:2;height:64" coordorigin="7554,-153" coordsize="2,64">
              <v:shape style="position:absolute;left:7554;top:-153;width:2;height:64" coordorigin="7554,-153" coordsize="0,64" path="m7554,-153l7554,-90e" filled="false" stroked="true" strokeweight=".420827pt" strokecolor="#ff00ff">
                <v:path arrowok="t"/>
              </v:shape>
            </v:group>
            <v:group style="position:absolute;left:7405;top:-153;width:2;height:64" coordorigin="7405,-153" coordsize="2,64">
              <v:shape style="position:absolute;left:7405;top:-153;width:2;height:64" coordorigin="7405,-153" coordsize="0,64" path="m7405,-153l7405,-90e" filled="false" stroked="true" strokeweight=".440627pt" strokecolor="#ff00ff">
                <v:path arrowok="t"/>
              </v:shape>
            </v:group>
            <v:group style="position:absolute;left:7478;top:-153;width:2;height:64" coordorigin="7478,-153" coordsize="2,64">
              <v:shape style="position:absolute;left:7478;top:-153;width:2;height:64" coordorigin="7478,-153" coordsize="0,64" path="m7478,-153l7478,-90e" filled="false" stroked="true" strokeweight=".38617pt" strokecolor="#ff00ff">
                <v:path arrowok="t"/>
              </v:shape>
            </v:group>
            <v:group style="position:absolute;left:7825;top:-153;width:2;height:64" coordorigin="7825,-153" coordsize="2,64">
              <v:shape style="position:absolute;left:7825;top:-153;width:2;height:64" coordorigin="7825,-153" coordsize="0,64" path="m7825,-153l7825,-90e" filled="false" stroked="true" strokeweight=".470333pt" strokecolor="#ff00ff">
                <v:path arrowok="t"/>
              </v:shape>
            </v:group>
            <v:group style="position:absolute;left:7935;top:-153;width:2;height:64" coordorigin="7935,-153" coordsize="2,64">
              <v:shape style="position:absolute;left:7935;top:-153;width:2;height:64" coordorigin="7935,-153" coordsize="0,64" path="m7935,-153l7935,-90e" filled="false" stroked="true" strokeweight=".405976pt" strokecolor="#ff00ff">
                <v:path arrowok="t"/>
              </v:shape>
            </v:group>
            <v:group style="position:absolute;left:8013;top:-153;width:2;height:64" coordorigin="8013,-153" coordsize="2,64">
              <v:shape style="position:absolute;left:8013;top:-153;width:2;height:64" coordorigin="8013,-153" coordsize="0,64" path="m8013,-90l8013,-153e" filled="false" stroked="true" strokeweight=".371318pt" strokecolor="#ff00ff">
                <v:path arrowok="t"/>
              </v:shape>
            </v:group>
            <v:group style="position:absolute;left:7303;top:-153;width:2;height:64" coordorigin="7303,-153" coordsize="2,64">
              <v:shape style="position:absolute;left:7303;top:-153;width:2;height:64" coordorigin="7303,-153" coordsize="0,64" path="m7303,-90l7303,-153e" filled="false" stroked="true" strokeweight=".371318pt" strokecolor="#ff00ff">
                <v:path arrowok="t"/>
              </v:shape>
            </v:group>
            <v:group style="position:absolute;left:8115;top:-153;width:2;height:64" coordorigin="8115,-153" coordsize="2,64">
              <v:shape style="position:absolute;left:8115;top:-153;width:2;height:64" coordorigin="8115,-153" coordsize="0,64" path="m8115,-90l8115,-153e" filled="false" stroked="true" strokeweight=".371318pt" strokecolor="#ff00ff">
                <v:path arrowok="t"/>
              </v:shape>
            </v:group>
            <v:group style="position:absolute;left:8315;top:-153;width:2;height:64" coordorigin="8315,-153" coordsize="2,64">
              <v:shape style="position:absolute;left:8315;top:-153;width:2;height:64" coordorigin="8315,-153" coordsize="0,64" path="m8315,-153l8315,-90e" filled="false" stroked="true" strokeweight=".500038pt" strokecolor="#ff00ff">
                <v:path arrowok="t"/>
              </v:shape>
            </v:group>
            <v:group style="position:absolute;left:8332;top:-153;width:2;height:64" coordorigin="8332,-153" coordsize="2,64">
              <v:shape style="position:absolute;left:8332;top:-153;width:2;height:64" coordorigin="8332,-153" coordsize="0,64" path="m8332,-153l8332,-90e" filled="false" stroked="true" strokeweight=".435679pt" strokecolor="#ff00ff">
                <v:path arrowok="t"/>
              </v:shape>
            </v:group>
            <v:group style="position:absolute;left:7055;top:-153;width:2;height:64" coordorigin="7055,-153" coordsize="2,64">
              <v:shape style="position:absolute;left:7055;top:-153;width:2;height:64" coordorigin="7055,-153" coordsize="0,64" path="m7055,-90l7055,-153e" filled="false" stroked="true" strokeweight=".371318pt" strokecolor="#ff00ff">
                <v:path arrowok="t"/>
              </v:shape>
            </v:group>
            <v:group style="position:absolute;left:7488;top:-153;width:2;height:64" coordorigin="7488,-153" coordsize="2,64">
              <v:shape style="position:absolute;left:7488;top:-153;width:2;height:64" coordorigin="7488,-153" coordsize="0,64" path="m7488,-153l7488,-90e" filled="false" stroked="true" strokeweight=".420827pt" strokecolor="#ff00ff">
                <v:path arrowok="t"/>
              </v:shape>
            </v:group>
            <v:group style="position:absolute;left:7030;top:-153;width:2;height:64" coordorigin="7030,-153" coordsize="2,64">
              <v:shape style="position:absolute;left:7030;top:-153;width:2;height:64" coordorigin="7030,-153" coordsize="0,64" path="m7030,-90l7030,-153e" filled="false" stroked="true" strokeweight=".371318pt" strokecolor="#ff00ff">
                <v:path arrowok="t"/>
              </v:shape>
            </v:group>
            <v:group style="position:absolute;left:7448;top:-153;width:2;height:64" coordorigin="7448,-153" coordsize="2,64">
              <v:shape style="position:absolute;left:7448;top:-153;width:2;height:64" coordorigin="7448,-153" coordsize="0,64" path="m7448,-153l7448,-90e" filled="false" stroked="true" strokeweight=".504994pt" strokecolor="#ff00ff">
                <v:path arrowok="t"/>
              </v:shape>
            </v:group>
            <v:group style="position:absolute;left:7593;top:-153;width:2;height:64" coordorigin="7593,-153" coordsize="2,64">
              <v:shape style="position:absolute;left:7593;top:-153;width:2;height:64" coordorigin="7593,-153" coordsize="0,64" path="m7593,-153l7593,-90e" filled="false" stroked="true" strokeweight=".430728pt" strokecolor="#ff00ff">
                <v:path arrowok="t"/>
              </v:shape>
            </v:group>
            <v:group style="position:absolute;left:7110;top:-153;width:2;height:64" coordorigin="7110,-153" coordsize="2,64">
              <v:shape style="position:absolute;left:7110;top:-153;width:2;height:64" coordorigin="7110,-153" coordsize="0,64" path="m7110,-90l7110,-153e" filled="false" stroked="true" strokeweight=".371318pt" strokecolor="#ff00ff">
                <v:path arrowok="t"/>
              </v:shape>
            </v:group>
            <v:group style="position:absolute;left:7096;top:-153;width:2;height:64" coordorigin="7096,-153" coordsize="2,64">
              <v:shape style="position:absolute;left:7096;top:-153;width:2;height:64" coordorigin="7096,-153" coordsize="0,64" path="m7096,-90l7096,-153e" filled="false" stroked="true" strokeweight=".371318pt" strokecolor="#ff00ff">
                <v:path arrowok="t"/>
              </v:shape>
            </v:group>
            <v:group style="position:absolute;left:7814;top:-153;width:2;height:64" coordorigin="7814,-153" coordsize="2,64">
              <v:shape style="position:absolute;left:7814;top:-153;width:2;height:64" coordorigin="7814,-153" coordsize="0,64" path="m7814,-153l7814,-90e" filled="false" stroked="true" strokeweight=".470341pt" strokecolor="#ff00ff">
                <v:path arrowok="t"/>
              </v:shape>
            </v:group>
            <v:group style="position:absolute;left:6605;top:-153;width:2;height:64" coordorigin="6605,-153" coordsize="2,64">
              <v:shape style="position:absolute;left:6605;top:-153;width:2;height:64" coordorigin="6605,-153" coordsize="0,64" path="m6605,-90l6605,-153e" filled="false" stroked="true" strokeweight=".371318pt" strokecolor="#ff00ff">
                <v:path arrowok="t"/>
              </v:shape>
            </v:group>
            <v:group style="position:absolute;left:8060;top:-153;width:2;height:64" coordorigin="8060,-153" coordsize="2,64">
              <v:shape style="position:absolute;left:8060;top:-153;width:2;height:64" coordorigin="8060,-153" coordsize="0,64" path="m8060,-90l8060,-153e" filled="false" stroked="true" strokeweight=".371318pt" strokecolor="#ff00ff">
                <v:path arrowok="t"/>
              </v:shape>
            </v:group>
            <v:group style="position:absolute;left:7715;top:-153;width:2;height:64" coordorigin="7715,-153" coordsize="2,64">
              <v:shape style="position:absolute;left:7715;top:-153;width:2;height:64" coordorigin="7715,-153" coordsize="0,64" path="m7715,-153l7715,-90e" filled="false" stroked="true" strokeweight=".420827pt" strokecolor="#ff00ff">
                <v:path arrowok="t"/>
              </v:shape>
            </v:group>
            <v:group style="position:absolute;left:6743;top:-153;width:2;height:64" coordorigin="6743,-153" coordsize="2,64">
              <v:shape style="position:absolute;left:6743;top:-153;width:2;height:64" coordorigin="6743,-153" coordsize="0,64" path="m6743,-90l6743,-153e" filled="false" stroked="true" strokeweight=".371318pt" strokecolor="#ff00ff">
                <v:path arrowok="t"/>
              </v:shape>
            </v:group>
            <v:group style="position:absolute;left:8802;top:-153;width:2;height:64" coordorigin="8802,-153" coordsize="2,64">
              <v:shape style="position:absolute;left:8802;top:-153;width:2;height:64" coordorigin="8802,-153" coordsize="0,64" path="m8802,-90l8802,-153e" filled="false" stroked="true" strokeweight=".371318pt" strokecolor="#ff00ff">
                <v:path arrowok="t"/>
              </v:shape>
            </v:group>
            <v:group style="position:absolute;left:7717;top:-153;width:2;height:64" coordorigin="7717,-153" coordsize="2,64">
              <v:shape style="position:absolute;left:7717;top:-153;width:2;height:64" coordorigin="7717,-153" coordsize="0,64" path="m7717,-153l7717,-90e" filled="false" stroked="true" strokeweight=".391121pt" strokecolor="#ff00ff">
                <v:path arrowok="t"/>
              </v:shape>
            </v:group>
            <v:group style="position:absolute;left:7503;top:-153;width:2;height:64" coordorigin="7503,-153" coordsize="2,64">
              <v:shape style="position:absolute;left:7503;top:-153;width:2;height:64" coordorigin="7503,-153" coordsize="0,64" path="m7503,-153l7503,-90e" filled="false" stroked="true" strokeweight=".500044pt" strokecolor="#ff00ff">
                <v:path arrowok="t"/>
              </v:shape>
            </v:group>
            <v:group style="position:absolute;left:7864;top:-153;width:2;height:64" coordorigin="7864,-153" coordsize="2,64">
              <v:shape style="position:absolute;left:7864;top:-153;width:2;height:64" coordorigin="7864,-153" coordsize="0,64" path="m7864,-90l7864,-153e" filled="false" stroked="true" strokeweight=".371318pt" strokecolor="#ff00ff">
                <v:path arrowok="t"/>
              </v:shape>
            </v:group>
            <v:group style="position:absolute;left:8056;top:-153;width:2;height:64" coordorigin="8056,-153" coordsize="2,64">
              <v:shape style="position:absolute;left:8056;top:-153;width:2;height:64" coordorigin="8056,-153" coordsize="0,64" path="m8056,-153l8056,-90e" filled="false" stroked="true" strokeweight=".445584pt" strokecolor="#ff00ff">
                <v:path arrowok="t"/>
              </v:shape>
            </v:group>
            <v:group style="position:absolute;left:7074;top:-153;width:2;height:64" coordorigin="7074,-153" coordsize="2,64">
              <v:shape style="position:absolute;left:7074;top:-153;width:2;height:64" coordorigin="7074,-153" coordsize="0,64" path="m7074,-90l7074,-153e" filled="false" stroked="true" strokeweight=".371318pt" strokecolor="#ff00ff">
                <v:path arrowok="t"/>
              </v:shape>
            </v:group>
            <v:group style="position:absolute;left:8311;top:-153;width:2;height:64" coordorigin="8311,-153" coordsize="2,64">
              <v:shape style="position:absolute;left:8311;top:-153;width:2;height:64" coordorigin="8311,-153" coordsize="0,64" path="m8311,-153l8311,-90e" filled="false" stroked="true" strokeweight=".38617pt" strokecolor="#ff00ff">
                <v:path arrowok="t"/>
              </v:shape>
            </v:group>
            <v:group style="position:absolute;left:7736;top:-153;width:2;height:64" coordorigin="7736,-153" coordsize="2,64">
              <v:shape style="position:absolute;left:7736;top:-153;width:2;height:64" coordorigin="7736,-153" coordsize="0,64" path="m7736,-90l7736,-153e" filled="false" stroked="true" strokeweight=".371318pt" strokecolor="#ff00ff">
                <v:path arrowok="t"/>
              </v:shape>
            </v:group>
            <v:group style="position:absolute;left:7832;top:-153;width:2;height:64" coordorigin="7832,-153" coordsize="2,64">
              <v:shape style="position:absolute;left:7832;top:-153;width:2;height:64" coordorigin="7832,-153" coordsize="0,64" path="m7832,-153l7832,-90e" filled="false" stroked="true" strokeweight=".420829pt" strokecolor="#ff00ff">
                <v:path arrowok="t"/>
              </v:shape>
            </v:group>
            <v:group style="position:absolute;left:8342;top:-153;width:2;height:64" coordorigin="8342,-153" coordsize="2,64">
              <v:shape style="position:absolute;left:8342;top:-153;width:2;height:64" coordorigin="8342,-153" coordsize="0,64" path="m8342,-90l8342,-153e" filled="false" stroked="true" strokeweight=".371318pt" strokecolor="#ff00ff">
                <v:path arrowok="t"/>
              </v:shape>
            </v:group>
            <v:group style="position:absolute;left:7565;top:-153;width:2;height:64" coordorigin="7565,-153" coordsize="2,64">
              <v:shape style="position:absolute;left:7565;top:-153;width:2;height:64" coordorigin="7565,-153" coordsize="0,64" path="m7565,-153l7565,-90e" filled="false" stroked="true" strokeweight=".405974pt" strokecolor="#ff00ff">
                <v:path arrowok="t"/>
              </v:shape>
            </v:group>
            <v:group style="position:absolute;left:6909;top:-153;width:2;height:64" coordorigin="6909,-153" coordsize="2,64">
              <v:shape style="position:absolute;left:6909;top:-153;width:2;height:64" coordorigin="6909,-153" coordsize="0,64" path="m6909,-90l6909,-153e" filled="false" stroked="true" strokeweight=".371318pt" strokecolor="#ff00ff">
                <v:path arrowok="t"/>
              </v:shape>
            </v:group>
            <v:group style="position:absolute;left:8106;top:-153;width:2;height:64" coordorigin="8106,-153" coordsize="2,64">
              <v:shape style="position:absolute;left:8106;top:-153;width:2;height:64" coordorigin="8106,-153" coordsize="0,64" path="m8106,-153l8106,-90e" filled="false" stroked="true" strokeweight=".509940pt" strokecolor="#ff00ff">
                <v:path arrowok="t"/>
              </v:shape>
            </v:group>
            <v:group style="position:absolute;left:7307;top:-153;width:2;height:64" coordorigin="7307,-153" coordsize="2,64">
              <v:shape style="position:absolute;left:7307;top:-153;width:2;height:64" coordorigin="7307,-153" coordsize="0,64" path="m7307,-153l7307,-90e" filled="false" stroked="true" strokeweight=".401023pt" strokecolor="#ff00ff">
                <v:path arrowok="t"/>
              </v:shape>
            </v:group>
            <v:group style="position:absolute;left:8129;top:-153;width:2;height:64" coordorigin="8129,-153" coordsize="2,64">
              <v:shape style="position:absolute;left:8129;top:-153;width:2;height:64" coordorigin="8129,-153" coordsize="0,64" path="m8129,-153l8129,-90e" filled="false" stroked="true" strokeweight=".415873pt" strokecolor="#ff00ff">
                <v:path arrowok="t"/>
              </v:shape>
            </v:group>
            <v:group style="position:absolute;left:8147;top:-153;width:2;height:64" coordorigin="8147,-153" coordsize="2,64">
              <v:shape style="position:absolute;left:8147;top:-153;width:2;height:64" coordorigin="8147,-153" coordsize="0,64" path="m8147,-153l8147,-90e" filled="false" stroked="true" strokeweight=".38617pt" strokecolor="#ff00ff">
                <v:path arrowok="t"/>
              </v:shape>
            </v:group>
            <v:group style="position:absolute;left:8123;top:-153;width:2;height:64" coordorigin="8123,-153" coordsize="2,64">
              <v:shape style="position:absolute;left:8123;top:-153;width:2;height:64" coordorigin="8123,-153" coordsize="0,64" path="m8123,-90l8123,-153e" filled="false" stroked="true" strokeweight=".371318pt" strokecolor="#ff00ff">
                <v:path arrowok="t"/>
              </v:shape>
            </v:group>
            <v:group style="position:absolute;left:8694;top:-153;width:2;height:64" coordorigin="8694,-153" coordsize="2,64">
              <v:shape style="position:absolute;left:8694;top:-153;width:2;height:64" coordorigin="8694,-153" coordsize="0,64" path="m8694,-90l8694,-153e" filled="false" stroked="true" strokeweight=".371318pt" strokecolor="#ff00ff">
                <v:path arrowok="t"/>
              </v:shape>
            </v:group>
            <v:group style="position:absolute;left:8252;top:-153;width:2;height:64" coordorigin="8252,-153" coordsize="2,64">
              <v:shape style="position:absolute;left:8252;top:-153;width:2;height:64" coordorigin="8252,-153" coordsize="0,64" path="m8252,-153l8252,-90e" filled="false" stroked="true" strokeweight=".44063pt" strokecolor="#ff00ff">
                <v:path arrowok="t"/>
              </v:shape>
            </v:group>
            <v:group style="position:absolute;left:7335;top:-153;width:2;height:64" coordorigin="7335,-153" coordsize="2,64">
              <v:shape style="position:absolute;left:7335;top:-153;width:2;height:64" coordorigin="7335,-153" coordsize="0,64" path="m7335,-153l7335,-90e" filled="false" stroked="true" strokeweight=".430728pt" strokecolor="#ff00ff">
                <v:path arrowok="t"/>
              </v:shape>
            </v:group>
            <v:group style="position:absolute;left:6836;top:-153;width:2;height:64" coordorigin="6836,-153" coordsize="2,64">
              <v:shape style="position:absolute;left:6836;top:-153;width:2;height:64" coordorigin="6836,-153" coordsize="0,64" path="m6836,-90l6836,-153e" filled="false" stroked="true" strokeweight=".371318pt" strokecolor="#ff00ff">
                <v:path arrowok="t"/>
              </v:shape>
            </v:group>
            <v:group style="position:absolute;left:7578;top:-153;width:2;height:64" coordorigin="7578,-153" coordsize="2,64">
              <v:shape style="position:absolute;left:7578;top:-153;width:2;height:64" coordorigin="7578,-153" coordsize="0,64" path="m7578,-153l7578,-90e" filled="false" stroked="true" strokeweight=".420832pt" strokecolor="#ff00ff">
                <v:path arrowok="t"/>
              </v:shape>
            </v:group>
            <v:group style="position:absolute;left:7861;top:-153;width:2;height:64" coordorigin="7861,-153" coordsize="2,64">
              <v:shape style="position:absolute;left:7861;top:-153;width:2;height:64" coordorigin="7861,-153" coordsize="0,64" path="m7861,-153l7861,-90e" filled="false" stroked="true" strokeweight=".470336pt" strokecolor="#ff00ff">
                <v:path arrowok="t"/>
              </v:shape>
            </v:group>
            <v:group style="position:absolute;left:6937;top:-153;width:2;height:64" coordorigin="6937,-153" coordsize="2,64">
              <v:shape style="position:absolute;left:6937;top:-153;width:2;height:64" coordorigin="6937,-153" coordsize="0,64" path="m6937,-153l6937,-90e" filled="false" stroked="true" strokeweight=".48024pt" strokecolor="#ff00ff">
                <v:path arrowok="t"/>
              </v:shape>
            </v:group>
            <v:group style="position:absolute;left:7769;top:-153;width:2;height:64" coordorigin="7769,-153" coordsize="2,64">
              <v:shape style="position:absolute;left:7769;top:-153;width:2;height:64" coordorigin="7769,-153" coordsize="0,64" path="m7769,-90l7769,-153e" filled="false" stroked="true" strokeweight=".371318pt" strokecolor="#ff00ff">
                <v:path arrowok="t"/>
              </v:shape>
            </v:group>
            <v:group style="position:absolute;left:7741;top:-153;width:2;height:64" coordorigin="7741,-153" coordsize="2,64">
              <v:shape style="position:absolute;left:7741;top:-153;width:2;height:64" coordorigin="7741,-153" coordsize="0,64" path="m7741,-153l7741,-90e" filled="false" stroked="true" strokeweight=".381217pt" strokecolor="#ff00ff">
                <v:path arrowok="t"/>
              </v:shape>
            </v:group>
            <v:group style="position:absolute;left:7961;top:-153;width:2;height:64" coordorigin="7961,-153" coordsize="2,64">
              <v:shape style="position:absolute;left:7961;top:-153;width:2;height:64" coordorigin="7961,-153" coordsize="0,64" path="m7961,-153l7961,-90e" filled="false" stroked="true" strokeweight=".376268pt" strokecolor="#ff00ff">
                <v:path arrowok="t"/>
              </v:shape>
            </v:group>
            <v:group style="position:absolute;left:8050;top:-153;width:2;height:64" coordorigin="8050,-153" coordsize="2,64">
              <v:shape style="position:absolute;left:8050;top:-153;width:2;height:64" coordorigin="8050,-153" coordsize="0,64" path="m8050,-90l8050,-153e" filled="false" stroked="true" strokeweight=".371318pt" strokecolor="#ff00ff">
                <v:path arrowok="t"/>
              </v:shape>
            </v:group>
            <v:group style="position:absolute;left:7382;top:-153;width:2;height:64" coordorigin="7382,-153" coordsize="2,64">
              <v:shape style="position:absolute;left:7382;top:-153;width:2;height:64" coordorigin="7382,-153" coordsize="0,64" path="m7382,-153l7382,-90e" filled="false" stroked="true" strokeweight=".450532pt" strokecolor="#ff00ff">
                <v:path arrowok="t"/>
              </v:shape>
            </v:group>
            <v:group style="position:absolute;left:7982;top:-153;width:2;height:64" coordorigin="7982,-153" coordsize="2,64">
              <v:shape style="position:absolute;left:7982;top:-153;width:2;height:64" coordorigin="7982,-153" coordsize="0,64" path="m7982,-153l7982,-90e" filled="false" stroked="true" strokeweight=".420827pt" strokecolor="#ff00ff">
                <v:path arrowok="t"/>
              </v:shape>
            </v:group>
            <v:group style="position:absolute;left:7645;top:-153;width:2;height:64" coordorigin="7645,-153" coordsize="2,64">
              <v:shape style="position:absolute;left:7645;top:-153;width:2;height:64" coordorigin="7645,-153" coordsize="0,64" path="m7645,-90l7645,-153e" filled="false" stroked="true" strokeweight=".371318pt" strokecolor="#ff00ff">
                <v:path arrowok="t"/>
              </v:shape>
            </v:group>
            <v:group style="position:absolute;left:7850;top:-153;width:2;height:64" coordorigin="7850,-153" coordsize="2,64">
              <v:shape style="position:absolute;left:7850;top:-153;width:2;height:64" coordorigin="7850,-153" coordsize="0,64" path="m7850,-90l7850,-153e" filled="false" stroked="true" strokeweight=".371318pt" strokecolor="#ff00ff">
                <v:path arrowok="t"/>
              </v:shape>
            </v:group>
            <v:group style="position:absolute;left:7991;top:-153;width:2;height:64" coordorigin="7991,-153" coordsize="2,64">
              <v:shape style="position:absolute;left:7991;top:-153;width:2;height:64" coordorigin="7991,-153" coordsize="0,64" path="m7991,-153l7991,-90e" filled="false" stroked="true" strokeweight=".440627pt" strokecolor="#ff00ff">
                <v:path arrowok="t"/>
              </v:shape>
            </v:group>
            <v:group style="position:absolute;left:7407;top:-153;width:2;height:64" coordorigin="7407,-153" coordsize="2,64">
              <v:shape style="position:absolute;left:7407;top:-153;width:2;height:64" coordorigin="7407,-153" coordsize="0,64" path="m7407,-90l7407,-153e" filled="false" stroked="true" strokeweight=".371318pt" strokecolor="#ff00ff">
                <v:path arrowok="t"/>
              </v:shape>
            </v:group>
            <v:group style="position:absolute;left:6862;top:-153;width:2;height:64" coordorigin="6862,-153" coordsize="2,64">
              <v:shape style="position:absolute;left:6862;top:-153;width:2;height:64" coordorigin="6862,-153" coordsize="0,64" path="m6862,-90l6862,-153e" filled="false" stroked="true" strokeweight=".371318pt" strokecolor="#ff00ff">
                <v:path arrowok="t"/>
              </v:shape>
            </v:group>
            <v:group style="position:absolute;left:7530;top:-153;width:2;height:64" coordorigin="7530,-153" coordsize="2,64">
              <v:shape style="position:absolute;left:7530;top:-153;width:2;height:64" coordorigin="7530,-153" coordsize="0,64" path="m7530,-90l7530,-153e" filled="false" stroked="true" strokeweight=".371318pt" strokecolor="#ff00ff">
                <v:path arrowok="t"/>
              </v:shape>
            </v:group>
            <v:group style="position:absolute;left:7172;top:-153;width:2;height:64" coordorigin="7172,-153" coordsize="2,64">
              <v:shape style="position:absolute;left:7172;top:-153;width:2;height:64" coordorigin="7172,-153" coordsize="0,64" path="m7172,-153l7172,-90e" filled="false" stroked="true" strokeweight=".410925pt" strokecolor="#ff00ff">
                <v:path arrowok="t"/>
              </v:shape>
            </v:group>
            <v:group style="position:absolute;left:8886;top:-153;width:2;height:64" coordorigin="8886,-153" coordsize="2,64">
              <v:shape style="position:absolute;left:8886;top:-153;width:2;height:64" coordorigin="8886,-153" coordsize="0,64" path="m8886,-90l8886,-153e" filled="false" stroked="true" strokeweight=".371318pt" strokecolor="#ff00ff">
                <v:path arrowok="t"/>
              </v:shape>
            </v:group>
            <v:group style="position:absolute;left:6775;top:-153;width:2;height:64" coordorigin="6775,-153" coordsize="2,64">
              <v:shape style="position:absolute;left:6775;top:-153;width:2;height:64" coordorigin="6775,-153" coordsize="0,64" path="m6775,-90l6775,-153e" filled="false" stroked="true" strokeweight=".371318pt" strokecolor="#ff00ff">
                <v:path arrowok="t"/>
              </v:shape>
            </v:group>
            <v:group style="position:absolute;left:8099;top:-153;width:2;height:64" coordorigin="8099,-153" coordsize="2,64">
              <v:shape style="position:absolute;left:8099;top:-153;width:2;height:64" coordorigin="8099,-153" coordsize="0,64" path="m8099,-153l8099,-90e" filled="false" stroked="true" strokeweight=".381219pt" strokecolor="#ff00ff">
                <v:path arrowok="t"/>
              </v:shape>
            </v:group>
            <v:group style="position:absolute;left:8158;top:-153;width:2;height:64" coordorigin="8158,-153" coordsize="2,64">
              <v:shape style="position:absolute;left:8158;top:-153;width:2;height:64" coordorigin="8158,-153" coordsize="0,64" path="m8158,-90l8158,-153e" filled="false" stroked="true" strokeweight=".371318pt" strokecolor="#ff00ff">
                <v:path arrowok="t"/>
              </v:shape>
            </v:group>
            <v:group style="position:absolute;left:8043;top:-153;width:2;height:64" coordorigin="8043,-153" coordsize="2,64">
              <v:shape style="position:absolute;left:8043;top:-153;width:2;height:64" coordorigin="8043,-153" coordsize="0,64" path="m8043,-153l8043,-90e" filled="false" stroked="true" strokeweight=".480235pt" strokecolor="#ff00ff">
                <v:path arrowok="t"/>
              </v:shape>
            </v:group>
            <v:group style="position:absolute;left:8617;top:-153;width:2;height:64" coordorigin="8617,-153" coordsize="2,64">
              <v:shape style="position:absolute;left:8617;top:-153;width:2;height:64" coordorigin="8617,-153" coordsize="0,64" path="m8617,-90l8617,-153e" filled="false" stroked="true" strokeweight=".371318pt" strokecolor="#ff00ff">
                <v:path arrowok="t"/>
              </v:shape>
            </v:group>
            <v:group style="position:absolute;left:7781;top:-153;width:2;height:64" coordorigin="7781,-153" coordsize="2,64">
              <v:shape style="position:absolute;left:7781;top:-153;width:2;height:64" coordorigin="7781,-153" coordsize="0,64" path="m7781,-90l7781,-153e" filled="false" stroked="true" strokeweight=".371318pt" strokecolor="#ff00ff">
                <v:path arrowok="t"/>
              </v:shape>
            </v:group>
            <v:group style="position:absolute;left:7820;top:-153;width:2;height:64" coordorigin="7820,-153" coordsize="2,64">
              <v:shape style="position:absolute;left:7820;top:-153;width:2;height:64" coordorigin="7820,-153" coordsize="0,64" path="m7820,-153l7820,-90e" filled="false" stroked="true" strokeweight=".376268pt" strokecolor="#ff00ff">
                <v:path arrowok="t"/>
              </v:shape>
            </v:group>
            <v:group style="position:absolute;left:7375;top:-153;width:2;height:64" coordorigin="7375,-153" coordsize="2,64">
              <v:shape style="position:absolute;left:7375;top:-153;width:2;height:64" coordorigin="7375,-153" coordsize="0,64" path="m7375,-153l7375,-90e" filled="false" stroked="true" strokeweight=".420827pt" strokecolor="#ff00ff">
                <v:path arrowok="t"/>
              </v:shape>
            </v:group>
            <v:group style="position:absolute;left:7885;top:-153;width:2;height:64" coordorigin="7885,-153" coordsize="2,64">
              <v:shape style="position:absolute;left:7885;top:-153;width:2;height:64" coordorigin="7885,-153" coordsize="0,64" path="m7885,-90l7885,-153e" filled="false" stroked="true" strokeweight=".371318pt" strokecolor="#ff00ff">
                <v:path arrowok="t"/>
              </v:shape>
            </v:group>
            <v:group style="position:absolute;left:7100;top:-153;width:2;height:64" coordorigin="7100,-153" coordsize="2,64">
              <v:shape style="position:absolute;left:7100;top:-153;width:2;height:64" coordorigin="7100,-153" coordsize="0,64" path="m7100,-90l7100,-153e" filled="false" stroked="true" strokeweight=".371318pt" strokecolor="#ff00ff">
                <v:path arrowok="t"/>
              </v:shape>
            </v:group>
            <v:group style="position:absolute;left:7622;top:-153;width:2;height:64" coordorigin="7622,-153" coordsize="2,64">
              <v:shape style="position:absolute;left:7622;top:-153;width:2;height:64" coordorigin="7622,-153" coordsize="0,64" path="m7622,-153l7622,-90e" filled="false" stroked="true" strokeweight=".455483pt" strokecolor="#ff00ff">
                <v:path arrowok="t"/>
              </v:shape>
            </v:group>
            <v:group style="position:absolute;left:7655;top:-153;width:2;height:64" coordorigin="7655,-153" coordsize="2,64">
              <v:shape style="position:absolute;left:7655;top:-153;width:2;height:64" coordorigin="7655,-153" coordsize="0,64" path="m7655,-153l7655,-90e" filled="false" stroked="true" strokeweight=".38617pt" strokecolor="#ff00ff">
                <v:path arrowok="t"/>
              </v:shape>
            </v:group>
            <v:group style="position:absolute;left:7969;top:-153;width:2;height:64" coordorigin="7969,-153" coordsize="2,64">
              <v:shape style="position:absolute;left:7969;top:-153;width:2;height:64" coordorigin="7969,-153" coordsize="0,64" path="m7969,-153l7969,-90e" filled="false" stroked="true" strokeweight=".391121pt" strokecolor="#ff00ff">
                <v:path arrowok="t"/>
              </v:shape>
            </v:group>
            <v:group style="position:absolute;left:7893;top:-153;width:2;height:64" coordorigin="7893,-153" coordsize="2,64">
              <v:shape style="position:absolute;left:7893;top:-153;width:2;height:64" coordorigin="7893,-153" coordsize="0,64" path="m7893,-153l7893,-90e" filled="false" stroked="true" strokeweight=".371318pt" strokecolor="#ff00ff">
                <v:path arrowok="t"/>
              </v:shape>
            </v:group>
            <v:group style="position:absolute;left:7750;top:-153;width:2;height:64" coordorigin="7750,-153" coordsize="2,64">
              <v:shape style="position:absolute;left:7750;top:-153;width:2;height:64" coordorigin="7750,-153" coordsize="0,64" path="m7750,-153l7750,-90e" filled="false" stroked="true" strokeweight=".435682pt" strokecolor="#ff00ff">
                <v:path arrowok="t"/>
              </v:shape>
            </v:group>
            <v:group style="position:absolute;left:8032;top:-153;width:2;height:64" coordorigin="8032,-153" coordsize="2,64">
              <v:shape style="position:absolute;left:8032;top:-153;width:2;height:64" coordorigin="8032,-153" coordsize="0,64" path="m8032,-90l8032,-153e" filled="false" stroked="true" strokeweight=".371318pt" strokecolor="#ff00ff">
                <v:path arrowok="t"/>
              </v:shape>
            </v:group>
            <v:group style="position:absolute;left:8700;top:-153;width:2;height:64" coordorigin="8700,-153" coordsize="2,64">
              <v:shape style="position:absolute;left:8700;top:-153;width:2;height:64" coordorigin="8700,-153" coordsize="0,64" path="m8700,-90l8700,-153e" filled="false" stroked="true" strokeweight=".371318pt" strokecolor="#ff00ff">
                <v:path arrowok="t"/>
              </v:shape>
            </v:group>
            <v:group style="position:absolute;left:7273;top:-153;width:2;height:64" coordorigin="7273,-153" coordsize="2,64">
              <v:shape style="position:absolute;left:7273;top:-153;width:2;height:64" coordorigin="7273,-153" coordsize="0,64" path="m7273,-153l7273,-90e" filled="false" stroked="true" strokeweight=".465385pt" strokecolor="#ff00ff">
                <v:path arrowok="t"/>
              </v:shape>
            </v:group>
            <v:group style="position:absolute;left:7869;top:-153;width:2;height:64" coordorigin="7869,-153" coordsize="2,64">
              <v:shape style="position:absolute;left:7869;top:-153;width:2;height:64" coordorigin="7869,-153" coordsize="0,64" path="m7869,-90l7869,-153e" filled="false" stroked="true" strokeweight=".371318pt" strokecolor="#ff00ff">
                <v:path arrowok="t"/>
              </v:shape>
            </v:group>
            <v:group style="position:absolute;left:8045;top:-153;width:2;height:64" coordorigin="8045,-153" coordsize="2,64">
              <v:shape style="position:absolute;left:8045;top:-153;width:2;height:64" coordorigin="8045,-153" coordsize="0,64" path="m8045,-90l8045,-153e" filled="false" stroked="true" strokeweight=".371318pt" strokecolor="#ff00ff">
                <v:path arrowok="t"/>
              </v:shape>
            </v:group>
            <v:group style="position:absolute;left:7090;top:-153;width:2;height:64" coordorigin="7090,-153" coordsize="2,64">
              <v:shape style="position:absolute;left:7090;top:-153;width:2;height:64" coordorigin="7090,-153" coordsize="0,64" path="m7090,-90l7090,-153e" filled="false" stroked="true" strokeweight=".371318pt" strokecolor="#ff00ff">
                <v:path arrowok="t"/>
              </v:shape>
            </v:group>
            <v:group style="position:absolute;left:8155;top:-153;width:2;height:64" coordorigin="8155,-153" coordsize="2,64">
              <v:shape style="position:absolute;left:8155;top:-153;width:2;height:64" coordorigin="8155,-153" coordsize="0,64" path="m8155,-90l8155,-153e" filled="false" stroked="true" strokeweight=".371318pt" strokecolor="#ff00ff">
                <v:path arrowok="t"/>
              </v:shape>
            </v:group>
            <v:group style="position:absolute;left:7619;top:-153;width:2;height:64" coordorigin="7619,-153" coordsize="2,64">
              <v:shape style="position:absolute;left:7619;top:-153;width:2;height:64" coordorigin="7619,-153" coordsize="0,64" path="m7619,-153l7619,-90e" filled="false" stroked="true" strokeweight=".445581pt" strokecolor="#ff00ff">
                <v:path arrowok="t"/>
              </v:shape>
            </v:group>
            <v:group style="position:absolute;left:7480;top:-153;width:2;height:64" coordorigin="7480,-153" coordsize="2,64">
              <v:shape style="position:absolute;left:7480;top:-153;width:2;height:64" coordorigin="7480,-153" coordsize="0,64" path="m7480,-90l7480,-153e" filled="false" stroked="true" strokeweight=".371318pt" strokecolor="#ff00ff">
                <v:path arrowok="t"/>
              </v:shape>
            </v:group>
            <v:group style="position:absolute;left:8685;top:-153;width:2;height:64" coordorigin="8685,-153" coordsize="2,64">
              <v:shape style="position:absolute;left:8685;top:-153;width:2;height:64" coordorigin="8685,-153" coordsize="0,64" path="m8685,-90l8685,-153e" filled="false" stroked="true" strokeweight=".371318pt" strokecolor="#ff00ff">
                <v:path arrowok="t"/>
              </v:shape>
            </v:group>
            <v:group style="position:absolute;left:7746;top:-153;width:2;height:64" coordorigin="7746,-153" coordsize="2,64">
              <v:shape style="position:absolute;left:7746;top:-153;width:2;height:64" coordorigin="7746,-153" coordsize="0,64" path="m7746,-90l7746,-153e" filled="false" stroked="true" strokeweight=".371318pt" strokecolor="#ff00ff">
                <v:path arrowok="t"/>
              </v:shape>
            </v:group>
            <v:group style="position:absolute;left:9203;top:-153;width:2;height:64" coordorigin="9203,-153" coordsize="2,64">
              <v:shape style="position:absolute;left:9203;top:-153;width:2;height:64" coordorigin="9203,-153" coordsize="0,64" path="m9203,-90l9203,-153e" filled="false" stroked="true" strokeweight=".371318pt" strokecolor="#ff00ff">
                <v:path arrowok="t"/>
              </v:shape>
            </v:group>
            <v:group style="position:absolute;left:7230;top:-153;width:2;height:64" coordorigin="7230,-153" coordsize="2,64">
              <v:shape style="position:absolute;left:7230;top:-153;width:2;height:64" coordorigin="7230,-153" coordsize="0,64" path="m7230,-90l7230,-153e" filled="false" stroked="true" strokeweight=".371318pt" strokecolor="#ff00ff">
                <v:path arrowok="t"/>
              </v:shape>
            </v:group>
            <v:group style="position:absolute;left:7322;top:-153;width:2;height:64" coordorigin="7322,-153" coordsize="2,64">
              <v:shape style="position:absolute;left:7322;top:-153;width:2;height:64" coordorigin="7322,-153" coordsize="0,64" path="m7322,-153l7322,-90e" filled="false" stroked="true" strokeweight=".376268pt" strokecolor="#ff00ff">
                <v:path arrowok="t"/>
              </v:shape>
            </v:group>
            <v:group style="position:absolute;left:7491;top:-153;width:2;height:64" coordorigin="7491,-153" coordsize="2,64">
              <v:shape style="position:absolute;left:7491;top:-153;width:2;height:64" coordorigin="7491,-153" coordsize="0,64" path="m7491,-90l7491,-153e" filled="false" stroked="true" strokeweight=".371318pt" strokecolor="#ff00ff">
                <v:path arrowok="t"/>
              </v:shape>
            </v:group>
            <v:group style="position:absolute;left:8089;top:-153;width:2;height:64" coordorigin="8089,-153" coordsize="2,64">
              <v:shape style="position:absolute;left:8089;top:-153;width:2;height:64" coordorigin="8089,-153" coordsize="0,64" path="m8089,-90l8089,-153e" filled="false" stroked="true" strokeweight=".371318pt" strokecolor="#ff00ff">
                <v:path arrowok="t"/>
              </v:shape>
            </v:group>
            <v:group style="position:absolute;left:8081;top:-153;width:2;height:64" coordorigin="8081,-153" coordsize="2,64">
              <v:shape style="position:absolute;left:8081;top:-153;width:2;height:64" coordorigin="8081,-153" coordsize="0,64" path="m8081,-90l8081,-153e" filled="false" stroked="true" strokeweight=".371318pt" strokecolor="#ff00ff">
                <v:path arrowok="t"/>
              </v:shape>
            </v:group>
            <v:group style="position:absolute;left:8000;top:-153;width:2;height:64" coordorigin="8000,-153" coordsize="2,64">
              <v:shape style="position:absolute;left:8000;top:-153;width:2;height:64" coordorigin="8000,-153" coordsize="0,64" path="m8000,-90l8000,-153e" filled="false" stroked="true" strokeweight=".371318pt" strokecolor="#ff00ff">
                <v:path arrowok="t"/>
              </v:shape>
            </v:group>
            <v:group style="position:absolute;left:8598;top:-153;width:2;height:64" coordorigin="8598,-153" coordsize="2,64">
              <v:shape style="position:absolute;left:8598;top:-153;width:2;height:64" coordorigin="8598,-153" coordsize="0,64" path="m8598,-90l8598,-153e" filled="false" stroked="true" strokeweight=".371318pt" strokecolor="#ff00ff">
                <v:path arrowok="t"/>
              </v:shape>
            </v:group>
            <v:group style="position:absolute;left:7459;top:-153;width:2;height:64" coordorigin="7459,-153" coordsize="2,64">
              <v:shape style="position:absolute;left:7459;top:-153;width:2;height:64" coordorigin="7459,-153" coordsize="0,64" path="m7459,-153l7459,-90e" filled="false" stroked="true" strokeweight=".381219pt" strokecolor="#ff00ff">
                <v:path arrowok="t"/>
              </v:shape>
            </v:group>
            <v:group style="position:absolute;left:7370;top:-153;width:2;height:64" coordorigin="7370,-153" coordsize="2,64">
              <v:shape style="position:absolute;left:7370;top:-153;width:2;height:64" coordorigin="7370,-153" coordsize="0,64" path="m7370,-153l7370,-90e" filled="false" stroked="true" strokeweight=".445581pt" strokecolor="#ff00ff">
                <v:path arrowok="t"/>
              </v:shape>
            </v:group>
            <v:group style="position:absolute;left:7080;top:-153;width:2;height:64" coordorigin="7080,-153" coordsize="2,64">
              <v:shape style="position:absolute;left:7080;top:-153;width:2;height:64" coordorigin="7080,-153" coordsize="0,64" path="m7080,-90l7080,-153e" filled="false" stroked="true" strokeweight=".371318pt" strokecolor="#ff00ff">
                <v:path arrowok="t"/>
              </v:shape>
            </v:group>
            <v:group style="position:absolute;left:7711;top:-153;width:2;height:64" coordorigin="7711,-153" coordsize="2,64">
              <v:shape style="position:absolute;left:7711;top:-153;width:2;height:64" coordorigin="7711,-153" coordsize="0,64" path="m7711,-90l7711,-153e" filled="false" stroked="true" strokeweight=".371318pt" strokecolor="#ff00ff">
                <v:path arrowok="t"/>
              </v:shape>
            </v:group>
            <v:group style="position:absolute;left:7760;top:-153;width:2;height:64" coordorigin="7760,-153" coordsize="2,64">
              <v:shape style="position:absolute;left:7760;top:-153;width:2;height:64" coordorigin="7760,-153" coordsize="0,64" path="m7760,-90l7760,-153e" filled="false" stroked="true" strokeweight=".371318pt" strokecolor="#ff00ff">
                <v:path arrowok="t"/>
              </v:shape>
            </v:group>
            <v:group style="position:absolute;left:7068;top:-153;width:2;height:64" coordorigin="7068,-153" coordsize="2,64">
              <v:shape style="position:absolute;left:7068;top:-153;width:2;height:64" coordorigin="7068,-153" coordsize="0,64" path="m7068,-90l7068,-153e" filled="false" stroked="true" strokeweight=".371318pt" strokecolor="#ff00ff">
                <v:path arrowok="t"/>
              </v:shape>
            </v:group>
            <v:group style="position:absolute;left:7179;top:-153;width:2;height:64" coordorigin="7179,-153" coordsize="2,64">
              <v:shape style="position:absolute;left:7179;top:-153;width:2;height:64" coordorigin="7179,-153" coordsize="0,64" path="m7179,-90l7179,-153e" filled="false" stroked="true" strokeweight=".371318pt" strokecolor="#ff00ff">
                <v:path arrowok="t"/>
              </v:shape>
            </v:group>
            <v:group style="position:absolute;left:8297;top:-153;width:2;height:64" coordorigin="8297,-153" coordsize="2,64">
              <v:shape style="position:absolute;left:8297;top:-153;width:2;height:64" coordorigin="8297,-153" coordsize="0,64" path="m8297,-153l8297,-90e" filled="false" stroked="true" strokeweight=".450532pt" strokecolor="#ff00ff">
                <v:path arrowok="t"/>
              </v:shape>
            </v:group>
            <v:group style="position:absolute;left:6846;top:-153;width:2;height:64" coordorigin="6846,-153" coordsize="2,64">
              <v:shape style="position:absolute;left:6846;top:-153;width:2;height:64" coordorigin="6846,-153" coordsize="0,64" path="m6846,-90l6846,-153e" filled="false" stroked="true" strokeweight=".371318pt" strokecolor="#ff00ff">
                <v:path arrowok="t"/>
              </v:shape>
            </v:group>
            <v:group style="position:absolute;left:8062;top:-153;width:2;height:64" coordorigin="8062,-153" coordsize="2,64">
              <v:shape style="position:absolute;left:8062;top:-153;width:2;height:64" coordorigin="8062,-153" coordsize="0,64" path="m8062,-90l8062,-153e" filled="false" stroked="true" strokeweight=".371318pt" strokecolor="#ff00ff">
                <v:path arrowok="t"/>
              </v:shape>
            </v:group>
            <v:group style="position:absolute;left:7783;top:-153;width:2;height:64" coordorigin="7783,-153" coordsize="2,64">
              <v:shape style="position:absolute;left:7783;top:-153;width:2;height:64" coordorigin="7783,-153" coordsize="0,64" path="m7783,-90l7783,-153e" filled="false" stroked="true" strokeweight=".371318pt" strokecolor="#ff00ff">
                <v:path arrowok="t"/>
              </v:shape>
            </v:group>
            <v:group style="position:absolute;left:8039;top:-153;width:2;height:64" coordorigin="8039,-153" coordsize="2,64">
              <v:shape style="position:absolute;left:8039;top:-153;width:2;height:64" coordorigin="8039,-153" coordsize="0,64" path="m8039,-90l8039,-153e" filled="false" stroked="true" strokeweight=".371318pt" strokecolor="#ff00ff">
                <v:path arrowok="t"/>
              </v:shape>
            </v:group>
            <v:group style="position:absolute;left:8471;top:-153;width:2;height:64" coordorigin="8471,-153" coordsize="2,64">
              <v:shape style="position:absolute;left:8471;top:-153;width:2;height:64" coordorigin="8471,-153" coordsize="0,64" path="m8471,-90l8471,-153e" filled="false" stroked="true" strokeweight=".371318pt" strokecolor="#ff00ff">
                <v:path arrowok="t"/>
              </v:shape>
            </v:group>
            <v:group style="position:absolute;left:8028;top:-153;width:2;height:64" coordorigin="8028,-153" coordsize="2,64">
              <v:shape style="position:absolute;left:8028;top:-153;width:2;height:64" coordorigin="8028,-153" coordsize="0,64" path="m8028,-153l8028,-90e" filled="false" stroked="true" strokeweight=".371318pt" strokecolor="#ff00ff">
                <v:path arrowok="t"/>
              </v:shape>
            </v:group>
            <v:group style="position:absolute;left:7147;top:-153;width:2;height:64" coordorigin="7147,-153" coordsize="2,64">
              <v:shape style="position:absolute;left:7147;top:-153;width:2;height:64" coordorigin="7147,-153" coordsize="0,64" path="m7147,-90l7147,-153e" filled="false" stroked="true" strokeweight=".371318pt" strokecolor="#ff00ff">
                <v:path arrowok="t"/>
              </v:shape>
            </v:group>
            <v:group style="position:absolute;left:8421;top:-153;width:2;height:64" coordorigin="8421,-153" coordsize="2,64">
              <v:shape style="position:absolute;left:8421;top:-153;width:2;height:64" coordorigin="8421,-153" coordsize="0,64" path="m8421,-90l8421,-153e" filled="false" stroked="true" strokeweight=".371318pt" strokecolor="#ff00ff">
                <v:path arrowok="t"/>
              </v:shape>
            </v:group>
            <v:group style="position:absolute;left:7441;top:-153;width:2;height:64" coordorigin="7441,-153" coordsize="2,64">
              <v:shape style="position:absolute;left:7441;top:-153;width:2;height:64" coordorigin="7441,-153" coordsize="0,64" path="m7441,-90l7441,-153e" filled="false" stroked="true" strokeweight=".371318pt" strokecolor="#ff00ff">
                <v:path arrowok="t"/>
              </v:shape>
            </v:group>
            <v:group style="position:absolute;left:7901;top:-153;width:2;height:64" coordorigin="7901,-153" coordsize="2,64">
              <v:shape style="position:absolute;left:7901;top:-153;width:2;height:64" coordorigin="7901,-153" coordsize="0,64" path="m7901,-153l7901,-90e" filled="false" stroked="true" strokeweight=".371318pt" strokecolor="#ff00ff">
                <v:path arrowok="t"/>
              </v:shape>
            </v:group>
            <v:group style="position:absolute;left:6887;top:-153;width:2;height:64" coordorigin="6887,-153" coordsize="2,64">
              <v:shape style="position:absolute;left:6887;top:-153;width:2;height:64" coordorigin="6887,-153" coordsize="0,64" path="m6887,-90l6887,-153e" filled="false" stroked="true" strokeweight=".371318pt" strokecolor="#ff00ff">
                <v:path arrowok="t"/>
              </v:shape>
            </v:group>
            <v:group style="position:absolute;left:7005;top:-153;width:2;height:64" coordorigin="7005,-153" coordsize="2,64">
              <v:shape style="position:absolute;left:7005;top:-153;width:2;height:64" coordorigin="7005,-153" coordsize="0,64" path="m7005,-90l7005,-153e" filled="false" stroked="true" strokeweight=".371318pt" strokecolor="#ff00ff">
                <v:path arrowok="t"/>
              </v:shape>
            </v:group>
            <v:group style="position:absolute;left:7153;top:-153;width:2;height:64" coordorigin="7153,-153" coordsize="2,64">
              <v:shape style="position:absolute;left:7153;top:-153;width:2;height:64" coordorigin="7153,-153" coordsize="0,64" path="m7153,-90l7153,-153e" filled="false" stroked="true" strokeweight=".371318pt" strokecolor="#ff00ff">
                <v:path arrowok="t"/>
              </v:shape>
            </v:group>
            <v:group style="position:absolute;left:8820;top:-153;width:2;height:64" coordorigin="8820,-153" coordsize="2,64">
              <v:shape style="position:absolute;left:8820;top:-153;width:2;height:64" coordorigin="8820,-153" coordsize="0,64" path="m8820,-90l8820,-153e" filled="false" stroked="true" strokeweight=".371318pt" strokecolor="#ff00ff">
                <v:path arrowok="t"/>
              </v:shape>
            </v:group>
            <v:group style="position:absolute;left:7611;top:-153;width:2;height:64" coordorigin="7611,-153" coordsize="2,64">
              <v:shape style="position:absolute;left:7611;top:-153;width:2;height:64" coordorigin="7611,-153" coordsize="0,64" path="m7611,-153l7611,-90e" filled="false" stroked="true" strokeweight=".376268pt" strokecolor="#ff00ff">
                <v:path arrowok="t"/>
              </v:shape>
            </v:group>
            <v:group style="position:absolute;left:7790;top:-153;width:2;height:64" coordorigin="7790,-153" coordsize="2,64">
              <v:shape style="position:absolute;left:7790;top:-153;width:2;height:64" coordorigin="7790,-153" coordsize="0,64" path="m7790,-90l7790,-153e" filled="false" stroked="true" strokeweight=".371318pt" strokecolor="#ff00ff">
                <v:path arrowok="t"/>
              </v:shape>
            </v:group>
            <v:group style="position:absolute;left:8074;top:-153;width:2;height:64" coordorigin="8074,-153" coordsize="2,64">
              <v:shape style="position:absolute;left:8074;top:-153;width:2;height:64" coordorigin="8074,-153" coordsize="0,64" path="m8074,-90l8074,-153e" filled="false" stroked="true" strokeweight=".371318pt" strokecolor="#ff00ff">
                <v:path arrowok="t"/>
              </v:shape>
            </v:group>
            <v:group style="position:absolute;left:8905;top:-153;width:2;height:64" coordorigin="8905,-153" coordsize="2,64">
              <v:shape style="position:absolute;left:8905;top:-153;width:2;height:64" coordorigin="8905,-153" coordsize="0,64" path="m8905,-90l8905,-153e" filled="false" stroked="true" strokeweight=".371318pt" strokecolor="#ff00ff">
                <v:path arrowok="t"/>
              </v:shape>
            </v:group>
            <v:group style="position:absolute;left:7994;top:-153;width:2;height:64" coordorigin="7994,-153" coordsize="2,64">
              <v:shape style="position:absolute;left:7994;top:-153;width:2;height:64" coordorigin="7994,-153" coordsize="0,64" path="m7994,-90l7994,-153e" filled="false" stroked="true" strokeweight=".371318pt" strokecolor="#ff00ff">
                <v:path arrowok="t"/>
              </v:shape>
            </v:group>
            <v:group style="position:absolute;left:7297;top:-153;width:2;height:64" coordorigin="7297,-153" coordsize="2,64">
              <v:shape style="position:absolute;left:7297;top:-153;width:2;height:64" coordorigin="7297,-153" coordsize="0,64" path="m7297,-90l7297,-153e" filled="false" stroked="true" strokeweight=".371318pt" strokecolor="#ff00ff">
                <v:path arrowok="t"/>
              </v:shape>
            </v:group>
            <v:group style="position:absolute;left:8639;top:-153;width:2;height:64" coordorigin="8639,-153" coordsize="2,64">
              <v:shape style="position:absolute;left:8639;top:-153;width:2;height:64" coordorigin="8639,-153" coordsize="0,64" path="m8639,-90l8639,-153e" filled="false" stroked="true" strokeweight=".371318pt" strokecolor="#ff00ff">
                <v:path arrowok="t"/>
              </v:shape>
            </v:group>
            <v:group style="position:absolute;left:7242;top:-153;width:2;height:64" coordorigin="7242,-153" coordsize="2,64">
              <v:shape style="position:absolute;left:7242;top:-153;width:2;height:64" coordorigin="7242,-153" coordsize="0,64" path="m7242,-90l7242,-153e" filled="false" stroked="true" strokeweight=".371318pt" strokecolor="#ff00ff">
                <v:path arrowok="t"/>
              </v:shape>
            </v:group>
            <v:group style="position:absolute;left:7048;top:-153;width:2;height:64" coordorigin="7048,-153" coordsize="2,64">
              <v:shape style="position:absolute;left:7048;top:-153;width:2;height:64" coordorigin="7048,-153" coordsize="0,64" path="m7048,-90l7048,-153e" filled="false" stroked="true" strokeweight=".371318pt" strokecolor="#ff00ff">
                <v:path arrowok="t"/>
              </v:shape>
            </v:group>
            <v:group style="position:absolute;left:7026;top:-153;width:2;height:64" coordorigin="7026,-153" coordsize="2,64">
              <v:shape style="position:absolute;left:7026;top:-153;width:2;height:64" coordorigin="7026,-153" coordsize="0,64" path="m7026,-90l7026,-153e" filled="false" stroked="true" strokeweight=".371318pt" strokecolor="#ff00ff">
                <v:path arrowok="t"/>
              </v:shape>
            </v:group>
            <v:group style="position:absolute;left:7888;top:-153;width:2;height:64" coordorigin="7888,-153" coordsize="2,64">
              <v:shape style="position:absolute;left:7888;top:-153;width:2;height:64" coordorigin="7888,-153" coordsize="0,64" path="m7888,-90l7888,-153e" filled="false" stroked="true" strokeweight=".371318pt" strokecolor="#ff00ff">
                <v:path arrowok="t"/>
              </v:shape>
            </v:group>
            <v:group style="position:absolute;left:7597;top:-153;width:2;height:64" coordorigin="7597,-153" coordsize="2,64">
              <v:shape style="position:absolute;left:7597;top:-153;width:2;height:64" coordorigin="7597,-153" coordsize="0,64" path="m7597,-153l7597,-90e" filled="false" stroked="true" strokeweight=".465385pt" strokecolor="#ff00ff">
                <v:path arrowok="t"/>
              </v:shape>
            </v:group>
            <v:group style="position:absolute;left:7979;top:-153;width:2;height:64" coordorigin="7979,-153" coordsize="2,64">
              <v:shape style="position:absolute;left:7979;top:-153;width:2;height:64" coordorigin="7979,-153" coordsize="0,64" path="m7979,-90l7979,-153e" filled="false" stroked="true" strokeweight=".371318pt" strokecolor="#ff00ff">
                <v:path arrowok="t"/>
              </v:shape>
            </v:group>
            <v:group style="position:absolute;left:7316;top:-153;width:2;height:64" coordorigin="7316,-153" coordsize="2,64">
              <v:shape style="position:absolute;left:7316;top:-153;width:2;height:64" coordorigin="7316,-153" coordsize="0,64" path="m7316,-90l7316,-153e" filled="false" stroked="true" strokeweight=".371318pt" strokecolor="#ff00ff">
                <v:path arrowok="t"/>
              </v:shape>
            </v:group>
            <v:group style="position:absolute;left:6349;top:-1064;width:3165;height:911" coordorigin="6349,-1064" coordsize="3165,911">
              <v:shape style="position:absolute;left:6349;top:-1064;width:3165;height:911" coordorigin="6349,-1064" coordsize="3165,911" path="m6349,-153l6355,-153,6361,-153,6368,-153,6374,-153,6380,-154,6386,-154,6392,-154,6399,-154,6405,-154,6411,-154,6417,-154,6423,-154,6429,-154,6436,-154,6442,-154,6448,-154,6454,-154,6460,-155,6467,-155,6473,-155,6479,-155,6485,-155,6491,-156,6498,-156,6504,-156,6510,-157,6516,-157,6522,-157,6529,-158,6535,-158,6541,-158,6547,-159,6553,-159,6560,-160,6566,-160,6572,-161,6578,-161,6584,-161,6590,-162,6597,-163,6603,-163,6609,-164,6615,-164,6621,-165,6628,-165,6634,-166,6640,-166,6646,-167,6652,-168,6659,-168,6665,-169,6671,-170,6677,-171,6683,-171,6690,-172,6696,-173,6702,-174,6733,-180,6739,-182,6801,-202,6826,-213,6832,-216,6882,-243,6888,-246,6894,-250,6900,-253,6906,-257,6913,-261,6919,-265,6925,-269,6931,-273,6937,-277,6944,-281,6950,-285,6999,-328,7043,-380,7080,-436,7086,-446,7092,-456,7098,-466,7105,-476,7111,-486,7117,-496,7123,-506,7129,-515,7136,-525,7142,-535,7148,-544,7154,-553,7191,-605,7204,-621,7210,-629,7216,-637,7222,-644,7228,-652,7272,-700,7278,-707,7284,-713,7290,-719,7297,-725,7346,-768,7371,-787,7377,-792,7427,-835,7470,-887,7482,-904,7489,-914,7495,-923,7501,-932,7507,-942,7513,-951,7519,-961,7526,-970,7563,-1021,7612,-1060,7637,-1064,7643,-1064,7705,-1039,7724,-1028,7730,-1025,7736,-1021,7742,-1017,7749,-1014,7755,-1010,7761,-1007,7767,-1003,7773,-1000,7780,-996,7786,-993,7842,-956,7885,-913,7922,-863,7959,-804,7965,-794,7972,-783,7978,-772,7984,-762,7990,-751,7996,-740,8003,-729,8009,-718,8015,-707,8046,-655,8052,-645,8058,-635,8064,-625,8071,-615,8077,-606,8083,-596,8089,-587,8095,-578,8102,-570,8108,-561,8114,-552,8120,-544,8126,-536,8133,-528,8139,-520,8182,-468,8226,-424,8275,-384,8281,-380,8287,-375,8294,-371,8300,-367,8306,-362,8312,-358,8318,-353,8325,-349,8331,-344,8337,-340,8343,-335,8349,-331,8356,-326,8362,-321,8368,-317,8374,-312,8380,-308,8387,-303,8393,-299,8399,-294,8405,-290,8411,-286,8467,-254,8529,-232,8554,-225,8560,-224,8603,-215,8609,-214,8616,-213,8622,-212,8628,-211,8634,-210,8640,-209,8647,-209,8653,-208,8659,-207,8665,-206,8671,-205,8678,-204,8684,-203,8690,-202,8696,-201,8702,-200,8709,-199,8715,-198,8721,-198,8727,-197,8733,-196,8740,-195,8746,-194,8752,-193,8758,-192,8764,-192,8770,-191,8777,-190,8783,-189,8789,-189,8795,-188,8801,-188,8808,-187,8814,-186,8820,-186,8826,-185,8832,-184,8839,-184,8845,-183,8851,-183,8857,-182,8863,-181,8870,-181,8876,-180,8882,-179,8888,-178,8894,-178,8901,-177,8907,-176,8913,-175,8919,-174,8925,-173,8931,-172,8938,-171,8944,-170,8950,-169,8956,-168,8962,-167,8969,-167,8975,-166,8981,-165,8987,-164,8993,-163,9000,-162,9006,-161,9012,-161,9018,-160,9024,-160,9031,-159,9037,-159,9043,-158,9049,-158,9055,-158,9062,-157,9068,-157,9074,-157,9080,-157,9086,-157,9093,-157,9099,-157,9105,-157,9111,-157,9117,-157,9123,-158,9130,-158,9136,-158,9142,-158,9148,-158,9154,-159,9161,-159,9167,-159,9173,-160,9179,-160,9185,-160,9192,-160,9198,-160,9204,-161,9210,-161,9216,-161,9223,-161,9229,-161,9235,-161,9241,-161,9247,-161,9254,-161,9260,-160,9266,-160,9272,-160,9278,-160,9284,-160,9291,-159,9297,-159,9303,-159,9309,-158,9315,-158,9322,-158,9328,-158,9334,-157,9340,-157,9346,-157,9353,-156,9359,-156,9365,-156,9371,-156,9377,-155,9384,-155,9390,-155,9396,-155,9402,-155,9408,-154,9415,-154,9421,-154,9427,-154,9433,-154,9439,-154,9446,-154,9452,-154,9458,-154,9464,-154,9470,-154,9476,-154,9483,-154,9489,-153,9495,-153,9501,-153,9507,-153,9514,-153e" filled="false" stroked="true" strokeweight=".371318pt" strokecolor="#ff00ff">
                <v:path arrowok="t"/>
              </v:shape>
              <v:shape style="position:absolute;left:6428;top:-953;width:2946;height:869" type="#_x0000_t75" stroked="false">
                <v:imagedata r:id="rId48" o:title=""/>
              </v:shape>
            </v:group>
            <v:group style="position:absolute;left:9778;top:-90;width:2;height:57" coordorigin="9778,-90" coordsize="2,57">
              <v:shape style="position:absolute;left:9778;top:-90;width:2;height:57" coordorigin="9778,-90" coordsize="0,57" path="m9778,-90l9778,-33e" filled="false" stroked="true" strokeweight=".371318pt" strokecolor="#000000">
                <v:path arrowok="t"/>
              </v:shape>
            </v:group>
            <v:group style="position:absolute;left:6120;top:-1128;width:3734;height:1039" coordorigin="6120,-1128" coordsize="3734,1039">
              <v:shape style="position:absolute;left:6120;top:-1128;width:3734;height:1039" coordorigin="6120,-1128" coordsize="3734,1039" path="m6120,-90l9854,-90,9854,-1128,6120,-1128,6120,-90xe" filled="false" stroked="true" strokeweight=".371318pt" strokecolor="#000000">
                <v:path arrowok="t"/>
              </v:shape>
            </v:group>
            <v:group style="position:absolute;left:5977;top:-1128;width:143;height:1039" coordorigin="5977,-1128" coordsize="143,1039">
              <v:shape style="position:absolute;left:5977;top:-1128;width:143;height:1039" coordorigin="5977,-1128" coordsize="143,1039" path="m5977,-90l6120,-90,6120,-1128,5977,-1128,5977,-90xe" filled="true" fillcolor="#87ceeb" stroked="false">
                <v:path arrowok="t"/>
                <v:fill type="solid"/>
              </v:shape>
            </v:group>
            <v:group style="position:absolute;left:5977;top:-1128;width:143;height:1039" coordorigin="5977,-1128" coordsize="143,1039">
              <v:shape style="position:absolute;left:5977;top:-1128;width:143;height:1039" coordorigin="5977,-1128" coordsize="143,1039" path="m5977,-90l6120,-90,6120,-1128,5977,-1128,5977,-90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88.228851pt;margin-top:9.086411pt;width:6.95pt;height:53pt;mso-position-horizontal-relative:page;mso-position-vertical-relative:paragraph;z-index: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51pt;margin-top:-55.32975pt;width:6.95pt;height:53.5pt;mso-position-horizontal-relative:page;mso-position-vertical-relative:paragraph;z-index:248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2.717228pt;width:7.95pt;height:21.5pt;mso-position-horizontal-relative:page;mso-position-vertical-relative:paragraph;z-index:253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3622" w:space="533"/>
            <w:col w:w="506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20" w:val="left" w:leader="none"/>
          <w:tab w:pos="2393" w:val="left" w:leader="none"/>
          <w:tab w:pos="2966" w:val="left" w:leader="none"/>
          <w:tab w:pos="3540" w:val="left" w:leader="none"/>
          <w:tab w:pos="4113" w:val="left" w:leader="none"/>
        </w:tabs>
        <w:spacing w:before="0"/>
        <w:ind w:left="124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10</w:t>
        <w:tab/>
        <w:t>15</w:t>
        <w:tab/>
        <w:t>20</w:t>
        <w:tab/>
        <w:t>25</w:t>
        <w:tab/>
        <w:t>30</w:t>
        <w:tab/>
        <w:t>35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677" w:val="left" w:leader="none"/>
          <w:tab w:pos="2448" w:val="left" w:leader="none"/>
          <w:tab w:pos="3218" w:val="left" w:leader="none"/>
          <w:tab w:pos="3989" w:val="left" w:leader="none"/>
        </w:tabs>
        <w:spacing w:before="0"/>
        <w:ind w:left="90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4224" w:space="40"/>
            <w:col w:w="495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4569" w:val="left" w:leader="none"/>
        </w:tabs>
        <w:spacing w:line="242" w:lineRule="auto" w:before="182"/>
        <w:ind w:left="117" w:right="514"/>
        <w:jc w:val="left"/>
      </w:pPr>
      <w:r>
        <w:rPr>
          <w:w w:val="110"/>
        </w:rPr>
        <w:t>Figure</w:t>
      </w:r>
      <w:r>
        <w:rPr>
          <w:spacing w:val="-16"/>
          <w:w w:val="110"/>
        </w:rPr>
        <w:t> </w:t>
      </w:r>
      <w:r>
        <w:rPr>
          <w:w w:val="110"/>
        </w:rPr>
        <w:t>2.6: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6"/>
          <w:w w:val="110"/>
        </w:rPr>
        <w:t> </w:t>
      </w:r>
      <w:r>
        <w:rPr>
          <w:w w:val="110"/>
        </w:rPr>
        <w:t>distributions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-8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Total,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added</w:t>
      </w:r>
      <w:r>
        <w:rPr>
          <w:spacing w:val="-8"/>
          <w:w w:val="110"/>
        </w:rPr>
        <w:t> </w:t>
      </w:r>
      <w:r>
        <w:rPr>
          <w:w w:val="110"/>
        </w:rPr>
        <w:t>anomalies,</w:t>
      </w:r>
      <w:r>
        <w:rPr>
          <w:spacing w:val="26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tabs>
          <w:tab w:pos="1164" w:val="left" w:leader="none"/>
          <w:tab w:pos="4970" w:val="left" w:leader="none"/>
        </w:tabs>
        <w:spacing w:line="242" w:lineRule="auto"/>
        <w:ind w:left="117" w:right="513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18"/>
          <w:w w:val="115"/>
        </w:rPr>
        <w:t> </w:t>
      </w:r>
      <w:hyperlink w:history="true" w:anchor="_bookmark49">
        <w:r>
          <w:rPr>
            <w:w w:val="115"/>
          </w:rPr>
          <w:t>2.2</w:t>
        </w:r>
      </w:hyperlink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</w:t>
      </w:r>
      <w:r>
        <w:rPr>
          <w:spacing w:val="22"/>
          <w:w w:val="115"/>
        </w:rPr>
        <w:t> </w:t>
      </w:r>
      <w:hyperlink w:history="true" w:anchor="_bookmark50">
        <w:r>
          <w:rPr>
            <w:w w:val="115"/>
          </w:rPr>
          <w:t>2.6</w:t>
        </w:r>
      </w:hyperlink>
      <w:r>
        <w:rPr>
          <w:spacing w:val="19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posterior</w:t>
      </w:r>
      <w:r>
        <w:rPr>
          <w:spacing w:val="19"/>
          <w:w w:val="115"/>
        </w:rPr>
        <w:t> </w:t>
      </w:r>
      <w:r>
        <w:rPr>
          <w:w w:val="115"/>
        </w:rPr>
        <w:t>distribution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category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total,</w:t>
      </w:r>
      <w:r>
        <w:rPr>
          <w:spacing w:val="28"/>
          <w:w w:val="122"/>
        </w:rPr>
        <w:t> </w:t>
      </w:r>
      <w:r>
        <w:rPr>
          <w:w w:val="115"/>
        </w:rPr>
        <w:t>for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spacing w:val="1"/>
          <w:w w:val="115"/>
        </w:rPr>
        <w:t>model.</w:t>
      </w:r>
      <w:r>
        <w:rPr>
          <w:spacing w:val="47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5"/>
          <w:w w:val="115"/>
        </w:rPr>
        <w:t> </w:t>
      </w:r>
      <w:r>
        <w:rPr>
          <w:w w:val="115"/>
        </w:rPr>
        <w:t>1</w:t>
      </w:r>
      <w:r>
        <w:rPr>
          <w:spacing w:val="5"/>
          <w:w w:val="115"/>
        </w:rPr>
        <w:t> </w:t>
      </w:r>
      <w:r>
        <w:rPr>
          <w:w w:val="115"/>
        </w:rPr>
        <w:t>uses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non-informativ</w:t>
      </w:r>
      <w:r>
        <w:rPr>
          <w:spacing w:val="-2"/>
          <w:w w:val="115"/>
        </w:rPr>
        <w:t>e</w:t>
      </w:r>
      <w:r>
        <w:rPr>
          <w:spacing w:val="5"/>
          <w:w w:val="115"/>
        </w:rPr>
        <w:t> </w:t>
      </w:r>
      <w:r>
        <w:rPr>
          <w:w w:val="115"/>
        </w:rPr>
        <w:t>prior,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it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most</w:t>
      </w:r>
      <w:r>
        <w:rPr>
          <w:spacing w:val="25"/>
          <w:w w:val="115"/>
        </w:rPr>
        <w:t> </w:t>
      </w:r>
      <w:r>
        <w:rPr>
          <w:w w:val="115"/>
        </w:rPr>
        <w:t>particular</w:t>
      </w:r>
      <w:r>
        <w:rPr>
          <w:spacing w:val="39"/>
          <w:w w:val="115"/>
        </w:rPr>
        <w:t> </w:t>
      </w:r>
      <w:r>
        <w:rPr>
          <w:w w:val="115"/>
        </w:rPr>
        <w:t>posterior</w:t>
      </w:r>
      <w:r>
        <w:rPr>
          <w:spacing w:val="40"/>
          <w:w w:val="115"/>
        </w:rPr>
        <w:t> </w:t>
      </w:r>
      <w:r>
        <w:rPr>
          <w:w w:val="115"/>
        </w:rPr>
        <w:t>out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spacing w:val="40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39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39"/>
          <w:w w:val="115"/>
        </w:rPr>
        <w:t> </w:t>
      </w:r>
      <w:r>
        <w:rPr>
          <w:w w:val="115"/>
        </w:rPr>
        <w:t>0</w:t>
      </w:r>
      <w:r>
        <w:rPr>
          <w:spacing w:val="40"/>
          <w:w w:val="115"/>
        </w:rPr>
        <w:t> </w:t>
      </w:r>
      <w:r>
        <w:rPr>
          <w:w w:val="115"/>
        </w:rPr>
        <w:t>(total),</w:t>
      </w:r>
      <w:r>
        <w:rPr>
          <w:spacing w:val="48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mean</w:t>
      </w:r>
      <w:r>
        <w:rPr>
          <w:spacing w:val="40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39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23"/>
          <w:w w:val="120"/>
        </w:rPr>
        <w:t> </w:t>
      </w:r>
      <w:r>
        <w:rPr>
          <w:w w:val="115"/>
        </w:rPr>
        <w:t>posterior</w:t>
      </w:r>
      <w:r>
        <w:rPr>
          <w:spacing w:val="-27"/>
          <w:w w:val="115"/>
        </w:rPr>
        <w:t> </w:t>
      </w:r>
      <w:r>
        <w:rPr>
          <w:w w:val="115"/>
        </w:rPr>
        <w:t>distribution</w:t>
      </w:r>
      <w:r>
        <w:rPr>
          <w:spacing w:val="-27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around</w:t>
      </w:r>
      <w:r>
        <w:rPr>
          <w:spacing w:val="-26"/>
          <w:w w:val="115"/>
        </w:rPr>
        <w:t> </w:t>
      </w:r>
      <w:r>
        <w:rPr>
          <w:w w:val="115"/>
        </w:rPr>
        <w:t>4.5</w:t>
      </w:r>
      <w:r>
        <w:rPr>
          <w:spacing w:val="-27"/>
          <w:w w:val="115"/>
        </w:rPr>
        <w:t> </w:t>
      </w:r>
      <w:r>
        <w:rPr>
          <w:w w:val="115"/>
        </w:rPr>
        <w:t>unit</w:t>
      </w:r>
      <w:r>
        <w:rPr>
          <w:spacing w:val="-27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7"/>
          <w:w w:val="115"/>
        </w:rPr>
        <w:t> </w:t>
      </w:r>
      <w:r>
        <w:rPr>
          <w:w w:val="115"/>
        </w:rPr>
        <w:t>than</w:t>
      </w:r>
      <w:r>
        <w:rPr>
          <w:spacing w:val="-26"/>
          <w:w w:val="115"/>
        </w:rPr>
        <w:t> </w:t>
      </w:r>
      <w:r>
        <w:rPr>
          <w:w w:val="115"/>
        </w:rPr>
        <w:t>other</w:t>
      </w:r>
      <w:r>
        <w:rPr>
          <w:spacing w:val="-27"/>
          <w:w w:val="115"/>
        </w:rPr>
        <w:t> </w:t>
      </w:r>
      <w:r>
        <w:rPr>
          <w:w w:val="115"/>
        </w:rPr>
        <w:t>models,</w:t>
      </w:r>
      <w:r>
        <w:rPr>
          <w:spacing w:val="-25"/>
          <w:w w:val="115"/>
        </w:rPr>
        <w:t> </w:t>
      </w:r>
      <w:r>
        <w:rPr>
          <w:w w:val="115"/>
        </w:rPr>
        <w:t>there</w:t>
      </w:r>
      <w:r>
        <w:rPr>
          <w:spacing w:val="-27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no</w:t>
      </w:r>
      <w:r>
        <w:rPr>
          <w:spacing w:val="-27"/>
          <w:w w:val="115"/>
        </w:rPr>
        <w:t> </w:t>
      </w:r>
      <w:r>
        <w:rPr>
          <w:w w:val="115"/>
        </w:rPr>
        <w:t>standard</w:t>
      </w:r>
      <w:r>
        <w:rPr>
          <w:spacing w:val="26"/>
          <w:w w:val="115"/>
        </w:rPr>
        <w:t> </w:t>
      </w:r>
      <w:r>
        <w:rPr>
          <w:w w:val="115"/>
        </w:rPr>
        <w:t>deviation,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4"/>
          <w:w w:val="115"/>
        </w:rPr>
        <w:t> </w:t>
      </w:r>
      <w:r>
        <w:rPr>
          <w:w w:val="115"/>
        </w:rPr>
        <w:t>samples</w:t>
      </w:r>
      <w:r>
        <w:rPr>
          <w:spacing w:val="-2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0.</w:t>
      </w:r>
      <w:r>
        <w:rPr>
          <w:spacing w:val="21"/>
          <w:w w:val="115"/>
        </w:rPr>
        <w:t> </w:t>
      </w: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 </w:t>
      </w:r>
      <w:r>
        <w:rPr>
          <w:w w:val="115"/>
        </w:rPr>
        <w:t>suggests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28"/>
        </w:rPr>
        <w:t> </w:t>
      </w:r>
      <w:r>
        <w:rPr>
          <w:spacing w:val="-1"/>
          <w:w w:val="115"/>
        </w:rPr>
        <w:t>non-informativ</w:t>
      </w:r>
      <w:r>
        <w:rPr>
          <w:spacing w:val="-2"/>
          <w:w w:val="115"/>
        </w:rPr>
        <w:t>e</w:t>
      </w:r>
      <w:r>
        <w:rPr>
          <w:spacing w:val="4"/>
          <w:w w:val="115"/>
        </w:rPr>
        <w:t> </w:t>
      </w:r>
      <w:r>
        <w:rPr>
          <w:w w:val="115"/>
        </w:rPr>
        <w:t>priors</w:t>
      </w:r>
      <w:r>
        <w:rPr>
          <w:spacing w:val="3"/>
          <w:w w:val="115"/>
        </w:rPr>
        <w:t> </w:t>
      </w:r>
      <w:r>
        <w:rPr>
          <w:w w:val="115"/>
        </w:rPr>
        <w:t>produce</w:t>
      </w:r>
      <w:r>
        <w:rPr>
          <w:spacing w:val="3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tl</w:t>
      </w:r>
      <w:r>
        <w:rPr>
          <w:spacing w:val="-2"/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diff</w:t>
      </w:r>
      <w:r>
        <w:rPr>
          <w:spacing w:val="19"/>
          <w:w w:val="115"/>
        </w:rPr>
        <w:t> </w:t>
      </w:r>
      <w:r>
        <w:rPr>
          <w:w w:val="115"/>
        </w:rPr>
        <w:t>t</w:t>
      </w:r>
      <w:r>
        <w:rPr>
          <w:spacing w:val="4"/>
          <w:w w:val="115"/>
        </w:rPr>
        <w:t> </w:t>
      </w:r>
      <w:r>
        <w:rPr>
          <w:w w:val="115"/>
        </w:rPr>
        <w:t>result</w:t>
      </w:r>
      <w:r>
        <w:rPr>
          <w:spacing w:val="3"/>
          <w:w w:val="115"/>
        </w:rPr>
        <w:t> </w:t>
      </w:r>
      <w:r>
        <w:rPr>
          <w:w w:val="115"/>
        </w:rPr>
        <w:t>compares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weakly</w:t>
      </w:r>
      <w:r>
        <w:rPr>
          <w:spacing w:val="51"/>
          <w:w w:val="109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</w:t>
      </w:r>
      <w:r>
        <w:rPr>
          <w:spacing w:val="-3"/>
          <w:w w:val="115"/>
        </w:rPr>
        <w:t> </w:t>
      </w:r>
      <w:r>
        <w:rPr>
          <w:w w:val="115"/>
        </w:rPr>
        <w:t>priors.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Posterior</w:t>
      </w:r>
      <w:r>
        <w:rPr>
          <w:spacing w:val="-2"/>
          <w:w w:val="115"/>
        </w:rPr>
        <w:t> </w:t>
      </w:r>
      <w:r>
        <w:rPr>
          <w:w w:val="115"/>
        </w:rPr>
        <w:t>distributions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"/>
          <w:w w:val="115"/>
        </w:rPr>
        <w:t> </w:t>
      </w:r>
      <w:r>
        <w:rPr>
          <w:w w:val="115"/>
        </w:rPr>
        <w:t>2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"/>
          <w:w w:val="115"/>
        </w:rPr>
        <w:t> </w:t>
      </w:r>
      <w:r>
        <w:rPr>
          <w:w w:val="115"/>
        </w:rPr>
        <w:t>6</w:t>
      </w:r>
      <w:r>
        <w:rPr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2"/>
          <w:w w:val="115"/>
        </w:rPr>
        <w:t> </w:t>
      </w:r>
      <w:r>
        <w:rPr>
          <w:w w:val="115"/>
        </w:rPr>
        <w:t>similar</w:t>
      </w:r>
      <w:r>
        <w:rPr>
          <w:spacing w:val="29"/>
          <w:w w:val="112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2"/>
          <w:w w:val="115"/>
        </w:rPr>
        <w:t> </w:t>
      </w:r>
      <w:r>
        <w:rPr>
          <w:w w:val="115"/>
        </w:rPr>
        <w:t>hard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tell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11"/>
          <w:w w:val="115"/>
        </w:rPr>
        <w:t> </w:t>
      </w:r>
      <w:r>
        <w:rPr>
          <w:w w:val="115"/>
        </w:rPr>
        <w:t>diff</w:t>
        <w:tab/>
        <w:t>other</w:t>
      </w:r>
      <w:r>
        <w:rPr>
          <w:spacing w:val="-4"/>
          <w:w w:val="115"/>
        </w:rPr>
        <w:t> </w:t>
      </w:r>
      <w:r>
        <w:rPr>
          <w:w w:val="115"/>
        </w:rPr>
        <w:t>than</w:t>
      </w:r>
      <w:r>
        <w:rPr>
          <w:spacing w:val="-3"/>
          <w:w w:val="115"/>
        </w:rPr>
        <w:t> </w:t>
      </w:r>
      <w:r>
        <w:rPr>
          <w:w w:val="115"/>
        </w:rPr>
        <w:t>there</w:t>
      </w:r>
      <w:r>
        <w:rPr>
          <w:spacing w:val="-5"/>
          <w:w w:val="115"/>
        </w:rPr>
        <w:t> </w:t>
      </w:r>
      <w:r>
        <w:rPr>
          <w:w w:val="115"/>
        </w:rPr>
        <w:t>seems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lar</w:t>
      </w:r>
      <w:r>
        <w:rPr>
          <w:spacing w:val="-2"/>
          <w:w w:val="115"/>
        </w:rPr>
        <w:t>ge</w:t>
      </w:r>
      <w:r>
        <w:rPr>
          <w:spacing w:val="25"/>
          <w:w w:val="103"/>
        </w:rPr>
        <w:t> </w:t>
      </w:r>
      <w:r>
        <w:rPr/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29"/>
          <w:w w:val="115"/>
        </w:rPr>
        <w:t> </w:t>
      </w:r>
      <w:r>
        <w:rPr>
          <w:w w:val="115"/>
        </w:rPr>
        <w:t>sample</w:t>
      </w:r>
      <w:r>
        <w:rPr>
          <w:spacing w:val="-30"/>
          <w:w w:val="115"/>
        </w:rPr>
        <w:t> </w:t>
      </w:r>
      <w:r>
        <w:rPr>
          <w:w w:val="115"/>
        </w:rPr>
        <w:t>size.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11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1007"/>
        <w:gridCol w:w="889"/>
        <w:gridCol w:w="1007"/>
        <w:gridCol w:w="1006"/>
        <w:gridCol w:w="1007"/>
        <w:gridCol w:w="750"/>
        <w:gridCol w:w="707"/>
      </w:tblGrid>
      <w:tr>
        <w:trPr>
          <w:trHeight w:val="326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51" w:id="102"/>
            <w:bookmarkEnd w:id="102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10.5463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10.5463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10.5463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10.5463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7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12.3481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3.5241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6.4608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12.0826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19.7636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2833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12.2433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3.5058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6.3331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11.9460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20.1100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2955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12.0331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3.2668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6.4515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11.7501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19.1090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3322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12.3475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3.5362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6.4799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12.0049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19.9832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2503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12.9588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3.6536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6.8353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12.6056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21.2272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5090" w:val="left" w:leader="none"/>
        </w:tabs>
        <w:spacing w:line="242" w:lineRule="auto" w:before="13"/>
        <w:ind w:right="123" w:hanging="9"/>
        <w:jc w:val="left"/>
      </w:pPr>
      <w:r>
        <w:rPr/>
        <w:pict>
          <v:shape style="position:absolute;margin-left:131.37114pt;margin-top:69.123169pt;width:6.95pt;height:11.65pt;mso-position-horizontal-relative:page;mso-position-vertical-relative:paragraph;z-index:289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66.741783pt;width:6.95pt;height:11.65pt;mso-position-horizontal-relative:page;mso-position-vertical-relative:paragraph;z-index:313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2"/>
          <w:w w:val="115"/>
        </w:rPr>
        <w:t> </w:t>
      </w:r>
      <w:r>
        <w:rPr>
          <w:w w:val="115"/>
        </w:rPr>
        <w:t>2.3: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2"/>
          <w:w w:val="115"/>
        </w:rPr>
        <w:t> </w:t>
      </w:r>
      <w:r>
        <w:rPr>
          <w:w w:val="115"/>
        </w:rPr>
        <w:t>distributions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,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added</w:t>
      </w:r>
      <w:r>
        <w:rPr>
          <w:spacing w:val="-8"/>
          <w:w w:val="115"/>
        </w:rPr>
        <w:t> </w:t>
      </w:r>
      <w:r>
        <w:rPr>
          <w:w w:val="115"/>
        </w:rPr>
        <w:t>anomalies,</w:t>
      </w:r>
      <w:r>
        <w:rPr>
          <w:spacing w:val="22"/>
          <w:w w:val="111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calculated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w w:val="115"/>
        </w:rPr>
        <w:t>independent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21"/>
          <w:szCs w:val="21"/>
        </w:rPr>
      </w:pPr>
    </w:p>
    <w:p>
      <w:pPr>
        <w:spacing w:after="0" w:line="240" w:lineRule="auto"/>
        <w:rPr>
          <w:rFonts w:ascii="PMingLiU" w:hAnsi="PMingLiU" w:cs="PMingLiU" w:eastAsia="PMingLiU"/>
          <w:sz w:val="21"/>
          <w:szCs w:val="21"/>
        </w:rPr>
        <w:sectPr>
          <w:pgSz w:w="12240" w:h="15840"/>
          <w:pgMar w:header="987" w:footer="749" w:top="1260" w:bottom="940" w:left="1720" w:right="1260"/>
        </w:sectPr>
      </w:pPr>
    </w:p>
    <w:p>
      <w:pPr>
        <w:tabs>
          <w:tab w:pos="1960" w:val="left" w:leader="none"/>
          <w:tab w:pos="2465" w:val="left" w:leader="none"/>
          <w:tab w:pos="2997" w:val="left" w:leader="none"/>
          <w:tab w:pos="3529" w:val="left" w:leader="none"/>
          <w:tab w:pos="4061" w:val="left" w:leader="none"/>
          <w:tab w:pos="4593" w:val="left" w:leader="none"/>
        </w:tabs>
        <w:spacing w:before="86"/>
        <w:ind w:left="142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39.004425pt;margin-top:11.611441pt;width:190.6pt;height:56.6pt;mso-position-horizontal-relative:page;mso-position-vertical-relative:paragraph;z-index:2656" coordorigin="2780,232" coordsize="3812,1132">
            <v:group style="position:absolute;left:2784;top:1238;width:57;height:2" coordorigin="2784,1238" coordsize="57,2">
              <v:shape style="position:absolute;left:2784;top:1238;width:57;height:2" coordorigin="2784,1238" coordsize="57,0" path="m2840,1238l2784,1238e" filled="false" stroked="true" strokeweight=".371318pt" strokecolor="#000000">
                <v:path arrowok="t"/>
              </v:shape>
            </v:group>
            <v:group style="position:absolute;left:2784;top:1079;width:57;height:2" coordorigin="2784,1079" coordsize="57,2">
              <v:shape style="position:absolute;left:2784;top:1079;width:57;height:2" coordorigin="2784,1079" coordsize="57,0" path="m2840,1079l2784,1079e" filled="false" stroked="true" strokeweight=".371318pt" strokecolor="#000000">
                <v:path arrowok="t"/>
              </v:shape>
            </v:group>
            <v:group style="position:absolute;left:2784;top:921;width:57;height:2" coordorigin="2784,921" coordsize="57,2">
              <v:shape style="position:absolute;left:2784;top:921;width:57;height:2" coordorigin="2784,921" coordsize="57,0" path="m2840,921l2784,921e" filled="false" stroked="true" strokeweight=".371318pt" strokecolor="#000000">
                <v:path arrowok="t"/>
              </v:shape>
            </v:group>
            <v:group style="position:absolute;left:2784;top:762;width:57;height:2" coordorigin="2784,762" coordsize="57,2">
              <v:shape style="position:absolute;left:2784;top:762;width:57;height:2" coordorigin="2784,762" coordsize="57,0" path="m2840,762l2784,762e" filled="false" stroked="true" strokeweight=".371318pt" strokecolor="#000000">
                <v:path arrowok="t"/>
              </v:shape>
            </v:group>
            <v:group style="position:absolute;left:2784;top:604;width:57;height:2" coordorigin="2784,604" coordsize="57,2">
              <v:shape style="position:absolute;left:2784;top:604;width:57;height:2" coordorigin="2784,604" coordsize="57,0" path="m2840,604l2784,604e" filled="false" stroked="true" strokeweight=".371318pt" strokecolor="#000000">
                <v:path arrowok="t"/>
              </v:shape>
            </v:group>
            <v:group style="position:absolute;left:2784;top:445;width:57;height:2" coordorigin="2784,445" coordsize="57,2">
              <v:shape style="position:absolute;left:2784;top:445;width:57;height:2" coordorigin="2784,445" coordsize="57,0" path="m2840,445l2784,445e" filled="false" stroked="true" strokeweight=".371318pt" strokecolor="#000000">
                <v:path arrowok="t"/>
              </v:shape>
            </v:group>
            <v:group style="position:absolute;left:2784;top:286;width:57;height:2" coordorigin="2784,286" coordsize="57,2">
              <v:shape style="position:absolute;left:2784;top:286;width:57;height:2" coordorigin="2784,286" coordsize="57,0" path="m2840,286l2784,286e" filled="false" stroked="true" strokeweight=".371318pt" strokecolor="#000000">
                <v:path arrowok="t"/>
              </v:shape>
            </v:group>
            <v:group style="position:absolute;left:3021;top:1303;width:2;height:57" coordorigin="3021,1303" coordsize="2,57">
              <v:shape style="position:absolute;left:3021;top:1303;width:2;height:57" coordorigin="3021,1303" coordsize="0,57" path="m3021,1303l3021,1360e" filled="false" stroked="true" strokeweight=".371318pt" strokecolor="#000000">
                <v:path arrowok="t"/>
              </v:shape>
            </v:group>
            <v:group style="position:absolute;left:3562;top:1303;width:2;height:57" coordorigin="3562,1303" coordsize="2,57">
              <v:shape style="position:absolute;left:3562;top:1303;width:2;height:57" coordorigin="3562,1303" coordsize="0,57" path="m3562,1303l3562,1360e" filled="false" stroked="true" strokeweight=".371318pt" strokecolor="#000000">
                <v:path arrowok="t"/>
              </v:shape>
            </v:group>
            <v:group style="position:absolute;left:4102;top:1303;width:2;height:57" coordorigin="4102,1303" coordsize="2,57">
              <v:shape style="position:absolute;left:4102;top:1303;width:2;height:57" coordorigin="4102,1303" coordsize="0,57" path="m4102,1303l4102,1360e" filled="false" stroked="true" strokeweight=".371318pt" strokecolor="#000000">
                <v:path arrowok="t"/>
              </v:shape>
            </v:group>
            <v:group style="position:absolute;left:4109;top:1238;width:2;height:66" coordorigin="4109,1238" coordsize="2,66">
              <v:shape style="position:absolute;left:4109;top:1238;width:2;height:66" coordorigin="4109,1238" coordsize="0,66" path="m4109,1238l4109,1303e" filled="false" stroked="true" strokeweight=".405974pt" strokecolor="#0080ff">
                <v:path arrowok="t"/>
              </v:shape>
            </v:group>
            <v:group style="position:absolute;left:4105;top:1238;width:2;height:66" coordorigin="4105,1238" coordsize="2,66">
              <v:shape style="position:absolute;left:4105;top:1238;width:2;height:66" coordorigin="4105,1238" coordsize="0,66" path="m4105,1238l4105,1303e" filled="false" stroked="true" strokeweight=".420822pt" strokecolor="#0080ff">
                <v:path arrowok="t"/>
              </v:shape>
            </v:group>
            <v:group style="position:absolute;left:3850;top:1238;width:2;height:66" coordorigin="3850,1238" coordsize="2,66">
              <v:shape style="position:absolute;left:3850;top:1238;width:2;height:66" coordorigin="3850,1238" coordsize="0,66" path="m3850,1238l3850,1303e" filled="false" stroked="true" strokeweight=".445581pt" strokecolor="#0080ff">
                <v:path arrowok="t"/>
              </v:shape>
            </v:group>
            <v:group style="position:absolute;left:3983;top:1238;width:2;height:66" coordorigin="3983,1238" coordsize="2,66">
              <v:shape style="position:absolute;left:3983;top:1238;width:2;height:66" coordorigin="3983,1238" coordsize="0,66" path="m3983,1238l3983,1303e" filled="false" stroked="true" strokeweight=".480239pt" strokecolor="#0080ff">
                <v:path arrowok="t"/>
              </v:shape>
            </v:group>
            <v:group style="position:absolute;left:3915;top:1238;width:2;height:66" coordorigin="3915,1238" coordsize="2,66">
              <v:shape style="position:absolute;left:3915;top:1238;width:2;height:66" coordorigin="3915,1238" coordsize="0,66" path="m3915,1303l3915,1238e" filled="false" stroked="true" strokeweight=".371318pt" strokecolor="#0080ff">
                <v:path arrowok="t"/>
              </v:shape>
            </v:group>
            <v:group style="position:absolute;left:3933;top:1238;width:2;height:66" coordorigin="3933,1238" coordsize="2,66">
              <v:shape style="position:absolute;left:3933;top:1238;width:2;height:66" coordorigin="3933,1238" coordsize="0,66" path="m3933,1238l3933,1303e" filled="false" stroked="true" strokeweight=".500036pt" strokecolor="#0080ff">
                <v:path arrowok="t"/>
              </v:shape>
            </v:group>
            <v:group style="position:absolute;left:4030;top:1238;width:2;height:66" coordorigin="4030,1238" coordsize="2,66">
              <v:shape style="position:absolute;left:4030;top:1238;width:2;height:66" coordorigin="4030,1238" coordsize="0,66" path="m4030,1238l4030,1303e" filled="false" stroked="true" strokeweight=".440629pt" strokecolor="#0080ff">
                <v:path arrowok="t"/>
              </v:shape>
            </v:group>
            <v:group style="position:absolute;left:4220;top:1238;width:2;height:66" coordorigin="4220,1238" coordsize="2,66">
              <v:shape style="position:absolute;left:4220;top:1238;width:2;height:66" coordorigin="4220,1238" coordsize="0,66" path="m4220,1238l4220,1303e" filled="false" stroked="true" strokeweight=".480234pt" strokecolor="#0080ff">
                <v:path arrowok="t"/>
              </v:shape>
            </v:group>
            <v:group style="position:absolute;left:4177;top:1238;width:2;height:66" coordorigin="4177,1238" coordsize="2,66">
              <v:shape style="position:absolute;left:4177;top:1238;width:2;height:66" coordorigin="4177,1238" coordsize="0,66" path="m4177,1238l4177,1303e" filled="false" stroked="true" strokeweight=".405974pt" strokecolor="#0080ff">
                <v:path arrowok="t"/>
              </v:shape>
            </v:group>
            <v:group style="position:absolute;left:4214;top:1238;width:2;height:66" coordorigin="4214,1238" coordsize="2,66">
              <v:shape style="position:absolute;left:4214;top:1238;width:2;height:66" coordorigin="4214,1238" coordsize="0,66" path="m4214,1238l4214,1303e" filled="false" stroked="true" strokeweight=".470334pt" strokecolor="#0080ff">
                <v:path arrowok="t"/>
              </v:shape>
            </v:group>
            <v:group style="position:absolute;left:4045;top:1238;width:2;height:66" coordorigin="4045,1238" coordsize="2,66">
              <v:shape style="position:absolute;left:4045;top:1238;width:2;height:66" coordorigin="4045,1238" coordsize="0,66" path="m4045,1238l4045,1303e" filled="false" stroked="true" strokeweight=".425776pt" strokecolor="#0080ff">
                <v:path arrowok="t"/>
              </v:shape>
            </v:group>
            <v:group style="position:absolute;left:4133;top:1238;width:2;height:66" coordorigin="4133,1238" coordsize="2,66">
              <v:shape style="position:absolute;left:4133;top:1238;width:2;height:66" coordorigin="4133,1238" coordsize="0,66" path="m4133,1238l4133,1303e" filled="false" stroked="true" strokeweight=".480234pt" strokecolor="#0080ff">
                <v:path arrowok="t"/>
              </v:shape>
            </v:group>
            <v:group style="position:absolute;left:4181;top:1238;width:2;height:66" coordorigin="4181,1238" coordsize="2,66">
              <v:shape style="position:absolute;left:4181;top:1238;width:2;height:66" coordorigin="4181,1238" coordsize="0,66" path="m4181,1238l4181,1303e" filled="false" stroked="true" strokeweight=".485187pt" strokecolor="#0080ff">
                <v:path arrowok="t"/>
              </v:shape>
            </v:group>
            <v:group style="position:absolute;left:4010;top:1238;width:2;height:66" coordorigin="4010,1238" coordsize="2,66">
              <v:shape style="position:absolute;left:4010;top:1238;width:2;height:66" coordorigin="4010,1238" coordsize="0,66" path="m4010,1238l4010,1303e" filled="false" stroked="true" strokeweight=".455486pt" strokecolor="#0080ff">
                <v:path arrowok="t"/>
              </v:shape>
            </v:group>
            <v:group style="position:absolute;left:4086;top:1238;width:2;height:66" coordorigin="4086,1238" coordsize="2,66">
              <v:shape style="position:absolute;left:4086;top:1238;width:2;height:66" coordorigin="4086,1238" coordsize="0,66" path="m4086,1238l4086,1303e" filled="false" stroked="true" strokeweight=".450529pt" strokecolor="#0080ff">
                <v:path arrowok="t"/>
              </v:shape>
            </v:group>
            <v:group style="position:absolute;left:3944;top:1238;width:2;height:66" coordorigin="3944,1238" coordsize="2,66">
              <v:shape style="position:absolute;left:3944;top:1238;width:2;height:66" coordorigin="3944,1238" coordsize="0,66" path="m3944,1238l3944,1303e" filled="false" stroked="true" strokeweight=".495088pt" strokecolor="#0080ff">
                <v:path arrowok="t"/>
              </v:shape>
            </v:group>
            <v:group style="position:absolute;left:4197;top:1238;width:2;height:66" coordorigin="4197,1238" coordsize="2,66">
              <v:shape style="position:absolute;left:4197;top:1238;width:2;height:66" coordorigin="4197,1238" coordsize="0,66" path="m4197,1238l4197,1303e" filled="false" stroked="true" strokeweight=".500042pt" strokecolor="#0080ff">
                <v:path arrowok="t"/>
              </v:shape>
            </v:group>
            <v:group style="position:absolute;left:4643;top:1303;width:2;height:57" coordorigin="4643,1303" coordsize="2,57">
              <v:shape style="position:absolute;left:4643;top:1303;width:2;height:57" coordorigin="4643,1303" coordsize="0,57" path="m4643,1303l4643,1360e" filled="false" stroked="true" strokeweight=".371318pt" strokecolor="#000000">
                <v:path arrowok="t"/>
              </v:shape>
            </v:group>
            <v:group style="position:absolute;left:4642;top:1238;width:2;height:66" coordorigin="4642,1238" coordsize="2,66">
              <v:shape style="position:absolute;left:4642;top:1238;width:2;height:66" coordorigin="4642,1238" coordsize="0,66" path="m4642,1238l4642,1303e" filled="false" stroked="true" strokeweight=".465386pt" strokecolor="#0080ff">
                <v:path arrowok="t"/>
              </v:shape>
            </v:group>
            <v:group style="position:absolute;left:4670;top:1238;width:2;height:66" coordorigin="4670,1238" coordsize="2,66">
              <v:shape style="position:absolute;left:4670;top:1238;width:2;height:66" coordorigin="4670,1238" coordsize="0,66" path="m4670,1238l4670,1303e" filled="false" stroked="true" strokeweight=".475285pt" strokecolor="#0080ff">
                <v:path arrowok="t"/>
              </v:shape>
            </v:group>
            <v:group style="position:absolute;left:4414;top:1238;width:2;height:66" coordorigin="4414,1238" coordsize="2,66">
              <v:shape style="position:absolute;left:4414;top:1238;width:2;height:66" coordorigin="4414,1238" coordsize="0,66" path="m4414,1238l4414,1303e" filled="false" stroked="true" strokeweight=".485183pt" strokecolor="#0080ff">
                <v:path arrowok="t"/>
              </v:shape>
            </v:group>
            <v:group style="position:absolute;left:4402;top:1238;width:2;height:66" coordorigin="4402,1238" coordsize="2,66">
              <v:shape style="position:absolute;left:4402;top:1238;width:2;height:66" coordorigin="4402,1238" coordsize="0,66" path="m4402,1238l4402,1303e" filled="false" stroked="true" strokeweight=".396074pt" strokecolor="#0080ff">
                <v:path arrowok="t"/>
              </v:shape>
            </v:group>
            <v:group style="position:absolute;left:4387;top:1238;width:2;height:66" coordorigin="4387,1238" coordsize="2,66">
              <v:shape style="position:absolute;left:4387;top:1238;width:2;height:66" coordorigin="4387,1238" coordsize="0,66" path="m4387,1238l4387,1303e" filled="false" stroked="true" strokeweight=".509941pt" strokecolor="#0080ff">
                <v:path arrowok="t"/>
              </v:shape>
            </v:group>
            <v:group style="position:absolute;left:4316;top:1238;width:2;height:66" coordorigin="4316,1238" coordsize="2,66">
              <v:shape style="position:absolute;left:4316;top:1238;width:2;height:66" coordorigin="4316,1238" coordsize="0,66" path="m4316,1238l4316,1303e" filled="false" stroked="true" strokeweight=".519846pt" strokecolor="#0080ff">
                <v:path arrowok="t"/>
              </v:shape>
            </v:group>
            <v:group style="position:absolute;left:4496;top:1238;width:2;height:66" coordorigin="4496,1238" coordsize="2,66">
              <v:shape style="position:absolute;left:4496;top:1238;width:2;height:66" coordorigin="4496,1238" coordsize="0,66" path="m4496,1238l4496,1303e" filled="false" stroked="true" strokeweight=".420823pt" strokecolor="#0080ff">
                <v:path arrowok="t"/>
              </v:shape>
            </v:group>
            <v:group style="position:absolute;left:4526;top:1238;width:2;height:66" coordorigin="4526,1238" coordsize="2,66">
              <v:shape style="position:absolute;left:4526;top:1238;width:2;height:66" coordorigin="4526,1238" coordsize="0,66" path="m4526,1238l4526,1303e" filled="false" stroked="true" strokeweight=".376267pt" strokecolor="#0080ff">
                <v:path arrowok="t"/>
              </v:shape>
            </v:group>
            <v:group style="position:absolute;left:4446;top:1238;width:2;height:66" coordorigin="4446,1238" coordsize="2,66">
              <v:shape style="position:absolute;left:4446;top:1238;width:2;height:66" coordorigin="4446,1238" coordsize="0,66" path="m4446,1238l4446,1303e" filled="false" stroked="true" strokeweight=".460431pt" strokecolor="#0080ff">
                <v:path arrowok="t"/>
              </v:shape>
            </v:group>
            <v:group style="position:absolute;left:4308;top:1238;width:2;height:66" coordorigin="4308,1238" coordsize="2,66">
              <v:shape style="position:absolute;left:4308;top:1238;width:2;height:66" coordorigin="4308,1238" coordsize="0,66" path="m4308,1238l4308,1303e" filled="false" stroked="true" strokeweight=".460432pt" strokecolor="#0080ff">
                <v:path arrowok="t"/>
              </v:shape>
            </v:group>
            <v:group style="position:absolute;left:4576;top:1238;width:2;height:66" coordorigin="4576,1238" coordsize="2,66">
              <v:shape style="position:absolute;left:4576;top:1238;width:2;height:66" coordorigin="4576,1238" coordsize="0,66" path="m4576,1238l4576,1303e" filled="false" stroked="true" strokeweight=".440629pt" strokecolor="#0080ff">
                <v:path arrowok="t"/>
              </v:shape>
            </v:group>
            <v:group style="position:absolute;left:4243;top:1238;width:2;height:66" coordorigin="4243,1238" coordsize="2,66">
              <v:shape style="position:absolute;left:4243;top:1238;width:2;height:66" coordorigin="4243,1238" coordsize="0,66" path="m4243,1238l4243,1303e" filled="false" stroked="true" strokeweight=".48519pt" strokecolor="#0080ff">
                <v:path arrowok="t"/>
              </v:shape>
            </v:group>
            <v:group style="position:absolute;left:3939;top:1238;width:2;height:66" coordorigin="3939,1238" coordsize="2,66">
              <v:shape style="position:absolute;left:3939;top:1238;width:2;height:66" coordorigin="3939,1238" coordsize="0,66" path="m3939,1238l3939,1303e" filled="false" stroked="true" strokeweight=".509941pt" strokecolor="#0080ff">
                <v:path arrowok="t"/>
              </v:shape>
            </v:group>
            <v:group style="position:absolute;left:3988;top:1238;width:2;height:66" coordorigin="3988,1238" coordsize="2,66">
              <v:shape style="position:absolute;left:3988;top:1238;width:2;height:66" coordorigin="3988,1238" coordsize="0,66" path="m3988,1238l3988,1303e" filled="false" stroked="true" strokeweight=".519851pt" strokecolor="#0080ff">
                <v:path arrowok="t"/>
              </v:shape>
            </v:group>
            <v:group style="position:absolute;left:4537;top:1238;width:2;height:66" coordorigin="4537,1238" coordsize="2,66">
              <v:shape style="position:absolute;left:4537;top:1238;width:2;height:66" coordorigin="4537,1238" coordsize="0,66" path="m4537,1238l4537,1303e" filled="false" stroked="true" strokeweight=".514892pt" strokecolor="#0080ff">
                <v:path arrowok="t"/>
              </v:shape>
            </v:group>
            <v:group style="position:absolute;left:3883;top:1238;width:2;height:66" coordorigin="3883,1238" coordsize="2,66">
              <v:shape style="position:absolute;left:3883;top:1238;width:2;height:66" coordorigin="3883,1238" coordsize="0,66" path="m3883,1238l3883,1303e" filled="false" stroked="true" strokeweight=".45053pt" strokecolor="#0080ff">
                <v:path arrowok="t"/>
              </v:shape>
            </v:group>
            <v:group style="position:absolute;left:3906;top:1238;width:2;height:66" coordorigin="3906,1238" coordsize="2,66">
              <v:shape style="position:absolute;left:3906;top:1238;width:2;height:66" coordorigin="3906,1238" coordsize="0,66" path="m3906,1238l3906,1303e" filled="false" stroked="true" strokeweight=".514897pt" strokecolor="#0080ff">
                <v:path arrowok="t"/>
              </v:shape>
            </v:group>
            <v:group style="position:absolute;left:4487;top:1238;width:2;height:66" coordorigin="4487,1238" coordsize="2,66">
              <v:shape style="position:absolute;left:4487;top:1238;width:2;height:66" coordorigin="4487,1238" coordsize="0,66" path="m4487,1238l4487,1303e" filled="false" stroked="true" strokeweight=".460432pt" strokecolor="#0080ff">
                <v:path arrowok="t"/>
              </v:shape>
            </v:group>
            <v:group style="position:absolute;left:4475;top:1238;width:2;height:66" coordorigin="4475,1238" coordsize="2,66">
              <v:shape style="position:absolute;left:4475;top:1238;width:2;height:66" coordorigin="4475,1238" coordsize="0,66" path="m4475,1238l4475,1303e" filled="false" stroked="true" strokeweight=".500044pt" strokecolor="#0080ff">
                <v:path arrowok="t"/>
              </v:shape>
            </v:group>
            <v:group style="position:absolute;left:4168;top:1238;width:2;height:66" coordorigin="4168,1238" coordsize="2,66">
              <v:shape style="position:absolute;left:4168;top:1238;width:2;height:66" coordorigin="4168,1238" coordsize="0,66" path="m4168,1238l4168,1303e" filled="false" stroked="true" strokeweight=".450533pt" strokecolor="#0080ff">
                <v:path arrowok="t"/>
              </v:shape>
            </v:group>
            <v:group style="position:absolute;left:4966;top:1238;width:2;height:66" coordorigin="4966,1238" coordsize="2,66">
              <v:shape style="position:absolute;left:4966;top:1238;width:2;height:66" coordorigin="4966,1238" coordsize="0,66" path="m4966,1303l4966,1238e" filled="false" stroked="true" strokeweight=".371318pt" strokecolor="#0080ff">
                <v:path arrowok="t"/>
              </v:shape>
            </v:group>
            <v:group style="position:absolute;left:4746;top:1238;width:2;height:66" coordorigin="4746,1238" coordsize="2,66">
              <v:shape style="position:absolute;left:4746;top:1238;width:2;height:66" coordorigin="4746,1238" coordsize="0,66" path="m4746,1303l4746,1238e" filled="false" stroked="true" strokeweight=".371318pt" strokecolor="#0080ff">
                <v:path arrowok="t"/>
              </v:shape>
            </v:group>
            <v:group style="position:absolute;left:4786;top:1238;width:2;height:66" coordorigin="4786,1238" coordsize="2,66">
              <v:shape style="position:absolute;left:4786;top:1238;width:2;height:66" coordorigin="4786,1238" coordsize="0,66" path="m4786,1238l4786,1303e" filled="false" stroked="true" strokeweight=".509946pt" strokecolor="#0080ff">
                <v:path arrowok="t"/>
              </v:shape>
            </v:group>
            <v:group style="position:absolute;left:4878;top:1238;width:2;height:66" coordorigin="4878,1238" coordsize="2,66">
              <v:shape style="position:absolute;left:4878;top:1238;width:2;height:66" coordorigin="4878,1238" coordsize="0,66" path="m4878,1238l4878,1303e" filled="false" stroked="true" strokeweight=".460434pt" strokecolor="#0080ff">
                <v:path arrowok="t"/>
              </v:shape>
            </v:group>
            <v:group style="position:absolute;left:4887;top:1238;width:2;height:66" coordorigin="4887,1238" coordsize="2,66">
              <v:shape style="position:absolute;left:4887;top:1238;width:2;height:66" coordorigin="4887,1238" coordsize="0,66" path="m4887,1238l4887,1303e" filled="false" stroked="true" strokeweight=".376268pt" strokecolor="#0080ff">
                <v:path arrowok="t"/>
              </v:shape>
            </v:group>
            <v:group style="position:absolute;left:4808;top:1238;width:2;height:66" coordorigin="4808,1238" coordsize="2,66">
              <v:shape style="position:absolute;left:4808;top:1238;width:2;height:66" coordorigin="4808,1238" coordsize="0,66" path="m4808,1238l4808,1303e" filled="false" stroked="true" strokeweight=".435679pt" strokecolor="#0080ff">
                <v:path arrowok="t"/>
              </v:shape>
            </v:group>
            <v:group style="position:absolute;left:4901;top:1238;width:2;height:66" coordorigin="4901,1238" coordsize="2,66">
              <v:shape style="position:absolute;left:4901;top:1238;width:2;height:66" coordorigin="4901,1238" coordsize="0,66" path="m4901,1303l4901,1238e" filled="false" stroked="true" strokeweight=".371318pt" strokecolor="#0080ff">
                <v:path arrowok="t"/>
              </v:shape>
            </v:group>
            <v:group style="position:absolute;left:4854;top:1238;width:2;height:66" coordorigin="4854,1238" coordsize="2,66">
              <v:shape style="position:absolute;left:4854;top:1238;width:2;height:66" coordorigin="4854,1238" coordsize="0,66" path="m4854,1303l4854,1238e" filled="false" stroked="true" strokeweight=".371318pt" strokecolor="#0080ff">
                <v:path arrowok="t"/>
              </v:shape>
            </v:group>
            <v:group style="position:absolute;left:4750;top:1238;width:2;height:66" coordorigin="4750,1238" coordsize="2,66">
              <v:shape style="position:absolute;left:4750;top:1238;width:2;height:66" coordorigin="4750,1238" coordsize="0,66" path="m4750,1238l4750,1303e" filled="false" stroked="true" strokeweight=".480239pt" strokecolor="#0080ff">
                <v:path arrowok="t"/>
              </v:shape>
            </v:group>
            <v:group style="position:absolute;left:4689;top:1238;width:2;height:66" coordorigin="4689,1238" coordsize="2,66">
              <v:shape style="position:absolute;left:4689;top:1238;width:2;height:66" coordorigin="4689,1238" coordsize="0,66" path="m4689,1238l4689,1303e" filled="false" stroked="true" strokeweight=".500039pt" strokecolor="#0080ff">
                <v:path arrowok="t"/>
              </v:shape>
            </v:group>
            <v:group style="position:absolute;left:4313;top:1238;width:2;height:66" coordorigin="4313,1238" coordsize="2,66">
              <v:shape style="position:absolute;left:4313;top:1238;width:2;height:66" coordorigin="4313,1238" coordsize="0,66" path="m4313,1238l4313,1303e" filled="false" stroked="true" strokeweight=".490141pt" strokecolor="#0080ff">
                <v:path arrowok="t"/>
              </v:shape>
            </v:group>
            <v:group style="position:absolute;left:4658;top:1238;width:2;height:66" coordorigin="4658,1238" coordsize="2,66">
              <v:shape style="position:absolute;left:4658;top:1238;width:2;height:66" coordorigin="4658,1238" coordsize="0,66" path="m4658,1303l4658,1238e" filled="false" stroked="true" strokeweight=".371318pt" strokecolor="#0080ff">
                <v:path arrowok="t"/>
              </v:shape>
            </v:group>
            <v:group style="position:absolute;left:4285;top:1238;width:2;height:66" coordorigin="4285,1238" coordsize="2,66">
              <v:shape style="position:absolute;left:4285;top:1238;width:2;height:66" coordorigin="4285,1238" coordsize="0,66" path="m4285,1238l4285,1303e" filled="false" stroked="true" strokeweight=".455484pt" strokecolor="#0080ff">
                <v:path arrowok="t"/>
              </v:shape>
            </v:group>
            <v:group style="position:absolute;left:3868;top:1238;width:2;height:66" coordorigin="3868,1238" coordsize="2,66">
              <v:shape style="position:absolute;left:3868;top:1238;width:2;height:66" coordorigin="3868,1238" coordsize="0,66" path="m3868,1238l3868,1303e" filled="false" stroked="true" strokeweight=".42083pt" strokecolor="#0080ff">
                <v:path arrowok="t"/>
              </v:shape>
            </v:group>
            <v:group style="position:absolute;left:4365;top:1238;width:2;height:66" coordorigin="4365,1238" coordsize="2,66">
              <v:shape style="position:absolute;left:4365;top:1238;width:2;height:66" coordorigin="4365,1238" coordsize="0,66" path="m4365,1238l4365,1303e" filled="false" stroked="true" strokeweight=".480231pt" strokecolor="#0080ff">
                <v:path arrowok="t"/>
              </v:shape>
            </v:group>
            <v:group style="position:absolute;left:4060;top:1238;width:2;height:66" coordorigin="4060,1238" coordsize="2,66">
              <v:shape style="position:absolute;left:4060;top:1238;width:2;height:66" coordorigin="4060,1238" coordsize="0,66" path="m4060,1238l4060,1303e" filled="false" stroked="true" strokeweight=".529751pt" strokecolor="#0080ff">
                <v:path arrowok="t"/>
              </v:shape>
            </v:group>
            <v:group style="position:absolute;left:4428;top:1238;width:2;height:66" coordorigin="4428,1238" coordsize="2,66">
              <v:shape style="position:absolute;left:4428;top:1238;width:2;height:66" coordorigin="4428,1238" coordsize="0,66" path="m4428,1238l4428,1303e" filled="false" stroked="true" strokeweight=".514897pt" strokecolor="#0080ff">
                <v:path arrowok="t"/>
              </v:shape>
            </v:group>
            <v:group style="position:absolute;left:4718;top:1238;width:2;height:66" coordorigin="4718,1238" coordsize="2,66">
              <v:shape style="position:absolute;left:4718;top:1238;width:2;height:66" coordorigin="4718,1238" coordsize="0,66" path="m4718,1238l4718,1303e" filled="false" stroked="true" strokeweight=".415874pt" strokecolor="#0080ff">
                <v:path arrowok="t"/>
              </v:shape>
            </v:group>
            <v:group style="position:absolute;left:4027;top:1238;width:2;height:66" coordorigin="4027,1238" coordsize="2,66">
              <v:shape style="position:absolute;left:4027;top:1238;width:2;height:66" coordorigin="4027,1238" coordsize="0,66" path="m4027,1238l4027,1303e" filled="false" stroked="true" strokeweight=".500039pt" strokecolor="#0080ff">
                <v:path arrowok="t"/>
              </v:shape>
            </v:group>
            <v:group style="position:absolute;left:4381;top:1238;width:2;height:66" coordorigin="4381,1238" coordsize="2,66">
              <v:shape style="position:absolute;left:4381;top:1238;width:2;height:66" coordorigin="4381,1238" coordsize="0,66" path="m4381,1238l4381,1303e" filled="false" stroked="true" strokeweight=".514895pt" strokecolor="#0080ff">
                <v:path arrowok="t"/>
              </v:shape>
            </v:group>
            <v:group style="position:absolute;left:4493;top:1238;width:2;height:66" coordorigin="4493,1238" coordsize="2,66">
              <v:shape style="position:absolute;left:4493;top:1238;width:2;height:66" coordorigin="4493,1238" coordsize="0,66" path="m4493,1238l4493,1303e" filled="false" stroked="true" strokeweight=".470334pt" strokecolor="#0080ff">
                <v:path arrowok="t"/>
              </v:shape>
            </v:group>
            <v:group style="position:absolute;left:3881;top:1238;width:2;height:66" coordorigin="3881,1238" coordsize="2,66">
              <v:shape style="position:absolute;left:3881;top:1238;width:2;height:66" coordorigin="3881,1238" coordsize="0,66" path="m3881,1238l3881,1303e" filled="false" stroked="true" strokeweight=".435679pt" strokecolor="#0080ff">
                <v:path arrowok="t"/>
              </v:shape>
            </v:group>
            <v:group style="position:absolute;left:4074;top:1238;width:2;height:66" coordorigin="4074,1238" coordsize="2,66">
              <v:shape style="position:absolute;left:4074;top:1238;width:2;height:66" coordorigin="4074,1238" coordsize="0,66" path="m4074,1238l4074,1303e" filled="false" stroked="true" strokeweight=".534702pt" strokecolor="#0080ff">
                <v:path arrowok="t"/>
              </v:shape>
            </v:group>
            <v:group style="position:absolute;left:4533;top:1238;width:2;height:66" coordorigin="4533,1238" coordsize="2,66">
              <v:shape style="position:absolute;left:4533;top:1238;width:2;height:66" coordorigin="4533,1238" coordsize="0,66" path="m4533,1238l4533,1303e" filled="false" stroked="true" strokeweight=".480236pt" strokecolor="#0080ff">
                <v:path arrowok="t"/>
              </v:shape>
            </v:group>
            <v:group style="position:absolute;left:4503;top:1238;width:2;height:66" coordorigin="4503,1238" coordsize="2,66">
              <v:shape style="position:absolute;left:4503;top:1238;width:2;height:66" coordorigin="4503,1238" coordsize="0,66" path="m4503,1238l4503,1303e" filled="false" stroked="true" strokeweight=".509946pt" strokecolor="#0080ff">
                <v:path arrowok="t"/>
              </v:shape>
            </v:group>
            <v:group style="position:absolute;left:4523;top:1238;width:2;height:66" coordorigin="4523,1238" coordsize="2,66">
              <v:shape style="position:absolute;left:4523;top:1238;width:2;height:66" coordorigin="4523,1238" coordsize="0,66" path="m4523,1303l4523,1238e" filled="false" stroked="true" strokeweight=".371318pt" strokecolor="#0080ff">
                <v:path arrowok="t"/>
              </v:shape>
            </v:group>
            <v:group style="position:absolute;left:4696;top:1238;width:2;height:66" coordorigin="4696,1238" coordsize="2,66">
              <v:shape style="position:absolute;left:4696;top:1238;width:2;height:66" coordorigin="4696,1238" coordsize="0,66" path="m4696,1238l4696,1303e" filled="false" stroked="true" strokeweight=".38617pt" strokecolor="#0080ff">
                <v:path arrowok="t"/>
              </v:shape>
            </v:group>
            <v:group style="position:absolute;left:3996;top:1238;width:2;height:66" coordorigin="3996,1238" coordsize="2,66">
              <v:shape style="position:absolute;left:3996;top:1238;width:2;height:66" coordorigin="3996,1238" coordsize="0,66" path="m3996,1238l3996,1303e" filled="false" stroked="true" strokeweight=".500044pt" strokecolor="#0080ff">
                <v:path arrowok="t"/>
              </v:shape>
            </v:group>
            <v:group style="position:absolute;left:4052;top:1238;width:2;height:66" coordorigin="4052,1238" coordsize="2,66">
              <v:shape style="position:absolute;left:4052;top:1238;width:2;height:66" coordorigin="4052,1238" coordsize="0,66" path="m4052,1238l4052,1303e" filled="false" stroked="true" strokeweight=".470336pt" strokecolor="#0080ff">
                <v:path arrowok="t"/>
              </v:shape>
            </v:group>
            <v:group style="position:absolute;left:3901;top:1238;width:2;height:66" coordorigin="3901,1238" coordsize="2,66">
              <v:shape style="position:absolute;left:3901;top:1238;width:2;height:66" coordorigin="3901,1238" coordsize="0,66" path="m3901,1238l3901,1303e" filled="false" stroked="true" strokeweight=".420827pt" strokecolor="#0080ff">
                <v:path arrowok="t"/>
              </v:shape>
            </v:group>
            <v:group style="position:absolute;left:3769;top:1238;width:2;height:66" coordorigin="3769,1238" coordsize="2,66">
              <v:shape style="position:absolute;left:3769;top:1238;width:2;height:66" coordorigin="3769,1238" coordsize="0,66" path="m3769,1238l3769,1303e" filled="false" stroked="true" strokeweight=".430728pt" strokecolor="#0080ff">
                <v:path arrowok="t"/>
              </v:shape>
            </v:group>
            <v:group style="position:absolute;left:3764;top:1238;width:2;height:66" coordorigin="3764,1238" coordsize="2,66">
              <v:shape style="position:absolute;left:3764;top:1238;width:2;height:66" coordorigin="3764,1238" coordsize="0,66" path="m3764,1238l3764,1303e" filled="false" stroked="true" strokeweight=".415876pt" strokecolor="#0080ff">
                <v:path arrowok="t"/>
              </v:shape>
            </v:group>
            <v:group style="position:absolute;left:3812;top:1238;width:2;height:66" coordorigin="3812,1238" coordsize="2,66">
              <v:shape style="position:absolute;left:3812;top:1238;width:2;height:66" coordorigin="3812,1238" coordsize="0,66" path="m3812,1238l3812,1303e" filled="false" stroked="true" strokeweight=".470336pt" strokecolor="#0080ff">
                <v:path arrowok="t"/>
              </v:shape>
            </v:group>
            <v:group style="position:absolute;left:4266;top:1238;width:2;height:66" coordorigin="4266,1238" coordsize="2,66">
              <v:shape style="position:absolute;left:4266;top:1238;width:2;height:66" coordorigin="4266,1238" coordsize="0,66" path="m4266,1238l4266,1303e" filled="false" stroked="true" strokeweight=".435682pt" strokecolor="#0080ff">
                <v:path arrowok="t"/>
              </v:shape>
            </v:group>
            <v:group style="position:absolute;left:4299;top:1238;width:2;height:66" coordorigin="4299,1238" coordsize="2,66">
              <v:shape style="position:absolute;left:4299;top:1238;width:2;height:66" coordorigin="4299,1238" coordsize="0,66" path="m4299,1238l4299,1303e" filled="false" stroked="true" strokeweight=".500042pt" strokecolor="#0080ff">
                <v:path arrowok="t"/>
              </v:shape>
            </v:group>
            <v:group style="position:absolute;left:4146;top:1238;width:2;height:66" coordorigin="4146,1238" coordsize="2,66">
              <v:shape style="position:absolute;left:4146;top:1238;width:2;height:66" coordorigin="4146,1238" coordsize="0,66" path="m4146,1238l4146,1303e" filled="false" stroked="true" strokeweight=".485191pt" strokecolor="#0080ff">
                <v:path arrowok="t"/>
              </v:shape>
            </v:group>
            <v:group style="position:absolute;left:3673;top:1238;width:2;height:66" coordorigin="3673,1238" coordsize="2,66">
              <v:shape style="position:absolute;left:3673;top:1238;width:2;height:66" coordorigin="3673,1238" coordsize="0,66" path="m3673,1303l3673,1238e" filled="false" stroked="true" strokeweight=".371318pt" strokecolor="#0080ff">
                <v:path arrowok="t"/>
              </v:shape>
            </v:group>
            <v:group style="position:absolute;left:3680;top:1238;width:2;height:66" coordorigin="3680,1238" coordsize="2,66">
              <v:shape style="position:absolute;left:3680;top:1238;width:2;height:66" coordorigin="3680,1238" coordsize="0,66" path="m3680,1238l3680,1303e" filled="false" stroked="true" strokeweight=".420827pt" strokecolor="#0080ff">
                <v:path arrowok="t"/>
              </v:shape>
            </v:group>
            <v:group style="position:absolute;left:3675;top:1238;width:2;height:66" coordorigin="3675,1238" coordsize="2,66">
              <v:shape style="position:absolute;left:3675;top:1238;width:2;height:66" coordorigin="3675,1238" coordsize="0,66" path="m3675,1303l3675,1238e" filled="false" stroked="true" strokeweight=".371318pt" strokecolor="#0080ff">
                <v:path arrowok="t"/>
              </v:shape>
            </v:group>
            <v:group style="position:absolute;left:3649;top:1238;width:2;height:66" coordorigin="3649,1238" coordsize="2,66">
              <v:shape style="position:absolute;left:3649;top:1238;width:2;height:66" coordorigin="3649,1238" coordsize="0,66" path="m3649,1238l3649,1303e" filled="false" stroked="true" strokeweight=".401023pt" strokecolor="#0080ff">
                <v:path arrowok="t"/>
              </v:shape>
            </v:group>
            <v:group style="position:absolute;left:3730;top:1238;width:2;height:66" coordorigin="3730,1238" coordsize="2,66">
              <v:shape style="position:absolute;left:3730;top:1238;width:2;height:66" coordorigin="3730,1238" coordsize="0,66" path="m3730,1238l3730,1303e" filled="false" stroked="true" strokeweight=".465385pt" strokecolor="#0080ff">
                <v:path arrowok="t"/>
              </v:shape>
            </v:group>
            <v:group style="position:absolute;left:4451;top:1238;width:2;height:66" coordorigin="4451,1238" coordsize="2,66">
              <v:shape style="position:absolute;left:4451;top:1238;width:2;height:66" coordorigin="4451,1238" coordsize="0,66" path="m4451,1238l4451,1303e" filled="false" stroked="true" strokeweight=".495092pt" strokecolor="#0080ff">
                <v:path arrowok="t"/>
              </v:shape>
            </v:group>
            <v:group style="position:absolute;left:4291;top:1238;width:2;height:66" coordorigin="4291,1238" coordsize="2,66">
              <v:shape style="position:absolute;left:4291;top:1238;width:2;height:66" coordorigin="4291,1238" coordsize="0,66" path="m4291,1238l4291,1303e" filled="false" stroked="true" strokeweight=".445576pt" strokecolor="#0080ff">
                <v:path arrowok="t"/>
              </v:shape>
            </v:group>
            <v:group style="position:absolute;left:4554;top:1238;width:2;height:66" coordorigin="4554,1238" coordsize="2,66">
              <v:shape style="position:absolute;left:4554;top:1238;width:2;height:66" coordorigin="4554,1238" coordsize="0,66" path="m4554,1238l4554,1303e" filled="false" stroked="true" strokeweight=".401024pt" strokecolor="#0080ff">
                <v:path arrowok="t"/>
              </v:shape>
            </v:group>
            <v:group style="position:absolute;left:4565;top:1238;width:2;height:66" coordorigin="4565,1238" coordsize="2,66">
              <v:shape style="position:absolute;left:4565;top:1238;width:2;height:66" coordorigin="4565,1238" coordsize="0,66" path="m4565,1238l4565,1303e" filled="false" stroked="true" strokeweight=".514887pt" strokecolor="#0080ff">
                <v:path arrowok="t"/>
              </v:shape>
            </v:group>
            <v:group style="position:absolute;left:4435;top:1238;width:2;height:66" coordorigin="4435,1238" coordsize="2,66">
              <v:shape style="position:absolute;left:4435;top:1238;width:2;height:66" coordorigin="4435,1238" coordsize="0,66" path="m4435,1238l4435,1303e" filled="false" stroked="true" strokeweight=".495087pt" strokecolor="#0080ff">
                <v:path arrowok="t"/>
              </v:shape>
            </v:group>
            <v:group style="position:absolute;left:4258;top:1238;width:2;height:66" coordorigin="4258,1238" coordsize="2,66">
              <v:shape style="position:absolute;left:4258;top:1238;width:2;height:66" coordorigin="4258,1238" coordsize="0,66" path="m4258,1303l4258,1238e" filled="false" stroked="true" strokeweight=".371318pt" strokecolor="#0080ff">
                <v:path arrowok="t"/>
              </v:shape>
            </v:group>
            <v:group style="position:absolute;left:4424;top:1238;width:2;height:66" coordorigin="4424,1238" coordsize="2,66">
              <v:shape style="position:absolute;left:4424;top:1238;width:2;height:66" coordorigin="4424,1238" coordsize="0,66" path="m4424,1238l4424,1303e" filled="false" stroked="true" strokeweight=".445579pt" strokecolor="#0080ff">
                <v:path arrowok="t"/>
              </v:shape>
            </v:group>
            <v:group style="position:absolute;left:3991;top:1238;width:2;height:66" coordorigin="3991,1238" coordsize="2,66">
              <v:shape style="position:absolute;left:3991;top:1238;width:2;height:66" coordorigin="3991,1238" coordsize="0,66" path="m3991,1238l3991,1303e" filled="false" stroked="true" strokeweight=".425776pt" strokecolor="#0080ff">
                <v:path arrowok="t"/>
              </v:shape>
            </v:group>
            <v:group style="position:absolute;left:4508;top:1238;width:2;height:66" coordorigin="4508,1238" coordsize="2,66">
              <v:shape style="position:absolute;left:4508;top:1238;width:2;height:66" coordorigin="4508,1238" coordsize="0,66" path="m4508,1303l4508,1238e" filled="false" stroked="true" strokeweight=".371318pt" strokecolor="#0080ff">
                <v:path arrowok="t"/>
              </v:shape>
            </v:group>
            <v:group style="position:absolute;left:4614;top:1238;width:2;height:66" coordorigin="4614,1238" coordsize="2,66">
              <v:shape style="position:absolute;left:4614;top:1238;width:2;height:66" coordorigin="4614,1238" coordsize="0,66" path="m4614,1238l4614,1303e" filled="false" stroked="true" strokeweight=".500039pt" strokecolor="#0080ff">
                <v:path arrowok="t"/>
              </v:shape>
            </v:group>
            <v:group style="position:absolute;left:4443;top:1238;width:2;height:66" coordorigin="4443,1238" coordsize="2,66">
              <v:shape style="position:absolute;left:4443;top:1238;width:2;height:66" coordorigin="4443,1238" coordsize="0,66" path="m4443,1238l4443,1303e" filled="false" stroked="true" strokeweight=".465383pt" strokecolor="#0080ff">
                <v:path arrowok="t"/>
              </v:shape>
            </v:group>
            <v:group style="position:absolute;left:4396;top:1238;width:2;height:66" coordorigin="4396,1238" coordsize="2,66">
              <v:shape style="position:absolute;left:4396;top:1238;width:2;height:66" coordorigin="4396,1238" coordsize="0,66" path="m4396,1238l4396,1303e" filled="false" stroked="true" strokeweight=".465389pt" strokecolor="#0080ff">
                <v:path arrowok="t"/>
              </v:shape>
            </v:group>
            <v:group style="position:absolute;left:3864;top:1238;width:2;height:66" coordorigin="3864,1238" coordsize="2,66">
              <v:shape style="position:absolute;left:3864;top:1238;width:2;height:66" coordorigin="3864,1238" coordsize="0,66" path="m3864,1238l3864,1303e" filled="false" stroked="true" strokeweight=".48519pt" strokecolor="#0080ff">
                <v:path arrowok="t"/>
              </v:shape>
            </v:group>
            <v:group style="position:absolute;left:3947;top:1238;width:2;height:66" coordorigin="3947,1238" coordsize="2,66">
              <v:shape style="position:absolute;left:3947;top:1238;width:2;height:66" coordorigin="3947,1238" coordsize="0,66" path="m3947,1238l3947,1303e" filled="false" stroked="true" strokeweight=".475285pt" strokecolor="#0080ff">
                <v:path arrowok="t"/>
              </v:shape>
            </v:group>
            <v:group style="position:absolute;left:4421;top:1238;width:2;height:66" coordorigin="4421,1238" coordsize="2,66">
              <v:shape style="position:absolute;left:4421;top:1238;width:2;height:66" coordorigin="4421,1238" coordsize="0,66" path="m4421,1238l4421,1303e" filled="false" stroked="true" strokeweight=".405974pt" strokecolor="#0080ff">
                <v:path arrowok="t"/>
              </v:shape>
            </v:group>
            <v:group style="position:absolute;left:4411;top:1238;width:2;height:66" coordorigin="4411,1238" coordsize="2,66">
              <v:shape style="position:absolute;left:4411;top:1238;width:2;height:66" coordorigin="4411,1238" coordsize="0,66" path="m4411,1238l4411,1303e" filled="false" stroked="true" strokeweight=".425777pt" strokecolor="#0080ff">
                <v:path arrowok="t"/>
              </v:shape>
            </v:group>
            <v:group style="position:absolute;left:4529;top:1238;width:2;height:66" coordorigin="4529,1238" coordsize="2,66">
              <v:shape style="position:absolute;left:4529;top:1238;width:2;height:66" coordorigin="4529,1238" coordsize="0,66" path="m4529,1238l4529,1303e" filled="false" stroked="true" strokeweight=".38617pt" strokecolor="#0080ff">
                <v:path arrowok="t"/>
              </v:shape>
            </v:group>
            <v:group style="position:absolute;left:4288;top:1238;width:2;height:66" coordorigin="4288,1238" coordsize="2,66">
              <v:shape style="position:absolute;left:4288;top:1238;width:2;height:66" coordorigin="4288,1238" coordsize="0,66" path="m4288,1238l4288,1303e" filled="false" stroked="true" strokeweight=".410923pt" strokecolor="#0080ff">
                <v:path arrowok="t"/>
              </v:shape>
            </v:group>
            <v:group style="position:absolute;left:4759;top:1238;width:2;height:66" coordorigin="4759,1238" coordsize="2,66">
              <v:shape style="position:absolute;left:4759;top:1238;width:2;height:66" coordorigin="4759,1238" coordsize="0,66" path="m4759,1303l4759,1238e" filled="false" stroked="true" strokeweight=".371318pt" strokecolor="#0080ff">
                <v:path arrowok="t"/>
              </v:shape>
            </v:group>
            <v:group style="position:absolute;left:3872;top:1238;width:2;height:66" coordorigin="3872,1238" coordsize="2,66">
              <v:shape style="position:absolute;left:3872;top:1238;width:2;height:66" coordorigin="3872,1238" coordsize="0,66" path="m3872,1238l3872,1303e" filled="false" stroked="true" strokeweight=".460435pt" strokecolor="#0080ff">
                <v:path arrowok="t"/>
              </v:shape>
            </v:group>
            <v:group style="position:absolute;left:4068;top:1238;width:2;height:66" coordorigin="4068,1238" coordsize="2,66">
              <v:shape style="position:absolute;left:4068;top:1238;width:2;height:66" coordorigin="4068,1238" coordsize="0,66" path="m4068,1238l4068,1303e" filled="false" stroked="true" strokeweight=".47529pt" strokecolor="#0080ff">
                <v:path arrowok="t"/>
              </v:shape>
            </v:group>
            <v:group style="position:absolute;left:4371;top:1238;width:2;height:66" coordorigin="4371,1238" coordsize="2,66">
              <v:shape style="position:absolute;left:4371;top:1238;width:2;height:66" coordorigin="4371,1238" coordsize="0,66" path="m4371,1238l4371,1303e" filled="false" stroked="true" strokeweight=".391121pt" strokecolor="#0080ff">
                <v:path arrowok="t"/>
              </v:shape>
            </v:group>
            <v:group style="position:absolute;left:4738;top:1238;width:2;height:66" coordorigin="4738,1238" coordsize="2,66">
              <v:shape style="position:absolute;left:4738;top:1238;width:2;height:66" coordorigin="4738,1238" coordsize="0,66" path="m4738,1238l4738,1303e" filled="false" stroked="true" strokeweight=".465385pt" strokecolor="#0080ff">
                <v:path arrowok="t"/>
              </v:shape>
            </v:group>
            <v:group style="position:absolute;left:4816;top:1238;width:2;height:66" coordorigin="4816,1238" coordsize="2,66">
              <v:shape style="position:absolute;left:4816;top:1238;width:2;height:66" coordorigin="4816,1238" coordsize="0,66" path="m4816,1238l4816,1303e" filled="false" stroked="true" strokeweight=".381218pt" strokecolor="#0080ff">
                <v:path arrowok="t"/>
              </v:shape>
            </v:group>
            <v:group style="position:absolute;left:4279;top:1238;width:2;height:66" coordorigin="4279,1238" coordsize="2,66">
              <v:shape style="position:absolute;left:4279;top:1238;width:2;height:66" coordorigin="4279,1238" coordsize="0,66" path="m4279,1238l4279,1303e" filled="false" stroked="true" strokeweight=".455483pt" strokecolor="#0080ff">
                <v:path arrowok="t"/>
              </v:shape>
            </v:group>
            <v:group style="position:absolute;left:4968;top:1238;width:2;height:66" coordorigin="4968,1238" coordsize="2,66">
              <v:shape style="position:absolute;left:4968;top:1238;width:2;height:66" coordorigin="4968,1238" coordsize="0,66" path="m4968,1303l4968,1238e" filled="false" stroked="true" strokeweight=".371318pt" strokecolor="#0080ff">
                <v:path arrowok="t"/>
              </v:shape>
            </v:group>
            <v:group style="position:absolute;left:4792;top:1238;width:2;height:66" coordorigin="4792,1238" coordsize="2,66">
              <v:shape style="position:absolute;left:4792;top:1238;width:2;height:66" coordorigin="4792,1238" coordsize="0,66" path="m4792,1238l4792,1303e" filled="false" stroked="true" strokeweight=".425776pt" strokecolor="#0080ff">
                <v:path arrowok="t"/>
              </v:shape>
            </v:group>
            <v:group style="position:absolute;left:4954;top:1238;width:2;height:66" coordorigin="4954,1238" coordsize="2,66">
              <v:shape style="position:absolute;left:4954;top:1238;width:2;height:66" coordorigin="4954,1238" coordsize="0,66" path="m4954,1238l4954,1303e" filled="false" stroked="true" strokeweight=".410925pt" strokecolor="#0080ff">
                <v:path arrowok="t"/>
              </v:shape>
            </v:group>
            <v:group style="position:absolute;left:4126;top:1238;width:2;height:66" coordorigin="4126,1238" coordsize="2,66">
              <v:shape style="position:absolute;left:4126;top:1238;width:2;height:66" coordorigin="4126,1238" coordsize="0,66" path="m4126,1238l4126,1303e" filled="false" stroked="true" strokeweight=".504993pt" strokecolor="#0080ff">
                <v:path arrowok="t"/>
              </v:shape>
            </v:group>
            <v:group style="position:absolute;left:4478;top:1238;width:2;height:66" coordorigin="4478,1238" coordsize="2,66">
              <v:shape style="position:absolute;left:4478;top:1238;width:2;height:66" coordorigin="4478,1238" coordsize="0,66" path="m4478,1238l4478,1303e" filled="false" stroked="true" strokeweight=".480234pt" strokecolor="#0080ff">
                <v:path arrowok="t"/>
              </v:shape>
            </v:group>
            <v:group style="position:absolute;left:4596;top:1238;width:2;height:66" coordorigin="4596,1238" coordsize="2,66">
              <v:shape style="position:absolute;left:4596;top:1238;width:2;height:66" coordorigin="4596,1238" coordsize="0,66" path="m4596,1238l4596,1303e" filled="false" stroked="true" strokeweight=".534691pt" strokecolor="#0080ff">
                <v:path arrowok="t"/>
              </v:shape>
            </v:group>
            <v:group style="position:absolute;left:4129;top:1238;width:2;height:66" coordorigin="4129,1238" coordsize="2,66">
              <v:shape style="position:absolute;left:4129;top:1238;width:2;height:66" coordorigin="4129,1238" coordsize="0,66" path="m4129,1238l4129,1303e" filled="false" stroked="true" strokeweight=".450533pt" strokecolor="#0080ff">
                <v:path arrowok="t"/>
              </v:shape>
            </v:group>
            <v:group style="position:absolute;left:4024;top:1238;width:2;height:66" coordorigin="4024,1238" coordsize="2,66">
              <v:shape style="position:absolute;left:4024;top:1238;width:2;height:66" coordorigin="4024,1238" coordsize="0,66" path="m4024,1238l4024,1303e" filled="false" stroked="true" strokeweight=".450533pt" strokecolor="#0080ff">
                <v:path arrowok="t"/>
              </v:shape>
            </v:group>
            <v:group style="position:absolute;left:3886;top:1238;width:2;height:66" coordorigin="3886,1238" coordsize="2,66">
              <v:shape style="position:absolute;left:3886;top:1238;width:2;height:66" coordorigin="3886,1238" coordsize="0,66" path="m3886,1238l3886,1303e" filled="false" stroked="true" strokeweight=".38617pt" strokecolor="#0080ff">
                <v:path arrowok="t"/>
              </v:shape>
            </v:group>
            <v:group style="position:absolute;left:3698;top:1238;width:2;height:66" coordorigin="3698,1238" coordsize="2,66">
              <v:shape style="position:absolute;left:3698;top:1238;width:2;height:66" coordorigin="3698,1238" coordsize="0,66" path="m3698,1303l3698,1238e" filled="false" stroked="true" strokeweight=".371318pt" strokecolor="#0080ff">
                <v:path arrowok="t"/>
              </v:shape>
            </v:group>
            <v:group style="position:absolute;left:4189;top:1238;width:2;height:66" coordorigin="4189,1238" coordsize="2,66">
              <v:shape style="position:absolute;left:4189;top:1238;width:2;height:66" coordorigin="4189,1238" coordsize="0,66" path="m4189,1238l4189,1303e" filled="false" stroked="true" strokeweight=".519849pt" strokecolor="#0080ff">
                <v:path arrowok="t"/>
              </v:shape>
            </v:group>
            <v:group style="position:absolute;left:4480;top:1238;width:2;height:66" coordorigin="4480,1238" coordsize="2,66">
              <v:shape style="position:absolute;left:4480;top:1238;width:2;height:66" coordorigin="4480,1238" coordsize="0,66" path="m4480,1238l4480,1303e" filled="false" stroked="true" strokeweight=".420823pt" strokecolor="#0080ff">
                <v:path arrowok="t"/>
              </v:shape>
            </v:group>
            <v:group style="position:absolute;left:4551;top:1238;width:2;height:66" coordorigin="4551,1238" coordsize="2,66">
              <v:shape style="position:absolute;left:4551;top:1238;width:2;height:66" coordorigin="4551,1238" coordsize="0,66" path="m4551,1238l4551,1303e" filled="false" stroked="true" strokeweight=".415876pt" strokecolor="#0080ff">
                <v:path arrowok="t"/>
              </v:shape>
            </v:group>
            <v:group style="position:absolute;left:4464;top:1238;width:2;height:66" coordorigin="4464,1238" coordsize="2,66">
              <v:shape style="position:absolute;left:4464;top:1238;width:2;height:66" coordorigin="4464,1238" coordsize="0,66" path="m4464,1238l4464,1303e" filled="false" stroked="true" strokeweight=".475288pt" strokecolor="#0080ff">
                <v:path arrowok="t"/>
              </v:shape>
            </v:group>
            <v:group style="position:absolute;left:3752;top:1238;width:2;height:66" coordorigin="3752,1238" coordsize="2,66">
              <v:shape style="position:absolute;left:3752;top:1238;width:2;height:66" coordorigin="3752,1238" coordsize="0,66" path="m3752,1238l3752,1303e" filled="false" stroked="true" strokeweight=".401023pt" strokecolor="#0080ff">
                <v:path arrowok="t"/>
              </v:shape>
            </v:group>
            <v:group style="position:absolute;left:4726;top:1238;width:2;height:66" coordorigin="4726,1238" coordsize="2,66">
              <v:shape style="position:absolute;left:4726;top:1238;width:2;height:66" coordorigin="4726,1238" coordsize="0,66" path="m4726,1238l4726,1303e" filled="false" stroked="true" strokeweight=".45053pt" strokecolor="#0080ff">
                <v:path arrowok="t"/>
              </v:shape>
            </v:group>
            <v:group style="position:absolute;left:4097;top:1238;width:2;height:66" coordorigin="4097,1238" coordsize="2,66">
              <v:shape style="position:absolute;left:4097;top:1238;width:2;height:66" coordorigin="4097,1238" coordsize="0,66" path="m4097,1238l4097,1303e" filled="false" stroked="true" strokeweight=".381219pt" strokecolor="#0080ff">
                <v:path arrowok="t"/>
              </v:shape>
            </v:group>
            <v:group style="position:absolute;left:4846;top:1238;width:2;height:66" coordorigin="4846,1238" coordsize="2,66">
              <v:shape style="position:absolute;left:4846;top:1238;width:2;height:66" coordorigin="4846,1238" coordsize="0,66" path="m4846,1238l4846,1303e" filled="false" stroked="true" strokeweight=".455483pt" strokecolor="#0080ff">
                <v:path arrowok="t"/>
              </v:shape>
            </v:group>
            <v:group style="position:absolute;left:4882;top:1238;width:2;height:66" coordorigin="4882,1238" coordsize="2,66">
              <v:shape style="position:absolute;left:4882;top:1238;width:2;height:66" coordorigin="4882,1238" coordsize="0,66" path="m4882,1238l4882,1303e" filled="false" stroked="true" strokeweight=".440629pt" strokecolor="#0080ff">
                <v:path arrowok="t"/>
              </v:shape>
            </v:group>
            <v:group style="position:absolute;left:4142;top:1238;width:2;height:66" coordorigin="4142,1238" coordsize="2,66">
              <v:shape style="position:absolute;left:4142;top:1238;width:2;height:66" coordorigin="4142,1238" coordsize="0,66" path="m4142,1238l4142,1303e" filled="false" stroked="true" strokeweight=".420827pt" strokecolor="#0080ff">
                <v:path arrowok="t"/>
              </v:shape>
            </v:group>
            <v:group style="position:absolute;left:4694;top:1238;width:2;height:66" coordorigin="4694,1238" coordsize="2,66">
              <v:shape style="position:absolute;left:4694;top:1238;width:2;height:66" coordorigin="4694,1238" coordsize="0,66" path="m4694,1238l4694,1303e" filled="false" stroked="true" strokeweight=".470336pt" strokecolor="#0080ff">
                <v:path arrowok="t"/>
              </v:shape>
            </v:group>
            <v:group style="position:absolute;left:4163;top:1238;width:2;height:66" coordorigin="4163,1238" coordsize="2,66">
              <v:shape style="position:absolute;left:4163;top:1238;width:2;height:66" coordorigin="4163,1238" coordsize="0,66" path="m4163,1238l4163,1303e" filled="false" stroked="true" strokeweight=".376268pt" strokecolor="#0080ff">
                <v:path arrowok="t"/>
              </v:shape>
            </v:group>
            <v:group style="position:absolute;left:4255;top:1238;width:2;height:66" coordorigin="4255,1238" coordsize="2,66">
              <v:shape style="position:absolute;left:4255;top:1238;width:2;height:66" coordorigin="4255,1238" coordsize="0,66" path="m4255,1303l4255,1238e" filled="false" stroked="true" strokeweight=".371318pt" strokecolor="#0080ff">
                <v:path arrowok="t"/>
              </v:shape>
            </v:group>
            <v:group style="position:absolute;left:4101;top:1238;width:2;height:66" coordorigin="4101,1238" coordsize="2,66">
              <v:shape style="position:absolute;left:4101;top:1238;width:2;height:66" coordorigin="4101,1238" coordsize="0,66" path="m4101,1238l4101,1303e" filled="false" stroked="true" strokeweight=".500035pt" strokecolor="#0080ff">
                <v:path arrowok="t"/>
              </v:shape>
            </v:group>
            <v:group style="position:absolute;left:4369;top:1238;width:2;height:66" coordorigin="4369,1238" coordsize="2,66">
              <v:shape style="position:absolute;left:4369;top:1238;width:2;height:66" coordorigin="4369,1238" coordsize="0,66" path="m4369,1238l4369,1303e" filled="false" stroked="true" strokeweight=".455483pt" strokecolor="#0080ff">
                <v:path arrowok="t"/>
              </v:shape>
            </v:group>
            <v:group style="position:absolute;left:4120;top:1238;width:2;height:66" coordorigin="4120,1238" coordsize="2,66">
              <v:shape style="position:absolute;left:4120;top:1238;width:2;height:66" coordorigin="4120,1238" coordsize="0,66" path="m4120,1238l4120,1303e" filled="false" stroked="true" strokeweight=".480239pt" strokecolor="#0080ff">
                <v:path arrowok="t"/>
              </v:shape>
            </v:group>
            <v:group style="position:absolute;left:4042;top:1238;width:2;height:66" coordorigin="4042,1238" coordsize="2,66">
              <v:shape style="position:absolute;left:4042;top:1238;width:2;height:66" coordorigin="4042,1238" coordsize="0,66" path="m4042,1238l4042,1303e" filled="false" stroked="true" strokeweight=".495088pt" strokecolor="#0080ff">
                <v:path arrowok="t"/>
              </v:shape>
            </v:group>
            <v:group style="position:absolute;left:4112;top:1238;width:2;height:66" coordorigin="4112,1238" coordsize="2,66">
              <v:shape style="position:absolute;left:4112;top:1238;width:2;height:66" coordorigin="4112,1238" coordsize="0,66" path="m4112,1238l4112,1303e" filled="false" stroked="true" strokeweight=".39607pt" strokecolor="#0080ff">
                <v:path arrowok="t"/>
              </v:shape>
            </v:group>
            <v:group style="position:absolute;left:4963;top:1238;width:2;height:66" coordorigin="4963,1238" coordsize="2,66">
              <v:shape style="position:absolute;left:4963;top:1238;width:2;height:66" coordorigin="4963,1238" coordsize="0,66" path="m4963,1303l4963,1238e" filled="false" stroked="true" strokeweight=".371318pt" strokecolor="#0080ff">
                <v:path arrowok="t"/>
              </v:shape>
            </v:group>
            <v:group style="position:absolute;left:4959;top:1238;width:2;height:66" coordorigin="4959,1238" coordsize="2,66">
              <v:shape style="position:absolute;left:4959;top:1238;width:2;height:66" coordorigin="4959,1238" coordsize="0,66" path="m4959,1303l4959,1238e" filled="false" stroked="true" strokeweight=".371318pt" strokecolor="#0080ff">
                <v:path arrowok="t"/>
              </v:shape>
            </v:group>
            <v:group style="position:absolute;left:3661;top:1238;width:2;height:66" coordorigin="3661,1238" coordsize="2,66">
              <v:shape style="position:absolute;left:3661;top:1238;width:2;height:66" coordorigin="3661,1238" coordsize="0,66" path="m3661,1303l3661,1238e" filled="false" stroked="true" strokeweight=".371318pt" strokecolor="#0080ff">
                <v:path arrowok="t"/>
              </v:shape>
            </v:group>
            <v:group style="position:absolute;left:4454;top:1238;width:2;height:66" coordorigin="4454,1238" coordsize="2,66">
              <v:shape style="position:absolute;left:4454;top:1238;width:2;height:66" coordorigin="4454,1238" coordsize="0,66" path="m4454,1238l4454,1303e" filled="false" stroked="true" strokeweight=".386172pt" strokecolor="#0080ff">
                <v:path arrowok="t"/>
              </v:shape>
            </v:group>
            <v:group style="position:absolute;left:4324;top:1238;width:2;height:66" coordorigin="4324,1238" coordsize="2,66">
              <v:shape style="position:absolute;left:4324;top:1238;width:2;height:66" coordorigin="4324,1238" coordsize="0,66" path="m4324,1238l4324,1303e" filled="false" stroked="true" strokeweight=".440632pt" strokecolor="#0080ff">
                <v:path arrowok="t"/>
              </v:shape>
            </v:group>
            <v:group style="position:absolute;left:4562;top:1238;width:2;height:66" coordorigin="4562,1238" coordsize="2,66">
              <v:shape style="position:absolute;left:4562;top:1238;width:2;height:66" coordorigin="4562,1238" coordsize="0,66" path="m4562,1238l4562,1303e" filled="false" stroked="true" strokeweight=".415877pt" strokecolor="#0080ff">
                <v:path arrowok="t"/>
              </v:shape>
            </v:group>
            <v:group style="position:absolute;left:4941;top:1238;width:2;height:66" coordorigin="4941,1238" coordsize="2,66">
              <v:shape style="position:absolute;left:4941;top:1238;width:2;height:66" coordorigin="4941,1238" coordsize="0,66" path="m4941,1238l4941,1303e" filled="false" stroked="true" strokeweight=".430728pt" strokecolor="#0080ff">
                <v:path arrowok="t"/>
              </v:shape>
            </v:group>
            <v:group style="position:absolute;left:4518;top:1238;width:2;height:66" coordorigin="4518,1238" coordsize="2,66">
              <v:shape style="position:absolute;left:4518;top:1238;width:2;height:66" coordorigin="4518,1238" coordsize="0,66" path="m4518,1238l4518,1303e" filled="false" stroked="true" strokeweight=".405974pt" strokecolor="#0080ff">
                <v:path arrowok="t"/>
              </v:shape>
            </v:group>
            <v:group style="position:absolute;left:4358;top:1238;width:2;height:66" coordorigin="4358,1238" coordsize="2,66">
              <v:shape style="position:absolute;left:4358;top:1238;width:2;height:66" coordorigin="4358,1238" coordsize="0,66" path="m4358,1238l4358,1303e" filled="false" stroked="true" strokeweight=".420828pt" strokecolor="#0080ff">
                <v:path arrowok="t"/>
              </v:shape>
            </v:group>
            <v:group style="position:absolute;left:4237;top:1238;width:2;height:66" coordorigin="4237,1238" coordsize="2,66">
              <v:shape style="position:absolute;left:4237;top:1238;width:2;height:66" coordorigin="4237,1238" coordsize="0,66" path="m4237,1238l4237,1303e" filled="false" stroked="true" strokeweight=".391123pt" strokecolor="#0080ff">
                <v:path arrowok="t"/>
              </v:shape>
            </v:group>
            <v:group style="position:absolute;left:4218;top:1238;width:2;height:66" coordorigin="4218,1238" coordsize="2,66">
              <v:shape style="position:absolute;left:4218;top:1238;width:2;height:66" coordorigin="4218,1238" coordsize="0,66" path="m4218,1238l4218,1303e" filled="false" stroked="true" strokeweight=".410925pt" strokecolor="#0080ff">
                <v:path arrowok="t"/>
              </v:shape>
            </v:group>
            <v:group style="position:absolute;left:4485;top:1238;width:2;height:66" coordorigin="4485,1238" coordsize="2,66">
              <v:shape style="position:absolute;left:4485;top:1238;width:2;height:66" coordorigin="4485,1238" coordsize="0,66" path="m4485,1303l4485,1238e" filled="false" stroked="true" strokeweight=".371318pt" strokecolor="#0080ff">
                <v:path arrowok="t"/>
              </v:shape>
            </v:group>
            <v:group style="position:absolute;left:3745;top:1238;width:2;height:66" coordorigin="3745,1238" coordsize="2,66">
              <v:shape style="position:absolute;left:3745;top:1238;width:2;height:66" coordorigin="3745,1238" coordsize="0,66" path="m3745,1303l3745,1238e" filled="false" stroked="true" strokeweight=".371318pt" strokecolor="#0080ff">
                <v:path arrowok="t"/>
              </v:shape>
            </v:group>
            <v:group style="position:absolute;left:3747;top:1238;width:2;height:66" coordorigin="3747,1238" coordsize="2,66">
              <v:shape style="position:absolute;left:3747;top:1238;width:2;height:66" coordorigin="3747,1238" coordsize="0,66" path="m3747,1303l3747,1238e" filled="false" stroked="true" strokeweight=".371318pt" strokecolor="#0080ff">
                <v:path arrowok="t"/>
              </v:shape>
            </v:group>
            <v:group style="position:absolute;left:4250;top:1238;width:2;height:66" coordorigin="4250,1238" coordsize="2,66">
              <v:shape style="position:absolute;left:4250;top:1238;width:2;height:66" coordorigin="4250,1238" coordsize="0,66" path="m4250,1238l4250,1303e" filled="false" stroked="true" strokeweight=".435678pt" strokecolor="#0080ff">
                <v:path arrowok="t"/>
              </v:shape>
            </v:group>
            <v:group style="position:absolute;left:4094;top:1238;width:2;height:66" coordorigin="4094,1238" coordsize="2,66">
              <v:shape style="position:absolute;left:4094;top:1238;width:2;height:66" coordorigin="4094,1238" coordsize="0,66" path="m4094,1238l4094,1303e" filled="false" stroked="true" strokeweight=".504987pt" strokecolor="#0080ff">
                <v:path arrowok="t"/>
              </v:shape>
            </v:group>
            <v:group style="position:absolute;left:3963;top:1238;width:2;height:66" coordorigin="3963,1238" coordsize="2,66">
              <v:shape style="position:absolute;left:3963;top:1238;width:2;height:66" coordorigin="3963,1238" coordsize="0,66" path="m3963,1238l3963,1303e" filled="false" stroked="true" strokeweight=".460434pt" strokecolor="#0080ff">
                <v:path arrowok="t"/>
              </v:shape>
            </v:group>
            <v:group style="position:absolute;left:3671;top:1238;width:2;height:66" coordorigin="3671,1238" coordsize="2,66">
              <v:shape style="position:absolute;left:3671;top:1238;width:2;height:66" coordorigin="3671,1238" coordsize="0,66" path="m3671,1303l3671,1238e" filled="false" stroked="true" strokeweight=".371318pt" strokecolor="#0080ff">
                <v:path arrowok="t"/>
              </v:shape>
            </v:group>
            <v:group style="position:absolute;left:4715;top:1238;width:2;height:66" coordorigin="4715,1238" coordsize="2,66">
              <v:shape style="position:absolute;left:4715;top:1238;width:2;height:66" coordorigin="4715,1238" coordsize="0,66" path="m4715,1238l4715,1303e" filled="false" stroked="true" strokeweight=".460434pt" strokecolor="#0080ff">
                <v:path arrowok="t"/>
              </v:shape>
            </v:group>
            <v:group style="position:absolute;left:3928;top:1238;width:2;height:66" coordorigin="3928,1238" coordsize="2,66">
              <v:shape style="position:absolute;left:3928;top:1238;width:2;height:66" coordorigin="3928,1238" coordsize="0,66" path="m3928,1238l3928,1303e" filled="false" stroked="true" strokeweight=".490141pt" strokecolor="#0080ff">
                <v:path arrowok="t"/>
              </v:shape>
            </v:group>
            <v:group style="position:absolute;left:4160;top:1238;width:2;height:66" coordorigin="4160,1238" coordsize="2,66">
              <v:shape style="position:absolute;left:4160;top:1238;width:2;height:66" coordorigin="4160,1238" coordsize="0,66" path="m4160,1238l4160,1303e" filled="false" stroked="true" strokeweight=".480242pt" strokecolor="#0080ff">
                <v:path arrowok="t"/>
              </v:shape>
            </v:group>
            <v:group style="position:absolute;left:4664;top:1238;width:2;height:66" coordorigin="4664,1238" coordsize="2,66">
              <v:shape style="position:absolute;left:4664;top:1238;width:2;height:66" coordorigin="4664,1238" coordsize="0,66" path="m4664,1238l4664,1303e" filled="false" stroked="true" strokeweight=".401023pt" strokecolor="#0080ff">
                <v:path arrowok="t"/>
              </v:shape>
            </v:group>
            <v:group style="position:absolute;left:4269;top:1238;width:2;height:66" coordorigin="4269,1238" coordsize="2,66">
              <v:shape style="position:absolute;left:4269;top:1238;width:2;height:66" coordorigin="4269,1238" coordsize="0,66" path="m4269,1238l4269,1303e" filled="false" stroked="true" strokeweight=".410926pt" strokecolor="#0080ff">
                <v:path arrowok="t"/>
              </v:shape>
            </v:group>
            <v:group style="position:absolute;left:4682;top:1238;width:2;height:66" coordorigin="4682,1238" coordsize="2,66">
              <v:shape style="position:absolute;left:4682;top:1238;width:2;height:66" coordorigin="4682,1238" coordsize="0,66" path="m4682,1238l4682,1303e" filled="false" stroked="true" strokeweight=".43073pt" strokecolor="#0080ff">
                <v:path arrowok="t"/>
              </v:shape>
            </v:group>
            <v:group style="position:absolute;left:4547;top:1238;width:2;height:66" coordorigin="4547,1238" coordsize="2,66">
              <v:shape style="position:absolute;left:4547;top:1238;width:2;height:66" coordorigin="4547,1238" coordsize="0,66" path="m4547,1238l4547,1303e" filled="false" stroked="true" strokeweight=".415877pt" strokecolor="#0080ff">
                <v:path arrowok="t"/>
              </v:shape>
            </v:group>
            <v:group style="position:absolute;left:4630;top:1238;width:2;height:66" coordorigin="4630,1238" coordsize="2,66">
              <v:shape style="position:absolute;left:4630;top:1238;width:2;height:66" coordorigin="4630,1238" coordsize="0,66" path="m4630,1238l4630,1303e" filled="false" stroked="true" strokeweight=".371318pt" strokecolor="#0080ff">
                <v:path arrowok="t"/>
              </v:shape>
            </v:group>
            <v:group style="position:absolute;left:4457;top:1238;width:2;height:66" coordorigin="4457,1238" coordsize="2,66">
              <v:shape style="position:absolute;left:4457;top:1238;width:2;height:66" coordorigin="4457,1238" coordsize="0,66" path="m4457,1238l4457,1303e" filled="false" stroked="true" strokeweight=".460434pt" strokecolor="#0080ff">
                <v:path arrowok="t"/>
              </v:shape>
            </v:group>
            <v:group style="position:absolute;left:4261;top:1238;width:2;height:66" coordorigin="4261,1238" coordsize="2,66">
              <v:shape style="position:absolute;left:4261;top:1238;width:2;height:66" coordorigin="4261,1238" coordsize="0,66" path="m4261,1238l4261,1303e" filled="false" stroked="true" strokeweight=".440629pt" strokecolor="#0080ff">
                <v:path arrowok="t"/>
              </v:shape>
            </v:group>
            <v:group style="position:absolute;left:4722;top:1238;width:2;height:66" coordorigin="4722,1238" coordsize="2,66">
              <v:shape style="position:absolute;left:4722;top:1238;width:2;height:66" coordorigin="4722,1238" coordsize="0,66" path="m4722,1238l4722,1303e" filled="false" stroked="true" strokeweight=".405974pt" strokecolor="#0080ff">
                <v:path arrowok="t"/>
              </v:shape>
            </v:group>
            <v:group style="position:absolute;left:4339;top:1238;width:2;height:66" coordorigin="4339,1238" coordsize="2,66">
              <v:shape style="position:absolute;left:4339;top:1238;width:2;height:66" coordorigin="4339,1238" coordsize="0,66" path="m4339,1238l4339,1303e" filled="false" stroked="true" strokeweight=".420827pt" strokecolor="#0080ff">
                <v:path arrowok="t"/>
              </v:shape>
            </v:group>
            <v:group style="position:absolute;left:4254;top:1238;width:2;height:66" coordorigin="4254,1238" coordsize="2,66">
              <v:shape style="position:absolute;left:4254;top:1238;width:2;height:66" coordorigin="4254,1238" coordsize="0,66" path="m4254,1238l4254,1303e" filled="false" stroked="true" strokeweight=".465388pt" strokecolor="#0080ff">
                <v:path arrowok="t"/>
              </v:shape>
            </v:group>
            <v:group style="position:absolute;left:4138;top:1238;width:2;height:66" coordorigin="4138,1238" coordsize="2,66">
              <v:shape style="position:absolute;left:4138;top:1238;width:2;height:66" coordorigin="4138,1238" coordsize="0,66" path="m4138,1238l4138,1303e" filled="false" stroked="true" strokeweight=".391121pt" strokecolor="#0080ff">
                <v:path arrowok="t"/>
              </v:shape>
            </v:group>
            <v:group style="position:absolute;left:4334;top:1238;width:2;height:66" coordorigin="4334,1238" coordsize="2,66">
              <v:shape style="position:absolute;left:4334;top:1238;width:2;height:66" coordorigin="4334,1238" coordsize="0,66" path="m4334,1238l4334,1303e" filled="false" stroked="true" strokeweight=".415877pt" strokecolor="#0080ff">
                <v:path arrowok="t"/>
              </v:shape>
            </v:group>
            <v:group style="position:absolute;left:4543;top:1238;width:2;height:66" coordorigin="4543,1238" coordsize="2,66">
              <v:shape style="position:absolute;left:4543;top:1238;width:2;height:66" coordorigin="4543,1238" coordsize="0,66" path="m4543,1238l4543,1303e" filled="false" stroked="true" strokeweight=".460431pt" strokecolor="#0080ff">
                <v:path arrowok="t"/>
              </v:shape>
            </v:group>
            <v:group style="position:absolute;left:4802;top:1238;width:2;height:66" coordorigin="4802,1238" coordsize="2,66">
              <v:shape style="position:absolute;left:4802;top:1238;width:2;height:66" coordorigin="4802,1238" coordsize="0,66" path="m4802,1238l4802,1303e" filled="false" stroked="true" strokeweight=".470337pt" strokecolor="#0080ff">
                <v:path arrowok="t"/>
              </v:shape>
            </v:group>
            <v:group style="position:absolute;left:4569;top:1238;width:2;height:66" coordorigin="4569,1238" coordsize="2,66">
              <v:shape style="position:absolute;left:4569;top:1238;width:2;height:66" coordorigin="4569,1238" coordsize="0,66" path="m4569,1238l4569,1303e" filled="false" stroked="true" strokeweight=".410929pt" strokecolor="#0080ff">
                <v:path arrowok="t"/>
              </v:shape>
            </v:group>
            <v:group style="position:absolute;left:4620;top:1238;width:2;height:66" coordorigin="4620,1238" coordsize="2,66">
              <v:shape style="position:absolute;left:4620;top:1238;width:2;height:66" coordorigin="4620,1238" coordsize="0,66" path="m4620,1238l4620,1303e" filled="false" stroked="true" strokeweight=".410925pt" strokecolor="#0080ff">
                <v:path arrowok="t"/>
              </v:shape>
            </v:group>
            <v:group style="position:absolute;left:4155;top:1238;width:2;height:66" coordorigin="4155,1238" coordsize="2,66">
              <v:shape style="position:absolute;left:4155;top:1238;width:2;height:66" coordorigin="4155,1238" coordsize="0,66" path="m4155,1238l4155,1303e" filled="false" stroked="true" strokeweight=".48024pt" strokecolor="#0080ff">
                <v:path arrowok="t"/>
              </v:shape>
            </v:group>
            <v:group style="position:absolute;left:4703;top:1238;width:2;height:66" coordorigin="4703,1238" coordsize="2,66">
              <v:shape style="position:absolute;left:4703;top:1238;width:2;height:66" coordorigin="4703,1238" coordsize="0,66" path="m4703,1303l4703,1238e" filled="false" stroked="true" strokeweight=".371318pt" strokecolor="#0080ff">
                <v:path arrowok="t"/>
              </v:shape>
            </v:group>
            <v:group style="position:absolute;left:3611;top:1238;width:2;height:66" coordorigin="3611,1238" coordsize="2,66">
              <v:shape style="position:absolute;left:3611;top:1238;width:2;height:66" coordorigin="3611,1238" coordsize="0,66" path="m3611,1238l3611,1303e" filled="false" stroked="true" strokeweight=".401023pt" strokecolor="#0080ff">
                <v:path arrowok="t"/>
              </v:shape>
            </v:group>
            <v:group style="position:absolute;left:4328;top:1238;width:2;height:66" coordorigin="4328,1238" coordsize="2,66">
              <v:shape style="position:absolute;left:4328;top:1238;width:2;height:66" coordorigin="4328,1238" coordsize="0,66" path="m4328,1238l4328,1303e" filled="false" stroked="true" strokeweight=".465388pt" strokecolor="#0080ff">
                <v:path arrowok="t"/>
              </v:shape>
            </v:group>
            <v:group style="position:absolute;left:4582;top:1238;width:2;height:66" coordorigin="4582,1238" coordsize="2,66">
              <v:shape style="position:absolute;left:4582;top:1238;width:2;height:66" coordorigin="4582,1238" coordsize="0,66" path="m4582,1238l4582,1303e" filled="false" stroked="true" strokeweight=".396074pt" strokecolor="#0080ff">
                <v:path arrowok="t"/>
              </v:shape>
            </v:group>
            <v:group style="position:absolute;left:4005;top:1238;width:2;height:66" coordorigin="4005,1238" coordsize="2,66">
              <v:shape style="position:absolute;left:4005;top:1238;width:2;height:66" coordorigin="4005,1238" coordsize="0,66" path="m4005,1238l4005,1303e" filled="false" stroked="true" strokeweight=".435678pt" strokecolor="#0080ff">
                <v:path arrowok="t"/>
              </v:shape>
            </v:group>
            <v:group style="position:absolute;left:4407;top:1238;width:2;height:66" coordorigin="4407,1238" coordsize="2,66">
              <v:shape style="position:absolute;left:4407;top:1238;width:2;height:66" coordorigin="4407,1238" coordsize="0,66" path="m4407,1238l4407,1303e" filled="false" stroked="true" strokeweight=".465385pt" strokecolor="#0080ff">
                <v:path arrowok="t"/>
              </v:shape>
            </v:group>
            <v:group style="position:absolute;left:4589;top:1238;width:2;height:66" coordorigin="4589,1238" coordsize="2,66">
              <v:shape style="position:absolute;left:4589;top:1238;width:2;height:66" coordorigin="4589,1238" coordsize="0,66" path="m4589,1238l4589,1303e" filled="false" stroked="true" strokeweight=".425777pt" strokecolor="#0080ff">
                <v:path arrowok="t"/>
              </v:shape>
            </v:group>
            <v:group style="position:absolute;left:4276;top:1238;width:2;height:66" coordorigin="4276,1238" coordsize="2,66">
              <v:shape style="position:absolute;left:4276;top:1238;width:2;height:66" coordorigin="4276,1238" coordsize="0,66" path="m4276,1238l4276,1303e" filled="false" stroked="true" strokeweight=".46538pt" strokecolor="#0080ff">
                <v:path arrowok="t"/>
              </v:shape>
            </v:group>
            <v:group style="position:absolute;left:4833;top:1238;width:2;height:66" coordorigin="4833,1238" coordsize="2,66">
              <v:shape style="position:absolute;left:4833;top:1238;width:2;height:66" coordorigin="4833,1238" coordsize="0,66" path="m4833,1303l4833,1238e" filled="false" stroked="true" strokeweight=".371318pt" strokecolor="#0080ff">
                <v:path arrowok="t"/>
              </v:shape>
            </v:group>
            <v:group style="position:absolute;left:3958;top:1238;width:2;height:66" coordorigin="3958,1238" coordsize="2,66">
              <v:shape style="position:absolute;left:3958;top:1238;width:2;height:66" coordorigin="3958,1238" coordsize="0,66" path="m3958,1238l3958,1303e" filled="false" stroked="true" strokeweight=".435679pt" strokecolor="#0080ff">
                <v:path arrowok="t"/>
              </v:shape>
            </v:group>
            <v:group style="position:absolute;left:4439;top:1238;width:2;height:66" coordorigin="4439,1238" coordsize="2,66">
              <v:shape style="position:absolute;left:4439;top:1238;width:2;height:66" coordorigin="4439,1238" coordsize="0,66" path="m4439,1303l4439,1238e" filled="false" stroked="true" strokeweight=".371318pt" strokecolor="#0080ff">
                <v:path arrowok="t"/>
              </v:shape>
            </v:group>
            <v:group style="position:absolute;left:4944;top:1238;width:2;height:66" coordorigin="4944,1238" coordsize="2,66">
              <v:shape style="position:absolute;left:4944;top:1238;width:2;height:66" coordorigin="4944,1238" coordsize="0,66" path="m4944,1303l4944,1238e" filled="false" stroked="true" strokeweight=".371318pt" strokecolor="#0080ff">
                <v:path arrowok="t"/>
              </v:shape>
            </v:group>
            <v:group style="position:absolute;left:3896;top:1238;width:2;height:66" coordorigin="3896,1238" coordsize="2,66">
              <v:shape style="position:absolute;left:3896;top:1238;width:2;height:66" coordorigin="3896,1238" coordsize="0,66" path="m3896,1303l3896,1238e" filled="false" stroked="true" strokeweight=".371318pt" strokecolor="#0080ff">
                <v:path arrowok="t"/>
              </v:shape>
            </v:group>
            <v:group style="position:absolute;left:4376;top:1238;width:2;height:66" coordorigin="4376,1238" coordsize="2,66">
              <v:shape style="position:absolute;left:4376;top:1238;width:2;height:66" coordorigin="4376,1238" coordsize="0,66" path="m4376,1303l4376,1238e" filled="false" stroked="true" strokeweight=".371318pt" strokecolor="#0080ff">
                <v:path arrowok="t"/>
              </v:shape>
            </v:group>
            <v:group style="position:absolute;left:4431;top:1238;width:2;height:66" coordorigin="4431,1238" coordsize="2,66">
              <v:shape style="position:absolute;left:4431;top:1238;width:2;height:66" coordorigin="4431,1238" coordsize="0,66" path="m4431,1303l4431,1238e" filled="false" stroked="true" strokeweight=".371318pt" strokecolor="#0080ff">
                <v:path arrowok="t"/>
              </v:shape>
            </v:group>
            <v:group style="position:absolute;left:4020;top:1238;width:2;height:66" coordorigin="4020,1238" coordsize="2,66">
              <v:shape style="position:absolute;left:4020;top:1238;width:2;height:66" coordorigin="4020,1238" coordsize="0,66" path="m4020,1238l4020,1303e" filled="false" stroked="true" strokeweight=".420827pt" strokecolor="#0080ff">
                <v:path arrowok="t"/>
              </v:shape>
            </v:group>
            <v:group style="position:absolute;left:4079;top:1238;width:2;height:66" coordorigin="4079,1238" coordsize="2,66">
              <v:shape style="position:absolute;left:4079;top:1238;width:2;height:66" coordorigin="4079,1238" coordsize="0,66" path="m4079,1238l4079,1303e" filled="false" stroked="true" strokeweight=".410925pt" strokecolor="#0080ff">
                <v:path arrowok="t"/>
              </v:shape>
            </v:group>
            <v:group style="position:absolute;left:3841;top:1238;width:2;height:66" coordorigin="3841,1238" coordsize="2,66">
              <v:shape style="position:absolute;left:3841;top:1238;width:2;height:66" coordorigin="3841,1238" coordsize="0,66" path="m3841,1238l3841,1303e" filled="false" stroked="true" strokeweight=".500042pt" strokecolor="#0080ff">
                <v:path arrowok="t"/>
              </v:shape>
            </v:group>
            <v:group style="position:absolute;left:4699;top:1238;width:2;height:66" coordorigin="4699,1238" coordsize="2,66">
              <v:shape style="position:absolute;left:4699;top:1238;width:2;height:66" coordorigin="4699,1238" coordsize="0,66" path="m4699,1238l4699,1303e" filled="false" stroked="true" strokeweight=".38617pt" strokecolor="#0080ff">
                <v:path arrowok="t"/>
              </v:shape>
            </v:group>
            <v:group style="position:absolute;left:4731;top:1238;width:2;height:66" coordorigin="4731,1238" coordsize="2,66">
              <v:shape style="position:absolute;left:4731;top:1238;width:2;height:66" coordorigin="4731,1238" coordsize="0,66" path="m4731,1238l4731,1303e" filled="false" stroked="true" strokeweight=".465385pt" strokecolor="#0080ff">
                <v:path arrowok="t"/>
              </v:shape>
            </v:group>
            <v:group style="position:absolute;left:3796;top:1238;width:2;height:66" coordorigin="3796,1238" coordsize="2,66">
              <v:shape style="position:absolute;left:3796;top:1238;width:2;height:66" coordorigin="3796,1238" coordsize="0,66" path="m3796,1238l3796,1303e" filled="false" stroked="true" strokeweight=".43073pt" strokecolor="#0080ff">
                <v:path arrowok="t"/>
              </v:shape>
            </v:group>
            <v:group style="position:absolute;left:3951;top:1238;width:2;height:66" coordorigin="3951,1238" coordsize="2,66">
              <v:shape style="position:absolute;left:3951;top:1238;width:2;height:66" coordorigin="3951,1238" coordsize="0,66" path="m3951,1238l3951,1303e" filled="false" stroked="true" strokeweight=".529745pt" strokecolor="#0080ff">
                <v:path arrowok="t"/>
              </v:shape>
            </v:group>
            <v:group style="position:absolute;left:4136;top:1238;width:2;height:66" coordorigin="4136,1238" coordsize="2,66">
              <v:shape style="position:absolute;left:4136;top:1238;width:2;height:66" coordorigin="4136,1238" coordsize="0,66" path="m4136,1238l4136,1303e" filled="false" stroked="true" strokeweight=".401023pt" strokecolor="#0080ff">
                <v:path arrowok="t"/>
              </v:shape>
            </v:group>
            <v:group style="position:absolute;left:4320;top:1238;width:2;height:66" coordorigin="4320,1238" coordsize="2,66">
              <v:shape style="position:absolute;left:4320;top:1238;width:2;height:66" coordorigin="4320,1238" coordsize="0,66" path="m4320,1238l4320,1303e" filled="false" stroked="true" strokeweight=".490136pt" strokecolor="#0080ff">
                <v:path arrowok="t"/>
              </v:shape>
            </v:group>
            <v:group style="position:absolute;left:4467;top:1238;width:2;height:66" coordorigin="4467,1238" coordsize="2,66">
              <v:shape style="position:absolute;left:4467;top:1238;width:2;height:66" coordorigin="4467,1238" coordsize="0,66" path="m4467,1238l4467,1303e" filled="false" stroked="true" strokeweight=".509949pt" strokecolor="#0080ff">
                <v:path arrowok="t"/>
              </v:shape>
            </v:group>
            <v:group style="position:absolute;left:4049;top:1238;width:2;height:66" coordorigin="4049,1238" coordsize="2,66">
              <v:shape style="position:absolute;left:4049;top:1238;width:2;height:66" coordorigin="4049,1238" coordsize="0,66" path="m4049,1238l4049,1303e" filled="false" stroked="true" strokeweight=".410925pt" strokecolor="#0080ff">
                <v:path arrowok="t"/>
              </v:shape>
            </v:group>
            <v:group style="position:absolute;left:3931;top:1238;width:2;height:66" coordorigin="3931,1238" coordsize="2,66">
              <v:shape style="position:absolute;left:3931;top:1238;width:2;height:66" coordorigin="3931,1238" coordsize="0,66" path="m3931,1238l3931,1303e" filled="false" stroked="true" strokeweight=".401023pt" strokecolor="#0080ff">
                <v:path arrowok="t"/>
              </v:shape>
            </v:group>
            <v:group style="position:absolute;left:4905;top:1238;width:2;height:66" coordorigin="4905,1238" coordsize="2,66">
              <v:shape style="position:absolute;left:4905;top:1238;width:2;height:66" coordorigin="4905,1238" coordsize="0,66" path="m4905,1238l4905,1303e" filled="false" stroked="true" strokeweight=".465381pt" strokecolor="#0080ff">
                <v:path arrowok="t"/>
              </v:shape>
            </v:group>
            <v:group style="position:absolute;left:4733;top:1238;width:2;height:66" coordorigin="4733,1238" coordsize="2,66">
              <v:shape style="position:absolute;left:4733;top:1238;width:2;height:66" coordorigin="4733,1238" coordsize="0,66" path="m4733,1238l4733,1303e" filled="false" stroked="true" strokeweight=".48024pt" strokecolor="#0080ff">
                <v:path arrowok="t"/>
              </v:shape>
            </v:group>
            <v:group style="position:absolute;left:4710;top:1238;width:2;height:66" coordorigin="4710,1238" coordsize="2,66">
              <v:shape style="position:absolute;left:4710;top:1238;width:2;height:66" coordorigin="4710,1238" coordsize="0,66" path="m4710,1303l4710,1238e" filled="false" stroked="true" strokeweight=".371318pt" strokecolor="#0080ff">
                <v:path arrowok="t"/>
              </v:shape>
            </v:group>
            <v:group style="position:absolute;left:4788;top:1238;width:2;height:66" coordorigin="4788,1238" coordsize="2,66">
              <v:shape style="position:absolute;left:4788;top:1238;width:2;height:66" coordorigin="4788,1238" coordsize="0,66" path="m4788,1303l4788,1238e" filled="false" stroked="true" strokeweight=".371318pt" strokecolor="#0080ff">
                <v:path arrowok="t"/>
              </v:shape>
            </v:group>
            <v:group style="position:absolute;left:4362;top:1238;width:2;height:66" coordorigin="4362,1238" coordsize="2,66">
              <v:shape style="position:absolute;left:4362;top:1238;width:2;height:66" coordorigin="4362,1238" coordsize="0,66" path="m4362,1238l4362,1303e" filled="false" stroked="true" strokeweight=".44063pt" strokecolor="#0080ff">
                <v:path arrowok="t"/>
              </v:shape>
            </v:group>
            <v:group style="position:absolute;left:4515;top:1238;width:2;height:66" coordorigin="4515,1238" coordsize="2,66">
              <v:shape style="position:absolute;left:4515;top:1238;width:2;height:66" coordorigin="4515,1238" coordsize="0,66" path="m4515,1238l4515,1303e" filled="false" stroked="true" strokeweight=".440627pt" strokecolor="#0080ff">
                <v:path arrowok="t"/>
              </v:shape>
            </v:group>
            <v:group style="position:absolute;left:3778;top:1238;width:2;height:66" coordorigin="3778,1238" coordsize="2,66">
              <v:shape style="position:absolute;left:3778;top:1238;width:2;height:66" coordorigin="3778,1238" coordsize="0,66" path="m3778,1303l3778,1238e" filled="false" stroked="true" strokeweight=".371318pt" strokecolor="#0080ff">
                <v:path arrowok="t"/>
              </v:shape>
            </v:group>
            <v:group style="position:absolute;left:4195;top:1238;width:2;height:66" coordorigin="4195,1238" coordsize="2,66">
              <v:shape style="position:absolute;left:4195;top:1238;width:2;height:66" coordorigin="4195,1238" coordsize="0,66" path="m4195,1238l4195,1303e" filled="false" stroked="true" strokeweight=".38617pt" strokecolor="#0080ff">
                <v:path arrowok="t"/>
              </v:shape>
            </v:group>
            <v:group style="position:absolute;left:4610;top:1238;width:2;height:66" coordorigin="4610,1238" coordsize="2,66">
              <v:shape style="position:absolute;left:4610;top:1238;width:2;height:66" coordorigin="4610,1238" coordsize="0,66" path="m4610,1238l4610,1303e" filled="false" stroked="true" strokeweight=".445583pt" strokecolor="#0080ff">
                <v:path arrowok="t"/>
              </v:shape>
            </v:group>
            <v:group style="position:absolute;left:4230;top:1238;width:2;height:66" coordorigin="4230,1238" coordsize="2,66">
              <v:shape style="position:absolute;left:4230;top:1238;width:2;height:66" coordorigin="4230,1238" coordsize="0,66" path="m4230,1238l4230,1303e" filled="false" stroked="true" strokeweight=".470331pt" strokecolor="#0080ff">
                <v:path arrowok="t"/>
              </v:shape>
            </v:group>
            <v:group style="position:absolute;left:3793;top:1238;width:2;height:66" coordorigin="3793,1238" coordsize="2,66">
              <v:shape style="position:absolute;left:3793;top:1238;width:2;height:66" coordorigin="3793,1238" coordsize="0,66" path="m3793,1303l3793,1238e" filled="false" stroked="true" strokeweight=".371318pt" strokecolor="#0080ff">
                <v:path arrowok="t"/>
              </v:shape>
            </v:group>
            <v:group style="position:absolute;left:3835;top:1238;width:2;height:66" coordorigin="3835,1238" coordsize="2,66">
              <v:shape style="position:absolute;left:3835;top:1238;width:2;height:66" coordorigin="3835,1238" coordsize="0,66" path="m3835,1303l3835,1238e" filled="false" stroked="true" strokeweight=".371318pt" strokecolor="#0080ff">
                <v:path arrowok="t"/>
              </v:shape>
            </v:group>
            <v:group style="position:absolute;left:3514;top:1238;width:2;height:66" coordorigin="3514,1238" coordsize="2,66">
              <v:shape style="position:absolute;left:3514;top:1238;width:2;height:66" coordorigin="3514,1238" coordsize="0,66" path="m3514,1303l3514,1238e" filled="false" stroked="true" strokeweight=".371318pt" strokecolor="#0080ff">
                <v:path arrowok="t"/>
              </v:shape>
            </v:group>
            <v:group style="position:absolute;left:3564;top:1238;width:2;height:66" coordorigin="3564,1238" coordsize="2,66">
              <v:shape style="position:absolute;left:3564;top:1238;width:2;height:66" coordorigin="3564,1238" coordsize="0,66" path="m3564,1303l3564,1238e" filled="false" stroked="true" strokeweight=".371318pt" strokecolor="#0080ff">
                <v:path arrowok="t"/>
              </v:shape>
            </v:group>
            <v:group style="position:absolute;left:4305;top:1238;width:2;height:66" coordorigin="4305,1238" coordsize="2,66">
              <v:shape style="position:absolute;left:4305;top:1238;width:2;height:66" coordorigin="4305,1238" coordsize="0,66" path="m4305,1238l4305,1303e" filled="false" stroked="true" strokeweight=".475288pt" strokecolor="#0080ff">
                <v:path arrowok="t"/>
              </v:shape>
            </v:group>
            <v:group style="position:absolute;left:4117;top:1238;width:2;height:66" coordorigin="4117,1238" coordsize="2,66">
              <v:shape style="position:absolute;left:4117;top:1238;width:2;height:66" coordorigin="4117,1238" coordsize="0,66" path="m4117,1238l4117,1303e" filled="false" stroked="true" strokeweight=".435679pt" strokecolor="#0080ff">
                <v:path arrowok="t"/>
              </v:shape>
            </v:group>
            <v:group style="position:absolute;left:4797;top:1238;width:2;height:66" coordorigin="4797,1238" coordsize="2,66">
              <v:shape style="position:absolute;left:4797;top:1238;width:2;height:66" coordorigin="4797,1238" coordsize="0,66" path="m4797,1238l4797,1303e" filled="false" stroked="true" strokeweight=".440632pt" strokecolor="#0080ff">
                <v:path arrowok="t"/>
              </v:shape>
            </v:group>
            <v:group style="position:absolute;left:4593;top:1238;width:2;height:66" coordorigin="4593,1238" coordsize="2,66">
              <v:shape style="position:absolute;left:4593;top:1238;width:2;height:66" coordorigin="4593,1238" coordsize="0,66" path="m4593,1238l4593,1303e" filled="false" stroked="true" strokeweight=".376268pt" strokecolor="#0080ff">
                <v:path arrowok="t"/>
              </v:shape>
            </v:group>
            <v:group style="position:absolute;left:4636;top:1238;width:2;height:66" coordorigin="4636,1238" coordsize="2,66">
              <v:shape style="position:absolute;left:4636;top:1238;width:2;height:66" coordorigin="4636,1238" coordsize="0,66" path="m4636,1238l4636,1303e" filled="false" stroked="true" strokeweight=".490142pt" strokecolor="#0080ff">
                <v:path arrowok="t"/>
              </v:shape>
            </v:group>
            <v:group style="position:absolute;left:5183;top:1303;width:2;height:57" coordorigin="5183,1303" coordsize="2,57">
              <v:shape style="position:absolute;left:5183;top:1303;width:2;height:57" coordorigin="5183,1303" coordsize="0,57" path="m5183,1303l5183,1360e" filled="false" stroked="true" strokeweight=".371318pt" strokecolor="#000000">
                <v:path arrowok="t"/>
              </v:shape>
            </v:group>
            <v:group style="position:absolute;left:5243;top:1238;width:2;height:66" coordorigin="5243,1238" coordsize="2,66">
              <v:shape style="position:absolute;left:5243;top:1238;width:2;height:66" coordorigin="5243,1238" coordsize="0,66" path="m5243,1238l5243,1303e" filled="false" stroked="true" strokeweight=".465385pt" strokecolor="#0080ff">
                <v:path arrowok="t"/>
              </v:shape>
            </v:group>
            <v:group style="position:absolute;left:5274;top:1238;width:2;height:66" coordorigin="5274,1238" coordsize="2,66">
              <v:shape style="position:absolute;left:5274;top:1238;width:2;height:66" coordorigin="5274,1238" coordsize="0,66" path="m5274,1238l5274,1303e" filled="false" stroked="true" strokeweight=".381219pt" strokecolor="#0080ff">
                <v:path arrowok="t"/>
              </v:shape>
            </v:group>
            <v:group style="position:absolute;left:5166;top:1238;width:2;height:66" coordorigin="5166,1238" coordsize="2,66">
              <v:shape style="position:absolute;left:5166;top:1238;width:2;height:66" coordorigin="5166,1238" coordsize="0,66" path="m5166,1303l5166,1238e" filled="false" stroked="true" strokeweight=".371318pt" strokecolor="#0080ff">
                <v:path arrowok="t"/>
              </v:shape>
            </v:group>
            <v:group style="position:absolute;left:5090;top:1238;width:2;height:66" coordorigin="5090,1238" coordsize="2,66">
              <v:shape style="position:absolute;left:5090;top:1238;width:2;height:66" coordorigin="5090,1238" coordsize="0,66" path="m5090,1238l5090,1303e" filled="false" stroked="true" strokeweight=".405974pt" strokecolor="#0080ff">
                <v:path arrowok="t"/>
              </v:shape>
            </v:group>
            <v:group style="position:absolute;left:5102;top:1238;width:2;height:66" coordorigin="5102,1238" coordsize="2,66">
              <v:shape style="position:absolute;left:5102;top:1238;width:2;height:66" coordorigin="5102,1238" coordsize="0,66" path="m5102,1303l5102,1238e" filled="false" stroked="true" strokeweight=".371318pt" strokecolor="#0080ff">
                <v:path arrowok="t"/>
              </v:shape>
            </v:group>
            <v:group style="position:absolute;left:5360;top:1238;width:2;height:66" coordorigin="5360,1238" coordsize="2,66">
              <v:shape style="position:absolute;left:5360;top:1238;width:2;height:66" coordorigin="5360,1238" coordsize="0,66" path="m5360,1303l5360,1238e" filled="false" stroked="true" strokeweight=".371318pt" strokecolor="#0080ff">
                <v:path arrowok="t"/>
              </v:shape>
            </v:group>
            <v:group style="position:absolute;left:5369;top:1238;width:2;height:66" coordorigin="5369,1238" coordsize="2,66">
              <v:shape style="position:absolute;left:5369;top:1238;width:2;height:66" coordorigin="5369,1238" coordsize="0,66" path="m5369,1303l5369,1238e" filled="false" stroked="true" strokeweight=".371318pt" strokecolor="#0080ff">
                <v:path arrowok="t"/>
              </v:shape>
            </v:group>
            <v:group style="position:absolute;left:5506;top:1238;width:2;height:66" coordorigin="5506,1238" coordsize="2,66">
              <v:shape style="position:absolute;left:5506;top:1238;width:2;height:66" coordorigin="5506,1238" coordsize="0,66" path="m5506,1303l5506,1238e" filled="false" stroked="true" strokeweight=".371318pt" strokecolor="#0080ff">
                <v:path arrowok="t"/>
              </v:shape>
            </v:group>
            <v:group style="position:absolute;left:5525;top:1238;width:2;height:66" coordorigin="5525,1238" coordsize="2,66">
              <v:shape style="position:absolute;left:5525;top:1238;width:2;height:66" coordorigin="5525,1238" coordsize="0,66" path="m5525,1303l5525,1238e" filled="false" stroked="true" strokeweight=".371318pt" strokecolor="#0080ff">
                <v:path arrowok="t"/>
              </v:shape>
            </v:group>
            <v:group style="position:absolute;left:5436;top:1238;width:2;height:66" coordorigin="5436,1238" coordsize="2,66">
              <v:shape style="position:absolute;left:5436;top:1238;width:2;height:66" coordorigin="5436,1238" coordsize="0,66" path="m5436,1303l5436,1238e" filled="false" stroked="true" strokeweight=".371318pt" strokecolor="#0080ff">
                <v:path arrowok="t"/>
              </v:shape>
            </v:group>
            <v:group style="position:absolute;left:5447;top:1238;width:2;height:66" coordorigin="5447,1238" coordsize="2,66">
              <v:shape style="position:absolute;left:5447;top:1238;width:2;height:66" coordorigin="5447,1238" coordsize="0,66" path="m5447,1303l5447,1238e" filled="false" stroked="true" strokeweight=".371318pt" strokecolor="#0080ff">
                <v:path arrowok="t"/>
              </v:shape>
            </v:group>
            <v:group style="position:absolute;left:5340;top:1238;width:2;height:66" coordorigin="5340,1238" coordsize="2,66">
              <v:shape style="position:absolute;left:5340;top:1238;width:2;height:66" coordorigin="5340,1238" coordsize="0,66" path="m5340,1303l5340,1238e" filled="false" stroked="true" strokeweight=".371318pt" strokecolor="#0080ff">
                <v:path arrowok="t"/>
              </v:shape>
            </v:group>
            <v:group style="position:absolute;left:5466;top:1238;width:2;height:66" coordorigin="5466,1238" coordsize="2,66">
              <v:shape style="position:absolute;left:5466;top:1238;width:2;height:66" coordorigin="5466,1238" coordsize="0,66" path="m5466,1303l5466,1238e" filled="false" stroked="true" strokeweight=".371318pt" strokecolor="#0080ff">
                <v:path arrowok="t"/>
              </v:shape>
            </v:group>
            <v:group style="position:absolute;left:5262;top:1238;width:2;height:66" coordorigin="5262,1238" coordsize="2,66">
              <v:shape style="position:absolute;left:5262;top:1238;width:2;height:66" coordorigin="5262,1238" coordsize="0,66" path="m5262,1303l5262,1238e" filled="false" stroked="true" strokeweight=".371318pt" strokecolor="#0080ff">
                <v:path arrowok="t"/>
              </v:shape>
            </v:group>
            <v:group style="position:absolute;left:5468;top:1238;width:2;height:66" coordorigin="5468,1238" coordsize="2,66">
              <v:shape style="position:absolute;left:5468;top:1238;width:2;height:66" coordorigin="5468,1238" coordsize="0,66" path="m5468,1303l5468,1238e" filled="false" stroked="true" strokeweight=".371318pt" strokecolor="#0080ff">
                <v:path arrowok="t"/>
              </v:shape>
            </v:group>
            <v:group style="position:absolute;left:5054;top:1238;width:2;height:66" coordorigin="5054,1238" coordsize="2,66">
              <v:shape style="position:absolute;left:5054;top:1238;width:2;height:66" coordorigin="5054,1238" coordsize="0,66" path="m5054,1303l5054,1238e" filled="false" stroked="true" strokeweight=".371318pt" strokecolor="#0080ff">
                <v:path arrowok="t"/>
              </v:shape>
            </v:group>
            <v:group style="position:absolute;left:5047;top:1238;width:2;height:66" coordorigin="5047,1238" coordsize="2,66">
              <v:shape style="position:absolute;left:5047;top:1238;width:2;height:66" coordorigin="5047,1238" coordsize="0,66" path="m5047,1303l5047,1238e" filled="false" stroked="true" strokeweight=".371318pt" strokecolor="#0080ff">
                <v:path arrowok="t"/>
              </v:shape>
            </v:group>
            <v:group style="position:absolute;left:5250;top:1238;width:2;height:66" coordorigin="5250,1238" coordsize="2,66">
              <v:shape style="position:absolute;left:5250;top:1238;width:2;height:66" coordorigin="5250,1238" coordsize="0,66" path="m5250,1303l5250,1238e" filled="false" stroked="true" strokeweight=".371318pt" strokecolor="#0080ff">
                <v:path arrowok="t"/>
              </v:shape>
            </v:group>
            <v:group style="position:absolute;left:5004;top:1238;width:2;height:66" coordorigin="5004,1238" coordsize="2,66">
              <v:shape style="position:absolute;left:5004;top:1238;width:2;height:66" coordorigin="5004,1238" coordsize="0,66" path="m5004,1303l5004,1238e" filled="false" stroked="true" strokeweight=".371318pt" strokecolor="#0080ff">
                <v:path arrowok="t"/>
              </v:shape>
            </v:group>
            <v:group style="position:absolute;left:4016;top:1238;width:2;height:66" coordorigin="4016,1238" coordsize="2,66">
              <v:shape style="position:absolute;left:4016;top:1238;width:2;height:66" coordorigin="4016,1238" coordsize="0,66" path="m4016,1238l4016,1303e" filled="false" stroked="true" strokeweight=".430728pt" strokecolor="#0080ff">
                <v:path arrowok="t"/>
              </v:shape>
            </v:group>
            <v:group style="position:absolute;left:3716;top:1238;width:2;height:66" coordorigin="3716,1238" coordsize="2,66">
              <v:shape style="position:absolute;left:3716;top:1238;width:2;height:66" coordorigin="3716,1238" coordsize="0,66" path="m3716,1303l3716,1238e" filled="false" stroked="true" strokeweight=".371318pt" strokecolor="#0080ff">
                <v:path arrowok="t"/>
              </v:shape>
            </v:group>
            <v:group style="position:absolute;left:4587;top:1238;width:2;height:66" coordorigin="4587,1238" coordsize="2,66">
              <v:shape style="position:absolute;left:4587;top:1238;width:2;height:66" coordorigin="4587,1238" coordsize="0,66" path="m4587,1303l4587,1238e" filled="false" stroked="true" strokeweight=".371318pt" strokecolor="#0080ff">
                <v:path arrowok="t"/>
              </v:shape>
            </v:group>
            <v:group style="position:absolute;left:3656;top:1238;width:2;height:66" coordorigin="3656,1238" coordsize="2,66">
              <v:shape style="position:absolute;left:3656;top:1238;width:2;height:66" coordorigin="3656,1238" coordsize="0,66" path="m3656,1238l3656,1303e" filled="false" stroked="true" strokeweight=".460434pt" strokecolor="#0080ff">
                <v:path arrowok="t"/>
              </v:shape>
            </v:group>
            <v:group style="position:absolute;left:4651;top:1238;width:2;height:66" coordorigin="4651,1238" coordsize="2,66">
              <v:shape style="position:absolute;left:4651;top:1238;width:2;height:66" coordorigin="4651,1238" coordsize="0,66" path="m4651,1238l4651,1303e" filled="false" stroked="true" strokeweight=".415876pt" strokecolor="#0080ff">
                <v:path arrowok="t"/>
              </v:shape>
            </v:group>
            <v:group style="position:absolute;left:5062;top:1238;width:2;height:66" coordorigin="5062,1238" coordsize="2,66">
              <v:shape style="position:absolute;left:5062;top:1238;width:2;height:66" coordorigin="5062,1238" coordsize="0,66" path="m5062,1303l5062,1238e" filled="false" stroked="true" strokeweight=".371318pt" strokecolor="#0080ff">
                <v:path arrowok="t"/>
              </v:shape>
            </v:group>
            <v:group style="position:absolute;left:4211;top:1238;width:2;height:66" coordorigin="4211,1238" coordsize="2,66">
              <v:shape style="position:absolute;left:4211;top:1238;width:2;height:66" coordorigin="4211,1238" coordsize="0,66" path="m4211,1238l4211,1303e" filled="false" stroked="true" strokeweight=".460437pt" strokecolor="#0080ff">
                <v:path arrowok="t"/>
              </v:shape>
            </v:group>
            <v:group style="position:absolute;left:4947;top:1238;width:2;height:66" coordorigin="4947,1238" coordsize="2,66">
              <v:shape style="position:absolute;left:4947;top:1238;width:2;height:66" coordorigin="4947,1238" coordsize="0,66" path="m4947,1238l4947,1303e" filled="false" stroked="true" strokeweight=".381219pt" strokecolor="#0080ff">
                <v:path arrowok="t"/>
              </v:shape>
            </v:group>
            <v:group style="position:absolute;left:3685;top:1238;width:2;height:66" coordorigin="3685,1238" coordsize="2,66">
              <v:shape style="position:absolute;left:3685;top:1238;width:2;height:66" coordorigin="3685,1238" coordsize="0,66" path="m3685,1303l3685,1238e" filled="false" stroked="true" strokeweight=".371318pt" strokecolor="#0080ff">
                <v:path arrowok="t"/>
              </v:shape>
            </v:group>
            <v:group style="position:absolute;left:5155;top:1238;width:2;height:66" coordorigin="5155,1238" coordsize="2,66">
              <v:shape style="position:absolute;left:5155;top:1238;width:2;height:66" coordorigin="5155,1238" coordsize="0,66" path="m5155,1238l5155,1303e" filled="false" stroked="true" strokeweight=".376268pt" strokecolor="#0080ff">
                <v:path arrowok="t"/>
              </v:shape>
            </v:group>
            <v:group style="position:absolute;left:4601;top:1238;width:2;height:66" coordorigin="4601,1238" coordsize="2,66">
              <v:shape style="position:absolute;left:4601;top:1238;width:2;height:66" coordorigin="4601,1238" coordsize="0,66" path="m4601,1238l4601,1303e" filled="false" stroked="true" strokeweight=".371318pt" strokecolor="#0080ff">
                <v:path arrowok="t"/>
              </v:shape>
            </v:group>
            <v:group style="position:absolute;left:3817;top:1238;width:2;height:66" coordorigin="3817,1238" coordsize="2,66">
              <v:shape style="position:absolute;left:3817;top:1238;width:2;height:66" coordorigin="3817,1238" coordsize="0,66" path="m3817,1238l3817,1303e" filled="false" stroked="true" strokeweight=".504995pt" strokecolor="#0080ff">
                <v:path arrowok="t"/>
              </v:shape>
            </v:group>
            <v:group style="position:absolute;left:4056;top:1238;width:2;height:66" coordorigin="4056,1238" coordsize="2,66">
              <v:shape style="position:absolute;left:4056;top:1238;width:2;height:66" coordorigin="4056,1238" coordsize="0,66" path="m4056,1238l4056,1303e" filled="false" stroked="true" strokeweight=".480239pt" strokecolor="#0080ff">
                <v:path arrowok="t"/>
              </v:shape>
            </v:group>
            <v:group style="position:absolute;left:4342;top:1238;width:2;height:66" coordorigin="4342,1238" coordsize="2,66">
              <v:shape style="position:absolute;left:4342;top:1238;width:2;height:66" coordorigin="4342,1238" coordsize="0,66" path="m4342,1238l4342,1303e" filled="false" stroked="true" strokeweight=".460434pt" strokecolor="#0080ff">
                <v:path arrowok="t"/>
              </v:shape>
            </v:group>
            <v:group style="position:absolute;left:5226;top:1238;width:2;height:66" coordorigin="5226,1238" coordsize="2,66">
              <v:shape style="position:absolute;left:5226;top:1238;width:2;height:66" coordorigin="5226,1238" coordsize="0,66" path="m5226,1303l5226,1238e" filled="false" stroked="true" strokeweight=".371318pt" strokecolor="#0080ff">
                <v:path arrowok="t"/>
              </v:shape>
            </v:group>
            <v:group style="position:absolute;left:3894;top:1238;width:2;height:66" coordorigin="3894,1238" coordsize="2,66">
              <v:shape style="position:absolute;left:3894;top:1238;width:2;height:66" coordorigin="3894,1238" coordsize="0,66" path="m3894,1303l3894,1238e" filled="false" stroked="true" strokeweight=".371318pt" strokecolor="#0080ff">
                <v:path arrowok="t"/>
              </v:shape>
            </v:group>
            <v:group style="position:absolute;left:3723;top:1238;width:2;height:66" coordorigin="3723,1238" coordsize="2,66">
              <v:shape style="position:absolute;left:3723;top:1238;width:2;height:66" coordorigin="3723,1238" coordsize="0,66" path="m3723,1238l3723,1303e" filled="false" stroked="true" strokeweight=".401023pt" strokecolor="#0080ff">
                <v:path arrowok="t"/>
              </v:shape>
            </v:group>
            <v:group style="position:absolute;left:4983;top:1238;width:2;height:66" coordorigin="4983,1238" coordsize="2,66">
              <v:shape style="position:absolute;left:4983;top:1238;width:2;height:66" coordorigin="4983,1238" coordsize="0,66" path="m4983,1303l4983,1238e" filled="false" stroked="true" strokeweight=".371318pt" strokecolor="#0080ff">
                <v:path arrowok="t"/>
              </v:shape>
            </v:group>
            <v:group style="position:absolute;left:3971;top:1238;width:2;height:66" coordorigin="3971,1238" coordsize="2,66">
              <v:shape style="position:absolute;left:3971;top:1238;width:2;height:66" coordorigin="3971,1238" coordsize="0,66" path="m3971,1238l3971,1303e" filled="false" stroked="true" strokeweight=".401024pt" strokecolor="#0080ff">
                <v:path arrowok="t"/>
              </v:shape>
            </v:group>
            <v:group style="position:absolute;left:4294;top:1238;width:2;height:66" coordorigin="4294,1238" coordsize="2,66">
              <v:shape style="position:absolute;left:4294;top:1238;width:2;height:66" coordorigin="4294,1238" coordsize="0,66" path="m4294,1238l4294,1303e" filled="false" stroked="true" strokeweight=".455486pt" strokecolor="#0080ff">
                <v:path arrowok="t"/>
              </v:shape>
            </v:group>
            <v:group style="position:absolute;left:3638;top:1238;width:2;height:66" coordorigin="3638,1238" coordsize="2,66">
              <v:shape style="position:absolute;left:3638;top:1238;width:2;height:66" coordorigin="3638,1238" coordsize="0,66" path="m3638,1303l3638,1238e" filled="false" stroked="true" strokeweight=".371318pt" strokecolor="#0080ff">
                <v:path arrowok="t"/>
              </v:shape>
            </v:group>
            <v:group style="position:absolute;left:5020;top:1238;width:2;height:66" coordorigin="5020,1238" coordsize="2,66">
              <v:shape style="position:absolute;left:5020;top:1238;width:2;height:66" coordorigin="5020,1238" coordsize="0,66" path="m5020,1238l5020,1303e" filled="false" stroked="true" strokeweight=".396072pt" strokecolor="#0080ff">
                <v:path arrowok="t"/>
              </v:shape>
            </v:group>
            <v:group style="position:absolute;left:4813;top:1238;width:2;height:66" coordorigin="4813,1238" coordsize="2,66">
              <v:shape style="position:absolute;left:4813;top:1238;width:2;height:66" coordorigin="4813,1238" coordsize="0,66" path="m4813,1238l4813,1303e" filled="false" stroked="true" strokeweight=".420827pt" strokecolor="#0080ff">
                <v:path arrowok="t"/>
              </v:shape>
            </v:group>
            <v:group style="position:absolute;left:4558;top:1238;width:2;height:66" coordorigin="4558,1238" coordsize="2,66">
              <v:shape style="position:absolute;left:4558;top:1238;width:2;height:66" coordorigin="4558,1238" coordsize="0,66" path="m4558,1303l4558,1238e" filled="false" stroked="true" strokeweight=".371318pt" strokecolor="#0080ff">
                <v:path arrowok="t"/>
              </v:shape>
            </v:group>
            <v:group style="position:absolute;left:3806;top:1238;width:2;height:66" coordorigin="3806,1238" coordsize="2,66">
              <v:shape style="position:absolute;left:3806;top:1238;width:2;height:66" coordorigin="3806,1238" coordsize="0,66" path="m3806,1238l3806,1303e" filled="false" stroked="true" strokeweight=".405974pt" strokecolor="#0080ff">
                <v:path arrowok="t"/>
              </v:shape>
            </v:group>
            <v:group style="position:absolute;left:4472;top:1238;width:2;height:66" coordorigin="4472,1238" coordsize="2,66">
              <v:shape style="position:absolute;left:4472;top:1238;width:2;height:66" coordorigin="4472,1238" coordsize="0,66" path="m4472,1303l4472,1238e" filled="false" stroked="true" strokeweight=".371318pt" strokecolor="#0080ff">
                <v:path arrowok="t"/>
              </v:shape>
            </v:group>
            <v:group style="position:absolute;left:4678;top:1238;width:2;height:66" coordorigin="4678,1238" coordsize="2,66">
              <v:shape style="position:absolute;left:4678;top:1238;width:2;height:66" coordorigin="4678,1238" coordsize="0,66" path="m4678,1238l4678,1303e" filled="false" stroked="true" strokeweight=".381219pt" strokecolor="#0080ff">
                <v:path arrowok="t"/>
              </v:shape>
            </v:group>
            <v:group style="position:absolute;left:3774;top:1238;width:2;height:66" coordorigin="3774,1238" coordsize="2,66">
              <v:shape style="position:absolute;left:3774;top:1238;width:2;height:66" coordorigin="3774,1238" coordsize="0,66" path="m3774,1238l3774,1303e" filled="false" stroked="true" strokeweight=".455483pt" strokecolor="#0080ff">
                <v:path arrowok="t"/>
              </v:shape>
            </v:group>
            <v:group style="position:absolute;left:4063;top:1238;width:2;height:66" coordorigin="4063,1238" coordsize="2,66">
              <v:shape style="position:absolute;left:4063;top:1238;width:2;height:66" coordorigin="4063,1238" coordsize="0,66" path="m4063,1238l4063,1303e" filled="false" stroked="true" strokeweight=".391121pt" strokecolor="#0080ff">
                <v:path arrowok="t"/>
              </v:shape>
            </v:group>
            <v:group style="position:absolute;left:5162;top:1238;width:2;height:66" coordorigin="5162,1238" coordsize="2,66">
              <v:shape style="position:absolute;left:5162;top:1238;width:2;height:66" coordorigin="5162,1238" coordsize="0,66" path="m5162,1238l5162,1303e" filled="false" stroked="true" strokeweight=".420827pt" strokecolor="#0080ff">
                <v:path arrowok="t"/>
              </v:shape>
            </v:group>
            <v:group style="position:absolute;left:3707;top:1238;width:2;height:66" coordorigin="3707,1238" coordsize="2,66">
              <v:shape style="position:absolute;left:3707;top:1238;width:2;height:66" coordorigin="3707,1238" coordsize="0,66" path="m3707,1238l3707,1303e" filled="false" stroked="true" strokeweight=".490138pt" strokecolor="#0080ff">
                <v:path arrowok="t"/>
              </v:shape>
            </v:group>
            <v:group style="position:absolute;left:4952;top:1238;width:2;height:66" coordorigin="4952,1238" coordsize="2,66">
              <v:shape style="position:absolute;left:4952;top:1238;width:2;height:66" coordorigin="4952,1238" coordsize="0,66" path="m4952,1303l4952,1238e" filled="false" stroked="true" strokeweight=".371318pt" strokecolor="#0080ff">
                <v:path arrowok="t"/>
              </v:shape>
            </v:group>
            <v:group style="position:absolute;left:3784;top:1238;width:2;height:66" coordorigin="3784,1238" coordsize="2,66">
              <v:shape style="position:absolute;left:3784;top:1238;width:2;height:66" coordorigin="3784,1238" coordsize="0,66" path="m3784,1238l3784,1303e" filled="false" stroked="true" strokeweight=".420827pt" strokecolor="#0080ff">
                <v:path arrowok="t"/>
              </v:shape>
            </v:group>
            <v:group style="position:absolute;left:4354;top:1238;width:2;height:66" coordorigin="4354,1238" coordsize="2,66">
              <v:shape style="position:absolute;left:4354;top:1238;width:2;height:66" coordorigin="4354,1238" coordsize="0,66" path="m4354,1238l4354,1303e" filled="false" stroked="true" strokeweight=".415877pt" strokecolor="#0080ff">
                <v:path arrowok="t"/>
              </v:shape>
            </v:group>
            <v:group style="position:absolute;left:4246;top:1238;width:2;height:66" coordorigin="4246,1238" coordsize="2,66">
              <v:shape style="position:absolute;left:4246;top:1238;width:2;height:66" coordorigin="4246,1238" coordsize="0,66" path="m4246,1238l4246,1303e" filled="false" stroked="true" strokeweight=".430728pt" strokecolor="#0080ff">
                <v:path arrowok="t"/>
              </v:shape>
            </v:group>
            <v:group style="position:absolute;left:3822;top:1238;width:2;height:66" coordorigin="3822,1238" coordsize="2,66">
              <v:shape style="position:absolute;left:3822;top:1238;width:2;height:66" coordorigin="3822,1238" coordsize="0,66" path="m3822,1238l3822,1303e" filled="false" stroked="true" strokeweight=".386172pt" strokecolor="#0080ff">
                <v:path arrowok="t"/>
              </v:shape>
            </v:group>
            <v:group style="position:absolute;left:3642;top:1238;width:2;height:66" coordorigin="3642,1238" coordsize="2,66">
              <v:shape style="position:absolute;left:3642;top:1238;width:2;height:66" coordorigin="3642,1238" coordsize="0,66" path="m3642,1303l3642,1238e" filled="false" stroked="true" strokeweight=".371318pt" strokecolor="#0080ff">
                <v:path arrowok="t"/>
              </v:shape>
            </v:group>
            <v:group style="position:absolute;left:4240;top:1238;width:2;height:66" coordorigin="4240,1238" coordsize="2,66">
              <v:shape style="position:absolute;left:4240;top:1238;width:2;height:66" coordorigin="4240,1238" coordsize="0,66" path="m4240,1238l4240,1303e" filled="false" stroked="true" strokeweight=".420827pt" strokecolor="#0080ff">
                <v:path arrowok="t"/>
              </v:shape>
            </v:group>
            <v:group style="position:absolute;left:4626;top:1238;width:2;height:66" coordorigin="4626,1238" coordsize="2,66">
              <v:shape style="position:absolute;left:4626;top:1238;width:2;height:66" coordorigin="4626,1238" coordsize="0,66" path="m4626,1303l4626,1238e" filled="false" stroked="true" strokeweight=".371318pt" strokecolor="#0080ff">
                <v:path arrowok="t"/>
              </v:shape>
            </v:group>
            <v:group style="position:absolute;left:4203;top:1238;width:2;height:66" coordorigin="4203,1238" coordsize="2,66">
              <v:shape style="position:absolute;left:4203;top:1238;width:2;height:66" coordorigin="4203,1238" coordsize="0,66" path="m4203,1238l4203,1303e" filled="false" stroked="true" strokeweight=".460427pt" strokecolor="#0080ff">
                <v:path arrowok="t"/>
              </v:shape>
            </v:group>
            <v:group style="position:absolute;left:5073;top:1238;width:2;height:66" coordorigin="5073,1238" coordsize="2,66">
              <v:shape style="position:absolute;left:5073;top:1238;width:2;height:66" coordorigin="5073,1238" coordsize="0,66" path="m5073,1238l5073,1303e" filled="false" stroked="true" strokeweight=".420827pt" strokecolor="#0080ff">
                <v:path arrowok="t"/>
              </v:shape>
            </v:group>
            <v:group style="position:absolute;left:4186;top:1238;width:2;height:66" coordorigin="4186,1238" coordsize="2,66">
              <v:shape style="position:absolute;left:4186;top:1238;width:2;height:66" coordorigin="4186,1238" coordsize="0,66" path="m4186,1303l4186,1238e" filled="false" stroked="true" strokeweight=".371318pt" strokecolor="#0080ff">
                <v:path arrowok="t"/>
              </v:shape>
            </v:group>
            <v:group style="position:absolute;left:4226;top:1238;width:2;height:66" coordorigin="4226,1238" coordsize="2,66">
              <v:shape style="position:absolute;left:4226;top:1238;width:2;height:66" coordorigin="4226,1238" coordsize="0,66" path="m4226,1238l4226,1303e" filled="false" stroked="true" strokeweight=".445583pt" strokecolor="#0080ff">
                <v:path arrowok="t"/>
              </v:shape>
            </v:group>
            <v:group style="position:absolute;left:4836;top:1238;width:2;height:66" coordorigin="4836,1238" coordsize="2,66">
              <v:shape style="position:absolute;left:4836;top:1238;width:2;height:66" coordorigin="4836,1238" coordsize="0,66" path="m4836,1238l4836,1303e" filled="false" stroked="true" strokeweight=".376268pt" strokecolor="#0080ff">
                <v:path arrowok="t"/>
              </v:shape>
            </v:group>
            <v:group style="position:absolute;left:5118;top:1238;width:2;height:66" coordorigin="5118,1238" coordsize="2,66">
              <v:shape style="position:absolute;left:5118;top:1238;width:2;height:66" coordorigin="5118,1238" coordsize="0,66" path="m5118,1238l5118,1303e" filled="false" stroked="true" strokeweight=".44063pt" strokecolor="#0080ff">
                <v:path arrowok="t"/>
              </v:shape>
            </v:group>
            <v:group style="position:absolute;left:3838;top:1238;width:2;height:66" coordorigin="3838,1238" coordsize="2,66">
              <v:shape style="position:absolute;left:3838;top:1238;width:2;height:66" coordorigin="3838,1238" coordsize="0,66" path="m3838,1303l3838,1238e" filled="false" stroked="true" strokeweight=".371318pt" strokecolor="#0080ff">
                <v:path arrowok="t"/>
              </v:shape>
            </v:group>
            <v:group style="position:absolute;left:4500;top:1238;width:2;height:66" coordorigin="4500,1238" coordsize="2,66">
              <v:shape style="position:absolute;left:4500;top:1238;width:2;height:66" coordorigin="4500,1238" coordsize="0,66" path="m4500,1238l4500,1303e" filled="false" stroked="true" strokeweight=".371318pt" strokecolor="#0080ff">
                <v:path arrowok="t"/>
              </v:shape>
            </v:group>
            <v:group style="position:absolute;left:5222;top:1238;width:2;height:66" coordorigin="5222,1238" coordsize="2,66">
              <v:shape style="position:absolute;left:5222;top:1238;width:2;height:66" coordorigin="5222,1238" coordsize="0,66" path="m5222,1303l5222,1238e" filled="false" stroked="true" strokeweight=".371318pt" strokecolor="#0080ff">
                <v:path arrowok="t"/>
              </v:shape>
            </v:group>
            <v:group style="position:absolute;left:3726;top:1238;width:2;height:66" coordorigin="3726,1238" coordsize="2,66">
              <v:shape style="position:absolute;left:3726;top:1238;width:2;height:66" coordorigin="3726,1238" coordsize="0,66" path="m3726,1238l3726,1303e" filled="false" stroked="true" strokeweight=".371318pt" strokecolor="#0080ff">
                <v:path arrowok="t"/>
              </v:shape>
            </v:group>
            <v:group style="position:absolute;left:3843;top:1238;width:2;height:66" coordorigin="3843,1238" coordsize="2,66">
              <v:shape style="position:absolute;left:3843;top:1238;width:2;height:66" coordorigin="3843,1238" coordsize="0,66" path="m3843,1303l3843,1238e" filled="false" stroked="true" strokeweight=".371318pt" strokecolor="#0080ff">
                <v:path arrowok="t"/>
              </v:shape>
            </v:group>
            <v:group style="position:absolute;left:4827;top:1238;width:2;height:66" coordorigin="4827,1238" coordsize="2,66">
              <v:shape style="position:absolute;left:4827;top:1238;width:2;height:66" coordorigin="4827,1238" coordsize="0,66" path="m4827,1303l4827,1238e" filled="false" stroked="true" strokeweight=".371318pt" strokecolor="#0080ff">
                <v:path arrowok="t"/>
              </v:shape>
            </v:group>
            <v:group style="position:absolute;left:4777;top:1238;width:2;height:66" coordorigin="4777,1238" coordsize="2,66">
              <v:shape style="position:absolute;left:4777;top:1238;width:2;height:66" coordorigin="4777,1238" coordsize="0,66" path="m4777,1303l4777,1238e" filled="false" stroked="true" strokeweight=".371318pt" strokecolor="#0080ff">
                <v:path arrowok="t"/>
              </v:shape>
            </v:group>
            <v:group style="position:absolute;left:4989;top:1238;width:2;height:66" coordorigin="4989,1238" coordsize="2,66">
              <v:shape style="position:absolute;left:4989;top:1238;width:2;height:66" coordorigin="4989,1238" coordsize="0,66" path="m4989,1303l4989,1238e" filled="false" stroked="true" strokeweight=".371318pt" strokecolor="#0080ff">
                <v:path arrowok="t"/>
              </v:shape>
            </v:group>
            <v:group style="position:absolute;left:4349;top:1238;width:2;height:66" coordorigin="4349,1238" coordsize="2,66">
              <v:shape style="position:absolute;left:4349;top:1238;width:2;height:66" coordorigin="4349,1238" coordsize="0,66" path="m4349,1238l4349,1303e" filled="false" stroked="true" strokeweight=".371318pt" strokecolor="#0080ff">
                <v:path arrowok="t"/>
              </v:shape>
            </v:group>
            <v:group style="position:absolute;left:4077;top:1238;width:2;height:66" coordorigin="4077,1238" coordsize="2,66">
              <v:shape style="position:absolute;left:4077;top:1238;width:2;height:66" coordorigin="4077,1238" coordsize="0,66" path="m4077,1238l4077,1303e" filled="false" stroked="true" strokeweight=".500042pt" strokecolor="#0080ff">
                <v:path arrowok="t"/>
              </v:shape>
            </v:group>
            <v:group style="position:absolute;left:4491;top:1238;width:2;height:66" coordorigin="4491,1238" coordsize="2,66">
              <v:shape style="position:absolute;left:4491;top:1238;width:2;height:66" coordorigin="4491,1238" coordsize="0,66" path="m4491,1303l4491,1238e" filled="false" stroked="true" strokeweight=".371318pt" strokecolor="#0080ff">
                <v:path arrowok="t"/>
              </v:shape>
            </v:group>
            <v:group style="position:absolute;left:4632;top:1238;width:2;height:66" coordorigin="4632,1238" coordsize="2,66">
              <v:shape style="position:absolute;left:4632;top:1238;width:2;height:66" coordorigin="4632,1238" coordsize="0,66" path="m4632,1303l4632,1238e" filled="false" stroked="true" strokeweight=".371318pt" strokecolor="#0080ff">
                <v:path arrowok="t"/>
              </v:shape>
            </v:group>
            <v:group style="position:absolute;left:3981;top:1238;width:2;height:66" coordorigin="3981,1238" coordsize="2,66">
              <v:shape style="position:absolute;left:3981;top:1238;width:2;height:66" coordorigin="3981,1238" coordsize="0,66" path="m3981,1303l3981,1238e" filled="false" stroked="true" strokeweight=".371318pt" strokecolor="#0080ff">
                <v:path arrowok="t"/>
              </v:shape>
            </v:group>
            <v:group style="position:absolute;left:5066;top:1238;width:2;height:66" coordorigin="5066,1238" coordsize="2,66">
              <v:shape style="position:absolute;left:5066;top:1238;width:2;height:66" coordorigin="5066,1238" coordsize="0,66" path="m5066,1303l5066,1238e" filled="false" stroked="true" strokeweight=".371318pt" strokecolor="#0080ff">
                <v:path arrowok="t"/>
              </v:shape>
            </v:group>
            <v:group style="position:absolute;left:4840;top:1238;width:2;height:66" coordorigin="4840,1238" coordsize="2,66">
              <v:shape style="position:absolute;left:4840;top:1238;width:2;height:66" coordorigin="4840,1238" coordsize="0,66" path="m4840,1303l4840,1238e" filled="false" stroked="true" strokeweight=".371318pt" strokecolor="#0080ff">
                <v:path arrowok="t"/>
              </v:shape>
            </v:group>
            <v:group style="position:absolute;left:4035;top:1238;width:2;height:66" coordorigin="4035,1238" coordsize="2,66">
              <v:shape style="position:absolute;left:4035;top:1238;width:2;height:66" coordorigin="4035,1238" coordsize="0,66" path="m4035,1238l4035,1303e" filled="false" stroked="true" strokeweight=".43073pt" strokecolor="#0080ff">
                <v:path arrowok="t"/>
              </v:shape>
            </v:group>
            <v:group style="position:absolute;left:4282;top:1238;width:2;height:66" coordorigin="4282,1238" coordsize="2,66">
              <v:shape style="position:absolute;left:4282;top:1238;width:2;height:66" coordorigin="4282,1238" coordsize="0,66" path="m4282,1303l4282,1238e" filled="false" stroked="true" strokeweight=".371318pt" strokecolor="#0080ff">
                <v:path arrowok="t"/>
              </v:shape>
            </v:group>
            <v:group style="position:absolute;left:4092;top:1238;width:2;height:66" coordorigin="4092,1238" coordsize="2,66">
              <v:shape style="position:absolute;left:4092;top:1238;width:2;height:66" coordorigin="4092,1238" coordsize="0,66" path="m4092,1238l4092,1303e" filled="false" stroked="true" strokeweight=".396074pt" strokecolor="#0080ff">
                <v:path arrowok="t"/>
              </v:shape>
            </v:group>
            <v:group style="position:absolute;left:3772;top:1238;width:2;height:66" coordorigin="3772,1238" coordsize="2,66">
              <v:shape style="position:absolute;left:3772;top:1238;width:2;height:66" coordorigin="3772,1238" coordsize="0,66" path="m3772,1303l3772,1238e" filled="false" stroked="true" strokeweight=".371318pt" strokecolor="#0080ff">
                <v:path arrowok="t"/>
              </v:shape>
            </v:group>
            <v:group style="position:absolute;left:4344;top:1238;width:2;height:66" coordorigin="4344,1238" coordsize="2,66">
              <v:shape style="position:absolute;left:4344;top:1238;width:2;height:66" coordorigin="4344,1238" coordsize="0,66" path="m4344,1303l4344,1238e" filled="false" stroked="true" strokeweight=".371318pt" strokecolor="#0080ff">
                <v:path arrowok="t"/>
              </v:shape>
            </v:group>
            <v:group style="position:absolute;left:4622;top:1238;width:2;height:66" coordorigin="4622,1238" coordsize="2,66">
              <v:shape style="position:absolute;left:4622;top:1238;width:2;height:66" coordorigin="4622,1238" coordsize="0,66" path="m4622,1238l4622,1303e" filled="false" stroked="true" strokeweight=".371318pt" strokecolor="#0080ff">
                <v:path arrowok="t"/>
              </v:shape>
            </v:group>
            <v:group style="position:absolute;left:3742;top:1238;width:2;height:66" coordorigin="3742,1238" coordsize="2,66">
              <v:shape style="position:absolute;left:3742;top:1238;width:2;height:66" coordorigin="3742,1238" coordsize="0,66" path="m3742,1303l3742,1238e" filled="false" stroked="true" strokeweight=".371318pt" strokecolor="#0080ff">
                <v:path arrowok="t"/>
              </v:shape>
            </v:group>
            <v:group style="position:absolute;left:4773;top:1238;width:2;height:66" coordorigin="4773,1238" coordsize="2,66">
              <v:shape style="position:absolute;left:4773;top:1238;width:2;height:66" coordorigin="4773,1238" coordsize="0,66" path="m4773,1303l4773,1238e" filled="false" stroked="true" strokeweight=".371318pt" strokecolor="#0080ff">
                <v:path arrowok="t"/>
              </v:shape>
            </v:group>
            <v:group style="position:absolute;left:4851;top:1238;width:2;height:66" coordorigin="4851,1238" coordsize="2,66">
              <v:shape style="position:absolute;left:4851;top:1238;width:2;height:66" coordorigin="4851,1238" coordsize="0,66" path="m4851,1303l4851,1238e" filled="false" stroked="true" strokeweight=".371318pt" strokecolor="#0080ff">
                <v:path arrowok="t"/>
              </v:shape>
            </v:group>
            <v:group style="position:absolute;left:5176;top:1238;width:2;height:66" coordorigin="5176,1238" coordsize="2,66">
              <v:shape style="position:absolute;left:5176;top:1238;width:2;height:66" coordorigin="5176,1238" coordsize="0,66" path="m5176,1303l5176,1238e" filled="false" stroked="true" strokeweight=".371318pt" strokecolor="#0080ff">
                <v:path arrowok="t"/>
              </v:shape>
            </v:group>
            <v:group style="position:absolute;left:4392;top:1238;width:2;height:66" coordorigin="4392,1238" coordsize="2,66">
              <v:shape style="position:absolute;left:4392;top:1238;width:2;height:66" coordorigin="4392,1238" coordsize="0,66" path="m4392,1303l4392,1238e" filled="false" stroked="true" strokeweight=".371318pt" strokecolor="#0080ff">
                <v:path arrowok="t"/>
              </v:shape>
            </v:group>
            <v:group style="position:absolute;left:4598;top:1238;width:2;height:66" coordorigin="4598,1238" coordsize="2,66">
              <v:shape style="position:absolute;left:4598;top:1238;width:2;height:66" coordorigin="4598,1238" coordsize="0,66" path="m4598,1238l4598,1303e" filled="false" stroked="true" strokeweight=".405974pt" strokecolor="#0080ff">
                <v:path arrowok="t"/>
              </v:shape>
            </v:group>
            <v:group style="position:absolute;left:4980;top:1238;width:2;height:66" coordorigin="4980,1238" coordsize="2,66">
              <v:shape style="position:absolute;left:4980;top:1238;width:2;height:66" coordorigin="4980,1238" coordsize="0,66" path="m4980,1303l4980,1238e" filled="false" stroked="true" strokeweight=".371318pt" strokecolor="#0080ff">
                <v:path arrowok="t"/>
              </v:shape>
            </v:group>
            <v:group style="position:absolute;left:4995;top:1238;width:2;height:66" coordorigin="4995,1238" coordsize="2,66">
              <v:shape style="position:absolute;left:4995;top:1238;width:2;height:66" coordorigin="4995,1238" coordsize="0,66" path="m4995,1303l4995,1238e" filled="false" stroked="true" strokeweight=".371318pt" strokecolor="#0080ff">
                <v:path arrowok="t"/>
              </v:shape>
            </v:group>
            <v:group style="position:absolute;left:3621;top:1238;width:2;height:66" coordorigin="3621,1238" coordsize="2,66">
              <v:shape style="position:absolute;left:3621;top:1238;width:2;height:66" coordorigin="3621,1238" coordsize="0,66" path="m3621,1303l3621,1238e" filled="false" stroked="true" strokeweight=".371318pt" strokecolor="#0080ff">
                <v:path arrowok="t"/>
              </v:shape>
            </v:group>
            <v:group style="position:absolute;left:3919;top:1238;width:2;height:66" coordorigin="3919,1238" coordsize="2,66">
              <v:shape style="position:absolute;left:3919;top:1238;width:2;height:66" coordorigin="3919,1238" coordsize="0,66" path="m3919,1238l3919,1303e" filled="false" stroked="true" strokeweight=".371318pt" strokecolor="#0080ff">
                <v:path arrowok="t"/>
              </v:shape>
            </v:group>
            <v:group style="position:absolute;left:5195;top:1238;width:2;height:66" coordorigin="5195,1238" coordsize="2,66">
              <v:shape style="position:absolute;left:5195;top:1238;width:2;height:66" coordorigin="5195,1238" coordsize="0,66" path="m5195,1303l5195,1238e" filled="false" stroked="true" strokeweight=".371318pt" strokecolor="#0080ff">
                <v:path arrowok="t"/>
              </v:shape>
            </v:group>
            <v:group style="position:absolute;left:3833;top:1238;width:2;height:66" coordorigin="3833,1238" coordsize="2,66">
              <v:shape style="position:absolute;left:3833;top:1238;width:2;height:66" coordorigin="3833,1238" coordsize="0,66" path="m3833,1303l3833,1238e" filled="false" stroked="true" strokeweight=".371318pt" strokecolor="#0080ff">
                <v:path arrowok="t"/>
              </v:shape>
            </v:group>
            <v:group style="position:absolute;left:4337;top:1238;width:2;height:66" coordorigin="4337,1238" coordsize="2,66">
              <v:shape style="position:absolute;left:4337;top:1238;width:2;height:66" coordorigin="4337,1238" coordsize="0,66" path="m4337,1238l4337,1303e" filled="false" stroked="true" strokeweight=".376268pt" strokecolor="#0080ff">
                <v:path arrowok="t"/>
              </v:shape>
            </v:group>
            <v:group style="position:absolute;left:3459;top:1238;width:2;height:66" coordorigin="3459,1238" coordsize="2,66">
              <v:shape style="position:absolute;left:3459;top:1238;width:2;height:66" coordorigin="3459,1238" coordsize="0,66" path="m3459,1303l3459,1238e" filled="false" stroked="true" strokeweight=".371318pt" strokecolor="#0080ff">
                <v:path arrowok="t"/>
              </v:shape>
            </v:group>
            <v:group style="position:absolute;left:3979;top:1238;width:2;height:66" coordorigin="3979,1238" coordsize="2,66">
              <v:shape style="position:absolute;left:3979;top:1238;width:2;height:66" coordorigin="3979,1238" coordsize="0,66" path="m3979,1238l3979,1303e" filled="false" stroked="true" strokeweight=".371319pt" strokecolor="#0080ff">
                <v:path arrowok="t"/>
              </v:shape>
            </v:group>
            <v:group style="position:absolute;left:5324;top:1238;width:2;height:66" coordorigin="5324,1238" coordsize="2,66">
              <v:shape style="position:absolute;left:5324;top:1238;width:2;height:66" coordorigin="5324,1238" coordsize="0,66" path="m5324,1303l5324,1238e" filled="false" stroked="true" strokeweight=".371318pt" strokecolor="#0080ff">
                <v:path arrowok="t"/>
              </v:shape>
            </v:group>
            <v:group style="position:absolute;left:3847;top:1238;width:2;height:66" coordorigin="3847,1238" coordsize="2,66">
              <v:shape style="position:absolute;left:3847;top:1238;width:2;height:66" coordorigin="3847,1238" coordsize="0,66" path="m3847,1238l3847,1303e" filled="false" stroked="true" strokeweight=".48519pt" strokecolor="#0080ff">
                <v:path arrowok="t"/>
              </v:shape>
            </v:group>
            <v:group style="position:absolute;left:3809;top:1238;width:2;height:66" coordorigin="3809,1238" coordsize="2,66">
              <v:shape style="position:absolute;left:3809;top:1238;width:2;height:66" coordorigin="3809,1238" coordsize="0,66" path="m3809,1303l3809,1238e" filled="false" stroked="true" strokeweight=".371318pt" strokecolor="#0080ff">
                <v:path arrowok="t"/>
              </v:shape>
            </v:group>
            <v:group style="position:absolute;left:4579;top:1238;width:2;height:66" coordorigin="4579,1238" coordsize="2,66">
              <v:shape style="position:absolute;left:4579;top:1238;width:2;height:66" coordorigin="4579,1238" coordsize="0,66" path="m4579,1303l4579,1238e" filled="false" stroked="true" strokeweight=".371318pt" strokecolor="#0080ff">
                <v:path arrowok="t"/>
              </v:shape>
            </v:group>
            <v:group style="position:absolute;left:4174;top:1238;width:2;height:66" coordorigin="4174,1238" coordsize="2,66">
              <v:shape style="position:absolute;left:4174;top:1238;width:2;height:66" coordorigin="4174,1238" coordsize="0,66" path="m4174,1303l4174,1238e" filled="false" stroked="true" strokeweight=".371318pt" strokecolor="#0080ff">
                <v:path arrowok="t"/>
              </v:shape>
            </v:group>
            <v:group style="position:absolute;left:4863;top:1238;width:2;height:66" coordorigin="4863,1238" coordsize="2,66">
              <v:shape style="position:absolute;left:4863;top:1238;width:2;height:66" coordorigin="4863,1238" coordsize="0,66" path="m4863,1303l4863,1238e" filled="false" stroked="true" strokeweight=".371318pt" strokecolor="#0080ff">
                <v:path arrowok="t"/>
              </v:shape>
            </v:group>
            <v:group style="position:absolute;left:5270;top:1238;width:2;height:66" coordorigin="5270,1238" coordsize="2,66">
              <v:shape style="position:absolute;left:5270;top:1238;width:2;height:66" coordorigin="5270,1238" coordsize="0,66" path="m5270,1303l5270,1238e" filled="false" stroked="true" strokeweight=".371318pt" strokecolor="#0080ff">
                <v:path arrowok="t"/>
              </v:shape>
            </v:group>
            <v:group style="position:absolute;left:4152;top:1238;width:2;height:66" coordorigin="4152,1238" coordsize="2,66">
              <v:shape style="position:absolute;left:4152;top:1238;width:2;height:66" coordorigin="4152,1238" coordsize="0,66" path="m4152,1303l4152,1238e" filled="false" stroked="true" strokeweight=".371318pt" strokecolor="#0080ff">
                <v:path arrowok="t"/>
              </v:shape>
            </v:group>
            <v:group style="position:absolute;left:3974;top:1238;width:2;height:66" coordorigin="3974,1238" coordsize="2,66">
              <v:shape style="position:absolute;left:3974;top:1238;width:2;height:66" coordorigin="3974,1238" coordsize="0,66" path="m3974,1238l3974,1303e" filled="false" stroked="true" strokeweight=".401023pt" strokecolor="#0080ff">
                <v:path arrowok="t"/>
              </v:shape>
            </v:group>
            <v:group style="position:absolute;left:5347;top:1238;width:2;height:66" coordorigin="5347,1238" coordsize="2,66">
              <v:shape style="position:absolute;left:5347;top:1238;width:2;height:66" coordorigin="5347,1238" coordsize="0,66" path="m5347,1303l5347,1238e" filled="false" stroked="true" strokeweight=".371318pt" strokecolor="#0080ff">
                <v:path arrowok="t"/>
              </v:shape>
            </v:group>
            <v:group style="position:absolute;left:4618;top:1238;width:2;height:66" coordorigin="4618,1238" coordsize="2,66">
              <v:shape style="position:absolute;left:4618;top:1238;width:2;height:66" coordorigin="4618,1238" coordsize="0,66" path="m4618,1303l4618,1238e" filled="false" stroked="true" strokeweight=".371318pt" strokecolor="#0080ff">
                <v:path arrowok="t"/>
              </v:shape>
            </v:group>
            <v:group style="position:absolute;left:4200;top:1238;width:2;height:66" coordorigin="4200,1238" coordsize="2,66">
              <v:shape style="position:absolute;left:4200;top:1238;width:2;height:66" coordorigin="4200,1238" coordsize="0,66" path="m4200,1303l4200,1238e" filled="false" stroked="true" strokeweight=".371318pt" strokecolor="#0080ff">
                <v:path arrowok="t"/>
              </v:shape>
            </v:group>
            <v:group style="position:absolute;left:3523;top:1238;width:2;height:66" coordorigin="3523,1238" coordsize="2,66">
              <v:shape style="position:absolute;left:3523;top:1238;width:2;height:66" coordorigin="3523,1238" coordsize="0,66" path="m3523,1303l3523,1238e" filled="false" stroked="true" strokeweight=".371318pt" strokecolor="#0080ff">
                <v:path arrowok="t"/>
              </v:shape>
            </v:group>
            <v:group style="position:absolute;left:4667;top:1238;width:2;height:66" coordorigin="4667,1238" coordsize="2,66">
              <v:shape style="position:absolute;left:4667;top:1238;width:2;height:66" coordorigin="4667,1238" coordsize="0,66" path="m4667,1303l4667,1238e" filled="false" stroked="true" strokeweight=".371318pt" strokecolor="#0080ff">
                <v:path arrowok="t"/>
              </v:shape>
            </v:group>
            <v:group style="position:absolute;left:4311;top:1238;width:2;height:66" coordorigin="4311,1238" coordsize="2,66">
              <v:shape style="position:absolute;left:4311;top:1238;width:2;height:66" coordorigin="4311,1238" coordsize="0,66" path="m4311,1238l4311,1303e" filled="false" stroked="true" strokeweight=".391123pt" strokecolor="#0080ff">
                <v:path arrowok="t"/>
              </v:shape>
            </v:group>
            <v:group style="position:absolute;left:4000;top:1238;width:2;height:66" coordorigin="4000,1238" coordsize="2,66">
              <v:shape style="position:absolute;left:4000;top:1238;width:2;height:66" coordorigin="4000,1238" coordsize="0,66" path="m4000,1303l4000,1238e" filled="false" stroked="true" strokeweight=".371318pt" strokecolor="#0080ff">
                <v:path arrowok="t"/>
              </v:shape>
            </v:group>
            <v:group style="position:absolute;left:3890;top:1238;width:2;height:66" coordorigin="3890,1238" coordsize="2,66">
              <v:shape style="position:absolute;left:3890;top:1238;width:2;height:66" coordorigin="3890,1238" coordsize="0,66" path="m3890,1238l3890,1303e" filled="false" stroked="true" strokeweight=".440629pt" strokecolor="#0080ff">
                <v:path arrowok="t"/>
              </v:shape>
            </v:group>
            <v:group style="position:absolute;left:4149;top:1238;width:2;height:66" coordorigin="4149,1238" coordsize="2,66">
              <v:shape style="position:absolute;left:4149;top:1238;width:2;height:66" coordorigin="4149,1238" coordsize="0,66" path="m4149,1303l4149,1238e" filled="false" stroked="true" strokeweight=".371318pt" strokecolor="#0080ff">
                <v:path arrowok="t"/>
              </v:shape>
            </v:group>
            <v:group style="position:absolute;left:3911;top:1238;width:2;height:66" coordorigin="3911,1238" coordsize="2,66">
              <v:shape style="position:absolute;left:3911;top:1238;width:2;height:66" coordorigin="3911,1238" coordsize="0,66" path="m3911,1303l3911,1238e" filled="false" stroked="true" strokeweight=".371318pt" strokecolor="#0080ff">
                <v:path arrowok="t"/>
              </v:shape>
            </v:group>
            <v:group style="position:absolute;left:4184;top:1238;width:2;height:66" coordorigin="4184,1238" coordsize="2,66">
              <v:shape style="position:absolute;left:4184;top:1238;width:2;height:66" coordorigin="4184,1238" coordsize="0,66" path="m4184,1303l4184,1238e" filled="false" stroked="true" strokeweight=".371318pt" strokecolor="#0080ff">
                <v:path arrowok="t"/>
              </v:shape>
            </v:group>
            <v:group style="position:absolute;left:4647;top:1238;width:2;height:66" coordorigin="4647,1238" coordsize="2,66">
              <v:shape style="position:absolute;left:4647;top:1238;width:2;height:66" coordorigin="4647,1238" coordsize="0,66" path="m4647,1238l4647,1303e" filled="false" stroked="true" strokeweight=".405974pt" strokecolor="#0080ff">
                <v:path arrowok="t"/>
              </v:shape>
            </v:group>
            <v:group style="position:absolute;left:4831;top:1238;width:2;height:66" coordorigin="4831,1238" coordsize="2,66">
              <v:shape style="position:absolute;left:4831;top:1238;width:2;height:66" coordorigin="4831,1238" coordsize="0,66" path="m4831,1303l4831,1238e" filled="false" stroked="true" strokeweight=".371318pt" strokecolor="#0080ff">
                <v:path arrowok="t"/>
              </v:shape>
            </v:group>
            <v:group style="position:absolute;left:3853;top:1238;width:2;height:66" coordorigin="3853,1238" coordsize="2,66">
              <v:shape style="position:absolute;left:3853;top:1238;width:2;height:66" coordorigin="3853,1238" coordsize="0,66" path="m3853,1238l3853,1303e" filled="false" stroked="true" strokeweight=".405974pt" strokecolor="#0080ff">
                <v:path arrowok="t"/>
              </v:shape>
            </v:group>
            <v:group style="position:absolute;left:5143;top:1238;width:2;height:66" coordorigin="5143,1238" coordsize="2,66">
              <v:shape style="position:absolute;left:5143;top:1238;width:2;height:66" coordorigin="5143,1238" coordsize="0,66" path="m5143,1303l5143,1238e" filled="false" stroked="true" strokeweight=".371318pt" strokecolor="#0080ff">
                <v:path arrowok="t"/>
              </v:shape>
            </v:group>
            <v:group style="position:absolute;left:4399;top:1238;width:2;height:66" coordorigin="4399,1238" coordsize="2,66">
              <v:shape style="position:absolute;left:4399;top:1238;width:2;height:66" coordorigin="4399,1238" coordsize="0,66" path="m4399,1303l4399,1238e" filled="false" stroked="true" strokeweight=".371318pt" strokecolor="#0080ff">
                <v:path arrowok="t"/>
              </v:shape>
            </v:group>
            <v:group style="position:absolute;left:4273;top:1238;width:2;height:66" coordorigin="4273,1238" coordsize="2,66">
              <v:shape style="position:absolute;left:4273;top:1238;width:2;height:66" coordorigin="4273,1238" coordsize="0,66" path="m4273,1303l4273,1238e" filled="false" stroked="true" strokeweight=".371318pt" strokecolor="#0080ff">
                <v:path arrowok="t"/>
              </v:shape>
            </v:group>
            <v:group style="position:absolute;left:3800;top:1238;width:2;height:66" coordorigin="3800,1238" coordsize="2,66">
              <v:shape style="position:absolute;left:3800;top:1238;width:2;height:66" coordorigin="3800,1238" coordsize="0,66" path="m3800,1238l3800,1303e" filled="false" stroked="true" strokeweight=".435679pt" strokecolor="#0080ff">
                <v:path arrowok="t"/>
              </v:shape>
            </v:group>
            <v:group style="position:absolute;left:4875;top:1238;width:2;height:66" coordorigin="4875,1238" coordsize="2,66">
              <v:shape style="position:absolute;left:4875;top:1238;width:2;height:66" coordorigin="4875,1238" coordsize="0,66" path="m4875,1303l4875,1238e" filled="false" stroked="true" strokeweight=".371318pt" strokecolor="#0080ff">
                <v:path arrowok="t"/>
              </v:shape>
            </v:group>
            <v:group style="position:absolute;left:4505;top:1238;width:2;height:66" coordorigin="4505,1238" coordsize="2,66">
              <v:shape style="position:absolute;left:4505;top:1238;width:2;height:66" coordorigin="4505,1238" coordsize="0,66" path="m4505,1303l4505,1238e" filled="false" stroked="true" strokeweight=".371318pt" strokecolor="#0080ff">
                <v:path arrowok="t"/>
              </v:shape>
            </v:group>
            <v:group style="position:absolute;left:5475;top:1238;width:2;height:66" coordorigin="5475,1238" coordsize="2,66">
              <v:shape style="position:absolute;left:5475;top:1238;width:2;height:66" coordorigin="5475,1238" coordsize="0,66" path="m5475,1303l5475,1238e" filled="false" stroked="true" strokeweight=".371318pt" strokecolor="#0080ff">
                <v:path arrowok="t"/>
              </v:shape>
            </v:group>
            <v:group style="position:absolute;left:3859;top:1238;width:2;height:66" coordorigin="3859,1238" coordsize="2,66">
              <v:shape style="position:absolute;left:3859;top:1238;width:2;height:66" coordorigin="3859,1238" coordsize="0,66" path="m3859,1303l3859,1238e" filled="false" stroked="true" strokeweight=".371318pt" strokecolor="#0080ff">
                <v:path arrowok="t"/>
              </v:shape>
            </v:group>
            <v:group style="position:absolute;left:5193;top:1238;width:2;height:66" coordorigin="5193,1238" coordsize="2,66">
              <v:shape style="position:absolute;left:5193;top:1238;width:2;height:66" coordorigin="5193,1238" coordsize="0,66" path="m5193,1303l5193,1238e" filled="false" stroked="true" strokeweight=".371318pt" strokecolor="#0080ff">
                <v:path arrowok="t"/>
              </v:shape>
            </v:group>
            <v:group style="position:absolute;left:3966;top:1238;width:2;height:66" coordorigin="3966,1238" coordsize="2,66">
              <v:shape style="position:absolute;left:3966;top:1238;width:2;height:66" coordorigin="3966,1238" coordsize="0,66" path="m3966,1303l3966,1238e" filled="false" stroked="true" strokeweight=".371318pt" strokecolor="#0080ff">
                <v:path arrowok="t"/>
              </v:shape>
            </v:group>
            <v:group style="position:absolute;left:4346;top:1238;width:2;height:66" coordorigin="4346,1238" coordsize="2,66">
              <v:shape style="position:absolute;left:4346;top:1238;width:2;height:66" coordorigin="4346,1238" coordsize="0,66" path="m4346,1238l4346,1303e" filled="false" stroked="true" strokeweight=".371318pt" strokecolor="#0080ff">
                <v:path arrowok="t"/>
              </v:shape>
            </v:group>
            <v:group style="position:absolute;left:4743;top:1238;width:2;height:66" coordorigin="4743,1238" coordsize="2,66">
              <v:shape style="position:absolute;left:4743;top:1238;width:2;height:66" coordorigin="4743,1238" coordsize="0,66" path="m4743,1303l4743,1238e" filled="false" stroked="true" strokeweight=".371318pt" strokecolor="#0080ff">
                <v:path arrowok="t"/>
              </v:shape>
            </v:group>
            <v:group style="position:absolute;left:4768;top:1238;width:2;height:66" coordorigin="4768,1238" coordsize="2,66">
              <v:shape style="position:absolute;left:4768;top:1238;width:2;height:66" coordorigin="4768,1238" coordsize="0,66" path="m4768,1303l4768,1238e" filled="false" stroked="true" strokeweight=".371318pt" strokecolor="#0080ff">
                <v:path arrowok="t"/>
              </v:shape>
            </v:group>
            <v:group style="position:absolute;left:3719;top:1238;width:2;height:66" coordorigin="3719,1238" coordsize="2,66">
              <v:shape style="position:absolute;left:3719;top:1238;width:2;height:66" coordorigin="3719,1238" coordsize="0,66" path="m3719,1303l3719,1238e" filled="false" stroked="true" strokeweight=".371318pt" strokecolor="#0080ff">
                <v:path arrowok="t"/>
              </v:shape>
            </v:group>
            <v:group style="position:absolute;left:3789;top:1238;width:2;height:66" coordorigin="3789,1238" coordsize="2,66">
              <v:shape style="position:absolute;left:3789;top:1238;width:2;height:66" coordorigin="3789,1238" coordsize="0,66" path="m3789,1303l3789,1238e" filled="false" stroked="true" strokeweight=".371318pt" strokecolor="#0080ff">
                <v:path arrowok="t"/>
              </v:shape>
            </v:group>
            <v:group style="position:absolute;left:4869;top:1238;width:2;height:66" coordorigin="4869,1238" coordsize="2,66">
              <v:shape style="position:absolute;left:4869;top:1238;width:2;height:66" coordorigin="4869,1238" coordsize="0,66" path="m4869,1238l4869,1303e" filled="false" stroked="true" strokeweight=".465385pt" strokecolor="#0080ff">
                <v:path arrowok="t"/>
              </v:shape>
            </v:group>
            <v:group style="position:absolute;left:4462;top:1238;width:2;height:66" coordorigin="4462,1238" coordsize="2,66">
              <v:shape style="position:absolute;left:4462;top:1238;width:2;height:66" coordorigin="4462,1238" coordsize="0,66" path="m4462,1303l4462,1238e" filled="false" stroked="true" strokeweight=".371318pt" strokecolor="#0080ff">
                <v:path arrowok="t"/>
              </v:shape>
            </v:group>
            <v:group style="position:absolute;left:4819;top:1238;width:2;height:66" coordorigin="4819,1238" coordsize="2,66">
              <v:shape style="position:absolute;left:4819;top:1238;width:2;height:66" coordorigin="4819,1238" coordsize="0,66" path="m4819,1303l4819,1238e" filled="false" stroked="true" strokeweight=".371318pt" strokecolor="#0080ff">
                <v:path arrowok="t"/>
              </v:shape>
            </v:group>
            <v:group style="position:absolute;left:3578;top:1238;width:2;height:66" coordorigin="3578,1238" coordsize="2,66">
              <v:shape style="position:absolute;left:3578;top:1238;width:2;height:66" coordorigin="3578,1238" coordsize="0,66" path="m3578,1303l3578,1238e" filled="false" stroked="true" strokeweight=".371318pt" strokecolor="#0080ff">
                <v:path arrowok="t"/>
              </v:shape>
            </v:group>
            <v:group style="position:absolute;left:4763;top:1238;width:2;height:66" coordorigin="4763,1238" coordsize="2,66">
              <v:shape style="position:absolute;left:4763;top:1238;width:2;height:66" coordorigin="4763,1238" coordsize="0,66" path="m4763,1303l4763,1238e" filled="false" stroked="true" strokeweight=".371318pt" strokecolor="#0080ff">
                <v:path arrowok="t"/>
              </v:shape>
            </v:group>
            <v:group style="position:absolute;left:3761;top:1238;width:2;height:66" coordorigin="3761,1238" coordsize="2,66">
              <v:shape style="position:absolute;left:3761;top:1238;width:2;height:66" coordorigin="3761,1238" coordsize="0,66" path="m3761,1303l3761,1238e" filled="false" stroked="true" strokeweight=".371318pt" strokecolor="#0080ff">
                <v:path arrowok="t"/>
              </v:shape>
            </v:group>
            <v:group style="position:absolute;left:4893;top:1238;width:2;height:66" coordorigin="4893,1238" coordsize="2,66">
              <v:shape style="position:absolute;left:4893;top:1238;width:2;height:66" coordorigin="4893,1238" coordsize="0,66" path="m4893,1303l4893,1238e" filled="false" stroked="true" strokeweight=".371318pt" strokecolor="#0080ff">
                <v:path arrowok="t"/>
              </v:shape>
            </v:group>
            <v:group style="position:absolute;left:5267;top:1238;width:2;height:66" coordorigin="5267,1238" coordsize="2,66">
              <v:shape style="position:absolute;left:5267;top:1238;width:2;height:66" coordorigin="5267,1238" coordsize="0,66" path="m5267,1303l5267,1238e" filled="false" stroked="true" strokeweight=".371318pt" strokecolor="#0080ff">
                <v:path arrowok="t"/>
              </v:shape>
            </v:group>
            <v:group style="position:absolute;left:3575;top:1238;width:2;height:66" coordorigin="3575,1238" coordsize="2,66">
              <v:shape style="position:absolute;left:3575;top:1238;width:2;height:66" coordorigin="3575,1238" coordsize="0,66" path="m3575,1303l3575,1238e" filled="false" stroked="true" strokeweight=".371318pt" strokecolor="#0080ff">
                <v:path arrowok="t"/>
              </v:shape>
            </v:group>
            <v:group style="position:absolute;left:4859;top:1238;width:2;height:66" coordorigin="4859,1238" coordsize="2,66">
              <v:shape style="position:absolute;left:4859;top:1238;width:2;height:66" coordorigin="4859,1238" coordsize="0,66" path="m4859,1303l4859,1238e" filled="false" stroked="true" strokeweight=".371318pt" strokecolor="#0080ff">
                <v:path arrowok="t"/>
              </v:shape>
            </v:group>
            <v:group style="position:absolute;left:4264;top:1238;width:2;height:66" coordorigin="4264,1238" coordsize="2,66">
              <v:shape style="position:absolute;left:4264;top:1238;width:2;height:66" coordorigin="4264,1238" coordsize="0,66" path="m4264,1303l4264,1238e" filled="false" stroked="true" strokeweight=".371318pt" strokecolor="#0080ff">
                <v:path arrowok="t"/>
              </v:shape>
            </v:group>
            <v:group style="position:absolute;left:4805;top:1238;width:2;height:66" coordorigin="4805,1238" coordsize="2,66">
              <v:shape style="position:absolute;left:4805;top:1238;width:2;height:66" coordorigin="4805,1238" coordsize="0,66" path="m4805,1303l4805,1238e" filled="false" stroked="true" strokeweight=".371318pt" strokecolor="#0080ff">
                <v:path arrowok="t"/>
              </v:shape>
            </v:group>
            <v:group style="position:absolute;left:4674;top:1238;width:2;height:66" coordorigin="4674,1238" coordsize="2,66">
              <v:shape style="position:absolute;left:4674;top:1238;width:2;height:66" coordorigin="4674,1238" coordsize="0,66" path="m4674,1303l4674,1238e" filled="false" stroked="true" strokeweight=".371318pt" strokecolor="#0080ff">
                <v:path arrowok="t"/>
              </v:shape>
            </v:group>
            <v:group style="position:absolute;left:5083;top:1238;width:2;height:66" coordorigin="5083,1238" coordsize="2,66">
              <v:shape style="position:absolute;left:5083;top:1238;width:2;height:66" coordorigin="5083,1238" coordsize="0,66" path="m5083,1303l5083,1238e" filled="false" stroked="true" strokeweight=".371318pt" strokecolor="#0080ff">
                <v:path arrowok="t"/>
              </v:shape>
            </v:group>
            <v:group style="position:absolute;left:5131;top:1238;width:2;height:66" coordorigin="5131,1238" coordsize="2,66">
              <v:shape style="position:absolute;left:5131;top:1238;width:2;height:66" coordorigin="5131,1238" coordsize="0,66" path="m5131,1303l5131,1238e" filled="false" stroked="true" strokeweight=".371318pt" strokecolor="#0080ff">
                <v:path arrowok="t"/>
              </v:shape>
            </v:group>
            <v:group style="position:absolute;left:3923;top:1238;width:2;height:66" coordorigin="3923,1238" coordsize="2,66">
              <v:shape style="position:absolute;left:3923;top:1238;width:2;height:66" coordorigin="3923,1238" coordsize="0,66" path="m3923,1303l3923,1238e" filled="false" stroked="true" strokeweight=".371318pt" strokecolor="#0080ff">
                <v:path arrowok="t"/>
              </v:shape>
            </v:group>
            <v:group style="position:absolute;left:4928;top:1238;width:2;height:66" coordorigin="4928,1238" coordsize="2,66">
              <v:shape style="position:absolute;left:4928;top:1238;width:2;height:66" coordorigin="4928,1238" coordsize="0,66" path="m4928,1238l4928,1303e" filled="false" stroked="true" strokeweight=".455483pt" strokecolor="#0080ff">
                <v:path arrowok="t"/>
              </v:shape>
            </v:group>
            <v:group style="position:absolute;left:4303;top:1238;width:2;height:66" coordorigin="4303,1238" coordsize="2,66">
              <v:shape style="position:absolute;left:4303;top:1238;width:2;height:66" coordorigin="4303,1238" coordsize="0,66" path="m4303,1303l4303,1238e" filled="false" stroked="true" strokeweight=".371318pt" strokecolor="#0080ff">
                <v:path arrowok="t"/>
              </v:shape>
            </v:group>
            <v:group style="position:absolute;left:5068;top:1238;width:2;height:66" coordorigin="5068,1238" coordsize="2,66">
              <v:shape style="position:absolute;left:5068;top:1238;width:2;height:66" coordorigin="5068,1238" coordsize="0,66" path="m5068,1303l5068,1238e" filled="false" stroked="true" strokeweight=".371318pt" strokecolor="#0080ff">
                <v:path arrowok="t"/>
              </v:shape>
            </v:group>
            <v:group style="position:absolute;left:3899;top:1238;width:2;height:66" coordorigin="3899,1238" coordsize="2,66">
              <v:shape style="position:absolute;left:3899;top:1238;width:2;height:66" coordorigin="3899,1238" coordsize="0,66" path="m3899,1238l3899,1303e" filled="false" stroked="true" strokeweight=".420828pt" strokecolor="#0080ff">
                <v:path arrowok="t"/>
              </v:shape>
            </v:group>
            <v:group style="position:absolute;left:3826;top:1238;width:2;height:66" coordorigin="3826,1238" coordsize="2,66">
              <v:shape style="position:absolute;left:3826;top:1238;width:2;height:66" coordorigin="3826,1238" coordsize="0,66" path="m3826,1303l3826,1238e" filled="false" stroked="true" strokeweight=".371318pt" strokecolor="#0080ff">
                <v:path arrowok="t"/>
              </v:shape>
            </v:group>
            <v:group style="position:absolute;left:3861;top:1238;width:2;height:66" coordorigin="3861,1238" coordsize="2,66">
              <v:shape style="position:absolute;left:3861;top:1238;width:2;height:66" coordorigin="3861,1238" coordsize="0,66" path="m3861,1303l3861,1238e" filled="false" stroked="true" strokeweight=".371318pt" strokecolor="#0080ff">
                <v:path arrowok="t"/>
              </v:shape>
            </v:group>
            <v:group style="position:absolute;left:4999;top:1238;width:2;height:66" coordorigin="4999,1238" coordsize="2,66">
              <v:shape style="position:absolute;left:4999;top:1238;width:2;height:66" coordorigin="4999,1238" coordsize="0,66" path="m4999,1238l4999,1303e" filled="false" stroked="true" strokeweight=".44063pt" strokecolor="#0080ff">
                <v:path arrowok="t"/>
              </v:shape>
            </v:group>
            <v:group style="position:absolute;left:4124;top:1238;width:2;height:66" coordorigin="4124,1238" coordsize="2,66">
              <v:shape style="position:absolute;left:4124;top:1238;width:2;height:66" coordorigin="4124,1238" coordsize="0,66" path="m4124,1303l4124,1238e" filled="false" stroked="true" strokeweight=".371318pt" strokecolor="#0080ff">
                <v:path arrowok="t"/>
              </v:shape>
            </v:group>
            <v:group style="position:absolute;left:3866;top:1238;width:2;height:66" coordorigin="3866,1238" coordsize="2,66">
              <v:shape style="position:absolute;left:3866;top:1238;width:2;height:66" coordorigin="3866,1238" coordsize="0,66" path="m3866,1303l3866,1238e" filled="false" stroked="true" strokeweight=".371318pt" strokecolor="#0080ff">
                <v:path arrowok="t"/>
              </v:shape>
            </v:group>
            <v:group style="position:absolute;left:4800;top:1238;width:2;height:66" coordorigin="4800,1238" coordsize="2,66">
              <v:shape style="position:absolute;left:4800;top:1238;width:2;height:66" coordorigin="4800,1238" coordsize="0,66" path="m4800,1303l4800,1238e" filled="false" stroked="true" strokeweight=".371318pt" strokecolor="#0080ff">
                <v:path arrowok="t"/>
              </v:shape>
            </v:group>
            <v:group style="position:absolute;left:3829;top:1238;width:2;height:66" coordorigin="3829,1238" coordsize="2,66">
              <v:shape style="position:absolute;left:3829;top:1238;width:2;height:66" coordorigin="3829,1238" coordsize="0,66" path="m3829,1303l3829,1238e" filled="false" stroked="true" strokeweight=".371318pt" strokecolor="#0080ff">
                <v:path arrowok="t"/>
              </v:shape>
            </v:group>
            <v:group style="position:absolute;left:5128;top:1238;width:2;height:66" coordorigin="5128,1238" coordsize="2,66">
              <v:shape style="position:absolute;left:5128;top:1238;width:2;height:66" coordorigin="5128,1238" coordsize="0,66" path="m5128,1303l5128,1238e" filled="false" stroked="true" strokeweight=".371318pt" strokecolor="#0080ff">
                <v:path arrowok="t"/>
              </v:shape>
            </v:group>
            <v:group style="position:absolute;left:3954;top:1238;width:2;height:66" coordorigin="3954,1238" coordsize="2,66">
              <v:shape style="position:absolute;left:3954;top:1238;width:2;height:66" coordorigin="3954,1238" coordsize="0,66" path="m3954,1238l3954,1303e" filled="false" stroked="true" strokeweight=".410925pt" strokecolor="#0080ff">
                <v:path arrowok="t"/>
              </v:shape>
            </v:group>
            <v:group style="position:absolute;left:4297;top:1238;width:2;height:66" coordorigin="4297,1238" coordsize="2,66">
              <v:shape style="position:absolute;left:4297;top:1238;width:2;height:66" coordorigin="4297,1238" coordsize="0,66" path="m4297,1303l4297,1238e" filled="false" stroked="true" strokeweight=".371318pt" strokecolor="#0080ff">
                <v:path arrowok="t"/>
              </v:shape>
            </v:group>
            <v:group style="position:absolute;left:4332;top:1238;width:2;height:66" coordorigin="4332,1238" coordsize="2,66">
              <v:shape style="position:absolute;left:4332;top:1238;width:2;height:66" coordorigin="4332,1238" coordsize="0,66" path="m4332,1303l4332,1238e" filled="false" stroked="true" strokeweight=".371318pt" strokecolor="#0080ff">
                <v:path arrowok="t"/>
              </v:shape>
            </v:group>
            <v:group style="position:absolute;left:4351;top:1238;width:2;height:66" coordorigin="4351,1238" coordsize="2,66">
              <v:shape style="position:absolute;left:4351;top:1238;width:2;height:66" coordorigin="4351,1238" coordsize="0,66" path="m4351,1238l4351,1303e" filled="false" stroked="true" strokeweight=".38617pt" strokecolor="#0080ff">
                <v:path arrowok="t"/>
              </v:shape>
            </v:group>
            <v:group style="position:absolute;left:4033;top:1238;width:2;height:66" coordorigin="4033,1238" coordsize="2,66">
              <v:shape style="position:absolute;left:4033;top:1238;width:2;height:66" coordorigin="4033,1238" coordsize="0,66" path="m4033,1303l4033,1238e" filled="false" stroked="true" strokeweight=".371318pt" strokecolor="#0080ff">
                <v:path arrowok="t"/>
              </v:shape>
            </v:group>
            <v:group style="position:absolute;left:3600;top:1238;width:2;height:66" coordorigin="3600,1238" coordsize="2,66">
              <v:shape style="position:absolute;left:3600;top:1238;width:2;height:66" coordorigin="3600,1238" coordsize="0,66" path="m3600,1303l3600,1238e" filled="false" stroked="true" strokeweight=".371318pt" strokecolor="#0080ff">
                <v:path arrowok="t"/>
              </v:shape>
            </v:group>
            <v:group style="position:absolute;left:4574;top:1238;width:2;height:66" coordorigin="4574,1238" coordsize="2,66">
              <v:shape style="position:absolute;left:4574;top:1238;width:2;height:66" coordorigin="4574,1238" coordsize="0,66" path="m4574,1303l4574,1238e" filled="false" stroked="true" strokeweight=".371318pt" strokecolor="#0080ff">
                <v:path arrowok="t"/>
              </v:shape>
            </v:group>
            <v:group style="position:absolute;left:4089;top:1238;width:2;height:66" coordorigin="4089,1238" coordsize="2,66">
              <v:shape style="position:absolute;left:4089;top:1238;width:2;height:66" coordorigin="4089,1238" coordsize="0,66" path="m4089,1303l4089,1238e" filled="false" stroked="true" strokeweight=".371318pt" strokecolor="#0080ff">
                <v:path arrowok="t"/>
              </v:shape>
            </v:group>
            <v:group style="position:absolute;left:4753;top:1238;width:2;height:66" coordorigin="4753,1238" coordsize="2,66">
              <v:shape style="position:absolute;left:4753;top:1238;width:2;height:66" coordorigin="4753,1238" coordsize="0,66" path="m4753,1303l4753,1238e" filled="false" stroked="true" strokeweight=".371318pt" strokecolor="#0080ff">
                <v:path arrowok="t"/>
              </v:shape>
            </v:group>
            <v:group style="position:absolute;left:4171;top:1238;width:2;height:66" coordorigin="4171,1238" coordsize="2,66">
              <v:shape style="position:absolute;left:4171;top:1238;width:2;height:66" coordorigin="4171,1238" coordsize="0,66" path="m4171,1303l4171,1238e" filled="false" stroked="true" strokeweight=".371318pt" strokecolor="#0080ff">
                <v:path arrowok="t"/>
              </v:shape>
            </v:group>
            <v:group style="position:absolute;left:5159;top:1238;width:2;height:66" coordorigin="5159,1238" coordsize="2,66">
              <v:shape style="position:absolute;left:5159;top:1238;width:2;height:66" coordorigin="5159,1238" coordsize="0,66" path="m5159,1303l5159,1238e" filled="false" stroked="true" strokeweight=".371318pt" strokecolor="#0080ff">
                <v:path arrowok="t"/>
              </v:shape>
            </v:group>
            <v:group style="position:absolute;left:4054;top:1238;width:2;height:66" coordorigin="4054,1238" coordsize="2,66">
              <v:shape style="position:absolute;left:4054;top:1238;width:2;height:66" coordorigin="4054,1238" coordsize="0,66" path="m4054,1303l4054,1238e" filled="false" stroked="true" strokeweight=".371318pt" strokecolor="#0080ff">
                <v:path arrowok="t"/>
              </v:shape>
            </v:group>
            <v:group style="position:absolute;left:4748;top:1238;width:2;height:66" coordorigin="4748,1238" coordsize="2,66">
              <v:shape style="position:absolute;left:4748;top:1238;width:2;height:66" coordorigin="4748,1238" coordsize="0,66" path="m4748,1303l4748,1238e" filled="false" stroked="true" strokeweight=".371318pt" strokecolor="#0080ff">
                <v:path arrowok="t"/>
              </v:shape>
            </v:group>
            <v:group style="position:absolute;left:5724;top:1303;width:2;height:57" coordorigin="5724,1303" coordsize="2,57">
              <v:shape style="position:absolute;left:5724;top:1303;width:2;height:57" coordorigin="5724,1303" coordsize="0,57" path="m5724,1303l5724,1360e" filled="false" stroked="true" strokeweight=".371318pt" strokecolor="#000000">
                <v:path arrowok="t"/>
              </v:shape>
            </v:group>
            <v:group style="position:absolute;left:5671;top:1238;width:2;height:66" coordorigin="5671,1238" coordsize="2,66">
              <v:shape style="position:absolute;left:5671;top:1238;width:2;height:66" coordorigin="5671,1238" coordsize="0,66" path="m5671,1303l5671,1238e" filled="false" stroked="true" strokeweight=".371318pt" strokecolor="#0080ff">
                <v:path arrowok="t"/>
              </v:shape>
            </v:group>
            <v:group style="position:absolute;left:6264;top:1303;width:2;height:57" coordorigin="6264,1303" coordsize="2,57">
              <v:shape style="position:absolute;left:6264;top:1303;width:2;height:57" coordorigin="6264,1303" coordsize="0,57" path="m6264,1303l6264,1360e" filled="false" stroked="true" strokeweight=".371318pt" strokecolor="#000000">
                <v:path arrowok="t"/>
              </v:shape>
            </v:group>
            <v:group style="position:absolute;left:6112;top:1238;width:2;height:66" coordorigin="6112,1238" coordsize="2,66">
              <v:shape style="position:absolute;left:6112;top:1238;width:2;height:66" coordorigin="6112,1238" coordsize="0,66" path="m6112,1303l6112,1238e" filled="false" stroked="true" strokeweight=".371318pt" strokecolor="#0080ff">
                <v:path arrowok="t"/>
              </v:shape>
            </v:group>
            <v:group style="position:absolute;left:3204;top:330;width:3163;height:908" coordorigin="3204,330" coordsize="3163,908">
              <v:shape style="position:absolute;left:3204;top:330;width:3163;height:908" coordorigin="3204,330" coordsize="3163,908" path="m3204,1238l3210,1238,3216,1238,3222,1238,3229,1238,3235,1238,3241,1238,3247,1238,3253,1238,3260,1238,3266,1238,3272,1237,3278,1237,3284,1237,3291,1237,3297,1237,3303,1237,3309,1237,3315,1236,3321,1236,3328,1236,3334,1235,3396,1229,3458,1216,3513,1192,3563,1158,3612,1110,3637,1082,3643,1074,3650,1067,3656,1059,3662,1051,3699,1001,3724,965,3730,955,3761,906,3767,895,3773,885,3780,874,3786,863,3792,853,3798,842,3804,831,3810,820,3817,809,3823,798,3829,787,3835,776,3841,765,3848,754,3854,743,3860,732,3866,721,3872,710,3879,700,3885,689,3891,678,3897,668,3903,657,3909,647,3916,637,3922,626,3928,616,3934,606,3940,596,3947,586,3953,576,3959,566,3965,557,3971,547,4008,493,4052,441,4101,402,4145,381,4151,379,4157,376,4163,374,4169,371,4176,368,4182,366,4188,363,4194,360,4200,358,4207,355,4213,352,4275,331,4287,330,4293,331,4349,354,4398,398,4405,405,4411,411,4417,417,4423,423,4429,430,4436,436,4442,442,4448,448,4454,454,4460,460,4467,467,4473,473,4479,479,4485,485,4491,492,4497,498,4504,505,4510,512,4516,519,4522,526,4528,533,4535,540,4541,548,4547,556,4553,564,4559,572,4566,580,4596,624,4603,633,4609,642,4615,651,4621,660,4627,669,4658,712,4665,721,4671,729,4677,737,4683,744,4689,752,4696,760,4702,767,4733,803,4739,809,4745,816,4751,823,4757,830,4764,837,4770,843,4776,850,4782,857,4788,864,4795,870,4801,877,4807,884,4813,891,4819,898,4825,905,4832,912,4838,918,4844,925,4850,932,4856,939,4863,946,4869,953,4875,959,4881,966,4887,972,4894,979,4900,985,4906,991,4912,997,4918,1003,4924,1009,4974,1051,5030,1084,5067,1099,5073,1101,5079,1103,5085,1105,5092,1107,5098,1108,5104,1110,5110,1112,5116,1113,5123,1115,5129,1116,5135,1118,5141,1119,5147,1121,5154,1122,5160,1124,5166,1125,5172,1127,5178,1129,5184,1130,5191,1132,5197,1134,5203,1136,5209,1138,5215,1140,5222,1142,5228,1144,5234,1146,5240,1148,5246,1150,5253,1152,5259,1154,5265,1156,5271,1158,5277,1160,5284,1162,5290,1164,5296,1166,5302,1168,5308,1170,5314,1172,5370,1186,5376,1188,5383,1189,5389,1190,5395,1191,5401,1192,5407,1193,5413,1194,5420,1195,5426,1196,5432,1196,5438,1197,5444,1198,5451,1199,5457,1200,5463,1201,5469,1202,5475,1203,5482,1204,5488,1205,5494,1206,5500,1207,5506,1208,5512,1209,5519,1210,5525,1212,5531,1213,5537,1214,5543,1215,5550,1216,5556,1218,5562,1219,5568,1220,5574,1221,5581,1222,5587,1223,5593,1224,5599,1225,5605,1225,5611,1226,5618,1227,5624,1228,5630,1228,5636,1229,5642,1229,5649,1230,5655,1230,5661,1231,5667,1231,5673,1232,5680,1232,5686,1232,5692,1233,5698,1233,5704,1233,5710,1233,5717,1234,5723,1234,5729,1234,5735,1234,5741,1235,5748,1235,5754,1235,5760,1235,5766,1236,5772,1236,5779,1236,5785,1236,5791,1236,5797,1237,5803,1237,5810,1237,5816,1237,5822,1237,5828,1237,5834,1237,5840,1237,5847,1237,5853,1238,5859,1238,5865,1238,5915,1238,5921,1238,5927,1238,5933,1237,5940,1237,5946,1237,5952,1237,5958,1237,5964,1237,5970,1237,5977,1237,5983,1237,5989,1237,5995,1236,6001,1236,6008,1236,6014,1236,6020,1236,6026,1236,6032,1235,6039,1235,6045,1235,6051,1235,6057,1235,6063,1235,6070,1234,6076,1234,6082,1234,6088,1234,6094,1234,6100,1234,6107,1234,6113,1234,6119,1234,6125,1234,6131,1234,6138,1234,6144,1234,6150,1234,6156,1234,6162,1235,6169,1235,6175,1235,6181,1235,6187,1235,6193,1235,6199,1236,6206,1236,6212,1236,6218,1236,6224,1236,6230,1236,6237,1237,6243,1237,6249,1237,6255,1237,6261,1237,6268,1237,6274,1237,6280,1237,6286,1237,6292,1238,6298,1238,6305,1238,6311,1238,6317,1238,6323,1238,6329,1238,6336,1238,6342,1238,6348,1238,6354,1238,6360,1238,6367,1238e" filled="false" stroked="true" strokeweight=".371318pt" strokecolor="#0080ff">
                <v:path arrowok="t"/>
              </v:shape>
              <v:shape style="position:absolute;left:3280;top:307;width:2937;height:1002" type="#_x0000_t75" stroked="false">
                <v:imagedata r:id="rId49" o:title=""/>
              </v:shape>
            </v:group>
            <v:group style="position:absolute;left:3232;top:301;width:3034;height:937" coordorigin="3232,301" coordsize="3034,937">
              <v:shape style="position:absolute;left:3232;top:301;width:3034;height:937" coordorigin="3232,301" coordsize="3034,937" path="m3232,1238l3238,1238,3244,1238,3250,1238,3256,1238,3262,1238,3268,1238,3274,1238,3280,1238,3286,1238,3292,1237,3298,1237,3304,1237,3309,1237,3315,1237,3321,1237,3327,1237,3333,1236,3339,1236,3345,1236,3351,1235,3357,1235,3363,1235,3369,1234,3375,1234,3381,1233,3387,1233,3393,1232,3399,1232,3404,1231,3410,1230,3416,1229,3422,1228,3428,1227,3434,1226,3440,1225,3446,1224,3452,1223,3458,1222,3464,1220,3470,1219,3476,1217,3482,1215,3488,1213,3547,1188,3600,1149,3648,1100,3689,1049,3707,1025,3713,1017,3719,1008,3725,1000,3731,991,3767,939,3802,882,3832,832,3838,821,3867,765,3897,705,3903,693,3909,680,3915,668,3921,656,3927,643,3956,585,3992,529,4040,484,4075,466,4081,464,4141,435,4188,396,4194,390,4200,384,4206,379,4212,373,4259,330,4319,302,4330,301,4336,302,4396,326,4443,371,4473,406,4479,414,4485,421,4491,429,4497,436,4503,444,4508,452,4514,460,4520,467,4526,475,4532,482,4538,490,4544,498,4550,505,4556,513,4562,520,4568,527,4574,535,4580,543,4586,550,4592,558,4598,565,4603,573,4609,581,4645,632,4681,688,4687,698,4692,708,4698,719,4704,729,4710,739,4746,799,4782,854,4823,908,4865,952,4894,979,4900,984,4906,989,4912,994,4918,999,4924,1004,4930,1009,4936,1014,4942,1019,4948,1024,4954,1029,4960,1033,4966,1038,5019,1076,5072,1104,5108,1117,5114,1119,5120,1121,5126,1123,5132,1125,5138,1126,5144,1128,5150,1129,5155,1131,5161,1132,5167,1134,5173,1135,5179,1137,5185,1138,5191,1139,5197,1140,5203,1142,5209,1143,5215,1145,5221,1146,5227,1147,5233,1149,5239,1150,5244,1152,5274,1160,5280,1162,5286,1164,5292,1166,5298,1167,5304,1169,5310,1171,5316,1173,5322,1175,5328,1177,5334,1179,5339,1181,5345,1183,5351,1185,5357,1187,5363,1189,5369,1191,5375,1192,5381,1194,5387,1195,5440,1205,5446,1205,5452,1206,5458,1206,5464,1207,5470,1207,5476,1207,5482,1208,5488,1208,5494,1208,5500,1209,5506,1209,5512,1210,5518,1210,5524,1210,5529,1211,5535,1211,5541,1212,5547,1213,5553,1213,5559,1214,5565,1215,5571,1215,5577,1216,5583,1217,5589,1218,5595,1219,5601,1220,5607,1221,5613,1221,5618,1222,5624,1223,5630,1224,5636,1225,5642,1226,5672,1229,5678,1229,5684,1230,5690,1230,5696,1231,5702,1231,5708,1231,5713,1231,5719,1232,5725,1232,5731,1232,5737,1232,5743,1232,5749,1233,5755,1233,5761,1233,5767,1233,5773,1233,5779,1233,5785,1233,5791,1233,5797,1234,5802,1234,5808,1234,5814,1234,5820,1234,5826,1234,5832,1234,5838,1235,5844,1235,5850,1235,5856,1235,5862,1235,5868,1235,5874,1235,5880,1235,5886,1235,5891,1235,5897,1235,5903,1235,5909,1235,5915,1235,5921,1235,5927,1235,5933,1235,5939,1235,5945,1235,5951,1234,5957,1234,5963,1234,5969,1234,5975,1234,5980,1234,5986,1234,5992,1234,6028,1234,6034,1234,6040,1234,6046,1234,6052,1234,6058,1234,6064,1235,6070,1235,6075,1235,6081,1235,6087,1235,6093,1235,6099,1236,6105,1236,6111,1236,6117,1236,6123,1236,6129,1236,6135,1237,6141,1237,6147,1237,6153,1237,6159,1237,6165,1237,6171,1237,6176,1237,6182,1237,6188,1237,6194,1238,6200,1238,6206,1238,6212,1238,6218,1238,6224,1238,6230,1238,6236,1238,6242,1238,6248,1238,6254,1238,6260,1238,6265,1238e" filled="false" stroked="true" strokeweight=".371318pt" strokecolor="#006400">
                <v:path arrowok="t"/>
              </v:shape>
            </v:group>
            <v:group style="position:absolute;left:2983;top:236;width:3606;height:1068" coordorigin="2983,236" coordsize="3606,1068">
              <v:shape style="position:absolute;left:2983;top:236;width:3606;height:1068" coordorigin="2983,236" coordsize="3606,1068" path="m2983,1303l6588,1303,6588,236,2983,236,2983,1303xe" filled="false" stroked="true" strokeweight=".371318pt" strokecolor="#000000">
                <v:path arrowok="t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true" fillcolor="#87ceeb" stroked="false">
                <v:path arrowok="t"/>
                <v:fill type="solid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11.611441pt;width:190.6pt;height:56.6pt;mso-position-horizontal-relative:page;mso-position-vertical-relative:paragraph;z-index:2680" coordorigin="6768,232" coordsize="3812,1132">
            <v:group style="position:absolute;left:6771;top:1238;width:57;height:2" coordorigin="6771,1238" coordsize="57,2">
              <v:shape style="position:absolute;left:6771;top:1238;width:57;height:2" coordorigin="6771,1238" coordsize="57,0" path="m6827,1238l6771,1238e" filled="false" stroked="true" strokeweight=".371318pt" strokecolor="#000000">
                <v:path arrowok="t"/>
              </v:shape>
            </v:group>
            <v:group style="position:absolute;left:6771;top:867;width:57;height:2" coordorigin="6771,867" coordsize="57,2">
              <v:shape style="position:absolute;left:6771;top:867;width:57;height:2" coordorigin="6771,867" coordsize="57,0" path="m6827,867l6771,867e" filled="false" stroked="true" strokeweight=".371318pt" strokecolor="#000000">
                <v:path arrowok="t"/>
              </v:shape>
            </v:group>
            <v:group style="position:absolute;left:6771;top:495;width:57;height:2" coordorigin="6771,495" coordsize="57,2">
              <v:shape style="position:absolute;left:6771;top:495;width:57;height:2" coordorigin="6771,495" coordsize="57,0" path="m6827,495l6771,495e" filled="false" stroked="true" strokeweight=".371318pt" strokecolor="#000000">
                <v:path arrowok="t"/>
              </v:shape>
            </v:group>
            <v:group style="position:absolute;left:7055;top:1303;width:2;height:57" coordorigin="7055,1303" coordsize="2,57">
              <v:shape style="position:absolute;left:7055;top:1303;width:2;height:57" coordorigin="7055,1303" coordsize="0,57" path="m7055,1303l7055,1360e" filled="false" stroked="true" strokeweight=".371318pt" strokecolor="#000000">
                <v:path arrowok="t"/>
              </v:shape>
              <v:shape style="position:absolute;left:7188;top:298;width:3170;height:1066" type="#_x0000_t75" stroked="false">
                <v:imagedata r:id="rId50" o:title=""/>
              </v:shape>
            </v:group>
            <v:group style="position:absolute;left:9966;top:1303;width:2;height:57" coordorigin="9966,1303" coordsize="2,57">
              <v:shape style="position:absolute;left:9966;top:1303;width:2;height:57" coordorigin="9966,1303" coordsize="0,57" path="m9966,1303l9966,1360e" filled="false" stroked="true" strokeweight=".371318pt" strokecolor="#000000">
                <v:path arrowok="t"/>
              </v:shape>
            </v:group>
            <v:group style="position:absolute;left:10548;top:1303;width:2;height:57" coordorigin="10548,1303" coordsize="2,57">
              <v:shape style="position:absolute;left:10548;top:1303;width:2;height:57" coordorigin="10548,1303" coordsize="0,57" path="m10548,1303l10548,1360e" filled="false" stroked="true" strokeweight=".371318pt" strokecolor="#000000">
                <v:path arrowok="t"/>
              </v:shape>
            </v:group>
            <v:group style="position:absolute;left:6970;top:236;width:3606;height:1068" coordorigin="6970,236" coordsize="3606,1068">
              <v:shape style="position:absolute;left:6970;top:236;width:3606;height:1068" coordorigin="6970,236" coordsize="3606,1068" path="m6970,1303l10576,1303,10576,236,6970,236,6970,1303xe" filled="false" stroked="true" strokeweight=".371318pt" strokecolor="#000000">
                <v:path arrowok="t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true" fillcolor="#87ceeb" stroked="false">
                <v:path arrowok="t"/>
                <v:fill type="solid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9.004425pt;margin-top:-53.74044pt;width:190.6pt;height:56.6pt;mso-position-horizontal-relative:page;mso-position-vertical-relative:paragraph;z-index:2704" coordorigin="2780,-1075" coordsize="3812,1132">
            <v:group style="position:absolute;left:2784;top:-69;width:57;height:2" coordorigin="2784,-69" coordsize="57,2">
              <v:shape style="position:absolute;left:2784;top:-69;width:57;height:2" coordorigin="2784,-69" coordsize="57,0" path="m2840,-69l2784,-69e" filled="false" stroked="true" strokeweight=".371318pt" strokecolor="#000000">
                <v:path arrowok="t"/>
              </v:shape>
            </v:group>
            <v:group style="position:absolute;left:2784;top:-224;width:57;height:2" coordorigin="2784,-224" coordsize="57,2">
              <v:shape style="position:absolute;left:2784;top:-224;width:57;height:2" coordorigin="2784,-224" coordsize="57,0" path="m2840,-224l2784,-224e" filled="false" stroked="true" strokeweight=".371318pt" strokecolor="#000000">
                <v:path arrowok="t"/>
              </v:shape>
            </v:group>
            <v:group style="position:absolute;left:2784;top:-380;width:57;height:2" coordorigin="2784,-380" coordsize="57,2">
              <v:shape style="position:absolute;left:2784;top:-380;width:57;height:2" coordorigin="2784,-380" coordsize="57,0" path="m2840,-380l2784,-380e" filled="false" stroked="true" strokeweight=".371318pt" strokecolor="#000000">
                <v:path arrowok="t"/>
              </v:shape>
            </v:group>
            <v:group style="position:absolute;left:2784;top:-535;width:57;height:2" coordorigin="2784,-535" coordsize="57,2">
              <v:shape style="position:absolute;left:2784;top:-535;width:57;height:2" coordorigin="2784,-535" coordsize="57,0" path="m2840,-535l2784,-535e" filled="false" stroked="true" strokeweight=".371318pt" strokecolor="#000000">
                <v:path arrowok="t"/>
              </v:shape>
            </v:group>
            <v:group style="position:absolute;left:2784;top:-690;width:57;height:2" coordorigin="2784,-690" coordsize="57,2">
              <v:shape style="position:absolute;left:2784;top:-690;width:57;height:2" coordorigin="2784,-690" coordsize="57,0" path="m2840,-690l2784,-690e" filled="false" stroked="true" strokeweight=".371318pt" strokecolor="#000000">
                <v:path arrowok="t"/>
              </v:shape>
            </v:group>
            <v:group style="position:absolute;left:2784;top:-846;width:57;height:2" coordorigin="2784,-846" coordsize="57,2">
              <v:shape style="position:absolute;left:2784;top:-846;width:57;height:2" coordorigin="2784,-846" coordsize="57,0" path="m2840,-846l2784,-846e" filled="false" stroked="true" strokeweight=".371318pt" strokecolor="#000000">
                <v:path arrowok="t"/>
              </v:shape>
            </v:group>
            <v:group style="position:absolute;left:2784;top:-1001;width:57;height:2" coordorigin="2784,-1001" coordsize="57,2">
              <v:shape style="position:absolute;left:2784;top:-1001;width:57;height:2" coordorigin="2784,-1001" coordsize="57,0" path="m2840,-1001l2784,-1001e" filled="false" stroked="true" strokeweight=".371318pt" strokecolor="#000000">
                <v:path arrowok="t"/>
              </v:shape>
            </v:group>
            <v:group style="position:absolute;left:3176;top:-4;width:2;height:57" coordorigin="3176,-4" coordsize="2,57">
              <v:shape style="position:absolute;left:3176;top:-4;width:2;height:57" coordorigin="3176,-4" coordsize="0,57" path="m3176,-4l3176,53e" filled="false" stroked="true" strokeweight=".371318pt" strokecolor="#000000">
                <v:path arrowok="t"/>
              </v:shape>
            </v:group>
            <v:group style="position:absolute;left:3708;top:-4;width:2;height:57" coordorigin="3708,-4" coordsize="2,57">
              <v:shape style="position:absolute;left:3708;top:-4;width:2;height:57" coordorigin="3708,-4" coordsize="0,57" path="m3708,-4l3708,53e" filled="false" stroked="true" strokeweight=".371318pt" strokecolor="#000000">
                <v:path arrowok="t"/>
              </v:shape>
            </v:group>
            <v:group style="position:absolute;left:3732;top:-69;width:2;height:66" coordorigin="3732,-69" coordsize="2,66">
              <v:shape style="position:absolute;left:3732;top:-69;width:2;height:66" coordorigin="3732,-69" coordsize="0,66" path="m3732,-4l3732,-69e" filled="false" stroked="true" strokeweight=".371318pt" strokecolor="#0080ff">
                <v:path arrowok="t"/>
              </v:shape>
            </v:group>
            <v:group style="position:absolute;left:4240;top:-4;width:2;height:57" coordorigin="4240,-4" coordsize="2,57">
              <v:shape style="position:absolute;left:4240;top:-4;width:2;height:57" coordorigin="4240,-4" coordsize="0,57" path="m4240,-4l4240,53e" filled="false" stroked="true" strokeweight=".371318pt" strokecolor="#000000">
                <v:path arrowok="t"/>
              </v:shape>
            </v:group>
            <v:group style="position:absolute;left:4181;top:-69;width:2;height:66" coordorigin="4181,-69" coordsize="2,66">
              <v:shape style="position:absolute;left:4181;top:-69;width:2;height:66" coordorigin="4181,-69" coordsize="0,66" path="m4181,-69l4181,-4e" filled="false" stroked="true" strokeweight=".485187pt" strokecolor="#0080ff">
                <v:path arrowok="t"/>
              </v:shape>
            </v:group>
            <v:group style="position:absolute;left:4264;top:-69;width:2;height:66" coordorigin="4264,-69" coordsize="2,66">
              <v:shape style="position:absolute;left:4264;top:-69;width:2;height:66" coordorigin="4264,-69" coordsize="0,66" path="m4264,-69l4264,-4e" filled="false" stroked="true" strokeweight=".465383pt" strokecolor="#0080ff">
                <v:path arrowok="t"/>
              </v:shape>
            </v:group>
            <v:group style="position:absolute;left:4218;top:-69;width:2;height:66" coordorigin="4218,-69" coordsize="2,66">
              <v:shape style="position:absolute;left:4218;top:-69;width:2;height:66" coordorigin="4218,-69" coordsize="0,66" path="m4218,-69l4218,-4e" filled="false" stroked="true" strokeweight=".495085pt" strokecolor="#0080ff">
                <v:path arrowok="t"/>
              </v:shape>
            </v:group>
            <v:group style="position:absolute;left:4178;top:-69;width:2;height:66" coordorigin="4178,-69" coordsize="2,66">
              <v:shape style="position:absolute;left:4178;top:-69;width:2;height:66" coordorigin="4178,-69" coordsize="0,66" path="m4178,-69l4178,-4e" filled="false" stroked="true" strokeweight=".465389pt" strokecolor="#0080ff">
                <v:path arrowok="t"/>
              </v:shape>
            </v:group>
            <v:group style="position:absolute;left:4190;top:-69;width:2;height:66" coordorigin="4190,-69" coordsize="2,66">
              <v:shape style="position:absolute;left:4190;top:-69;width:2;height:66" coordorigin="4190,-69" coordsize="0,66" path="m4190,-69l4190,-4e" filled="false" stroked="true" strokeweight=".465383pt" strokecolor="#0080ff">
                <v:path arrowok="t"/>
              </v:shape>
            </v:group>
            <v:group style="position:absolute;left:4197;top:-69;width:2;height:66" coordorigin="4197,-69" coordsize="2,66">
              <v:shape style="position:absolute;left:4197;top:-69;width:2;height:66" coordorigin="4197,-69" coordsize="0,66" path="m4197,-69l4197,-4e" filled="false" stroked="true" strokeweight=".465388pt" strokecolor="#0080ff">
                <v:path arrowok="t"/>
              </v:shape>
            </v:group>
            <v:group style="position:absolute;left:4216;top:-69;width:2;height:66" coordorigin="4216,-69" coordsize="2,66">
              <v:shape style="position:absolute;left:4216;top:-69;width:2;height:66" coordorigin="4216,-69" coordsize="0,66" path="m4216,-69l4216,-4e" filled="false" stroked="true" strokeweight=".500042pt" strokecolor="#0080ff">
                <v:path arrowok="t"/>
              </v:shape>
            </v:group>
            <v:group style="position:absolute;left:4388;top:-69;width:2;height:66" coordorigin="4388,-69" coordsize="2,66">
              <v:shape style="position:absolute;left:4388;top:-69;width:2;height:66" coordorigin="4388,-69" coordsize="0,66" path="m4388,-69l4388,-4e" filled="false" stroked="true" strokeweight=".455483pt" strokecolor="#0080ff">
                <v:path arrowok="t"/>
              </v:shape>
            </v:group>
            <v:group style="position:absolute;left:4405;top:-69;width:2;height:66" coordorigin="4405,-69" coordsize="2,66">
              <v:shape style="position:absolute;left:4405;top:-69;width:2;height:66" coordorigin="4405,-69" coordsize="0,66" path="m4405,-69l4405,-4e" filled="false" stroked="true" strokeweight=".465385pt" strokecolor="#0080ff">
                <v:path arrowok="t"/>
              </v:shape>
            </v:group>
            <v:group style="position:absolute;left:4427;top:-69;width:2;height:66" coordorigin="4427,-69" coordsize="2,66">
              <v:shape style="position:absolute;left:4427;top:-69;width:2;height:66" coordorigin="4427,-69" coordsize="0,66" path="m4427,-69l4427,-4e" filled="false" stroked="true" strokeweight=".495093pt" strokecolor="#0080ff">
                <v:path arrowok="t"/>
              </v:shape>
            </v:group>
            <v:group style="position:absolute;left:4690;top:-69;width:2;height:66" coordorigin="4690,-69" coordsize="2,66">
              <v:shape style="position:absolute;left:4690;top:-69;width:2;height:66" coordorigin="4690,-69" coordsize="0,66" path="m4690,-69l4690,-4e" filled="false" stroked="true" strokeweight=".470339pt" strokecolor="#0080ff">
                <v:path arrowok="t"/>
              </v:shape>
            </v:group>
            <v:group style="position:absolute;left:4659;top:-69;width:2;height:66" coordorigin="4659,-69" coordsize="2,66">
              <v:shape style="position:absolute;left:4659;top:-69;width:2;height:66" coordorigin="4659,-69" coordsize="0,66" path="m4659,-69l4659,-4e" filled="false" stroked="true" strokeweight=".430728pt" strokecolor="#0080ff">
                <v:path arrowok="t"/>
              </v:shape>
            </v:group>
            <v:group style="position:absolute;left:4603;top:-69;width:2;height:66" coordorigin="4603,-69" coordsize="2,66">
              <v:shape style="position:absolute;left:4603;top:-69;width:2;height:66" coordorigin="4603,-69" coordsize="0,66" path="m4603,-69l4603,-4e" filled="false" stroked="true" strokeweight=".534699pt" strokecolor="#0080ff">
                <v:path arrowok="t"/>
              </v:shape>
            </v:group>
            <v:group style="position:absolute;left:4626;top:-69;width:2;height:66" coordorigin="4626,-69" coordsize="2,66">
              <v:shape style="position:absolute;left:4626;top:-69;width:2;height:66" coordorigin="4626,-69" coordsize="0,66" path="m4626,-69l4626,-4e" filled="false" stroked="true" strokeweight=".465388pt" strokecolor="#0080ff">
                <v:path arrowok="t"/>
              </v:shape>
            </v:group>
            <v:group style="position:absolute;left:4678;top:-69;width:2;height:66" coordorigin="4678,-69" coordsize="2,66">
              <v:shape style="position:absolute;left:4678;top:-69;width:2;height:66" coordorigin="4678,-69" coordsize="0,66" path="m4678,-69l4678,-4e" filled="false" stroked="true" strokeweight=".48024pt" strokecolor="#0080ff">
                <v:path arrowok="t"/>
              </v:shape>
            </v:group>
            <v:group style="position:absolute;left:4530;top:-69;width:2;height:66" coordorigin="4530,-69" coordsize="2,66">
              <v:shape style="position:absolute;left:4530;top:-69;width:2;height:66" coordorigin="4530,-69" coordsize="0,66" path="m4530,-69l4530,-4e" filled="false" stroked="true" strokeweight=".485187pt" strokecolor="#0080ff">
                <v:path arrowok="t"/>
              </v:shape>
            </v:group>
            <v:group style="position:absolute;left:4668;top:-69;width:2;height:66" coordorigin="4668,-69" coordsize="2,66">
              <v:shape style="position:absolute;left:4668;top:-69;width:2;height:66" coordorigin="4668,-69" coordsize="0,66" path="m4668,-69l4668,-4e" filled="false" stroked="true" strokeweight=".420827pt" strokecolor="#0080ff">
                <v:path arrowok="t"/>
              </v:shape>
            </v:group>
            <v:group style="position:absolute;left:4475;top:-69;width:2;height:66" coordorigin="4475,-69" coordsize="2,66">
              <v:shape style="position:absolute;left:4475;top:-69;width:2;height:66" coordorigin="4475,-69" coordsize="0,66" path="m4475,-69l4475,-4e" filled="false" stroked="true" strokeweight=".45548pt" strokecolor="#0080ff">
                <v:path arrowok="t"/>
              </v:shape>
            </v:group>
            <v:group style="position:absolute;left:4524;top:-69;width:2;height:66" coordorigin="4524,-69" coordsize="2,66">
              <v:shape style="position:absolute;left:4524;top:-69;width:2;height:66" coordorigin="4524,-69" coordsize="0,66" path="m4524,-69l4524,-4e" filled="false" stroked="true" strokeweight=".500031pt" strokecolor="#0080ff">
                <v:path arrowok="t"/>
              </v:shape>
            </v:group>
            <v:group style="position:absolute;left:4651;top:-69;width:2;height:66" coordorigin="4651,-69" coordsize="2,66">
              <v:shape style="position:absolute;left:4651;top:-69;width:2;height:66" coordorigin="4651,-69" coordsize="0,66" path="m4651,-69l4651,-4e" filled="false" stroked="true" strokeweight=".504987pt" strokecolor="#0080ff">
                <v:path arrowok="t"/>
              </v:shape>
            </v:group>
            <v:group style="position:absolute;left:4461;top:-69;width:2;height:66" coordorigin="4461,-69" coordsize="2,66">
              <v:shape style="position:absolute;left:4461;top:-69;width:2;height:66" coordorigin="4461,-69" coordsize="0,66" path="m4461,-69l4461,-4e" filled="false" stroked="true" strokeweight=".455484pt" strokecolor="#0080ff">
                <v:path arrowok="t"/>
              </v:shape>
            </v:group>
            <v:group style="position:absolute;left:4629;top:-69;width:2;height:66" coordorigin="4629,-69" coordsize="2,66">
              <v:shape style="position:absolute;left:4629;top:-69;width:2;height:66" coordorigin="4629,-69" coordsize="0,66" path="m4629,-69l4629,-4e" filled="false" stroked="true" strokeweight=".376268pt" strokecolor="#0080ff">
                <v:path arrowok="t"/>
              </v:shape>
            </v:group>
            <v:group style="position:absolute;left:4599;top:-69;width:2;height:66" coordorigin="4599,-69" coordsize="2,66">
              <v:shape style="position:absolute;left:4599;top:-69;width:2;height:66" coordorigin="4599,-69" coordsize="0,66" path="m4599,-69l4599,-4e" filled="false" stroked="true" strokeweight=".500036pt" strokecolor="#0080ff">
                <v:path arrowok="t"/>
              </v:shape>
            </v:group>
            <v:group style="position:absolute;left:4314;top:-69;width:2;height:66" coordorigin="4314,-69" coordsize="2,66">
              <v:shape style="position:absolute;left:4314;top:-69;width:2;height:66" coordorigin="4314,-69" coordsize="0,66" path="m4314,-69l4314,-4e" filled="false" stroked="true" strokeweight=".504995pt" strokecolor="#0080ff">
                <v:path arrowok="t"/>
              </v:shape>
            </v:group>
            <v:group style="position:absolute;left:4383;top:-69;width:2;height:66" coordorigin="4383,-69" coordsize="2,66">
              <v:shape style="position:absolute;left:4383;top:-69;width:2;height:66" coordorigin="4383,-69" coordsize="0,66" path="m4383,-69l4383,-4e" filled="false" stroked="true" strokeweight=".519835pt" strokecolor="#0080ff">
                <v:path arrowok="t"/>
              </v:shape>
            </v:group>
            <v:group style="position:absolute;left:4552;top:-69;width:2;height:66" coordorigin="4552,-69" coordsize="2,66">
              <v:shape style="position:absolute;left:4552;top:-69;width:2;height:66" coordorigin="4552,-69" coordsize="0,66" path="m4552,-69l4552,-4e" filled="false" stroked="true" strokeweight=".470336pt" strokecolor="#0080ff">
                <v:path arrowok="t"/>
              </v:shape>
            </v:group>
            <v:group style="position:absolute;left:4050;top:-69;width:2;height:66" coordorigin="4050,-69" coordsize="2,66">
              <v:shape style="position:absolute;left:4050;top:-69;width:2;height:66" coordorigin="4050,-69" coordsize="0,66" path="m4050,-69l4050,-4e" filled="false" stroked="true" strokeweight=".490141pt" strokecolor="#0080ff">
                <v:path arrowok="t"/>
              </v:shape>
            </v:group>
            <v:group style="position:absolute;left:4097;top:-69;width:2;height:66" coordorigin="4097,-69" coordsize="2,66">
              <v:shape style="position:absolute;left:4097;top:-69;width:2;height:66" coordorigin="4097,-69" coordsize="0,66" path="m4097,-69l4097,-4e" filled="false" stroked="true" strokeweight=".495088pt" strokecolor="#0080ff">
                <v:path arrowok="t"/>
              </v:shape>
            </v:group>
            <v:group style="position:absolute;left:4043;top:-69;width:2;height:66" coordorigin="4043,-69" coordsize="2,66">
              <v:shape style="position:absolute;left:4043;top:-69;width:2;height:66" coordorigin="4043,-69" coordsize="0,66" path="m4043,-69l4043,-4e" filled="false" stroked="true" strokeweight=".500047pt" strokecolor="#0080ff">
                <v:path arrowok="t"/>
              </v:shape>
            </v:group>
            <v:group style="position:absolute;left:4090;top:-69;width:2;height:66" coordorigin="4090,-69" coordsize="2,66">
              <v:shape style="position:absolute;left:4090;top:-69;width:2;height:66" coordorigin="4090,-69" coordsize="0,66" path="m4090,-69l4090,-4e" filled="false" stroked="true" strokeweight=".500038pt" strokecolor="#0080ff">
                <v:path arrowok="t"/>
              </v:shape>
            </v:group>
            <v:group style="position:absolute;left:4085;top:-69;width:2;height:66" coordorigin="4085,-69" coordsize="2,66">
              <v:shape style="position:absolute;left:4085;top:-69;width:2;height:66" coordorigin="4085,-69" coordsize="0,66" path="m4085,-69l4085,-4e" filled="false" stroked="true" strokeweight=".376268pt" strokecolor="#0080ff">
                <v:path arrowok="t"/>
              </v:shape>
            </v:group>
            <v:group style="position:absolute;left:4081;top:-69;width:2;height:66" coordorigin="4081,-69" coordsize="2,66">
              <v:shape style="position:absolute;left:4081;top:-69;width:2;height:66" coordorigin="4081,-69" coordsize="0,66" path="m4081,-69l4081,-4e" filled="false" stroked="true" strokeweight=".460435pt" strokecolor="#0080ff">
                <v:path arrowok="t"/>
              </v:shape>
            </v:group>
            <v:group style="position:absolute;left:4102;top:-69;width:2;height:66" coordorigin="4102,-69" coordsize="2,66">
              <v:shape style="position:absolute;left:4102;top:-69;width:2;height:66" coordorigin="4102,-69" coordsize="0,66" path="m4102,-4l4102,-69e" filled="false" stroked="true" strokeweight=".371318pt" strokecolor="#0080ff">
                <v:path arrowok="t"/>
              </v:shape>
            </v:group>
            <v:group style="position:absolute;left:4147;top:-69;width:2;height:66" coordorigin="4147,-69" coordsize="2,66">
              <v:shape style="position:absolute;left:4147;top:-69;width:2;height:66" coordorigin="4147,-69" coordsize="0,66" path="m4147,-69l4147,-4e" filled="false" stroked="true" strokeweight=".470336pt" strokecolor="#0080ff">
                <v:path arrowok="t"/>
              </v:shape>
            </v:group>
            <v:group style="position:absolute;left:4637;top:-69;width:2;height:66" coordorigin="4637,-69" coordsize="2,66">
              <v:shape style="position:absolute;left:4637;top:-69;width:2;height:66" coordorigin="4637,-69" coordsize="0,66" path="m4637,-69l4637,-4e" filled="false" stroked="true" strokeweight=".38617pt" strokecolor="#0080ff">
                <v:path arrowok="t"/>
              </v:shape>
            </v:group>
            <v:group style="position:absolute;left:4140;top:-69;width:2;height:66" coordorigin="4140,-69" coordsize="2,66">
              <v:shape style="position:absolute;left:4140;top:-69;width:2;height:66" coordorigin="4140,-69" coordsize="0,66" path="m4140,-69l4140,-4e" filled="false" stroked="true" strokeweight=".440627pt" strokecolor="#0080ff">
                <v:path arrowok="t"/>
              </v:shape>
            </v:group>
            <v:group style="position:absolute;left:4619;top:-69;width:2;height:66" coordorigin="4619,-69" coordsize="2,66">
              <v:shape style="position:absolute;left:4619;top:-69;width:2;height:66" coordorigin="4619,-69" coordsize="0,66" path="m4619,-69l4619,-4e" filled="false" stroked="true" strokeweight=".490141pt" strokecolor="#0080ff">
                <v:path arrowok="t"/>
              </v:shape>
            </v:group>
            <v:group style="position:absolute;left:4577;top:-69;width:2;height:66" coordorigin="4577,-69" coordsize="2,66">
              <v:shape style="position:absolute;left:4577;top:-69;width:2;height:66" coordorigin="4577,-69" coordsize="0,66" path="m4577,-69l4577,-4e" filled="false" stroked="true" strokeweight=".465388pt" strokecolor="#0080ff">
                <v:path arrowok="t"/>
              </v:shape>
            </v:group>
            <v:group style="position:absolute;left:4246;top:-69;width:2;height:66" coordorigin="4246,-69" coordsize="2,66">
              <v:shape style="position:absolute;left:4246;top:-69;width:2;height:66" coordorigin="4246,-69" coordsize="0,66" path="m4246,-69l4246,-4e" filled="false" stroked="true" strokeweight=".495093pt" strokecolor="#0080ff">
                <v:path arrowok="t"/>
              </v:shape>
            </v:group>
            <v:group style="position:absolute;left:4326;top:-69;width:2;height:66" coordorigin="4326,-69" coordsize="2,66">
              <v:shape style="position:absolute;left:4326;top:-69;width:2;height:66" coordorigin="4326,-69" coordsize="0,66" path="m4326,-69l4326,-4e" filled="false" stroked="true" strokeweight=".455483pt" strokecolor="#0080ff">
                <v:path arrowok="t"/>
              </v:shape>
            </v:group>
            <v:group style="position:absolute;left:4307;top:-69;width:2;height:66" coordorigin="4307,-69" coordsize="2,66">
              <v:shape style="position:absolute;left:4307;top:-69;width:2;height:66" coordorigin="4307,-69" coordsize="0,66" path="m4307,-69l4307,-4e" filled="false" stroked="true" strokeweight=".440627pt" strokecolor="#0080ff">
                <v:path arrowok="t"/>
              </v:shape>
            </v:group>
            <v:group style="position:absolute;left:4772;top:-4;width:2;height:57" coordorigin="4772,-4" coordsize="2,57">
              <v:shape style="position:absolute;left:4772;top:-4;width:2;height:57" coordorigin="4772,-4" coordsize="0,57" path="m4772,-4l4772,53e" filled="false" stroked="true" strokeweight=".371318pt" strokecolor="#000000">
                <v:path arrowok="t"/>
              </v:shape>
            </v:group>
            <v:group style="position:absolute;left:4815;top:-69;width:2;height:66" coordorigin="4815,-69" coordsize="2,66">
              <v:shape style="position:absolute;left:4815;top:-69;width:2;height:66" coordorigin="4815,-69" coordsize="0,66" path="m4815,-69l4815,-4e" filled="false" stroked="true" strokeweight=".405975pt" strokecolor="#0080ff">
                <v:path arrowok="t"/>
              </v:shape>
            </v:group>
            <v:group style="position:absolute;left:4810;top:-69;width:2;height:66" coordorigin="4810,-69" coordsize="2,66">
              <v:shape style="position:absolute;left:4810;top:-69;width:2;height:66" coordorigin="4810,-69" coordsize="0,66" path="m4810,-4l4810,-69e" filled="false" stroked="true" strokeweight=".371318pt" strokecolor="#0080ff">
                <v:path arrowok="t"/>
              </v:shape>
            </v:group>
            <v:group style="position:absolute;left:4805;top:-69;width:2;height:66" coordorigin="4805,-69" coordsize="2,66">
              <v:shape style="position:absolute;left:4805;top:-69;width:2;height:66" coordorigin="4805,-69" coordsize="0,66" path="m4805,-69l4805,-4e" filled="false" stroked="true" strokeweight=".509944pt" strokecolor="#0080ff">
                <v:path arrowok="t"/>
              </v:shape>
            </v:group>
            <v:group style="position:absolute;left:4762;top:-69;width:2;height:66" coordorigin="4762,-69" coordsize="2,66">
              <v:shape style="position:absolute;left:4762;top:-69;width:2;height:66" coordorigin="4762,-69" coordsize="0,66" path="m4762,-69l4762,-4e" filled="false" stroked="true" strokeweight=".490144pt" strokecolor="#0080ff">
                <v:path arrowok="t"/>
              </v:shape>
            </v:group>
            <v:group style="position:absolute;left:4420;top:-69;width:2;height:66" coordorigin="4420,-69" coordsize="2,66">
              <v:shape style="position:absolute;left:4420;top:-69;width:2;height:66" coordorigin="4420,-69" coordsize="0,66" path="m4420,-69l4420,-4e" filled="false" stroked="true" strokeweight=".504997pt" strokecolor="#0080ff">
                <v:path arrowok="t"/>
              </v:shape>
            </v:group>
            <v:group style="position:absolute;left:4409;top:-69;width:2;height:66" coordorigin="4409,-69" coordsize="2,66">
              <v:shape style="position:absolute;left:4409;top:-69;width:2;height:66" coordorigin="4409,-69" coordsize="0,66" path="m4409,-69l4409,-4e" filled="false" stroked="true" strokeweight=".470337pt" strokecolor="#0080ff">
                <v:path arrowok="t"/>
              </v:shape>
            </v:group>
            <v:group style="position:absolute;left:4373;top:-69;width:2;height:66" coordorigin="4373,-69" coordsize="2,66">
              <v:shape style="position:absolute;left:4373;top:-69;width:2;height:66" coordorigin="4373,-69" coordsize="0,66" path="m4373,-69l4373,-4e" filled="false" stroked="true" strokeweight=".410925pt" strokecolor="#0080ff">
                <v:path arrowok="t"/>
              </v:shape>
            </v:group>
            <v:group style="position:absolute;left:4490;top:-69;width:2;height:66" coordorigin="4490,-69" coordsize="2,66">
              <v:shape style="position:absolute;left:4490;top:-69;width:2;height:66" coordorigin="4490,-69" coordsize="0,66" path="m4490,-69l4490,-4e" filled="false" stroked="true" strokeweight=".445578pt" strokecolor="#0080ff">
                <v:path arrowok="t"/>
              </v:shape>
            </v:group>
            <v:group style="position:absolute;left:4073;top:-69;width:2;height:66" coordorigin="4073,-69" coordsize="2,66">
              <v:shape style="position:absolute;left:4073;top:-69;width:2;height:66" coordorigin="4073,-69" coordsize="0,66" path="m4073,-69l4073,-4e" filled="false" stroked="true" strokeweight=".445581pt" strokecolor="#0080ff">
                <v:path arrowok="t"/>
              </v:shape>
            </v:group>
            <v:group style="position:absolute;left:4569;top:-69;width:2;height:66" coordorigin="4569,-69" coordsize="2,66">
              <v:shape style="position:absolute;left:4569;top:-69;width:2;height:66" coordorigin="4569,-69" coordsize="0,66" path="m4569,-69l4569,-4e" filled="false" stroked="true" strokeweight=".450533pt" strokecolor="#0080ff">
                <v:path arrowok="t"/>
              </v:shape>
            </v:group>
            <v:group style="position:absolute;left:4584;top:-69;width:2;height:66" coordorigin="4584,-69" coordsize="2,66">
              <v:shape style="position:absolute;left:4584;top:-69;width:2;height:66" coordorigin="4584,-69" coordsize="0,66" path="m4584,-69l4584,-4e" filled="false" stroked="true" strokeweight=".440627pt" strokecolor="#0080ff">
                <v:path arrowok="t"/>
              </v:shape>
            </v:group>
            <v:group style="position:absolute;left:4269;top:-69;width:2;height:66" coordorigin="4269,-69" coordsize="2,66">
              <v:shape style="position:absolute;left:4269;top:-69;width:2;height:66" coordorigin="4269,-69" coordsize="0,66" path="m4269,-69l4269,-4e" filled="false" stroked="true" strokeweight=".455484pt" strokecolor="#0080ff">
                <v:path arrowok="t"/>
              </v:shape>
            </v:group>
            <v:group style="position:absolute;left:4751;top:-69;width:2;height:66" coordorigin="4751,-69" coordsize="2,66">
              <v:shape style="position:absolute;left:4751;top:-69;width:2;height:66" coordorigin="4751,-69" coordsize="0,66" path="m4751,-69l4751,-4e" filled="false" stroked="true" strokeweight=".534696pt" strokecolor="#0080ff">
                <v:path arrowok="t"/>
              </v:shape>
            </v:group>
            <v:group style="position:absolute;left:4234;top:-69;width:2;height:66" coordorigin="4234,-69" coordsize="2,66">
              <v:shape style="position:absolute;left:4234;top:-69;width:2;height:66" coordorigin="4234,-69" coordsize="0,66" path="m4234,-69l4234,-4e" filled="false" stroked="true" strokeweight=".490138pt" strokecolor="#0080ff">
                <v:path arrowok="t"/>
              </v:shape>
            </v:group>
            <v:group style="position:absolute;left:4322;top:-69;width:2;height:66" coordorigin="4322,-69" coordsize="2,66">
              <v:shape style="position:absolute;left:4322;top:-69;width:2;height:66" coordorigin="4322,-69" coordsize="0,66" path="m4322,-69l4322,-4e" filled="false" stroked="true" strokeweight=".480236pt" strokecolor="#0080ff">
                <v:path arrowok="t"/>
              </v:shape>
            </v:group>
            <v:group style="position:absolute;left:4345;top:-69;width:2;height:66" coordorigin="4345,-69" coordsize="2,66">
              <v:shape style="position:absolute;left:4345;top:-69;width:2;height:66" coordorigin="4345,-69" coordsize="0,66" path="m4345,-69l4345,-4e" filled="false" stroked="true" strokeweight=".450533pt" strokecolor="#0080ff">
                <v:path arrowok="t"/>
              </v:shape>
            </v:group>
            <v:group style="position:absolute;left:4500;top:-69;width:2;height:66" coordorigin="4500,-69" coordsize="2,66">
              <v:shape style="position:absolute;left:4500;top:-69;width:2;height:66" coordorigin="4500,-69" coordsize="0,66" path="m4500,-69l4500,-4e" filled="false" stroked="true" strokeweight=".524794pt" strokecolor="#0080ff">
                <v:path arrowok="t"/>
              </v:shape>
            </v:group>
            <v:group style="position:absolute;left:4172;top:-69;width:2;height:66" coordorigin="4172,-69" coordsize="2,66">
              <v:shape style="position:absolute;left:4172;top:-69;width:2;height:66" coordorigin="4172,-69" coordsize="0,66" path="m4172,-69l4172,-4e" filled="false" stroked="true" strokeweight=".48519pt" strokecolor="#0080ff">
                <v:path arrowok="t"/>
              </v:shape>
            </v:group>
            <v:group style="position:absolute;left:4897;top:-69;width:2;height:66" coordorigin="4897,-69" coordsize="2,66">
              <v:shape style="position:absolute;left:4897;top:-69;width:2;height:66" coordorigin="4897,-69" coordsize="0,66" path="m4897,-4l4897,-69e" filled="false" stroked="true" strokeweight=".371318pt" strokecolor="#0080ff">
                <v:path arrowok="t"/>
              </v:shape>
            </v:group>
            <v:group style="position:absolute;left:4866;top:-69;width:2;height:66" coordorigin="4866,-69" coordsize="2,66">
              <v:shape style="position:absolute;left:4866;top:-69;width:2;height:66" coordorigin="4866,-69" coordsize="0,66" path="m4866,-69l4866,-4e" filled="false" stroked="true" strokeweight=".485183pt" strokecolor="#0080ff">
                <v:path arrowok="t"/>
              </v:shape>
            </v:group>
            <v:group style="position:absolute;left:4640;top:-69;width:2;height:66" coordorigin="4640,-69" coordsize="2,66">
              <v:shape style="position:absolute;left:4640;top:-69;width:2;height:66" coordorigin="4640,-69" coordsize="0,66" path="m4640,-69l4640,-4e" filled="false" stroked="true" strokeweight=".500039pt" strokecolor="#0080ff">
                <v:path arrowok="t"/>
              </v:shape>
            </v:group>
            <v:group style="position:absolute;left:4458;top:-69;width:2;height:66" coordorigin="4458,-69" coordsize="2,66">
              <v:shape style="position:absolute;left:4458;top:-69;width:2;height:66" coordorigin="4458,-69" coordsize="0,66" path="m4458,-69l4458,-4e" filled="false" stroked="true" strokeweight=".425777pt" strokecolor="#0080ff">
                <v:path arrowok="t"/>
              </v:shape>
            </v:group>
            <v:group style="position:absolute;left:4521;top:-69;width:2;height:66" coordorigin="4521,-69" coordsize="2,66">
              <v:shape style="position:absolute;left:4521;top:-69;width:2;height:66" coordorigin="4521,-69" coordsize="0,66" path="m4521,-69l4521,-4e" filled="false" stroked="true" strokeweight=".475283pt" strokecolor="#0080ff">
                <v:path arrowok="t"/>
              </v:shape>
            </v:group>
            <v:group style="position:absolute;left:4987;top:-69;width:2;height:66" coordorigin="4987,-69" coordsize="2,66">
              <v:shape style="position:absolute;left:4987;top:-69;width:2;height:66" coordorigin="4987,-69" coordsize="0,66" path="m4987,-69l4987,-4e" filled="false" stroked="true" strokeweight=".410926pt" strokecolor="#0080ff">
                <v:path arrowok="t"/>
              </v:shape>
            </v:group>
            <v:group style="position:absolute;left:5055;top:-69;width:2;height:66" coordorigin="5055,-69" coordsize="2,66">
              <v:shape style="position:absolute;left:5055;top:-69;width:2;height:66" coordorigin="5055,-69" coordsize="0,66" path="m5055,-4l5055,-69e" filled="false" stroked="true" strokeweight=".371318pt" strokecolor="#0080ff">
                <v:path arrowok="t"/>
              </v:shape>
            </v:group>
            <v:group style="position:absolute;left:4979;top:-69;width:2;height:66" coordorigin="4979,-69" coordsize="2,66">
              <v:shape style="position:absolute;left:4979;top:-69;width:2;height:66" coordorigin="4979,-69" coordsize="0,66" path="m4979,-4l4979,-69e" filled="false" stroked="true" strokeweight=".371318pt" strokecolor="#0080ff">
                <v:path arrowok="t"/>
              </v:shape>
            </v:group>
            <v:group style="position:absolute;left:5031;top:-69;width:2;height:66" coordorigin="5031,-69" coordsize="2,66">
              <v:shape style="position:absolute;left:5031;top:-69;width:2;height:66" coordorigin="5031,-69" coordsize="0,66" path="m5031,-69l5031,-4e" filled="false" stroked="true" strokeweight=".440632pt" strokecolor="#0080ff">
                <v:path arrowok="t"/>
              </v:shape>
            </v:group>
            <v:group style="position:absolute;left:4966;top:-69;width:2;height:66" coordorigin="4966,-69" coordsize="2,66">
              <v:shape style="position:absolute;left:4966;top:-69;width:2;height:66" coordorigin="4966,-69" coordsize="0,66" path="m4966,-4l4966,-69e" filled="false" stroked="true" strokeweight=".371318pt" strokecolor="#0080ff">
                <v:path arrowok="t"/>
              </v:shape>
            </v:group>
            <v:group style="position:absolute;left:4915;top:-69;width:2;height:66" coordorigin="4915,-69" coordsize="2,66">
              <v:shape style="position:absolute;left:4915;top:-69;width:2;height:66" coordorigin="4915,-69" coordsize="0,66" path="m4915,-69l4915,-4e" filled="false" stroked="true" strokeweight=".465383pt" strokecolor="#0080ff">
                <v:path arrowok="t"/>
              </v:shape>
            </v:group>
            <v:group style="position:absolute;left:4483;top:-69;width:2;height:66" coordorigin="4483,-69" coordsize="2,66">
              <v:shape style="position:absolute;left:4483;top:-69;width:2;height:66" coordorigin="4483,-69" coordsize="0,66" path="m4483,-4l4483,-69e" filled="false" stroked="true" strokeweight=".371318pt" strokecolor="#0080ff">
                <v:path arrowok="t"/>
              </v:shape>
            </v:group>
            <v:group style="position:absolute;left:4714;top:-69;width:2;height:66" coordorigin="4714,-69" coordsize="2,66">
              <v:shape style="position:absolute;left:4714;top:-69;width:2;height:66" coordorigin="4714,-69" coordsize="0,66" path="m4714,-69l4714,-4e" filled="false" stroked="true" strokeweight=".391121pt" strokecolor="#0080ff">
                <v:path arrowok="t"/>
              </v:shape>
            </v:group>
            <v:group style="position:absolute;left:5305;top:-4;width:2;height:57" coordorigin="5305,-4" coordsize="2,57">
              <v:shape style="position:absolute;left:5305;top:-4;width:2;height:57" coordorigin="5305,-4" coordsize="0,57" path="m5305,-4l5305,53e" filled="false" stroked="true" strokeweight=".371318pt" strokecolor="#000000">
                <v:path arrowok="t"/>
              </v:shape>
            </v:group>
            <v:group style="position:absolute;left:5255;top:-69;width:2;height:66" coordorigin="5255,-69" coordsize="2,66">
              <v:shape style="position:absolute;left:5255;top:-69;width:2;height:66" coordorigin="5255,-69" coordsize="0,66" path="m5255,-69l5255,-4e" filled="false" stroked="true" strokeweight=".470336pt" strokecolor="#0080ff">
                <v:path arrowok="t"/>
              </v:shape>
            </v:group>
            <v:group style="position:absolute;left:5202;top:-69;width:2;height:66" coordorigin="5202,-69" coordsize="2,66">
              <v:shape style="position:absolute;left:5202;top:-69;width:2;height:66" coordorigin="5202,-69" coordsize="0,66" path="m5202,-69l5202,-4e" filled="false" stroked="true" strokeweight=".455483pt" strokecolor="#0080ff">
                <v:path arrowok="t"/>
              </v:shape>
            </v:group>
            <v:group style="position:absolute;left:5296;top:-69;width:2;height:66" coordorigin="5296,-69" coordsize="2,66">
              <v:shape style="position:absolute;left:5296;top:-69;width:2;height:66" coordorigin="5296,-69" coordsize="0,66" path="m5296,-4l5296,-69e" filled="false" stroked="true" strokeweight=".371318pt" strokecolor="#0080ff">
                <v:path arrowok="t"/>
              </v:shape>
            </v:group>
            <v:group style="position:absolute;left:5193;top:-69;width:2;height:66" coordorigin="5193,-69" coordsize="2,66">
              <v:shape style="position:absolute;left:5193;top:-69;width:2;height:66" coordorigin="5193,-69" coordsize="0,66" path="m5193,-4l5193,-69e" filled="false" stroked="true" strokeweight=".371318pt" strokecolor="#0080ff">
                <v:path arrowok="t"/>
              </v:shape>
            </v:group>
            <v:group style="position:absolute;left:5174;top:-69;width:2;height:66" coordorigin="5174,-69" coordsize="2,66">
              <v:shape style="position:absolute;left:5174;top:-69;width:2;height:66" coordorigin="5174,-69" coordsize="0,66" path="m5174,-69l5174,-4e" filled="false" stroked="true" strokeweight=".415876pt" strokecolor="#0080ff">
                <v:path arrowok="t"/>
              </v:shape>
            </v:group>
            <v:group style="position:absolute;left:5161;top:-69;width:2;height:66" coordorigin="5161,-69" coordsize="2,66">
              <v:shape style="position:absolute;left:5161;top:-69;width:2;height:66" coordorigin="5161,-69" coordsize="0,66" path="m5161,-69l5161,-4e" filled="false" stroked="true" strokeweight=".460435pt" strokecolor="#0080ff">
                <v:path arrowok="t"/>
              </v:shape>
            </v:group>
            <v:group style="position:absolute;left:5350;top:-69;width:2;height:66" coordorigin="5350,-69" coordsize="2,66">
              <v:shape style="position:absolute;left:5350;top:-69;width:2;height:66" coordorigin="5350,-69" coordsize="0,66" path="m5350,-4l5350,-69e" filled="false" stroked="true" strokeweight=".371318pt" strokecolor="#0080ff">
                <v:path arrowok="t"/>
              </v:shape>
            </v:group>
            <v:group style="position:absolute;left:5119;top:-69;width:2;height:66" coordorigin="5119,-69" coordsize="2,66">
              <v:shape style="position:absolute;left:5119;top:-69;width:2;height:66" coordorigin="5119,-69" coordsize="0,66" path="m5119,-69l5119,-4e" filled="false" stroked="true" strokeweight=".445579pt" strokecolor="#0080ff">
                <v:path arrowok="t"/>
              </v:shape>
            </v:group>
            <v:group style="position:absolute;left:5107;top:-69;width:2;height:66" coordorigin="5107,-69" coordsize="2,66">
              <v:shape style="position:absolute;left:5107;top:-69;width:2;height:66" coordorigin="5107,-69" coordsize="0,66" path="m5107,-69l5107,-4e" filled="false" stroked="true" strokeweight=".435678pt" strokecolor="#0080ff">
                <v:path arrowok="t"/>
              </v:shape>
            </v:group>
            <v:group style="position:absolute;left:4175;top:-69;width:2;height:66" coordorigin="4175,-69" coordsize="2,66">
              <v:shape style="position:absolute;left:4175;top:-69;width:2;height:66" coordorigin="4175,-69" coordsize="0,66" path="m4175,-69l4175,-4e" filled="false" stroked="true" strokeweight=".430733pt" strokecolor="#0080ff">
                <v:path arrowok="t"/>
              </v:shape>
            </v:group>
            <v:group style="position:absolute;left:4798;top:-69;width:2;height:66" coordorigin="4798,-69" coordsize="2,66">
              <v:shape style="position:absolute;left:4798;top:-69;width:2;height:66" coordorigin="4798,-69" coordsize="0,66" path="m4798,-69l4798,-4e" filled="false" stroked="true" strokeweight=".44063pt" strokecolor="#0080ff">
                <v:path arrowok="t"/>
              </v:shape>
            </v:group>
            <v:group style="position:absolute;left:4662;top:-69;width:2;height:66" coordorigin="4662,-69" coordsize="2,66">
              <v:shape style="position:absolute;left:4662;top:-69;width:2;height:66" coordorigin="4662,-69" coordsize="0,66" path="m4662,-69l4662,-4e" filled="false" stroked="true" strokeweight=".465385pt" strokecolor="#0080ff">
                <v:path arrowok="t"/>
              </v:shape>
            </v:group>
            <v:group style="position:absolute;left:5268;top:-69;width:2;height:66" coordorigin="5268,-69" coordsize="2,66">
              <v:shape style="position:absolute;left:5268;top:-69;width:2;height:66" coordorigin="5268,-69" coordsize="0,66" path="m5268,-69l5268,-4e" filled="false" stroked="true" strokeweight=".435679pt" strokecolor="#0080ff">
                <v:path arrowok="t"/>
              </v:shape>
            </v:group>
            <v:group style="position:absolute;left:4395;top:-69;width:2;height:66" coordorigin="4395,-69" coordsize="2,66">
              <v:shape style="position:absolute;left:4395;top:-69;width:2;height:66" coordorigin="4395,-69" coordsize="0,66" path="m4395,-69l4395,-4e" filled="false" stroked="true" strokeweight=".445581pt" strokecolor="#0080ff">
                <v:path arrowok="t"/>
              </v:shape>
            </v:group>
            <v:group style="position:absolute;left:5150;top:-69;width:2;height:66" coordorigin="5150,-69" coordsize="2,66">
              <v:shape style="position:absolute;left:5150;top:-69;width:2;height:66" coordorigin="5150,-69" coordsize="0,66" path="m5150,-4l5150,-69e" filled="false" stroked="true" strokeweight=".371318pt" strokecolor="#0080ff">
                <v:path arrowok="t"/>
              </v:shape>
            </v:group>
            <v:group style="position:absolute;left:4725;top:-69;width:2;height:66" coordorigin="4725,-69" coordsize="2,66">
              <v:shape style="position:absolute;left:4725;top:-69;width:2;height:66" coordorigin="4725,-69" coordsize="0,66" path="m4725,-69l4725,-4e" filled="false" stroked="true" strokeweight=".435681pt" strokecolor="#0080ff">
                <v:path arrowok="t"/>
              </v:shape>
            </v:group>
            <v:group style="position:absolute;left:3940;top:-69;width:2;height:66" coordorigin="3940,-69" coordsize="2,66">
              <v:shape style="position:absolute;left:3940;top:-69;width:2;height:66" coordorigin="3940,-69" coordsize="0,66" path="m3940,-4l3940,-69e" filled="false" stroked="true" strokeweight=".371318pt" strokecolor="#0080ff">
                <v:path arrowok="t"/>
              </v:shape>
            </v:group>
            <v:group style="position:absolute;left:3844;top:-69;width:2;height:66" coordorigin="3844,-69" coordsize="2,66">
              <v:shape style="position:absolute;left:3844;top:-69;width:2;height:66" coordorigin="3844,-69" coordsize="0,66" path="m3844,-69l3844,-4e" filled="false" stroked="true" strokeweight=".401023pt" strokecolor="#0080ff">
                <v:path arrowok="t"/>
              </v:shape>
            </v:group>
            <v:group style="position:absolute;left:3915;top:-69;width:2;height:66" coordorigin="3915,-69" coordsize="2,66">
              <v:shape style="position:absolute;left:3915;top:-69;width:2;height:66" coordorigin="3915,-69" coordsize="0,66" path="m3915,-69l3915,-4e" filled="false" stroked="true" strokeweight=".410925pt" strokecolor="#0080ff">
                <v:path arrowok="t"/>
              </v:shape>
            </v:group>
            <v:group style="position:absolute;left:3833;top:-69;width:2;height:66" coordorigin="3833,-69" coordsize="2,66">
              <v:shape style="position:absolute;left:3833;top:-69;width:2;height:66" coordorigin="3833,-69" coordsize="0,66" path="m3833,-4l3833,-69e" filled="false" stroked="true" strokeweight=".371318pt" strokecolor="#0080ff">
                <v:path arrowok="t"/>
              </v:shape>
            </v:group>
            <v:group style="position:absolute;left:3944;top:-69;width:2;height:66" coordorigin="3944,-69" coordsize="2,66">
              <v:shape style="position:absolute;left:3944;top:-69;width:2;height:66" coordorigin="3944,-69" coordsize="0,66" path="m3944,-69l3944,-4e" filled="false" stroked="true" strokeweight=".415876pt" strokecolor="#0080ff">
                <v:path arrowok="t"/>
              </v:shape>
            </v:group>
            <v:group style="position:absolute;left:3967;top:-69;width:2;height:66" coordorigin="3967,-69" coordsize="2,66">
              <v:shape style="position:absolute;left:3967;top:-69;width:2;height:66" coordorigin="3967,-69" coordsize="0,66" path="m3967,-69l3967,-4e" filled="false" stroked="true" strokeweight=".435679pt" strokecolor="#0080ff">
                <v:path arrowok="t"/>
              </v:shape>
            </v:group>
            <v:group style="position:absolute;left:3818;top:-69;width:2;height:66" coordorigin="3818,-69" coordsize="2,66">
              <v:shape style="position:absolute;left:3818;top:-69;width:2;height:66" coordorigin="3818,-69" coordsize="0,66" path="m3818,-4l3818,-69e" filled="false" stroked="true" strokeweight=".371318pt" strokecolor="#0080ff">
                <v:path arrowok="t"/>
              </v:shape>
            </v:group>
            <v:group style="position:absolute;left:4020;top:-69;width:2;height:66" coordorigin="4020,-69" coordsize="2,66">
              <v:shape style="position:absolute;left:4020;top:-69;width:2;height:66" coordorigin="4020,-69" coordsize="0,66" path="m4020,-69l4020,-4e" filled="false" stroked="true" strokeweight=".396072pt" strokecolor="#0080ff">
                <v:path arrowok="t"/>
              </v:shape>
            </v:group>
            <v:group style="position:absolute;left:4317;top:-69;width:2;height:66" coordorigin="4317,-69" coordsize="2,66">
              <v:shape style="position:absolute;left:4317;top:-69;width:2;height:66" coordorigin="4317,-69" coordsize="0,66" path="m4317,-69l4317,-4e" filled="false" stroked="true" strokeweight=".445583pt" strokecolor="#0080ff">
                <v:path arrowok="t"/>
              </v:shape>
            </v:group>
            <v:group style="position:absolute;left:4884;top:-69;width:2;height:66" coordorigin="4884,-69" coordsize="2,66">
              <v:shape style="position:absolute;left:4884;top:-69;width:2;height:66" coordorigin="4884,-69" coordsize="0,66" path="m4884,-69l4884,-4e" filled="false" stroked="true" strokeweight=".465385pt" strokecolor="#0080ff">
                <v:path arrowok="t"/>
              </v:shape>
            </v:group>
            <v:group style="position:absolute;left:4030;top:-69;width:2;height:66" coordorigin="4030,-69" coordsize="2,66">
              <v:shape style="position:absolute;left:4030;top:-69;width:2;height:66" coordorigin="4030,-69" coordsize="0,66" path="m4030,-69l4030,-4e" filled="false" stroked="true" strokeweight=".435679pt" strokecolor="#0080ff">
                <v:path arrowok="t"/>
              </v:shape>
            </v:group>
            <v:group style="position:absolute;left:4904;top:-69;width:2;height:66" coordorigin="4904,-69" coordsize="2,66">
              <v:shape style="position:absolute;left:4904;top:-69;width:2;height:66" coordorigin="4904,-69" coordsize="0,66" path="m4904,-4l4904,-69e" filled="false" stroked="true" strokeweight=".371318pt" strokecolor="#0080ff">
                <v:path arrowok="t"/>
              </v:shape>
            </v:group>
            <v:group style="position:absolute;left:4681;top:-69;width:2;height:66" coordorigin="4681,-69" coordsize="2,66">
              <v:shape style="position:absolute;left:4681;top:-69;width:2;height:66" coordorigin="4681,-69" coordsize="0,66" path="m4681,-69l4681,-4e" filled="false" stroked="true" strokeweight=".445579pt" strokecolor="#0080ff">
                <v:path arrowok="t"/>
              </v:shape>
            </v:group>
            <v:group style="position:absolute;left:4503;top:-69;width:2;height:66" coordorigin="4503,-69" coordsize="2,66">
              <v:shape style="position:absolute;left:4503;top:-69;width:2;height:66" coordorigin="4503,-69" coordsize="0,66" path="m4503,-69l4503,-4e" filled="false" stroked="true" strokeweight=".524797pt" strokecolor="#0080ff">
                <v:path arrowok="t"/>
              </v:shape>
            </v:group>
            <v:group style="position:absolute;left:4687;top:-69;width:2;height:66" coordorigin="4687,-69" coordsize="2,66">
              <v:shape style="position:absolute;left:4687;top:-69;width:2;height:66" coordorigin="4687,-69" coordsize="0,66" path="m4687,-4l4687,-69e" filled="false" stroked="true" strokeweight=".371318pt" strokecolor="#0080ff">
                <v:path arrowok="t"/>
              </v:shape>
            </v:group>
            <v:group style="position:absolute;left:4274;top:-69;width:2;height:66" coordorigin="4274,-69" coordsize="2,66">
              <v:shape style="position:absolute;left:4274;top:-69;width:2;height:66" coordorigin="4274,-69" coordsize="0,66" path="m4274,-69l4274,-4e" filled="false" stroked="true" strokeweight=".420827pt" strokecolor="#0080ff">
                <v:path arrowok="t"/>
              </v:shape>
            </v:group>
            <v:group style="position:absolute;left:4301;top:-69;width:2;height:66" coordorigin="4301,-69" coordsize="2,66">
              <v:shape style="position:absolute;left:4301;top:-69;width:2;height:66" coordorigin="4301,-69" coordsize="0,66" path="m4301,-69l4301,-4e" filled="false" stroked="true" strokeweight=".514897pt" strokecolor="#0080ff">
                <v:path arrowok="t"/>
              </v:shape>
            </v:group>
            <v:group style="position:absolute;left:4731;top:-69;width:2;height:66" coordorigin="4731,-69" coordsize="2,66">
              <v:shape style="position:absolute;left:4731;top:-69;width:2;height:66" coordorigin="4731,-69" coordsize="0,66" path="m4731,-69l4731,-4e" filled="false" stroked="true" strokeweight=".445579pt" strokecolor="#0080ff">
                <v:path arrowok="t"/>
              </v:shape>
            </v:group>
            <v:group style="position:absolute;left:5003;top:-69;width:2;height:66" coordorigin="5003,-69" coordsize="2,66">
              <v:shape style="position:absolute;left:5003;top:-69;width:2;height:66" coordorigin="5003,-69" coordsize="0,66" path="m5003,-69l5003,-4e" filled="false" stroked="true" strokeweight=".495088pt" strokecolor="#0080ff">
                <v:path arrowok="t"/>
              </v:shape>
            </v:group>
            <v:group style="position:absolute;left:4430;top:-69;width:2;height:66" coordorigin="4430,-69" coordsize="2,66">
              <v:shape style="position:absolute;left:4430;top:-69;width:2;height:66" coordorigin="4430,-69" coordsize="0,66" path="m4430,-69l4430,-4e" filled="false" stroked="true" strokeweight=".460434pt" strokecolor="#0080ff">
                <v:path arrowok="t"/>
              </v:shape>
            </v:group>
            <v:group style="position:absolute;left:4152;top:-69;width:2;height:66" coordorigin="4152,-69" coordsize="2,66">
              <v:shape style="position:absolute;left:4152;top:-69;width:2;height:66" coordorigin="4152,-69" coordsize="0,66" path="m4152,-69l4152,-4e" filled="false" stroked="true" strokeweight=".405974pt" strokecolor="#0080ff">
                <v:path arrowok="t"/>
              </v:shape>
            </v:group>
            <v:group style="position:absolute;left:4694;top:-69;width:2;height:66" coordorigin="4694,-69" coordsize="2,66">
              <v:shape style="position:absolute;left:4694;top:-69;width:2;height:66" coordorigin="4694,-69" coordsize="0,66" path="m4694,-69l4694,-4e" filled="false" stroked="true" strokeweight=".420825pt" strokecolor="#0080ff">
                <v:path arrowok="t"/>
              </v:shape>
            </v:group>
            <v:group style="position:absolute;left:4958;top:-69;width:2;height:66" coordorigin="4958,-69" coordsize="2,66">
              <v:shape style="position:absolute;left:4958;top:-69;width:2;height:66" coordorigin="4958,-69" coordsize="0,66" path="m4958,-4l4958,-69e" filled="false" stroked="true" strokeweight=".371318pt" strokecolor="#0080ff">
                <v:path arrowok="t"/>
              </v:shape>
            </v:group>
            <v:group style="position:absolute;left:4704;top:-69;width:2;height:66" coordorigin="4704,-69" coordsize="2,66">
              <v:shape style="position:absolute;left:4704;top:-69;width:2;height:66" coordorigin="4704,-69" coordsize="0,66" path="m4704,-69l4704,-4e" filled="false" stroked="true" strokeweight=".475285pt" strokecolor="#0080ff">
                <v:path arrowok="t"/>
              </v:shape>
            </v:group>
            <v:group style="position:absolute;left:4434;top:-69;width:2;height:66" coordorigin="4434,-69" coordsize="2,66">
              <v:shape style="position:absolute;left:4434;top:-69;width:2;height:66" coordorigin="4434,-69" coordsize="0,66" path="m4434,-69l4434,-4e" filled="false" stroked="true" strokeweight=".430727pt" strokecolor="#0080ff">
                <v:path arrowok="t"/>
              </v:shape>
            </v:group>
            <v:group style="position:absolute;left:4333;top:-69;width:2;height:66" coordorigin="4333,-69" coordsize="2,66">
              <v:shape style="position:absolute;left:4333;top:-69;width:2;height:66" coordorigin="4333,-69" coordsize="0,66" path="m4333,-69l4333,-4e" filled="false" stroked="true" strokeweight=".430728pt" strokecolor="#0080ff">
                <v:path arrowok="t"/>
              </v:shape>
            </v:group>
            <v:group style="position:absolute;left:4574;top:-69;width:2;height:66" coordorigin="4574,-69" coordsize="2,66">
              <v:shape style="position:absolute;left:4574;top:-69;width:2;height:66" coordorigin="4574,-69" coordsize="0,66" path="m4574,-69l4574,-4e" filled="false" stroked="true" strokeweight=".401023pt" strokecolor="#0080ff">
                <v:path arrowok="t"/>
              </v:shape>
            </v:group>
            <v:group style="position:absolute;left:4412;top:-69;width:2;height:66" coordorigin="4412,-69" coordsize="2,66">
              <v:shape style="position:absolute;left:4412;top:-69;width:2;height:66" coordorigin="4412,-69" coordsize="0,66" path="m4412,-69l4412,-4e" filled="false" stroked="true" strokeweight=".450527pt" strokecolor="#0080ff">
                <v:path arrowok="t"/>
              </v:shape>
            </v:group>
            <v:group style="position:absolute;left:3971;top:-69;width:2;height:66" coordorigin="3971,-69" coordsize="2,66">
              <v:shape style="position:absolute;left:3971;top:-69;width:2;height:66" coordorigin="3971,-69" coordsize="0,66" path="m3971,-69l3971,-4e" filled="false" stroked="true" strokeweight=".500042pt" strokecolor="#0080ff">
                <v:path arrowok="t"/>
              </v:shape>
            </v:group>
            <v:group style="position:absolute;left:5131;top:-69;width:2;height:66" coordorigin="5131,-69" coordsize="2,66">
              <v:shape style="position:absolute;left:5131;top:-69;width:2;height:66" coordorigin="5131,-69" coordsize="0,66" path="m5131,-69l5131,-4e" filled="false" stroked="true" strokeweight=".460434pt" strokecolor="#0080ff">
                <v:path arrowok="t"/>
              </v:shape>
            </v:group>
            <v:group style="position:absolute;left:4560;top:-69;width:2;height:66" coordorigin="4560,-69" coordsize="2,66">
              <v:shape style="position:absolute;left:4560;top:-69;width:2;height:66" coordorigin="4560,-69" coordsize="0,66" path="m4560,-69l4560,-4e" filled="false" stroked="true" strokeweight=".524791pt" strokecolor="#0080ff">
                <v:path arrowok="t"/>
              </v:shape>
            </v:group>
            <v:group style="position:absolute;left:3898;top:-69;width:2;height:66" coordorigin="3898,-69" coordsize="2,66">
              <v:shape style="position:absolute;left:3898;top:-69;width:2;height:66" coordorigin="3898,-69" coordsize="0,66" path="m3898,-69l3898,-4e" filled="false" stroked="true" strokeweight=".445581pt" strokecolor="#0080ff">
                <v:path arrowok="t"/>
              </v:shape>
            </v:group>
            <v:group style="position:absolute;left:4744;top:-69;width:2;height:66" coordorigin="4744,-69" coordsize="2,66">
              <v:shape style="position:absolute;left:4744;top:-69;width:2;height:66" coordorigin="4744,-69" coordsize="0,66" path="m4744,-69l4744,-4e" filled="false" stroked="true" strokeweight=".524794pt" strokecolor="#0080ff">
                <v:path arrowok="t"/>
              </v:shape>
            </v:group>
            <v:group style="position:absolute;left:4206;top:-69;width:2;height:66" coordorigin="4206,-69" coordsize="2,66">
              <v:shape style="position:absolute;left:4206;top:-69;width:2;height:66" coordorigin="4206,-69" coordsize="0,66" path="m4206,-69l4206,-4e" filled="false" stroked="true" strokeweight=".38617pt" strokecolor="#0080ff">
                <v:path arrowok="t"/>
              </v:shape>
            </v:group>
            <v:group style="position:absolute;left:3933;top:-69;width:2;height:66" coordorigin="3933,-69" coordsize="2,66">
              <v:shape style="position:absolute;left:3933;top:-69;width:2;height:66" coordorigin="3933,-69" coordsize="0,66" path="m3933,-4l3933,-69e" filled="false" stroked="true" strokeweight=".371318pt" strokecolor="#0080ff">
                <v:path arrowok="t"/>
              </v:shape>
            </v:group>
            <v:group style="position:absolute;left:4698;top:-69;width:2;height:66" coordorigin="4698,-69" coordsize="2,66">
              <v:shape style="position:absolute;left:4698;top:-69;width:2;height:66" coordorigin="4698,-69" coordsize="0,66" path="m4698,-69l4698,-4e" filled="false" stroked="true" strokeweight=".460434pt" strokecolor="#0080ff">
                <v:path arrowok="t"/>
              </v:shape>
            </v:group>
            <v:group style="position:absolute;left:4416;top:-69;width:2;height:66" coordorigin="4416,-69" coordsize="2,66">
              <v:shape style="position:absolute;left:4416;top:-69;width:2;height:66" coordorigin="4416,-69" coordsize="0,66" path="m4416,-69l4416,-4e" filled="false" stroked="true" strokeweight=".455489pt" strokecolor="#0080ff">
                <v:path arrowok="t"/>
              </v:shape>
            </v:group>
            <v:group style="position:absolute;left:4674;top:-69;width:2;height:66" coordorigin="4674,-69" coordsize="2,66">
              <v:shape style="position:absolute;left:4674;top:-69;width:2;height:66" coordorigin="4674,-69" coordsize="0,66" path="m4674,-69l4674,-4e" filled="false" stroked="true" strokeweight=".465381pt" strokecolor="#0080ff">
                <v:path arrowok="t"/>
              </v:shape>
            </v:group>
            <v:group style="position:absolute;left:4366;top:-69;width:2;height:66" coordorigin="4366,-69" coordsize="2,66">
              <v:shape style="position:absolute;left:4366;top:-69;width:2;height:66" coordorigin="4366,-69" coordsize="0,66" path="m4366,-69l4366,-4e" filled="false" stroked="true" strokeweight=".37627pt" strokecolor="#0080ff">
                <v:path arrowok="t"/>
              </v:shape>
            </v:group>
            <v:group style="position:absolute;left:4794;top:-69;width:2;height:66" coordorigin="4794,-69" coordsize="2,66">
              <v:shape style="position:absolute;left:4794;top:-69;width:2;height:66" coordorigin="4794,-69" coordsize="0,66" path="m4794,-69l4794,-4e" filled="false" stroked="true" strokeweight=".504995pt" strokecolor="#0080ff">
                <v:path arrowok="t"/>
              </v:shape>
            </v:group>
            <v:group style="position:absolute;left:4580;top:-69;width:2;height:66" coordorigin="4580,-69" coordsize="2,66">
              <v:shape style="position:absolute;left:4580;top:-69;width:2;height:66" coordorigin="4580,-69" coordsize="0,66" path="m4580,-69l4580,-4e" filled="false" stroked="true" strokeweight=".376268pt" strokecolor="#0080ff">
                <v:path arrowok="t"/>
              </v:shape>
            </v:group>
            <v:group style="position:absolute;left:5229;top:-69;width:2;height:66" coordorigin="5229,-69" coordsize="2,66">
              <v:shape style="position:absolute;left:5229;top:-69;width:2;height:66" coordorigin="5229,-69" coordsize="0,66" path="m5229,-69l5229,-4e" filled="false" stroked="true" strokeweight=".410925pt" strokecolor="#0080ff">
                <v:path arrowok="t"/>
              </v:shape>
            </v:group>
            <v:group style="position:absolute;left:4291;top:-69;width:2;height:66" coordorigin="4291,-69" coordsize="2,66">
              <v:shape style="position:absolute;left:4291;top:-69;width:2;height:66" coordorigin="4291,-69" coordsize="0,66" path="m4291,-69l4291,-4e" filled="false" stroked="true" strokeweight=".500036pt" strokecolor="#0080ff">
                <v:path arrowok="t"/>
              </v:shape>
            </v:group>
            <v:group style="position:absolute;left:4607;top:-69;width:2;height:66" coordorigin="4607,-69" coordsize="2,66">
              <v:shape style="position:absolute;left:4607;top:-69;width:2;height:66" coordorigin="4607,-69" coordsize="0,66" path="m4607,-69l4607,-4e" filled="false" stroked="true" strokeweight=".495092pt" strokecolor="#0080ff">
                <v:path arrowok="t"/>
              </v:shape>
            </v:group>
            <v:group style="position:absolute;left:4257;top:-69;width:2;height:66" coordorigin="4257,-69" coordsize="2,66">
              <v:shape style="position:absolute;left:4257;top:-69;width:2;height:66" coordorigin="4257,-69" coordsize="0,66" path="m4257,-69l4257,-4e" filled="false" stroked="true" strokeweight=".420827pt" strokecolor="#0080ff">
                <v:path arrowok="t"/>
              </v:shape>
            </v:group>
            <v:group style="position:absolute;left:3957;top:-69;width:2;height:66" coordorigin="3957,-69" coordsize="2,66">
              <v:shape style="position:absolute;left:3957;top:-69;width:2;height:66" coordorigin="3957,-69" coordsize="0,66" path="m3957,-4l3957,-69e" filled="false" stroked="true" strokeweight=".371318pt" strokecolor="#0080ff">
                <v:path arrowok="t"/>
              </v:shape>
            </v:group>
            <v:group style="position:absolute;left:4777;top:-69;width:2;height:66" coordorigin="4777,-69" coordsize="2,66">
              <v:shape style="position:absolute;left:4777;top:-69;width:2;height:66" coordorigin="4777,-69" coordsize="0,66" path="m4777,-69l4777,-4e" filled="false" stroked="true" strokeweight=".435679pt" strokecolor="#0080ff">
                <v:path arrowok="t"/>
              </v:shape>
            </v:group>
            <v:group style="position:absolute;left:4137;top:-69;width:2;height:66" coordorigin="4137,-69" coordsize="2,66">
              <v:shape style="position:absolute;left:4137;top:-69;width:2;height:66" coordorigin="4137,-69" coordsize="0,66" path="m4137,-69l4137,-4e" filled="false" stroked="true" strokeweight=".425777pt" strokecolor="#0080ff">
                <v:path arrowok="t"/>
              </v:shape>
            </v:group>
            <v:group style="position:absolute;left:4169;top:-69;width:2;height:66" coordorigin="4169,-69" coordsize="2,66">
              <v:shape style="position:absolute;left:4169;top:-69;width:2;height:66" coordorigin="4169,-69" coordsize="0,66" path="m4169,-69l4169,-4e" filled="false" stroked="true" strokeweight=".47034pt" strokecolor="#0080ff">
                <v:path arrowok="t"/>
              </v:shape>
            </v:group>
            <v:group style="position:absolute;left:4200;top:-69;width:2;height:66" coordorigin="4200,-69" coordsize="2,66">
              <v:shape style="position:absolute;left:4200;top:-69;width:2;height:66" coordorigin="4200,-69" coordsize="0,66" path="m4200,-69l4200,-4e" filled="false" stroked="true" strokeweight=".45053pt" strokecolor="#0080ff">
                <v:path arrowok="t"/>
              </v:shape>
            </v:group>
            <v:group style="position:absolute;left:4832;top:-69;width:2;height:66" coordorigin="4832,-69" coordsize="2,66">
              <v:shape style="position:absolute;left:4832;top:-69;width:2;height:66" coordorigin="4832,-69" coordsize="0,66" path="m4832,-69l4832,-4e" filled="false" stroked="true" strokeweight=".470337pt" strokecolor="#0080ff">
                <v:path arrowok="t"/>
              </v:shape>
            </v:group>
            <v:group style="position:absolute;left:5448;top:-69;width:2;height:66" coordorigin="5448,-69" coordsize="2,66">
              <v:shape style="position:absolute;left:5448;top:-69;width:2;height:66" coordorigin="5448,-69" coordsize="0,66" path="m5448,-4l5448,-69e" filled="false" stroked="true" strokeweight=".371318pt" strokecolor="#0080ff">
                <v:path arrowok="t"/>
              </v:shape>
            </v:group>
            <v:group style="position:absolute;left:5415;top:-69;width:2;height:66" coordorigin="5415,-69" coordsize="2,66">
              <v:shape style="position:absolute;left:5415;top:-69;width:2;height:66" coordorigin="5415,-69" coordsize="0,66" path="m5415,-4l5415,-69e" filled="false" stroked="true" strokeweight=".371318pt" strokecolor="#0080ff">
                <v:path arrowok="t"/>
              </v:shape>
            </v:group>
            <v:group style="position:absolute;left:4938;top:-69;width:2;height:66" coordorigin="4938,-69" coordsize="2,66">
              <v:shape style="position:absolute;left:4938;top:-69;width:2;height:66" coordorigin="4938,-69" coordsize="0,66" path="m4938,-69l4938,-4e" filled="false" stroked="true" strokeweight=".524802pt" strokecolor="#0080ff">
                <v:path arrowok="t"/>
              </v:shape>
            </v:group>
            <v:group style="position:absolute;left:4134;top:-69;width:2;height:66" coordorigin="4134,-69" coordsize="2,66">
              <v:shape style="position:absolute;left:4134;top:-69;width:2;height:66" coordorigin="4134,-69" coordsize="0,66" path="m4134,-69l4134,-4e" filled="false" stroked="true" strokeweight=".371318pt" strokecolor="#0080ff">
                <v:path arrowok="t"/>
              </v:shape>
            </v:group>
            <v:group style="position:absolute;left:4851;top:-69;width:2;height:66" coordorigin="4851,-69" coordsize="2,66">
              <v:shape style="position:absolute;left:4851;top:-69;width:2;height:66" coordorigin="4851,-69" coordsize="0,66" path="m4851,-69l4851,-4e" filled="false" stroked="true" strokeweight=".465385pt" strokecolor="#0080ff">
                <v:path arrowok="t"/>
              </v:shape>
            </v:group>
            <v:group style="position:absolute;left:4863;top:-69;width:2;height:66" coordorigin="4863,-69" coordsize="2,66">
              <v:shape style="position:absolute;left:4863;top:-69;width:2;height:66" coordorigin="4863,-69" coordsize="0,66" path="m4863,-4l4863,-69e" filled="false" stroked="true" strokeweight=".371318pt" strokecolor="#0080ff">
                <v:path arrowok="t"/>
              </v:shape>
            </v:group>
            <v:group style="position:absolute;left:4544;top:-69;width:2;height:66" coordorigin="4544,-69" coordsize="2,66">
              <v:shape style="position:absolute;left:4544;top:-69;width:2;height:66" coordorigin="4544,-69" coordsize="0,66" path="m4544,-69l4544,-4e" filled="false" stroked="true" strokeweight=".445579pt" strokecolor="#0080ff">
                <v:path arrowok="t"/>
              </v:shape>
            </v:group>
            <v:group style="position:absolute;left:4370;top:-69;width:2;height:66" coordorigin="4370,-69" coordsize="2,66">
              <v:shape style="position:absolute;left:4370;top:-69;width:2;height:66" coordorigin="4370,-69" coordsize="0,66" path="m4370,-69l4370,-4e" filled="false" stroked="true" strokeweight=".495093pt" strokecolor="#0080ff">
                <v:path arrowok="t"/>
              </v:shape>
            </v:group>
            <v:group style="position:absolute;left:4249;top:-69;width:2;height:66" coordorigin="4249,-69" coordsize="2,66">
              <v:shape style="position:absolute;left:4249;top:-69;width:2;height:66" coordorigin="4249,-69" coordsize="0,66" path="m4249,-69l4249,-4e" filled="false" stroked="true" strokeweight=".465386pt" strokecolor="#0080ff">
                <v:path arrowok="t"/>
              </v:shape>
            </v:group>
            <v:group style="position:absolute;left:4212;top:-69;width:2;height:66" coordorigin="4212,-69" coordsize="2,66">
              <v:shape style="position:absolute;left:4212;top:-69;width:2;height:66" coordorigin="4212,-69" coordsize="0,66" path="m4212,-69l4212,-4e" filled="false" stroked="true" strokeweight=".410923pt" strokecolor="#0080ff">
                <v:path arrowok="t"/>
              </v:shape>
            </v:group>
            <v:group style="position:absolute;left:5249;top:-69;width:2;height:66" coordorigin="5249,-69" coordsize="2,66">
              <v:shape style="position:absolute;left:5249;top:-69;width:2;height:66" coordorigin="5249,-69" coordsize="0,66" path="m5249,-4l5249,-69e" filled="false" stroked="true" strokeweight=".371318pt" strokecolor="#0080ff">
                <v:path arrowok="t"/>
              </v:shape>
            </v:group>
            <v:group style="position:absolute;left:4466;top:-69;width:2;height:66" coordorigin="4466,-69" coordsize="2,66">
              <v:shape style="position:absolute;left:4466;top:-69;width:2;height:66" coordorigin="4466,-69" coordsize="0,66" path="m4466,-69l4466,-4e" filled="false" stroked="true" strokeweight=".475288pt" strokecolor="#0080ff">
                <v:path arrowok="t"/>
              </v:shape>
            </v:group>
            <v:group style="position:absolute;left:5027;top:-69;width:2;height:66" coordorigin="5027,-69" coordsize="2,66">
              <v:shape style="position:absolute;left:5027;top:-69;width:2;height:66" coordorigin="5027,-69" coordsize="0,66" path="m5027,-4l5027,-69e" filled="false" stroked="true" strokeweight=".371318pt" strokecolor="#0080ff">
                <v:path arrowok="t"/>
              </v:shape>
            </v:group>
            <v:group style="position:absolute;left:4125;top:-69;width:2;height:66" coordorigin="4125,-69" coordsize="2,66">
              <v:shape style="position:absolute;left:4125;top:-69;width:2;height:66" coordorigin="4125,-69" coordsize="0,66" path="m4125,-69l4125,-4e" filled="false" stroked="true" strokeweight=".391121pt" strokecolor="#0080ff">
                <v:path arrowok="t"/>
              </v:shape>
            </v:group>
            <v:group style="position:absolute;left:5197;top:-69;width:2;height:66" coordorigin="5197,-69" coordsize="2,66">
              <v:shape style="position:absolute;left:5197;top:-69;width:2;height:66" coordorigin="5197,-69" coordsize="0,66" path="m5197,-4l5197,-69e" filled="false" stroked="true" strokeweight=".371318pt" strokecolor="#0080ff">
                <v:path arrowok="t"/>
              </v:shape>
            </v:group>
            <v:group style="position:absolute;left:4001;top:-69;width:2;height:66" coordorigin="4001,-69" coordsize="2,66">
              <v:shape style="position:absolute;left:4001;top:-69;width:2;height:66" coordorigin="4001,-69" coordsize="0,66" path="m4001,-69l4001,-4e" filled="false" stroked="true" strokeweight=".420827pt" strokecolor="#0080ff">
                <v:path arrowok="t"/>
              </v:shape>
            </v:group>
            <v:group style="position:absolute;left:4764;top:-69;width:2;height:66" coordorigin="4764,-69" coordsize="2,66">
              <v:shape style="position:absolute;left:4764;top:-69;width:2;height:66" coordorigin="4764,-69" coordsize="0,66" path="m4764,-4l4764,-69e" filled="false" stroked="true" strokeweight=".371318pt" strokecolor="#0080ff">
                <v:path arrowok="t"/>
              </v:shape>
            </v:group>
            <v:group style="position:absolute;left:5172;top:-69;width:2;height:66" coordorigin="5172,-69" coordsize="2,66">
              <v:shape style="position:absolute;left:5172;top:-69;width:2;height:66" coordorigin="5172,-69" coordsize="0,66" path="m5172,-69l5172,-4e" filled="false" stroked="true" strokeweight=".405974pt" strokecolor="#0080ff">
                <v:path arrowok="t"/>
              </v:shape>
            </v:group>
            <v:group style="position:absolute;left:4471;top:-69;width:2;height:66" coordorigin="4471,-69" coordsize="2,66">
              <v:shape style="position:absolute;left:4471;top:-69;width:2;height:66" coordorigin="4471,-69" coordsize="0,66" path="m4471,-69l4471,-4e" filled="false" stroked="true" strokeweight=".480234pt" strokecolor="#0080ff">
                <v:path arrowok="t"/>
              </v:shape>
            </v:group>
            <v:group style="position:absolute;left:4262;top:-69;width:2;height:66" coordorigin="4262,-69" coordsize="2,66">
              <v:shape style="position:absolute;left:4262;top:-69;width:2;height:66" coordorigin="4262,-69" coordsize="0,66" path="m4262,-69l4262,-4e" filled="false" stroked="true" strokeweight=".48024pt" strokecolor="#0080ff">
                <v:path arrowok="t"/>
              </v:shape>
            </v:group>
            <v:group style="position:absolute;left:5112;top:-69;width:2;height:66" coordorigin="5112,-69" coordsize="2,66">
              <v:shape style="position:absolute;left:5112;top:-69;width:2;height:66" coordorigin="5112,-69" coordsize="0,66" path="m5112,-69l5112,-4e" filled="false" stroked="true" strokeweight=".430728pt" strokecolor="#0080ff">
                <v:path arrowok="t"/>
              </v:shape>
            </v:group>
            <v:group style="position:absolute;left:4878;top:-69;width:2;height:66" coordorigin="4878,-69" coordsize="2,66">
              <v:shape style="position:absolute;left:4878;top:-69;width:2;height:66" coordorigin="4878,-69" coordsize="0,66" path="m4878,-69l4878,-4e" filled="false" stroked="true" strokeweight=".410925pt" strokecolor="#0080ff">
                <v:path arrowok="t"/>
              </v:shape>
            </v:group>
            <v:group style="position:absolute;left:4443;top:-69;width:2;height:66" coordorigin="4443,-69" coordsize="2,66">
              <v:shape style="position:absolute;left:4443;top:-69;width:2;height:66" coordorigin="4443,-69" coordsize="0,66" path="m4443,-69l4443,-4e" filled="false" stroked="true" strokeweight=".490138pt" strokecolor="#0080ff">
                <v:path arrowok="t"/>
              </v:shape>
            </v:group>
            <v:group style="position:absolute;left:4063;top:-69;width:2;height:66" coordorigin="4063,-69" coordsize="2,66">
              <v:shape style="position:absolute;left:4063;top:-69;width:2;height:66" coordorigin="4063,-69" coordsize="0,66" path="m4063,-69l4063,-4e" filled="false" stroked="true" strokeweight=".371318pt" strokecolor="#0080ff">
                <v:path arrowok="t"/>
              </v:shape>
            </v:group>
            <v:group style="position:absolute;left:4221;top:-69;width:2;height:66" coordorigin="4221,-69" coordsize="2,66">
              <v:shape style="position:absolute;left:4221;top:-69;width:2;height:66" coordorigin="4221,-69" coordsize="0,66" path="m4221,-4l4221,-69e" filled="false" stroked="true" strokeweight=".371318pt" strokecolor="#0080ff">
                <v:path arrowok="t"/>
              </v:shape>
            </v:group>
            <v:group style="position:absolute;left:5426;top:-69;width:2;height:66" coordorigin="5426,-69" coordsize="2,66">
              <v:shape style="position:absolute;left:5426;top:-69;width:2;height:66" coordorigin="5426,-69" coordsize="0,66" path="m5426,-69l5426,-4e" filled="false" stroked="true" strokeweight=".44063pt" strokecolor="#0080ff">
                <v:path arrowok="t"/>
              </v:shape>
            </v:group>
            <v:group style="position:absolute;left:3848;top:-69;width:2;height:66" coordorigin="3848,-69" coordsize="2,66">
              <v:shape style="position:absolute;left:3848;top:-69;width:2;height:66" coordorigin="3848,-69" coordsize="0,66" path="m3848,-69l3848,-4e" filled="false" stroked="true" strokeweight=".38617pt" strokecolor="#0080ff">
                <v:path arrowok="t"/>
              </v:shape>
            </v:group>
            <v:group style="position:absolute;left:5302;top:-69;width:2;height:66" coordorigin="5302,-69" coordsize="2,66">
              <v:shape style="position:absolute;left:5302;top:-69;width:2;height:66" coordorigin="5302,-69" coordsize="0,66" path="m5302,-69l5302,-4e" filled="false" stroked="true" strokeweight=".430728pt" strokecolor="#0080ff">
                <v:path arrowok="t"/>
              </v:shape>
            </v:group>
            <v:group style="position:absolute;left:4360;top:-69;width:2;height:66" coordorigin="4360,-69" coordsize="2,66">
              <v:shape style="position:absolute;left:4360;top:-69;width:2;height:66" coordorigin="4360,-69" coordsize="0,66" path="m4360,-69l4360,-4e" filled="false" stroked="true" strokeweight=".371318pt" strokecolor="#0080ff">
                <v:path arrowok="t"/>
              </v:shape>
            </v:group>
            <v:group style="position:absolute;left:4589;top:-69;width:2;height:66" coordorigin="4589,-69" coordsize="2,66">
              <v:shape style="position:absolute;left:4589;top:-69;width:2;height:66" coordorigin="4589,-69" coordsize="0,66" path="m4589,-69l4589,-4e" filled="false" stroked="true" strokeweight=".42083pt" strokecolor="#0080ff">
                <v:path arrowok="t"/>
              </v:shape>
            </v:group>
            <v:group style="position:absolute;left:4557;top:-69;width:2;height:66" coordorigin="4557,-69" coordsize="2,66">
              <v:shape style="position:absolute;left:4557;top:-69;width:2;height:66" coordorigin="4557,-69" coordsize="0,66" path="m4557,-69l4557,-4e" filled="false" stroked="true" strokeweight=".430728pt" strokecolor="#0080ff">
                <v:path arrowok="t"/>
              </v:shape>
            </v:group>
            <v:group style="position:absolute;left:5145;top:-69;width:2;height:66" coordorigin="5145,-69" coordsize="2,66">
              <v:shape style="position:absolute;left:5145;top:-69;width:2;height:66" coordorigin="5145,-69" coordsize="0,66" path="m5145,-4l5145,-69e" filled="false" stroked="true" strokeweight=".371318pt" strokecolor="#0080ff">
                <v:path arrowok="t"/>
              </v:shape>
            </v:group>
            <v:group style="position:absolute;left:4194;top:-69;width:2;height:66" coordorigin="4194,-69" coordsize="2,66">
              <v:shape style="position:absolute;left:4194;top:-69;width:2;height:66" coordorigin="4194,-69" coordsize="0,66" path="m4194,-69l4194,-4e" filled="false" stroked="true" strokeweight=".420825pt" strokecolor="#0080ff">
                <v:path arrowok="t"/>
              </v:shape>
            </v:group>
            <v:group style="position:absolute;left:4150;top:-69;width:2;height:66" coordorigin="4150,-69" coordsize="2,66">
              <v:shape style="position:absolute;left:4150;top:-69;width:2;height:66" coordorigin="4150,-69" coordsize="0,66" path="m4150,-4l4150,-69e" filled="false" stroked="true" strokeweight=".371318pt" strokecolor="#0080ff">
                <v:path arrowok="t"/>
              </v:shape>
            </v:group>
            <v:group style="position:absolute;left:4226;top:-69;width:2;height:66" coordorigin="4226,-69" coordsize="2,66">
              <v:shape style="position:absolute;left:4226;top:-69;width:2;height:66" coordorigin="4226,-69" coordsize="0,66" path="m4226,-69l4226,-4e" filled="false" stroked="true" strokeweight=".450532pt" strokecolor="#0080ff">
                <v:path arrowok="t"/>
              </v:shape>
            </v:group>
            <v:group style="position:absolute;left:4895;top:-69;width:2;height:66" coordorigin="4895,-69" coordsize="2,66">
              <v:shape style="position:absolute;left:4895;top:-69;width:2;height:66" coordorigin="4895,-69" coordsize="0,66" path="m4895,-4l4895,-69e" filled="false" stroked="true" strokeweight=".371318pt" strokecolor="#0080ff">
                <v:path arrowok="t"/>
              </v:shape>
            </v:group>
            <v:group style="position:absolute;left:4320;top:-69;width:2;height:66" coordorigin="4320,-69" coordsize="2,66">
              <v:shape style="position:absolute;left:4320;top:-69;width:2;height:66" coordorigin="4320,-69" coordsize="0,66" path="m4320,-69l4320,-4e" filled="false" stroked="true" strokeweight=".381219pt" strokecolor="#0080ff">
                <v:path arrowok="t"/>
              </v:shape>
            </v:group>
            <v:group style="position:absolute;left:4819;top:-69;width:2;height:66" coordorigin="4819,-69" coordsize="2,66">
              <v:shape style="position:absolute;left:4819;top:-69;width:2;height:66" coordorigin="4819,-69" coordsize="0,66" path="m4819,-69l4819,-4e" filled="false" stroked="true" strokeweight=".386169pt" strokecolor="#0080ff">
                <v:path arrowok="t"/>
              </v:shape>
            </v:group>
            <v:group style="position:absolute;left:4826;top:-69;width:2;height:66" coordorigin="4826,-69" coordsize="2,66">
              <v:shape style="position:absolute;left:4826;top:-69;width:2;height:66" coordorigin="4826,-69" coordsize="0,66" path="m4826,-69l4826,-4e" filled="false" stroked="true" strokeweight=".38617pt" strokecolor="#0080ff">
                <v:path arrowok="t"/>
              </v:shape>
            </v:group>
            <v:group style="position:absolute;left:3908;top:-69;width:2;height:66" coordorigin="3908,-69" coordsize="2,66">
              <v:shape style="position:absolute;left:3908;top:-69;width:2;height:66" coordorigin="3908,-69" coordsize="0,66" path="m3908,-4l3908,-69e" filled="false" stroked="true" strokeweight=".371318pt" strokecolor="#0080ff">
                <v:path arrowok="t"/>
              </v:shape>
            </v:group>
            <v:group style="position:absolute;left:5087;top:-69;width:2;height:66" coordorigin="5087,-69" coordsize="2,66">
              <v:shape style="position:absolute;left:5087;top:-69;width:2;height:66" coordorigin="5087,-69" coordsize="0,66" path="m5087,-4l5087,-69e" filled="false" stroked="true" strokeweight=".371318pt" strokecolor="#0080ff">
                <v:path arrowok="t"/>
              </v:shape>
            </v:group>
            <v:group style="position:absolute;left:4990;top:-69;width:2;height:66" coordorigin="4990,-69" coordsize="2,66">
              <v:shape style="position:absolute;left:4990;top:-69;width:2;height:66" coordorigin="4990,-69" coordsize="0,66" path="m4990,-4l4990,-69e" filled="false" stroked="true" strokeweight=".371318pt" strokecolor="#0080ff">
                <v:path arrowok="t"/>
              </v:shape>
            </v:group>
            <v:group style="position:absolute;left:5327;top:-69;width:2;height:66" coordorigin="5327,-69" coordsize="2,66">
              <v:shape style="position:absolute;left:5327;top:-69;width:2;height:66" coordorigin="5327,-69" coordsize="0,66" path="m5327,-4l5327,-69e" filled="false" stroked="true" strokeweight=".371318pt" strokecolor="#0080ff">
                <v:path arrowok="t"/>
              </v:shape>
            </v:group>
            <v:group style="position:absolute;left:3995;top:-69;width:2;height:66" coordorigin="3995,-69" coordsize="2,66">
              <v:shape style="position:absolute;left:3995;top:-69;width:2;height:66" coordorigin="3995,-69" coordsize="0,66" path="m3995,-69l3995,-4e" filled="false" stroked="true" strokeweight=".470337pt" strokecolor="#0080ff">
                <v:path arrowok="t"/>
              </v:shape>
            </v:group>
            <v:group style="position:absolute;left:3858;top:-69;width:2;height:66" coordorigin="3858,-69" coordsize="2,66">
              <v:shape style="position:absolute;left:3858;top:-69;width:2;height:66" coordorigin="3858,-69" coordsize="0,66" path="m3858,-69l3858,-4e" filled="false" stroked="true" strokeweight=".44063pt" strokecolor="#0080ff">
                <v:path arrowok="t"/>
              </v:shape>
            </v:group>
            <v:group style="position:absolute;left:4759;top:-69;width:2;height:66" coordorigin="4759,-69" coordsize="2,66">
              <v:shape style="position:absolute;left:4759;top:-69;width:2;height:66" coordorigin="4759,-69" coordsize="0,66" path="m4759,-69l4759,-4e" filled="false" stroked="true" strokeweight=".405972pt" strokecolor="#0080ff">
                <v:path arrowok="t"/>
              </v:shape>
            </v:group>
            <v:group style="position:absolute;left:4506;top:-69;width:2;height:66" coordorigin="4506,-69" coordsize="2,66">
              <v:shape style="position:absolute;left:4506;top:-69;width:2;height:66" coordorigin="4506,-69" coordsize="0,66" path="m4506,-69l4506,-4e" filled="false" stroked="true" strokeweight=".504990pt" strokecolor="#0080ff">
                <v:path arrowok="t"/>
              </v:shape>
            </v:group>
            <v:group style="position:absolute;left:4610;top:-69;width:2;height:66" coordorigin="4610,-69" coordsize="2,66">
              <v:shape style="position:absolute;left:4610;top:-69;width:2;height:66" coordorigin="4610,-69" coordsize="0,66" path="m4610,-4l4610,-69e" filled="false" stroked="true" strokeweight=".371318pt" strokecolor="#0080ff">
                <v:path arrowok="t"/>
              </v:shape>
            </v:group>
            <v:group style="position:absolute;left:4078;top:-69;width:2;height:66" coordorigin="4078,-69" coordsize="2,66">
              <v:shape style="position:absolute;left:4078;top:-69;width:2;height:66" coordorigin="4078,-69" coordsize="0,66" path="m4078,-69l4078,-4e" filled="false" stroked="true" strokeweight=".420827pt" strokecolor="#0080ff">
                <v:path arrowok="t"/>
              </v:shape>
            </v:group>
            <v:group style="position:absolute;left:4441;top:-69;width:2;height:66" coordorigin="4441,-69" coordsize="2,66">
              <v:shape style="position:absolute;left:4441;top:-69;width:2;height:66" coordorigin="4441,-69" coordsize="0,66" path="m4441,-69l4441,-4e" filled="false" stroked="true" strokeweight=".420828pt" strokecolor="#0080ff">
                <v:path arrowok="t"/>
              </v:shape>
            </v:group>
            <v:group style="position:absolute;left:3866;top:-69;width:2;height:66" coordorigin="3866,-69" coordsize="2,66">
              <v:shape style="position:absolute;left:3866;top:-69;width:2;height:66" coordorigin="3866,-69" coordsize="0,66" path="m3866,-4l3866,-69e" filled="false" stroked="true" strokeweight=".371318pt" strokecolor="#0080ff">
                <v:path arrowok="t"/>
              </v:shape>
            </v:group>
            <v:group style="position:absolute;left:4252;top:-69;width:2;height:66" coordorigin="4252,-69" coordsize="2,66">
              <v:shape style="position:absolute;left:4252;top:-69;width:2;height:66" coordorigin="4252,-69" coordsize="0,66" path="m4252,-69l4252,-4e" filled="false" stroked="true" strokeweight=".475285pt" strokecolor="#0080ff">
                <v:path arrowok="t"/>
              </v:shape>
            </v:group>
            <v:group style="position:absolute;left:4304;top:-69;width:2;height:66" coordorigin="4304,-69" coordsize="2,66">
              <v:shape style="position:absolute;left:4304;top:-69;width:2;height:66" coordorigin="4304,-69" coordsize="0,66" path="m4304,-69l4304,-4e" filled="false" stroked="true" strokeweight=".470339pt" strokecolor="#0080ff">
                <v:path arrowok="t"/>
              </v:shape>
            </v:group>
            <v:group style="position:absolute;left:4790;top:-69;width:2;height:66" coordorigin="4790,-69" coordsize="2,66">
              <v:shape style="position:absolute;left:4790;top:-69;width:2;height:66" coordorigin="4790,-69" coordsize="0,66" path="m4790,-69l4790,-4e" filled="false" stroked="true" strokeweight=".470337pt" strokecolor="#0080ff">
                <v:path arrowok="t"/>
              </v:shape>
            </v:group>
            <v:group style="position:absolute;left:4286;top:-69;width:2;height:66" coordorigin="4286,-69" coordsize="2,66">
              <v:shape style="position:absolute;left:4286;top:-69;width:2;height:66" coordorigin="4286,-69" coordsize="0,66" path="m4286,-69l4286,-4e" filled="false" stroked="true" strokeweight=".490134pt" strokecolor="#0080ff">
                <v:path arrowok="t"/>
              </v:shape>
            </v:group>
            <v:group style="position:absolute;left:4239;top:-69;width:2;height:66" coordorigin="4239,-69" coordsize="2,66">
              <v:shape style="position:absolute;left:4239;top:-69;width:2;height:66" coordorigin="4239,-69" coordsize="0,66" path="m4239,-69l4239,-4e" filled="false" stroked="true" strokeweight=".504990pt" strokecolor="#0080ff">
                <v:path arrowok="t"/>
              </v:shape>
            </v:group>
            <v:group style="position:absolute;left:4424;top:-69;width:2;height:66" coordorigin="4424,-69" coordsize="2,66">
              <v:shape style="position:absolute;left:4424;top:-69;width:2;height:66" coordorigin="4424,-69" coordsize="0,66" path="m4424,-69l4424,-4e" filled="false" stroked="true" strokeweight=".420828pt" strokecolor="#0080ff">
                <v:path arrowok="t"/>
              </v:shape>
            </v:group>
            <v:group style="position:absolute;left:3929;top:-69;width:2;height:66" coordorigin="3929,-69" coordsize="2,66">
              <v:shape style="position:absolute;left:3929;top:-69;width:2;height:66" coordorigin="3929,-69" coordsize="0,66" path="m3929,-69l3929,-4e" filled="false" stroked="true" strokeweight=".450533pt" strokecolor="#0080ff">
                <v:path arrowok="t"/>
              </v:shape>
            </v:group>
            <v:group style="position:absolute;left:5128;top:-69;width:2;height:66" coordorigin="5128,-69" coordsize="2,66">
              <v:shape style="position:absolute;left:5128;top:-69;width:2;height:66" coordorigin="5128,-69" coordsize="0,66" path="m5128,-4l5128,-69e" filled="false" stroked="true" strokeweight=".371318pt" strokecolor="#0080ff">
                <v:path arrowok="t"/>
              </v:shape>
            </v:group>
            <v:group style="position:absolute;left:3888;top:-69;width:2;height:66" coordorigin="3888,-69" coordsize="2,66">
              <v:shape style="position:absolute;left:3888;top:-69;width:2;height:66" coordorigin="3888,-69" coordsize="0,66" path="m3888,-69l3888,-4e" filled="false" stroked="true" strokeweight=".376268pt" strokecolor="#0080ff">
                <v:path arrowok="t"/>
              </v:shape>
            </v:group>
            <v:group style="position:absolute;left:4144;top:-69;width:2;height:66" coordorigin="4144,-69" coordsize="2,66">
              <v:shape style="position:absolute;left:4144;top:-69;width:2;height:66" coordorigin="4144,-69" coordsize="0,66" path="m4144,-4l4144,-69e" filled="false" stroked="true" strokeweight=".371318pt" strokecolor="#0080ff">
                <v:path arrowok="t"/>
              </v:shape>
            </v:group>
            <v:group style="position:absolute;left:4015;top:-69;width:2;height:66" coordorigin="4015,-69" coordsize="2,66">
              <v:shape style="position:absolute;left:4015;top:-69;width:2;height:66" coordorigin="4015,-69" coordsize="0,66" path="m4015,-69l4015,-4e" filled="false" stroked="true" strokeweight=".371318pt" strokecolor="#0080ff">
                <v:path arrowok="t"/>
              </v:shape>
            </v:group>
            <v:group style="position:absolute;left:4341;top:-69;width:2;height:66" coordorigin="4341,-69" coordsize="2,66">
              <v:shape style="position:absolute;left:4341;top:-69;width:2;height:66" coordorigin="4341,-69" coordsize="0,66" path="m4341,-69l4341,-4e" filled="false" stroked="true" strokeweight=".405974pt" strokecolor="#0080ff">
                <v:path arrowok="t"/>
              </v:shape>
            </v:group>
            <v:group style="position:absolute;left:5065;top:-69;width:2;height:66" coordorigin="5065,-69" coordsize="2,66">
              <v:shape style="position:absolute;left:5065;top:-69;width:2;height:66" coordorigin="5065,-69" coordsize="0,66" path="m5065,-4l5065,-69e" filled="false" stroked="true" strokeweight=".371318pt" strokecolor="#0080ff">
                <v:path arrowok="t"/>
              </v:shape>
            </v:group>
            <v:group style="position:absolute;left:4781;top:-69;width:2;height:66" coordorigin="4781,-69" coordsize="2,66">
              <v:shape style="position:absolute;left:4781;top:-69;width:2;height:66" coordorigin="4781,-69" coordsize="0,66" path="m4781,-69l4781,-4e" filled="false" stroked="true" strokeweight=".38617pt" strokecolor="#0080ff">
                <v:path arrowok="t"/>
              </v:shape>
            </v:group>
            <v:group style="position:absolute;left:4935;top:-69;width:2;height:66" coordorigin="4935,-69" coordsize="2,66">
              <v:shape style="position:absolute;left:4935;top:-69;width:2;height:66" coordorigin="4935,-69" coordsize="0,66" path="m4935,-4l4935,-69e" filled="false" stroked="true" strokeweight=".371318pt" strokecolor="#0080ff">
                <v:path arrowok="t"/>
              </v:shape>
            </v:group>
            <v:group style="position:absolute;left:5069;top:-69;width:2;height:66" coordorigin="5069,-69" coordsize="2,66">
              <v:shape style="position:absolute;left:5069;top:-69;width:2;height:66" coordorigin="5069,-69" coordsize="0,66" path="m5069,-4l5069,-69e" filled="false" stroked="true" strokeweight=".371318pt" strokecolor="#0080ff">
                <v:path arrowok="t"/>
              </v:shape>
            </v:group>
            <v:group style="position:absolute;left:4728;top:-69;width:2;height:66" coordorigin="4728,-69" coordsize="2,66">
              <v:shape style="position:absolute;left:4728;top:-69;width:2;height:66" coordorigin="4728,-69" coordsize="0,66" path="m4728,-69l4728,-4e" filled="false" stroked="true" strokeweight=".460434pt" strokecolor="#0080ff">
                <v:path arrowok="t"/>
              </v:shape>
            </v:group>
            <v:group style="position:absolute;left:3814;top:-69;width:2;height:66" coordorigin="3814,-69" coordsize="2,66">
              <v:shape style="position:absolute;left:3814;top:-69;width:2;height:66" coordorigin="3814,-69" coordsize="0,66" path="m3814,-4l3814,-69e" filled="false" stroked="true" strokeweight=".371318pt" strokecolor="#0080ff">
                <v:path arrowok="t"/>
              </v:shape>
            </v:group>
            <v:group style="position:absolute;left:4007;top:-69;width:2;height:66" coordorigin="4007,-69" coordsize="2,66">
              <v:shape style="position:absolute;left:4007;top:-69;width:2;height:66" coordorigin="4007,-69" coordsize="0,66" path="m4007,-4l4007,-69e" filled="false" stroked="true" strokeweight=".371318pt" strokecolor="#0080ff">
                <v:path arrowok="t"/>
              </v:shape>
            </v:group>
            <v:group style="position:absolute;left:4538;top:-69;width:2;height:66" coordorigin="4538,-69" coordsize="2,66">
              <v:shape style="position:absolute;left:4538;top:-69;width:2;height:66" coordorigin="4538,-69" coordsize="0,66" path="m4538,-69l4538,-4e" filled="false" stroked="true" strokeweight=".440629pt" strokecolor="#0080ff">
                <v:path arrowok="t"/>
              </v:shape>
            </v:group>
            <v:group style="position:absolute;left:4527;top:-69;width:2;height:66" coordorigin="4527,-69" coordsize="2,66">
              <v:shape style="position:absolute;left:4527;top:-69;width:2;height:66" coordorigin="4527,-69" coordsize="0,66" path="m4527,-69l4527,-4e" filled="false" stroked="true" strokeweight=".450532pt" strokecolor="#0080ff">
                <v:path arrowok="t"/>
              </v:shape>
            </v:group>
            <v:group style="position:absolute;left:4164;top:-69;width:2;height:66" coordorigin="4164,-69" coordsize="2,66">
              <v:shape style="position:absolute;left:4164;top:-69;width:2;height:66" coordorigin="4164,-69" coordsize="0,66" path="m4164,-69l4164,-4e" filled="false" stroked="true" strokeweight=".391121pt" strokecolor="#0080ff">
                <v:path arrowok="t"/>
              </v:shape>
            </v:group>
            <v:group style="position:absolute;left:3775;top:-69;width:2;height:66" coordorigin="3775,-69" coordsize="2,66">
              <v:shape style="position:absolute;left:3775;top:-69;width:2;height:66" coordorigin="3775,-69" coordsize="0,66" path="m3775,-4l3775,-69e" filled="false" stroked="true" strokeweight=".371318pt" strokecolor="#0080ff">
                <v:path arrowok="t"/>
              </v:shape>
            </v:group>
            <v:group style="position:absolute;left:5074;top:-69;width:2;height:66" coordorigin="5074,-69" coordsize="2,66">
              <v:shape style="position:absolute;left:5074;top:-69;width:2;height:66" coordorigin="5074,-69" coordsize="0,66" path="m5074,-4l5074,-69e" filled="false" stroked="true" strokeweight=".371318pt" strokecolor="#0080ff">
                <v:path arrowok="t"/>
              </v:shape>
            </v:group>
            <v:group style="position:absolute;left:4113;top:-69;width:2;height:66" coordorigin="4113,-69" coordsize="2,66">
              <v:shape style="position:absolute;left:4113;top:-69;width:2;height:66" coordorigin="4113,-69" coordsize="0,66" path="m4113,-69l4113,-4e" filled="false" stroked="true" strokeweight=".440633pt" strokecolor="#0080ff">
                <v:path arrowok="t"/>
              </v:shape>
            </v:group>
            <v:group style="position:absolute;left:4509;top:-69;width:2;height:66" coordorigin="4509,-69" coordsize="2,66">
              <v:shape style="position:absolute;left:4509;top:-69;width:2;height:66" coordorigin="4509,-69" coordsize="0,66" path="m4509,-69l4509,-4e" filled="false" stroked="true" strokeweight=".410925pt" strokecolor="#0080ff">
                <v:path arrowok="t"/>
              </v:shape>
            </v:group>
            <v:group style="position:absolute;left:4981;top:-69;width:2;height:66" coordorigin="4981,-69" coordsize="2,66">
              <v:shape style="position:absolute;left:4981;top:-69;width:2;height:66" coordorigin="4981,-69" coordsize="0,66" path="m4981,-69l4981,-4e" filled="false" stroked="true" strokeweight=".405974pt" strokecolor="#0080ff">
                <v:path arrowok="t"/>
              </v:shape>
            </v:group>
            <v:group style="position:absolute;left:4946;top:-69;width:2;height:66" coordorigin="4946,-69" coordsize="2,66">
              <v:shape style="position:absolute;left:4946;top:-69;width:2;height:66" coordorigin="4946,-69" coordsize="0,66" path="m4946,-69l4946,-4e" filled="false" stroked="true" strokeweight=".396074pt" strokecolor="#0080ff">
                <v:path arrowok="t"/>
              </v:shape>
            </v:group>
            <v:group style="position:absolute;left:5311;top:-69;width:2;height:66" coordorigin="5311,-69" coordsize="2,66">
              <v:shape style="position:absolute;left:5311;top:-69;width:2;height:66" coordorigin="5311,-69" coordsize="0,66" path="m5311,-4l5311,-69e" filled="false" stroked="true" strokeweight=".371318pt" strokecolor="#0080ff">
                <v:path arrowok="t"/>
              </v:shape>
            </v:group>
            <v:group style="position:absolute;left:4871;top:-69;width:2;height:66" coordorigin="4871,-69" coordsize="2,66">
              <v:shape style="position:absolute;left:4871;top:-69;width:2;height:66" coordorigin="4871,-69" coordsize="0,66" path="m4871,-4l4871,-69e" filled="false" stroked="true" strokeweight=".371318pt" strokecolor="#0080ff">
                <v:path arrowok="t"/>
              </v:shape>
            </v:group>
            <v:group style="position:absolute;left:4272;top:-69;width:2;height:66" coordorigin="4272,-69" coordsize="2,66">
              <v:shape style="position:absolute;left:4272;top:-69;width:2;height:66" coordorigin="4272,-69" coordsize="0,66" path="m4272,-69l4272,-4e" filled="false" stroked="true" strokeweight=".435682pt" strokecolor="#0080ff">
                <v:path arrowok="t"/>
              </v:shape>
            </v:group>
            <v:group style="position:absolute;left:4024;top:-69;width:2;height:66" coordorigin="4024,-69" coordsize="2,66">
              <v:shape style="position:absolute;left:4024;top:-69;width:2;height:66" coordorigin="4024,-69" coordsize="0,66" path="m4024,-4l4024,-69e" filled="false" stroked="true" strokeweight=".371318pt" strokecolor="#0080ff">
                <v:path arrowok="t"/>
              </v:shape>
            </v:group>
            <v:group style="position:absolute;left:4057;top:-69;width:2;height:66" coordorigin="4057,-69" coordsize="2,66">
              <v:shape style="position:absolute;left:4057;top:-69;width:2;height:66" coordorigin="4057,-69" coordsize="0,66" path="m4057,-69l4057,-4e" filled="false" stroked="true" strokeweight=".376268pt" strokecolor="#0080ff">
                <v:path arrowok="t"/>
              </v:shape>
            </v:group>
            <v:group style="position:absolute;left:4236;top:-69;width:2;height:66" coordorigin="4236,-69" coordsize="2,66">
              <v:shape style="position:absolute;left:4236;top:-69;width:2;height:66" coordorigin="4236,-69" coordsize="0,66" path="m4236,-4l4236,-69e" filled="false" stroked="true" strokeweight=".371318pt" strokecolor="#0080ff">
                <v:path arrowok="t"/>
              </v:shape>
            </v:group>
            <v:group style="position:absolute;left:4632;top:-69;width:2;height:66" coordorigin="4632,-69" coordsize="2,66">
              <v:shape style="position:absolute;left:4632;top:-69;width:2;height:66" coordorigin="4632,-69" coordsize="0,66" path="m4632,-69l4632,-4e" filled="false" stroked="true" strokeweight=".376268pt" strokecolor="#0080ff">
                <v:path arrowok="t"/>
              </v:shape>
            </v:group>
            <v:group style="position:absolute;left:4516;top:-69;width:2;height:66" coordorigin="4516,-69" coordsize="2,66">
              <v:shape style="position:absolute;left:4516;top:-69;width:2;height:66" coordorigin="4516,-69" coordsize="0,66" path="m4516,-69l4516,-4e" filled="false" stroked="true" strokeweight=".504995pt" strokecolor="#0080ff">
                <v:path arrowok="t"/>
              </v:shape>
            </v:group>
            <v:group style="position:absolute;left:4392;top:-69;width:2;height:66" coordorigin="4392,-69" coordsize="2,66">
              <v:shape style="position:absolute;left:4392;top:-69;width:2;height:66" coordorigin="4392,-69" coordsize="0,66" path="m4392,-69l4392,-4e" filled="false" stroked="true" strokeweight=".415874pt" strokecolor="#0080ff">
                <v:path arrowok="t"/>
              </v:shape>
            </v:group>
            <v:group style="position:absolute;left:4755;top:-69;width:2;height:66" coordorigin="4755,-69" coordsize="2,66">
              <v:shape style="position:absolute;left:4755;top:-69;width:2;height:66" coordorigin="4755,-69" coordsize="0,66" path="m4755,-69l4755,-4e" filled="false" stroked="true" strokeweight=".450532pt" strokecolor="#0080ff">
                <v:path arrowok="t"/>
              </v:shape>
            </v:group>
            <v:group style="position:absolute;left:5187;top:-69;width:2;height:66" coordorigin="5187,-69" coordsize="2,66">
              <v:shape style="position:absolute;left:5187;top:-69;width:2;height:66" coordorigin="5187,-69" coordsize="0,66" path="m5187,-4l5187,-69e" filled="false" stroked="true" strokeweight=".371318pt" strokecolor="#0080ff">
                <v:path arrowok="t"/>
              </v:shape>
            </v:group>
            <v:group style="position:absolute;left:4297;top:-69;width:2;height:66" coordorigin="4297,-69" coordsize="2,66">
              <v:shape style="position:absolute;left:4297;top:-69;width:2;height:66" coordorigin="4297,-69" coordsize="0,66" path="m4297,-69l4297,-4e" filled="false" stroked="true" strokeweight=".415874pt" strokecolor="#0080ff">
                <v:path arrowok="t"/>
              </v:shape>
            </v:group>
            <v:group style="position:absolute;left:4847;top:-69;width:2;height:66" coordorigin="4847,-69" coordsize="2,66">
              <v:shape style="position:absolute;left:4847;top:-69;width:2;height:66" coordorigin="4847,-69" coordsize="0,66" path="m4847,-69l4847,-4e" filled="false" stroked="true" strokeweight=".371318pt" strokecolor="#0080ff">
                <v:path arrowok="t"/>
              </v:shape>
            </v:group>
            <v:group style="position:absolute;left:5242;top:-69;width:2;height:66" coordorigin="5242,-69" coordsize="2,66">
              <v:shape style="position:absolute;left:5242;top:-69;width:2;height:66" coordorigin="5242,-69" coordsize="0,66" path="m5242,-69l5242,-4e" filled="false" stroked="true" strokeweight=".381219pt" strokecolor="#0080ff">
                <v:path arrowok="t"/>
              </v:shape>
            </v:group>
            <v:group style="position:absolute;left:4874;top:-69;width:2;height:66" coordorigin="4874,-69" coordsize="2,66">
              <v:shape style="position:absolute;left:4874;top:-69;width:2;height:66" coordorigin="4874,-69" coordsize="0,66" path="m4874,-69l4874,-4e" filled="false" stroked="true" strokeweight=".410926pt" strokecolor="#0080ff">
                <v:path arrowok="t"/>
              </v:shape>
            </v:group>
            <v:group style="position:absolute;left:4355;top:-69;width:2;height:66" coordorigin="4355,-69" coordsize="2,66">
              <v:shape style="position:absolute;left:4355;top:-69;width:2;height:66" coordorigin="4355,-69" coordsize="0,66" path="m4355,-69l4355,-4e" filled="false" stroked="true" strokeweight=".371318pt" strokecolor="#0080ff">
                <v:path arrowok="t"/>
              </v:shape>
            </v:group>
            <v:group style="position:absolute;left:4034;top:-69;width:2;height:66" coordorigin="4034,-69" coordsize="2,66">
              <v:shape style="position:absolute;left:4034;top:-69;width:2;height:66" coordorigin="4034,-69" coordsize="0,66" path="m4034,-69l4034,-4e" filled="false" stroked="true" strokeweight=".425777pt" strokecolor="#0080ff">
                <v:path arrowok="t"/>
              </v:shape>
            </v:group>
            <v:group style="position:absolute;left:5220;top:-69;width:2;height:66" coordorigin="5220,-69" coordsize="2,66">
              <v:shape style="position:absolute;left:5220;top:-69;width:2;height:66" coordorigin="5220,-69" coordsize="0,66" path="m5220,-4l5220,-69e" filled="false" stroked="true" strokeweight=".371318pt" strokecolor="#0080ff">
                <v:path arrowok="t"/>
              </v:shape>
            </v:group>
            <v:group style="position:absolute;left:4985;top:-69;width:2;height:66" coordorigin="4985,-69" coordsize="2,66">
              <v:shape style="position:absolute;left:4985;top:-69;width:2;height:66" coordorigin="4985,-69" coordsize="0,66" path="m4985,-4l4985,-69e" filled="false" stroked="true" strokeweight=".371318pt" strokecolor="#0080ff">
                <v:path arrowok="t"/>
              </v:shape>
            </v:group>
            <v:group style="position:absolute;left:4919;top:-69;width:2;height:66" coordorigin="4919,-69" coordsize="2,66">
              <v:shape style="position:absolute;left:4919;top:-69;width:2;height:66" coordorigin="4919,-69" coordsize="0,66" path="m4919,-69l4919,-4e" filled="false" stroked="true" strokeweight=".420827pt" strokecolor="#0080ff">
                <v:path arrowok="t"/>
              </v:shape>
            </v:group>
            <v:group style="position:absolute;left:4107;top:-69;width:2;height:66" coordorigin="4107,-69" coordsize="2,66">
              <v:shape style="position:absolute;left:4107;top:-69;width:2;height:66" coordorigin="4107,-69" coordsize="0,66" path="m4107,-69l4107,-4e" filled="false" stroked="true" strokeweight=".445579pt" strokecolor="#0080ff">
                <v:path arrowok="t"/>
              </v:shape>
            </v:group>
            <v:group style="position:absolute;left:4278;top:-69;width:2;height:66" coordorigin="4278,-69" coordsize="2,66">
              <v:shape style="position:absolute;left:4278;top:-69;width:2;height:66" coordorigin="4278,-69" coordsize="0,66" path="m4278,-69l4278,-4e" filled="false" stroked="true" strokeweight=".465386pt" strokecolor="#0080ff">
                <v:path arrowok="t"/>
              </v:shape>
            </v:group>
            <v:group style="position:absolute;left:3891;top:-69;width:2;height:66" coordorigin="3891,-69" coordsize="2,66">
              <v:shape style="position:absolute;left:3891;top:-69;width:2;height:66" coordorigin="3891,-69" coordsize="0,66" path="m3891,-69l3891,-4e" filled="false" stroked="true" strokeweight=".376268pt" strokecolor="#0080ff">
                <v:path arrowok="t"/>
              </v:shape>
            </v:group>
            <v:group style="position:absolute;left:4350;top:-69;width:2;height:66" coordorigin="4350,-69" coordsize="2,66">
              <v:shape style="position:absolute;left:4350;top:-69;width:2;height:66" coordorigin="4350,-69" coordsize="0,66" path="m4350,-69l4350,-4e" filled="false" stroked="true" strokeweight=".430728pt" strokecolor="#0080ff">
                <v:path arrowok="t"/>
              </v:shape>
            </v:group>
            <v:group style="position:absolute;left:3884;top:-69;width:2;height:66" coordorigin="3884,-69" coordsize="2,66">
              <v:shape style="position:absolute;left:3884;top:-69;width:2;height:66" coordorigin="3884,-69" coordsize="0,66" path="m3884,-69l3884,-4e" filled="false" stroked="true" strokeweight=".371318pt" strokecolor="#0080ff">
                <v:path arrowok="t"/>
              </v:shape>
            </v:group>
            <v:group style="position:absolute;left:4094;top:-69;width:2;height:66" coordorigin="4094,-69" coordsize="2,66">
              <v:shape style="position:absolute;left:4094;top:-69;width:2;height:66" coordorigin="4094,-69" coordsize="0,66" path="m4094,-69l4094,-4e" filled="false" stroked="true" strokeweight=".381219pt" strokecolor="#0080ff">
                <v:path arrowok="t"/>
              </v:shape>
            </v:group>
            <v:group style="position:absolute;left:4928;top:-69;width:2;height:66" coordorigin="4928,-69" coordsize="2,66">
              <v:shape style="position:absolute;left:4928;top:-69;width:2;height:66" coordorigin="4928,-69" coordsize="0,66" path="m4928,-69l4928,-4e" filled="false" stroked="true" strokeweight=".430728pt" strokecolor="#0080ff">
                <v:path arrowok="t"/>
              </v:shape>
            </v:group>
            <v:group style="position:absolute;left:4448;top:-69;width:2;height:66" coordorigin="4448,-69" coordsize="2,66">
              <v:shape style="position:absolute;left:4448;top:-69;width:2;height:66" coordorigin="4448,-69" coordsize="0,66" path="m4448,-69l4448,-4e" filled="false" stroked="true" strokeweight=".465386pt" strokecolor="#0080ff">
                <v:path arrowok="t"/>
              </v:shape>
            </v:group>
            <v:group style="position:absolute;left:5178;top:-69;width:2;height:66" coordorigin="5178,-69" coordsize="2,66">
              <v:shape style="position:absolute;left:5178;top:-69;width:2;height:66" coordorigin="5178,-69" coordsize="0,66" path="m5178,-69l5178,-4e" filled="false" stroked="true" strokeweight=".38617pt" strokecolor="#0080ff">
                <v:path arrowok="t"/>
              </v:shape>
            </v:group>
            <v:group style="position:absolute;left:4283;top:-69;width:2;height:66" coordorigin="4283,-69" coordsize="2,66">
              <v:shape style="position:absolute;left:4283;top:-69;width:2;height:66" coordorigin="4283,-69" coordsize="0,66" path="m4283,-69l4283,-4e" filled="false" stroked="true" strokeweight=".430727pt" strokecolor="#0080ff">
                <v:path arrowok="t"/>
              </v:shape>
            </v:group>
            <v:group style="position:absolute;left:4774;top:-69;width:2;height:66" coordorigin="4774,-69" coordsize="2,66">
              <v:shape style="position:absolute;left:4774;top:-69;width:2;height:66" coordorigin="4774,-69" coordsize="0,66" path="m4774,-69l4774,-4e" filled="false" stroked="true" strokeweight=".455483pt" strokecolor="#0080ff">
                <v:path arrowok="t"/>
              </v:shape>
            </v:group>
            <v:group style="position:absolute;left:4039;top:-69;width:2;height:66" coordorigin="4039,-69" coordsize="2,66">
              <v:shape style="position:absolute;left:4039;top:-69;width:2;height:66" coordorigin="4039,-69" coordsize="0,66" path="m4039,-69l4039,-4e" filled="false" stroked="true" strokeweight=".519848pt" strokecolor="#0080ff">
                <v:path arrowok="t"/>
              </v:shape>
            </v:group>
            <v:group style="position:absolute;left:4801;top:-69;width:2;height:66" coordorigin="4801,-69" coordsize="2,66">
              <v:shape style="position:absolute;left:4801;top:-69;width:2;height:66" coordorigin="4801,-69" coordsize="0,66" path="m4801,-4l4801,-69e" filled="false" stroked="true" strokeweight=".371318pt" strokecolor="#0080ff">
                <v:path arrowok="t"/>
              </v:shape>
            </v:group>
            <v:group style="position:absolute;left:4683;top:-69;width:2;height:66" coordorigin="4683,-69" coordsize="2,66">
              <v:shape style="position:absolute;left:4683;top:-69;width:2;height:66" coordorigin="4683,-69" coordsize="0,66" path="m4683,-4l4683,-69e" filled="false" stroked="true" strokeweight=".371318pt" strokecolor="#0080ff">
                <v:path arrowok="t"/>
              </v:shape>
            </v:group>
            <v:group style="position:absolute;left:4060;top:-69;width:2;height:66" coordorigin="4060,-69" coordsize="2,66">
              <v:shape style="position:absolute;left:4060;top:-69;width:2;height:66" coordorigin="4060,-69" coordsize="0,66" path="m4060,-69l4060,-4e" filled="false" stroked="true" strokeweight=".376268pt" strokecolor="#0080ff">
                <v:path arrowok="t"/>
              </v:shape>
            </v:group>
            <v:group style="position:absolute;left:5049;top:-69;width:2;height:66" coordorigin="5049,-69" coordsize="2,66">
              <v:shape style="position:absolute;left:5049;top:-69;width:2;height:66" coordorigin="5049,-69" coordsize="0,66" path="m5049,-69l5049,-4e" filled="false" stroked="true" strokeweight=".371318pt" strokecolor="#0080ff">
                <v:path arrowok="t"/>
              </v:shape>
            </v:group>
            <v:group style="position:absolute;left:4860;top:-69;width:2;height:66" coordorigin="4860,-69" coordsize="2,66">
              <v:shape style="position:absolute;left:4860;top:-69;width:2;height:66" coordorigin="4860,-69" coordsize="0,66" path="m4860,-69l4860,-4e" filled="false" stroked="true" strokeweight=".401023pt" strokecolor="#0080ff">
                <v:path arrowok="t"/>
              </v:shape>
            </v:group>
            <v:group style="position:absolute;left:4437;top:-69;width:2;height:66" coordorigin="4437,-69" coordsize="2,66">
              <v:shape style="position:absolute;left:4437;top:-69;width:2;height:66" coordorigin="4437,-69" coordsize="0,66" path="m4437,-4l4437,-69e" filled="false" stroked="true" strokeweight=".371318pt" strokecolor="#0080ff">
                <v:path arrowok="t"/>
              </v:shape>
            </v:group>
            <v:group style="position:absolute;left:5358;top:-69;width:2;height:66" coordorigin="5358,-69" coordsize="2,66">
              <v:shape style="position:absolute;left:5358;top:-69;width:2;height:66" coordorigin="5358,-69" coordsize="0,66" path="m5358,-4l5358,-69e" filled="false" stroked="true" strokeweight=".371318pt" strokecolor="#0080ff">
                <v:path arrowok="t"/>
              </v:shape>
            </v:group>
            <v:group style="position:absolute;left:3964;top:-69;width:2;height:66" coordorigin="3964,-69" coordsize="2,66">
              <v:shape style="position:absolute;left:3964;top:-69;width:2;height:66" coordorigin="3964,-69" coordsize="0,66" path="m3964,-69l3964,-4e" filled="false" stroked="true" strokeweight=".38617pt" strokecolor="#0080ff">
                <v:path arrowok="t"/>
              </v:shape>
            </v:group>
            <v:group style="position:absolute;left:5261;top:-69;width:2;height:66" coordorigin="5261,-69" coordsize="2,66">
              <v:shape style="position:absolute;left:5261;top:-69;width:2;height:66" coordorigin="5261,-69" coordsize="0,66" path="m5261,-69l5261,-4e" filled="false" stroked="true" strokeweight=".376268pt" strokecolor="#0080ff">
                <v:path arrowok="t"/>
              </v:shape>
            </v:group>
            <v:group style="position:absolute;left:3975;top:-69;width:2;height:66" coordorigin="3975,-69" coordsize="2,66">
              <v:shape style="position:absolute;left:3975;top:-69;width:2;height:66" coordorigin="3975,-69" coordsize="0,66" path="m3975,-69l3975,-4e" filled="false" stroked="true" strokeweight=".470336pt" strokecolor="#0080ff">
                <v:path arrowok="t"/>
              </v:shape>
            </v:group>
            <v:group style="position:absolute;left:4378;top:-69;width:2;height:66" coordorigin="4378,-69" coordsize="2,66">
              <v:shape style="position:absolute;left:4378;top:-69;width:2;height:66" coordorigin="4378,-69" coordsize="0,66" path="m4378,-69l4378,-4e" filled="false" stroked="true" strokeweight=".455481pt" strokecolor="#0080ff">
                <v:path arrowok="t"/>
              </v:shape>
            </v:group>
            <v:group style="position:absolute;left:5413;top:-69;width:2;height:66" coordorigin="5413,-69" coordsize="2,66">
              <v:shape style="position:absolute;left:5413;top:-69;width:2;height:66" coordorigin="5413,-69" coordsize="0,66" path="m5413,-4l5413,-69e" filled="false" stroked="true" strokeweight=".371318pt" strokecolor="#0080ff">
                <v:path arrowok="t"/>
              </v:shape>
            </v:group>
            <v:group style="position:absolute;left:4119;top:-69;width:2;height:66" coordorigin="4119,-69" coordsize="2,66">
              <v:shape style="position:absolute;left:4119;top:-69;width:2;height:66" coordorigin="4119,-69" coordsize="0,66" path="m4119,-4l4119,-69e" filled="false" stroked="true" strokeweight=".371318pt" strokecolor="#0080ff">
                <v:path arrowok="t"/>
              </v:shape>
            </v:group>
            <v:group style="position:absolute;left:5285;top:-69;width:2;height:66" coordorigin="5285,-69" coordsize="2,66">
              <v:shape style="position:absolute;left:5285;top:-69;width:2;height:66" coordorigin="5285,-69" coordsize="0,66" path="m5285,-4l5285,-69e" filled="false" stroked="true" strokeweight=".371318pt" strokecolor="#0080ff">
                <v:path arrowok="t"/>
              </v:shape>
            </v:group>
            <v:group style="position:absolute;left:4623;top:-69;width:2;height:66" coordorigin="4623,-69" coordsize="2,66">
              <v:shape style="position:absolute;left:4623;top:-69;width:2;height:66" coordorigin="4623,-69" coordsize="0,66" path="m4623,-69l4623,-4e" filled="false" stroked="true" strokeweight=".465386pt" strokecolor="#0080ff">
                <v:path arrowok="t"/>
              </v:shape>
            </v:group>
            <v:group style="position:absolute;left:4591;top:-69;width:2;height:66" coordorigin="4591,-69" coordsize="2,66">
              <v:shape style="position:absolute;left:4591;top:-69;width:2;height:66" coordorigin="4591,-69" coordsize="0,66" path="m4591,-69l4591,-4e" filled="false" stroked="true" strokeweight=".450532pt" strokecolor="#0080ff">
                <v:path arrowok="t"/>
              </v:shape>
            </v:group>
            <v:group style="position:absolute;left:4996;top:-69;width:2;height:66" coordorigin="4996,-69" coordsize="2,66">
              <v:shape style="position:absolute;left:4996;top:-69;width:2;height:66" coordorigin="4996,-69" coordsize="0,66" path="m4996,-4l4996,-69e" filled="false" stroked="true" strokeweight=".371318pt" strokecolor="#0080ff">
                <v:path arrowok="t"/>
              </v:shape>
            </v:group>
            <v:group style="position:absolute;left:5136;top:-69;width:2;height:66" coordorigin="5136,-69" coordsize="2,66">
              <v:shape style="position:absolute;left:5136;top:-69;width:2;height:66" coordorigin="5136,-69" coordsize="0,66" path="m5136,-4l5136,-69e" filled="false" stroked="true" strokeweight=".371318pt" strokecolor="#0080ff">
                <v:path arrowok="t"/>
              </v:shape>
            </v:group>
            <v:group style="position:absolute;left:4232;top:-69;width:2;height:66" coordorigin="4232,-69" coordsize="2,66">
              <v:shape style="position:absolute;left:4232;top:-69;width:2;height:66" coordorigin="4232,-69" coordsize="0,66" path="m4232,-69l4232,-4e" filled="false" stroked="true" strokeweight=".371318pt" strokecolor="#0080ff">
                <v:path arrowok="t"/>
              </v:shape>
            </v:group>
            <v:group style="position:absolute;left:4892;top:-69;width:2;height:66" coordorigin="4892,-69" coordsize="2,66">
              <v:shape style="position:absolute;left:4892;top:-69;width:2;height:66" coordorigin="4892,-69" coordsize="0,66" path="m4892,-4l4892,-69e" filled="false" stroked="true" strokeweight=".371318pt" strokecolor="#0080ff">
                <v:path arrowok="t"/>
              </v:shape>
            </v:group>
            <v:group style="position:absolute;left:5438;top:-69;width:2;height:66" coordorigin="5438,-69" coordsize="2,66">
              <v:shape style="position:absolute;left:5438;top:-69;width:2;height:66" coordorigin="5438,-69" coordsize="0,66" path="m5438,-4l5438,-69e" filled="false" stroked="true" strokeweight=".371318pt" strokecolor="#0080ff">
                <v:path arrowok="t"/>
              </v:shape>
            </v:group>
            <v:group style="position:absolute;left:4564;top:-69;width:2;height:66" coordorigin="4564,-69" coordsize="2,66">
              <v:shape style="position:absolute;left:4564;top:-69;width:2;height:66" coordorigin="4564,-69" coordsize="0,66" path="m4564,-69l4564,-4e" filled="false" stroked="true" strokeweight=".470334pt" strokecolor="#0080ff">
                <v:path arrowok="t"/>
              </v:shape>
            </v:group>
            <v:group style="position:absolute;left:4337;top:-69;width:2;height:66" coordorigin="4337,-69" coordsize="2,66">
              <v:shape style="position:absolute;left:4337;top:-69;width:2;height:66" coordorigin="4337,-69" coordsize="0,66" path="m4337,-69l4337,-4e" filled="false" stroked="true" strokeweight=".405974pt" strokecolor="#0080ff">
                <v:path arrowok="t"/>
              </v:shape>
            </v:group>
            <v:group style="position:absolute;left:4364;top:-69;width:2;height:66" coordorigin="4364,-69" coordsize="2,66">
              <v:shape style="position:absolute;left:4364;top:-69;width:2;height:66" coordorigin="4364,-69" coordsize="0,66" path="m4364,-4l4364,-69e" filled="false" stroked="true" strokeweight=".371318pt" strokecolor="#0080ff">
                <v:path arrowok="t"/>
              </v:shape>
            </v:group>
            <v:group style="position:absolute;left:4855;top:-69;width:2;height:66" coordorigin="4855,-69" coordsize="2,66">
              <v:shape style="position:absolute;left:4855;top:-69;width:2;height:66" coordorigin="4855,-69" coordsize="0,66" path="m4855,-69l4855,-4e" filled="false" stroked="true" strokeweight=".495087pt" strokecolor="#0080ff">
                <v:path arrowok="t"/>
              </v:shape>
            </v:group>
            <v:group style="position:absolute;left:5022;top:-69;width:2;height:66" coordorigin="5022,-69" coordsize="2,66">
              <v:shape style="position:absolute;left:5022;top:-69;width:2;height:66" coordorigin="5022,-69" coordsize="0,66" path="m5022,-4l5022,-69e" filled="false" stroked="true" strokeweight=".371318pt" strokecolor="#0080ff">
                <v:path arrowok="t"/>
              </v:shape>
            </v:group>
            <v:group style="position:absolute;left:5206;top:-69;width:2;height:66" coordorigin="5206,-69" coordsize="2,66">
              <v:shape style="position:absolute;left:5206;top:-69;width:2;height:66" coordorigin="5206,-69" coordsize="0,66" path="m5206,-69l5206,-4e" filled="false" stroked="true" strokeweight=".430728pt" strokecolor="#0080ff">
                <v:path arrowok="t"/>
              </v:shape>
            </v:group>
            <v:group style="position:absolute;left:4012;top:-69;width:2;height:66" coordorigin="4012,-69" coordsize="2,66">
              <v:shape style="position:absolute;left:4012;top:-69;width:2;height:66" coordorigin="4012,-69" coordsize="0,66" path="m4012,-4l4012,-69e" filled="false" stroked="true" strokeweight=".371318pt" strokecolor="#0080ff">
                <v:path arrowok="t"/>
              </v:shape>
            </v:group>
            <v:group style="position:absolute;left:3795;top:-69;width:2;height:66" coordorigin="3795,-69" coordsize="2,66">
              <v:shape style="position:absolute;left:3795;top:-69;width:2;height:66" coordorigin="3795,-69" coordsize="0,66" path="m3795,-69l3795,-4e" filled="false" stroked="true" strokeweight=".490138pt" strokecolor="#0080ff">
                <v:path arrowok="t"/>
              </v:shape>
            </v:group>
            <v:group style="position:absolute;left:3597;top:-69;width:2;height:66" coordorigin="3597,-69" coordsize="2,66">
              <v:shape style="position:absolute;left:3597;top:-69;width:2;height:66" coordorigin="3597,-69" coordsize="0,66" path="m3597,-4l3597,-69e" filled="false" stroked="true" strokeweight=".371318pt" strokecolor="#0080ff">
                <v:path arrowok="t"/>
              </v:shape>
            </v:group>
            <v:group style="position:absolute;left:3670;top:-69;width:2;height:66" coordorigin="3670,-69" coordsize="2,66">
              <v:shape style="position:absolute;left:3670;top:-69;width:2;height:66" coordorigin="3670,-69" coordsize="0,66" path="m3670,-4l3670,-69e" filled="false" stroked="true" strokeweight=".371318pt" strokecolor="#0080ff">
                <v:path arrowok="t"/>
              </v:shape>
            </v:group>
            <v:group style="position:absolute;left:4047;top:-69;width:2;height:66" coordorigin="4047,-69" coordsize="2,66">
              <v:shape style="position:absolute;left:4047;top:-69;width:2;height:66" coordorigin="4047,-69" coordsize="0,66" path="m4047,-4l4047,-69e" filled="false" stroked="true" strokeweight=".371318pt" strokecolor="#0080ff">
                <v:path arrowok="t"/>
              </v:shape>
            </v:group>
            <v:group style="position:absolute;left:5245;top:-69;width:2;height:66" coordorigin="5245,-69" coordsize="2,66">
              <v:shape style="position:absolute;left:5245;top:-69;width:2;height:66" coordorigin="5245,-69" coordsize="0,66" path="m5245,-4l5245,-69e" filled="false" stroked="true" strokeweight=".371318pt" strokecolor="#0080ff">
                <v:path arrowok="t"/>
              </v:shape>
            </v:group>
            <v:group style="position:absolute;left:3800;top:-69;width:2;height:66" coordorigin="3800,-69" coordsize="2,66">
              <v:shape style="position:absolute;left:3800;top:-69;width:2;height:66" coordorigin="3800,-69" coordsize="0,66" path="m3800,-4l3800,-69e" filled="false" stroked="true" strokeweight=".371318pt" strokecolor="#0080ff">
                <v:path arrowok="t"/>
              </v:shape>
            </v:group>
            <v:group style="position:absolute;left:4901;top:-69;width:2;height:66" coordorigin="4901,-69" coordsize="2,66">
              <v:shape style="position:absolute;left:4901;top:-69;width:2;height:66" coordorigin="4901,-69" coordsize="0,66" path="m4901,-4l4901,-69e" filled="false" stroked="true" strokeweight=".371318pt" strokecolor="#0080ff">
                <v:path arrowok="t"/>
              </v:shape>
            </v:group>
            <v:group style="position:absolute;left:5445;top:-69;width:2;height:66" coordorigin="5445,-69" coordsize="2,66">
              <v:shape style="position:absolute;left:5445;top:-69;width:2;height:66" coordorigin="5445,-69" coordsize="0,66" path="m5445,-4l5445,-69e" filled="false" stroked="true" strokeweight=".371318pt" strokecolor="#0080ff">
                <v:path arrowok="t"/>
              </v:shape>
            </v:group>
            <v:group style="position:absolute;left:3912;top:-69;width:2;height:66" coordorigin="3912,-69" coordsize="2,66">
              <v:shape style="position:absolute;left:3912;top:-69;width:2;height:66" coordorigin="3912,-69" coordsize="0,66" path="m3912,-4l3912,-69e" filled="false" stroked="true" strokeweight=".371318pt" strokecolor="#0080ff">
                <v:path arrowok="t"/>
              </v:shape>
            </v:group>
            <v:group style="position:absolute;left:4708;top:-69;width:2;height:66" coordorigin="4708,-69" coordsize="2,66">
              <v:shape style="position:absolute;left:4708;top:-69;width:2;height:66" coordorigin="4708,-69" coordsize="0,66" path="m4708,-69l4708,-4e" filled="false" stroked="true" strokeweight=".465383pt" strokecolor="#0080ff">
                <v:path arrowok="t"/>
              </v:shape>
            </v:group>
            <v:group style="position:absolute;left:3925;top:-69;width:2;height:66" coordorigin="3925,-69" coordsize="2,66">
              <v:shape style="position:absolute;left:3925;top:-69;width:2;height:66" coordorigin="3925,-69" coordsize="0,66" path="m3925,-69l3925,-4e" filled="false" stroked="true" strokeweight=".440629pt" strokecolor="#0080ff">
                <v:path arrowok="t"/>
              </v:shape>
            </v:group>
            <v:group style="position:absolute;left:4948;top:-69;width:2;height:66" coordorigin="4948,-69" coordsize="2,66">
              <v:shape style="position:absolute;left:4948;top:-69;width:2;height:66" coordorigin="4948,-69" coordsize="0,66" path="m4948,-4l4948,-69e" filled="false" stroked="true" strokeweight=".371318pt" strokecolor="#0080ff">
                <v:path arrowok="t"/>
              </v:shape>
            </v:group>
            <v:group style="position:absolute;left:4468;top:-69;width:2;height:66" coordorigin="4468,-69" coordsize="2,66">
              <v:shape style="position:absolute;left:4468;top:-69;width:2;height:66" coordorigin="4468,-69" coordsize="0,66" path="m4468,-69l4468,-4e" filled="false" stroked="true" strokeweight=".500042pt" strokecolor="#0080ff">
                <v:path arrowok="t"/>
              </v:shape>
            </v:group>
            <v:group style="position:absolute;left:4518;top:-69;width:2;height:66" coordorigin="4518,-69" coordsize="2,66">
              <v:shape style="position:absolute;left:4518;top:-69;width:2;height:66" coordorigin="4518,-69" coordsize="0,66" path="m4518,-4l4518,-69e" filled="false" stroked="true" strokeweight=".371318pt" strokecolor="#0080ff">
                <v:path arrowok="t"/>
              </v:shape>
            </v:group>
            <v:group style="position:absolute;left:5102;top:-69;width:2;height:66" coordorigin="5102,-69" coordsize="2,66">
              <v:shape style="position:absolute;left:5102;top:-69;width:2;height:66" coordorigin="5102,-69" coordsize="0,66" path="m5102,-69l5102,-4e" filled="false" stroked="true" strokeweight=".465385pt" strokecolor="#0080ff">
                <v:path arrowok="t"/>
              </v:shape>
            </v:group>
            <v:group style="position:absolute;left:4549;top:-69;width:2;height:66" coordorigin="4549,-69" coordsize="2,66">
              <v:shape style="position:absolute;left:4549;top:-69;width:2;height:66" coordorigin="4549,-69" coordsize="0,66" path="m4549,-69l4549,-4e" filled="false" stroked="true" strokeweight=".45053pt" strokecolor="#0080ff">
                <v:path arrowok="t"/>
              </v:shape>
            </v:group>
            <v:group style="position:absolute;left:3674;top:-69;width:2;height:66" coordorigin="3674,-69" coordsize="2,66">
              <v:shape style="position:absolute;left:3674;top:-69;width:2;height:66" coordorigin="3674,-69" coordsize="0,66" path="m3674,-4l3674,-69e" filled="false" stroked="true" strokeweight=".371318pt" strokecolor="#0080ff">
                <v:path arrowok="t"/>
              </v:shape>
            </v:group>
            <v:group style="position:absolute;left:4971;top:-69;width:2;height:66" coordorigin="4971,-69" coordsize="2,66">
              <v:shape style="position:absolute;left:4971;top:-69;width:2;height:66" coordorigin="4971,-69" coordsize="0,66" path="m4971,-69l4971,-4e" filled="false" stroked="true" strokeweight=".450532pt" strokecolor="#0080ff">
                <v:path arrowok="t"/>
              </v:shape>
            </v:group>
            <v:group style="position:absolute;left:5234;top:-69;width:2;height:66" coordorigin="5234,-69" coordsize="2,66">
              <v:shape style="position:absolute;left:5234;top:-69;width:2;height:66" coordorigin="5234,-69" coordsize="0,66" path="m5234,-4l5234,-69e" filled="false" stroked="true" strokeweight=".371318pt" strokecolor="#0080ff">
                <v:path arrowok="t"/>
              </v:shape>
            </v:group>
            <v:group style="position:absolute;left:4739;top:-69;width:2;height:66" coordorigin="4739,-69" coordsize="2,66">
              <v:shape style="position:absolute;left:4739;top:-69;width:2;height:66" coordorigin="4739,-69" coordsize="0,66" path="m4739,-69l4739,-4e" filled="false" stroked="true" strokeweight=".430728pt" strokecolor="#0080ff">
                <v:path arrowok="t"/>
              </v:shape>
            </v:group>
            <v:group style="position:absolute;left:4953;top:-69;width:2;height:66" coordorigin="4953,-69" coordsize="2,66">
              <v:shape style="position:absolute;left:4953;top:-69;width:2;height:66" coordorigin="4953,-69" coordsize="0,66" path="m4953,-69l4953,-4e" filled="false" stroked="true" strokeweight=".376268pt" strokecolor="#0080ff">
                <v:path arrowok="t"/>
              </v:shape>
            </v:group>
            <v:group style="position:absolute;left:4128;top:-69;width:2;height:66" coordorigin="4128,-69" coordsize="2,66">
              <v:shape style="position:absolute;left:4128;top:-69;width:2;height:66" coordorigin="4128,-69" coordsize="0,66" path="m4128,-4l4128,-69e" filled="false" stroked="true" strokeweight=".371318pt" strokecolor="#0080ff">
                <v:path arrowok="t"/>
              </v:shape>
            </v:group>
            <v:group style="position:absolute;left:4720;top:-69;width:2;height:66" coordorigin="4720,-69" coordsize="2,66">
              <v:shape style="position:absolute;left:4720;top:-69;width:2;height:66" coordorigin="4720,-69" coordsize="0,66" path="m4720,-69l4720,-4e" filled="false" stroked="true" strokeweight=".396072pt" strokecolor="#0080ff">
                <v:path arrowok="t"/>
              </v:shape>
            </v:group>
            <v:group style="position:absolute;left:4160;top:-69;width:2;height:66" coordorigin="4160,-69" coordsize="2,66">
              <v:shape style="position:absolute;left:4160;top:-69;width:2;height:66" coordorigin="4160,-69" coordsize="0,66" path="m4160,-69l4160,-4e" filled="false" stroked="true" strokeweight=".470334pt" strokecolor="#0080ff">
                <v:path arrowok="t"/>
              </v:shape>
            </v:group>
            <v:group style="position:absolute;left:4487;top:-69;width:2;height:66" coordorigin="4487,-69" coordsize="2,66">
              <v:shape style="position:absolute;left:4487;top:-69;width:2;height:66" coordorigin="4487,-69" coordsize="0,66" path="m4487,-69l4487,-4e" filled="false" stroked="true" strokeweight=".44063pt" strokecolor="#0080ff">
                <v:path arrowok="t"/>
              </v:shape>
            </v:group>
            <v:group style="position:absolute;left:4242;top:-69;width:2;height:66" coordorigin="4242,-69" coordsize="2,66">
              <v:shape style="position:absolute;left:4242;top:-69;width:2;height:66" coordorigin="4242,-69" coordsize="0,66" path="m4242,-4l4242,-69e" filled="false" stroked="true" strokeweight=".371318pt" strokecolor="#0080ff">
                <v:path arrowok="t"/>
              </v:shape>
            </v:group>
            <v:group style="position:absolute;left:4347;top:-69;width:2;height:66" coordorigin="4347,-69" coordsize="2,66">
              <v:shape style="position:absolute;left:4347;top:-69;width:2;height:66" coordorigin="4347,-69" coordsize="0,66" path="m4347,-4l4347,-69e" filled="false" stroked="true" strokeweight=".371318pt" strokecolor="#0080ff">
                <v:path arrowok="t"/>
              </v:shape>
            </v:group>
            <v:group style="position:absolute;left:4496;top:-69;width:2;height:66" coordorigin="4496,-69" coordsize="2,66">
              <v:shape style="position:absolute;left:4496;top:-69;width:2;height:66" coordorigin="4496,-69" coordsize="0,66" path="m4496,-4l4496,-69e" filled="false" stroked="true" strokeweight=".371318pt" strokecolor="#0080ff">
                <v:path arrowok="t"/>
              </v:shape>
            </v:group>
            <v:group style="position:absolute;left:4540;top:-69;width:2;height:66" coordorigin="4540,-69" coordsize="2,66">
              <v:shape style="position:absolute;left:4540;top:-69;width:2;height:66" coordorigin="4540,-69" coordsize="0,66" path="m4540,-4l4540,-69e" filled="false" stroked="true" strokeweight=".371318pt" strokecolor="#0080ff">
                <v:path arrowok="t"/>
              </v:shape>
            </v:group>
            <v:group style="position:absolute;left:4312;top:-69;width:2;height:66" coordorigin="4312,-69" coordsize="2,66">
              <v:shape style="position:absolute;left:4312;top:-69;width:2;height:66" coordorigin="4312,-69" coordsize="0,66" path="m4312,-69l4312,-4e" filled="false" stroked="true" strokeweight=".371318pt" strokecolor="#0080ff">
                <v:path arrowok="t"/>
              </v:shape>
            </v:group>
            <v:group style="position:absolute;left:4911;top:-69;width:2;height:66" coordorigin="4911,-69" coordsize="2,66">
              <v:shape style="position:absolute;left:4911;top:-69;width:2;height:66" coordorigin="4911,-69" coordsize="0,66" path="m4911,-69l4911,-4e" filled="false" stroked="true" strokeweight=".440632pt" strokecolor="#0080ff">
                <v:path arrowok="t"/>
              </v:shape>
            </v:group>
            <v:group style="position:absolute;left:4294;top:-69;width:2;height:66" coordorigin="4294,-69" coordsize="2,66">
              <v:shape style="position:absolute;left:4294;top:-69;width:2;height:66" coordorigin="4294,-69" coordsize="0,66" path="m4294,-69l4294,-4e" filled="false" stroked="true" strokeweight=".396072pt" strokecolor="#0080ff">
                <v:path arrowok="t"/>
              </v:shape>
            </v:group>
            <v:group style="position:absolute;left:4259;top:-69;width:2;height:66" coordorigin="4259,-69" coordsize="2,66">
              <v:shape style="position:absolute;left:4259;top:-69;width:2;height:66" coordorigin="4259,-69" coordsize="0,66" path="m4259,-4l4259,-69e" filled="false" stroked="true" strokeweight=".371318pt" strokecolor="#0080ff">
                <v:path arrowok="t"/>
              </v:shape>
            </v:group>
            <v:group style="position:absolute;left:5047;top:-69;width:2;height:66" coordorigin="5047,-69" coordsize="2,66">
              <v:shape style="position:absolute;left:5047;top:-69;width:2;height:66" coordorigin="5047,-69" coordsize="0,66" path="m5047,-4l5047,-69e" filled="false" stroked="true" strokeweight=".371318pt" strokecolor="#0080ff">
                <v:path arrowok="t"/>
              </v:shape>
            </v:group>
            <v:group style="position:absolute;left:4644;top:-69;width:2;height:66" coordorigin="4644,-69" coordsize="2,66">
              <v:shape style="position:absolute;left:4644;top:-69;width:2;height:66" coordorigin="4644,-69" coordsize="0,66" path="m4644,-4l4644,-69e" filled="false" stroked="true" strokeweight=".371318pt" strokecolor="#0080ff">
                <v:path arrowok="t"/>
              </v:shape>
            </v:group>
            <v:group style="position:absolute;left:4122;top:-69;width:2;height:66" coordorigin="4122,-69" coordsize="2,66">
              <v:shape style="position:absolute;left:4122;top:-69;width:2;height:66" coordorigin="4122,-69" coordsize="0,66" path="m4122,-69l4122,-4e" filled="false" stroked="true" strokeweight=".445581pt" strokecolor="#0080ff">
                <v:path arrowok="t"/>
              </v:shape>
            </v:group>
            <v:group style="position:absolute;left:4116;top:-69;width:2;height:66" coordorigin="4116,-69" coordsize="2,66">
              <v:shape style="position:absolute;left:4116;top:-69;width:2;height:66" coordorigin="4116,-69" coordsize="0,66" path="m4116,-4l4116,-69e" filled="false" stroked="true" strokeweight=".371318pt" strokecolor="#0080ff">
                <v:path arrowok="t"/>
              </v:shape>
            </v:group>
            <v:group style="position:absolute;left:3979;top:-69;width:2;height:66" coordorigin="3979,-69" coordsize="2,66">
              <v:shape style="position:absolute;left:3979;top:-69;width:2;height:66" coordorigin="3979,-69" coordsize="0,66" path="m3979,-69l3979,-4e" filled="false" stroked="true" strokeweight=".435679pt" strokecolor="#0080ff">
                <v:path arrowok="t"/>
              </v:shape>
            </v:group>
            <v:group style="position:absolute;left:5095;top:-69;width:2;height:66" coordorigin="5095,-69" coordsize="2,66">
              <v:shape style="position:absolute;left:5095;top:-69;width:2;height:66" coordorigin="5095,-69" coordsize="0,66" path="m5095,-69l5095,-4e" filled="false" stroked="true" strokeweight=".455483pt" strokecolor="#0080ff">
                <v:path arrowok="t"/>
              </v:shape>
            </v:group>
            <v:group style="position:absolute;left:3824;top:-69;width:2;height:66" coordorigin="3824,-69" coordsize="2,66">
              <v:shape style="position:absolute;left:3824;top:-69;width:2;height:66" coordorigin="3824,-69" coordsize="0,66" path="m3824,-4l3824,-69e" filled="false" stroked="true" strokeweight=".371318pt" strokecolor="#0080ff">
                <v:path arrowok="t"/>
              </v:shape>
            </v:group>
            <v:group style="position:absolute;left:4547;top:-69;width:2;height:66" coordorigin="4547,-69" coordsize="2,66">
              <v:shape style="position:absolute;left:4547;top:-69;width:2;height:66" coordorigin="4547,-69" coordsize="0,66" path="m4547,-4l4547,-69e" filled="false" stroked="true" strokeweight=".371318pt" strokecolor="#0080ff">
                <v:path arrowok="t"/>
              </v:shape>
            </v:group>
            <v:group style="position:absolute;left:4166;top:-69;width:2;height:66" coordorigin="4166,-69" coordsize="2,66">
              <v:shape style="position:absolute;left:4166;top:-69;width:2;height:66" coordorigin="4166,-69" coordsize="0,66" path="m4166,-4l4166,-69e" filled="false" stroked="true" strokeweight=".371318pt" strokecolor="#0080ff">
                <v:path arrowok="t"/>
              </v:shape>
            </v:group>
            <v:group style="position:absolute;left:4157;top:-69;width:2;height:66" coordorigin="4157,-69" coordsize="2,66">
              <v:shape style="position:absolute;left:4157;top:-69;width:2;height:66" coordorigin="4157,-69" coordsize="0,66" path="m4157,-4l4157,-69e" filled="false" stroked="true" strokeweight=".371318pt" strokecolor="#0080ff">
                <v:path arrowok="t"/>
              </v:shape>
            </v:group>
            <v:group style="position:absolute;left:4054;top:-69;width:2;height:66" coordorigin="4054,-69" coordsize="2,66">
              <v:shape style="position:absolute;left:4054;top:-69;width:2;height:66" coordorigin="4054,-69" coordsize="0,66" path="m4054,-69l4054,-4e" filled="false" stroked="true" strokeweight=".371318pt" strokecolor="#0080ff">
                <v:path arrowok="t"/>
              </v:shape>
            </v:group>
            <v:group style="position:absolute;left:3984;top:-69;width:2;height:66" coordorigin="3984,-69" coordsize="2,66">
              <v:shape style="position:absolute;left:3984;top:-69;width:2;height:66" coordorigin="3984,-69" coordsize="0,66" path="m3984,-69l3984,-4e" filled="false" stroked="true" strokeweight=".470336pt" strokecolor="#0080ff">
                <v:path arrowok="t"/>
              </v:shape>
            </v:group>
            <v:group style="position:absolute;left:4534;top:-69;width:2;height:66" coordorigin="4534,-69" coordsize="2,66">
              <v:shape style="position:absolute;left:4534;top:-69;width:2;height:66" coordorigin="4534,-69" coordsize="0,66" path="m4534,-4l4534,-69e" filled="false" stroked="true" strokeweight=".371318pt" strokecolor="#0080ff">
                <v:path arrowok="t"/>
              </v:shape>
            </v:group>
            <v:group style="position:absolute;left:4964;top:-69;width:2;height:66" coordorigin="4964,-69" coordsize="2,66">
              <v:shape style="position:absolute;left:4964;top:-69;width:2;height:66" coordorigin="4964,-69" coordsize="0,66" path="m4964,-69l4964,-4e" filled="false" stroked="true" strokeweight=".376268pt" strokecolor="#0080ff">
                <v:path arrowok="t"/>
              </v:shape>
            </v:group>
            <v:group style="position:absolute;left:4613;top:-69;width:2;height:66" coordorigin="4613,-69" coordsize="2,66">
              <v:shape style="position:absolute;left:4613;top:-69;width:2;height:66" coordorigin="4613,-69" coordsize="0,66" path="m4613,-69l4613,-4e" filled="false" stroked="true" strokeweight=".415874pt" strokecolor="#0080ff">
                <v:path arrowok="t"/>
              </v:shape>
            </v:group>
            <v:group style="position:absolute;left:3829;top:-69;width:2;height:66" coordorigin="3829,-69" coordsize="2,66">
              <v:shape style="position:absolute;left:3829;top:-69;width:2;height:66" coordorigin="3829,-69" coordsize="0,66" path="m3829,-4l3829,-69e" filled="false" stroked="true" strokeweight=".371318pt" strokecolor="#0080ff">
                <v:path arrowok="t"/>
              </v:shape>
            </v:group>
            <v:group style="position:absolute;left:5009;top:-69;width:2;height:66" coordorigin="5009,-69" coordsize="2,66">
              <v:shape style="position:absolute;left:5009;top:-69;width:2;height:66" coordorigin="5009,-69" coordsize="0,66" path="m5009,-4l5009,-69e" filled="false" stroked="true" strokeweight=".371318pt" strokecolor="#0080ff">
                <v:path arrowok="t"/>
              </v:shape>
            </v:group>
            <v:group style="position:absolute;left:4375;top:-69;width:2;height:66" coordorigin="4375,-69" coordsize="2,66">
              <v:shape style="position:absolute;left:4375;top:-69;width:2;height:66" coordorigin="4375,-69" coordsize="0,66" path="m4375,-69l4375,-4e" filled="false" stroked="true" strokeweight=".396074pt" strokecolor="#0080ff">
                <v:path arrowok="t"/>
              </v:shape>
            </v:group>
            <v:group style="position:absolute;left:3880;top:-69;width:2;height:66" coordorigin="3880,-69" coordsize="2,66">
              <v:shape style="position:absolute;left:3880;top:-69;width:2;height:66" coordorigin="3880,-69" coordsize="0,66" path="m3880,-69l3880,-4e" filled="false" stroked="true" strokeweight=".415876pt" strokecolor="#0080ff">
                <v:path arrowok="t"/>
              </v:shape>
            </v:group>
            <v:group style="position:absolute;left:3762;top:-69;width:2;height:66" coordorigin="3762,-69" coordsize="2,66">
              <v:shape style="position:absolute;left:3762;top:-69;width:2;height:66" coordorigin="3762,-69" coordsize="0,66" path="m3762,-4l3762,-69e" filled="false" stroked="true" strokeweight=".371318pt" strokecolor="#0080ff">
                <v:path arrowok="t"/>
              </v:shape>
            </v:group>
            <v:group style="position:absolute;left:4478;top:-69;width:2;height:66" coordorigin="4478,-69" coordsize="2,66">
              <v:shape style="position:absolute;left:4478;top:-69;width:2;height:66" coordorigin="4478,-69" coordsize="0,66" path="m4478,-69l4478,-4e" filled="false" stroked="true" strokeweight=".38617pt" strokecolor="#0080ff">
                <v:path arrowok="t"/>
              </v:shape>
            </v:group>
            <v:group style="position:absolute;left:5200;top:-69;width:2;height:66" coordorigin="5200,-69" coordsize="2,66">
              <v:shape style="position:absolute;left:5200;top:-69;width:2;height:66" coordorigin="5200,-69" coordsize="0,66" path="m5200,-4l5200,-69e" filled="false" stroked="true" strokeweight=".371318pt" strokecolor="#0080ff">
                <v:path arrowok="t"/>
              </v:shape>
            </v:group>
            <v:group style="position:absolute;left:4771;top:-69;width:2;height:66" coordorigin="4771,-69" coordsize="2,66">
              <v:shape style="position:absolute;left:4771;top:-69;width:2;height:66" coordorigin="4771,-69" coordsize="0,66" path="m4771,-4l4771,-69e" filled="false" stroked="true" strokeweight=".371318pt" strokecolor="#0080ff">
                <v:path arrowok="t"/>
              </v:shape>
            </v:group>
            <v:group style="position:absolute;left:4834;top:-69;width:2;height:66" coordorigin="4834,-69" coordsize="2,66">
              <v:shape style="position:absolute;left:4834;top:-69;width:2;height:66" coordorigin="4834,-69" coordsize="0,66" path="m4834,-69l4834,-4e" filled="false" stroked="true" strokeweight=".391121pt" strokecolor="#0080ff">
                <v:path arrowok="t"/>
              </v:shape>
            </v:group>
            <v:group style="position:absolute;left:3953;top:-69;width:2;height:66" coordorigin="3953,-69" coordsize="2,66">
              <v:shape style="position:absolute;left:3953;top:-69;width:2;height:66" coordorigin="3953,-69" coordsize="0,66" path="m3953,-4l3953,-69e" filled="false" stroked="true" strokeweight=".371318pt" strokecolor="#0080ff">
                <v:path arrowok="t"/>
              </v:shape>
            </v:group>
            <v:group style="position:absolute;left:4069;top:-69;width:2;height:66" coordorigin="4069,-69" coordsize="2,66">
              <v:shape style="position:absolute;left:4069;top:-69;width:2;height:66" coordorigin="4069,-69" coordsize="0,66" path="m4069,-4l4069,-69e" filled="false" stroked="true" strokeweight=".371318pt" strokecolor="#0080ff">
                <v:path arrowok="t"/>
              </v:shape>
            </v:group>
            <v:group style="position:absolute;left:4665;top:-69;width:2;height:66" coordorigin="4665,-69" coordsize="2,66">
              <v:shape style="position:absolute;left:4665;top:-69;width:2;height:66" coordorigin="4665,-69" coordsize="0,66" path="m4665,-69l4665,-4e" filled="false" stroked="true" strokeweight=".376268pt" strokecolor="#0080ff">
                <v:path arrowok="t"/>
              </v:shape>
            </v:group>
            <v:group style="position:absolute;left:4888;top:-69;width:2;height:66" coordorigin="4888,-69" coordsize="2,66">
              <v:shape style="position:absolute;left:4888;top:-69;width:2;height:66" coordorigin="4888,-69" coordsize="0,66" path="m4888,-4l4888,-69e" filled="false" stroked="true" strokeweight=".371318pt" strokecolor="#0080ff">
                <v:path arrowok="t"/>
              </v:shape>
            </v:group>
            <v:group style="position:absolute;left:4596;top:-69;width:2;height:66" coordorigin="4596,-69" coordsize="2,66">
              <v:shape style="position:absolute;left:4596;top:-69;width:2;height:66" coordorigin="4596,-69" coordsize="0,66" path="m4596,-4l4596,-69e" filled="false" stroked="true" strokeweight=".371318pt" strokecolor="#0080ff">
                <v:path arrowok="t"/>
              </v:shape>
            </v:group>
            <v:group style="position:absolute;left:5039;top:-69;width:2;height:66" coordorigin="5039,-69" coordsize="2,66">
              <v:shape style="position:absolute;left:5039;top:-69;width:2;height:66" coordorigin="5039,-69" coordsize="0,66" path="m5039,-4l5039,-69e" filled="false" stroked="true" strokeweight=".371318pt" strokecolor="#0080ff">
                <v:path arrowok="t"/>
              </v:shape>
            </v:group>
            <v:group style="position:absolute;left:4281;top:-69;width:2;height:66" coordorigin="4281,-69" coordsize="2,66">
              <v:shape style="position:absolute;left:4281;top:-69;width:2;height:66" coordorigin="4281,-69" coordsize="0,66" path="m4281,-4l4281,-69e" filled="false" stroked="true" strokeweight=".371318pt" strokecolor="#0080ff">
                <v:path arrowok="t"/>
              </v:shape>
            </v:group>
            <v:group style="position:absolute;left:4453;top:-69;width:2;height:66" coordorigin="4453,-69" coordsize="2,66">
              <v:shape style="position:absolute;left:4453;top:-69;width:2;height:66" coordorigin="4453,-69" coordsize="0,66" path="m4453,-4l4453,-69e" filled="false" stroked="true" strokeweight=".371318pt" strokecolor="#0080ff">
                <v:path arrowok="t"/>
              </v:shape>
            </v:group>
            <v:group style="position:absolute;left:4836;top:-69;width:2;height:66" coordorigin="4836,-69" coordsize="2,66">
              <v:shape style="position:absolute;left:4836;top:-69;width:2;height:66" coordorigin="4836,-69" coordsize="0,66" path="m4836,-69l4836,-4e" filled="false" stroked="true" strokeweight=".371318pt" strokecolor="#0080ff">
                <v:path arrowok="t"/>
              </v:shape>
            </v:group>
            <v:group style="position:absolute;left:3905;top:-69;width:2;height:66" coordorigin="3905,-69" coordsize="2,66">
              <v:shape style="position:absolute;left:3905;top:-69;width:2;height:66" coordorigin="3905,-69" coordsize="0,66" path="m3905,-4l3905,-69e" filled="false" stroked="true" strokeweight=".371318pt" strokecolor="#0080ff">
                <v:path arrowok="t"/>
              </v:shape>
            </v:group>
            <v:group style="position:absolute;left:3781;top:-69;width:2;height:66" coordorigin="3781,-69" coordsize="2,66">
              <v:shape style="position:absolute;left:3781;top:-69;width:2;height:66" coordorigin="3781,-69" coordsize="0,66" path="m3781,-4l3781,-69e" filled="false" stroked="true" strokeweight=".371318pt" strokecolor="#0080ff">
                <v:path arrowok="t"/>
              </v:shape>
            </v:group>
            <v:group style="position:absolute;left:4512;top:-69;width:2;height:66" coordorigin="4512,-69" coordsize="2,66">
              <v:shape style="position:absolute;left:4512;top:-69;width:2;height:66" coordorigin="4512,-69" coordsize="0,66" path="m4512,-69l4512,-4e" filled="false" stroked="true" strokeweight=".371318pt" strokecolor="#0080ff">
                <v:path arrowok="t"/>
              </v:shape>
            </v:group>
            <v:group style="position:absolute;left:4224;top:-69;width:2;height:66" coordorigin="4224,-69" coordsize="2,66">
              <v:shape style="position:absolute;left:4224;top:-69;width:2;height:66" coordorigin="4224,-69" coordsize="0,66" path="m4224,-4l4224,-69e" filled="false" stroked="true" strokeweight=".371318pt" strokecolor="#0080ff">
                <v:path arrowok="t"/>
              </v:shape>
            </v:group>
            <v:group style="position:absolute;left:3986;top:-69;width:2;height:66" coordorigin="3986,-69" coordsize="2,66">
              <v:shape style="position:absolute;left:3986;top:-69;width:2;height:66" coordorigin="3986,-69" coordsize="0,66" path="m3986,-4l3986,-69e" filled="false" stroked="true" strokeweight=".371318pt" strokecolor="#0080ff">
                <v:path arrowok="t"/>
              </v:shape>
            </v:group>
            <v:group style="position:absolute;left:4130;top:-69;width:2;height:66" coordorigin="4130,-69" coordsize="2,66">
              <v:shape style="position:absolute;left:4130;top:-69;width:2;height:66" coordorigin="4130,-69" coordsize="0,66" path="m4130,-4l4130,-69e" filled="false" stroked="true" strokeweight=".371318pt" strokecolor="#0080ff">
                <v:path arrowok="t"/>
              </v:shape>
            </v:group>
            <v:group style="position:absolute;left:3923;top:-69;width:2;height:66" coordorigin="3923,-69" coordsize="2,66">
              <v:shape style="position:absolute;left:3923;top:-69;width:2;height:66" coordorigin="3923,-69" coordsize="0,66" path="m3923,-4l3923,-69e" filled="false" stroked="true" strokeweight=".371318pt" strokecolor="#0080ff">
                <v:path arrowok="t"/>
              </v:shape>
            </v:group>
            <v:group style="position:absolute;left:4717;top:-69;width:2;height:66" coordorigin="4717,-69" coordsize="2,66">
              <v:shape style="position:absolute;left:4717;top:-69;width:2;height:66" coordorigin="4717,-69" coordsize="0,66" path="m4717,-4l4717,-69e" filled="false" stroked="true" strokeweight=".371318pt" strokecolor="#0080ff">
                <v:path arrowok="t"/>
              </v:shape>
            </v:group>
            <v:group style="position:absolute;left:4473;top:-69;width:2;height:66" coordorigin="4473,-69" coordsize="2,66">
              <v:shape style="position:absolute;left:4473;top:-69;width:2;height:66" coordorigin="4473,-69" coordsize="0,66" path="m4473,-4l4473,-69e" filled="false" stroked="true" strokeweight=".371318pt" strokecolor="#0080ff">
                <v:path arrowok="t"/>
              </v:shape>
            </v:group>
            <v:group style="position:absolute;left:4353;top:-69;width:2;height:66" coordorigin="4353,-69" coordsize="2,66">
              <v:shape style="position:absolute;left:4353;top:-69;width:2;height:66" coordorigin="4353,-69" coordsize="0,66" path="m4353,-4l4353,-69e" filled="false" stroked="true" strokeweight=".371318pt" strokecolor="#0080ff">
                <v:path arrowok="t"/>
              </v:shape>
            </v:group>
            <v:group style="position:absolute;left:3918;top:-69;width:2;height:66" coordorigin="3918,-69" coordsize="2,66">
              <v:shape style="position:absolute;left:3918;top:-69;width:2;height:66" coordorigin="3918,-69" coordsize="0,66" path="m3918,-4l3918,-69e" filled="false" stroked="true" strokeweight=".371318pt" strokecolor="#0080ff">
                <v:path arrowok="t"/>
              </v:shape>
            </v:group>
            <v:group style="position:absolute;left:3876;top:-69;width:2;height:66" coordorigin="3876,-69" coordsize="2,66">
              <v:shape style="position:absolute;left:3876;top:-69;width:2;height:66" coordorigin="3876,-69" coordsize="0,66" path="m3876,-69l3876,-4e" filled="false" stroked="true" strokeweight=".371318pt" strokecolor="#0080ff">
                <v:path arrowok="t"/>
              </v:shape>
            </v:group>
            <v:group style="position:absolute;left:3997;top:-69;width:2;height:66" coordorigin="3997,-69" coordsize="2,66">
              <v:shape style="position:absolute;left:3997;top:-69;width:2;height:66" coordorigin="3997,-69" coordsize="0,66" path="m3997,-4l3997,-69e" filled="false" stroked="true" strokeweight=".371318pt" strokecolor="#0080ff">
                <v:path arrowok="t"/>
              </v:shape>
            </v:group>
            <v:group style="position:absolute;left:3837;top:-69;width:2;height:66" coordorigin="3837,-69" coordsize="2,66">
              <v:shape style="position:absolute;left:3837;top:-69;width:2;height:66" coordorigin="3837,-69" coordsize="0,66" path="m3837,-4l3837,-69e" filled="false" stroked="true" strokeweight=".371318pt" strokecolor="#0080ff">
                <v:path arrowok="t"/>
              </v:shape>
            </v:group>
            <v:group style="position:absolute;left:4853;top:-69;width:2;height:66" coordorigin="4853,-69" coordsize="2,66">
              <v:shape style="position:absolute;left:4853;top:-69;width:2;height:66" coordorigin="4853,-69" coordsize="0,66" path="m4853,-4l4853,-69e" filled="false" stroked="true" strokeweight=".371318pt" strokecolor="#0080ff">
                <v:path arrowok="t"/>
              </v:shape>
            </v:group>
            <v:group style="position:absolute;left:4542;top:-69;width:2;height:66" coordorigin="4542,-69" coordsize="2,66">
              <v:shape style="position:absolute;left:4542;top:-69;width:2;height:66" coordorigin="4542,-69" coordsize="0,66" path="m4542,-4l4542,-69e" filled="false" stroked="true" strokeweight=".371318pt" strokecolor="#0080ff">
                <v:path arrowok="t"/>
              </v:shape>
            </v:group>
            <v:group style="position:absolute;left:4498;top:-69;width:2;height:66" coordorigin="4498,-69" coordsize="2,66">
              <v:shape style="position:absolute;left:4498;top:-69;width:2;height:66" coordorigin="4498,-69" coordsize="0,66" path="m4498,-4l4498,-69e" filled="false" stroked="true" strokeweight=".371318pt" strokecolor="#0080ff">
                <v:path arrowok="t"/>
              </v:shape>
            </v:group>
            <v:group style="position:absolute;left:4267;top:-69;width:2;height:66" coordorigin="4267,-69" coordsize="2,66">
              <v:shape style="position:absolute;left:4267;top:-69;width:2;height:66" coordorigin="4267,-69" coordsize="0,66" path="m4267,-4l4267,-69e" filled="false" stroked="true" strokeweight=".371318pt" strokecolor="#0080ff">
                <v:path arrowok="t"/>
              </v:shape>
            </v:group>
            <v:group style="position:absolute;left:4187;top:-69;width:2;height:66" coordorigin="4187,-69" coordsize="2,66">
              <v:shape style="position:absolute;left:4187;top:-69;width:2;height:66" coordorigin="4187,-69" coordsize="0,66" path="m4187,-69l4187,-4e" filled="false" stroked="true" strokeweight=".396074pt" strokecolor="#0080ff">
                <v:path arrowok="t"/>
              </v:shape>
            </v:group>
            <v:group style="position:absolute;left:5612;top:-69;width:2;height:66" coordorigin="5612,-69" coordsize="2,66">
              <v:shape style="position:absolute;left:5612;top:-69;width:2;height:66" coordorigin="5612,-69" coordsize="0,66" path="m5612,-4l5612,-69e" filled="false" stroked="true" strokeweight=".371318pt" strokecolor="#0080ff">
                <v:path arrowok="t"/>
              </v:shape>
            </v:group>
            <v:group style="position:absolute;left:5603;top:-69;width:2;height:66" coordorigin="5603,-69" coordsize="2,66">
              <v:shape style="position:absolute;left:5603;top:-69;width:2;height:66" coordorigin="5603,-69" coordsize="0,66" path="m5603,-4l5603,-69e" filled="false" stroked="true" strokeweight=".371318pt" strokecolor="#0080ff">
                <v:path arrowok="t"/>
              </v:shape>
            </v:group>
            <v:group style="position:absolute;left:5568;top:-69;width:2;height:66" coordorigin="5568,-69" coordsize="2,66">
              <v:shape style="position:absolute;left:5568;top:-69;width:2;height:66" coordorigin="5568,-69" coordsize="0,66" path="m5568,-69l5568,-4e" filled="false" stroked="true" strokeweight=".45053pt" strokecolor="#0080ff">
                <v:path arrowok="t"/>
              </v:shape>
            </v:group>
            <v:group style="position:absolute;left:5575;top:-69;width:2;height:66" coordorigin="5575,-69" coordsize="2,66">
              <v:shape style="position:absolute;left:5575;top:-69;width:2;height:66" coordorigin="5575,-69" coordsize="0,66" path="m5575,-4l5575,-69e" filled="false" stroked="true" strokeweight=".371318pt" strokecolor="#0080ff">
                <v:path arrowok="t"/>
              </v:shape>
            </v:group>
            <v:group style="position:absolute;left:5518;top:-69;width:2;height:66" coordorigin="5518,-69" coordsize="2,66">
              <v:shape style="position:absolute;left:5518;top:-69;width:2;height:66" coordorigin="5518,-69" coordsize="0,66" path="m5518,-4l5518,-69e" filled="false" stroked="true" strokeweight=".371318pt" strokecolor="#0080ff">
                <v:path arrowok="t"/>
              </v:shape>
            </v:group>
            <v:group style="position:absolute;left:5014;top:-69;width:2;height:66" coordorigin="5014,-69" coordsize="2,66">
              <v:shape style="position:absolute;left:5014;top:-69;width:2;height:66" coordorigin="5014,-69" coordsize="0,66" path="m5014,-4l5014,-69e" filled="false" stroked="true" strokeweight=".371318pt" strokecolor="#0080ff">
                <v:path arrowok="t"/>
              </v:shape>
            </v:group>
            <v:group style="position:absolute;left:3764;top:-69;width:2;height:66" coordorigin="3764,-69" coordsize="2,66">
              <v:shape style="position:absolute;left:3764;top:-69;width:2;height:66" coordorigin="3764,-69" coordsize="0,66" path="m3764,-4l3764,-69e" filled="false" stroked="true" strokeweight=".371318pt" strokecolor="#0080ff">
                <v:path arrowok="t"/>
              </v:shape>
            </v:group>
            <v:group style="position:absolute;left:4399;top:-69;width:2;height:66" coordorigin="4399,-69" coordsize="2,66">
              <v:shape style="position:absolute;left:4399;top:-69;width:2;height:66" coordorigin="4399,-69" coordsize="0,66" path="m4399,-4l4399,-69e" filled="false" stroked="true" strokeweight=".371318pt" strokecolor="#0080ff">
                <v:path arrowok="t"/>
              </v:shape>
            </v:group>
            <v:group style="position:absolute;left:3947;top:-69;width:2;height:66" coordorigin="3947,-69" coordsize="2,66">
              <v:shape style="position:absolute;left:3947;top:-69;width:2;height:66" coordorigin="3947,-69" coordsize="0,66" path="m3947,-4l3947,-69e" filled="false" stroked="true" strokeweight=".371318pt" strokecolor="#0080ff">
                <v:path arrowok="t"/>
              </v:shape>
            </v:group>
            <v:group style="position:absolute;left:4230;top:-69;width:2;height:66" coordorigin="4230,-69" coordsize="2,66">
              <v:shape style="position:absolute;left:4230;top:-69;width:2;height:66" coordorigin="4230,-69" coordsize="0,66" path="m4230,-4l4230,-69e" filled="false" stroked="true" strokeweight=".371318pt" strokecolor="#0080ff">
                <v:path arrowok="t"/>
              </v:shape>
            </v:group>
            <v:group style="position:absolute;left:5043;top:-69;width:2;height:66" coordorigin="5043,-69" coordsize="2,66">
              <v:shape style="position:absolute;left:5043;top:-69;width:2;height:66" coordorigin="5043,-69" coordsize="0,66" path="m5043,-4l5043,-69e" filled="false" stroked="true" strokeweight=".371318pt" strokecolor="#0080ff">
                <v:path arrowok="t"/>
              </v:shape>
            </v:group>
            <v:group style="position:absolute;left:4401;top:-69;width:2;height:66" coordorigin="4401,-69" coordsize="2,66">
              <v:shape style="position:absolute;left:4401;top:-69;width:2;height:66" coordorigin="4401,-69" coordsize="0,66" path="m4401,-4l4401,-69e" filled="false" stroked="true" strokeweight=".371318pt" strokecolor="#0080ff">
                <v:path arrowok="t"/>
              </v:shape>
            </v:group>
            <v:group style="position:absolute;left:5837;top:-4;width:2;height:57" coordorigin="5837,-4" coordsize="2,57">
              <v:shape style="position:absolute;left:5837;top:-4;width:2;height:57" coordorigin="5837,-4" coordsize="0,57" path="m5837,-4l5837,53e" filled="false" stroked="true" strokeweight=".371318pt" strokecolor="#000000">
                <v:path arrowok="t"/>
              </v:shape>
            </v:group>
            <v:group style="position:absolute;left:5759;top:-69;width:2;height:66" coordorigin="5759,-69" coordsize="2,66">
              <v:shape style="position:absolute;left:5759;top:-69;width:2;height:66" coordorigin="5759,-69" coordsize="0,66" path="m5759,-4l5759,-69e" filled="false" stroked="true" strokeweight=".371318pt" strokecolor="#0080ff">
                <v:path arrowok="t"/>
              </v:shape>
            </v:group>
            <v:group style="position:absolute;left:5813;top:-69;width:2;height:66" coordorigin="5813,-69" coordsize="2,66">
              <v:shape style="position:absolute;left:5813;top:-69;width:2;height:66" coordorigin="5813,-69" coordsize="0,66" path="m5813,-4l5813,-69e" filled="false" stroked="true" strokeweight=".371318pt" strokecolor="#0080ff">
                <v:path arrowok="t"/>
              </v:shape>
            </v:group>
            <v:group style="position:absolute;left:5764;top:-69;width:2;height:66" coordorigin="5764,-69" coordsize="2,66">
              <v:shape style="position:absolute;left:5764;top:-69;width:2;height:66" coordorigin="5764,-69" coordsize="0,66" path="m5764,-4l5764,-69e" filled="false" stroked="true" strokeweight=".371318pt" strokecolor="#0080ff">
                <v:path arrowok="t"/>
              </v:shape>
            </v:group>
            <v:group style="position:absolute;left:6369;top:-4;width:2;height:57" coordorigin="6369,-4" coordsize="2,57">
              <v:shape style="position:absolute;left:6369;top:-4;width:2;height:57" coordorigin="6369,-4" coordsize="0,57" path="m6369,-4l6369,53e" filled="false" stroked="true" strokeweight=".371318pt" strokecolor="#000000">
                <v:path arrowok="t"/>
              </v:shape>
            </v:group>
            <v:group style="position:absolute;left:6110;top:-69;width:2;height:66" coordorigin="6110,-69" coordsize="2,66">
              <v:shape style="position:absolute;left:6110;top:-69;width:2;height:66" coordorigin="6110,-69" coordsize="0,66" path="m6110,-4l6110,-69e" filled="false" stroked="true" strokeweight=".371318pt" strokecolor="#0080ff">
                <v:path arrowok="t"/>
              </v:shape>
            </v:group>
            <v:group style="position:absolute;left:5990;top:-69;width:2;height:66" coordorigin="5990,-69" coordsize="2,66">
              <v:shape style="position:absolute;left:5990;top:-69;width:2;height:66" coordorigin="5990,-69" coordsize="0,66" path="m5990,-4l5990,-69e" filled="false" stroked="true" strokeweight=".371318pt" strokecolor="#0080ff">
                <v:path arrowok="t"/>
              </v:shape>
            </v:group>
            <v:group style="position:absolute;left:3340;top:-956;width:3027;height:887" coordorigin="3340,-956" coordsize="3027,887">
              <v:shape style="position:absolute;left:3340;top:-956;width:3027;height:887" coordorigin="3340,-956" coordsize="3027,887" path="m3340,-69l3346,-69,3352,-69,3358,-69,3364,-69,3370,-69,3376,-69,3382,-69,3388,-69,3393,-69,3399,-69,3405,-70,3411,-70,3417,-70,3423,-70,3429,-70,3435,-70,3441,-70,3447,-70,3453,-70,3459,-71,3464,-71,3470,-71,3476,-71,3482,-72,3488,-72,3494,-72,3500,-72,3506,-73,3512,-73,3518,-74,3524,-74,3530,-75,3536,-75,3541,-76,3547,-76,3553,-77,3559,-78,3618,-88,3678,-110,3731,-146,3778,-195,3808,-232,3814,-240,3820,-247,3826,-255,3832,-263,3838,-271,3843,-279,3849,-287,3855,-295,3861,-303,3867,-311,3873,-319,3879,-327,3885,-335,3891,-343,3897,-350,3903,-358,3909,-366,3915,-374,3921,-381,3926,-389,3932,-397,3938,-404,3944,-412,3950,-420,3956,-428,3962,-436,3968,-444,3974,-452,3980,-460,3986,-469,3992,-477,4027,-532,4063,-595,4092,-652,4098,-664,4128,-726,4134,-739,4140,-751,4146,-763,4152,-776,4181,-834,4217,-892,4258,-936,4311,-956,4317,-955,4377,-941,4400,-931,4406,-929,4412,-926,4418,-924,4424,-922,4430,-919,4436,-917,4442,-915,4448,-913,4454,-910,4459,-908,4465,-906,4471,-904,4477,-902,4483,-900,4489,-898,4495,-896,4501,-894,4507,-892,4513,-889,4519,-887,4572,-855,4619,-807,4637,-784,4643,-776,4649,-769,4655,-761,4661,-753,4702,-700,4744,-655,4767,-634,4773,-629,4821,-587,4856,-550,4862,-543,4892,-505,4898,-497,4904,-489,4910,-481,4916,-473,4921,-464,4927,-456,4933,-448,4939,-439,4945,-431,4951,-423,4957,-416,4998,-366,5046,-325,5087,-302,5093,-300,5129,-287,5135,-285,5141,-283,5146,-281,5152,-278,5158,-276,5164,-274,5170,-272,5176,-269,5182,-266,5188,-263,5241,-231,5253,-223,5259,-218,5265,-214,5271,-209,5277,-205,5324,-170,5330,-166,5383,-138,5425,-125,5431,-123,5437,-122,5443,-120,5449,-119,5455,-118,5460,-117,5466,-116,5472,-115,5478,-114,5484,-113,5490,-113,5496,-112,5502,-111,5508,-110,5514,-110,5520,-109,5526,-108,5531,-108,5537,-107,5543,-106,5549,-106,5555,-105,5561,-104,5567,-104,5573,-103,5579,-102,5585,-101,5591,-101,5597,-100,5603,-99,5608,-98,5614,-97,5620,-96,5626,-95,5632,-95,5638,-94,5644,-93,5650,-92,5656,-91,5662,-91,5668,-90,5674,-89,5680,-88,5685,-88,5691,-87,5697,-87,5703,-86,5709,-86,5715,-85,5721,-85,5727,-85,5733,-84,5739,-84,5745,-84,5751,-83,5757,-83,5762,-83,5768,-83,5774,-82,5780,-82,5786,-82,5792,-82,5798,-81,5804,-81,5810,-81,5816,-80,5822,-80,5828,-80,5834,-79,5839,-79,5845,-79,5851,-78,5857,-78,5863,-78,5869,-77,5875,-77,5881,-77,5887,-76,5893,-76,5899,-76,5905,-76,5910,-76,5916,-75,5922,-75,5928,-75,5934,-75,5940,-75,5946,-75,5952,-75,5958,-75,5964,-75,5970,-75,5976,-75,5982,-75,5988,-75,5993,-75,5999,-75,6005,-75,6011,-75,6017,-75,6053,-75,6059,-75,6064,-75,6070,-75,6076,-75,6082,-75,6088,-75,6094,-75,6100,-75,6106,-74,6112,-74,6118,-74,6124,-74,6130,-74,6136,-74,6142,-73,6147,-73,6153,-73,6159,-73,6165,-73,6171,-72,6177,-72,6183,-72,6189,-72,6195,-72,6201,-72,6207,-71,6213,-71,6219,-71,6224,-71,6230,-71,6236,-71,6242,-70,6248,-70,6254,-70,6260,-70,6266,-70,6272,-70,6278,-70,6284,-70,6290,-70,6295,-70,6301,-69,6307,-69,6313,-69,6319,-69,6325,-69,6331,-69,6337,-69,6343,-69,6349,-69,6355,-69,6361,-69,6367,-69e" filled="false" stroked="true" strokeweight=".371318pt" strokecolor="#0080ff">
                <v:path arrowok="t"/>
              </v:shape>
              <v:shape style="position:absolute;left:3200;top:-1009;width:2960;height:1011" type="#_x0000_t75" stroked="false">
                <v:imagedata r:id="rId51" o:title=""/>
              </v:shape>
            </v:group>
            <v:group style="position:absolute;left:2983;top:-1071;width:3606;height:1068" coordorigin="2983,-1071" coordsize="3606,1068">
              <v:shape style="position:absolute;left:2983;top:-1071;width:3606;height:1068" coordorigin="2983,-1071" coordsize="3606,1068" path="m2983,-4l6588,-4,6588,-1071,2983,-1071,2983,-4xe" filled="false" stroked="true" strokeweight=".371318pt" strokecolor="#000000">
                <v:path arrowok="t"/>
              </v:shape>
            </v:group>
            <v:group style="position:absolute;left:2840;top:-1071;width:143;height:1068" coordorigin="2840,-1071" coordsize="143,1068">
              <v:shape style="position:absolute;left:2840;top:-1071;width:143;height:1068" coordorigin="2840,-1071" coordsize="143,1068" path="m2840,-4l2983,-4,2983,-1071,2840,-1071,2840,-4xe" filled="true" fillcolor="#87ceeb" stroked="false">
                <v:path arrowok="t"/>
                <v:fill type="solid"/>
              </v:shape>
            </v:group>
            <v:group style="position:absolute;left:2840;top:-1071;width:143;height:1068" coordorigin="2840,-1071" coordsize="143,1068">
              <v:shape style="position:absolute;left:2840;top:-1071;width:143;height:1068" coordorigin="2840,-1071" coordsize="143,1068" path="m2840,-4l2983,-4,2983,-1071,2840,-1071,2840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-53.74044pt;width:190.6pt;height:56.6pt;mso-position-horizontal-relative:page;mso-position-vertical-relative:paragraph;z-index:2728" coordorigin="6768,-1075" coordsize="3812,1132">
            <v:group style="position:absolute;left:6771;top:-69;width:57;height:2" coordorigin="6771,-69" coordsize="57,2">
              <v:shape style="position:absolute;left:6771;top:-69;width:57;height:2" coordorigin="6771,-69" coordsize="57,0" path="m6827,-69l6771,-69e" filled="false" stroked="true" strokeweight=".371318pt" strokecolor="#000000">
                <v:path arrowok="t"/>
              </v:shape>
            </v:group>
            <v:group style="position:absolute;left:6771;top:-232;width:57;height:2" coordorigin="6771,-232" coordsize="57,2">
              <v:shape style="position:absolute;left:6771;top:-232;width:57;height:2" coordorigin="6771,-232" coordsize="57,0" path="m6827,-232l6771,-232e" filled="false" stroked="true" strokeweight=".371318pt" strokecolor="#000000">
                <v:path arrowok="t"/>
              </v:shape>
            </v:group>
            <v:group style="position:absolute;left:6771;top:-396;width:57;height:2" coordorigin="6771,-396" coordsize="57,2">
              <v:shape style="position:absolute;left:6771;top:-396;width:57;height:2" coordorigin="6771,-396" coordsize="57,0" path="m6827,-396l6771,-396e" filled="false" stroked="true" strokeweight=".371318pt" strokecolor="#000000">
                <v:path arrowok="t"/>
              </v:shape>
            </v:group>
            <v:group style="position:absolute;left:6771;top:-559;width:57;height:2" coordorigin="6771,-559" coordsize="57,2">
              <v:shape style="position:absolute;left:6771;top:-559;width:57;height:2" coordorigin="6771,-559" coordsize="57,0" path="m6827,-559l6771,-559e" filled="false" stroked="true" strokeweight=".371318pt" strokecolor="#000000">
                <v:path arrowok="t"/>
              </v:shape>
            </v:group>
            <v:group style="position:absolute;left:6771;top:-722;width:57;height:2" coordorigin="6771,-722" coordsize="57,2">
              <v:shape style="position:absolute;left:6771;top:-722;width:57;height:2" coordorigin="6771,-722" coordsize="57,0" path="m6827,-722l6771,-722e" filled="false" stroked="true" strokeweight=".371318pt" strokecolor="#000000">
                <v:path arrowok="t"/>
              </v:shape>
            </v:group>
            <v:group style="position:absolute;left:6771;top:-885;width:57;height:2" coordorigin="6771,-885" coordsize="57,2">
              <v:shape style="position:absolute;left:6771;top:-885;width:57;height:2" coordorigin="6771,-885" coordsize="57,0" path="m6827,-885l6771,-885e" filled="false" stroked="true" strokeweight=".371318pt" strokecolor="#000000">
                <v:path arrowok="t"/>
              </v:shape>
            </v:group>
            <v:group style="position:absolute;left:6771;top:-1048;width:57;height:2" coordorigin="6771,-1048" coordsize="57,2">
              <v:shape style="position:absolute;left:6771;top:-1048;width:57;height:2" coordorigin="6771,-1048" coordsize="57,0" path="m6827,-1048l6771,-1048e" filled="false" stroked="true" strokeweight=".371318pt" strokecolor="#000000">
                <v:path arrowok="t"/>
              </v:shape>
            </v:group>
            <v:group style="position:absolute;left:6981;top:-4;width:2;height:57" coordorigin="6981,-4" coordsize="2,57">
              <v:shape style="position:absolute;left:6981;top:-4;width:2;height:57" coordorigin="6981,-4" coordsize="0,57" path="m6981,-4l6981,53e" filled="false" stroked="true" strokeweight=".371318pt" strokecolor="#000000">
                <v:path arrowok="t"/>
              </v:shape>
            </v:group>
            <v:group style="position:absolute;left:7525;top:-4;width:2;height:57" coordorigin="7525,-4" coordsize="2,57">
              <v:shape style="position:absolute;left:7525;top:-4;width:2;height:57" coordorigin="7525,-4" coordsize="0,57" path="m7525,-4l7525,53e" filled="false" stroked="true" strokeweight=".371318pt" strokecolor="#000000">
                <v:path arrowok="t"/>
              </v:shape>
              <v:shape style="position:absolute;left:7233;top:-1009;width:2882;height:1066" type="#_x0000_t75" stroked="false">
                <v:imagedata r:id="rId52" o:title=""/>
              </v:shape>
            </v:group>
            <v:group style="position:absolute;left:10245;top:-4;width:2;height:57" coordorigin="10245,-4" coordsize="2,57">
              <v:shape style="position:absolute;left:10245;top:-4;width:2;height:57" coordorigin="10245,-4" coordsize="0,57" path="m10245,-4l10245,53e" filled="false" stroked="true" strokeweight=".371318pt" strokecolor="#000000">
                <v:path arrowok="t"/>
              </v:shape>
            </v:group>
            <v:group style="position:absolute;left:7232;top:-983;width:3122;height:914" coordorigin="7232,-983" coordsize="3122,914">
              <v:shape style="position:absolute;left:7232;top:-983;width:3122;height:914" coordorigin="7232,-983" coordsize="3122,914" path="m7232,-69l7238,-69,7244,-69,7251,-69,7257,-69,7263,-69,7269,-69,7275,-70,7281,-70,7287,-70,7293,-70,7299,-70,7305,-70,7312,-70,7318,-70,7324,-71,7330,-71,7336,-71,7342,-71,7348,-72,7354,-72,7360,-72,7367,-73,7373,-73,7379,-74,7385,-74,7391,-75,7397,-75,7403,-76,7409,-77,7415,-78,7422,-78,7428,-79,7434,-80,7440,-81,7446,-83,7452,-84,7489,-93,7495,-95,7550,-120,7599,-157,7642,-202,7648,-209,7654,-216,7660,-224,7666,-231,7672,-239,7678,-247,7684,-255,7690,-263,7696,-271,7703,-279,7709,-287,7715,-294,7721,-302,7727,-310,7733,-318,7739,-326,7745,-334,7751,-341,7758,-349,7764,-356,7770,-364,7776,-371,7782,-379,7788,-386,7794,-394,7800,-401,7806,-409,7813,-417,7849,-466,7886,-522,7892,-532,7898,-542,7929,-595,7935,-606,7941,-617,7947,-627,7953,-638,7959,-649,7965,-659,7971,-670,7977,-680,7984,-690,7990,-700,7996,-710,8032,-763,8045,-780,8051,-788,8057,-796,8063,-804,8069,-811,8075,-819,8081,-826,8088,-834,8094,-841,8100,-848,8106,-855,8112,-862,8149,-902,8155,-908,8204,-950,8259,-976,8314,-983,8320,-983,8381,-969,8436,-931,8479,-882,8485,-875,8491,-867,8497,-858,8503,-850,8509,-842,8515,-833,8521,-825,8527,-816,8533,-808,8540,-800,8546,-791,8576,-752,8582,-744,8588,-737,8595,-730,8601,-723,8607,-716,8613,-709,8619,-703,8625,-696,8631,-690,8637,-684,8643,-678,8650,-672,8656,-666,8662,-660,8668,-654,8674,-648,8680,-643,8686,-637,8692,-631,8698,-626,8704,-620,8711,-614,8717,-608,8766,-561,8772,-555,8778,-548,8784,-542,8790,-536,8796,-530,8802,-524,8808,-518,8814,-512,8821,-505,8827,-499,8833,-493,8839,-486,8845,-480,8851,-474,8857,-467,8863,-460,8869,-454,8876,-447,8882,-440,8888,-433,8894,-426,8900,-419,8906,-412,8912,-405,8918,-398,8925,-390,8931,-383,8937,-376,8943,-368,8949,-361,8955,-354,8961,-347,8967,-340,8973,-333,9016,-290,9071,-254,9102,-244,9108,-242,9114,-240,9120,-239,9126,-238,9132,-236,9193,-219,9199,-217,9236,-202,9242,-199,9248,-196,9254,-193,9260,-191,9267,-188,9273,-185,9279,-182,9285,-179,9291,-177,9297,-174,9303,-171,9309,-169,9315,-166,9322,-163,9328,-161,9334,-158,9340,-156,9346,-153,9352,-151,9358,-149,9364,-146,9370,-144,9377,-142,9383,-139,9389,-137,9395,-135,9401,-133,9407,-130,9413,-128,9419,-126,9425,-124,9432,-122,9438,-120,9444,-118,9450,-116,9456,-114,9462,-112,9468,-111,9474,-109,9480,-108,9541,-98,9548,-97,9554,-97,9560,-96,9566,-96,9572,-96,9578,-95,9584,-95,9590,-95,9597,-95,9603,-95,9609,-95,9615,-95,9621,-95,9627,-95,9633,-95,9639,-95,9645,-94,9651,-94,9658,-94,9664,-94,9670,-94,9676,-94,9682,-94,9688,-93,9694,-93,9700,-93,9706,-93,9713,-92,9719,-92,9725,-92,9731,-91,9737,-91,9743,-90,9749,-90,9755,-89,9762,-89,9768,-88,9774,-87,9780,-87,9786,-86,9792,-85,9798,-85,9804,-84,9810,-83,9816,-82,9823,-82,9829,-81,9835,-80,9841,-80,9847,-79,9853,-78,9859,-78,9865,-77,9871,-76,9878,-76,9884,-75,9890,-75,9896,-74,9902,-74,9908,-74,9914,-73,9920,-73,9926,-73,9933,-72,9939,-72,9945,-72,9951,-72,9957,-72,9963,-72,9969,-72,9975,-72,9981,-72,9988,-72,9994,-72,10000,-72,10006,-72,10012,-72,10018,-72,10024,-72,10030,-73,10036,-73,10043,-73,10049,-73,10055,-73,10061,-73,10067,-73,10073,-73,10079,-73,10085,-73,10091,-73,10097,-73,10104,-73,10110,-73,10116,-73,10122,-73,10128,-73,10134,-72,10140,-72,10146,-72,10152,-72,10159,-72,10165,-72,10171,-72,10177,-72,10183,-71,10189,-71,10195,-71,10201,-71,10207,-71,10214,-71,10220,-70,10226,-70,10232,-70,10238,-70,10244,-70,10250,-70,10256,-70,10262,-70,10269,-70,10275,-70,10281,-70,10287,-69,10293,-69,10299,-69,10305,-69,10311,-69,10317,-69,10324,-69,10330,-69,10336,-69,10342,-69,10348,-69,10354,-69e" filled="false" stroked="true" strokeweight=".371318pt" strokecolor="#ff00ff">
                <v:path arrowok="t"/>
              </v:shape>
            </v:group>
            <v:group style="position:absolute;left:9054;top:-69;width:2;height:66" coordorigin="9054,-69" coordsize="2,66">
              <v:shape style="position:absolute;left:9054;top:-69;width:2;height:66" coordorigin="9054,-69" coordsize="0,66" path="m9054,-69l9054,-4e" filled="false" stroked="true" strokeweight=".410925pt" strokecolor="#006400">
                <v:path arrowok="t"/>
              </v:shape>
            </v:group>
            <v:group style="position:absolute;left:8580;top:-69;width:2;height:66" coordorigin="8580,-69" coordsize="2,66">
              <v:shape style="position:absolute;left:8580;top:-69;width:2;height:66" coordorigin="8580,-69" coordsize="0,66" path="m8580,-69l8580,-4e" filled="false" stroked="true" strokeweight=".410925pt" strokecolor="#006400">
                <v:path arrowok="t"/>
              </v:shape>
            </v:group>
            <v:group style="position:absolute;left:8313;top:-69;width:2;height:66" coordorigin="8313,-69" coordsize="2,66">
              <v:shape style="position:absolute;left:8313;top:-69;width:2;height:66" coordorigin="8313,-69" coordsize="0,66" path="m8313,-69l8313,-4e" filled="false" stroked="true" strokeweight=".504995pt" strokecolor="#006400">
                <v:path arrowok="t"/>
              </v:shape>
            </v:group>
            <v:group style="position:absolute;left:8733;top:-69;width:2;height:66" coordorigin="8733,-69" coordsize="2,66">
              <v:shape style="position:absolute;left:8733;top:-69;width:2;height:66" coordorigin="8733,-69" coordsize="0,66" path="m8733,-69l8733,-4e" filled="false" stroked="true" strokeweight=".475283pt" strokecolor="#006400">
                <v:path arrowok="t"/>
              </v:shape>
            </v:group>
            <v:group style="position:absolute;left:8709;top:-69;width:2;height:66" coordorigin="8709,-69" coordsize="2,66">
              <v:shape style="position:absolute;left:8709;top:-69;width:2;height:66" coordorigin="8709,-69" coordsize="0,66" path="m8709,-69l8709,-4e" filled="false" stroked="true" strokeweight=".425776pt" strokecolor="#006400">
                <v:path arrowok="t"/>
              </v:shape>
            </v:group>
            <v:group style="position:absolute;left:8769;top:-69;width:2;height:66" coordorigin="8769,-69" coordsize="2,66">
              <v:shape style="position:absolute;left:8769;top:-69;width:2;height:66" coordorigin="8769,-69" coordsize="0,66" path="m8769,-69l8769,-4e" filled="false" stroked="true" strokeweight=".401023pt" strokecolor="#006400">
                <v:path arrowok="t"/>
              </v:shape>
            </v:group>
            <v:group style="position:absolute;left:8156;top:-69;width:2;height:66" coordorigin="8156,-69" coordsize="2,66">
              <v:shape style="position:absolute;left:8156;top:-69;width:2;height:66" coordorigin="8156,-69" coordsize="0,66" path="m8156,-69l8156,-4e" filled="false" stroked="true" strokeweight=".490138pt" strokecolor="#006400">
                <v:path arrowok="t"/>
              </v:shape>
            </v:group>
            <v:group style="position:absolute;left:7940;top:-69;width:2;height:66" coordorigin="7940,-69" coordsize="2,66">
              <v:shape style="position:absolute;left:7940;top:-69;width:2;height:66" coordorigin="7940,-69" coordsize="0,66" path="m7940,-69l7940,-4e" filled="false" stroked="true" strokeweight=".485187pt" strokecolor="#006400">
                <v:path arrowok="t"/>
              </v:shape>
            </v:group>
            <v:group style="position:absolute;left:8562;top:-69;width:2;height:66" coordorigin="8562,-69" coordsize="2,66">
              <v:shape style="position:absolute;left:8562;top:-69;width:2;height:66" coordorigin="8562,-69" coordsize="0,66" path="m8562,-69l8562,-4e" filled="false" stroked="true" strokeweight=".490144pt" strokecolor="#006400">
                <v:path arrowok="t"/>
              </v:shape>
            </v:group>
            <v:group style="position:absolute;left:8534;top:-69;width:2;height:66" coordorigin="8534,-69" coordsize="2,66">
              <v:shape style="position:absolute;left:8534;top:-69;width:2;height:66" coordorigin="8534,-69" coordsize="0,66" path="m8534,-69l8534,-4e" filled="false" stroked="true" strokeweight=".465385pt" strokecolor="#006400">
                <v:path arrowok="t"/>
              </v:shape>
            </v:group>
            <v:group style="position:absolute;left:8340;top:-69;width:2;height:66" coordorigin="8340,-69" coordsize="2,66">
              <v:shape style="position:absolute;left:8340;top:-69;width:2;height:66" coordorigin="8340,-69" coordsize="0,66" path="m8340,-69l8340,-4e" filled="false" stroked="true" strokeweight=".470332pt" strokecolor="#006400">
                <v:path arrowok="t"/>
              </v:shape>
            </v:group>
            <v:group style="position:absolute;left:8250;top:-69;width:2;height:66" coordorigin="8250,-69" coordsize="2,66">
              <v:shape style="position:absolute;left:8250;top:-69;width:2;height:66" coordorigin="8250,-69" coordsize="0,66" path="m8250,-69l8250,-4e" filled="false" stroked="true" strokeweight=".430731pt" strokecolor="#006400">
                <v:path arrowok="t"/>
              </v:shape>
            </v:group>
            <v:group style="position:absolute;left:8258;top:-69;width:2;height:66" coordorigin="8258,-69" coordsize="2,66">
              <v:shape style="position:absolute;left:8258;top:-69;width:2;height:66" coordorigin="8258,-69" coordsize="0,66" path="m8258,-69l8258,-4e" filled="false" stroked="true" strokeweight=".475283pt" strokecolor="#006400">
                <v:path arrowok="t"/>
              </v:shape>
            </v:group>
            <v:group style="position:absolute;left:8720;top:-69;width:2;height:66" coordorigin="8720,-69" coordsize="2,66">
              <v:shape style="position:absolute;left:8720;top:-69;width:2;height:66" coordorigin="8720,-69" coordsize="0,66" path="m8720,-69l8720,-4e" filled="false" stroked="true" strokeweight=".376268pt" strokecolor="#006400">
                <v:path arrowok="t"/>
              </v:shape>
            </v:group>
            <v:group style="position:absolute;left:8051;top:-69;width:2;height:66" coordorigin="8051,-69" coordsize="2,66">
              <v:shape style="position:absolute;left:8051;top:-69;width:2;height:66" coordorigin="8051,-69" coordsize="0,66" path="m8051,-69l8051,-4e" filled="false" stroked="true" strokeweight=".391121pt" strokecolor="#006400">
                <v:path arrowok="t"/>
              </v:shape>
            </v:group>
            <v:group style="position:absolute;left:8628;top:-69;width:2;height:66" coordorigin="8628,-69" coordsize="2,66">
              <v:shape style="position:absolute;left:8628;top:-69;width:2;height:66" coordorigin="8628,-69" coordsize="0,66" path="m8628,-69l8628,-4e" filled="false" stroked="true" strokeweight=".420828pt" strokecolor="#006400">
                <v:path arrowok="t"/>
              </v:shape>
            </v:group>
            <v:group style="position:absolute;left:8208;top:-69;width:2;height:66" coordorigin="8208,-69" coordsize="2,66">
              <v:shape style="position:absolute;left:8208;top:-69;width:2;height:66" coordorigin="8208,-69" coordsize="0,66" path="m8208,-69l8208,-4e" filled="false" stroked="true" strokeweight=".495092pt" strokecolor="#006400">
                <v:path arrowok="t"/>
              </v:shape>
            </v:group>
            <v:group style="position:absolute;left:8164;top:-69;width:2;height:66" coordorigin="8164,-69" coordsize="2,66">
              <v:shape style="position:absolute;left:8164;top:-69;width:2;height:66" coordorigin="8164,-69" coordsize="0,66" path="m8164,-69l8164,-4e" filled="false" stroked="true" strokeweight=".519843pt" strokecolor="#006400">
                <v:path arrowok="t"/>
              </v:shape>
            </v:group>
            <v:group style="position:absolute;left:8283;top:-69;width:2;height:66" coordorigin="8283,-69" coordsize="2,66">
              <v:shape style="position:absolute;left:8283;top:-69;width:2;height:66" coordorigin="8283,-69" coordsize="0,66" path="m8283,-69l8283,-4e" filled="false" stroked="true" strokeweight=".509941pt" strokecolor="#006400">
                <v:path arrowok="t"/>
              </v:shape>
            </v:group>
            <v:group style="position:absolute;left:8217;top:-69;width:2;height:66" coordorigin="8217,-69" coordsize="2,66">
              <v:shape style="position:absolute;left:8217;top:-69;width:2;height:66" coordorigin="8217,-69" coordsize="0,66" path="m8217,-69l8217,-4e" filled="false" stroked="true" strokeweight=".500042pt" strokecolor="#006400">
                <v:path arrowok="t"/>
              </v:shape>
            </v:group>
            <v:group style="position:absolute;left:8460;top:-69;width:2;height:66" coordorigin="8460,-69" coordsize="2,66">
              <v:shape style="position:absolute;left:8460;top:-69;width:2;height:66" coordorigin="8460,-69" coordsize="0,66" path="m8460,-69l8460,-4e" filled="false" stroked="true" strokeweight=".445583pt" strokecolor="#006400">
                <v:path arrowok="t"/>
              </v:shape>
            </v:group>
            <v:group style="position:absolute;left:8855;top:-69;width:2;height:66" coordorigin="8855,-69" coordsize="2,66">
              <v:shape style="position:absolute;left:8855;top:-69;width:2;height:66" coordorigin="8855,-69" coordsize="0,66" path="m8855,-69l8855,-4e" filled="false" stroked="true" strokeweight=".504993pt" strokecolor="#006400">
                <v:path arrowok="t"/>
              </v:shape>
            </v:group>
            <v:group style="position:absolute;left:8452;top:-69;width:2;height:66" coordorigin="8452,-69" coordsize="2,66">
              <v:shape style="position:absolute;left:8452;top:-69;width:2;height:66" coordorigin="8452,-69" coordsize="0,66" path="m8452,-69l8452,-4e" filled="false" stroked="true" strokeweight=".505pt" strokecolor="#006400">
                <v:path arrowok="t"/>
              </v:shape>
            </v:group>
            <v:group style="position:absolute;left:8306;top:-69;width:2;height:66" coordorigin="8306,-69" coordsize="2,66">
              <v:shape style="position:absolute;left:8306;top:-69;width:2;height:66" coordorigin="8306,-69" coordsize="0,66" path="m8306,-69l8306,-4e" filled="false" stroked="true" strokeweight=".475288pt" strokecolor="#006400">
                <v:path arrowok="t"/>
              </v:shape>
            </v:group>
            <v:group style="position:absolute;left:8762;top:-69;width:2;height:66" coordorigin="8762,-69" coordsize="2,66">
              <v:shape style="position:absolute;left:8762;top:-69;width:2;height:66" coordorigin="8762,-69" coordsize="0,66" path="m8762,-69l8762,-4e" filled="false" stroked="true" strokeweight=".420827pt" strokecolor="#006400">
                <v:path arrowok="t"/>
              </v:shape>
            </v:group>
            <v:group style="position:absolute;left:8484;top:-69;width:2;height:66" coordorigin="8484,-69" coordsize="2,66">
              <v:shape style="position:absolute;left:8484;top:-69;width:2;height:66" coordorigin="8484,-69" coordsize="0,66" path="m8484,-69l8484,-4e" filled="false" stroked="true" strokeweight=".544605pt" strokecolor="#006400">
                <v:path arrowok="t"/>
              </v:shape>
            </v:group>
            <v:group style="position:absolute;left:9338;top:-69;width:2;height:66" coordorigin="9338,-69" coordsize="2,66">
              <v:shape style="position:absolute;left:9338;top:-69;width:2;height:66" coordorigin="9338,-69" coordsize="0,66" path="m9338,-4l9338,-69e" filled="false" stroked="true" strokeweight=".371318pt" strokecolor="#006400">
                <v:path arrowok="t"/>
              </v:shape>
            </v:group>
            <v:group style="position:absolute;left:8635;top:-69;width:2;height:66" coordorigin="8635,-69" coordsize="2,66">
              <v:shape style="position:absolute;left:8635;top:-69;width:2;height:66" coordorigin="8635,-69" coordsize="0,66" path="m8635,-69l8635,-4e" filled="false" stroked="true" strokeweight=".504990pt" strokecolor="#006400">
                <v:path arrowok="t"/>
              </v:shape>
            </v:group>
            <v:group style="position:absolute;left:8602;top:-69;width:2;height:66" coordorigin="8602,-69" coordsize="2,66">
              <v:shape style="position:absolute;left:8602;top:-69;width:2;height:66" coordorigin="8602,-69" coordsize="0,66" path="m8602,-4l8602,-69e" filled="false" stroked="true" strokeweight=".371318pt" strokecolor="#006400">
                <v:path arrowok="t"/>
              </v:shape>
            </v:group>
            <v:group style="position:absolute;left:8448;top:-69;width:2;height:66" coordorigin="8448,-69" coordsize="2,66">
              <v:shape style="position:absolute;left:8448;top:-69;width:2;height:66" coordorigin="8448,-69" coordsize="0,66" path="m8448,-69l8448,-4e" filled="false" stroked="true" strokeweight=".45548pt" strokecolor="#006400">
                <v:path arrowok="t"/>
              </v:shape>
            </v:group>
            <v:group style="position:absolute;left:8197;top:-69;width:2;height:66" coordorigin="8197,-69" coordsize="2,66">
              <v:shape style="position:absolute;left:8197;top:-69;width:2;height:66" coordorigin="8197,-69" coordsize="0,66" path="m8197,-69l8197,-4e" filled="false" stroked="true" strokeweight=".524792pt" strokecolor="#006400">
                <v:path arrowok="t"/>
              </v:shape>
            </v:group>
            <v:group style="position:absolute;left:8137;top:-69;width:2;height:66" coordorigin="8137,-69" coordsize="2,66">
              <v:shape style="position:absolute;left:8137;top:-69;width:2;height:66" coordorigin="8137,-69" coordsize="0,66" path="m8137,-69l8137,-4e" filled="false" stroked="true" strokeweight=".500038pt" strokecolor="#006400">
                <v:path arrowok="t"/>
              </v:shape>
            </v:group>
            <v:group style="position:absolute;left:8505;top:-69;width:2;height:66" coordorigin="8505,-69" coordsize="2,66">
              <v:shape style="position:absolute;left:8505;top:-69;width:2;height:66" coordorigin="8505,-69" coordsize="0,66" path="m8505,-69l8505,-4e" filled="false" stroked="true" strokeweight=".425774pt" strokecolor="#006400">
                <v:path arrowok="t"/>
              </v:shape>
            </v:group>
            <v:group style="position:absolute;left:8566;top:-69;width:2;height:66" coordorigin="8566,-69" coordsize="2,66">
              <v:shape style="position:absolute;left:8566;top:-69;width:2;height:66" coordorigin="8566,-69" coordsize="0,66" path="m8566,-69l8566,-4e" filled="false" stroked="true" strokeweight=".465389pt" strokecolor="#006400">
                <v:path arrowok="t"/>
              </v:shape>
            </v:group>
            <v:group style="position:absolute;left:7891;top:-69;width:2;height:66" coordorigin="7891,-69" coordsize="2,66">
              <v:shape style="position:absolute;left:7891;top:-69;width:2;height:66" coordorigin="7891,-69" coordsize="0,66" path="m7891,-69l7891,-4e" filled="false" stroked="true" strokeweight=".376268pt" strokecolor="#006400">
                <v:path arrowok="t"/>
              </v:shape>
            </v:group>
            <v:group style="position:absolute;left:8121;top:-69;width:2;height:66" coordorigin="8121,-69" coordsize="2,66">
              <v:shape style="position:absolute;left:8121;top:-69;width:2;height:66" coordorigin="8121,-69" coordsize="0,66" path="m8121,-69l8121,-4e" filled="false" stroked="true" strokeweight=".495093pt" strokecolor="#006400">
                <v:path arrowok="t"/>
              </v:shape>
            </v:group>
            <v:group style="position:absolute;left:8054;top:-69;width:2;height:66" coordorigin="8054,-69" coordsize="2,66">
              <v:shape style="position:absolute;left:8054;top:-69;width:2;height:66" coordorigin="8054,-69" coordsize="0,66" path="m8054,-69l8054,-4e" filled="false" stroked="true" strokeweight=".425779pt" strokecolor="#006400">
                <v:path arrowok="t"/>
              </v:shape>
            </v:group>
            <v:group style="position:absolute;left:8066;top:-69;width:2;height:66" coordorigin="8066,-69" coordsize="2,66">
              <v:shape style="position:absolute;left:8066;top:-69;width:2;height:66" coordorigin="8066,-69" coordsize="0,66" path="m8066,-69l8066,-4e" filled="false" stroked="true" strokeweight=".504993pt" strokecolor="#006400">
                <v:path arrowok="t"/>
              </v:shape>
            </v:group>
            <v:group style="position:absolute;left:9008;top:-69;width:2;height:66" coordorigin="9008,-69" coordsize="2,66">
              <v:shape style="position:absolute;left:9008;top:-69;width:2;height:66" coordorigin="9008,-69" coordsize="0,66" path="m9008,-4l9008,-69e" filled="false" stroked="true" strokeweight=".371318pt" strokecolor="#006400">
                <v:path arrowok="t"/>
              </v:shape>
            </v:group>
            <v:group style="position:absolute;left:8943;top:-69;width:2;height:66" coordorigin="8943,-69" coordsize="2,66">
              <v:shape style="position:absolute;left:8943;top:-69;width:2;height:66" coordorigin="8943,-69" coordsize="0,66" path="m8943,-69l8943,-4e" filled="false" stroked="true" strokeweight=".435679pt" strokecolor="#006400">
                <v:path arrowok="t"/>
              </v:shape>
            </v:group>
            <v:group style="position:absolute;left:8038;top:-69;width:2;height:66" coordorigin="8038,-69" coordsize="2,66">
              <v:shape style="position:absolute;left:8038;top:-69;width:2;height:66" coordorigin="8038,-69" coordsize="0,66" path="m8038,-69l8038,-4e" filled="false" stroked="true" strokeweight=".514884pt" strokecolor="#006400">
                <v:path arrowok="t"/>
              </v:shape>
            </v:group>
            <v:group style="position:absolute;left:9383;top:-69;width:2;height:66" coordorigin="9383,-69" coordsize="2,66">
              <v:shape style="position:absolute;left:9383;top:-69;width:2;height:66" coordorigin="9383,-69" coordsize="0,66" path="m9383,-69l9383,-4e" filled="false" stroked="true" strokeweight=".455483pt" strokecolor="#006400">
                <v:path arrowok="t"/>
              </v:shape>
            </v:group>
            <v:group style="position:absolute;left:8613;top:-69;width:2;height:66" coordorigin="8613,-69" coordsize="2,66">
              <v:shape style="position:absolute;left:8613;top:-69;width:2;height:66" coordorigin="8613,-69" coordsize="0,66" path="m8613,-69l8613,-4e" filled="false" stroked="true" strokeweight=".430728pt" strokecolor="#006400">
                <v:path arrowok="t"/>
              </v:shape>
            </v:group>
            <v:group style="position:absolute;left:8530;top:-69;width:2;height:66" coordorigin="8530,-69" coordsize="2,66">
              <v:shape style="position:absolute;left:8530;top:-69;width:2;height:66" coordorigin="8530,-69" coordsize="0,66" path="m8530,-4l8530,-69e" filled="false" stroked="true" strokeweight=".371318pt" strokecolor="#006400">
                <v:path arrowok="t"/>
              </v:shape>
            </v:group>
            <v:group style="position:absolute;left:8021;top:-69;width:2;height:66" coordorigin="8021,-69" coordsize="2,66">
              <v:shape style="position:absolute;left:8021;top:-69;width:2;height:66" coordorigin="8021,-69" coordsize="0,66" path="m8021,-69l8021,-4e" filled="false" stroked="true" strokeweight=".485193pt" strokecolor="#006400">
                <v:path arrowok="t"/>
              </v:shape>
            </v:group>
            <v:group style="position:absolute;left:7897;top:-69;width:2;height:66" coordorigin="7897,-69" coordsize="2,66">
              <v:shape style="position:absolute;left:7897;top:-69;width:2;height:66" coordorigin="7897,-69" coordsize="0,66" path="m7897,-4l7897,-69e" filled="false" stroked="true" strokeweight=".371318pt" strokecolor="#006400">
                <v:path arrowok="t"/>
              </v:shape>
            </v:group>
            <v:group style="position:absolute;left:9248;top:-69;width:2;height:66" coordorigin="9248,-69" coordsize="2,66">
              <v:shape style="position:absolute;left:9248;top:-69;width:2;height:66" coordorigin="9248,-69" coordsize="0,66" path="m9248,-4l9248,-69e" filled="false" stroked="true" strokeweight=".371318pt" strokecolor="#006400">
                <v:path arrowok="t"/>
              </v:shape>
            </v:group>
            <v:group style="position:absolute;left:8278;top:-69;width:2;height:66" coordorigin="8278,-69" coordsize="2,66">
              <v:shape style="position:absolute;left:8278;top:-69;width:2;height:66" coordorigin="8278,-69" coordsize="0,66" path="m8278,-69l8278,-4e" filled="false" stroked="true" strokeweight=".460437pt" strokecolor="#006400">
                <v:path arrowok="t"/>
              </v:shape>
            </v:group>
            <v:group style="position:absolute;left:7766;top:-69;width:2;height:66" coordorigin="7766,-69" coordsize="2,66">
              <v:shape style="position:absolute;left:7766;top:-69;width:2;height:66" coordorigin="7766,-69" coordsize="0,66" path="m7766,-69l7766,-4e" filled="false" stroked="true" strokeweight=".401023pt" strokecolor="#006400">
                <v:path arrowok="t"/>
              </v:shape>
            </v:group>
            <v:group style="position:absolute;left:7709;top:-69;width:2;height:66" coordorigin="7709,-69" coordsize="2,66">
              <v:shape style="position:absolute;left:7709;top:-69;width:2;height:66" coordorigin="7709,-69" coordsize="0,66" path="m7709,-69l7709,-4e" filled="false" stroked="true" strokeweight=".460434pt" strokecolor="#006400">
                <v:path arrowok="t"/>
              </v:shape>
            </v:group>
            <v:group style="position:absolute;left:8491;top:-69;width:2;height:66" coordorigin="8491,-69" coordsize="2,66">
              <v:shape style="position:absolute;left:8491;top:-69;width:2;height:66" coordorigin="8491,-69" coordsize="0,66" path="m8491,-69l8491,-4e" filled="false" stroked="true" strokeweight=".455486pt" strokecolor="#006400">
                <v:path arrowok="t"/>
              </v:shape>
            </v:group>
            <v:group style="position:absolute;left:8572;top:-69;width:2;height:66" coordorigin="8572,-69" coordsize="2,66">
              <v:shape style="position:absolute;left:8572;top:-69;width:2;height:66" coordorigin="8572,-69" coordsize="0,66" path="m8572,-69l8572,-4e" filled="false" stroked="true" strokeweight=".529737pt" strokecolor="#006400">
                <v:path arrowok="t"/>
              </v:shape>
            </v:group>
            <v:group style="position:absolute;left:9641;top:-69;width:2;height:66" coordorigin="9641,-69" coordsize="2,66">
              <v:shape style="position:absolute;left:9641;top:-69;width:2;height:66" coordorigin="9641,-69" coordsize="0,66" path="m9641,-4l9641,-69e" filled="false" stroked="true" strokeweight=".371318pt" strokecolor="#006400">
                <v:path arrowok="t"/>
              </v:shape>
            </v:group>
            <v:group style="position:absolute;left:8133;top:-69;width:2;height:66" coordorigin="8133,-69" coordsize="2,66">
              <v:shape style="position:absolute;left:8133;top:-69;width:2;height:66" coordorigin="8133,-69" coordsize="0,66" path="m8133,-69l8133,-4e" filled="false" stroked="true" strokeweight=".524792pt" strokecolor="#006400">
                <v:path arrowok="t"/>
              </v:shape>
            </v:group>
            <v:group style="position:absolute;left:7816;top:-69;width:2;height:66" coordorigin="7816,-69" coordsize="2,66">
              <v:shape style="position:absolute;left:7816;top:-69;width:2;height:66" coordorigin="7816,-69" coordsize="0,66" path="m7816,-69l7816,-4e" filled="false" stroked="true" strokeweight=".465385pt" strokecolor="#006400">
                <v:path arrowok="t"/>
              </v:shape>
            </v:group>
            <v:group style="position:absolute;left:8035;top:-69;width:2;height:66" coordorigin="8035,-69" coordsize="2,66">
              <v:shape style="position:absolute;left:8035;top:-69;width:2;height:66" coordorigin="8035,-69" coordsize="0,66" path="m8035,-69l8035,-4e" filled="false" stroked="true" strokeweight=".445583pt" strokecolor="#006400">
                <v:path arrowok="t"/>
              </v:shape>
            </v:group>
            <v:group style="position:absolute;left:8375;top:-69;width:2;height:66" coordorigin="8375,-69" coordsize="2,66">
              <v:shape style="position:absolute;left:8375;top:-69;width:2;height:66" coordorigin="8375,-69" coordsize="0,66" path="m8375,-69l8375,-4e" filled="false" stroked="true" strokeweight=".495088pt" strokecolor="#006400">
                <v:path arrowok="t"/>
              </v:shape>
            </v:group>
            <v:group style="position:absolute;left:8652;top:-69;width:2;height:66" coordorigin="8652,-69" coordsize="2,66">
              <v:shape style="position:absolute;left:8652;top:-69;width:2;height:66" coordorigin="8652,-69" coordsize="0,66" path="m8652,-69l8652,-4e" filled="false" stroked="true" strokeweight=".48519pt" strokecolor="#006400">
                <v:path arrowok="t"/>
              </v:shape>
            </v:group>
            <v:group style="position:absolute;left:7985;top:-69;width:2;height:66" coordorigin="7985,-69" coordsize="2,66">
              <v:shape style="position:absolute;left:7985;top:-69;width:2;height:66" coordorigin="7985,-69" coordsize="0,66" path="m7985,-69l7985,-4e" filled="false" stroked="true" strokeweight=".420825pt" strokecolor="#006400">
                <v:path arrowok="t"/>
              </v:shape>
            </v:group>
            <v:group style="position:absolute;left:8517;top:-69;width:2;height:66" coordorigin="8517,-69" coordsize="2,66">
              <v:shape style="position:absolute;left:8517;top:-69;width:2;height:66" coordorigin="8517,-69" coordsize="0,66" path="m8517,-69l8517,-4e" filled="false" stroked="true" strokeweight=".371318pt" strokecolor="#006400">
                <v:path arrowok="t"/>
              </v:shape>
            </v:group>
            <v:group style="position:absolute;left:8887;top:-69;width:2;height:66" coordorigin="8887,-69" coordsize="2,66">
              <v:shape style="position:absolute;left:8887;top:-69;width:2;height:66" coordorigin="8887,-69" coordsize="0,66" path="m8887,-69l8887,-4e" filled="false" stroked="true" strokeweight=".396072pt" strokecolor="#006400">
                <v:path arrowok="t"/>
              </v:shape>
            </v:group>
            <v:group style="position:absolute;left:8520;top:-69;width:2;height:66" coordorigin="8520,-69" coordsize="2,66">
              <v:shape style="position:absolute;left:8520;top:-69;width:2;height:66" coordorigin="8520,-69" coordsize="0,66" path="m8520,-69l8520,-4e" filled="false" stroked="true" strokeweight=".445581pt" strokecolor="#006400">
                <v:path arrowok="t"/>
              </v:shape>
            </v:group>
            <v:group style="position:absolute;left:9121;top:-69;width:2;height:66" coordorigin="9121,-69" coordsize="2,66">
              <v:shape style="position:absolute;left:9121;top:-69;width:2;height:66" coordorigin="9121,-69" coordsize="0,66" path="m9121,-69l9121,-4e" filled="false" stroked="true" strokeweight=".391121pt" strokecolor="#006400">
                <v:path arrowok="t"/>
              </v:shape>
            </v:group>
            <v:group style="position:absolute;left:8775;top:-69;width:2;height:66" coordorigin="8775,-69" coordsize="2,66">
              <v:shape style="position:absolute;left:8775;top:-69;width:2;height:66" coordorigin="8775,-69" coordsize="0,66" path="m8775,-69l8775,-4e" filled="false" stroked="true" strokeweight=".410925pt" strokecolor="#006400">
                <v:path arrowok="t"/>
              </v:shape>
            </v:group>
            <v:group style="position:absolute;left:9045;top:-69;width:2;height:66" coordorigin="9045,-69" coordsize="2,66">
              <v:shape style="position:absolute;left:9045;top:-69;width:2;height:66" coordorigin="9045,-69" coordsize="0,66" path="m9045,-69l9045,-4e" filled="false" stroked="true" strokeweight=".435681pt" strokecolor="#006400">
                <v:path arrowok="t"/>
              </v:shape>
            </v:group>
            <v:group style="position:absolute;left:8204;top:-69;width:2;height:66" coordorigin="8204,-69" coordsize="2,66">
              <v:shape style="position:absolute;left:8204;top:-69;width:2;height:66" coordorigin="8204,-69" coordsize="0,66" path="m8204,-69l8204,-4e" filled="false" stroked="true" strokeweight=".460432pt" strokecolor="#006400">
                <v:path arrowok="t"/>
              </v:shape>
            </v:group>
            <v:group style="position:absolute;left:8670;top:-69;width:2;height:66" coordorigin="8670,-69" coordsize="2,66">
              <v:shape style="position:absolute;left:8670;top:-69;width:2;height:66" coordorigin="8670,-69" coordsize="0,66" path="m8670,-4l8670,-69e" filled="false" stroked="true" strokeweight=".371318pt" strokecolor="#006400">
                <v:path arrowok="t"/>
              </v:shape>
            </v:group>
            <v:group style="position:absolute;left:8334;top:-69;width:2;height:66" coordorigin="8334,-69" coordsize="2,66">
              <v:shape style="position:absolute;left:8334;top:-69;width:2;height:66" coordorigin="8334,-69" coordsize="0,66" path="m8334,-69l8334,-4e" filled="false" stroked="true" strokeweight=".420827pt" strokecolor="#006400">
                <v:path arrowok="t"/>
              </v:shape>
            </v:group>
            <v:group style="position:absolute;left:8106;top:-69;width:2;height:66" coordorigin="8106,-69" coordsize="2,66">
              <v:shape style="position:absolute;left:8106;top:-69;width:2;height:66" coordorigin="8106,-69" coordsize="0,66" path="m8106,-69l8106,-4e" filled="false" stroked="true" strokeweight=".48519pt" strokecolor="#006400">
                <v:path arrowok="t"/>
              </v:shape>
            </v:group>
            <v:group style="position:absolute;left:8244;top:-69;width:2;height:66" coordorigin="8244,-69" coordsize="2,66">
              <v:shape style="position:absolute;left:8244;top:-69;width:2;height:66" coordorigin="8244,-69" coordsize="0,66" path="m8244,-69l8244,-4e" filled="false" stroked="true" strokeweight=".480236pt" strokecolor="#006400">
                <v:path arrowok="t"/>
              </v:shape>
            </v:group>
            <v:group style="position:absolute;left:8001;top:-69;width:2;height:66" coordorigin="8001,-69" coordsize="2,66">
              <v:shape style="position:absolute;left:8001;top:-69;width:2;height:66" coordorigin="8001,-69" coordsize="0,66" path="m8001,-4l8001,-69e" filled="false" stroked="true" strokeweight=".371318pt" strokecolor="#006400">
                <v:path arrowok="t"/>
              </v:shape>
            </v:group>
            <v:group style="position:absolute;left:8213;top:-69;width:2;height:66" coordorigin="8213,-69" coordsize="2,66">
              <v:shape style="position:absolute;left:8213;top:-69;width:2;height:66" coordorigin="8213,-69" coordsize="0,66" path="m8213,-69l8213,-4e" filled="false" stroked="true" strokeweight=".465383pt" strokecolor="#006400">
                <v:path arrowok="t"/>
              </v:shape>
            </v:group>
            <v:group style="position:absolute;left:7995;top:-69;width:2;height:66" coordorigin="7995,-69" coordsize="2,66">
              <v:shape style="position:absolute;left:7995;top:-69;width:2;height:66" coordorigin="7995,-69" coordsize="0,66" path="m7995,-69l7995,-4e" filled="false" stroked="true" strokeweight=".455481pt" strokecolor="#006400">
                <v:path arrowok="t"/>
              </v:shape>
            </v:group>
            <v:group style="position:absolute;left:8168;top:-69;width:2;height:66" coordorigin="8168,-69" coordsize="2,66">
              <v:shape style="position:absolute;left:8168;top:-69;width:2;height:66" coordorigin="8168,-69" coordsize="0,66" path="m8168,-69l8168,-4e" filled="false" stroked="true" strokeweight=".524794pt" strokecolor="#006400">
                <v:path arrowok="t"/>
              </v:shape>
            </v:group>
            <v:group style="position:absolute;left:8369;top:-69;width:2;height:66" coordorigin="8369,-69" coordsize="2,66">
              <v:shape style="position:absolute;left:8369;top:-69;width:2;height:66" coordorigin="8369,-69" coordsize="0,66" path="m8369,-69l8369,-4e" filled="false" stroked="true" strokeweight=".514897pt" strokecolor="#006400">
                <v:path arrowok="t"/>
              </v:shape>
            </v:group>
            <v:group style="position:absolute;left:8378;top:-69;width:2;height:66" coordorigin="8378,-69" coordsize="2,66">
              <v:shape style="position:absolute;left:8378;top:-69;width:2;height:66" coordorigin="8378,-69" coordsize="0,66" path="m8378,-69l8378,-4e" filled="false" stroked="true" strokeweight=".376268pt" strokecolor="#006400">
                <v:path arrowok="t"/>
              </v:shape>
            </v:group>
            <v:group style="position:absolute;left:7852;top:-69;width:2;height:66" coordorigin="7852,-69" coordsize="2,66">
              <v:shape style="position:absolute;left:7852;top:-69;width:2;height:66" coordorigin="7852,-69" coordsize="0,66" path="m7852,-4l7852,-69e" filled="false" stroked="true" strokeweight=".371318pt" strokecolor="#006400">
                <v:path arrowok="t"/>
              </v:shape>
            </v:group>
            <v:group style="position:absolute;left:8478;top:-69;width:2;height:66" coordorigin="8478,-69" coordsize="2,66">
              <v:shape style="position:absolute;left:8478;top:-69;width:2;height:66" coordorigin="8478,-69" coordsize="0,66" path="m8478,-69l8478,-4e" filled="false" stroked="true" strokeweight=".450533pt" strokecolor="#006400">
                <v:path arrowok="t"/>
              </v:shape>
            </v:group>
            <v:group style="position:absolute;left:9323;top:-69;width:2;height:66" coordorigin="9323,-69" coordsize="2,66">
              <v:shape style="position:absolute;left:9323;top:-69;width:2;height:66" coordorigin="9323,-69" coordsize="0,66" path="m9323,-4l9323,-69e" filled="false" stroked="true" strokeweight=".371318pt" strokecolor="#006400">
                <v:path arrowok="t"/>
              </v:shape>
            </v:group>
            <v:group style="position:absolute;left:8005;top:-69;width:2;height:66" coordorigin="8005,-69" coordsize="2,66">
              <v:shape style="position:absolute;left:8005;top:-69;width:2;height:66" coordorigin="8005,-69" coordsize="0,66" path="m8005,-69l8005,-4e" filled="false" stroked="true" strokeweight=".465386pt" strokecolor="#006400">
                <v:path arrowok="t"/>
              </v:shape>
            </v:group>
            <v:group style="position:absolute;left:8850;top:-69;width:2;height:66" coordorigin="8850,-69" coordsize="2,66">
              <v:shape style="position:absolute;left:8850;top:-69;width:2;height:66" coordorigin="8850,-69" coordsize="0,66" path="m8850,-69l8850,-4e" filled="false" stroked="true" strokeweight=".44063pt" strokecolor="#006400">
                <v:path arrowok="t"/>
              </v:shape>
            </v:group>
            <v:group style="position:absolute;left:8102;top:-69;width:2;height:66" coordorigin="8102,-69" coordsize="2,66">
              <v:shape style="position:absolute;left:8102;top:-69;width:2;height:66" coordorigin="8102,-69" coordsize="0,66" path="m8102,-4l8102,-69e" filled="false" stroked="true" strokeweight=".371318pt" strokecolor="#006400">
                <v:path arrowok="t"/>
              </v:shape>
            </v:group>
            <v:group style="position:absolute;left:8828;top:-69;width:2;height:66" coordorigin="8828,-69" coordsize="2,66">
              <v:shape style="position:absolute;left:8828;top:-69;width:2;height:66" coordorigin="8828,-69" coordsize="0,66" path="m8828,-69l8828,-4e" filled="false" stroked="true" strokeweight=".43073pt" strokecolor="#006400">
                <v:path arrowok="t"/>
              </v:shape>
            </v:group>
            <v:group style="position:absolute;left:7863;top:-69;width:2;height:66" coordorigin="7863,-69" coordsize="2,66">
              <v:shape style="position:absolute;left:7863;top:-69;width:2;height:66" coordorigin="7863,-69" coordsize="0,66" path="m7863,-69l7863,-4e" filled="false" stroked="true" strokeweight=".371318pt" strokecolor="#006400">
                <v:path arrowok="t"/>
              </v:shape>
            </v:group>
            <v:group style="position:absolute;left:8470;top:-69;width:2;height:66" coordorigin="8470,-69" coordsize="2,66">
              <v:shape style="position:absolute;left:8470;top:-69;width:2;height:66" coordorigin="8470,-69" coordsize="0,66" path="m8470,-69l8470,-4e" filled="false" stroked="true" strokeweight=".440632pt" strokecolor="#006400">
                <v:path arrowok="t"/>
              </v:shape>
            </v:group>
            <v:group style="position:absolute;left:8390;top:-69;width:2;height:66" coordorigin="8390,-69" coordsize="2,66">
              <v:shape style="position:absolute;left:8390;top:-69;width:2;height:66" coordorigin="8390,-69" coordsize="0,66" path="m8390,-69l8390,-4e" filled="false" stroked="true" strokeweight=".455486pt" strokecolor="#006400">
                <v:path arrowok="t"/>
              </v:shape>
            </v:group>
            <v:group style="position:absolute;left:8434;top:-69;width:2;height:66" coordorigin="8434,-69" coordsize="2,66">
              <v:shape style="position:absolute;left:8434;top:-69;width:2;height:66" coordorigin="8434,-69" coordsize="0,66" path="m8434,-69l8434,-4e" filled="false" stroked="true" strokeweight=".415874pt" strokecolor="#006400">
                <v:path arrowok="t"/>
              </v:shape>
            </v:group>
            <v:group style="position:absolute;left:9374;top:-69;width:2;height:66" coordorigin="9374,-69" coordsize="2,66">
              <v:shape style="position:absolute;left:9374;top:-69;width:2;height:66" coordorigin="9374,-69" coordsize="0,66" path="m9374,-4l9374,-69e" filled="false" stroked="true" strokeweight=".371318pt" strokecolor="#006400">
                <v:path arrowok="t"/>
              </v:shape>
            </v:group>
            <v:group style="position:absolute;left:8009;top:-69;width:2;height:66" coordorigin="8009,-69" coordsize="2,66">
              <v:shape style="position:absolute;left:8009;top:-69;width:2;height:66" coordorigin="8009,-69" coordsize="0,66" path="m8009,-69l8009,-4e" filled="false" stroked="true" strokeweight=".450533pt" strokecolor="#006400">
                <v:path arrowok="t"/>
              </v:shape>
            </v:group>
            <v:group style="position:absolute;left:9474;top:-69;width:2;height:66" coordorigin="9474,-69" coordsize="2,66">
              <v:shape style="position:absolute;left:9474;top:-69;width:2;height:66" coordorigin="9474,-69" coordsize="0,66" path="m9474,-4l9474,-69e" filled="false" stroked="true" strokeweight=".371318pt" strokecolor="#006400">
                <v:path arrowok="t"/>
              </v:shape>
            </v:group>
            <v:group style="position:absolute;left:7567;top:-69;width:2;height:66" coordorigin="7567,-69" coordsize="2,66">
              <v:shape style="position:absolute;left:7567;top:-69;width:2;height:66" coordorigin="7567,-69" coordsize="0,66" path="m7567,-4l7567,-69e" filled="false" stroked="true" strokeweight=".371318pt" strokecolor="#006400">
                <v:path arrowok="t"/>
              </v:shape>
            </v:group>
            <v:group style="position:absolute;left:8549;top:-69;width:2;height:66" coordorigin="8549,-69" coordsize="2,66">
              <v:shape style="position:absolute;left:8549;top:-69;width:2;height:66" coordorigin="8549,-69" coordsize="0,66" path="m8549,-69l8549,-4e" filled="false" stroked="true" strokeweight=".440632pt" strokecolor="#006400">
                <v:path arrowok="t"/>
              </v:shape>
            </v:group>
            <v:group style="position:absolute;left:8737;top:-69;width:2;height:66" coordorigin="8737,-69" coordsize="2,66">
              <v:shape style="position:absolute;left:8737;top:-69;width:2;height:66" coordorigin="8737,-69" coordsize="0,66" path="m8737,-69l8737,-4e" filled="false" stroked="true" strokeweight=".376268pt" strokecolor="#006400">
                <v:path arrowok="t"/>
              </v:shape>
            </v:group>
            <v:group style="position:absolute;left:7870;top:-69;width:2;height:66" coordorigin="7870,-69" coordsize="2,66">
              <v:shape style="position:absolute;left:7870;top:-69;width:2;height:66" coordorigin="7870,-69" coordsize="0,66" path="m7870,-69l7870,-4e" filled="false" stroked="true" strokeweight=".425777pt" strokecolor="#006400">
                <v:path arrowok="t"/>
              </v:shape>
            </v:group>
            <v:group style="position:absolute;left:8821;top:-69;width:2;height:66" coordorigin="8821,-69" coordsize="2,66">
              <v:shape style="position:absolute;left:8821;top:-69;width:2;height:66" coordorigin="8821,-69" coordsize="0,66" path="m8821,-4l8821,-69e" filled="false" stroked="true" strokeweight=".371318pt" strokecolor="#006400">
                <v:path arrowok="t"/>
              </v:shape>
            </v:group>
            <v:group style="position:absolute;left:8988;top:-69;width:2;height:66" coordorigin="8988,-69" coordsize="2,66">
              <v:shape style="position:absolute;left:8988;top:-69;width:2;height:66" coordorigin="8988,-69" coordsize="0,66" path="m8988,-69l8988,-4e" filled="false" stroked="true" strokeweight=".45053pt" strokecolor="#006400">
                <v:path arrowok="t"/>
              </v:shape>
            </v:group>
            <v:group style="position:absolute;left:8692;top:-69;width:2;height:66" coordorigin="8692,-69" coordsize="2,66">
              <v:shape style="position:absolute;left:8692;top:-69;width:2;height:66" coordorigin="8692,-69" coordsize="0,66" path="m8692,-69l8692,-4e" filled="false" stroked="true" strokeweight=".470336pt" strokecolor="#006400">
                <v:path arrowok="t"/>
              </v:shape>
            </v:group>
            <v:group style="position:absolute;left:9258;top:-69;width:2;height:66" coordorigin="9258,-69" coordsize="2,66">
              <v:shape style="position:absolute;left:9258;top:-69;width:2;height:66" coordorigin="9258,-69" coordsize="0,66" path="m9258,-4l9258,-69e" filled="false" stroked="true" strokeweight=".371318pt" strokecolor="#006400">
                <v:path arrowok="t"/>
              </v:shape>
            </v:group>
            <v:group style="position:absolute;left:8223;top:-69;width:2;height:66" coordorigin="8223,-69" coordsize="2,66">
              <v:shape style="position:absolute;left:8223;top:-69;width:2;height:66" coordorigin="8223,-69" coordsize="0,66" path="m8223,-69l8223,-4e" filled="false" stroked="true" strokeweight=".490138pt" strokecolor="#006400">
                <v:path arrowok="t"/>
              </v:shape>
            </v:group>
            <v:group style="position:absolute;left:7946;top:-69;width:2;height:66" coordorigin="7946,-69" coordsize="2,66">
              <v:shape style="position:absolute;left:7946;top:-69;width:2;height:66" coordorigin="7946,-69" coordsize="0,66" path="m7946,-4l7946,-69e" filled="false" stroked="true" strokeweight=".371318pt" strokecolor="#006400">
                <v:path arrowok="t"/>
              </v:shape>
            </v:group>
            <v:group style="position:absolute;left:9138;top:-69;width:2;height:66" coordorigin="9138,-69" coordsize="2,66">
              <v:shape style="position:absolute;left:9138;top:-69;width:2;height:66" coordorigin="9138,-69" coordsize="0,66" path="m9138,-69l9138,-4e" filled="false" stroked="true" strokeweight=".410925pt" strokecolor="#006400">
                <v:path arrowok="t"/>
              </v:shape>
            </v:group>
            <v:group style="position:absolute;left:7919;top:-69;width:2;height:66" coordorigin="7919,-69" coordsize="2,66">
              <v:shape style="position:absolute;left:7919;top:-69;width:2;height:66" coordorigin="7919,-69" coordsize="0,66" path="m7919,-69l7919,-4e" filled="false" stroked="true" strokeweight=".509941pt" strokecolor="#006400">
                <v:path arrowok="t"/>
              </v:shape>
            </v:group>
            <v:group style="position:absolute;left:8698;top:-69;width:2;height:66" coordorigin="8698,-69" coordsize="2,66">
              <v:shape style="position:absolute;left:8698;top:-69;width:2;height:66" coordorigin="8698,-69" coordsize="0,66" path="m8698,-69l8698,-4e" filled="false" stroked="true" strokeweight=".38617pt" strokecolor="#006400">
                <v:path arrowok="t"/>
              </v:shape>
            </v:group>
            <v:group style="position:absolute;left:8778;top:-69;width:2;height:66" coordorigin="8778,-69" coordsize="2,66">
              <v:shape style="position:absolute;left:8778;top:-69;width:2;height:66" coordorigin="8778,-69" coordsize="0,66" path="m8778,-69l8778,-4e" filled="false" stroked="true" strokeweight=".371318pt" strokecolor="#006400">
                <v:path arrowok="t"/>
              </v:shape>
            </v:group>
            <v:group style="position:absolute;left:7900;top:-69;width:2;height:66" coordorigin="7900,-69" coordsize="2,66">
              <v:shape style="position:absolute;left:7900;top:-69;width:2;height:66" coordorigin="7900,-69" coordsize="0,66" path="m7900,-69l7900,-4e" filled="false" stroked="true" strokeweight=".376268pt" strokecolor="#006400">
                <v:path arrowok="t"/>
              </v:shape>
            </v:group>
            <v:group style="position:absolute;left:7867;top:-69;width:2;height:66" coordorigin="7867,-69" coordsize="2,66">
              <v:shape style="position:absolute;left:7867;top:-69;width:2;height:66" coordorigin="7867,-69" coordsize="0,66" path="m7867,-69l7867,-4e" filled="false" stroked="true" strokeweight=".396072pt" strokecolor="#006400">
                <v:path arrowok="t"/>
              </v:shape>
            </v:group>
            <v:group style="position:absolute;left:9389;top:-69;width:2;height:66" coordorigin="9389,-69" coordsize="2,66">
              <v:shape style="position:absolute;left:9389;top:-69;width:2;height:66" coordorigin="9389,-69" coordsize="0,66" path="m9389,-4l9389,-69e" filled="false" stroked="true" strokeweight=".371318pt" strokecolor="#006400">
                <v:path arrowok="t"/>
              </v:shape>
            </v:group>
            <v:group style="position:absolute;left:9113;top:-69;width:2;height:66" coordorigin="9113,-69" coordsize="2,66">
              <v:shape style="position:absolute;left:9113;top:-69;width:2;height:66" coordorigin="9113,-69" coordsize="0,66" path="m9113,-4l9113,-69e" filled="false" stroked="true" strokeweight=".371318pt" strokecolor="#006400">
                <v:path arrowok="t"/>
              </v:shape>
            </v:group>
            <v:group style="position:absolute;left:8186;top:-69;width:2;height:66" coordorigin="8186,-69" coordsize="2,66">
              <v:shape style="position:absolute;left:8186;top:-69;width:2;height:66" coordorigin="8186,-69" coordsize="0,66" path="m8186,-69l8186,-4e" filled="false" stroked="true" strokeweight=".529748pt" strokecolor="#006400">
                <v:path arrowok="t"/>
              </v:shape>
            </v:group>
            <v:group style="position:absolute;left:8744;top:-69;width:2;height:66" coordorigin="8744,-69" coordsize="2,66">
              <v:shape style="position:absolute;left:8744;top:-69;width:2;height:66" coordorigin="8744,-69" coordsize="0,66" path="m8744,-4l8744,-69e" filled="false" stroked="true" strokeweight=".371318pt" strokecolor="#006400">
                <v:path arrowok="t"/>
              </v:shape>
            </v:group>
            <v:group style="position:absolute;left:8111;top:-69;width:2;height:66" coordorigin="8111,-69" coordsize="2,66">
              <v:shape style="position:absolute;left:8111;top:-69;width:2;height:66" coordorigin="8111,-69" coordsize="0,66" path="m8111,-69l8111,-4e" filled="false" stroked="true" strokeweight=".470336pt" strokecolor="#006400">
                <v:path arrowok="t"/>
              </v:shape>
            </v:group>
            <v:group style="position:absolute;left:7619;top:-69;width:2;height:66" coordorigin="7619,-69" coordsize="2,66">
              <v:shape style="position:absolute;left:7619;top:-69;width:2;height:66" coordorigin="7619,-69" coordsize="0,66" path="m7619,-4l7619,-69e" filled="false" stroked="true" strokeweight=".371318pt" strokecolor="#006400">
                <v:path arrowok="t"/>
              </v:shape>
            </v:group>
            <v:group style="position:absolute;left:8646;top:-69;width:2;height:66" coordorigin="8646,-69" coordsize="2,66">
              <v:shape style="position:absolute;left:8646;top:-69;width:2;height:66" coordorigin="8646,-69" coordsize="0,66" path="m8646,-69l8646,-4e" filled="false" stroked="true" strokeweight=".455483pt" strokecolor="#006400">
                <v:path arrowok="t"/>
              </v:shape>
            </v:group>
            <v:group style="position:absolute;left:9265;top:-69;width:2;height:66" coordorigin="9265,-69" coordsize="2,66">
              <v:shape style="position:absolute;left:9265;top:-69;width:2;height:66" coordorigin="9265,-69" coordsize="0,66" path="m9265,-69l9265,-4e" filled="false" stroked="true" strokeweight=".420827pt" strokecolor="#006400">
                <v:path arrowok="t"/>
              </v:shape>
            </v:group>
            <v:group style="position:absolute;left:8381;top:-69;width:2;height:66" coordorigin="8381,-69" coordsize="2,66">
              <v:shape style="position:absolute;left:8381;top:-69;width:2;height:66" coordorigin="8381,-69" coordsize="0,66" path="m8381,-69l8381,-4e" filled="false" stroked="true" strokeweight=".475288pt" strokecolor="#006400">
                <v:path arrowok="t"/>
              </v:shape>
            </v:group>
            <v:group style="position:absolute;left:7501;top:-69;width:2;height:66" coordorigin="7501,-69" coordsize="2,66">
              <v:shape style="position:absolute;left:7501;top:-69;width:2;height:66" coordorigin="7501,-69" coordsize="0,66" path="m7501,-69l7501,-4e" filled="false" stroked="true" strokeweight=".44063pt" strokecolor="#006400">
                <v:path arrowok="t"/>
              </v:shape>
            </v:group>
            <v:group style="position:absolute;left:8324;top:-69;width:2;height:66" coordorigin="8324,-69" coordsize="2,66">
              <v:shape style="position:absolute;left:8324;top:-69;width:2;height:66" coordorigin="8324,-69" coordsize="0,66" path="m8324,-69l8324,-4e" filled="false" stroked="true" strokeweight=".38617pt" strokecolor="#006400">
                <v:path arrowok="t"/>
              </v:shape>
            </v:group>
            <v:group style="position:absolute;left:8934;top:-69;width:2;height:66" coordorigin="8934,-69" coordsize="2,66">
              <v:shape style="position:absolute;left:8934;top:-69;width:2;height:66" coordorigin="8934,-69" coordsize="0,66" path="m8934,-4l8934,-69e" filled="false" stroked="true" strokeweight=".371318pt" strokecolor="#006400">
                <v:path arrowok="t"/>
              </v:shape>
            </v:group>
            <v:group style="position:absolute;left:9320;top:-69;width:2;height:66" coordorigin="9320,-69" coordsize="2,66">
              <v:shape style="position:absolute;left:9320;top:-69;width:2;height:66" coordorigin="9320,-69" coordsize="0,66" path="m9320,-4l9320,-69e" filled="false" stroked="true" strokeweight=".371318pt" strokecolor="#006400">
                <v:path arrowok="t"/>
              </v:shape>
            </v:group>
            <v:group style="position:absolute;left:8681;top:-69;width:2;height:66" coordorigin="8681,-69" coordsize="2,66">
              <v:shape style="position:absolute;left:8681;top:-69;width:2;height:66" coordorigin="8681,-69" coordsize="0,66" path="m8681,-4l8681,-69e" filled="false" stroked="true" strokeweight=".371318pt" strokecolor="#006400">
                <v:path arrowok="t"/>
              </v:shape>
            </v:group>
            <v:group style="position:absolute;left:8686;top:-69;width:2;height:66" coordorigin="8686,-69" coordsize="2,66">
              <v:shape style="position:absolute;left:8686;top:-69;width:2;height:66" coordorigin="8686,-69" coordsize="0,66" path="m8686,-69l8686,-4e" filled="false" stroked="true" strokeweight=".401023pt" strokecolor="#006400">
                <v:path arrowok="t"/>
              </v:shape>
            </v:group>
            <v:group style="position:absolute;left:7824;top:-69;width:2;height:66" coordorigin="7824,-69" coordsize="2,66">
              <v:shape style="position:absolute;left:7824;top:-69;width:2;height:66" coordorigin="7824,-69" coordsize="0,66" path="m7824,-69l7824,-4e" filled="false" stroked="true" strokeweight=".415877pt" strokecolor="#006400">
                <v:path arrowok="t"/>
              </v:shape>
            </v:group>
            <v:group style="position:absolute;left:7973;top:-69;width:2;height:66" coordorigin="7973,-69" coordsize="2,66">
              <v:shape style="position:absolute;left:7973;top:-69;width:2;height:66" coordorigin="7973,-69" coordsize="0,66" path="m7973,-69l7973,-4e" filled="false" stroked="true" strokeweight=".495087pt" strokecolor="#006400">
                <v:path arrowok="t"/>
              </v:shape>
            </v:group>
            <v:group style="position:absolute;left:8473;top:-69;width:2;height:66" coordorigin="8473,-69" coordsize="2,66">
              <v:shape style="position:absolute;left:8473;top:-69;width:2;height:66" coordorigin="8473,-69" coordsize="0,66" path="m8473,-69l8473,-4e" filled="false" stroked="true" strokeweight=".415874pt" strokecolor="#006400">
                <v:path arrowok="t"/>
              </v:shape>
            </v:group>
            <v:group style="position:absolute;left:8269;top:-69;width:2;height:66" coordorigin="8269,-69" coordsize="2,66">
              <v:shape style="position:absolute;left:8269;top:-69;width:2;height:66" coordorigin="8269,-69" coordsize="0,66" path="m8269,-69l8269,-4e" filled="false" stroked="true" strokeweight=".475285pt" strokecolor="#006400">
                <v:path arrowok="t"/>
              </v:shape>
            </v:group>
            <v:group style="position:absolute;left:7894;top:-69;width:2;height:66" coordorigin="7894,-69" coordsize="2,66">
              <v:shape style="position:absolute;left:7894;top:-69;width:2;height:66" coordorigin="7894,-69" coordsize="0,66" path="m7894,-4l7894,-69e" filled="false" stroked="true" strokeweight=".371318pt" strokecolor="#006400">
                <v:path arrowok="t"/>
              </v:shape>
            </v:group>
            <v:group style="position:absolute;left:7929;top:-69;width:2;height:66" coordorigin="7929,-69" coordsize="2,66">
              <v:shape style="position:absolute;left:7929;top:-69;width:2;height:66" coordorigin="7929,-69" coordsize="0,66" path="m7929,-4l7929,-69e" filled="false" stroked="true" strokeweight=".371318pt" strokecolor="#006400">
                <v:path arrowok="t"/>
              </v:shape>
            </v:group>
            <v:group style="position:absolute;left:8386;top:-69;width:2;height:66" coordorigin="8386,-69" coordsize="2,66">
              <v:shape style="position:absolute;left:8386;top:-69;width:2;height:66" coordorigin="8386,-69" coordsize="0,66" path="m8386,-69l8386,-4e" filled="false" stroked="true" strokeweight=".38617pt" strokecolor="#006400">
                <v:path arrowok="t"/>
              </v:shape>
            </v:group>
            <v:group style="position:absolute;left:8787;top:-69;width:2;height:66" coordorigin="8787,-69" coordsize="2,66">
              <v:shape style="position:absolute;left:8787;top:-69;width:2;height:66" coordorigin="8787,-69" coordsize="0,66" path="m8787,-69l8787,-4e" filled="false" stroked="true" strokeweight=".415876pt" strokecolor="#006400">
                <v:path arrowok="t"/>
              </v:shape>
            </v:group>
            <v:group style="position:absolute;left:9162;top:-69;width:2;height:66" coordorigin="9162,-69" coordsize="2,66">
              <v:shape style="position:absolute;left:9162;top:-69;width:2;height:66" coordorigin="9162,-69" coordsize="0,66" path="m9162,-4l9162,-69e" filled="false" stroked="true" strokeweight=".371318pt" strokecolor="#006400">
                <v:path arrowok="t"/>
              </v:shape>
            </v:group>
            <v:group style="position:absolute;left:8772;top:-69;width:2;height:66" coordorigin="8772,-69" coordsize="2,66">
              <v:shape style="position:absolute;left:8772;top:-69;width:2;height:66" coordorigin="8772,-69" coordsize="0,66" path="m8772,-69l8772,-4e" filled="false" stroked="true" strokeweight=".405975pt" strokecolor="#006400">
                <v:path arrowok="t"/>
              </v:shape>
            </v:group>
            <v:group style="position:absolute;left:7991;top:-69;width:2;height:66" coordorigin="7991,-69" coordsize="2,66">
              <v:shape style="position:absolute;left:7991;top:-69;width:2;height:66" coordorigin="7991,-69" coordsize="0,66" path="m7991,-69l7991,-4e" filled="false" stroked="true" strokeweight=".480239pt" strokecolor="#006400">
                <v:path arrowok="t"/>
              </v:shape>
            </v:group>
            <v:group style="position:absolute;left:8316;top:-69;width:2;height:66" coordorigin="8316,-69" coordsize="2,66">
              <v:shape style="position:absolute;left:8316;top:-69;width:2;height:66" coordorigin="8316,-69" coordsize="0,66" path="m8316,-69l8316,-4e" filled="false" stroked="true" strokeweight=".5149pt" strokecolor="#006400">
                <v:path arrowok="t"/>
              </v:shape>
            </v:group>
            <v:group style="position:absolute;left:8608;top:-69;width:2;height:66" coordorigin="8608,-69" coordsize="2,66">
              <v:shape style="position:absolute;left:8608;top:-69;width:2;height:66" coordorigin="8608,-69" coordsize="0,66" path="m8608,-69l8608,-4e" filled="false" stroked="true" strokeweight=".445581pt" strokecolor="#006400">
                <v:path arrowok="t"/>
              </v:shape>
            </v:group>
            <v:group style="position:absolute;left:7724;top:-69;width:2;height:66" coordorigin="7724,-69" coordsize="2,66">
              <v:shape style="position:absolute;left:7724;top:-69;width:2;height:66" coordorigin="7724,-69" coordsize="0,66" path="m7724,-4l7724,-69e" filled="false" stroked="true" strokeweight=".371318pt" strokecolor="#006400">
                <v:path arrowok="t"/>
              </v:shape>
            </v:group>
            <v:group style="position:absolute;left:9030;top:-69;width:2;height:66" coordorigin="9030,-69" coordsize="2,66">
              <v:shape style="position:absolute;left:9030;top:-69;width:2;height:66" coordorigin="9030,-69" coordsize="0,66" path="m9030,-69l9030,-4e" filled="false" stroked="true" strokeweight=".396072pt" strokecolor="#006400">
                <v:path arrowok="t"/>
              </v:shape>
            </v:group>
            <v:group style="position:absolute;left:7859;top:-69;width:2;height:66" coordorigin="7859,-69" coordsize="2,66">
              <v:shape style="position:absolute;left:7859;top:-69;width:2;height:66" coordorigin="7859,-69" coordsize="0,66" path="m7859,-69l7859,-4e" filled="false" stroked="true" strokeweight=".465388pt" strokecolor="#006400">
                <v:path arrowok="t"/>
              </v:shape>
            </v:group>
            <v:group style="position:absolute;left:9176;top:-69;width:2;height:66" coordorigin="9176,-69" coordsize="2,66">
              <v:shape style="position:absolute;left:9176;top:-69;width:2;height:66" coordorigin="9176,-69" coordsize="0,66" path="m9176,-69l9176,-4e" filled="false" stroked="true" strokeweight=".450532pt" strokecolor="#006400">
                <v:path arrowok="t"/>
              </v:shape>
            </v:group>
            <v:group style="position:absolute;left:8394;top:-69;width:2;height:66" coordorigin="8394,-69" coordsize="2,66">
              <v:shape style="position:absolute;left:8394;top:-69;width:2;height:66" coordorigin="8394,-69" coordsize="0,66" path="m8394,-69l8394,-4e" filled="false" stroked="true" strokeweight=".450532pt" strokecolor="#006400">
                <v:path arrowok="t"/>
              </v:shape>
            </v:group>
            <v:group style="position:absolute;left:8174;top:-69;width:2;height:66" coordorigin="8174,-69" coordsize="2,66">
              <v:shape style="position:absolute;left:8174;top:-69;width:2;height:66" coordorigin="8174,-69" coordsize="0,66" path="m8174,-69l8174,-4e" filled="false" stroked="true" strokeweight=".410926pt" strokecolor="#006400">
                <v:path arrowok="t"/>
              </v:shape>
            </v:group>
            <v:group style="position:absolute;left:8500;top:-69;width:2;height:66" coordorigin="8500,-69" coordsize="2,66">
              <v:shape style="position:absolute;left:8500;top:-69;width:2;height:66" coordorigin="8500,-69" coordsize="0,66" path="m8500,-69l8500,-4e" filled="false" stroked="true" strokeweight=".455486pt" strokecolor="#006400">
                <v:path arrowok="t"/>
              </v:shape>
            </v:group>
            <v:group style="position:absolute;left:8981;top:-69;width:2;height:66" coordorigin="8981,-69" coordsize="2,66">
              <v:shape style="position:absolute;left:8981;top:-69;width:2;height:66" coordorigin="8981,-69" coordsize="0,66" path="m8981,-4l8981,-69e" filled="false" stroked="true" strokeweight=".371318pt" strokecolor="#006400">
                <v:path arrowok="t"/>
              </v:shape>
            </v:group>
            <v:group style="position:absolute;left:8426;top:-69;width:2;height:66" coordorigin="8426,-69" coordsize="2,66">
              <v:shape style="position:absolute;left:8426;top:-69;width:2;height:66" coordorigin="8426,-69" coordsize="0,66" path="m8426,-69l8426,-4e" filled="false" stroked="true" strokeweight=".514890pt" strokecolor="#006400">
                <v:path arrowok="t"/>
              </v:shape>
            </v:group>
            <v:group style="position:absolute;left:8437;top:-69;width:2;height:66" coordorigin="8437,-69" coordsize="2,66">
              <v:shape style="position:absolute;left:8437;top:-69;width:2;height:66" coordorigin="8437,-69" coordsize="0,66" path="m8437,-69l8437,-4e" filled="false" stroked="true" strokeweight=".465383pt" strokecolor="#006400">
                <v:path arrowok="t"/>
              </v:shape>
            </v:group>
            <v:group style="position:absolute;left:8585;top:-69;width:2;height:66" coordorigin="8585,-69" coordsize="2,66">
              <v:shape style="position:absolute;left:8585;top:-69;width:2;height:66" coordorigin="8585,-69" coordsize="0,66" path="m8585,-69l8585,-4e" filled="false" stroked="true" strokeweight=".371318pt" strokecolor="#006400">
                <v:path arrowok="t"/>
              </v:shape>
            </v:group>
            <v:group style="position:absolute;left:7745;top:-69;width:2;height:66" coordorigin="7745,-69" coordsize="2,66">
              <v:shape style="position:absolute;left:7745;top:-69;width:2;height:66" coordorigin="7745,-69" coordsize="0,66" path="m7745,-4l7745,-69e" filled="false" stroked="true" strokeweight=".371318pt" strokecolor="#006400">
                <v:path arrowok="t"/>
              </v:shape>
            </v:group>
            <v:group style="position:absolute;left:8088;top:-69;width:2;height:66" coordorigin="8088,-69" coordsize="2,66">
              <v:shape style="position:absolute;left:8088;top:-69;width:2;height:66" coordorigin="8088,-69" coordsize="0,66" path="m8088,-69l8088,-4e" filled="false" stroked="true" strokeweight=".470334pt" strokecolor="#006400">
                <v:path arrowok="t"/>
              </v:shape>
            </v:group>
            <v:group style="position:absolute;left:7675;top:-69;width:2;height:66" coordorigin="7675,-69" coordsize="2,66">
              <v:shape style="position:absolute;left:7675;top:-69;width:2;height:66" coordorigin="7675,-69" coordsize="0,66" path="m7675,-69l7675,-4e" filled="false" stroked="true" strokeweight=".465385pt" strokecolor="#006400">
                <v:path arrowok="t"/>
              </v:shape>
            </v:group>
            <v:group style="position:absolute;left:8488;top:-69;width:2;height:66" coordorigin="8488,-69" coordsize="2,66">
              <v:shape style="position:absolute;left:8488;top:-69;width:2;height:66" coordorigin="8488,-69" coordsize="0,66" path="m8488,-69l8488,-4e" filled="false" stroked="true" strokeweight=".450532pt" strokecolor="#006400">
                <v:path arrowok="t"/>
              </v:shape>
            </v:group>
            <v:group style="position:absolute;left:8309;top:-69;width:2;height:66" coordorigin="8309,-69" coordsize="2,66">
              <v:shape style="position:absolute;left:8309;top:-69;width:2;height:66" coordorigin="8309,-69" coordsize="0,66" path="m8309,-69l8309,-4e" filled="false" stroked="true" strokeweight=".440633pt" strokecolor="#006400">
                <v:path arrowok="t"/>
              </v:shape>
            </v:group>
            <v:group style="position:absolute;left:8604;top:-69;width:2;height:66" coordorigin="8604,-69" coordsize="2,66">
              <v:shape style="position:absolute;left:8604;top:-69;width:2;height:66" coordorigin="8604,-69" coordsize="0,66" path="m8604,-69l8604,-4e" filled="false" stroked="true" strokeweight=".376268pt" strokecolor="#006400">
                <v:path arrowok="t"/>
              </v:shape>
            </v:group>
            <v:group style="position:absolute;left:8874;top:-69;width:2;height:66" coordorigin="8874,-69" coordsize="2,66">
              <v:shape style="position:absolute;left:8874;top:-69;width:2;height:66" coordorigin="8874,-69" coordsize="0,66" path="m8874,-69l8874,-4e" filled="false" stroked="true" strokeweight=".43073pt" strokecolor="#006400">
                <v:path arrowok="t"/>
              </v:shape>
            </v:group>
            <v:group style="position:absolute;left:8423;top:-69;width:2;height:66" coordorigin="8423,-69" coordsize="2,66">
              <v:shape style="position:absolute;left:8423;top:-69;width:2;height:66" coordorigin="8423,-69" coordsize="0,66" path="m8423,-4l8423,-69e" filled="false" stroked="true" strokeweight=".371318pt" strokecolor="#006400">
                <v:path arrowok="t"/>
              </v:shape>
            </v:group>
            <v:group style="position:absolute;left:8058;top:-69;width:2;height:66" coordorigin="8058,-69" coordsize="2,66">
              <v:shape style="position:absolute;left:8058;top:-69;width:2;height:66" coordorigin="8058,-69" coordsize="0,66" path="m8058,-69l8058,-4e" filled="false" stroked="true" strokeweight=".391121pt" strokecolor="#006400">
                <v:path arrowok="t"/>
              </v:shape>
            </v:group>
            <v:group style="position:absolute;left:8495;top:-69;width:2;height:66" coordorigin="8495,-69" coordsize="2,66">
              <v:shape style="position:absolute;left:8495;top:-69;width:2;height:66" coordorigin="8495,-69" coordsize="0,66" path="m8495,-69l8495,-4e" filled="false" stroked="true" strokeweight=".435679pt" strokecolor="#006400">
                <v:path arrowok="t"/>
              </v:shape>
            </v:group>
            <v:group style="position:absolute;left:8264;top:-69;width:2;height:66" coordorigin="8264,-69" coordsize="2,66">
              <v:shape style="position:absolute;left:8264;top:-69;width:2;height:66" coordorigin="8264,-69" coordsize="0,66" path="m8264,-69l8264,-4e" filled="false" stroked="true" strokeweight=".48519pt" strokecolor="#006400">
                <v:path arrowok="t"/>
              </v:shape>
            </v:group>
            <v:group style="position:absolute;left:9290;top:-69;width:2;height:66" coordorigin="9290,-69" coordsize="2,66">
              <v:shape style="position:absolute;left:9290;top:-69;width:2;height:66" coordorigin="9290,-69" coordsize="0,66" path="m9290,-4l9290,-69e" filled="false" stroked="true" strokeweight=".371318pt" strokecolor="#006400">
                <v:path arrowok="t"/>
              </v:shape>
            </v:group>
            <v:group style="position:absolute;left:7832;top:-69;width:2;height:66" coordorigin="7832,-69" coordsize="2,66">
              <v:shape style="position:absolute;left:7832;top:-69;width:2;height:66" coordorigin="7832,-69" coordsize="0,66" path="m7832,-4l7832,-69e" filled="false" stroked="true" strokeweight=".371318pt" strokecolor="#006400">
                <v:path arrowok="t"/>
              </v:shape>
            </v:group>
            <v:group style="position:absolute;left:7803;top:-69;width:2;height:66" coordorigin="7803,-69" coordsize="2,66">
              <v:shape style="position:absolute;left:7803;top:-69;width:2;height:66" coordorigin="7803,-69" coordsize="0,66" path="m7803,-4l7803,-69e" filled="false" stroked="true" strokeweight=".371318pt" strokecolor="#006400">
                <v:path arrowok="t"/>
              </v:shape>
            </v:group>
            <v:group style="position:absolute;left:8255;top:-69;width:2;height:66" coordorigin="8255,-69" coordsize="2,66">
              <v:shape style="position:absolute;left:8255;top:-69;width:2;height:66" coordorigin="8255,-69" coordsize="0,66" path="m8255,-69l8255,-4e" filled="false" stroked="true" strokeweight=".401026pt" strokecolor="#006400">
                <v:path arrowok="t"/>
              </v:shape>
            </v:group>
            <v:group style="position:absolute;left:7631;top:-69;width:2;height:66" coordorigin="7631,-69" coordsize="2,66">
              <v:shape style="position:absolute;left:7631;top:-69;width:2;height:66" coordorigin="7631,-69" coordsize="0,66" path="m7631,-4l7631,-69e" filled="false" stroked="true" strokeweight=".371318pt" strokecolor="#006400">
                <v:path arrowok="t"/>
              </v:shape>
            </v:group>
            <v:group style="position:absolute;left:7949;top:-69;width:2;height:66" coordorigin="7949,-69" coordsize="2,66">
              <v:shape style="position:absolute;left:7949;top:-69;width:2;height:66" coordorigin="7949,-69" coordsize="0,66" path="m7949,-69l7949,-4e" filled="false" stroked="true" strokeweight=".440627pt" strokecolor="#006400">
                <v:path arrowok="t"/>
              </v:shape>
            </v:group>
            <v:group style="position:absolute;left:7847;top:-69;width:2;height:66" coordorigin="7847,-69" coordsize="2,66">
              <v:shape style="position:absolute;left:7847;top:-69;width:2;height:66" coordorigin="7847,-69" coordsize="0,66" path="m7847,-4l7847,-69e" filled="false" stroked="true" strokeweight=".371318pt" strokecolor="#006400">
                <v:path arrowok="t"/>
              </v:shape>
            </v:group>
            <v:group style="position:absolute;left:8908;top:-69;width:2;height:66" coordorigin="8908,-69" coordsize="2,66">
              <v:shape style="position:absolute;left:8908;top:-69;width:2;height:66" coordorigin="8908,-69" coordsize="0,66" path="m8908,-69l8908,-4e" filled="false" stroked="true" strokeweight=".500042pt" strokecolor="#006400">
                <v:path arrowok="t"/>
              </v:shape>
            </v:group>
            <v:group style="position:absolute;left:8857;top:-69;width:2;height:66" coordorigin="8857,-69" coordsize="2,66">
              <v:shape style="position:absolute;left:8857;top:-69;width:2;height:66" coordorigin="8857,-69" coordsize="0,66" path="m8857,-4l8857,-69e" filled="false" stroked="true" strokeweight=".371318pt" strokecolor="#006400">
                <v:path arrowok="t"/>
              </v:shape>
            </v:group>
            <v:group style="position:absolute;left:9408;top:-69;width:2;height:66" coordorigin="9408,-69" coordsize="2,66">
              <v:shape style="position:absolute;left:9408;top:-69;width:2;height:66" coordorigin="9408,-69" coordsize="0,66" path="m9408,-69l9408,-4e" filled="false" stroked="true" strokeweight=".410925pt" strokecolor="#006400">
                <v:path arrowok="t"/>
              </v:shape>
            </v:group>
            <v:group style="position:absolute;left:8726;top:-69;width:2;height:66" coordorigin="8726,-69" coordsize="2,66">
              <v:shape style="position:absolute;left:8726;top:-69;width:2;height:66" coordorigin="8726,-69" coordsize="0,66" path="m8726,-4l8726,-69e" filled="false" stroked="true" strokeweight=".371318pt" strokecolor="#006400">
                <v:path arrowok="t"/>
              </v:shape>
            </v:group>
            <v:group style="position:absolute;left:8160;top:-69;width:2;height:66" coordorigin="8160,-69" coordsize="2,66">
              <v:shape style="position:absolute;left:8160;top:-69;width:2;height:66" coordorigin="8160,-69" coordsize="0,66" path="m8160,-69l8160,-4e" filled="false" stroked="true" strokeweight=".519841pt" strokecolor="#006400">
                <v:path arrowok="t"/>
              </v:shape>
            </v:group>
            <v:group style="position:absolute;left:8229;top:-69;width:2;height:66" coordorigin="8229,-69" coordsize="2,66">
              <v:shape style="position:absolute;left:8229;top:-69;width:2;height:66" coordorigin="8229,-69" coordsize="0,66" path="m8229,-69l8229,-4e" filled="false" stroked="true" strokeweight=".371318pt" strokecolor="#006400">
                <v:path arrowok="t"/>
              </v:shape>
            </v:group>
            <v:group style="position:absolute;left:8620;top:-69;width:2;height:66" coordorigin="8620,-69" coordsize="2,66">
              <v:shape style="position:absolute;left:8620;top:-69;width:2;height:66" coordorigin="8620,-69" coordsize="0,66" path="m8620,-69l8620,-4e" filled="false" stroked="true" strokeweight=".465383pt" strokecolor="#006400">
                <v:path arrowok="t"/>
              </v:shape>
            </v:group>
            <v:group style="position:absolute;left:7967;top:-69;width:2;height:66" coordorigin="7967,-69" coordsize="2,66">
              <v:shape style="position:absolute;left:7967;top:-69;width:2;height:66" coordorigin="7967,-69" coordsize="0,66" path="m7967,-69l7967,-4e" filled="false" stroked="true" strokeweight=".490142pt" strokecolor="#006400">
                <v:path arrowok="t"/>
              </v:shape>
            </v:group>
            <v:group style="position:absolute;left:8210;top:-69;width:2;height:66" coordorigin="8210,-69" coordsize="2,66">
              <v:shape style="position:absolute;left:8210;top:-69;width:2;height:66" coordorigin="8210,-69" coordsize="0,66" path="m8210,-69l8210,-4e" filled="false" stroked="true" strokeweight=".410925pt" strokecolor="#006400">
                <v:path arrowok="t"/>
              </v:shape>
            </v:group>
            <v:group style="position:absolute;left:8593;top:-69;width:2;height:66" coordorigin="8593,-69" coordsize="2,66">
              <v:shape style="position:absolute;left:8593;top:-69;width:2;height:66" coordorigin="8593,-69" coordsize="0,66" path="m8593,-69l8593,-4e" filled="false" stroked="true" strokeweight=".371318pt" strokecolor="#006400">
                <v:path arrowok="t"/>
              </v:shape>
            </v:group>
            <v:group style="position:absolute;left:8113;top:-69;width:2;height:66" coordorigin="8113,-69" coordsize="2,66">
              <v:shape style="position:absolute;left:8113;top:-69;width:2;height:66" coordorigin="8113,-69" coordsize="0,66" path="m8113,-69l8113,-4e" filled="false" stroked="true" strokeweight=".420825pt" strokecolor="#006400">
                <v:path arrowok="t"/>
              </v:shape>
            </v:group>
            <v:group style="position:absolute;left:7913;top:-69;width:2;height:66" coordorigin="7913,-69" coordsize="2,66">
              <v:shape style="position:absolute;left:7913;top:-69;width:2;height:66" coordorigin="7913,-69" coordsize="0,66" path="m7913,-69l7913,-4e" filled="false" stroked="true" strokeweight=".415876pt" strokecolor="#006400">
                <v:path arrowok="t"/>
              </v:shape>
            </v:group>
            <v:group style="position:absolute;left:9366;top:-69;width:2;height:66" coordorigin="9366,-69" coordsize="2,66">
              <v:shape style="position:absolute;left:9366;top:-69;width:2;height:66" coordorigin="9366,-69" coordsize="0,66" path="m9366,-4l9366,-69e" filled="false" stroked="true" strokeweight=".371318pt" strokecolor="#006400">
                <v:path arrowok="t"/>
              </v:shape>
            </v:group>
            <v:group style="position:absolute;left:8675;top:-69;width:2;height:66" coordorigin="8675,-69" coordsize="2,66">
              <v:shape style="position:absolute;left:8675;top:-69;width:2;height:66" coordorigin="8675,-69" coordsize="0,66" path="m8675,-69l8675,-4e" filled="false" stroked="true" strokeweight=".485187pt" strokecolor="#006400">
                <v:path arrowok="t"/>
              </v:shape>
            </v:group>
            <v:group style="position:absolute;left:7982;top:-69;width:2;height:66" coordorigin="7982,-69" coordsize="2,66">
              <v:shape style="position:absolute;left:7982;top:-69;width:2;height:66" coordorigin="7982,-69" coordsize="0,66" path="m7982,-69l7982,-4e" filled="false" stroked="true" strokeweight=".465388pt" strokecolor="#006400">
                <v:path arrowok="t"/>
              </v:shape>
            </v:group>
            <v:group style="position:absolute;left:8665;top:-69;width:2;height:66" coordorigin="8665,-69" coordsize="2,66">
              <v:shape style="position:absolute;left:8665;top:-69;width:2;height:66" coordorigin="8665,-69" coordsize="0,66" path="m8665,-69l8665,-4e" filled="false" stroked="true" strokeweight=".425779pt" strokecolor="#006400">
                <v:path arrowok="t"/>
              </v:shape>
            </v:group>
            <v:group style="position:absolute;left:7906;top:-69;width:2;height:66" coordorigin="7906,-69" coordsize="2,66">
              <v:shape style="position:absolute;left:7906;top:-69;width:2;height:66" coordorigin="7906,-69" coordsize="0,66" path="m7906,-69l7906,-4e" filled="false" stroked="true" strokeweight=".420827pt" strokecolor="#006400">
                <v:path arrowok="t"/>
              </v:shape>
            </v:group>
            <v:group style="position:absolute;left:9167;top:-69;width:2;height:66" coordorigin="9167,-69" coordsize="2,66">
              <v:shape style="position:absolute;left:9167;top:-69;width:2;height:66" coordorigin="9167,-69" coordsize="0,66" path="m9167,-69l9167,-4e" filled="false" stroked="true" strokeweight=".44063pt" strokecolor="#006400">
                <v:path arrowok="t"/>
              </v:shape>
            </v:group>
            <v:group style="position:absolute;left:8502;top:-69;width:2;height:66" coordorigin="8502,-69" coordsize="2,66">
              <v:shape style="position:absolute;left:8502;top:-69;width:2;height:66" coordorigin="8502,-69" coordsize="0,66" path="m8502,-4l8502,-69e" filled="false" stroked="true" strokeweight=".371318pt" strokecolor="#006400">
                <v:path arrowok="t"/>
              </v:shape>
            </v:group>
            <v:group style="position:absolute;left:8082;top:-69;width:2;height:66" coordorigin="8082,-69" coordsize="2,66">
              <v:shape style="position:absolute;left:8082;top:-69;width:2;height:66" coordorigin="8082,-69" coordsize="0,66" path="m8082,-69l8082,-4e" filled="false" stroked="true" strokeweight=".430728pt" strokecolor="#006400">
                <v:path arrowok="t"/>
              </v:shape>
            </v:group>
            <v:group style="position:absolute;left:8234;top:-69;width:2;height:66" coordorigin="8234,-69" coordsize="2,66">
              <v:shape style="position:absolute;left:8234;top:-69;width:2;height:66" coordorigin="8234,-69" coordsize="0,66" path="m8234,-69l8234,-4e" filled="false" stroked="true" strokeweight=".45548pt" strokecolor="#006400">
                <v:path arrowok="t"/>
              </v:shape>
            </v:group>
            <v:group style="position:absolute;left:8201;top:-69;width:2;height:66" coordorigin="8201,-69" coordsize="2,66">
              <v:shape style="position:absolute;left:8201;top:-69;width:2;height:66" coordorigin="8201,-69" coordsize="0,66" path="m8201,-69l8201,-4e" filled="false" stroked="true" strokeweight=".460434pt" strokecolor="#006400">
                <v:path arrowok="t"/>
              </v:shape>
            </v:group>
            <v:group style="position:absolute;left:8032;top:-69;width:2;height:66" coordorigin="8032,-69" coordsize="2,66">
              <v:shape style="position:absolute;left:8032;top:-69;width:2;height:66" coordorigin="8032,-69" coordsize="0,66" path="m8032,-69l8032,-4e" filled="false" stroked="true" strokeweight=".405972pt" strokecolor="#006400">
                <v:path arrowok="t"/>
              </v:shape>
            </v:group>
            <v:group style="position:absolute;left:7958;top:-69;width:2;height:66" coordorigin="7958,-69" coordsize="2,66">
              <v:shape style="position:absolute;left:7958;top:-69;width:2;height:66" coordorigin="7958,-69" coordsize="0,66" path="m7958,-69l7958,-4e" filled="false" stroked="true" strokeweight=".430728pt" strokecolor="#006400">
                <v:path arrowok="t"/>
              </v:shape>
            </v:group>
            <v:group style="position:absolute;left:9353;top:-69;width:2;height:66" coordorigin="9353,-69" coordsize="2,66">
              <v:shape style="position:absolute;left:9353;top:-69;width:2;height:66" coordorigin="9353,-69" coordsize="0,66" path="m9353,-4l9353,-69e" filled="false" stroked="true" strokeweight=".371318pt" strokecolor="#006400">
                <v:path arrowok="t"/>
              </v:shape>
            </v:group>
            <v:group style="position:absolute;left:9184;top:-69;width:2;height:66" coordorigin="9184,-69" coordsize="2,66">
              <v:shape style="position:absolute;left:9184;top:-69;width:2;height:66" coordorigin="9184,-69" coordsize="0,66" path="m9184,-69l9184,-4e" filled="false" stroked="true" strokeweight=".455483pt" strokecolor="#006400">
                <v:path arrowok="t"/>
              </v:shape>
            </v:group>
            <v:group style="position:absolute;left:8302;top:-69;width:2;height:66" coordorigin="8302,-69" coordsize="2,66">
              <v:shape style="position:absolute;left:8302;top:-69;width:2;height:66" coordorigin="8302,-69" coordsize="0,66" path="m8302,-69l8302,-4e" filled="false" stroked="true" strokeweight=".425777pt" strokecolor="#006400">
                <v:path arrowok="t"/>
              </v:shape>
            </v:group>
            <v:group style="position:absolute;left:8539;top:-69;width:2;height:66" coordorigin="8539,-69" coordsize="2,66">
              <v:shape style="position:absolute;left:8539;top:-69;width:2;height:66" coordorigin="8539,-69" coordsize="0,66" path="m8539,-69l8539,-4e" filled="false" stroked="true" strokeweight=".455481pt" strokecolor="#006400">
                <v:path arrowok="t"/>
              </v:shape>
            </v:group>
            <v:group style="position:absolute;left:8191;top:-69;width:2;height:66" coordorigin="8191,-69" coordsize="2,66">
              <v:shape style="position:absolute;left:8191;top:-69;width:2;height:66" coordorigin="8191,-69" coordsize="0,66" path="m8191,-69l8191,-4e" filled="false" stroked="true" strokeweight=".480234pt" strokecolor="#006400">
                <v:path arrowok="t"/>
              </v:shape>
            </v:group>
            <v:group style="position:absolute;left:9245;top:-69;width:2;height:66" coordorigin="9245,-69" coordsize="2,66">
              <v:shape style="position:absolute;left:9245;top:-69;width:2;height:66" coordorigin="9245,-69" coordsize="0,66" path="m9245,-4l9245,-69e" filled="false" stroked="true" strokeweight=".371318pt" strokecolor="#006400">
                <v:path arrowok="t"/>
              </v:shape>
            </v:group>
            <v:group style="position:absolute;left:7649;top:-69;width:2;height:66" coordorigin="7649,-69" coordsize="2,66">
              <v:shape style="position:absolute;left:7649;top:-69;width:2;height:66" coordorigin="7649,-69" coordsize="0,66" path="m7649,-4l7649,-69e" filled="false" stroked="true" strokeweight=".371318pt" strokecolor="#006400">
                <v:path arrowok="t"/>
              </v:shape>
            </v:group>
            <v:group style="position:absolute;left:8220;top:-69;width:2;height:66" coordorigin="8220,-69" coordsize="2,66">
              <v:shape style="position:absolute;left:8220;top:-69;width:2;height:66" coordorigin="8220,-69" coordsize="0,66" path="m8220,-69l8220,-4e" filled="false" stroked="true" strokeweight=".435682pt" strokecolor="#006400">
                <v:path arrowok="t"/>
              </v:shape>
            </v:group>
            <v:group style="position:absolute;left:8298;top:-69;width:2;height:66" coordorigin="8298,-69" coordsize="2,66">
              <v:shape style="position:absolute;left:8298;top:-69;width:2;height:66" coordorigin="8298,-69" coordsize="0,66" path="m8298,-69l8298,-4e" filled="false" stroked="true" strokeweight=".430728pt" strokecolor="#006400">
                <v:path arrowok="t"/>
              </v:shape>
            </v:group>
            <v:group style="position:absolute;left:9179;top:-69;width:2;height:66" coordorigin="9179,-69" coordsize="2,66">
              <v:shape style="position:absolute;left:9179;top:-69;width:2;height:66" coordorigin="9179,-69" coordsize="0,66" path="m9179,-69l9179,-4e" filled="false" stroked="true" strokeweight=".415876pt" strokecolor="#006400">
                <v:path arrowok="t"/>
              </v:shape>
            </v:group>
            <v:group style="position:absolute;left:9021;top:-69;width:2;height:66" coordorigin="9021,-69" coordsize="2,66">
              <v:shape style="position:absolute;left:9021;top:-69;width:2;height:66" coordorigin="9021,-69" coordsize="0,66" path="m9021,-69l9021,-4e" filled="false" stroked="true" strokeweight=".435679pt" strokecolor="#006400">
                <v:path arrowok="t"/>
              </v:shape>
            </v:group>
            <v:group style="position:absolute;left:8557;top:-69;width:2;height:66" coordorigin="8557,-69" coordsize="2,66">
              <v:shape style="position:absolute;left:8557;top:-69;width:2;height:66" coordorigin="8557,-69" coordsize="0,66" path="m8557,-69l8557,-4e" filled="false" stroked="true" strokeweight=".435679pt" strokecolor="#006400">
                <v:path arrowok="t"/>
              </v:shape>
            </v:group>
            <v:group style="position:absolute;left:8640;top:-69;width:2;height:66" coordorigin="8640,-69" coordsize="2,66">
              <v:shape style="position:absolute;left:8640;top:-69;width:2;height:66" coordorigin="8640,-69" coordsize="0,66" path="m8640,-69l8640,-4e" filled="false" stroked="true" strokeweight=".465386pt" strokecolor="#006400">
                <v:path arrowok="t"/>
              </v:shape>
            </v:group>
            <v:group style="position:absolute;left:9013;top:-69;width:2;height:66" coordorigin="9013,-69" coordsize="2,66">
              <v:shape style="position:absolute;left:9013;top:-69;width:2;height:66" coordorigin="9013,-69" coordsize="0,66" path="m9013,-4l9013,-69e" filled="false" stroked="true" strokeweight=".371318pt" strokecolor="#006400">
                <v:path arrowok="t"/>
              </v:shape>
            </v:group>
            <v:group style="position:absolute;left:8352;top:-69;width:2;height:66" coordorigin="8352,-69" coordsize="2,66">
              <v:shape style="position:absolute;left:8352;top:-69;width:2;height:66" coordorigin="8352,-69" coordsize="0,66" path="m8352,-69l8352,-4e" filled="false" stroked="true" strokeweight=".450532pt" strokecolor="#006400">
                <v:path arrowok="t"/>
              </v:shape>
            </v:group>
            <v:group style="position:absolute;left:8239;top:-69;width:2;height:66" coordorigin="8239,-69" coordsize="2,66">
              <v:shape style="position:absolute;left:8239;top:-69;width:2;height:66" coordorigin="8239,-69" coordsize="0,66" path="m8239,-69l8239,-4e" filled="false" stroked="true" strokeweight=".410925pt" strokecolor="#006400">
                <v:path arrowok="t"/>
              </v:shape>
            </v:group>
            <v:group style="position:absolute;left:8759;top:-69;width:2;height:66" coordorigin="8759,-69" coordsize="2,66">
              <v:shape style="position:absolute;left:8759;top:-69;width:2;height:66" coordorigin="8759,-69" coordsize="0,66" path="m8759,-69l8759,-4e" filled="false" stroked="true" strokeweight=".376268pt" strokecolor="#006400">
                <v:path arrowok="t"/>
              </v:shape>
            </v:group>
            <v:group style="position:absolute;left:8791;top:-69;width:2;height:66" coordorigin="8791,-69" coordsize="2,66">
              <v:shape style="position:absolute;left:8791;top:-69;width:2;height:66" coordorigin="8791,-69" coordsize="0,66" path="m8791,-69l8791,-4e" filled="false" stroked="true" strokeweight=".425777pt" strokecolor="#006400">
                <v:path arrowok="t"/>
              </v:shape>
            </v:group>
            <v:group style="position:absolute;left:8891;top:-69;width:2;height:66" coordorigin="8891,-69" coordsize="2,66">
              <v:shape style="position:absolute;left:8891;top:-69;width:2;height:66" coordorigin="8891,-69" coordsize="0,66" path="m8891,-69l8891,-4e" filled="false" stroked="true" strokeweight=".465383pt" strokecolor="#006400">
                <v:path arrowok="t"/>
              </v:shape>
            </v:group>
            <v:group style="position:absolute;left:9313;top:-69;width:2;height:66" coordorigin="9313,-69" coordsize="2,66">
              <v:shape style="position:absolute;left:9313;top:-69;width:2;height:66" coordorigin="9313,-69" coordsize="0,66" path="m9313,-69l9313,-4e" filled="false" stroked="true" strokeweight=".465385pt" strokecolor="#006400">
                <v:path arrowok="t"/>
              </v:shape>
            </v:group>
            <v:group style="position:absolute;left:7528;top:-69;width:2;height:66" coordorigin="7528,-69" coordsize="2,66">
              <v:shape style="position:absolute;left:7528;top:-69;width:2;height:66" coordorigin="7528,-69" coordsize="0,66" path="m7528,-69l7528,-4e" filled="false" stroked="true" strokeweight=".371318pt" strokecolor="#006400">
                <v:path arrowok="t"/>
              </v:shape>
            </v:group>
            <v:group style="position:absolute;left:8845;top:-69;width:2;height:66" coordorigin="8845,-69" coordsize="2,66">
              <v:shape style="position:absolute;left:8845;top:-69;width:2;height:66" coordorigin="8845,-69" coordsize="0,66" path="m8845,-69l8845,-4e" filled="false" stroked="true" strokeweight=".391121pt" strokecolor="#006400">
                <v:path arrowok="t"/>
              </v:shape>
            </v:group>
            <v:group style="position:absolute;left:8403;top:-69;width:2;height:66" coordorigin="8403,-69" coordsize="2,66">
              <v:shape style="position:absolute;left:8403;top:-69;width:2;height:66" coordorigin="8403,-69" coordsize="0,66" path="m8403,-69l8403,-4e" filled="false" stroked="true" strokeweight=".455483pt" strokecolor="#006400">
                <v:path arrowok="t"/>
              </v:shape>
            </v:group>
            <v:group style="position:absolute;left:8408;top:-69;width:2;height:66" coordorigin="8408,-69" coordsize="2,66">
              <v:shape style="position:absolute;left:8408;top:-69;width:2;height:66" coordorigin="8408,-69" coordsize="0,66" path="m8408,-69l8408,-4e" filled="false" stroked="true" strokeweight=".465385pt" strokecolor="#006400">
                <v:path arrowok="t"/>
              </v:shape>
            </v:group>
            <v:group style="position:absolute;left:8092;top:-69;width:2;height:66" coordorigin="8092,-69" coordsize="2,66">
              <v:shape style="position:absolute;left:8092;top:-69;width:2;height:66" coordorigin="8092,-69" coordsize="0,66" path="m8092,-69l8092,-4e" filled="false" stroked="true" strokeweight=".381219pt" strokecolor="#006400">
                <v:path arrowok="t"/>
              </v:shape>
            </v:group>
            <v:group style="position:absolute;left:9100;top:-69;width:2;height:66" coordorigin="9100,-69" coordsize="2,66">
              <v:shape style="position:absolute;left:9100;top:-69;width:2;height:66" coordorigin="9100,-69" coordsize="0,66" path="m9100,-4l9100,-69e" filled="false" stroked="true" strokeweight=".371318pt" strokecolor="#006400">
                <v:path arrowok="t"/>
              </v:shape>
            </v:group>
            <v:group style="position:absolute;left:8717;top:-69;width:2;height:66" coordorigin="8717,-69" coordsize="2,66">
              <v:shape style="position:absolute;left:8717;top:-69;width:2;height:66" coordorigin="8717,-69" coordsize="0,66" path="m8717,-69l8717,-4e" filled="false" stroked="true" strokeweight=".38617pt" strokecolor="#006400">
                <v:path arrowok="t"/>
              </v:shape>
            </v:group>
            <v:group style="position:absolute;left:7775;top:-69;width:2;height:66" coordorigin="7775,-69" coordsize="2,66">
              <v:shape style="position:absolute;left:7775;top:-69;width:2;height:66" coordorigin="7775,-69" coordsize="0,66" path="m7775,-4l7775,-69e" filled="false" stroked="true" strokeweight=".371318pt" strokecolor="#006400">
                <v:path arrowok="t"/>
              </v:shape>
            </v:group>
            <v:group style="position:absolute;left:8824;top:-69;width:2;height:66" coordorigin="8824,-69" coordsize="2,66">
              <v:shape style="position:absolute;left:8824;top:-69;width:2;height:66" coordorigin="8824,-69" coordsize="0,66" path="m8824,-4l8824,-69e" filled="false" stroked="true" strokeweight=".371318pt" strokecolor="#006400">
                <v:path arrowok="t"/>
              </v:shape>
            </v:group>
            <v:group style="position:absolute;left:8862;top:-69;width:2;height:66" coordorigin="8862,-69" coordsize="2,66">
              <v:shape style="position:absolute;left:8862;top:-69;width:2;height:66" coordorigin="8862,-69" coordsize="0,66" path="m8862,-69l8862,-4e" filled="false" stroked="true" strokeweight=".48519pt" strokecolor="#006400">
                <v:path arrowok="t"/>
              </v:shape>
            </v:group>
            <v:group style="position:absolute;left:8320;top:-69;width:2;height:66" coordorigin="8320,-69" coordsize="2,66">
              <v:shape style="position:absolute;left:8320;top:-69;width:2;height:66" coordorigin="8320,-69" coordsize="0,66" path="m8320,-69l8320,-4e" filled="false" stroked="true" strokeweight=".43073pt" strokecolor="#006400">
                <v:path arrowok="t"/>
              </v:shape>
            </v:group>
            <v:group style="position:absolute;left:9171;top:-69;width:2;height:66" coordorigin="9171,-69" coordsize="2,66">
              <v:shape style="position:absolute;left:9171;top:-69;width:2;height:66" coordorigin="9171,-69" coordsize="0,66" path="m9171,-4l9171,-69e" filled="false" stroked="true" strokeweight=".371318pt" strokecolor="#006400">
                <v:path arrowok="t"/>
              </v:shape>
            </v:group>
            <v:group style="position:absolute;left:7636;top:-69;width:2;height:66" coordorigin="7636,-69" coordsize="2,66">
              <v:shape style="position:absolute;left:7636;top:-69;width:2;height:66" coordorigin="7636,-69" coordsize="0,66" path="m7636,-4l7636,-69e" filled="false" stroked="true" strokeweight=".371318pt" strokecolor="#006400">
                <v:path arrowok="t"/>
              </v:shape>
            </v:group>
            <v:group style="position:absolute;left:8129;top:-69;width:2;height:66" coordorigin="8129,-69" coordsize="2,66">
              <v:shape style="position:absolute;left:8129;top:-69;width:2;height:66" coordorigin="8129,-69" coordsize="0,66" path="m8129,-69l8129,-4e" filled="false" stroked="true" strokeweight=".495088pt" strokecolor="#006400">
                <v:path arrowok="t"/>
              </v:shape>
            </v:group>
            <v:group style="position:absolute;left:9067;top:-69;width:2;height:66" coordorigin="9067,-69" coordsize="2,66">
              <v:shape style="position:absolute;left:9067;top:-69;width:2;height:66" coordorigin="9067,-69" coordsize="0,66" path="m9067,-4l9067,-69e" filled="false" stroked="true" strokeweight=".371318pt" strokecolor="#006400">
                <v:path arrowok="t"/>
              </v:shape>
            </v:group>
            <v:group style="position:absolute;left:9468;top:-69;width:2;height:66" coordorigin="9468,-69" coordsize="2,66">
              <v:shape style="position:absolute;left:9468;top:-69;width:2;height:66" coordorigin="9468,-69" coordsize="0,66" path="m9468,-4l9468,-69e" filled="false" stroked="true" strokeweight=".371318pt" strokecolor="#006400">
                <v:path arrowok="t"/>
              </v:shape>
            </v:group>
            <v:group style="position:absolute;left:8507;top:-69;width:2;height:66" coordorigin="8507,-69" coordsize="2,66">
              <v:shape style="position:absolute;left:8507;top:-69;width:2;height:66" coordorigin="8507,-69" coordsize="0,66" path="m8507,-69l8507,-4e" filled="false" stroked="true" strokeweight=".37627pt" strokecolor="#006400">
                <v:path arrowok="t"/>
              </v:shape>
            </v:group>
            <v:group style="position:absolute;left:8086;top:-69;width:2;height:66" coordorigin="8086,-69" coordsize="2,66">
              <v:shape style="position:absolute;left:8086;top:-69;width:2;height:66" coordorigin="8086,-69" coordsize="0,66" path="m8086,-69l8086,-4e" filled="false" stroked="true" strokeweight=".420828pt" strokecolor="#006400">
                <v:path arrowok="t"/>
              </v:shape>
            </v:group>
            <v:group style="position:absolute;left:8153;top:-69;width:2;height:66" coordorigin="8153,-69" coordsize="2,66">
              <v:shape style="position:absolute;left:8153;top:-69;width:2;height:66" coordorigin="8153,-69" coordsize="0,66" path="m8153,-69l8153,-4e" filled="false" stroked="true" strokeweight=".371318pt" strokecolor="#006400">
                <v:path arrowok="t"/>
              </v:shape>
            </v:group>
            <v:group style="position:absolute;left:8842;top:-69;width:2;height:66" coordorigin="8842,-69" coordsize="2,66">
              <v:shape style="position:absolute;left:8842;top:-69;width:2;height:66" coordorigin="8842,-69" coordsize="0,66" path="m8842,-69l8842,-4e" filled="false" stroked="true" strokeweight=".371318pt" strokecolor="#006400">
                <v:path arrowok="t"/>
              </v:shape>
            </v:group>
            <v:group style="position:absolute;left:8926;top:-69;width:2;height:66" coordorigin="8926,-69" coordsize="2,66">
              <v:shape style="position:absolute;left:8926;top:-69;width:2;height:66" coordorigin="8926,-69" coordsize="0,66" path="m8926,-4l8926,-69e" filled="false" stroked="true" strokeweight=".371318pt" strokecolor="#006400">
                <v:path arrowok="t"/>
              </v:shape>
            </v:group>
            <v:group style="position:absolute;left:9489;top:-69;width:2;height:66" coordorigin="9489,-69" coordsize="2,66">
              <v:shape style="position:absolute;left:9489;top:-69;width:2;height:66" coordorigin="9489,-69" coordsize="0,66" path="m9489,-4l9489,-69e" filled="false" stroked="true" strokeweight=".371318pt" strokecolor="#006400">
                <v:path arrowok="t"/>
              </v:shape>
            </v:group>
            <v:group style="position:absolute;left:9562;top:-69;width:2;height:66" coordorigin="9562,-69" coordsize="2,66">
              <v:shape style="position:absolute;left:9562;top:-69;width:2;height:66" coordorigin="9562,-69" coordsize="0,66" path="m9562,-4l9562,-69e" filled="false" stroked="true" strokeweight=".371318pt" strokecolor="#006400">
                <v:path arrowok="t"/>
              </v:shape>
            </v:group>
            <v:group style="position:absolute;left:9341;top:-69;width:2;height:66" coordorigin="9341,-69" coordsize="2,66">
              <v:shape style="position:absolute;left:9341;top:-69;width:2;height:66" coordorigin="9341,-69" coordsize="0,66" path="m9341,-4l9341,-69e" filled="false" stroked="true" strokeweight=".371318pt" strokecolor="#006400">
                <v:path arrowok="t"/>
              </v:shape>
            </v:group>
            <v:group style="position:absolute;left:7998;top:-69;width:2;height:66" coordorigin="7998,-69" coordsize="2,66">
              <v:shape style="position:absolute;left:7998;top:-69;width:2;height:66" coordorigin="7998,-69" coordsize="0,66" path="m7998,-69l7998,-4e" filled="false" stroked="true" strokeweight=".470334pt" strokecolor="#006400">
                <v:path arrowok="t"/>
              </v:shape>
            </v:group>
            <v:group style="position:absolute;left:8893;top:-69;width:2;height:66" coordorigin="8893,-69" coordsize="2,66">
              <v:shape style="position:absolute;left:8893;top:-69;width:2;height:66" coordorigin="8893,-69" coordsize="0,66" path="m8893,-69l8893,-4e" filled="false" stroked="true" strokeweight=".425777pt" strokecolor="#006400">
                <v:path arrowok="t"/>
              </v:shape>
            </v:group>
            <v:group style="position:absolute;left:8048;top:-69;width:2;height:66" coordorigin="8048,-69" coordsize="2,66">
              <v:shape style="position:absolute;left:8048;top:-69;width:2;height:66" coordorigin="8048,-69" coordsize="0,66" path="m8048,-69l8048,-4e" filled="false" stroked="true" strokeweight=".435679pt" strokecolor="#006400">
                <v:path arrowok="t"/>
              </v:shape>
            </v:group>
            <v:group style="position:absolute;left:8877;top:-69;width:2;height:66" coordorigin="8877,-69" coordsize="2,66">
              <v:shape style="position:absolute;left:8877;top:-69;width:2;height:66" coordorigin="8877,-69" coordsize="0,66" path="m8877,-4l8877,-69e" filled="false" stroked="true" strokeweight=".371318pt" strokecolor="#006400">
                <v:path arrowok="t"/>
              </v:shape>
            </v:group>
            <v:group style="position:absolute;left:8288;top:-69;width:2;height:66" coordorigin="8288,-69" coordsize="2,66">
              <v:shape style="position:absolute;left:8288;top:-69;width:2;height:66" coordorigin="8288,-69" coordsize="0,66" path="m8288,-69l8288,-4e" filled="false" stroked="true" strokeweight=".371318pt" strokecolor="#006400">
                <v:path arrowok="t"/>
              </v:shape>
            </v:group>
            <v:group style="position:absolute;left:8588;top:-69;width:2;height:66" coordorigin="8588,-69" coordsize="2,66">
              <v:shape style="position:absolute;left:8588;top:-69;width:2;height:66" coordorigin="8588,-69" coordsize="0,66" path="m8588,-4l8588,-69e" filled="false" stroked="true" strokeweight=".371318pt" strokecolor="#006400">
                <v:path arrowok="t"/>
              </v:shape>
            </v:group>
            <v:group style="position:absolute;left:7734;top:-69;width:2;height:66" coordorigin="7734,-69" coordsize="2,66">
              <v:shape style="position:absolute;left:7734;top:-69;width:2;height:66" coordorigin="7734,-69" coordsize="0,66" path="m7734,-4l7734,-69e" filled="false" stroked="true" strokeweight=".371318pt" strokecolor="#006400">
                <v:path arrowok="t"/>
              </v:shape>
            </v:group>
            <v:group style="position:absolute;left:7978;top:-69;width:2;height:66" coordorigin="7978,-69" coordsize="2,66">
              <v:shape style="position:absolute;left:7978;top:-69;width:2;height:66" coordorigin="7978,-69" coordsize="0,66" path="m7978,-69l7978,-4e" filled="false" stroked="true" strokeweight=".450533pt" strokecolor="#006400">
                <v:path arrowok="t"/>
              </v:shape>
            </v:group>
            <v:group style="position:absolute;left:9037;top:-69;width:2;height:66" coordorigin="9037,-69" coordsize="2,66">
              <v:shape style="position:absolute;left:9037;top:-69;width:2;height:66" coordorigin="9037,-69" coordsize="0,66" path="m9037,-69l9037,-4e" filled="false" stroked="true" strokeweight=".430728pt" strokecolor="#006400">
                <v:path arrowok="t"/>
              </v:shape>
            </v:group>
            <v:group style="position:absolute;left:8713;top:-69;width:2;height:66" coordorigin="8713,-69" coordsize="2,66">
              <v:shape style="position:absolute;left:8713;top:-69;width:2;height:66" coordorigin="8713,-69" coordsize="0,66" path="m8713,-69l8713,-4e" filled="false" stroked="true" strokeweight=".470332pt" strokecolor="#006400">
                <v:path arrowok="t"/>
              </v:shape>
            </v:group>
            <v:group style="position:absolute;left:7954;top:-69;width:2;height:66" coordorigin="7954,-69" coordsize="2,66">
              <v:shape style="position:absolute;left:7954;top:-69;width:2;height:66" coordorigin="7954,-69" coordsize="0,66" path="m7954,-69l7954,-4e" filled="false" stroked="true" strokeweight=".480239pt" strokecolor="#006400">
                <v:path arrowok="t"/>
              </v:shape>
            </v:group>
            <v:group style="position:absolute;left:7669;top:-69;width:2;height:66" coordorigin="7669,-69" coordsize="2,66">
              <v:shape style="position:absolute;left:7669;top:-69;width:2;height:66" coordorigin="7669,-69" coordsize="0,66" path="m7669,-4l7669,-69e" filled="false" stroked="true" strokeweight=".371318pt" strokecolor="#006400">
                <v:path arrowok="t"/>
              </v:shape>
            </v:group>
            <v:group style="position:absolute;left:8444;top:-69;width:2;height:66" coordorigin="8444,-69" coordsize="2,66">
              <v:shape style="position:absolute;left:8444;top:-69;width:2;height:66" coordorigin="8444,-69" coordsize="0,66" path="m8444,-4l8444,-69e" filled="false" stroked="true" strokeweight=".371318pt" strokecolor="#006400">
                <v:path arrowok="t"/>
              </v:shape>
            </v:group>
            <v:group style="position:absolute;left:8623;top:-69;width:2;height:66" coordorigin="8623,-69" coordsize="2,66">
              <v:shape style="position:absolute;left:8623;top:-69;width:2;height:66" coordorigin="8623,-69" coordsize="0,66" path="m8623,-4l8623,-69e" filled="false" stroked="true" strokeweight=".371318pt" strokecolor="#006400">
                <v:path arrowok="t"/>
              </v:shape>
            </v:group>
            <v:group style="position:absolute;left:8095;top:-69;width:2;height:66" coordorigin="8095,-69" coordsize="2,66">
              <v:shape style="position:absolute;left:8095;top:-69;width:2;height:66" coordorigin="8095,-69" coordsize="0,66" path="m8095,-69l8095,-4e" filled="false" stroked="true" strokeweight=".470336pt" strokecolor="#006400">
                <v:path arrowok="t"/>
              </v:shape>
            </v:group>
            <v:group style="position:absolute;left:8371;top:-69;width:2;height:66" coordorigin="8371,-69" coordsize="2,66">
              <v:shape style="position:absolute;left:8371;top:-69;width:2;height:66" coordorigin="8371,-69" coordsize="0,66" path="m8371,-4l8371,-69e" filled="false" stroked="true" strokeweight=".371318pt" strokecolor="#006400">
                <v:path arrowok="t"/>
              </v:shape>
            </v:group>
            <v:group style="position:absolute;left:8415;top:-69;width:2;height:66" coordorigin="8415,-69" coordsize="2,66">
              <v:shape style="position:absolute;left:8415;top:-69;width:2;height:66" coordorigin="8415,-69" coordsize="0,66" path="m8415,-69l8415,-4e" filled="false" stroked="true" strokeweight=".455483pt" strokecolor="#006400">
                <v:path arrowok="t"/>
              </v:shape>
            </v:group>
            <v:group style="position:absolute;left:7886;top:-69;width:2;height:66" coordorigin="7886,-69" coordsize="2,66">
              <v:shape style="position:absolute;left:7886;top:-69;width:2;height:66" coordorigin="7886,-69" coordsize="0,66" path="m7886,-69l7886,-4e" filled="false" stroked="true" strokeweight=".410925pt" strokecolor="#006400">
                <v:path arrowok="t"/>
              </v:shape>
            </v:group>
            <v:group style="position:absolute;left:8147;top:-69;width:2;height:66" coordorigin="8147,-69" coordsize="2,66">
              <v:shape style="position:absolute;left:8147;top:-69;width:2;height:66" coordorigin="8147,-69" coordsize="0,66" path="m8147,-69l8147,-4e" filled="false" stroked="true" strokeweight=".490138pt" strokecolor="#006400">
                <v:path arrowok="t"/>
              </v:shape>
            </v:group>
            <v:group style="position:absolute;left:9345;top:-69;width:2;height:66" coordorigin="9345,-69" coordsize="2,66">
              <v:shape style="position:absolute;left:9345;top:-69;width:2;height:66" coordorigin="9345,-69" coordsize="0,66" path="m9345,-4l9345,-69e" filled="false" stroked="true" strokeweight=".371318pt" strokecolor="#006400">
                <v:path arrowok="t"/>
              </v:shape>
            </v:group>
            <v:group style="position:absolute;left:8272;top:-69;width:2;height:66" coordorigin="8272,-69" coordsize="2,66">
              <v:shape style="position:absolute;left:8272;top:-69;width:2;height:66" coordorigin="8272,-69" coordsize="0,66" path="m8272,-4l8272,-69e" filled="false" stroked="true" strokeweight=".371318pt" strokecolor="#006400">
                <v:path arrowok="t"/>
              </v:shape>
            </v:group>
            <v:group style="position:absolute;left:8978;top:-69;width:2;height:66" coordorigin="8978,-69" coordsize="2,66">
              <v:shape style="position:absolute;left:8978;top:-69;width:2;height:66" coordorigin="8978,-69" coordsize="0,66" path="m8978,-69l8978,-4e" filled="false" stroked="true" strokeweight=".415876pt" strokecolor="#006400">
                <v:path arrowok="t"/>
              </v:shape>
            </v:group>
            <v:group style="position:absolute;left:8079;top:-69;width:2;height:66" coordorigin="8079,-69" coordsize="2,66">
              <v:shape style="position:absolute;left:8079;top:-69;width:2;height:66" coordorigin="8079,-69" coordsize="0,66" path="m8079,-69l8079,-4e" filled="false" stroked="true" strokeweight=".371318pt" strokecolor="#006400">
                <v:path arrowok="t"/>
              </v:shape>
            </v:group>
            <v:group style="position:absolute;left:8755;top:-69;width:2;height:66" coordorigin="8755,-69" coordsize="2,66">
              <v:shape style="position:absolute;left:8755;top:-69;width:2;height:66" coordorigin="8755,-69" coordsize="0,66" path="m8755,-69l8755,-4e" filled="false" stroked="true" strokeweight=".470336pt" strokecolor="#006400">
                <v:path arrowok="t"/>
              </v:shape>
            </v:group>
            <v:group style="position:absolute;left:8356;top:-69;width:2;height:66" coordorigin="8356,-69" coordsize="2,66">
              <v:shape style="position:absolute;left:8356;top:-69;width:2;height:66" coordorigin="8356,-69" coordsize="0,66" path="m8356,-69l8356,-4e" filled="false" stroked="true" strokeweight=".410925pt" strokecolor="#006400">
                <v:path arrowok="t"/>
              </v:shape>
            </v:group>
            <v:group style="position:absolute;left:8063;top:-69;width:2;height:66" coordorigin="8063,-69" coordsize="2,66">
              <v:shape style="position:absolute;left:8063;top:-69;width:2;height:66" coordorigin="8063,-69" coordsize="0,66" path="m8063,-69l8063,-4e" filled="false" stroked="true" strokeweight=".381219pt" strokecolor="#006400">
                <v:path arrowok="t"/>
              </v:shape>
            </v:group>
            <v:group style="position:absolute;left:8968;top:-69;width:2;height:66" coordorigin="8968,-69" coordsize="2,66">
              <v:shape style="position:absolute;left:8968;top:-69;width:2;height:66" coordorigin="8968,-69" coordsize="0,66" path="m8968,-4l8968,-69e" filled="false" stroked="true" strokeweight=".371318pt" strokecolor="#006400">
                <v:path arrowok="t"/>
              </v:shape>
            </v:group>
            <v:group style="position:absolute;left:8512;top:-69;width:2;height:66" coordorigin="8512,-69" coordsize="2,66">
              <v:shape style="position:absolute;left:8512;top:-69;width:2;height:66" coordorigin="8512,-69" coordsize="0,66" path="m8512,-4l8512,-69e" filled="false" stroked="true" strokeweight=".371318pt" strokecolor="#006400">
                <v:path arrowok="t"/>
              </v:shape>
            </v:group>
            <v:group style="position:absolute;left:10093;top:-69;width:2;height:66" coordorigin="10093,-69" coordsize="2,66">
              <v:shape style="position:absolute;left:10093;top:-69;width:2;height:66" coordorigin="10093,-69" coordsize="0,66" path="m10093,-4l10093,-69e" filled="false" stroked="true" strokeweight=".371318pt" strokecolor="#006400">
                <v:path arrowok="t"/>
              </v:shape>
            </v:group>
            <v:group style="position:absolute;left:8143;top:-69;width:2;height:66" coordorigin="8143,-69" coordsize="2,66">
              <v:shape style="position:absolute;left:8143;top:-69;width:2;height:66" coordorigin="8143,-69" coordsize="0,66" path="m8143,-69l8143,-4e" filled="false" stroked="true" strokeweight=".371318pt" strokecolor="#006400">
                <v:path arrowok="t"/>
              </v:shape>
            </v:group>
            <v:group style="position:absolute;left:8412;top:-69;width:2;height:66" coordorigin="8412,-69" coordsize="2,66">
              <v:shape style="position:absolute;left:8412;top:-69;width:2;height:66" coordorigin="8412,-69" coordsize="0,66" path="m8412,-69l8412,-4e" filled="false" stroked="true" strokeweight=".425777pt" strokecolor="#006400">
                <v:path arrowok="t"/>
              </v:shape>
            </v:group>
            <v:group style="position:absolute;left:7727;top:-69;width:2;height:66" coordorigin="7727,-69" coordsize="2,66">
              <v:shape style="position:absolute;left:7727;top:-69;width:2;height:66" coordorigin="7727,-69" coordsize="0,66" path="m7727,-4l7727,-69e" filled="false" stroked="true" strokeweight=".371318pt" strokecolor="#006400">
                <v:path arrowok="t"/>
              </v:shape>
            </v:group>
            <v:group style="position:absolute;left:8331;top:-69;width:2;height:66" coordorigin="8331,-69" coordsize="2,66">
              <v:shape style="position:absolute;left:8331;top:-69;width:2;height:66" coordorigin="8331,-69" coordsize="0,66" path="m8331,-69l8331,-4e" filled="false" stroked="true" strokeweight=".38617pt" strokecolor="#006400">
                <v:path arrowok="t"/>
              </v:shape>
            </v:group>
            <v:group style="position:absolute;left:8181;top:-69;width:2;height:66" coordorigin="8181,-69" coordsize="2,66">
              <v:shape style="position:absolute;left:8181;top:-69;width:2;height:66" coordorigin="8181,-69" coordsize="0,66" path="m8181,-69l8181,-4e" filled="false" stroked="true" strokeweight=".371318pt" strokecolor="#006400">
                <v:path arrowok="t"/>
              </v:shape>
            </v:group>
            <v:group style="position:absolute;left:8061;top:-69;width:2;height:66" coordorigin="8061,-69" coordsize="2,66">
              <v:shape style="position:absolute;left:8061;top:-69;width:2;height:66" coordorigin="8061,-69" coordsize="0,66" path="m8061,-4l8061,-69e" filled="false" stroked="true" strokeweight=".371318pt" strokecolor="#006400">
                <v:path arrowok="t"/>
              </v:shape>
            </v:group>
            <v:group style="position:absolute;left:9547;top:-69;width:2;height:66" coordorigin="9547,-69" coordsize="2,66">
              <v:shape style="position:absolute;left:9547;top:-69;width:2;height:66" coordorigin="9547,-69" coordsize="0,66" path="m9547,-4l9547,-69e" filled="false" stroked="true" strokeweight=".371318pt" strokecolor="#006400">
                <v:path arrowok="t"/>
              </v:shape>
            </v:group>
            <v:group style="position:absolute;left:8467;top:-69;width:2;height:66" coordorigin="8467,-69" coordsize="2,66">
              <v:shape style="position:absolute;left:8467;top:-69;width:2;height:66" coordorigin="8467,-69" coordsize="0,66" path="m8467,-69l8467,-4e" filled="false" stroked="true" strokeweight=".435682pt" strokecolor="#006400">
                <v:path arrowok="t"/>
              </v:shape>
            </v:group>
            <v:group style="position:absolute;left:8294;top:-69;width:2;height:66" coordorigin="8294,-69" coordsize="2,66">
              <v:shape style="position:absolute;left:8294;top:-69;width:2;height:66" coordorigin="8294,-69" coordsize="0,66" path="m8294,-69l8294,-4e" filled="false" stroked="true" strokeweight=".509940pt" strokecolor="#006400">
                <v:path arrowok="t"/>
              </v:shape>
            </v:group>
            <v:group style="position:absolute;left:7924;top:-69;width:2;height:66" coordorigin="7924,-69" coordsize="2,66">
              <v:shape style="position:absolute;left:7924;top:-69;width:2;height:66" coordorigin="7924,-69" coordsize="0,66" path="m7924,-69l7924,-4e" filled="false" stroked="true" strokeweight=".405975pt" strokecolor="#006400">
                <v:path arrowok="t"/>
              </v:shape>
            </v:group>
            <v:group style="position:absolute;left:8879;top:-69;width:2;height:66" coordorigin="8879,-69" coordsize="2,66">
              <v:shape style="position:absolute;left:8879;top:-69;width:2;height:66" coordorigin="8879,-69" coordsize="0,66" path="m8879,-4l8879,-69e" filled="false" stroked="true" strokeweight=".371318pt" strokecolor="#006400">
                <v:path arrowok="t"/>
              </v:shape>
            </v:group>
            <v:group style="position:absolute;left:8810;top:-69;width:2;height:66" coordorigin="8810,-69" coordsize="2,66">
              <v:shape style="position:absolute;left:8810;top:-69;width:2;height:66" coordorigin="8810,-69" coordsize="0,66" path="m8810,-4l8810,-69e" filled="false" stroked="true" strokeweight=".371318pt" strokecolor="#006400">
                <v:path arrowok="t"/>
              </v:shape>
            </v:group>
            <v:group style="position:absolute;left:7809;top:-69;width:2;height:66" coordorigin="7809,-69" coordsize="2,66">
              <v:shape style="position:absolute;left:7809;top:-69;width:2;height:66" coordorigin="7809,-69" coordsize="0,66" path="m7809,-69l7809,-4e" filled="false" stroked="true" strokeweight=".450532pt" strokecolor="#006400">
                <v:path arrowok="t"/>
              </v:shape>
            </v:group>
            <v:group style="position:absolute;left:8069;top:-69;width:2;height:66" coordorigin="8069,-69" coordsize="2,66">
              <v:shape style="position:absolute;left:8069;top:-69;width:2;height:66" coordorigin="8069,-69" coordsize="0,66" path="m8069,-69l8069,-4e" filled="false" stroked="true" strokeweight=".435679pt" strokecolor="#006400">
                <v:path arrowok="t"/>
              </v:shape>
            </v:group>
            <v:group style="position:absolute;left:8632;top:-69;width:2;height:66" coordorigin="8632,-69" coordsize="2,66">
              <v:shape style="position:absolute;left:8632;top:-69;width:2;height:66" coordorigin="8632,-69" coordsize="0,66" path="m8632,-4l8632,-69e" filled="false" stroked="true" strokeweight=".371318pt" strokecolor="#006400">
                <v:path arrowok="t"/>
              </v:shape>
            </v:group>
            <v:group style="position:absolute;left:8577;top:-69;width:2;height:66" coordorigin="8577,-69" coordsize="2,66">
              <v:shape style="position:absolute;left:8577;top:-69;width:2;height:66" coordorigin="8577,-69" coordsize="0,66" path="m8577,-69l8577,-4e" filled="false" stroked="true" strokeweight=".415876pt" strokecolor="#006400">
                <v:path arrowok="t"/>
              </v:shape>
            </v:group>
            <v:group style="position:absolute;left:9309;top:-69;width:2;height:66" coordorigin="9309,-69" coordsize="2,66">
              <v:shape style="position:absolute;left:9309;top:-69;width:2;height:66" coordorigin="9309,-69" coordsize="0,66" path="m9309,-4l9309,-69e" filled="false" stroked="true" strokeweight=".371318pt" strokecolor="#006400">
                <v:path arrowok="t"/>
              </v:shape>
            </v:group>
            <v:group style="position:absolute;left:8360;top:-69;width:2;height:66" coordorigin="8360,-69" coordsize="2,66">
              <v:shape style="position:absolute;left:8360;top:-69;width:2;height:66" coordorigin="8360,-69" coordsize="0,66" path="m8360,-69l8360,-4e" filled="false" stroked="true" strokeweight=".39607pt" strokecolor="#006400">
                <v:path arrowok="t"/>
              </v:shape>
            </v:group>
            <v:group style="position:absolute;left:8748;top:-69;width:2;height:66" coordorigin="8748,-69" coordsize="2,66">
              <v:shape style="position:absolute;left:8748;top:-69;width:2;height:66" coordorigin="8748,-69" coordsize="0,66" path="m8748,-69l8748,-4e" filled="false" stroked="true" strokeweight=".430727pt" strokecolor="#006400">
                <v:path arrowok="t"/>
              </v:shape>
            </v:group>
            <v:group style="position:absolute;left:8349;top:-69;width:2;height:66" coordorigin="8349,-69" coordsize="2,66">
              <v:shape style="position:absolute;left:8349;top:-69;width:2;height:66" coordorigin="8349,-69" coordsize="0,66" path="m8349,-69l8349,-4e" filled="false" stroked="true" strokeweight=".41092pt" strokecolor="#006400">
                <v:path arrowok="t"/>
              </v:shape>
            </v:group>
            <v:group style="position:absolute;left:8337;top:-69;width:2;height:66" coordorigin="8337,-69" coordsize="2,66">
              <v:shape style="position:absolute;left:8337;top:-69;width:2;height:66" coordorigin="8337,-69" coordsize="0,66" path="m8337,-69l8337,-4e" filled="false" stroked="true" strokeweight=".420827pt" strokecolor="#006400">
                <v:path arrowok="t"/>
              </v:shape>
            </v:group>
            <v:group style="position:absolute;left:8366;top:-69;width:2;height:66" coordorigin="8366,-69" coordsize="2,66">
              <v:shape style="position:absolute;left:8366;top:-69;width:2;height:66" coordorigin="8366,-69" coordsize="0,66" path="m8366,-69l8366,-4e" filled="false" stroked="true" strokeweight=".460437pt" strokecolor="#006400">
                <v:path arrowok="t"/>
              </v:shape>
            </v:group>
            <v:group style="position:absolute;left:8957;top:-69;width:2;height:66" coordorigin="8957,-69" coordsize="2,66">
              <v:shape style="position:absolute;left:8957;top:-69;width:2;height:66" coordorigin="8957,-69" coordsize="0,66" path="m8957,-69l8957,-4e" filled="false" stroked="true" strokeweight=".430728pt" strokecolor="#006400">
                <v:path arrowok="t"/>
              </v:shape>
            </v:group>
            <v:group style="position:absolute;left:8537;top:-69;width:2;height:66" coordorigin="8537,-69" coordsize="2,66">
              <v:shape style="position:absolute;left:8537;top:-69;width:2;height:66" coordorigin="8537,-69" coordsize="0,66" path="m8537,-4l8537,-69e" filled="false" stroked="true" strokeweight=".371318pt" strokecolor="#006400">
                <v:path arrowok="t"/>
              </v:shape>
            </v:group>
            <v:group style="position:absolute;left:8552;top:-69;width:2;height:66" coordorigin="8552,-69" coordsize="2,66">
              <v:shape style="position:absolute;left:8552;top:-69;width:2;height:66" coordorigin="8552,-69" coordsize="0,66" path="m8552,-69l8552,-4e" filled="false" stroked="true" strokeweight=".371318pt" strokecolor="#006400">
                <v:path arrowok="t"/>
              </v:shape>
            </v:group>
            <v:group style="position:absolute;left:8695;top:-69;width:2;height:66" coordorigin="8695,-69" coordsize="2,66">
              <v:shape style="position:absolute;left:8695;top:-69;width:2;height:66" coordorigin="8695,-69" coordsize="0,66" path="m8695,-4l8695,-69e" filled="false" stroked="true" strokeweight=".371318pt" strokecolor="#006400">
                <v:path arrowok="t"/>
              </v:shape>
            </v:group>
            <v:group style="position:absolute;left:8803;top:-69;width:2;height:66" coordorigin="8803,-69" coordsize="2,66">
              <v:shape style="position:absolute;left:8803;top:-69;width:2;height:66" coordorigin="8803,-69" coordsize="0,66" path="m8803,-69l8803,-4e" filled="false" stroked="true" strokeweight=".391121pt" strokecolor="#006400">
                <v:path arrowok="t"/>
              </v:shape>
            </v:group>
            <v:group style="position:absolute;left:9872;top:-69;width:2;height:66" coordorigin="9872,-69" coordsize="2,66">
              <v:shape style="position:absolute;left:9872;top:-69;width:2;height:66" coordorigin="9872,-69" coordsize="0,66" path="m9872,-4l9872,-69e" filled="false" stroked="true" strokeweight=".371318pt" strokecolor="#006400">
                <v:path arrowok="t"/>
              </v:shape>
            </v:group>
            <v:group style="position:absolute;left:7546;top:-69;width:2;height:66" coordorigin="7546,-69" coordsize="2,66">
              <v:shape style="position:absolute;left:7546;top:-69;width:2;height:66" coordorigin="7546,-69" coordsize="0,66" path="m7546,-4l7546,-69e" filled="false" stroked="true" strokeweight=".371318pt" strokecolor="#006400">
                <v:path arrowok="t"/>
              </v:shape>
            </v:group>
            <v:group style="position:absolute;left:8596;top:-69;width:2;height:66" coordorigin="8596,-69" coordsize="2,66">
              <v:shape style="position:absolute;left:8596;top:-69;width:2;height:66" coordorigin="8596,-69" coordsize="0,66" path="m8596,-4l8596,-69e" filled="false" stroked="true" strokeweight=".371318pt" strokecolor="#006400">
                <v:path arrowok="t"/>
              </v:shape>
            </v:group>
            <v:group style="position:absolute;left:8997;top:-69;width:2;height:66" coordorigin="8997,-69" coordsize="2,66">
              <v:shape style="position:absolute;left:8997;top:-69;width:2;height:66" coordorigin="8997,-69" coordsize="0,66" path="m8997,-69l8997,-4e" filled="false" stroked="true" strokeweight=".460434pt" strokecolor="#006400">
                <v:path arrowok="t"/>
              </v:shape>
            </v:group>
            <v:group style="position:absolute;left:7780;top:-69;width:2;height:66" coordorigin="7780,-69" coordsize="2,66">
              <v:shape style="position:absolute;left:7780;top:-69;width:2;height:66" coordorigin="7780,-69" coordsize="0,66" path="m7780,-69l7780,-4e" filled="false" stroked="true" strokeweight=".401023pt" strokecolor="#006400">
                <v:path arrowok="t"/>
              </v:shape>
            </v:group>
            <v:group style="position:absolute;left:8939;top:-69;width:2;height:66" coordorigin="8939,-69" coordsize="2,66">
              <v:shape style="position:absolute;left:8939;top:-69;width:2;height:66" coordorigin="8939,-69" coordsize="0,66" path="m8939,-4l8939,-69e" filled="false" stroked="true" strokeweight=".371318pt" strokecolor="#006400">
                <v:path arrowok="t"/>
              </v:shape>
            </v:group>
            <v:group style="position:absolute;left:7839;top:-69;width:2;height:66" coordorigin="7839,-69" coordsize="2,66">
              <v:shape style="position:absolute;left:7839;top:-69;width:2;height:66" coordorigin="7839,-69" coordsize="0,66" path="m7839,-4l7839,-69e" filled="false" stroked="true" strokeweight=".371318pt" strokecolor="#006400">
                <v:path arrowok="t"/>
              </v:shape>
            </v:group>
            <v:group style="position:absolute;left:7921;top:-69;width:2;height:66" coordorigin="7921,-69" coordsize="2,66">
              <v:shape style="position:absolute;left:7921;top:-69;width:2;height:66" coordorigin="7921,-69" coordsize="0,66" path="m7921,-69l7921,-4e" filled="false" stroked="true" strokeweight=".376268pt" strokecolor="#006400">
                <v:path arrowok="t"/>
              </v:shape>
            </v:group>
            <v:group style="position:absolute;left:8016;top:-69;width:2;height:66" coordorigin="8016,-69" coordsize="2,66">
              <v:shape style="position:absolute;left:8016;top:-69;width:2;height:66" coordorigin="8016,-69" coordsize="0,66" path="m8016,-4l8016,-69e" filled="false" stroked="true" strokeweight=".371318pt" strokecolor="#006400">
                <v:path arrowok="t"/>
              </v:shape>
            </v:group>
            <v:group style="position:absolute;left:7850;top:-69;width:2;height:66" coordorigin="7850,-69" coordsize="2,66">
              <v:shape style="position:absolute;left:7850;top:-69;width:2;height:66" coordorigin="7850,-69" coordsize="0,66" path="m7850,-69l7850,-4e" filled="false" stroked="true" strokeweight=".396072pt" strokecolor="#006400">
                <v:path arrowok="t"/>
              </v:shape>
            </v:group>
            <v:group style="position:absolute;left:7876;top:-69;width:2;height:66" coordorigin="7876,-69" coordsize="2,66">
              <v:shape style="position:absolute;left:7876;top:-69;width:2;height:66" coordorigin="7876,-69" coordsize="0,66" path="m7876,-4l7876,-69e" filled="false" stroked="true" strokeweight=".371318pt" strokecolor="#006400">
                <v:path arrowok="t"/>
              </v:shape>
            </v:group>
            <v:group style="position:absolute;left:7935;top:-69;width:2;height:66" coordorigin="7935,-69" coordsize="2,66">
              <v:shape style="position:absolute;left:7935;top:-69;width:2;height:66" coordorigin="7935,-69" coordsize="0,66" path="m7935,-69l7935,-4e" filled="false" stroked="true" strokeweight=".381218pt" strokecolor="#006400">
                <v:path arrowok="t"/>
              </v:shape>
            </v:group>
            <v:group style="position:absolute;left:9219;top:-69;width:2;height:66" coordorigin="9219,-69" coordsize="2,66">
              <v:shape style="position:absolute;left:9219;top:-69;width:2;height:66" coordorigin="9219,-69" coordsize="0,66" path="m9219,-4l9219,-69e" filled="false" stroked="true" strokeweight=".371318pt" strokecolor="#006400">
                <v:path arrowok="t"/>
              </v:shape>
            </v:group>
            <v:group style="position:absolute;left:9195;top:-69;width:2;height:66" coordorigin="9195,-69" coordsize="2,66">
              <v:shape style="position:absolute;left:9195;top:-69;width:2;height:66" coordorigin="9195,-69" coordsize="0,66" path="m9195,-4l9195,-69e" filled="false" stroked="true" strokeweight=".371318pt" strokecolor="#006400">
                <v:path arrowok="t"/>
              </v:shape>
            </v:group>
            <v:group style="position:absolute;left:8868;top:-69;width:2;height:66" coordorigin="8868,-69" coordsize="2,66">
              <v:shape style="position:absolute;left:8868;top:-69;width:2;height:66" coordorigin="8868,-69" coordsize="0,66" path="m8868,-69l8868,-4e" filled="false" stroked="true" strokeweight=".455483pt" strokecolor="#006400">
                <v:path arrowok="t"/>
              </v:shape>
            </v:group>
            <v:group style="position:absolute;left:9084;top:-69;width:2;height:66" coordorigin="9084,-69" coordsize="2,66">
              <v:shape style="position:absolute;left:9084;top:-69;width:2;height:66" coordorigin="9084,-69" coordsize="0,66" path="m9084,-4l9084,-69e" filled="false" stroked="true" strokeweight=".371318pt" strokecolor="#006400">
                <v:path arrowok="t"/>
              </v:shape>
            </v:group>
            <v:group style="position:absolute;left:8901;top:-69;width:2;height:66" coordorigin="8901,-69" coordsize="2,66">
              <v:shape style="position:absolute;left:8901;top:-69;width:2;height:66" coordorigin="8901,-69" coordsize="0,66" path="m8901,-4l8901,-69e" filled="false" stroked="true" strokeweight=".371318pt" strokecolor="#006400">
                <v:path arrowok="t"/>
              </v:shape>
            </v:group>
            <v:group style="position:absolute;left:7813;top:-69;width:2;height:66" coordorigin="7813,-69" coordsize="2,66">
              <v:shape style="position:absolute;left:7813;top:-69;width:2;height:66" coordorigin="7813,-69" coordsize="0,66" path="m7813,-4l7813,-69e" filled="false" stroked="true" strokeweight=".371318pt" strokecolor="#006400">
                <v:path arrowok="t"/>
              </v:shape>
            </v:group>
            <v:group style="position:absolute;left:8591;top:-69;width:2;height:66" coordorigin="8591,-69" coordsize="2,66">
              <v:shape style="position:absolute;left:8591;top:-69;width:2;height:66" coordorigin="8591,-69" coordsize="0,66" path="m8591,-69l8591,-4e" filled="false" stroked="true" strokeweight=".405974pt" strokecolor="#006400">
                <v:path arrowok="t"/>
              </v:shape>
            </v:group>
            <v:group style="position:absolute;left:9124;top:-69;width:2;height:66" coordorigin="9124,-69" coordsize="2,66">
              <v:shape style="position:absolute;left:9124;top:-69;width:2;height:66" coordorigin="9124,-69" coordsize="0,66" path="m9124,-69l9124,-4e" filled="false" stroked="true" strokeweight=".420827pt" strokecolor="#006400">
                <v:path arrowok="t"/>
              </v:shape>
            </v:group>
            <v:group style="position:absolute;left:9333;top:-69;width:2;height:66" coordorigin="9333,-69" coordsize="2,66">
              <v:shape style="position:absolute;left:9333;top:-69;width:2;height:66" coordorigin="9333,-69" coordsize="0,66" path="m9333,-4l9333,-69e" filled="false" stroked="true" strokeweight=".371318pt" strokecolor="#006400">
                <v:path arrowok="t"/>
              </v:shape>
            </v:group>
            <v:group style="position:absolute;left:8179;top:-69;width:2;height:66" coordorigin="8179,-69" coordsize="2,66">
              <v:shape style="position:absolute;left:8179;top:-69;width:2;height:66" coordorigin="8179,-69" coordsize="0,66" path="m8179,-4l8179,-69e" filled="false" stroked="true" strokeweight=".371318pt" strokecolor="#006400">
                <v:path arrowok="t"/>
              </v:shape>
            </v:group>
            <v:group style="position:absolute;left:7988;top:-69;width:2;height:66" coordorigin="7988,-69" coordsize="2,66">
              <v:shape style="position:absolute;left:7988;top:-69;width:2;height:66" coordorigin="7988,-69" coordsize="0,66" path="m7988,-69l7988,-4e" filled="false" stroked="true" strokeweight=".371318pt" strokecolor="#006400">
                <v:path arrowok="t"/>
              </v:shape>
            </v:group>
            <v:group style="position:absolute;left:8292;top:-69;width:2;height:66" coordorigin="8292,-69" coordsize="2,66">
              <v:shape style="position:absolute;left:8292;top:-69;width:2;height:66" coordorigin="8292,-69" coordsize="0,66" path="m8292,-4l8292,-69e" filled="false" stroked="true" strokeweight=".371318pt" strokecolor="#006400">
                <v:path arrowok="t"/>
              </v:shape>
            </v:group>
            <v:group style="position:absolute;left:8816;top:-69;width:2;height:66" coordorigin="8816,-69" coordsize="2,66">
              <v:shape style="position:absolute;left:8816;top:-69;width:2;height:66" coordorigin="8816,-69" coordsize="0,66" path="m8816,-4l8816,-69e" filled="false" stroked="true" strokeweight=".371318pt" strokecolor="#006400">
                <v:path arrowok="t"/>
              </v:shape>
            </v:group>
            <v:group style="position:absolute;left:8523;top:-69;width:2;height:66" coordorigin="8523,-69" coordsize="2,66">
              <v:shape style="position:absolute;left:8523;top:-69;width:2;height:66" coordorigin="8523,-69" coordsize="0,66" path="m8523,-4l8523,-69e" filled="false" stroked="true" strokeweight=".371318pt" strokecolor="#006400">
                <v:path arrowok="t"/>
              </v:shape>
            </v:group>
            <v:group style="position:absolute;left:8649;top:-69;width:2;height:66" coordorigin="8649,-69" coordsize="2,66">
              <v:shape style="position:absolute;left:8649;top:-69;width:2;height:66" coordorigin="8649,-69" coordsize="0,66" path="m8649,-4l8649,-69e" filled="false" stroked="true" strokeweight=".371318pt" strokecolor="#006400">
                <v:path arrowok="t"/>
              </v:shape>
            </v:group>
            <v:group style="position:absolute;left:8481;top:-69;width:2;height:66" coordorigin="8481,-69" coordsize="2,66">
              <v:shape style="position:absolute;left:8481;top:-69;width:2;height:66" coordorigin="8481,-69" coordsize="0,66" path="m8481,-69l8481,-4e" filled="false" stroked="true" strokeweight=".401023pt" strokecolor="#006400">
                <v:path arrowok="t"/>
              </v:shape>
            </v:group>
            <v:group style="position:absolute;left:8014;top:-69;width:2;height:66" coordorigin="8014,-69" coordsize="2,66">
              <v:shape style="position:absolute;left:8014;top:-69;width:2;height:66" coordorigin="8014,-69" coordsize="0,66" path="m8014,-4l8014,-69e" filled="false" stroked="true" strokeweight=".371318pt" strokecolor="#006400">
                <v:path arrowok="t"/>
              </v:shape>
            </v:group>
            <v:group style="position:absolute;left:7764;top:-69;width:2;height:66" coordorigin="7764,-69" coordsize="2,66">
              <v:shape style="position:absolute;left:7764;top:-69;width:2;height:66" coordorigin="7764,-69" coordsize="0,66" path="m7764,-4l7764,-69e" filled="false" stroked="true" strokeweight=".371318pt" strokecolor="#006400">
                <v:path arrowok="t"/>
              </v:shape>
            </v:group>
            <v:group style="position:absolute;left:8400;top:-69;width:2;height:66" coordorigin="8400,-69" coordsize="2,66">
              <v:shape style="position:absolute;left:8400;top:-69;width:2;height:66" coordorigin="8400,-69" coordsize="0,66" path="m8400,-69l8400,-4e" filled="false" stroked="true" strokeweight=".371318pt" strokecolor="#006400">
                <v:path arrowok="t"/>
              </v:shape>
            </v:group>
            <v:group style="position:absolute;left:8149;top:-69;width:2;height:66" coordorigin="8149,-69" coordsize="2,66">
              <v:shape style="position:absolute;left:8149;top:-69;width:2;height:66" coordorigin="8149,-69" coordsize="0,66" path="m8149,-69l8149,-4e" filled="false" stroked="true" strokeweight=".381219pt" strokecolor="#006400">
                <v:path arrowok="t"/>
              </v:shape>
            </v:group>
            <v:group style="position:absolute;left:8795;top:-69;width:2;height:66" coordorigin="8795,-69" coordsize="2,66">
              <v:shape style="position:absolute;left:8795;top:-69;width:2;height:66" coordorigin="8795,-69" coordsize="0,66" path="m8795,-69l8795,-4e" filled="false" stroked="true" strokeweight=".405974pt" strokecolor="#006400">
                <v:path arrowok="t"/>
              </v:shape>
            </v:group>
            <v:group style="position:absolute;left:9149;top:-69;width:2;height:66" coordorigin="9149,-69" coordsize="2,66">
              <v:shape style="position:absolute;left:9149;top:-69;width:2;height:66" coordorigin="9149,-69" coordsize="0,66" path="m9149,-4l9149,-69e" filled="false" stroked="true" strokeweight=".371318pt" strokecolor="#006400">
                <v:path arrowok="t"/>
              </v:shape>
            </v:group>
            <v:group style="position:absolute;left:8661;top:-69;width:2;height:66" coordorigin="8661,-69" coordsize="2,66">
              <v:shape style="position:absolute;left:8661;top:-69;width:2;height:66" coordorigin="8661,-69" coordsize="0,66" path="m8661,-4l8661,-69e" filled="false" stroked="true" strokeweight=".371318pt" strokecolor="#006400">
                <v:path arrowok="t"/>
              </v:shape>
            </v:group>
            <v:group style="position:absolute;left:8782;top:-69;width:2;height:66" coordorigin="8782,-69" coordsize="2,66">
              <v:shape style="position:absolute;left:8782;top:-69;width:2;height:66" coordorigin="8782,-69" coordsize="0,66" path="m8782,-69l8782,-4e" filled="false" stroked="true" strokeweight=".455483pt" strokecolor="#006400">
                <v:path arrowok="t"/>
              </v:shape>
            </v:group>
            <v:group style="position:absolute;left:7772;top:-69;width:2;height:66" coordorigin="7772,-69" coordsize="2,66">
              <v:shape style="position:absolute;left:7772;top:-69;width:2;height:66" coordorigin="7772,-69" coordsize="0,66" path="m7772,-4l7772,-69e" filled="false" stroked="true" strokeweight=".371318pt" strokecolor="#006400">
                <v:path arrowok="t"/>
              </v:shape>
            </v:group>
            <v:group style="position:absolute;left:7976;top:-69;width:2;height:66" coordorigin="7976,-69" coordsize="2,66">
              <v:shape style="position:absolute;left:7976;top:-69;width:2;height:66" coordorigin="7976,-69" coordsize="0,66" path="m7976,-4l7976,-69e" filled="false" stroked="true" strokeweight=".371318pt" strokecolor="#006400">
                <v:path arrowok="t"/>
              </v:shape>
            </v:group>
            <v:group style="position:absolute;left:8189;top:-69;width:2;height:66" coordorigin="8189,-69" coordsize="2,66">
              <v:shape style="position:absolute;left:8189;top:-69;width:2;height:66" coordorigin="8189,-69" coordsize="0,66" path="m8189,-4l8189,-69e" filled="false" stroked="true" strokeweight=".371318pt" strokecolor="#006400">
                <v:path arrowok="t"/>
              </v:shape>
            </v:group>
            <v:group style="position:absolute;left:9217;top:-69;width:2;height:66" coordorigin="9217,-69" coordsize="2,66">
              <v:shape style="position:absolute;left:9217;top:-69;width:2;height:66" coordorigin="9217,-69" coordsize="0,66" path="m9217,-4l9217,-69e" filled="false" stroked="true" strokeweight=".371318pt" strokecolor="#006400">
                <v:path arrowok="t"/>
              </v:shape>
            </v:group>
            <v:group style="position:absolute;left:7963;top:-69;width:2;height:66" coordorigin="7963,-69" coordsize="2,66">
              <v:shape style="position:absolute;left:7963;top:-69;width:2;height:66" coordorigin="7963,-69" coordsize="0,66" path="m7963,-69l7963,-4e" filled="false" stroked="true" strokeweight=".465383pt" strokecolor="#006400">
                <v:path arrowok="t"/>
              </v:shape>
            </v:group>
            <v:group style="position:absolute;left:7835;top:-69;width:2;height:66" coordorigin="7835,-69" coordsize="2,66">
              <v:shape style="position:absolute;left:7835;top:-69;width:2;height:66" coordorigin="7835,-69" coordsize="0,66" path="m7835,-4l7835,-69e" filled="false" stroked="true" strokeweight=".371318pt" strokecolor="#006400">
                <v:path arrowok="t"/>
              </v:shape>
            </v:group>
            <v:group style="position:absolute;left:9300;top:-69;width:2;height:66" coordorigin="9300,-69" coordsize="2,66">
              <v:shape style="position:absolute;left:9300;top:-69;width:2;height:66" coordorigin="9300,-69" coordsize="0,66" path="m9300,-4l9300,-69e" filled="false" stroked="true" strokeweight=".371318pt" strokecolor="#006400">
                <v:path arrowok="t"/>
              </v:shape>
            </v:group>
            <v:group style="position:absolute;left:8847;top:-69;width:2;height:66" coordorigin="8847,-69" coordsize="2,66">
              <v:shape style="position:absolute;left:8847;top:-69;width:2;height:66" coordorigin="8847,-69" coordsize="0,66" path="m8847,-4l8847,-69e" filled="false" stroked="true" strokeweight=".371318pt" strokecolor="#006400">
                <v:path arrowok="t"/>
              </v:shape>
            </v:group>
            <v:group style="position:absolute;left:7452;top:-69;width:2;height:66" coordorigin="7452,-69" coordsize="2,66">
              <v:shape style="position:absolute;left:7452;top:-69;width:2;height:66" coordorigin="7452,-69" coordsize="0,66" path="m7452,-4l7452,-69e" filled="false" stroked="true" strokeweight=".371318pt" strokecolor="#006400">
                <v:path arrowok="t"/>
              </v:shape>
            </v:group>
            <v:group style="position:absolute;left:8431;top:-69;width:2;height:66" coordorigin="8431,-69" coordsize="2,66">
              <v:shape style="position:absolute;left:8431;top:-69;width:2;height:66" coordorigin="8431,-69" coordsize="0,66" path="m8431,-4l8431,-69e" filled="false" stroked="true" strokeweight=".371318pt" strokecolor="#006400">
                <v:path arrowok="t"/>
              </v:shape>
            </v:group>
            <v:group style="position:absolute;left:9211;top:-69;width:2;height:66" coordorigin="9211,-69" coordsize="2,66">
              <v:shape style="position:absolute;left:9211;top:-69;width:2;height:66" coordorigin="9211,-69" coordsize="0,66" path="m9211,-4l9211,-69e" filled="false" stroked="true" strokeweight=".371318pt" strokecolor="#006400">
                <v:path arrowok="t"/>
              </v:shape>
            </v:group>
            <v:group style="position:absolute;left:8343;top:-69;width:2;height:66" coordorigin="8343,-69" coordsize="2,66">
              <v:shape style="position:absolute;left:8343;top:-69;width:2;height:66" coordorigin="8343,-69" coordsize="0,66" path="m8343,-69l8343,-4e" filled="false" stroked="true" strokeweight=".420827pt" strokecolor="#006400">
                <v:path arrowok="t"/>
              </v:shape>
            </v:group>
            <v:group style="position:absolute;left:7795;top:-69;width:2;height:66" coordorigin="7795,-69" coordsize="2,66">
              <v:shape style="position:absolute;left:7795;top:-69;width:2;height:66" coordorigin="7795,-69" coordsize="0,66" path="m7795,-4l7795,-69e" filled="false" stroked="true" strokeweight=".371318pt" strokecolor="#006400">
                <v:path arrowok="t"/>
              </v:shape>
            </v:group>
            <v:group style="position:absolute;left:9953;top:-69;width:2;height:66" coordorigin="9953,-69" coordsize="2,66">
              <v:shape style="position:absolute;left:9953;top:-69;width:2;height:66" coordorigin="9953,-69" coordsize="0,66" path="m9953,-4l9953,-69e" filled="false" stroked="true" strokeweight=".371318pt" strokecolor="#006400">
                <v:path arrowok="t"/>
              </v:shape>
            </v:group>
            <v:group style="position:absolute;left:8964;top:-69;width:2;height:66" coordorigin="8964,-69" coordsize="2,66">
              <v:shape style="position:absolute;left:8964;top:-69;width:2;height:66" coordorigin="8964,-69" coordsize="0,66" path="m8964,-4l8964,-69e" filled="false" stroked="true" strokeweight=".371318pt" strokecolor="#006400">
                <v:path arrowok="t"/>
              </v:shape>
            </v:group>
            <v:group style="position:absolute;left:8346;top:-69;width:2;height:66" coordorigin="8346,-69" coordsize="2,66">
              <v:shape style="position:absolute;left:8346;top:-69;width:2;height:66" coordorigin="8346,-69" coordsize="0,66" path="m8346,-4l8346,-69e" filled="false" stroked="true" strokeweight=".371318pt" strokecolor="#006400">
                <v:path arrowok="t"/>
              </v:shape>
            </v:group>
            <v:group style="position:absolute;left:8995;top:-69;width:2;height:66" coordorigin="8995,-69" coordsize="2,66">
              <v:shape style="position:absolute;left:8995;top:-69;width:2;height:66" coordorigin="8995,-69" coordsize="0,66" path="m8995,-4l8995,-69e" filled="false" stroked="true" strokeweight=".371318pt" strokecolor="#006400">
                <v:path arrowok="t"/>
              </v:shape>
            </v:group>
            <v:group style="position:absolute;left:8441;top:-69;width:2;height:66" coordorigin="8441,-69" coordsize="2,66">
              <v:shape style="position:absolute;left:8441;top:-69;width:2;height:66" coordorigin="8441,-69" coordsize="0,66" path="m8441,-69l8441,-4e" filled="false" stroked="true" strokeweight=".450532pt" strokecolor="#006400">
                <v:path arrowok="t"/>
              </v:shape>
            </v:group>
            <v:group style="position:absolute;left:8658;top:-69;width:2;height:66" coordorigin="8658,-69" coordsize="2,66">
              <v:shape style="position:absolute;left:8658;top:-69;width:2;height:66" coordorigin="8658,-69" coordsize="0,66" path="m8658,-4l8658,-69e" filled="false" stroked="true" strokeweight=".371318pt" strokecolor="#006400">
                <v:path arrowok="t"/>
              </v:shape>
            </v:group>
            <v:group style="position:absolute;left:9104;top:-69;width:2;height:66" coordorigin="9104,-69" coordsize="2,66">
              <v:shape style="position:absolute;left:9104;top:-69;width:2;height:66" coordorigin="9104,-69" coordsize="0,66" path="m9104,-4l9104,-69e" filled="false" stroked="true" strokeweight=".371318pt" strokecolor="#006400">
                <v:path arrowok="t"/>
              </v:shape>
            </v:group>
            <v:group style="position:absolute;left:8949;top:-69;width:2;height:66" coordorigin="8949,-69" coordsize="2,66">
              <v:shape style="position:absolute;left:8949;top:-69;width:2;height:66" coordorigin="8949,-69" coordsize="0,66" path="m8949,-4l8949,-69e" filled="false" stroked="true" strokeweight=".371318pt" strokecolor="#006400">
                <v:path arrowok="t"/>
              </v:shape>
            </v:group>
            <v:group style="position:absolute;left:8739;top:-69;width:2;height:66" coordorigin="8739,-69" coordsize="2,66">
              <v:shape style="position:absolute;left:8739;top:-69;width:2;height:66" coordorigin="8739,-69" coordsize="0,66" path="m8739,-69l8739,-4e" filled="false" stroked="true" strokeweight=".38617pt" strokecolor="#006400">
                <v:path arrowok="t"/>
              </v:shape>
            </v:group>
            <v:group style="position:absolute;left:9260;top:-69;width:2;height:66" coordorigin="9260,-69" coordsize="2,66">
              <v:shape style="position:absolute;left:9260;top:-69;width:2;height:66" coordorigin="9260,-69" coordsize="0,66" path="m9260,-4l9260,-69e" filled="false" stroked="true" strokeweight=".371318pt" strokecolor="#006400">
                <v:path arrowok="t"/>
              </v:shape>
            </v:group>
            <v:group style="position:absolute;left:8072;top:-69;width:2;height:66" coordorigin="8072,-69" coordsize="2,66">
              <v:shape style="position:absolute;left:8072;top:-69;width:2;height:66" coordorigin="8072,-69" coordsize="0,66" path="m8072,-4l8072,-69e" filled="false" stroked="true" strokeweight=".371318pt" strokecolor="#006400">
                <v:path arrowok="t"/>
              </v:shape>
            </v:group>
            <v:group style="position:absolute;left:8076;top:-69;width:2;height:66" coordorigin="8076,-69" coordsize="2,66">
              <v:shape style="position:absolute;left:8076;top:-69;width:2;height:66" coordorigin="8076,-69" coordsize="0,66" path="m8076,-69l8076,-4e" filled="false" stroked="true" strokeweight=".415876pt" strokecolor="#006400">
                <v:path arrowok="t"/>
              </v:shape>
            </v:group>
            <v:group style="position:absolute;left:7874;top:-69;width:2;height:66" coordorigin="7874,-69" coordsize="2,66">
              <v:shape style="position:absolute;left:7874;top:-69;width:2;height:66" coordorigin="7874,-69" coordsize="0,66" path="m7874,-4l7874,-69e" filled="false" stroked="true" strokeweight=".371318pt" strokecolor="#006400">
                <v:path arrowok="t"/>
              </v:shape>
            </v:group>
            <v:group style="position:absolute;left:8476;top:-69;width:2;height:66" coordorigin="8476,-69" coordsize="2,66">
              <v:shape style="position:absolute;left:8476;top:-69;width:2;height:66" coordorigin="8476,-69" coordsize="0,66" path="m8476,-4l8476,-69e" filled="false" stroked="true" strokeweight=".371318pt" strokecolor="#006400">
                <v:path arrowok="t"/>
              </v:shape>
            </v:group>
            <v:group style="position:absolute;left:8654;top:-69;width:2;height:66" coordorigin="8654,-69" coordsize="2,66">
              <v:shape style="position:absolute;left:8654;top:-69;width:2;height:66" coordorigin="8654,-69" coordsize="0,66" path="m8654,-4l8654,-69e" filled="false" stroked="true" strokeweight=".371318pt" strokecolor="#006400">
                <v:path arrowok="t"/>
              </v:shape>
            </v:group>
            <v:group style="position:absolute;left:8797;top:-69;width:2;height:66" coordorigin="8797,-69" coordsize="2,66">
              <v:shape style="position:absolute;left:8797;top:-69;width:2;height:66" coordorigin="8797,-69" coordsize="0,66" path="m8797,-4l8797,-69e" filled="false" stroked="true" strokeweight=".371318pt" strokecolor="#006400">
                <v:path arrowok="t"/>
              </v:shape>
            </v:group>
            <v:group style="position:absolute;left:7917;top:-69;width:2;height:66" coordorigin="7917,-69" coordsize="2,66">
              <v:shape style="position:absolute;left:7917;top:-69;width:2;height:66" coordorigin="7917,-69" coordsize="0,66" path="m7917,-69l7917,-4e" filled="false" stroked="true" strokeweight=".445583pt" strokecolor="#006400">
                <v:path arrowok="t"/>
              </v:shape>
            </v:group>
            <v:group style="position:absolute;left:8455;top:-69;width:2;height:66" coordorigin="8455,-69" coordsize="2,66">
              <v:shape style="position:absolute;left:8455;top:-69;width:2;height:66" coordorigin="8455,-69" coordsize="0,66" path="m8455,-69l8455,-4e" filled="false" stroked="true" strokeweight=".465386pt" strokecolor="#006400">
                <v:path arrowok="t"/>
              </v:shape>
            </v:group>
            <v:group style="position:absolute;left:8643;top:-69;width:2;height:66" coordorigin="8643,-69" coordsize="2,66">
              <v:shape style="position:absolute;left:8643;top:-69;width:2;height:66" coordorigin="8643,-69" coordsize="0,66" path="m8643,-4l8643,-69e" filled="false" stroked="true" strokeweight=".371318pt" strokecolor="#006400">
                <v:path arrowok="t"/>
              </v:shape>
            </v:group>
            <v:group style="position:absolute;left:8419;top:-69;width:2;height:66" coordorigin="8419,-69" coordsize="2,66">
              <v:shape style="position:absolute;left:8419;top:-69;width:2;height:66" coordorigin="8419,-69" coordsize="0,66" path="m8419,-69l8419,-4e" filled="false" stroked="true" strokeweight=".470336pt" strokecolor="#006400">
                <v:path arrowok="t"/>
              </v:shape>
            </v:group>
            <v:group style="position:absolute;left:9330;top:-69;width:2;height:66" coordorigin="9330,-69" coordsize="2,66">
              <v:shape style="position:absolute;left:9330;top:-69;width:2;height:66" coordorigin="9330,-69" coordsize="0,66" path="m9330,-4l9330,-69e" filled="false" stroked="true" strokeweight=".371318pt" strokecolor="#006400">
                <v:path arrowok="t"/>
              </v:shape>
            </v:group>
            <v:group style="position:absolute;left:9204;top:-69;width:2;height:66" coordorigin="9204,-69" coordsize="2,66">
              <v:shape style="position:absolute;left:9204;top:-69;width:2;height:66" coordorigin="9204,-69" coordsize="0,66" path="m9204,-4l9204,-69e" filled="false" stroked="true" strokeweight=".371318pt" strokecolor="#006400">
                <v:path arrowok="t"/>
              </v:shape>
            </v:group>
            <v:group style="position:absolute;left:8992;top:-69;width:2;height:66" coordorigin="8992,-69" coordsize="2,66">
              <v:shape style="position:absolute;left:8992;top:-69;width:2;height:66" coordorigin="8992,-69" coordsize="0,66" path="m8992,-69l8992,-4e" filled="false" stroked="true" strokeweight=".450532pt" strokecolor="#006400">
                <v:path arrowok="t"/>
              </v:shape>
            </v:group>
            <v:group style="position:absolute;left:9005;top:-69;width:2;height:66" coordorigin="9005,-69" coordsize="2,66">
              <v:shape style="position:absolute;left:9005;top:-69;width:2;height:66" coordorigin="9005,-69" coordsize="0,66" path="m9005,-4l9005,-69e" filled="false" stroked="true" strokeweight=".371318pt" strokecolor="#006400">
                <v:path arrowok="t"/>
              </v:shape>
            </v:group>
            <v:group style="position:absolute;left:8139;top:-69;width:2;height:66" coordorigin="8139,-69" coordsize="2,66">
              <v:shape style="position:absolute;left:8139;top:-69;width:2;height:66" coordorigin="8139,-69" coordsize="0,66" path="m8139,-4l8139,-69e" filled="false" stroked="true" strokeweight=".371318pt" strokecolor="#006400">
                <v:path arrowok="t"/>
              </v:shape>
            </v:group>
            <v:group style="position:absolute;left:8028;top:-69;width:2;height:66" coordorigin="8028,-69" coordsize="2,66">
              <v:shape style="position:absolute;left:8028;top:-69;width:2;height:66" coordorigin="8028,-69" coordsize="0,66" path="m8028,-69l8028,-4e" filled="false" stroked="true" strokeweight=".371318pt" strokecolor="#006400">
                <v:path arrowok="t"/>
              </v:shape>
            </v:group>
            <v:group style="position:absolute;left:7879;top:-69;width:2;height:66" coordorigin="7879,-69" coordsize="2,66">
              <v:shape style="position:absolute;left:7879;top:-69;width:2;height:66" coordorigin="7879,-69" coordsize="0,66" path="m7879,-4l7879,-69e" filled="false" stroked="true" strokeweight=".371318pt" strokecolor="#006400">
                <v:path arrowok="t"/>
              </v:shape>
            </v:group>
            <v:group style="position:absolute;left:7594;top:-69;width:2;height:66" coordorigin="7594,-69" coordsize="2,66">
              <v:shape style="position:absolute;left:7594;top:-69;width:2;height:66" coordorigin="7594,-69" coordsize="0,66" path="m7594,-4l7594,-69e" filled="false" stroked="true" strokeweight=".371318pt" strokecolor="#006400">
                <v:path arrowok="t"/>
              </v:shape>
            </v:group>
            <v:group style="position:absolute;left:8236;top:-69;width:2;height:66" coordorigin="8236,-69" coordsize="2,66">
              <v:shape style="position:absolute;left:8236;top:-69;width:2;height:66" coordorigin="8236,-69" coordsize="0,66" path="m8236,-4l8236,-69e" filled="false" stroked="true" strokeweight=".371318pt" strokecolor="#006400">
                <v:path arrowok="t"/>
              </v:shape>
            </v:group>
            <v:group style="position:absolute;left:8617;top:-69;width:2;height:66" coordorigin="8617,-69" coordsize="2,66">
              <v:shape style="position:absolute;left:8617;top:-69;width:2;height:66" coordorigin="8617,-69" coordsize="0,66" path="m8617,-69l8617,-4e" filled="false" stroked="true" strokeweight=".465385pt" strokecolor="#006400">
                <v:path arrowok="t"/>
              </v:shape>
            </v:group>
            <v:group style="position:absolute;left:9090;top:-69;width:2;height:66" coordorigin="9090,-69" coordsize="2,66">
              <v:shape style="position:absolute;left:9090;top:-69;width:2;height:66" coordorigin="9090,-69" coordsize="0,66" path="m9090,-69l9090,-4e" filled="false" stroked="true" strokeweight=".410925pt" strokecolor="#006400">
                <v:path arrowok="t"/>
              </v:shape>
            </v:group>
            <v:group style="position:absolute;left:8668;top:-69;width:2;height:66" coordorigin="8668,-69" coordsize="2,66">
              <v:shape style="position:absolute;left:8668;top:-69;width:2;height:66" coordorigin="8668,-69" coordsize="0,66" path="m8668,-4l8668,-69e" filled="false" stroked="true" strokeweight=".371318pt" strokecolor="#006400">
                <v:path arrowok="t"/>
              </v:shape>
            </v:group>
            <v:group style="position:absolute;left:9326;top:-69;width:2;height:66" coordorigin="9326,-69" coordsize="2,66">
              <v:shape style="position:absolute;left:9326;top:-69;width:2;height:66" coordorigin="9326,-69" coordsize="0,66" path="m9326,-4l9326,-69e" filled="false" stroked="true" strokeweight=".371318pt" strokecolor="#006400">
                <v:path arrowok="t"/>
              </v:shape>
            </v:group>
            <v:group style="position:absolute;left:7570;top:-69;width:2;height:66" coordorigin="7570,-69" coordsize="2,66">
              <v:shape style="position:absolute;left:7570;top:-69;width:2;height:66" coordorigin="7570,-69" coordsize="0,66" path="m7570,-4l7570,-69e" filled="false" stroked="true" strokeweight=".371318pt" strokecolor="#006400">
                <v:path arrowok="t"/>
              </v:shape>
            </v:group>
            <v:group style="position:absolute;left:9677;top:-69;width:2;height:66" coordorigin="9677,-69" coordsize="2,66">
              <v:shape style="position:absolute;left:9677;top:-69;width:2;height:66" coordorigin="9677,-69" coordsize="0,66" path="m9677,-4l9677,-69e" filled="false" stroked="true" strokeweight=".371318pt" strokecolor="#006400">
                <v:path arrowok="t"/>
              </v:shape>
            </v:group>
            <v:group style="position:absolute;left:9273;top:-69;width:2;height:66" coordorigin="9273,-69" coordsize="2,66">
              <v:shape style="position:absolute;left:9273;top:-69;width:2;height:66" coordorigin="9273,-69" coordsize="0,66" path="m9273,-4l9273,-69e" filled="false" stroked="true" strokeweight=".371318pt" strokecolor="#006400">
                <v:path arrowok="t"/>
              </v:shape>
            </v:group>
            <v:group style="position:absolute;left:8971;top:-69;width:2;height:66" coordorigin="8971,-69" coordsize="2,66">
              <v:shape style="position:absolute;left:8971;top:-69;width:2;height:66" coordorigin="8971,-69" coordsize="0,66" path="m8971,-4l8971,-69e" filled="false" stroked="true" strokeweight=".371318pt" strokecolor="#006400">
                <v:path arrowok="t"/>
              </v:shape>
            </v:group>
            <v:group style="position:absolute;left:8870;top:-69;width:2;height:66" coordorigin="8870,-69" coordsize="2,66">
              <v:shape style="position:absolute;left:8870;top:-69;width:2;height:66" coordorigin="8870,-69" coordsize="0,66" path="m8870,-4l8870,-69e" filled="false" stroked="true" strokeweight=".371318pt" strokecolor="#006400">
                <v:path arrowok="t"/>
              </v:shape>
            </v:group>
            <v:group style="position:absolute;left:7756;top:-69;width:2;height:66" coordorigin="7756,-69" coordsize="2,66">
              <v:shape style="position:absolute;left:7756;top:-69;width:2;height:66" coordorigin="7756,-69" coordsize="0,66" path="m7756,-4l7756,-69e" filled="false" stroked="true" strokeweight=".371318pt" strokecolor="#006400">
                <v:path arrowok="t"/>
              </v:shape>
            </v:group>
            <v:group style="position:absolute;left:9464;top:-69;width:2;height:66" coordorigin="9464,-69" coordsize="2,66">
              <v:shape style="position:absolute;left:9464;top:-69;width:2;height:66" coordorigin="9464,-69" coordsize="0,66" path="m9464,-4l9464,-69e" filled="false" stroked="true" strokeweight=".371318pt" strokecolor="#006400">
                <v:path arrowok="t"/>
              </v:shape>
            </v:group>
            <v:group style="position:absolute;left:7822;top:-69;width:2;height:66" coordorigin="7822,-69" coordsize="2,66">
              <v:shape style="position:absolute;left:7822;top:-69;width:2;height:66" coordorigin="7822,-69" coordsize="0,66" path="m7822,-4l7822,-69e" filled="false" stroked="true" strokeweight=".371318pt" strokecolor="#006400">
                <v:path arrowok="t"/>
              </v:shape>
            </v:group>
            <v:group style="position:absolute;left:8937;top:-69;width:2;height:66" coordorigin="8937,-69" coordsize="2,66">
              <v:shape style="position:absolute;left:8937;top:-69;width:2;height:66" coordorigin="8937,-69" coordsize="0,66" path="m8937,-4l8937,-69e" filled="false" stroked="true" strokeweight=".371318pt" strokecolor="#006400">
                <v:path arrowok="t"/>
              </v:shape>
            </v:group>
            <v:group style="position:absolute;left:7738;top:-69;width:2;height:66" coordorigin="7738,-69" coordsize="2,66">
              <v:shape style="position:absolute;left:7738;top:-69;width:2;height:66" coordorigin="7738,-69" coordsize="0,66" path="m7738,-4l7738,-69e" filled="false" stroked="true" strokeweight=".371318pt" strokecolor="#006400">
                <v:path arrowok="t"/>
              </v:shape>
            </v:group>
            <v:group style="position:absolute;left:8040;top:-69;width:2;height:66" coordorigin="8040,-69" coordsize="2,66">
              <v:shape style="position:absolute;left:8040;top:-69;width:2;height:66" coordorigin="8040,-69" coordsize="0,66" path="m8040,-4l8040,-69e" filled="false" stroked="true" strokeweight=".371318pt" strokecolor="#006400">
                <v:path arrowok="t"/>
              </v:shape>
            </v:group>
            <v:group style="position:absolute;left:8705;top:-69;width:2;height:66" coordorigin="8705,-69" coordsize="2,66">
              <v:shape style="position:absolute;left:8705;top:-69;width:2;height:66" coordorigin="8705,-69" coordsize="0,66" path="m8705,-4l8705,-69e" filled="false" stroked="true" strokeweight=".371318pt" strokecolor="#006400">
                <v:path arrowok="t"/>
              </v:shape>
            </v:group>
            <v:group style="position:absolute;left:8678;top:-69;width:2;height:66" coordorigin="8678,-69" coordsize="2,66">
              <v:shape style="position:absolute;left:8678;top:-69;width:2;height:66" coordorigin="8678,-69" coordsize="0,66" path="m8678,-69l8678,-4e" filled="false" stroked="true" strokeweight=".396072pt" strokecolor="#006400">
                <v:path arrowok="t"/>
              </v:shape>
            </v:group>
            <v:group style="position:absolute;left:8410;top:-69;width:2;height:66" coordorigin="8410,-69" coordsize="2,66">
              <v:shape style="position:absolute;left:8410;top:-69;width:2;height:66" coordorigin="8410,-69" coordsize="0,66" path="m8410,-4l8410,-69e" filled="false" stroked="true" strokeweight=".371318pt" strokecolor="#006400">
                <v:path arrowok="t"/>
              </v:shape>
            </v:group>
            <v:group style="position:absolute;left:7881;top:-69;width:2;height:66" coordorigin="7881,-69" coordsize="2,66">
              <v:shape style="position:absolute;left:7881;top:-69;width:2;height:66" coordorigin="7881,-69" coordsize="0,66" path="m7881,-4l7881,-69e" filled="false" stroked="true" strokeweight=".371318pt" strokecolor="#006400">
                <v:path arrowok="t"/>
              </v:shape>
            </v:group>
            <v:group style="position:absolute;left:9018;top:-69;width:2;height:66" coordorigin="9018,-69" coordsize="2,66">
              <v:shape style="position:absolute;left:9018;top:-69;width:2;height:66" coordorigin="9018,-69" coordsize="0,66" path="m9018,-4l9018,-69e" filled="false" stroked="true" strokeweight=".371318pt" strokecolor="#006400">
                <v:path arrowok="t"/>
              </v:shape>
            </v:group>
            <v:group style="position:absolute;left:8327;top:-69;width:2;height:66" coordorigin="8327,-69" coordsize="2,66">
              <v:shape style="position:absolute;left:8327;top:-69;width:2;height:66" coordorigin="8327,-69" coordsize="0,66" path="m8327,-4l8327,-69e" filled="false" stroked="true" strokeweight=".371318pt" strokecolor="#006400">
                <v:path arrowok="t"/>
              </v:shape>
            </v:group>
            <v:group style="position:absolute;left:8275;top:-69;width:2;height:66" coordorigin="8275,-69" coordsize="2,66">
              <v:shape style="position:absolute;left:8275;top:-69;width:2;height:66" coordorigin="8275,-69" coordsize="0,66" path="m8275,-4l8275,-69e" filled="false" stroked="true" strokeweight=".371318pt" strokecolor="#006400">
                <v:path arrowok="t"/>
              </v:shape>
            </v:group>
            <v:group style="position:absolute;left:8730;top:-69;width:2;height:66" coordorigin="8730,-69" coordsize="2,66">
              <v:shape style="position:absolute;left:8730;top:-69;width:2;height:66" coordorigin="8730,-69" coordsize="0,66" path="m8730,-4l8730,-69e" filled="false" stroked="true" strokeweight=".371318pt" strokecolor="#006400">
                <v:path arrowok="t"/>
              </v:shape>
            </v:group>
            <v:group style="position:absolute;left:8923;top:-69;width:2;height:66" coordorigin="8923,-69" coordsize="2,66">
              <v:shape style="position:absolute;left:8923;top:-69;width:2;height:66" coordorigin="8923,-69" coordsize="0,66" path="m8923,-4l8923,-69e" filled="false" stroked="true" strokeweight=".371318pt" strokecolor="#006400">
                <v:path arrowok="t"/>
              </v:shape>
            </v:group>
            <v:group style="position:absolute;left:9050;top:-69;width:2;height:66" coordorigin="9050,-69" coordsize="2,66">
              <v:shape style="position:absolute;left:9050;top:-69;width:2;height:66" coordorigin="9050,-69" coordsize="0,66" path="m9050,-4l9050,-69e" filled="false" stroked="true" strokeweight=".371318pt" strokecolor="#006400">
                <v:path arrowok="t"/>
              </v:shape>
            </v:group>
            <v:group style="position:absolute;left:8688;top:-69;width:2;height:66" coordorigin="8688,-69" coordsize="2,66">
              <v:shape style="position:absolute;left:8688;top:-69;width:2;height:66" coordorigin="8688,-69" coordsize="0,66" path="m8688,-4l8688,-69e" filled="false" stroked="true" strokeweight=".371318pt" strokecolor="#006400">
                <v:path arrowok="t"/>
              </v:shape>
            </v:group>
            <v:group style="position:absolute;left:9377;top:-69;width:2;height:66" coordorigin="9377,-69" coordsize="2,66">
              <v:shape style="position:absolute;left:9377;top:-69;width:2;height:66" coordorigin="9377,-69" coordsize="0,66" path="m9377,-4l9377,-69e" filled="false" stroked="true" strokeweight=".371318pt" strokecolor="#006400">
                <v:path arrowok="t"/>
              </v:shape>
            </v:group>
            <v:group style="position:absolute;left:8904;top:-69;width:2;height:66" coordorigin="8904,-69" coordsize="2,66">
              <v:shape style="position:absolute;left:8904;top:-69;width:2;height:66" coordorigin="8904,-69" coordsize="0,66" path="m8904,-4l8904,-69e" filled="false" stroked="true" strokeweight=".371318pt" strokecolor="#006400">
                <v:path arrowok="t"/>
              </v:shape>
            </v:group>
            <v:group style="position:absolute;left:7705;top:-69;width:2;height:66" coordorigin="7705,-69" coordsize="2,66">
              <v:shape style="position:absolute;left:7705;top:-69;width:2;height:66" coordorigin="7705,-69" coordsize="0,66" path="m7705,-4l7705,-69e" filled="false" stroked="true" strokeweight=".371318pt" strokecolor="#006400">
                <v:path arrowok="t"/>
              </v:shape>
            </v:group>
            <v:group style="position:absolute;left:8915;top:-69;width:2;height:66" coordorigin="8915,-69" coordsize="2,66">
              <v:shape style="position:absolute;left:8915;top:-69;width:2;height:66" coordorigin="8915,-69" coordsize="0,66" path="m8915,-4l8915,-69e" filled="false" stroked="true" strokeweight=".371318pt" strokecolor="#006400">
                <v:path arrowok="t"/>
              </v:shape>
            </v:group>
            <v:group style="position:absolute;left:8127;top:-69;width:2;height:66" coordorigin="8127,-69" coordsize="2,66">
              <v:shape style="position:absolute;left:8127;top:-69;width:2;height:66" coordorigin="8127,-69" coordsize="0,66" path="m8127,-4l8127,-69e" filled="false" stroked="true" strokeweight=".371318pt" strokecolor="#006400">
                <v:path arrowok="t"/>
              </v:shape>
            </v:group>
            <v:group style="position:absolute;left:7943;top:-69;width:2;height:66" coordorigin="7943,-69" coordsize="2,66">
              <v:shape style="position:absolute;left:7943;top:-69;width:2;height:66" coordorigin="7943,-69" coordsize="0,66" path="m7943,-4l7943,-69e" filled="false" stroked="true" strokeweight=".371318pt" strokecolor="#006400">
                <v:path arrowok="t"/>
              </v:shape>
            </v:group>
            <v:group style="position:absolute;left:7191;top:-993;width:3162;height:924" coordorigin="7191,-993" coordsize="3162,924">
              <v:shape style="position:absolute;left:7191;top:-993;width:3162;height:924" coordorigin="7191,-993" coordsize="3162,924" path="m7191,-69l7198,-69,7204,-69,7210,-69,7216,-69,7222,-69,7229,-69,7235,-69,7241,-69,7247,-70,7253,-70,7260,-70,7266,-70,7272,-70,7278,-70,7284,-70,7290,-71,7297,-71,7303,-71,7309,-72,7315,-72,7358,-76,7365,-77,7396,-82,7402,-83,7408,-84,7414,-86,7420,-87,7426,-89,7433,-90,7439,-92,7445,-93,7451,-95,7457,-97,7464,-98,7470,-100,7476,-102,7482,-104,7488,-105,7495,-107,7501,-109,7507,-111,7513,-113,7519,-114,7525,-116,7532,-118,7538,-120,7544,-121,7550,-123,7556,-125,7563,-127,7569,-129,7575,-131,7581,-133,7587,-135,7643,-160,7693,-195,7736,-241,7773,-295,7804,-350,7835,-414,7853,-456,7860,-470,7866,-485,7872,-500,7878,-515,7884,-531,7890,-546,7897,-561,7903,-577,7909,-592,7915,-607,7921,-622,7928,-637,7934,-651,7958,-706,7989,-766,8027,-826,8064,-875,8095,-910,8101,-917,8150,-962,8206,-989,8237,-993,8243,-993,8305,-983,8361,-960,8416,-924,8466,-882,8478,-869,8484,-863,8491,-856,8497,-849,8503,-841,8509,-833,8515,-825,8521,-817,8528,-809,8534,-800,8540,-791,8546,-783,8552,-773,8559,-764,8565,-755,8571,-746,8577,-736,8583,-727,8590,-717,8596,-708,8602,-699,8639,-647,8651,-631,8658,-623,8701,-576,8744,-537,8750,-531,8757,-526,8763,-521,8769,-515,8775,-510,8781,-504,8787,-499,8794,-493,8800,-488,8806,-482,8812,-477,8818,-471,8825,-466,8831,-460,8837,-454,8843,-449,8849,-443,8856,-438,8862,-432,8868,-426,8874,-421,8880,-415,8886,-410,8893,-405,8899,-399,8905,-394,8911,-388,8917,-383,8924,-378,8930,-373,8936,-368,8942,-363,8948,-358,8955,-353,8961,-348,8967,-343,8973,-339,9023,-303,9078,-268,9103,-255,9109,-252,9159,-234,9165,-232,9171,-231,9177,-229,9183,-228,9190,-226,9196,-225,9202,-223,9208,-222,9214,-221,9221,-219,9227,-218,9233,-217,9239,-216,9245,-215,9251,-214,9258,-213,9264,-212,9270,-210,9276,-209,9282,-208,9289,-207,9295,-205,9301,-204,9307,-202,9313,-201,9375,-177,9388,-171,9394,-167,9400,-164,9406,-161,9412,-158,9419,-154,9425,-151,9431,-148,9437,-144,9443,-141,9449,-138,9505,-113,9567,-96,9573,-95,9579,-94,9610,-89,9616,-88,9623,-87,9629,-87,9635,-86,9641,-85,9647,-84,9654,-84,9660,-83,9666,-83,9672,-82,9678,-81,9684,-81,9691,-80,9697,-80,9703,-79,9709,-79,9715,-78,9722,-78,9728,-78,9734,-77,9740,-77,9746,-77,9753,-76,9759,-76,9765,-76,9771,-76,9777,-76,9783,-75,9790,-75,9796,-75,9802,-75,9808,-75,9814,-75,9821,-75,9827,-76,9833,-76,9839,-76,9845,-76,9852,-76,9858,-76,9864,-76,9870,-76,9876,-77,9883,-77,9889,-77,9895,-77,9901,-77,9907,-77,9913,-77,9951,-77,9957,-77,9963,-77,9969,-77,9975,-77,9981,-77,9988,-77,9994,-76,10000,-76,10006,-76,10012,-76,10019,-76,10025,-76,10031,-76,10037,-76,10043,-76,10049,-75,10056,-75,10062,-75,10068,-75,10074,-75,10080,-75,10087,-75,10093,-74,10099,-74,10105,-74,10111,-74,10118,-74,10124,-74,10130,-73,10136,-73,10142,-73,10148,-73,10155,-73,10161,-72,10167,-72,10173,-72,10179,-72,10186,-72,10192,-71,10198,-71,10204,-71,10210,-71,10216,-71,10223,-71,10229,-70,10235,-70,10241,-70,10247,-70,10254,-70,10260,-70,10266,-70,10272,-70,10278,-70,10285,-69,10291,-69,10297,-69,10303,-69,10309,-69,10316,-69,10322,-69,10328,-69,10334,-69,10340,-69,10346,-69,10353,-69e" filled="false" stroked="true" strokeweight=".371318pt" strokecolor="#006400">
                <v:path arrowok="t"/>
              </v:shape>
            </v:group>
            <v:group style="position:absolute;left:6970;top:-1071;width:3606;height:1068" coordorigin="6970,-1071" coordsize="3606,1068">
              <v:shape style="position:absolute;left:6970;top:-1071;width:3606;height:1068" coordorigin="6970,-1071" coordsize="3606,1068" path="m6970,-4l10576,-4,10576,-1071,6970,-1071,6970,-4xe" filled="false" stroked="true" strokeweight=".371318pt" strokecolor="#000000">
                <v:path arrowok="t"/>
              </v:shape>
            </v:group>
            <v:group style="position:absolute;left:6827;top:-1071;width:143;height:1068" coordorigin="6827,-1071" coordsize="143,1068">
              <v:shape style="position:absolute;left:6827;top:-1071;width:143;height:1068" coordorigin="6827,-1071" coordsize="143,1068" path="m6827,-4l6970,-4,6970,-1071,6827,-1071,6827,-4xe" filled="true" fillcolor="#87ceeb" stroked="false">
                <v:path arrowok="t"/>
                <v:fill type="solid"/>
              </v:shape>
            </v:group>
            <v:group style="position:absolute;left:6827;top:-1071;width:143;height:1068" coordorigin="6827,-1071" coordsize="143,1068">
              <v:shape style="position:absolute;left:6827;top:-1071;width:143;height:1068" coordorigin="6827,-1071" coordsize="143,1068" path="m6827,-4l6970,-4,6970,-1071,6827,-1071,6827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21.236336pt;margin-top:24.362568pt;width:17.1pt;height:27.5pt;mso-position-horizontal-relative:page;mso-position-vertical-relative:paragraph;z-index:275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49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8.504834pt;width:6.95pt;height:11.65pt;mso-position-horizontal-relative:page;mso-position-vertical-relative:paragraph;z-index:282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9.273848pt;width:6.95pt;height:11.65pt;mso-position-horizontal-relative:page;mso-position-vertical-relative:paragraph;z-index:284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40.325893pt;width:6.95pt;height:27.2pt;mso-position-horizontal-relative:page;mso-position-vertical-relative:paragraph;z-index:287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27.745022pt;width:7.95pt;height:21.5pt;mso-position-horizontal-relative:page;mso-position-vertical-relative:paragraph;z-index:294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-37.606857pt;width:7.95pt;height:21.5pt;mso-position-horizontal-relative:page;mso-position-vertical-relative:paragraph;z-index:296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18.941332pt;width:18.45pt;height:30.3pt;mso-position-horizontal-relative:page;mso-position-vertical-relative:paragraph;z-index:306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1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9.273848pt;width:6.95pt;height:11.65pt;mso-position-horizontal-relative:page;mso-position-vertical-relative:paragraph;z-index:308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41.915131pt;width:18.45pt;height:28pt;mso-position-horizontal-relative:page;mso-position-vertical-relative:paragraph;z-index:311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63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2" w:id="103"/>
      <w:bookmarkEnd w:id="103"/>
      <w:r>
        <w:rPr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tabs>
          <w:tab w:pos="1549" w:val="left" w:leader="none"/>
          <w:tab w:pos="2093" w:val="left" w:leader="none"/>
          <w:tab w:pos="2637" w:val="left" w:leader="none"/>
          <w:tab w:pos="3181" w:val="left" w:leader="none"/>
          <w:tab w:pos="3725" w:val="left" w:leader="none"/>
        </w:tabs>
        <w:spacing w:before="86"/>
        <w:ind w:left="103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1260"/>
          <w:cols w:num="2" w:equalWidth="0">
            <w:col w:w="4704" w:space="40"/>
            <w:col w:w="451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260"/>
        </w:sectPr>
      </w:pPr>
    </w:p>
    <w:p>
      <w:pPr>
        <w:tabs>
          <w:tab w:pos="2327" w:val="left" w:leader="none"/>
          <w:tab w:pos="2867" w:val="left" w:leader="none"/>
          <w:tab w:pos="3408" w:val="left" w:leader="none"/>
          <w:tab w:pos="3948" w:val="left" w:leader="none"/>
          <w:tab w:pos="4489" w:val="left" w:leader="none"/>
        </w:tabs>
        <w:spacing w:before="86"/>
        <w:ind w:left="181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39.004425pt;margin-top:11.611454pt;width:190.6pt;height:56.6pt;mso-position-horizontal-relative:page;mso-position-vertical-relative:paragraph;z-index:2608" coordorigin="2780,232" coordsize="3812,1132">
            <v:group style="position:absolute;left:2784;top:1238;width:57;height:2" coordorigin="2784,1238" coordsize="57,2">
              <v:shape style="position:absolute;left:2784;top:1238;width:57;height:2" coordorigin="2784,1238" coordsize="57,0" path="m2840,1238l2784,1238e" filled="false" stroked="true" strokeweight=".371318pt" strokecolor="#000000">
                <v:path arrowok="t"/>
              </v:shape>
            </v:group>
            <v:group style="position:absolute;left:2784;top:958;width:57;height:2" coordorigin="2784,958" coordsize="57,2">
              <v:shape style="position:absolute;left:2784;top:958;width:57;height:2" coordorigin="2784,958" coordsize="57,0" path="m2840,958l2784,958e" filled="false" stroked="true" strokeweight=".371318pt" strokecolor="#000000">
                <v:path arrowok="t"/>
              </v:shape>
            </v:group>
            <v:group style="position:absolute;left:2784;top:678;width:57;height:2" coordorigin="2784,678" coordsize="57,2">
              <v:shape style="position:absolute;left:2784;top:678;width:57;height:2" coordorigin="2784,678" coordsize="57,0" path="m2840,678l2784,678e" filled="false" stroked="true" strokeweight=".371318pt" strokecolor="#000000">
                <v:path arrowok="t"/>
              </v:shape>
            </v:group>
            <v:group style="position:absolute;left:2784;top:398;width:57;height:2" coordorigin="2784,398" coordsize="57,2">
              <v:shape style="position:absolute;left:2784;top:398;width:57;height:2" coordorigin="2784,398" coordsize="57,0" path="m2840,398l2784,398e" filled="false" stroked="true" strokeweight=".371318pt" strokecolor="#000000">
                <v:path arrowok="t"/>
              </v:shape>
            </v:group>
            <v:group style="position:absolute;left:3559;top:1303;width:2;height:57" coordorigin="3559,1303" coordsize="2,57">
              <v:shape style="position:absolute;left:3559;top:1303;width:2;height:57" coordorigin="3559,1303" coordsize="0,57" path="m3559,1303l3559,1360e" filled="false" stroked="true" strokeweight=".371318pt" strokecolor="#000000">
                <v:path arrowok="t"/>
              </v:shape>
            </v:group>
            <v:group style="position:absolute;left:4664;top:1303;width:2;height:57" coordorigin="4664,1303" coordsize="2,57">
              <v:shape style="position:absolute;left:4664;top:1303;width:2;height:57" coordorigin="4664,1303" coordsize="0,57" path="m4664,1303l4664,1360e" filled="false" stroked="true" strokeweight=".371318pt" strokecolor="#000000">
                <v:path arrowok="t"/>
              </v:shape>
            </v:group>
            <v:group style="position:absolute;left:5770;top:1303;width:2;height:57" coordorigin="5770,1303" coordsize="2,57">
              <v:shape style="position:absolute;left:5770;top:1303;width:2;height:57" coordorigin="5770,1303" coordsize="0,57" path="m5770,1303l5770,1360e" filled="false" stroked="true" strokeweight=".371318pt" strokecolor="#000000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303l4785,1238e" filled="false" stroked="true" strokeweight=".371318pt" strokecolor="#0080ff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0080ff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303l4785,1238e" filled="false" stroked="true" strokeweight=".371318pt" strokecolor="#ff00ff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ff00ff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303l4785,1238e" filled="false" stroked="true" strokeweight=".371318pt" strokecolor="#006400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006400">
                <v:path arrowok="t"/>
              </v:shape>
            </v:group>
            <v:group style="position:absolute;left:2983;top:236;width:3606;height:1068" coordorigin="2983,236" coordsize="3606,1068">
              <v:shape style="position:absolute;left:2983;top:236;width:3606;height:1068" coordorigin="2983,236" coordsize="3606,1068" path="m2983,1303l6588,1303,6588,236,2983,236,2983,1303xe" filled="false" stroked="true" strokeweight=".371318pt" strokecolor="#000000">
                <v:path arrowok="t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true" fillcolor="#87ceeb" stroked="false">
                <v:path arrowok="t"/>
                <v:fill type="solid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11.611454pt;width:190.6pt;height:56.6pt;mso-position-horizontal-relative:page;mso-position-vertical-relative:paragraph;z-index:2632" coordorigin="6768,232" coordsize="3812,1132">
            <v:group style="position:absolute;left:6771;top:1238;width:57;height:2" coordorigin="6771,1238" coordsize="57,2">
              <v:shape style="position:absolute;left:6771;top:1238;width:57;height:2" coordorigin="6771,1238" coordsize="57,0" path="m6827,1238l6771,1238e" filled="false" stroked="true" strokeweight=".371318pt" strokecolor="#000000">
                <v:path arrowok="t"/>
              </v:shape>
            </v:group>
            <v:group style="position:absolute;left:6771;top:1079;width:57;height:2" coordorigin="6771,1079" coordsize="57,2">
              <v:shape style="position:absolute;left:6771;top:1079;width:57;height:2" coordorigin="6771,1079" coordsize="57,0" path="m6827,1079l6771,1079e" filled="false" stroked="true" strokeweight=".371318pt" strokecolor="#000000">
                <v:path arrowok="t"/>
              </v:shape>
            </v:group>
            <v:group style="position:absolute;left:6771;top:919;width:57;height:2" coordorigin="6771,919" coordsize="57,2">
              <v:shape style="position:absolute;left:6771;top:919;width:57;height:2" coordorigin="6771,919" coordsize="57,0" path="m6827,919l6771,919e" filled="false" stroked="true" strokeweight=".371318pt" strokecolor="#000000">
                <v:path arrowok="t"/>
              </v:shape>
            </v:group>
            <v:group style="position:absolute;left:6771;top:760;width:57;height:2" coordorigin="6771,760" coordsize="57,2">
              <v:shape style="position:absolute;left:6771;top:760;width:57;height:2" coordorigin="6771,760" coordsize="57,0" path="m6827,760l6771,760e" filled="false" stroked="true" strokeweight=".371318pt" strokecolor="#000000">
                <v:path arrowok="t"/>
              </v:shape>
            </v:group>
            <v:group style="position:absolute;left:6771;top:601;width:57;height:2" coordorigin="6771,601" coordsize="57,2">
              <v:shape style="position:absolute;left:6771;top:601;width:57;height:2" coordorigin="6771,601" coordsize="57,0" path="m6827,601l6771,601e" filled="false" stroked="true" strokeweight=".371318pt" strokecolor="#000000">
                <v:path arrowok="t"/>
              </v:shape>
            </v:group>
            <v:group style="position:absolute;left:6771;top:442;width:57;height:2" coordorigin="6771,442" coordsize="57,2">
              <v:shape style="position:absolute;left:6771;top:442;width:57;height:2" coordorigin="6771,442" coordsize="57,0" path="m6827,442l6771,442e" filled="false" stroked="true" strokeweight=".371318pt" strokecolor="#000000">
                <v:path arrowok="t"/>
              </v:shape>
            </v:group>
            <v:group style="position:absolute;left:6771;top:282;width:57;height:2" coordorigin="6771,282" coordsize="57,2">
              <v:shape style="position:absolute;left:6771;top:282;width:57;height:2" coordorigin="6771,282" coordsize="57,0" path="m6827,282l6771,282e" filled="false" stroked="true" strokeweight=".371318pt" strokecolor="#000000">
                <v:path arrowok="t"/>
              </v:shape>
            </v:group>
            <v:group style="position:absolute;left:7167;top:1303;width:2;height:57" coordorigin="7167,1303" coordsize="2,57">
              <v:shape style="position:absolute;left:7167;top:1303;width:2;height:57" coordorigin="7167,1303" coordsize="0,57" path="m7167,1303l7167,1360e" filled="false" stroked="true" strokeweight=".371318pt" strokecolor="#000000">
                <v:path arrowok="t"/>
              </v:shape>
              <v:shape style="position:absolute;left:7273;top:354;width:2933;height:1010" type="#_x0000_t75" stroked="false">
                <v:imagedata r:id="rId53" o:title=""/>
              </v:shape>
            </v:group>
            <v:group style="position:absolute;left:10236;top:1303;width:2;height:57" coordorigin="10236,1303" coordsize="2,57">
              <v:shape style="position:absolute;left:10236;top:1303;width:2;height:57" coordorigin="10236,1303" coordsize="0,57" path="m10236,1303l10236,1360e" filled="false" stroked="true" strokeweight=".371318pt" strokecolor="#000000">
                <v:path arrowok="t"/>
              </v:shape>
            </v:group>
            <v:group style="position:absolute;left:7191;top:353;width:3163;height:885" coordorigin="7191,353" coordsize="3163,885">
              <v:shape style="position:absolute;left:7191;top:353;width:3163;height:885" coordorigin="7191,353" coordsize="3163,885" path="m7191,1238l7198,1238,7204,1238,7210,1238,7216,1238,7222,1238,7229,1238,7235,1238,7241,1238,7247,1238,7253,1238,7260,1238,7266,1237,7272,1237,7278,1237,7284,1237,7290,1237,7297,1237,7303,1237,7309,1237,7315,1236,7321,1236,7328,1236,7334,1236,7340,1236,7346,1235,7352,1235,7359,1235,7365,1235,7371,1234,7377,1234,7383,1234,7390,1233,7396,1233,7402,1233,7408,1232,7414,1232,7420,1231,7427,1231,7433,1231,7439,1230,7445,1230,7451,1229,7458,1229,7464,1228,7470,1228,7476,1227,7482,1227,7489,1226,7495,1225,7501,1225,7507,1224,7513,1223,7519,1222,7526,1221,7532,1220,7538,1219,7544,1218,7606,1203,7662,1177,7711,1139,7755,1094,7792,1046,7798,1037,7829,991,7835,981,7841,971,7847,961,7854,951,7860,941,7866,931,7872,920,7878,910,7885,900,7891,890,7897,880,7903,869,7909,859,7916,849,7922,840,7928,830,7934,820,7971,766,7977,757,7984,749,7990,741,7996,732,8002,724,8008,716,8015,708,8021,700,8027,692,8033,684,8039,677,8046,669,8052,661,8058,653,8064,645,8070,637,8077,628,8083,620,8089,612,8095,604,8101,596,8107,588,8114,580,8151,534,8157,528,8206,482,8256,450,8262,446,8268,442,8275,438,8281,434,8330,399,8336,395,8392,360,8423,353,8429,354,8485,381,8522,420,8528,427,8534,435,8541,442,8547,450,8553,457,8559,464,8565,472,8572,479,8578,486,8584,493,8615,527,8621,533,8627,539,8633,545,8640,552,8646,558,8652,564,8658,570,8664,576,8671,583,8677,589,8683,596,8689,602,8695,609,8702,615,8708,622,8714,629,8720,636,8726,643,8733,650,8739,658,8745,665,8751,672,8757,680,8763,687,8770,694,8776,702,8782,709,8788,716,8794,724,8801,731,8807,738,8813,745,8819,752,8825,759,8832,766,8838,773,8844,780,8850,787,8856,794,8863,801,8869,807,8875,814,8881,821,8887,828,8893,835,8900,841,8906,848,8912,855,8918,862,8924,869,8931,876,8937,883,8943,890,8949,897,8955,904,8962,911,8968,918,8974,925,8980,932,8986,939,8992,945,8999,952,9005,958,9011,965,9054,1007,9104,1048,9141,1076,9147,1081,9153,1085,9160,1090,9166,1094,9172,1098,9178,1103,9184,1107,9191,1111,9197,1115,9203,1119,9209,1123,9215,1127,9271,1160,9290,1169,9296,1172,9358,1195,9382,1202,9389,1203,9395,1205,9401,1206,9407,1207,9413,1209,9419,1210,9426,1211,9432,1212,9438,1213,9444,1214,9450,1215,9457,1216,9463,1217,9469,1218,9500,1221,9506,1222,9512,1222,9519,1223,9525,1223,9531,1223,9537,1223,9543,1224,9550,1224,9556,1224,9562,1224,9568,1224,9574,1224,9580,1224,9587,1224,9593,1224,9599,1224,9605,1224,9611,1224,9618,1224,9624,1225,9630,1225,9636,1225,9642,1225,9649,1226,9655,1226,9661,1226,9667,1227,9673,1227,9680,1227,9686,1228,9692,1228,9698,1228,9704,1229,9710,1229,9717,1229,9723,1230,9729,1230,9735,1230,9741,1231,9748,1231,9754,1231,9760,1232,9766,1232,9772,1232,9779,1232,9785,1233,9791,1233,9797,1233,9803,1233,9809,1233,9816,1234,9822,1234,9828,1234,9834,1234,9840,1235,9847,1235,9853,1235,9859,1235,9865,1235,9871,1236,9878,1236,9884,1236,9890,1236,9896,1236,9902,1236,9908,1237,9915,1237,9921,1237,9927,1237,9933,1237,9939,1237,9946,1237,9952,1237,9958,1237,9964,1237,9970,1237,9977,1237,9983,1236,9989,1236,9995,1236,10001,1236,10007,1236,10014,1236,10020,1236,10026,1235,10032,1235,10038,1235,10045,1235,10051,1235,10057,1235,10063,1235,10069,1234,10076,1234,10082,1234,10088,1234,10094,1234,10100,1234,10106,1234,10113,1234,10119,1234,10125,1234,10131,1234,10137,1234,10144,1234,10150,1234,10156,1235,10162,1235,10168,1235,10175,1235,10181,1235,10187,1235,10193,1236,10199,1236,10205,1236,10212,1236,10218,1236,10224,1237,10230,1237,10236,1237,10243,1237,10249,1237,10255,1237,10261,1237,10267,1237,10274,1237,10280,1238,10286,1238,10292,1238,10298,1238,10305,1238,10311,1238,10317,1238,10323,1238,10329,1238,10336,1238,10342,1238,10348,1238,10354,1238e" filled="false" stroked="true" strokeweight=".371318pt" strokecolor="#ff00ff">
                <v:path arrowok="t"/>
              </v:shape>
              <v:shape style="position:absolute;left:7294;top:298;width:2678;height:1011" type="#_x0000_t75" stroked="false">
                <v:imagedata r:id="rId54" o:title=""/>
              </v:shape>
            </v:group>
            <v:group style="position:absolute;left:6970;top:236;width:3606;height:1068" coordorigin="6970,236" coordsize="3606,1068">
              <v:shape style="position:absolute;left:6970;top:236;width:3606;height:1068" coordorigin="6970,236" coordsize="3606,1068" path="m6970,1303l10576,1303,10576,236,6970,236,6970,1303xe" filled="false" stroked="true" strokeweight=".371318pt" strokecolor="#000000">
                <v:path arrowok="t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true" fillcolor="#87ceeb" stroked="false">
                <v:path arrowok="t"/>
                <v:fill type="solid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31.37114pt;margin-top:14.099363pt;width:6.95pt;height:53.65pt;mso-position-horizontal-relative:page;mso-position-vertical-relative:paragraph;z-index:277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9.273835pt;width:6.95pt;height:11.65pt;mso-position-horizontal-relative:page;mso-position-vertical-relative:paragraph;z-index:280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27.745033pt;width:7.95pt;height:21.5pt;mso-position-horizontal-relative:page;mso-position-vertical-relative:paragraph;z-index:29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8.296909pt;width:6.95pt;height:11.65pt;mso-position-horizontal-relative:page;mso-position-vertical-relative:paragraph;z-index:301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9.273835pt;width:6.95pt;height:11.65pt;mso-position-horizontal-relative:page;mso-position-vertical-relative:paragraph;z-index:304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tabs>
          <w:tab w:pos="1250" w:val="left" w:leader="none"/>
          <w:tab w:pos="1804" w:val="left" w:leader="none"/>
          <w:tab w:pos="2386" w:val="left" w:leader="none"/>
          <w:tab w:pos="2968" w:val="left" w:leader="none"/>
          <w:tab w:pos="3551" w:val="left" w:leader="none"/>
        </w:tabs>
        <w:spacing w:before="86"/>
        <w:ind w:left="66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1260"/>
          <w:cols w:num="2" w:equalWidth="0">
            <w:col w:w="4600" w:space="40"/>
            <w:col w:w="462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280" w:left="1720" w:right="1260"/>
        </w:sectPr>
      </w:pPr>
    </w:p>
    <w:p>
      <w:pPr>
        <w:tabs>
          <w:tab w:pos="2889" w:val="left" w:leader="none"/>
          <w:tab w:pos="3994" w:val="left" w:leader="none"/>
        </w:tabs>
        <w:spacing w:before="86"/>
        <w:ind w:left="181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330.748840pt;margin-top:-41.127945pt;width:18.45pt;height:43.5pt;mso-position-horizontal-relative:page;mso-position-vertical-relative:paragraph;z-index:299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389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5</w:t>
        <w:tab/>
        <w:t>10</w:t>
        <w:tab/>
        <w:t>15</w:t>
      </w:r>
      <w:r>
        <w:rPr>
          <w:rFonts w:ascii="Arial"/>
          <w:sz w:val="10"/>
        </w:rPr>
      </w:r>
    </w:p>
    <w:p>
      <w:pPr>
        <w:tabs>
          <w:tab w:pos="2269" w:val="left" w:leader="none"/>
          <w:tab w:pos="3292" w:val="left" w:leader="none"/>
          <w:tab w:pos="4315" w:val="left" w:leader="none"/>
        </w:tabs>
        <w:spacing w:before="86"/>
        <w:ind w:left="127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10</w:t>
        <w:tab/>
        <w:t>20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1260"/>
          <w:cols w:num="2" w:equalWidth="0">
            <w:col w:w="4105" w:space="40"/>
            <w:col w:w="511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tabs>
          <w:tab w:pos="5137" w:val="left" w:leader="none"/>
        </w:tabs>
        <w:spacing w:line="242" w:lineRule="auto" w:before="138"/>
        <w:ind w:right="123"/>
        <w:jc w:val="left"/>
      </w:pPr>
      <w:r>
        <w:rPr>
          <w:w w:val="115"/>
        </w:rPr>
        <w:t>Figure</w:t>
      </w:r>
      <w:r>
        <w:rPr>
          <w:spacing w:val="-22"/>
          <w:w w:val="115"/>
        </w:rPr>
        <w:t> </w:t>
      </w:r>
      <w:r>
        <w:rPr>
          <w:w w:val="115"/>
        </w:rPr>
        <w:t>2.7: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distribut</w:t>
      </w:r>
      <w:r>
        <w:rPr>
          <w:spacing w:val="-2"/>
          <w:w w:val="115"/>
        </w:rPr>
        <w:t>ions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15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,</w:t>
      </w:r>
      <w:r>
        <w:rPr>
          <w:spacing w:val="-15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added</w:t>
      </w:r>
      <w:r>
        <w:rPr>
          <w:spacing w:val="-15"/>
          <w:w w:val="115"/>
        </w:rPr>
        <w:t> </w:t>
      </w:r>
      <w:r>
        <w:rPr>
          <w:w w:val="115"/>
        </w:rPr>
        <w:t>anomalies,</w:t>
      </w:r>
      <w:r>
        <w:rPr>
          <w:spacing w:val="28"/>
          <w:w w:val="109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calculated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w w:val="115"/>
        </w:rPr>
        <w:t>independent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tabs>
          <w:tab w:pos="7898" w:val="left" w:leader="none"/>
        </w:tabs>
        <w:spacing w:line="242" w:lineRule="auto"/>
        <w:ind w:right="109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22"/>
          <w:w w:val="115"/>
        </w:rPr>
        <w:t> </w:t>
      </w:r>
      <w:hyperlink w:history="true" w:anchor="_bookmark51">
        <w:r>
          <w:rPr>
            <w:w w:val="115"/>
          </w:rPr>
          <w:t>2.3</w:t>
        </w:r>
      </w:hyperlink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</w:t>
      </w:r>
      <w:r>
        <w:rPr>
          <w:spacing w:val="8"/>
          <w:w w:val="115"/>
        </w:rPr>
        <w:t> </w:t>
      </w:r>
      <w:hyperlink w:history="true" w:anchor="_bookmark52">
        <w:r>
          <w:rPr>
            <w:w w:val="115"/>
          </w:rPr>
          <w:t>2.7</w:t>
        </w:r>
      </w:hyperlink>
      <w:r>
        <w:rPr>
          <w:spacing w:val="-22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posterior</w:t>
      </w:r>
      <w:r>
        <w:rPr>
          <w:spacing w:val="-22"/>
          <w:w w:val="115"/>
        </w:rPr>
        <w:t> </w:t>
      </w:r>
      <w:r>
        <w:rPr>
          <w:w w:val="115"/>
        </w:rPr>
        <w:t>distribution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A,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21"/>
          <w:w w:val="112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spacing w:val="1"/>
          <w:w w:val="115"/>
        </w:rPr>
        <w:t>model.</w:t>
      </w:r>
      <w:r>
        <w:rPr>
          <w:spacing w:val="1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5"/>
          <w:w w:val="115"/>
        </w:rPr>
        <w:t> </w:t>
      </w:r>
      <w:r>
        <w:rPr>
          <w:w w:val="115"/>
        </w:rPr>
        <w:t>1</w:t>
      </w:r>
      <w:r>
        <w:rPr>
          <w:spacing w:val="-4"/>
          <w:w w:val="115"/>
        </w:rPr>
        <w:t> </w:t>
      </w:r>
      <w:r>
        <w:rPr>
          <w:w w:val="115"/>
        </w:rPr>
        <w:t>uses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non-informativ</w:t>
      </w:r>
      <w:r>
        <w:rPr>
          <w:spacing w:val="-2"/>
          <w:w w:val="115"/>
        </w:rPr>
        <w:t>e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prior,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it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most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particular</w:t>
      </w:r>
      <w:r>
        <w:rPr>
          <w:spacing w:val="51"/>
          <w:w w:val="122"/>
        </w:rPr>
        <w:t> </w:t>
      </w:r>
      <w:r>
        <w:rPr>
          <w:w w:val="115"/>
        </w:rPr>
        <w:t>posterior</w:t>
      </w:r>
      <w:r>
        <w:rPr>
          <w:spacing w:val="-22"/>
          <w:w w:val="115"/>
        </w:rPr>
        <w:t> </w:t>
      </w:r>
      <w:r>
        <w:rPr>
          <w:w w:val="115"/>
        </w:rPr>
        <w:t>out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all</w:t>
      </w:r>
      <w:r>
        <w:rPr>
          <w:spacing w:val="-20"/>
          <w:w w:val="115"/>
        </w:rPr>
        <w:t> </w:t>
      </w:r>
      <w:r>
        <w:rPr>
          <w:w w:val="115"/>
        </w:rPr>
        <w:t>models</w:t>
      </w:r>
      <w:r>
        <w:rPr>
          <w:spacing w:val="-21"/>
          <w:w w:val="115"/>
        </w:rPr>
        <w:t> </w:t>
      </w:r>
      <w:r>
        <w:rPr>
          <w:w w:val="115"/>
        </w:rPr>
        <w:t>at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1"/>
          <w:w w:val="115"/>
        </w:rPr>
        <w:t> </w:t>
      </w:r>
      <w:r>
        <w:rPr>
          <w:w w:val="115"/>
        </w:rPr>
        <w:t>1</w:t>
      </w:r>
      <w:r>
        <w:rPr>
          <w:spacing w:val="-21"/>
          <w:w w:val="115"/>
        </w:rPr>
        <w:t> </w:t>
      </w:r>
      <w:r>
        <w:rPr>
          <w:w w:val="115"/>
        </w:rPr>
        <w:t>(A),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mean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posterior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distribution</w:t>
      </w:r>
      <w:r>
        <w:rPr>
          <w:spacing w:val="73"/>
          <w:w w:val="112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around</w:t>
      </w:r>
      <w:r>
        <w:rPr>
          <w:spacing w:val="11"/>
          <w:w w:val="115"/>
        </w:rPr>
        <w:t> </w:t>
      </w:r>
      <w:r>
        <w:rPr>
          <w:w w:val="115"/>
        </w:rPr>
        <w:t>2</w:t>
      </w:r>
      <w:r>
        <w:rPr>
          <w:spacing w:val="11"/>
          <w:w w:val="115"/>
        </w:rPr>
        <w:t> </w:t>
      </w:r>
      <w:r>
        <w:rPr>
          <w:w w:val="115"/>
        </w:rPr>
        <w:t>unit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lowe</w:t>
      </w:r>
      <w:r>
        <w:rPr>
          <w:spacing w:val="-3"/>
          <w:w w:val="115"/>
        </w:rPr>
        <w:t>r</w:t>
      </w:r>
      <w:r>
        <w:rPr>
          <w:spacing w:val="11"/>
          <w:w w:val="115"/>
        </w:rPr>
        <w:t> </w:t>
      </w:r>
      <w:r>
        <w:rPr>
          <w:w w:val="115"/>
        </w:rPr>
        <w:t>than</w:t>
      </w:r>
      <w:r>
        <w:rPr>
          <w:spacing w:val="11"/>
          <w:w w:val="115"/>
        </w:rPr>
        <w:t> </w:t>
      </w:r>
      <w:r>
        <w:rPr>
          <w:w w:val="115"/>
        </w:rPr>
        <w:t>other</w:t>
      </w:r>
      <w:r>
        <w:rPr>
          <w:spacing w:val="10"/>
          <w:w w:val="115"/>
        </w:rPr>
        <w:t> </w:t>
      </w:r>
      <w:r>
        <w:rPr>
          <w:w w:val="115"/>
        </w:rPr>
        <w:t>models,</w:t>
      </w:r>
      <w:r>
        <w:rPr>
          <w:spacing w:val="12"/>
          <w:w w:val="115"/>
        </w:rPr>
        <w:t> </w:t>
      </w:r>
      <w:r>
        <w:rPr>
          <w:w w:val="115"/>
        </w:rPr>
        <w:t>there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no</w:t>
      </w:r>
      <w:r>
        <w:rPr>
          <w:spacing w:val="11"/>
          <w:w w:val="115"/>
        </w:rPr>
        <w:t> </w:t>
      </w:r>
      <w:r>
        <w:rPr>
          <w:w w:val="115"/>
        </w:rPr>
        <w:t>standard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devia</w:t>
      </w:r>
      <w:r>
        <w:rPr>
          <w:spacing w:val="-1"/>
          <w:w w:val="115"/>
        </w:rPr>
        <w:t>tion,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20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10"/>
          <w:w w:val="115"/>
        </w:rPr>
        <w:t> </w:t>
      </w:r>
      <w:r>
        <w:rPr>
          <w:w w:val="115"/>
        </w:rPr>
        <w:t>samples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0"/>
          <w:w w:val="115"/>
        </w:rPr>
        <w:t> </w:t>
      </w:r>
      <w:r>
        <w:rPr>
          <w:w w:val="115"/>
        </w:rPr>
        <w:t>0.</w:t>
      </w:r>
      <w:r>
        <w:rPr>
          <w:spacing w:val="64"/>
          <w:w w:val="115"/>
        </w:rPr>
        <w:t> </w:t>
      </w:r>
      <w:r>
        <w:rPr>
          <w:w w:val="115"/>
        </w:rPr>
        <w:t>Our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11"/>
          <w:w w:val="115"/>
        </w:rPr>
        <w:t> </w:t>
      </w:r>
      <w:r>
        <w:rPr>
          <w:w w:val="115"/>
        </w:rPr>
        <w:t>suggests</w:t>
      </w:r>
      <w:r>
        <w:rPr>
          <w:spacing w:val="11"/>
          <w:w w:val="115"/>
        </w:rPr>
        <w:t> </w:t>
      </w:r>
      <w:r>
        <w:rPr>
          <w:w w:val="120"/>
        </w:rPr>
        <w:t>that</w:t>
      </w:r>
      <w:r>
        <w:rPr>
          <w:spacing w:val="7"/>
          <w:w w:val="120"/>
        </w:rPr>
        <w:t> </w:t>
      </w:r>
      <w:r>
        <w:rPr>
          <w:spacing w:val="-1"/>
          <w:w w:val="115"/>
        </w:rPr>
        <w:t>non-informativ</w:t>
      </w:r>
      <w:r>
        <w:rPr>
          <w:spacing w:val="-2"/>
          <w:w w:val="115"/>
        </w:rPr>
        <w:t>e</w:t>
      </w:r>
      <w:r>
        <w:rPr>
          <w:spacing w:val="47"/>
          <w:w w:val="106"/>
        </w:rPr>
        <w:t> </w:t>
      </w:r>
      <w:r>
        <w:rPr>
          <w:w w:val="115"/>
        </w:rPr>
        <w:t>priors</w:t>
      </w:r>
      <w:r>
        <w:rPr>
          <w:spacing w:val="-14"/>
          <w:w w:val="115"/>
        </w:rPr>
        <w:t> </w:t>
      </w:r>
      <w:r>
        <w:rPr>
          <w:w w:val="115"/>
        </w:rPr>
        <w:t>produce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tly</w:t>
      </w:r>
      <w:r>
        <w:rPr>
          <w:spacing w:val="-13"/>
          <w:w w:val="115"/>
        </w:rPr>
        <w:t> </w:t>
      </w:r>
      <w:r>
        <w:rPr>
          <w:w w:val="115"/>
        </w:rPr>
        <w:t>diff</w:t>
      </w:r>
      <w:r>
        <w:rPr>
          <w:spacing w:val="32"/>
          <w:w w:val="115"/>
        </w:rPr>
        <w:t> </w:t>
      </w:r>
      <w:r>
        <w:rPr>
          <w:w w:val="115"/>
        </w:rPr>
        <w:t>t</w:t>
      </w:r>
      <w:r>
        <w:rPr>
          <w:spacing w:val="-14"/>
          <w:w w:val="115"/>
        </w:rPr>
        <w:t> </w:t>
      </w:r>
      <w:r>
        <w:rPr>
          <w:w w:val="115"/>
        </w:rPr>
        <w:t>result</w:t>
      </w:r>
      <w:r>
        <w:rPr>
          <w:spacing w:val="-13"/>
          <w:w w:val="115"/>
        </w:rPr>
        <w:t> </w:t>
      </w:r>
      <w:r>
        <w:rPr>
          <w:w w:val="115"/>
        </w:rPr>
        <w:t>compares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weakly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informative</w:t>
      </w:r>
      <w:r>
        <w:rPr>
          <w:spacing w:val="-13"/>
          <w:w w:val="115"/>
        </w:rPr>
        <w:t> </w:t>
      </w:r>
      <w:r>
        <w:rPr>
          <w:w w:val="115"/>
        </w:rPr>
        <w:t>priors.</w:t>
      </w:r>
      <w:r>
        <w:rPr>
          <w:spacing w:val="45"/>
          <w:w w:val="111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1"/>
          <w:w w:val="115"/>
        </w:rPr>
        <w:t> </w:t>
      </w:r>
      <w:r>
        <w:rPr>
          <w:w w:val="115"/>
        </w:rPr>
        <w:t>distributions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2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6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0"/>
          <w:w w:val="115"/>
        </w:rPr>
        <w:t> </w:t>
      </w:r>
      <w:r>
        <w:rPr>
          <w:w w:val="115"/>
        </w:rPr>
        <w:t>similar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1"/>
          <w:w w:val="115"/>
        </w:rPr>
        <w:t> </w:t>
      </w:r>
      <w:r>
        <w:rPr>
          <w:w w:val="115"/>
        </w:rPr>
        <w:t>hard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tell</w:t>
      </w:r>
      <w:r>
        <w:rPr>
          <w:spacing w:val="26"/>
          <w:w w:val="112"/>
        </w:rPr>
        <w:t> </w:t>
      </w:r>
      <w:r>
        <w:rPr>
          <w:spacing w:val="-4"/>
          <w:w w:val="115"/>
        </w:rPr>
        <w:t>any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difference,</w:t>
      </w:r>
      <w:r>
        <w:rPr>
          <w:spacing w:val="-29"/>
          <w:w w:val="115"/>
        </w:rPr>
        <w:t> </w:t>
      </w:r>
      <w:r>
        <w:rPr>
          <w:w w:val="115"/>
        </w:rPr>
        <w:t>other</w:t>
      </w:r>
      <w:r>
        <w:rPr>
          <w:spacing w:val="-29"/>
          <w:w w:val="115"/>
        </w:rPr>
        <w:t> </w:t>
      </w:r>
      <w:r>
        <w:rPr>
          <w:w w:val="115"/>
        </w:rPr>
        <w:t>than</w:t>
      </w:r>
      <w:r>
        <w:rPr>
          <w:spacing w:val="-29"/>
          <w:w w:val="115"/>
        </w:rPr>
        <w:t> </w:t>
      </w:r>
      <w:r>
        <w:rPr>
          <w:w w:val="115"/>
        </w:rPr>
        <w:t>there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seems</w:t>
      </w:r>
      <w:r>
        <w:rPr>
          <w:spacing w:val="-29"/>
          <w:w w:val="115"/>
        </w:rPr>
        <w:t> </w:t>
      </w:r>
      <w:r>
        <w:rPr>
          <w:w w:val="115"/>
        </w:rPr>
        <w:t>to</w:t>
      </w:r>
      <w:r>
        <w:rPr>
          <w:spacing w:val="-2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9"/>
          <w:w w:val="115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w w:val="115"/>
        </w:rPr>
        <w:t>large</w:t>
      </w:r>
      <w:r>
        <w:rPr>
          <w:spacing w:val="-29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55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41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40"/>
          <w:w w:val="115"/>
        </w:rPr>
        <w:t> </w:t>
      </w:r>
      <w:r>
        <w:rPr>
          <w:w w:val="115"/>
        </w:rPr>
        <w:t>sample</w:t>
      </w:r>
      <w:r>
        <w:rPr>
          <w:spacing w:val="-40"/>
          <w:w w:val="115"/>
        </w:rPr>
        <w:t> </w:t>
      </w:r>
      <w:r>
        <w:rPr>
          <w:w w:val="115"/>
        </w:rPr>
        <w:t>size.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85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2"/>
        <w:gridCol w:w="890"/>
        <w:gridCol w:w="889"/>
        <w:gridCol w:w="889"/>
        <w:gridCol w:w="889"/>
        <w:gridCol w:w="1007"/>
        <w:gridCol w:w="750"/>
        <w:gridCol w:w="707"/>
      </w:tblGrid>
      <w:tr>
        <w:trPr>
          <w:trHeight w:val="326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2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53" w:id="104"/>
            <w:bookmarkEnd w:id="104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5.2477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5.2477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5.2477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5.2477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7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7.4081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2.7444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2.8634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7.1136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13.3165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2273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7.3234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2.7423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2.8910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7.0234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13.3408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2372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6.9192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2.4111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3.0404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6.6744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12.3585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7.6640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2.8689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3.0550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7.2466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14.0954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1886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model</w:t>
            </w:r>
            <w:r>
              <w:rPr>
                <w:rFonts w:ascii="PMingLiU"/>
                <w:spacing w:val="3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7.8524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2.7397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3.4434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7.5279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14.0425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2856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607" w:val="left" w:leader="none"/>
        </w:tabs>
        <w:spacing w:line="242" w:lineRule="auto" w:before="13"/>
        <w:ind w:left="117" w:right="514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9"/>
          <w:w w:val="115"/>
        </w:rPr>
        <w:t> </w:t>
      </w:r>
      <w:r>
        <w:rPr>
          <w:w w:val="115"/>
        </w:rPr>
        <w:t>2.4: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8"/>
          <w:w w:val="115"/>
        </w:rPr>
        <w:t> </w:t>
      </w:r>
      <w:r>
        <w:rPr>
          <w:w w:val="115"/>
        </w:rPr>
        <w:t>distributions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20"/>
          <w:w w:val="115"/>
        </w:rPr>
        <w:t> </w:t>
      </w:r>
      <w:r>
        <w:rPr>
          <w:w w:val="115"/>
        </w:rPr>
        <w:t>for</w:t>
      </w:r>
      <w:r>
        <w:rPr>
          <w:spacing w:val="-20"/>
          <w:w w:val="115"/>
        </w:rPr>
        <w:t> </w:t>
      </w:r>
      <w:r>
        <w:rPr>
          <w:w w:val="115"/>
        </w:rPr>
        <w:t>AA,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0"/>
          <w:w w:val="115"/>
        </w:rPr>
        <w:t> </w:t>
      </w:r>
      <w:r>
        <w:rPr>
          <w:w w:val="115"/>
        </w:rPr>
        <w:t>added</w:t>
      </w:r>
      <w:r>
        <w:rPr>
          <w:spacing w:val="-20"/>
          <w:w w:val="115"/>
        </w:rPr>
        <w:t> </w:t>
      </w:r>
      <w:r>
        <w:rPr>
          <w:w w:val="115"/>
        </w:rPr>
        <w:t>anomalies,</w:t>
      </w:r>
      <w:r>
        <w:rPr>
          <w:spacing w:val="22"/>
          <w:w w:val="109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calculated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ith</w:t>
      </w:r>
      <w:r>
        <w:rPr>
          <w:spacing w:val="-21"/>
          <w:w w:val="115"/>
        </w:rPr>
        <w:t> </w:t>
      </w:r>
      <w:r>
        <w:rPr>
          <w:w w:val="115"/>
        </w:rPr>
        <w:t>independent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2"/>
        <w:rPr>
          <w:rFonts w:ascii="PMingLiU" w:hAnsi="PMingLiU" w:cs="PMingLiU" w:eastAsia="PMingLiU"/>
          <w:sz w:val="24"/>
          <w:szCs w:val="24"/>
        </w:rPr>
      </w:pPr>
    </w:p>
    <w:p>
      <w:pPr>
        <w:spacing w:after="0" w:line="240" w:lineRule="auto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300" w:right="1720"/>
        </w:sectPr>
      </w:pPr>
    </w:p>
    <w:p>
      <w:pPr>
        <w:tabs>
          <w:tab w:pos="1653" w:val="left" w:leader="none"/>
          <w:tab w:pos="2277" w:val="left" w:leader="none"/>
          <w:tab w:pos="2928" w:val="left" w:leader="none"/>
          <w:tab w:pos="3580" w:val="left" w:leader="none"/>
          <w:tab w:pos="4232" w:val="left" w:leader="none"/>
        </w:tabs>
        <w:spacing w:before="86"/>
        <w:ind w:left="100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15pt;margin-top:11.611437pt;width:197.05pt;height:53.1pt;mso-position-horizontal-relative:page;mso-position-vertical-relative:paragraph;z-index:3208" coordorigin="1801,232" coordsize="3941,1062">
            <v:group style="position:absolute;left:1805;top:1173;width:57;height:2" coordorigin="1805,1173" coordsize="57,2">
              <v:shape style="position:absolute;left:1805;top:1173;width:57;height:2" coordorigin="1805,1173" coordsize="57,0" path="m1861,1173l1805,1173e" filled="false" stroked="true" strokeweight=".371318pt" strokecolor="#000000">
                <v:path arrowok="t"/>
              </v:shape>
            </v:group>
            <v:group style="position:absolute;left:1805;top:891;width:57;height:2" coordorigin="1805,891" coordsize="57,2">
              <v:shape style="position:absolute;left:1805;top:891;width:57;height:2" coordorigin="1805,891" coordsize="57,0" path="m1861,891l1805,891e" filled="false" stroked="true" strokeweight=".371318pt" strokecolor="#000000">
                <v:path arrowok="t"/>
              </v:shape>
            </v:group>
            <v:group style="position:absolute;left:1805;top:609;width:57;height:2" coordorigin="1805,609" coordsize="57,2">
              <v:shape style="position:absolute;left:1805;top:609;width:57;height:2" coordorigin="1805,609" coordsize="57,0" path="m1861,609l1805,609e" filled="false" stroked="true" strokeweight=".371318pt" strokecolor="#000000">
                <v:path arrowok="t"/>
              </v:shape>
            </v:group>
            <v:group style="position:absolute;left:1805;top:327;width:57;height:2" coordorigin="1805,327" coordsize="57,2">
              <v:shape style="position:absolute;left:1805;top:327;width:57;height:2" coordorigin="1805,327" coordsize="57,0" path="m1861,327l1805,327e" filled="false" stroked="true" strokeweight=".371318pt" strokecolor="#000000">
                <v:path arrowok="t"/>
              </v:shape>
            </v:group>
            <v:group style="position:absolute;left:2295;top:1234;width:2;height:57" coordorigin="2295,1234" coordsize="2,57">
              <v:shape style="position:absolute;left:2295;top:1234;width:2;height:57" coordorigin="2295,1234" coordsize="0,57" path="m2295,1234l2295,1290e" filled="false" stroked="true" strokeweight=".371318pt" strokecolor="#000000">
                <v:path arrowok="t"/>
              </v:shape>
            </v:group>
            <v:group style="position:absolute;left:2950;top:1234;width:2;height:57" coordorigin="2950,1234" coordsize="2,57">
              <v:shape style="position:absolute;left:2950;top:1234;width:2;height:57" coordorigin="2950,1234" coordsize="0,57" path="m2950,1234l2950,1290e" filled="false" stroked="true" strokeweight=".371318pt" strokecolor="#000000">
                <v:path arrowok="t"/>
              </v:shape>
            </v:group>
            <v:group style="position:absolute;left:2982;top:1173;width:2;height:62" coordorigin="2982,1173" coordsize="2,62">
              <v:shape style="position:absolute;left:2982;top:1173;width:2;height:62" coordorigin="2982,1173" coordsize="0,62" path="m2982,1234l2982,1173e" filled="false" stroked="true" strokeweight=".371318pt" strokecolor="#0080ff">
                <v:path arrowok="t"/>
              </v:shape>
            </v:group>
            <v:group style="position:absolute;left:2978;top:1173;width:2;height:62" coordorigin="2978,1173" coordsize="2,62">
              <v:shape style="position:absolute;left:2978;top:1173;width:2;height:62" coordorigin="2978,1173" coordsize="0,62" path="m2978,1173l2978,1234e" filled="false" stroked="true" strokeweight=".504994pt" strokecolor="#0080ff">
                <v:path arrowok="t"/>
              </v:shape>
            </v:group>
            <v:group style="position:absolute;left:2938;top:1173;width:2;height:62" coordorigin="2938,1173" coordsize="2,62">
              <v:shape style="position:absolute;left:2938;top:1173;width:2;height:62" coordorigin="2938,1173" coordsize="0,62" path="m2938,1173l2938,1234e" filled="false" stroked="true" strokeweight=".425777pt" strokecolor="#0080ff">
                <v:path arrowok="t"/>
              </v:shape>
            </v:group>
            <v:group style="position:absolute;left:3011;top:1173;width:2;height:62" coordorigin="3011,1173" coordsize="2,62">
              <v:shape style="position:absolute;left:3011;top:1173;width:2;height:62" coordorigin="3011,1173" coordsize="0,62" path="m3011,1173l3011,1234e" filled="false" stroked="true" strokeweight=".500033pt" strokecolor="#0080ff">
                <v:path arrowok="t"/>
              </v:shape>
            </v:group>
            <v:group style="position:absolute;left:2925;top:1173;width:2;height:62" coordorigin="2925,1173" coordsize="2,62">
              <v:shape style="position:absolute;left:2925;top:1173;width:2;height:62" coordorigin="2925,1173" coordsize="0,62" path="m2925,1173l2925,1234e" filled="false" stroked="true" strokeweight=".490142pt" strokecolor="#0080ff">
                <v:path arrowok="t"/>
              </v:shape>
            </v:group>
            <v:group style="position:absolute;left:2974;top:1173;width:2;height:62" coordorigin="2974,1173" coordsize="2,62">
              <v:shape style="position:absolute;left:2974;top:1173;width:2;height:62" coordorigin="2974,1173" coordsize="0,62" path="m2974,1173l2974,1234e" filled="false" stroked="true" strokeweight=".504976pt" strokecolor="#0080ff">
                <v:path arrowok="t"/>
              </v:shape>
            </v:group>
            <v:group style="position:absolute;left:3150;top:1173;width:2;height:62" coordorigin="3150,1173" coordsize="2,62">
              <v:shape style="position:absolute;left:3150;top:1173;width:2;height:62" coordorigin="3150,1173" coordsize="0,62" path="m3150,1173l3150,1234e" filled="false" stroked="true" strokeweight=".509948pt" strokecolor="#0080ff">
                <v:path arrowok="t"/>
              </v:shape>
            </v:group>
            <v:group style="position:absolute;left:3224;top:1173;width:2;height:62" coordorigin="3224,1173" coordsize="2,62">
              <v:shape style="position:absolute;left:3224;top:1173;width:2;height:62" coordorigin="3224,1173" coordsize="0,62" path="m3224,1173l3224,1234e" filled="false" stroked="true" strokeweight=".485183pt" strokecolor="#0080ff">
                <v:path arrowok="t"/>
              </v:shape>
            </v:group>
            <v:group style="position:absolute;left:3176;top:1173;width:2;height:62" coordorigin="3176,1173" coordsize="2,62">
              <v:shape style="position:absolute;left:3176;top:1173;width:2;height:62" coordorigin="3176,1173" coordsize="0,62" path="m3176,1173l3176,1234e" filled="false" stroked="true" strokeweight=".529757pt" strokecolor="#0080ff">
                <v:path arrowok="t"/>
              </v:shape>
            </v:group>
            <v:group style="position:absolute;left:3220;top:1173;width:2;height:62" coordorigin="3220,1173" coordsize="2,62">
              <v:shape style="position:absolute;left:3220;top:1173;width:2;height:62" coordorigin="3220,1173" coordsize="0,62" path="m3220,1173l3220,1234e" filled="false" stroked="true" strokeweight=".420832pt" strokecolor="#0080ff">
                <v:path arrowok="t"/>
              </v:shape>
            </v:group>
            <v:group style="position:absolute;left:3094;top:1173;width:2;height:62" coordorigin="3094,1173" coordsize="2,62">
              <v:shape style="position:absolute;left:3094;top:1173;width:2;height:62" coordorigin="3094,1173" coordsize="0,62" path="m3094,1173l3094,1234e" filled="false" stroked="true" strokeweight=".475292pt" strokecolor="#0080ff">
                <v:path arrowok="t"/>
              </v:shape>
            </v:group>
            <v:group style="position:absolute;left:3031;top:1173;width:2;height:62" coordorigin="3031,1173" coordsize="2,62">
              <v:shape style="position:absolute;left:3031;top:1173;width:2;height:62" coordorigin="3031,1173" coordsize="0,62" path="m3031,1173l3031,1234e" filled="false" stroked="true" strokeweight=".480232pt" strokecolor="#0080ff">
                <v:path arrowok="t"/>
              </v:shape>
            </v:group>
            <v:group style="position:absolute;left:3016;top:1173;width:2;height:62" coordorigin="3016,1173" coordsize="2,62">
              <v:shape style="position:absolute;left:3016;top:1173;width:2;height:62" coordorigin="3016,1173" coordsize="0,62" path="m3016,1173l3016,1234e" filled="false" stroked="true" strokeweight=".470333pt" strokecolor="#0080ff">
                <v:path arrowok="t"/>
              </v:shape>
            </v:group>
            <v:group style="position:absolute;left:3341;top:1173;width:2;height:62" coordorigin="3341,1173" coordsize="2,62">
              <v:shape style="position:absolute;left:3341;top:1173;width:2;height:62" coordorigin="3341,1173" coordsize="0,62" path="m3341,1173l3341,1234e" filled="false" stroked="true" strokeweight=".52479pt" strokecolor="#0080ff">
                <v:path arrowok="t"/>
              </v:shape>
            </v:group>
            <v:group style="position:absolute;left:3335;top:1173;width:2;height:62" coordorigin="3335,1173" coordsize="2,62">
              <v:shape style="position:absolute;left:3335;top:1173;width:2;height:62" coordorigin="3335,1173" coordsize="0,62" path="m3335,1173l3335,1234e" filled="false" stroked="true" strokeweight=".47033pt" strokecolor="#0080ff">
                <v:path arrowok="t"/>
              </v:shape>
            </v:group>
            <v:group style="position:absolute;left:3285;top:1173;width:2;height:62" coordorigin="3285,1173" coordsize="2,62">
              <v:shape style="position:absolute;left:3285;top:1173;width:2;height:62" coordorigin="3285,1173" coordsize="0,62" path="m3285,1173l3285,1234e" filled="false" stroked="true" strokeweight=".524774pt" strokecolor="#0080ff">
                <v:path arrowok="t"/>
              </v:shape>
            </v:group>
            <v:group style="position:absolute;left:3215;top:1173;width:2;height:62" coordorigin="3215,1173" coordsize="2,62">
              <v:shape style="position:absolute;left:3215;top:1173;width:2;height:62" coordorigin="3215,1173" coordsize="0,62" path="m3215,1173l3215,1234e" filled="false" stroked="true" strokeweight=".485183pt" strokecolor="#0080ff">
                <v:path arrowok="t"/>
              </v:shape>
            </v:group>
            <v:group style="position:absolute;left:3147;top:1173;width:2;height:62" coordorigin="3147,1173" coordsize="2,62">
              <v:shape style="position:absolute;left:3147;top:1173;width:2;height:62" coordorigin="3147,1173" coordsize="0,62" path="m3147,1173l3147,1234e" filled="false" stroked="true" strokeweight=".485183pt" strokecolor="#0080ff">
                <v:path arrowok="t"/>
              </v:shape>
            </v:group>
            <v:group style="position:absolute;left:3349;top:1173;width:2;height:62" coordorigin="3349,1173" coordsize="2,62">
              <v:shape style="position:absolute;left:3349;top:1173;width:2;height:62" coordorigin="3349,1173" coordsize="0,62" path="m3349,1173l3349,1234e" filled="false" stroked="true" strokeweight=".529736pt" strokecolor="#0080ff">
                <v:path arrowok="t"/>
              </v:shape>
            </v:group>
            <v:group style="position:absolute;left:3270;top:1173;width:2;height:62" coordorigin="3270,1173" coordsize="2,62">
              <v:shape style="position:absolute;left:3270;top:1173;width:2;height:62" coordorigin="3270,1173" coordsize="0,62" path="m3270,1173l3270,1234e" filled="false" stroked="true" strokeweight=".524782pt" strokecolor="#0080ff">
                <v:path arrowok="t"/>
              </v:shape>
            </v:group>
            <v:group style="position:absolute;left:3138;top:1173;width:2;height:62" coordorigin="3138,1173" coordsize="2,62">
              <v:shape style="position:absolute;left:3138;top:1173;width:2;height:62" coordorigin="3138,1173" coordsize="0,62" path="m3138,1173l3138,1234e" filled="false" stroked="true" strokeweight=".425777pt" strokecolor="#0080ff">
                <v:path arrowok="t"/>
              </v:shape>
            </v:group>
            <v:group style="position:absolute;left:3422;top:1173;width:2;height:62" coordorigin="3422,1173" coordsize="2,62">
              <v:shape style="position:absolute;left:3422;top:1173;width:2;height:62" coordorigin="3422,1173" coordsize="0,62" path="m3422,1173l3422,1234e" filled="false" stroked="true" strokeweight=".519836pt" strokecolor="#0080ff">
                <v:path arrowok="t"/>
              </v:shape>
            </v:group>
            <v:group style="position:absolute;left:3404;top:1173;width:2;height:62" coordorigin="3404,1173" coordsize="2,62">
              <v:shape style="position:absolute;left:3404;top:1173;width:2;height:62" coordorigin="3404,1173" coordsize="0,62" path="m3404,1173l3404,1234e" filled="false" stroked="true" strokeweight=".534700pt" strokecolor="#0080ff">
                <v:path arrowok="t"/>
              </v:shape>
            </v:group>
            <v:group style="position:absolute;left:3415;top:1173;width:2;height:62" coordorigin="3415,1173" coordsize="2,62">
              <v:shape style="position:absolute;left:3415;top:1173;width:2;height:62" coordorigin="3415,1173" coordsize="0,62" path="m3415,1173l3415,1234e" filled="false" stroked="true" strokeweight=".460436pt" strokecolor="#0080ff">
                <v:path arrowok="t"/>
              </v:shape>
            </v:group>
            <v:group style="position:absolute;left:3389;top:1173;width:2;height:62" coordorigin="3389,1173" coordsize="2,62">
              <v:shape style="position:absolute;left:3389;top:1173;width:2;height:62" coordorigin="3389,1173" coordsize="0,62" path="m3389,1173l3389,1234e" filled="false" stroked="true" strokeweight=".450532pt" strokecolor="#0080ff">
                <v:path arrowok="t"/>
              </v:shape>
            </v:group>
            <v:group style="position:absolute;left:3022;top:1173;width:2;height:62" coordorigin="3022,1173" coordsize="2,62">
              <v:shape style="position:absolute;left:3022;top:1173;width:2;height:62" coordorigin="3022,1173" coordsize="0,62" path="m3022,1173l3022,1234e" filled="false" stroked="true" strokeweight=".500038pt" strokecolor="#0080ff">
                <v:path arrowok="t"/>
              </v:shape>
            </v:group>
            <v:group style="position:absolute;left:3605;top:1234;width:2;height:57" coordorigin="3605,1234" coordsize="2,57">
              <v:shape style="position:absolute;left:3605;top:1234;width:2;height:57" coordorigin="3605,1234" coordsize="0,57" path="m3605,1234l3605,1290e" filled="false" stroked="true" strokeweight=".371318pt" strokecolor="#000000">
                <v:path arrowok="t"/>
              </v:shape>
            </v:group>
            <v:group style="position:absolute;left:3633;top:1173;width:2;height:62" coordorigin="3633,1173" coordsize="2,62">
              <v:shape style="position:absolute;left:3633;top:1173;width:2;height:62" coordorigin="3633,1173" coordsize="0,62" path="m3633,1173l3633,1234e" filled="false" stroked="true" strokeweight=".460431pt" strokecolor="#0080ff">
                <v:path arrowok="t"/>
              </v:shape>
            </v:group>
            <v:group style="position:absolute;left:3573;top:1173;width:2;height:62" coordorigin="3573,1173" coordsize="2,62">
              <v:shape style="position:absolute;left:3573;top:1173;width:2;height:62" coordorigin="3573,1173" coordsize="0,62" path="m3573,1173l3573,1234e" filled="false" stroked="true" strokeweight=".470336pt" strokecolor="#0080ff">
                <v:path arrowok="t"/>
              </v:shape>
            </v:group>
            <v:group style="position:absolute;left:3502;top:1173;width:2;height:62" coordorigin="3502,1173" coordsize="2,62">
              <v:shape style="position:absolute;left:3502;top:1173;width:2;height:62" coordorigin="3502,1173" coordsize="0,62" path="m3502,1173l3502,1234e" filled="false" stroked="true" strokeweight=".450532pt" strokecolor="#0080ff">
                <v:path arrowok="t"/>
              </v:shape>
            </v:group>
            <v:group style="position:absolute;left:3808;top:1173;width:2;height:62" coordorigin="3808,1173" coordsize="2,62">
              <v:shape style="position:absolute;left:3808;top:1173;width:2;height:62" coordorigin="3808,1173" coordsize="0,62" path="m3808,1173l3808,1234e" filled="false" stroked="true" strokeweight=".425777pt" strokecolor="#0080ff">
                <v:path arrowok="t"/>
              </v:shape>
            </v:group>
            <v:group style="position:absolute;left:3749;top:1173;width:2;height:62" coordorigin="3749,1173" coordsize="2,62">
              <v:shape style="position:absolute;left:3749;top:1173;width:2;height:62" coordorigin="3749,1173" coordsize="0,62" path="m3749,1173l3749,1234e" filled="false" stroked="true" strokeweight=".470336pt" strokecolor="#0080ff">
                <v:path arrowok="t"/>
              </v:shape>
            </v:group>
            <v:group style="position:absolute;left:3793;top:1173;width:2;height:62" coordorigin="3793,1173" coordsize="2,62">
              <v:shape style="position:absolute;left:3793;top:1173;width:2;height:62" coordorigin="3793,1173" coordsize="0,62" path="m3793,1173l3793,1234e" filled="false" stroked="true" strokeweight=".504994pt" strokecolor="#0080ff">
                <v:path arrowok="t"/>
              </v:shape>
            </v:group>
            <v:group style="position:absolute;left:3688;top:1173;width:2;height:62" coordorigin="3688,1173" coordsize="2,62">
              <v:shape style="position:absolute;left:3688;top:1173;width:2;height:62" coordorigin="3688,1173" coordsize="0,62" path="m3688,1234l3688,1173e" filled="false" stroked="true" strokeweight=".371318pt" strokecolor="#0080ff">
                <v:path arrowok="t"/>
              </v:shape>
            </v:group>
            <v:group style="position:absolute;left:3461;top:1173;width:2;height:62" coordorigin="3461,1173" coordsize="2,62">
              <v:shape style="position:absolute;left:3461;top:1173;width:2;height:62" coordorigin="3461,1173" coordsize="0,62" path="m3461,1234l3461,1173e" filled="false" stroked="true" strokeweight=".371318pt" strokecolor="#0080ff">
                <v:path arrowok="t"/>
              </v:shape>
            </v:group>
            <v:group style="position:absolute;left:3056;top:1173;width:2;height:62" coordorigin="3056,1173" coordsize="2,62">
              <v:shape style="position:absolute;left:3056;top:1173;width:2;height:62" coordorigin="3056,1173" coordsize="0,62" path="m3056,1173l3056,1234e" filled="false" stroked="true" strokeweight=".509953pt" strokecolor="#0080ff">
                <v:path arrowok="t"/>
              </v:shape>
            </v:group>
            <v:group style="position:absolute;left:3535;top:1173;width:2;height:62" coordorigin="3535,1173" coordsize="2,62">
              <v:shape style="position:absolute;left:3535;top:1173;width:2;height:62" coordorigin="3535,1173" coordsize="0,62" path="m3535,1173l3535,1234e" filled="false" stroked="true" strokeweight=".430731pt" strokecolor="#0080ff">
                <v:path arrowok="t"/>
              </v:shape>
            </v:group>
            <v:group style="position:absolute;left:2971;top:1173;width:2;height:62" coordorigin="2971,1173" coordsize="2,62">
              <v:shape style="position:absolute;left:2971;top:1173;width:2;height:62" coordorigin="2971,1173" coordsize="0,62" path="m2971,1173l2971,1234e" filled="false" stroked="true" strokeweight=".405971pt" strokecolor="#0080ff">
                <v:path arrowok="t"/>
              </v:shape>
            </v:group>
            <v:group style="position:absolute;left:3120;top:1173;width:2;height:62" coordorigin="3120,1173" coordsize="2,62">
              <v:shape style="position:absolute;left:3120;top:1173;width:2;height:62" coordorigin="3120,1173" coordsize="0,62" path="m3120,1173l3120,1234e" filled="false" stroked="true" strokeweight=".405976pt" strokecolor="#0080ff">
                <v:path arrowok="t"/>
              </v:shape>
            </v:group>
            <v:group style="position:absolute;left:3455;top:1173;width:2;height:62" coordorigin="3455,1173" coordsize="2,62">
              <v:shape style="position:absolute;left:3455;top:1173;width:2;height:62" coordorigin="3455,1173" coordsize="0,62" path="m3455,1173l3455,1234e" filled="false" stroked="true" strokeweight=".450532pt" strokecolor="#0080ff">
                <v:path arrowok="t"/>
              </v:shape>
            </v:group>
            <v:group style="position:absolute;left:3163;top:1173;width:2;height:62" coordorigin="3163,1173" coordsize="2,62">
              <v:shape style="position:absolute;left:3163;top:1173;width:2;height:62" coordorigin="3163,1173" coordsize="0,62" path="m3163,1173l3163,1234e" filled="false" stroked="true" strokeweight=".514891pt" strokecolor="#0080ff">
                <v:path arrowok="t"/>
              </v:shape>
            </v:group>
            <v:group style="position:absolute;left:3477;top:1173;width:2;height:62" coordorigin="3477,1173" coordsize="2,62">
              <v:shape style="position:absolute;left:3477;top:1173;width:2;height:62" coordorigin="3477,1173" coordsize="0,62" path="m3477,1173l3477,1234e" filled="false" stroked="true" strokeweight=".410925pt" strokecolor="#0080ff">
                <v:path arrowok="t"/>
              </v:shape>
            </v:group>
            <v:group style="position:absolute;left:2961;top:1173;width:2;height:62" coordorigin="2961,1173" coordsize="2,62">
              <v:shape style="position:absolute;left:2961;top:1173;width:2;height:62" coordorigin="2961,1173" coordsize="0,62" path="m2961,1173l2961,1234e" filled="false" stroked="true" strokeweight=".504997pt" strokecolor="#0080ff">
                <v:path arrowok="t"/>
              </v:shape>
            </v:group>
            <v:group style="position:absolute;left:3072;top:1173;width:2;height:62" coordorigin="3072,1173" coordsize="2,62">
              <v:shape style="position:absolute;left:3072;top:1173;width:2;height:62" coordorigin="3072,1173" coordsize="0,62" path="m3072,1173l3072,1234e" filled="false" stroked="true" strokeweight=".495095pt" strokecolor="#0080ff">
                <v:path arrowok="t"/>
              </v:shape>
            </v:group>
            <v:group style="position:absolute;left:2892;top:1173;width:2;height:62" coordorigin="2892,1173" coordsize="2,62">
              <v:shape style="position:absolute;left:2892;top:1173;width:2;height:62" coordorigin="2892,1173" coordsize="0,62" path="m2892,1173l2892,1234e" filled="false" stroked="true" strokeweight=".405974pt" strokecolor="#0080ff">
                <v:path arrowok="t"/>
              </v:shape>
            </v:group>
            <v:group style="position:absolute;left:3385;top:1173;width:2;height:62" coordorigin="3385,1173" coordsize="2,62">
              <v:shape style="position:absolute;left:3385;top:1173;width:2;height:62" coordorigin="3385,1173" coordsize="0,62" path="m3385,1173l3385,1234e" filled="false" stroked="true" strokeweight=".490131pt" strokecolor="#0080ff">
                <v:path arrowok="t"/>
              </v:shape>
            </v:group>
            <v:group style="position:absolute;left:2986;top:1173;width:2;height:62" coordorigin="2986,1173" coordsize="2,62">
              <v:shape style="position:absolute;left:2986;top:1173;width:2;height:62" coordorigin="2986,1173" coordsize="0,62" path="m2986,1173l2986,1234e" filled="false" stroked="true" strokeweight=".410919pt" strokecolor="#0080ff">
                <v:path arrowok="t"/>
              </v:shape>
            </v:group>
            <v:group style="position:absolute;left:2686;top:1173;width:2;height:62" coordorigin="2686,1173" coordsize="2,62">
              <v:shape style="position:absolute;left:2686;top:1173;width:2;height:62" coordorigin="2686,1173" coordsize="0,62" path="m2686,1234l2686,1173e" filled="false" stroked="true" strokeweight=".371318pt" strokecolor="#0080ff">
                <v:path arrowok="t"/>
              </v:shape>
            </v:group>
            <v:group style="position:absolute;left:2614;top:1173;width:2;height:62" coordorigin="2614,1173" coordsize="2,62">
              <v:shape style="position:absolute;left:2614;top:1173;width:2;height:62" coordorigin="2614,1173" coordsize="0,62" path="m2614,1234l2614,1173e" filled="false" stroked="true" strokeweight=".371318pt" strokecolor="#0080ff">
                <v:path arrowok="t"/>
              </v:shape>
            </v:group>
            <v:group style="position:absolute;left:2816;top:1173;width:2;height:62" coordorigin="2816,1173" coordsize="2,62">
              <v:shape style="position:absolute;left:2816;top:1173;width:2;height:62" coordorigin="2816,1173" coordsize="0,62" path="m2816,1173l2816,1234e" filled="false" stroked="true" strokeweight=".509951pt" strokecolor="#0080ff">
                <v:path arrowok="t"/>
              </v:shape>
            </v:group>
            <v:group style="position:absolute;left:2788;top:1173;width:2;height:62" coordorigin="2788,1173" coordsize="2,62">
              <v:shape style="position:absolute;left:2788;top:1173;width:2;height:62" coordorigin="2788,1173" coordsize="0,62" path="m2788,1173l2788,1234e" filled="false" stroked="true" strokeweight=".435682pt" strokecolor="#0080ff">
                <v:path arrowok="t"/>
              </v:shape>
            </v:group>
            <v:group style="position:absolute;left:2719;top:1173;width:2;height:62" coordorigin="2719,1173" coordsize="2,62">
              <v:shape style="position:absolute;left:2719;top:1173;width:2;height:62" coordorigin="2719,1173" coordsize="0,62" path="m2719,1173l2719,1234e" filled="false" stroked="true" strokeweight=".401026pt" strokecolor="#0080ff">
                <v:path arrowok="t"/>
              </v:shape>
            </v:group>
            <v:group style="position:absolute;left:2639;top:1173;width:2;height:62" coordorigin="2639,1173" coordsize="2,62">
              <v:shape style="position:absolute;left:2639;top:1173;width:2;height:62" coordorigin="2639,1173" coordsize="0,62" path="m2639,1234l2639,1173e" filled="false" stroked="true" strokeweight=".371318pt" strokecolor="#0080ff">
                <v:path arrowok="t"/>
              </v:shape>
            </v:group>
            <v:group style="position:absolute;left:2747;top:1173;width:2;height:62" coordorigin="2747,1173" coordsize="2,62">
              <v:shape style="position:absolute;left:2747;top:1173;width:2;height:62" coordorigin="2747,1173" coordsize="0,62" path="m2747,1173l2747,1234e" filled="false" stroked="true" strokeweight=".460434pt" strokecolor="#0080ff">
                <v:path arrowok="t"/>
              </v:shape>
            </v:group>
            <v:group style="position:absolute;left:2700;top:1173;width:2;height:62" coordorigin="2700,1173" coordsize="2,62">
              <v:shape style="position:absolute;left:2700;top:1173;width:2;height:62" coordorigin="2700,1173" coordsize="0,62" path="m2700,1173l2700,1234e" filled="false" stroked="true" strokeweight=".470336pt" strokecolor="#0080ff">
                <v:path arrowok="t"/>
              </v:shape>
            </v:group>
            <v:group style="position:absolute;left:2811;top:1173;width:2;height:62" coordorigin="2811,1173" coordsize="2,62">
              <v:shape style="position:absolute;left:2811;top:1173;width:2;height:62" coordorigin="2811,1173" coordsize="0,62" path="m2811,1173l2811,1234e" filled="false" stroked="true" strokeweight=".415873pt" strokecolor="#0080ff">
                <v:path arrowok="t"/>
              </v:shape>
            </v:group>
            <v:group style="position:absolute;left:2693;top:1173;width:2;height:62" coordorigin="2693,1173" coordsize="2,62">
              <v:shape style="position:absolute;left:2693;top:1173;width:2;height:62" coordorigin="2693,1173" coordsize="0,62" path="m2693,1234l2693,1173e" filled="false" stroked="true" strokeweight=".371318pt" strokecolor="#0080ff">
                <v:path arrowok="t"/>
              </v:shape>
            </v:group>
            <v:group style="position:absolute;left:2858;top:1173;width:2;height:62" coordorigin="2858,1173" coordsize="2,62">
              <v:shape style="position:absolute;left:2858;top:1173;width:2;height:62" coordorigin="2858,1173" coordsize="0,62" path="m2858,1173l2858,1234e" filled="false" stroked="true" strokeweight=".524803pt" strokecolor="#0080ff">
                <v:path arrowok="t"/>
              </v:shape>
            </v:group>
            <v:group style="position:absolute;left:2965;top:1173;width:2;height:62" coordorigin="2965,1173" coordsize="2,62">
              <v:shape style="position:absolute;left:2965;top:1173;width:2;height:62" coordorigin="2965,1173" coordsize="0,62" path="m2965,1173l2965,1234e" filled="false" stroked="true" strokeweight=".490131pt" strokecolor="#0080ff">
                <v:path arrowok="t"/>
              </v:shape>
            </v:group>
            <v:group style="position:absolute;left:2994;top:1173;width:2;height:62" coordorigin="2994,1173" coordsize="2,62">
              <v:shape style="position:absolute;left:2994;top:1173;width:2;height:62" coordorigin="2994,1173" coordsize="0,62" path="m2994,1173l2994,1234e" filled="false" stroked="true" strokeweight=".485186pt" strokecolor="#0080ff">
                <v:path arrowok="t"/>
              </v:shape>
            </v:group>
            <v:group style="position:absolute;left:3068;top:1173;width:2;height:62" coordorigin="3068,1173" coordsize="2,62">
              <v:shape style="position:absolute;left:3068;top:1173;width:2;height:62" coordorigin="3068,1173" coordsize="0,62" path="m3068,1173l3068,1234e" filled="false" stroked="true" strokeweight=".470336pt" strokecolor="#0080ff">
                <v:path arrowok="t"/>
              </v:shape>
            </v:group>
            <v:group style="position:absolute;left:3625;top:1173;width:2;height:62" coordorigin="3625,1173" coordsize="2,62">
              <v:shape style="position:absolute;left:3625;top:1173;width:2;height:62" coordorigin="3625,1173" coordsize="0,62" path="m3625,1234l3625,1173e" filled="false" stroked="true" strokeweight=".371318pt" strokecolor="#0080ff">
                <v:path arrowok="t"/>
              </v:shape>
            </v:group>
            <v:group style="position:absolute;left:3087;top:1173;width:2;height:62" coordorigin="3087,1173" coordsize="2,62">
              <v:shape style="position:absolute;left:3087;top:1173;width:2;height:62" coordorigin="3087,1173" coordsize="0,62" path="m3087,1173l3087,1234e" filled="false" stroked="true" strokeweight=".465377pt" strokecolor="#0080ff">
                <v:path arrowok="t"/>
              </v:shape>
            </v:group>
            <v:group style="position:absolute;left:3429;top:1173;width:2;height:62" coordorigin="3429,1173" coordsize="2,62">
              <v:shape style="position:absolute;left:3429;top:1173;width:2;height:62" coordorigin="3429,1173" coordsize="0,62" path="m3429,1173l3429,1234e" filled="false" stroked="true" strokeweight=".514891pt" strokecolor="#0080ff">
                <v:path arrowok="t"/>
              </v:shape>
            </v:group>
            <v:group style="position:absolute;left:3877;top:1173;width:2;height:62" coordorigin="3877,1173" coordsize="2,62">
              <v:shape style="position:absolute;left:3877;top:1173;width:2;height:62" coordorigin="3877,1173" coordsize="0,62" path="m3877,1173l3877,1234e" filled="false" stroked="true" strokeweight=".445578pt" strokecolor="#0080ff">
                <v:path arrowok="t"/>
              </v:shape>
            </v:group>
            <v:group style="position:absolute;left:3849;top:1173;width:2;height:62" coordorigin="3849,1173" coordsize="2,62">
              <v:shape style="position:absolute;left:3849;top:1173;width:2;height:62" coordorigin="3849,1173" coordsize="0,62" path="m3849,1234l3849,1173e" filled="false" stroked="true" strokeweight=".371318pt" strokecolor="#0080ff">
                <v:path arrowok="t"/>
              </v:shape>
            </v:group>
            <v:group style="position:absolute;left:3645;top:1173;width:2;height:62" coordorigin="3645,1173" coordsize="2,62">
              <v:shape style="position:absolute;left:3645;top:1173;width:2;height:62" coordorigin="3645,1173" coordsize="0,62" path="m3645,1173l3645,1234e" filled="false" stroked="true" strokeweight=".490144pt" strokecolor="#0080ff">
                <v:path arrowok="t"/>
              </v:shape>
            </v:group>
            <v:group style="position:absolute;left:3497;top:1173;width:2;height:62" coordorigin="3497,1173" coordsize="2,62">
              <v:shape style="position:absolute;left:3497;top:1173;width:2;height:62" coordorigin="3497,1173" coordsize="0,62" path="m3497,1173l3497,1234e" filled="false" stroked="true" strokeweight=".435682pt" strokecolor="#0080ff">
                <v:path arrowok="t"/>
              </v:shape>
            </v:group>
            <v:group style="position:absolute;left:3395;top:1173;width:2;height:62" coordorigin="3395,1173" coordsize="2,62">
              <v:shape style="position:absolute;left:3395;top:1173;width:2;height:62" coordorigin="3395,1173" coordsize="0,62" path="m3395,1173l3395,1234e" filled="false" stroked="true" strokeweight=".430731pt" strokecolor="#0080ff">
                <v:path arrowok="t"/>
              </v:shape>
            </v:group>
            <v:group style="position:absolute;left:3237;top:1173;width:2;height:62" coordorigin="3237,1173" coordsize="2,62">
              <v:shape style="position:absolute;left:3237;top:1173;width:2;height:62" coordorigin="3237,1173" coordsize="0,62" path="m3237,1173l3237,1234e" filled="false" stroked="true" strokeweight=".504989pt" strokecolor="#0080ff">
                <v:path arrowok="t"/>
              </v:shape>
            </v:group>
            <v:group style="position:absolute;left:2814;top:1173;width:2;height:62" coordorigin="2814,1173" coordsize="2,62">
              <v:shape style="position:absolute;left:2814;top:1173;width:2;height:62" coordorigin="2814,1173" coordsize="0,62" path="m2814,1234l2814,1173e" filled="false" stroked="true" strokeweight=".371318pt" strokecolor="#0080ff">
                <v:path arrowok="t"/>
              </v:shape>
            </v:group>
            <v:group style="position:absolute;left:3127;top:1173;width:2;height:62" coordorigin="3127,1173" coordsize="2,62">
              <v:shape style="position:absolute;left:3127;top:1173;width:2;height:62" coordorigin="3127,1173" coordsize="0,62" path="m3127,1173l3127,1234e" filled="false" stroked="true" strokeweight=".42578pt" strokecolor="#0080ff">
                <v:path arrowok="t"/>
              </v:shape>
            </v:group>
            <v:group style="position:absolute;left:3639;top:1173;width:2;height:62" coordorigin="3639,1173" coordsize="2,62">
              <v:shape style="position:absolute;left:3639;top:1173;width:2;height:62" coordorigin="3639,1173" coordsize="0,62" path="m3639,1234l3639,1173e" filled="false" stroked="true" strokeweight=".371318pt" strokecolor="#0080ff">
                <v:path arrowok="t"/>
              </v:shape>
            </v:group>
            <v:group style="position:absolute;left:3681;top:1173;width:2;height:62" coordorigin="3681,1173" coordsize="2,62">
              <v:shape style="position:absolute;left:3681;top:1173;width:2;height:62" coordorigin="3681,1173" coordsize="0,62" path="m3681,1173l3681,1234e" filled="false" stroked="true" strokeweight=".514891pt" strokecolor="#0080ff">
                <v:path arrowok="t"/>
              </v:shape>
            </v:group>
            <v:group style="position:absolute;left:3411;top:1173;width:2;height:62" coordorigin="3411,1173" coordsize="2,62">
              <v:shape style="position:absolute;left:3411;top:1173;width:2;height:62" coordorigin="3411,1173" coordsize="0,62" path="m3411,1173l3411,1234e" filled="false" stroked="true" strokeweight=".445578pt" strokecolor="#0080ff">
                <v:path arrowok="t"/>
              </v:shape>
            </v:group>
            <v:group style="position:absolute;left:3326;top:1173;width:2;height:62" coordorigin="3326,1173" coordsize="2,62">
              <v:shape style="position:absolute;left:3326;top:1173;width:2;height:62" coordorigin="3326,1173" coordsize="0,62" path="m3326,1173l3326,1234e" filled="false" stroked="true" strokeweight=".410922pt" strokecolor="#0080ff">
                <v:path arrowok="t"/>
              </v:shape>
            </v:group>
            <v:group style="position:absolute;left:3824;top:1173;width:2;height:62" coordorigin="3824,1173" coordsize="2,62">
              <v:shape style="position:absolute;left:3824;top:1173;width:2;height:62" coordorigin="3824,1173" coordsize="0,62" path="m3824,1234l3824,1173e" filled="false" stroked="true" strokeweight=".371318pt" strokecolor="#0080ff">
                <v:path arrowok="t"/>
              </v:shape>
            </v:group>
            <v:group style="position:absolute;left:3273;top:1173;width:2;height:62" coordorigin="3273,1173" coordsize="2,62">
              <v:shape style="position:absolute;left:3273;top:1173;width:2;height:62" coordorigin="3273,1173" coordsize="0,62" path="m3273,1173l3273,1234e" filled="false" stroked="true" strokeweight=".41093pt" strokecolor="#0080ff">
                <v:path arrowok="t"/>
              </v:shape>
            </v:group>
            <v:group style="position:absolute;left:2932;top:1173;width:2;height:62" coordorigin="2932,1173" coordsize="2,62">
              <v:shape style="position:absolute;left:2932;top:1173;width:2;height:62" coordorigin="2932,1173" coordsize="0,62" path="m2932,1173l2932,1234e" filled="false" stroked="true" strokeweight=".490128pt" strokecolor="#0080ff">
                <v:path arrowok="t"/>
              </v:shape>
            </v:group>
            <v:group style="position:absolute;left:3345;top:1173;width:2;height:62" coordorigin="3345,1173" coordsize="2,62">
              <v:shape style="position:absolute;left:3345;top:1173;width:2;height:62" coordorigin="3345,1173" coordsize="0,62" path="m3345,1173l3345,1234e" filled="false" stroked="true" strokeweight=".509940pt" strokecolor="#0080ff">
                <v:path arrowok="t"/>
              </v:shape>
            </v:group>
            <v:group style="position:absolute;left:3256;top:1173;width:2;height:62" coordorigin="3256,1173" coordsize="2,62">
              <v:shape style="position:absolute;left:3256;top:1173;width:2;height:62" coordorigin="3256,1173" coordsize="0,62" path="m3256,1173l3256,1234e" filled="false" stroked="true" strokeweight=".420832pt" strokecolor="#0080ff">
                <v:path arrowok="t"/>
              </v:shape>
            </v:group>
            <v:group style="position:absolute;left:3158;top:1173;width:2;height:62" coordorigin="3158,1173" coordsize="2,62">
              <v:shape style="position:absolute;left:3158;top:1173;width:2;height:62" coordorigin="3158,1173" coordsize="0,62" path="m3158,1173l3158,1234e" filled="false" stroked="true" strokeweight=".425775pt" strokecolor="#0080ff">
                <v:path arrowok="t"/>
              </v:shape>
            </v:group>
            <v:group style="position:absolute;left:3511;top:1173;width:2;height:62" coordorigin="3511,1173" coordsize="2,62">
              <v:shape style="position:absolute;left:3511;top:1173;width:2;height:62" coordorigin="3511,1173" coordsize="0,62" path="m3511,1173l3511,1234e" filled="false" stroked="true" strokeweight=".534686pt" strokecolor="#0080ff">
                <v:path arrowok="t"/>
              </v:shape>
            </v:group>
            <v:group style="position:absolute;left:3590;top:1173;width:2;height:62" coordorigin="3590,1173" coordsize="2,62">
              <v:shape style="position:absolute;left:3590;top:1173;width:2;height:62" coordorigin="3590,1173" coordsize="0,62" path="m3590,1173l3590,1234e" filled="false" stroked="true" strokeweight=".44063pt" strokecolor="#0080ff">
                <v:path arrowok="t"/>
              </v:shape>
            </v:group>
            <v:group style="position:absolute;left:2954;top:1173;width:2;height:62" coordorigin="2954,1173" coordsize="2,62">
              <v:shape style="position:absolute;left:2954;top:1173;width:2;height:62" coordorigin="2954,1173" coordsize="0,62" path="m2954,1173l2954,1234e" filled="false" stroked="true" strokeweight=".534689pt" strokecolor="#0080ff">
                <v:path arrowok="t"/>
              </v:shape>
            </v:group>
            <v:group style="position:absolute;left:3871;top:1173;width:2;height:62" coordorigin="3871,1173" coordsize="2,62">
              <v:shape style="position:absolute;left:3871;top:1173;width:2;height:62" coordorigin="3871,1173" coordsize="0,62" path="m3871,1173l3871,1234e" filled="false" stroked="true" strokeweight=".405974pt" strokecolor="#0080ff">
                <v:path arrowok="t"/>
              </v:shape>
            </v:group>
            <v:group style="position:absolute;left:3310;top:1173;width:2;height:62" coordorigin="3310,1173" coordsize="2,62">
              <v:shape style="position:absolute;left:3310;top:1173;width:2;height:62" coordorigin="3310,1173" coordsize="0,62" path="m3310,1173l3310,1234e" filled="false" stroked="true" strokeweight=".455485pt" strokecolor="#0080ff">
                <v:path arrowok="t"/>
              </v:shape>
            </v:group>
            <v:group style="position:absolute;left:3210;top:1173;width:2;height:62" coordorigin="3210,1173" coordsize="2,62">
              <v:shape style="position:absolute;left:3210;top:1173;width:2;height:62" coordorigin="3210,1173" coordsize="0,62" path="m3210,1173l3210,1234e" filled="false" stroked="true" strokeweight=".509951pt" strokecolor="#0080ff">
                <v:path arrowok="t"/>
              </v:shape>
            </v:group>
            <v:group style="position:absolute;left:3473;top:1173;width:2;height:62" coordorigin="3473,1173" coordsize="2,62">
              <v:shape style="position:absolute;left:3473;top:1173;width:2;height:62" coordorigin="3473,1173" coordsize="0,62" path="m3473,1173l3473,1234e" filled="false" stroked="true" strokeweight=".509948pt" strokecolor="#0080ff">
                <v:path arrowok="t"/>
              </v:shape>
            </v:group>
            <v:group style="position:absolute;left:2820;top:1173;width:2;height:62" coordorigin="2820,1173" coordsize="2,62">
              <v:shape style="position:absolute;left:2820;top:1173;width:2;height:62" coordorigin="2820,1173" coordsize="0,62" path="m2820,1173l2820,1234e" filled="false" stroked="true" strokeweight=".401023pt" strokecolor="#0080ff">
                <v:path arrowok="t"/>
              </v:shape>
            </v:group>
            <v:group style="position:absolute;left:2903;top:1173;width:2;height:62" coordorigin="2903,1173" coordsize="2,62">
              <v:shape style="position:absolute;left:2903;top:1173;width:2;height:62" coordorigin="2903,1173" coordsize="0,62" path="m2903,1173l2903,1234e" filled="false" stroked="true" strokeweight=".465385pt" strokecolor="#0080ff">
                <v:path arrowok="t"/>
              </v:shape>
            </v:group>
            <v:group style="position:absolute;left:3142;top:1173;width:2;height:62" coordorigin="3142,1173" coordsize="2,62">
              <v:shape style="position:absolute;left:3142;top:1173;width:2;height:62" coordorigin="3142,1173" coordsize="0,62" path="m3142,1173l3142,1234e" filled="false" stroked="true" strokeweight=".51488pt" strokecolor="#0080ff">
                <v:path arrowok="t"/>
              </v:shape>
            </v:group>
            <v:group style="position:absolute;left:2554;top:1173;width:2;height:62" coordorigin="2554,1173" coordsize="2,62">
              <v:shape style="position:absolute;left:2554;top:1173;width:2;height:62" coordorigin="2554,1173" coordsize="0,62" path="m2554,1173l2554,1234e" filled="false" stroked="true" strokeweight=".455483pt" strokecolor="#0080ff">
                <v:path arrowok="t"/>
              </v:shape>
            </v:group>
            <v:group style="position:absolute;left:2628;top:1173;width:2;height:62" coordorigin="2628,1173" coordsize="2,62">
              <v:shape style="position:absolute;left:2628;top:1173;width:2;height:62" coordorigin="2628,1173" coordsize="0,62" path="m2628,1173l2628,1234e" filled="false" stroked="true" strokeweight=".440627pt" strokecolor="#0080ff">
                <v:path arrowok="t"/>
              </v:shape>
            </v:group>
            <v:group style="position:absolute;left:3228;top:1173;width:2;height:62" coordorigin="3228,1173" coordsize="2,62">
              <v:shape style="position:absolute;left:3228;top:1173;width:2;height:62" coordorigin="3228,1173" coordsize="0,62" path="m3228,1173l3228,1234e" filled="false" stroked="true" strokeweight=".504989pt" strokecolor="#0080ff">
                <v:path arrowok="t"/>
              </v:shape>
            </v:group>
            <v:group style="position:absolute;left:3240;top:1173;width:2;height:62" coordorigin="3240,1173" coordsize="2,62">
              <v:shape style="position:absolute;left:3240;top:1173;width:2;height:62" coordorigin="3240,1173" coordsize="0,62" path="m3240,1173l3240,1234e" filled="false" stroked="true" strokeweight=".445581pt" strokecolor="#0080ff">
                <v:path arrowok="t"/>
              </v:shape>
            </v:group>
            <v:group style="position:absolute;left:2916;top:1173;width:2;height:62" coordorigin="2916,1173" coordsize="2,62">
              <v:shape style="position:absolute;left:2916;top:1173;width:2;height:62" coordorigin="2916,1173" coordsize="0,62" path="m2916,1173l2916,1234e" filled="false" stroked="true" strokeweight=".509937pt" strokecolor="#0080ff">
                <v:path arrowok="t"/>
              </v:shape>
            </v:group>
            <v:group style="position:absolute;left:3786;top:1173;width:2;height:62" coordorigin="3786,1173" coordsize="2,62">
              <v:shape style="position:absolute;left:3786;top:1173;width:2;height:62" coordorigin="3786,1173" coordsize="0,62" path="m3786,1173l3786,1234e" filled="false" stroked="true" strokeweight=".450532pt" strokecolor="#0080ff">
                <v:path arrowok="t"/>
              </v:shape>
            </v:group>
            <v:group style="position:absolute;left:3729;top:1173;width:2;height:62" coordorigin="3729,1173" coordsize="2,62">
              <v:shape style="position:absolute;left:3729;top:1173;width:2;height:62" coordorigin="3729,1173" coordsize="0,62" path="m3729,1173l3729,1234e" filled="false" stroked="true" strokeweight=".445581pt" strokecolor="#0080ff">
                <v:path arrowok="t"/>
              </v:shape>
            </v:group>
            <v:group style="position:absolute;left:3700;top:1173;width:2;height:62" coordorigin="3700,1173" coordsize="2,62">
              <v:shape style="position:absolute;left:3700;top:1173;width:2;height:62" coordorigin="3700,1173" coordsize="0,62" path="m3700,1173l3700,1234e" filled="false" stroked="true" strokeweight=".40102pt" strokecolor="#0080ff">
                <v:path arrowok="t"/>
              </v:shape>
            </v:group>
            <v:group style="position:absolute;left:2597;top:1173;width:2;height:62" coordorigin="2597,1173" coordsize="2,62">
              <v:shape style="position:absolute;left:2597;top:1173;width:2;height:62" coordorigin="2597,1173" coordsize="0,62" path="m2597,1234l2597,1173e" filled="false" stroked="true" strokeweight=".371318pt" strokecolor="#0080ff">
                <v:path arrowok="t"/>
              </v:shape>
            </v:group>
            <v:group style="position:absolute;left:3065;top:1173;width:2;height:62" coordorigin="3065,1173" coordsize="2,62">
              <v:shape style="position:absolute;left:3065;top:1173;width:2;height:62" coordorigin="3065,1173" coordsize="0,62" path="m3065,1234l3065,1173e" filled="false" stroked="true" strokeweight=".371318pt" strokecolor="#0080ff">
                <v:path arrowok="t"/>
              </v:shape>
            </v:group>
            <v:group style="position:absolute;left:3450;top:1173;width:2;height:62" coordorigin="3450,1173" coordsize="2,62">
              <v:shape style="position:absolute;left:3450;top:1173;width:2;height:62" coordorigin="3450,1173" coordsize="0,62" path="m3450,1173l3450,1234e" filled="false" stroked="true" strokeweight=".519847pt" strokecolor="#0080ff">
                <v:path arrowok="t"/>
              </v:shape>
            </v:group>
            <v:group style="position:absolute;left:3435;top:1173;width:2;height:62" coordorigin="3435,1173" coordsize="2,62">
              <v:shape style="position:absolute;left:3435;top:1173;width:2;height:62" coordorigin="3435,1173" coordsize="0,62" path="m3435,1173l3435,1234e" filled="false" stroked="true" strokeweight=".490131pt" strokecolor="#0080ff">
                <v:path arrowok="t"/>
              </v:shape>
            </v:group>
            <v:group style="position:absolute;left:3802;top:1173;width:2;height:62" coordorigin="3802,1173" coordsize="2,62">
              <v:shape style="position:absolute;left:3802;top:1173;width:2;height:62" coordorigin="3802,1173" coordsize="0,62" path="m3802,1173l3802,1234e" filled="false" stroked="true" strokeweight=".410925pt" strokecolor="#0080ff">
                <v:path arrowok="t"/>
              </v:shape>
            </v:group>
            <v:group style="position:absolute;left:3513;top:1173;width:2;height:62" coordorigin="3513,1173" coordsize="2,62">
              <v:shape style="position:absolute;left:3513;top:1173;width:2;height:62" coordorigin="3513,1173" coordsize="0,62" path="m3513,1234l3513,1173e" filled="false" stroked="true" strokeweight=".371318pt" strokecolor="#0080ff">
                <v:path arrowok="t"/>
              </v:shape>
            </v:group>
            <v:group style="position:absolute;left:3351;top:1173;width:2;height:62" coordorigin="3351,1173" coordsize="2,62">
              <v:shape style="position:absolute;left:3351;top:1173;width:2;height:62" coordorigin="3351,1173" coordsize="0,62" path="m3351,1173l3351,1234e" filled="false" stroked="true" strokeweight=".455485pt" strokecolor="#0080ff">
                <v:path arrowok="t"/>
              </v:shape>
            </v:group>
            <v:group style="position:absolute;left:3008;top:1173;width:2;height:62" coordorigin="3008,1173" coordsize="2,62">
              <v:shape style="position:absolute;left:3008;top:1173;width:2;height:62" coordorigin="3008,1173" coordsize="0,62" path="m3008,1173l3008,1234e" filled="false" stroked="true" strokeweight=".420824pt" strokecolor="#0080ff">
                <v:path arrowok="t"/>
              </v:shape>
            </v:group>
            <v:group style="position:absolute;left:3303;top:1173;width:2;height:62" coordorigin="3303,1173" coordsize="2,62">
              <v:shape style="position:absolute;left:3303;top:1173;width:2;height:62" coordorigin="3303,1173" coordsize="0,62" path="m3303,1173l3303,1234e" filled="false" stroked="true" strokeweight=".420832pt" strokecolor="#0080ff">
                <v:path arrowok="t"/>
              </v:shape>
            </v:group>
            <v:group style="position:absolute;left:2842;top:1173;width:2;height:62" coordorigin="2842,1173" coordsize="2,62">
              <v:shape style="position:absolute;left:2842;top:1173;width:2;height:62" coordorigin="2842,1173" coordsize="0,62" path="m2842,1173l2842,1234e" filled="false" stroked="true" strokeweight=".480232pt" strokecolor="#0080ff">
                <v:path arrowok="t"/>
              </v:shape>
            </v:group>
            <v:group style="position:absolute;left:3321;top:1173;width:2;height:62" coordorigin="3321,1173" coordsize="2,62">
              <v:shape style="position:absolute;left:3321;top:1173;width:2;height:62" coordorigin="3321,1173" coordsize="0,62" path="m3321,1173l3321,1234e" filled="false" stroked="true" strokeweight=".539643pt" strokecolor="#0080ff">
                <v:path arrowok="t"/>
              </v:shape>
            </v:group>
            <v:group style="position:absolute;left:3400;top:1173;width:2;height:62" coordorigin="3400,1173" coordsize="2,62">
              <v:shape style="position:absolute;left:3400;top:1173;width:2;height:62" coordorigin="3400,1173" coordsize="0,62" path="m3400,1173l3400,1234e" filled="false" stroked="true" strokeweight=".465385pt" strokecolor="#0080ff">
                <v:path arrowok="t"/>
              </v:shape>
            </v:group>
            <v:group style="position:absolute;left:2910;top:1173;width:2;height:62" coordorigin="2910,1173" coordsize="2,62">
              <v:shape style="position:absolute;left:2910;top:1173;width:2;height:62" coordorigin="2910,1173" coordsize="0,62" path="m2910,1173l2910,1234e" filled="false" stroked="true" strokeweight=".44063pt" strokecolor="#0080ff">
                <v:path arrowok="t"/>
              </v:shape>
            </v:group>
            <v:group style="position:absolute;left:3293;top:1173;width:2;height:62" coordorigin="3293,1173" coordsize="2,62">
              <v:shape style="position:absolute;left:3293;top:1173;width:2;height:62" coordorigin="3293,1173" coordsize="0,62" path="m3293,1234l3293,1173e" filled="false" stroked="true" strokeweight=".371318pt" strokecolor="#0080ff">
                <v:path arrowok="t"/>
              </v:shape>
            </v:group>
            <v:group style="position:absolute;left:3432;top:1173;width:2;height:62" coordorigin="3432,1173" coordsize="2,62">
              <v:shape style="position:absolute;left:3432;top:1173;width:2;height:62" coordorigin="3432,1173" coordsize="0,62" path="m3432,1173l3432,1234e" filled="false" stroked="true" strokeweight=".396072pt" strokecolor="#0080ff">
                <v:path arrowok="t"/>
              </v:shape>
            </v:group>
            <v:group style="position:absolute;left:2775;top:1173;width:2;height:62" coordorigin="2775,1173" coordsize="2,62">
              <v:shape style="position:absolute;left:2775;top:1173;width:2;height:62" coordorigin="2775,1173" coordsize="0,62" path="m2775,1234l2775,1173e" filled="false" stroked="true" strokeweight=".371318pt" strokecolor="#0080ff">
                <v:path arrowok="t"/>
              </v:shape>
            </v:group>
            <v:group style="position:absolute;left:3026;top:1173;width:2;height:62" coordorigin="3026,1173" coordsize="2,62">
              <v:shape style="position:absolute;left:3026;top:1173;width:2;height:62" coordorigin="3026,1173" coordsize="0,62" path="m3026,1173l3026,1234e" filled="false" stroked="true" strokeweight=".504989pt" strokecolor="#0080ff">
                <v:path arrowok="t"/>
              </v:shape>
            </v:group>
            <v:group style="position:absolute;left:3623;top:1173;width:2;height:62" coordorigin="3623,1173" coordsize="2,62">
              <v:shape style="position:absolute;left:3623;top:1173;width:2;height:62" coordorigin="3623,1173" coordsize="0,62" path="m3623,1234l3623,1173e" filled="false" stroked="true" strokeweight=".371318pt" strokecolor="#0080ff">
                <v:path arrowok="t"/>
              </v:shape>
            </v:group>
            <v:group style="position:absolute;left:2602;top:1173;width:2;height:62" coordorigin="2602,1173" coordsize="2,62">
              <v:shape style="position:absolute;left:2602;top:1173;width:2;height:62" coordorigin="2602,1173" coordsize="0,62" path="m2602,1234l2602,1173e" filled="false" stroked="true" strokeweight=".371318pt" strokecolor="#0080ff">
                <v:path arrowok="t"/>
              </v:shape>
            </v:group>
            <v:group style="position:absolute;left:3771;top:1173;width:2;height:62" coordorigin="3771,1173" coordsize="2,62">
              <v:shape style="position:absolute;left:3771;top:1173;width:2;height:62" coordorigin="3771,1173" coordsize="0,62" path="m3771,1173l3771,1234e" filled="false" stroked="true" strokeweight=".376268pt" strokecolor="#0080ff">
                <v:path arrowok="t"/>
              </v:shape>
            </v:group>
            <v:group style="position:absolute;left:3193;top:1173;width:2;height:62" coordorigin="3193,1173" coordsize="2,62">
              <v:shape style="position:absolute;left:3193;top:1173;width:2;height:62" coordorigin="3193,1173" coordsize="0,62" path="m3193,1173l3193,1234e" filled="false" stroked="true" strokeweight=".47033pt" strokecolor="#0080ff">
                <v:path arrowok="t"/>
              </v:shape>
            </v:group>
            <v:group style="position:absolute;left:3013;top:1173;width:2;height:62" coordorigin="3013,1173" coordsize="2,62">
              <v:shape style="position:absolute;left:3013;top:1173;width:2;height:62" coordorigin="3013,1173" coordsize="0,62" path="m3013,1173l3013,1234e" filled="false" stroked="true" strokeweight=".391121pt" strokecolor="#0080ff">
                <v:path arrowok="t"/>
              </v:shape>
            </v:group>
            <v:group style="position:absolute;left:3609;top:1173;width:2;height:62" coordorigin="3609,1173" coordsize="2,62">
              <v:shape style="position:absolute;left:3609;top:1173;width:2;height:62" coordorigin="3609,1173" coordsize="0,62" path="m3609,1234l3609,1173e" filled="false" stroked="true" strokeweight=".371318pt" strokecolor="#0080ff">
                <v:path arrowok="t"/>
              </v:shape>
            </v:group>
            <v:group style="position:absolute;left:3494;top:1173;width:2;height:62" coordorigin="3494,1173" coordsize="2,62">
              <v:shape style="position:absolute;left:3494;top:1173;width:2;height:62" coordorigin="3494,1173" coordsize="0,62" path="m3494,1173l3494,1234e" filled="false" stroked="true" strokeweight=".485183pt" strokecolor="#0080ff">
                <v:path arrowok="t"/>
              </v:shape>
            </v:group>
            <v:group style="position:absolute;left:3338;top:1173;width:2;height:62" coordorigin="3338,1173" coordsize="2,62">
              <v:shape style="position:absolute;left:3338;top:1173;width:2;height:62" coordorigin="3338,1173" coordsize="0,62" path="m3338,1173l3338,1234e" filled="false" stroked="true" strokeweight=".410925pt" strokecolor="#0080ff">
                <v:path arrowok="t"/>
              </v:shape>
            </v:group>
            <v:group style="position:absolute;left:2912;top:1173;width:2;height:62" coordorigin="2912,1173" coordsize="2,62">
              <v:shape style="position:absolute;left:2912;top:1173;width:2;height:62" coordorigin="2912,1173" coordsize="0,62" path="m2912,1173l2912,1234e" filled="false" stroked="true" strokeweight=".44063pt" strokecolor="#0080ff">
                <v:path arrowok="t"/>
              </v:shape>
            </v:group>
            <v:group style="position:absolute;left:3091;top:1173;width:2;height:62" coordorigin="3091,1173" coordsize="2,62">
              <v:shape style="position:absolute;left:3091;top:1173;width:2;height:62" coordorigin="3091,1173" coordsize="0,62" path="m3091,1173l3091,1234e" filled="false" stroked="true" strokeweight=".514888pt" strokecolor="#0080ff">
                <v:path arrowok="t"/>
              </v:shape>
            </v:group>
            <v:group style="position:absolute;left:2764;top:1173;width:2;height:62" coordorigin="2764,1173" coordsize="2,62">
              <v:shape style="position:absolute;left:2764;top:1173;width:2;height:62" coordorigin="2764,1173" coordsize="0,62" path="m2764,1173l2764,1234e" filled="false" stroked="true" strokeweight=".500036pt" strokecolor="#0080ff">
                <v:path arrowok="t"/>
              </v:shape>
            </v:group>
            <v:group style="position:absolute;left:3597;top:1173;width:2;height:62" coordorigin="3597,1173" coordsize="2,62">
              <v:shape style="position:absolute;left:3597;top:1173;width:2;height:62" coordorigin="3597,1173" coordsize="0,62" path="m3597,1173l3597,1234e" filled="false" stroked="true" strokeweight=".445581pt" strokecolor="#0080ff">
                <v:path arrowok="t"/>
              </v:shape>
            </v:group>
            <v:group style="position:absolute;left:2487;top:1173;width:2;height:62" coordorigin="2487,1173" coordsize="2,62">
              <v:shape style="position:absolute;left:2487;top:1173;width:2;height:62" coordorigin="2487,1173" coordsize="0,62" path="m2487,1234l2487,1173e" filled="false" stroked="true" strokeweight=".371318pt" strokecolor="#0080ff">
                <v:path arrowok="t"/>
              </v:shape>
            </v:group>
            <v:group style="position:absolute;left:3206;top:1173;width:2;height:62" coordorigin="3206,1173" coordsize="2,62">
              <v:shape style="position:absolute;left:3206;top:1173;width:2;height:62" coordorigin="3206,1173" coordsize="0,62" path="m3206,1173l3206,1234e" filled="false" stroked="true" strokeweight=".500046pt" strokecolor="#0080ff">
                <v:path arrowok="t"/>
              </v:shape>
            </v:group>
            <v:group style="position:absolute;left:3077;top:1173;width:2;height:62" coordorigin="3077,1173" coordsize="2,62">
              <v:shape style="position:absolute;left:3077;top:1173;width:2;height:62" coordorigin="3077,1173" coordsize="0,62" path="m3077,1173l3077,1234e" filled="false" stroked="true" strokeweight=".450529pt" strokecolor="#0080ff">
                <v:path arrowok="t"/>
              </v:shape>
            </v:group>
            <v:group style="position:absolute;left:3261;top:1173;width:2;height:62" coordorigin="3261,1173" coordsize="2,62">
              <v:shape style="position:absolute;left:3261;top:1173;width:2;height:62" coordorigin="3261,1173" coordsize="0,62" path="m3261,1173l3261,1234e" filled="false" stroked="true" strokeweight=".470344pt" strokecolor="#0080ff">
                <v:path arrowok="t"/>
              </v:shape>
            </v:group>
            <v:group style="position:absolute;left:3244;top:1173;width:2;height:62" coordorigin="3244,1173" coordsize="2,62">
              <v:shape style="position:absolute;left:3244;top:1173;width:2;height:62" coordorigin="3244,1173" coordsize="0,62" path="m3244,1173l3244,1234e" filled="false" stroked="true" strokeweight=".440627pt" strokecolor="#0080ff">
                <v:path arrowok="t"/>
              </v:shape>
            </v:group>
            <v:group style="position:absolute;left:2772;top:1173;width:2;height:62" coordorigin="2772,1173" coordsize="2,62">
              <v:shape style="position:absolute;left:2772;top:1173;width:2;height:62" coordorigin="2772,1173" coordsize="0,62" path="m2772,1173l2772,1234e" filled="false" stroked="true" strokeweight=".445578pt" strokecolor="#0080ff">
                <v:path arrowok="t"/>
              </v:shape>
            </v:group>
            <v:group style="position:absolute;left:3082;top:1173;width:2;height:62" coordorigin="3082,1173" coordsize="2,62">
              <v:shape style="position:absolute;left:3082;top:1173;width:2;height:62" coordorigin="3082,1173" coordsize="0,62" path="m3082,1173l3082,1234e" filled="false" stroked="true" strokeweight=".371318pt" strokecolor="#0080ff">
                <v:path arrowok="t"/>
              </v:shape>
            </v:group>
            <v:group style="position:absolute;left:3045;top:1173;width:2;height:62" coordorigin="3045,1173" coordsize="2,62">
              <v:shape style="position:absolute;left:3045;top:1173;width:2;height:62" coordorigin="3045,1173" coordsize="0,62" path="m3045,1173l3045,1234e" filled="false" stroked="true" strokeweight=".475284pt" strokecolor="#0080ff">
                <v:path arrowok="t"/>
              </v:shape>
            </v:group>
            <v:group style="position:absolute;left:3886;top:1173;width:2;height:62" coordorigin="3886,1173" coordsize="2,62">
              <v:shape style="position:absolute;left:3886;top:1173;width:2;height:62" coordorigin="3886,1173" coordsize="0,62" path="m3886,1234l3886,1173e" filled="false" stroked="true" strokeweight=".371318pt" strokecolor="#0080ff">
                <v:path arrowok="t"/>
              </v:shape>
            </v:group>
            <v:group style="position:absolute;left:3523;top:1173;width:2;height:62" coordorigin="3523,1173" coordsize="2,62">
              <v:shape style="position:absolute;left:3523;top:1173;width:2;height:62" coordorigin="3523,1173" coordsize="0,62" path="m3523,1173l3523,1234e" filled="false" stroked="true" strokeweight=".509948pt" strokecolor="#0080ff">
                <v:path arrowok="t"/>
              </v:shape>
            </v:group>
            <v:group style="position:absolute;left:3538;top:1173;width:2;height:62" coordorigin="3538,1173" coordsize="2,62">
              <v:shape style="position:absolute;left:3538;top:1173;width:2;height:62" coordorigin="3538,1173" coordsize="0,62" path="m3538,1173l3538,1234e" filled="false" stroked="true" strokeweight=".415876pt" strokecolor="#0080ff">
                <v:path arrowok="t"/>
              </v:shape>
            </v:group>
            <v:group style="position:absolute;left:3199;top:1173;width:2;height:62" coordorigin="3199,1173" coordsize="2,62">
              <v:shape style="position:absolute;left:3199;top:1173;width:2;height:62" coordorigin="3199,1173" coordsize="0,62" path="m3199,1173l3199,1234e" filled="false" stroked="true" strokeweight=".495101pt" strokecolor="#0080ff">
                <v:path arrowok="t"/>
              </v:shape>
            </v:group>
            <v:group style="position:absolute;left:3281;top:1173;width:2;height:62" coordorigin="3281,1173" coordsize="2,62">
              <v:shape style="position:absolute;left:3281;top:1173;width:2;height:62" coordorigin="3281,1173" coordsize="0,62" path="m3281,1173l3281,1234e" filled="false" stroked="true" strokeweight=".401023pt" strokecolor="#0080ff">
                <v:path arrowok="t"/>
              </v:shape>
            </v:group>
            <v:group style="position:absolute;left:3783;top:1173;width:2;height:62" coordorigin="3783,1173" coordsize="2,62">
              <v:shape style="position:absolute;left:3783;top:1173;width:2;height:62" coordorigin="3783,1173" coordsize="0,62" path="m3783,1173l3783,1234e" filled="false" stroked="true" strokeweight=".44063pt" strokecolor="#0080ff">
                <v:path arrowok="t"/>
              </v:shape>
            </v:group>
            <v:group style="position:absolute;left:3490;top:1173;width:2;height:62" coordorigin="3490,1173" coordsize="2,62">
              <v:shape style="position:absolute;left:3490;top:1173;width:2;height:62" coordorigin="3490,1173" coordsize="0,62" path="m3490,1173l3490,1234e" filled="false" stroked="true" strokeweight=".435679pt" strokecolor="#0080ff">
                <v:path arrowok="t"/>
              </v:shape>
            </v:group>
            <v:group style="position:absolute;left:2838;top:1173;width:2;height:62" coordorigin="2838,1173" coordsize="2,62">
              <v:shape style="position:absolute;left:2838;top:1173;width:2;height:62" coordorigin="2838,1173" coordsize="0,62" path="m2838,1173l2838,1234e" filled="false" stroked="true" strokeweight=".401023pt" strokecolor="#0080ff">
                <v:path arrowok="t"/>
              </v:shape>
            </v:group>
            <v:group style="position:absolute;left:3249;top:1173;width:2;height:62" coordorigin="3249,1173" coordsize="2,62">
              <v:shape style="position:absolute;left:3249;top:1173;width:2;height:62" coordorigin="3249,1173" coordsize="0,62" path="m3249,1173l3249,1234e" filled="false" stroked="true" strokeweight=".420821pt" strokecolor="#0080ff">
                <v:path arrowok="t"/>
              </v:shape>
            </v:group>
            <v:group style="position:absolute;left:2885;top:1173;width:2;height:62" coordorigin="2885,1173" coordsize="2,62">
              <v:shape style="position:absolute;left:2885;top:1173;width:2;height:62" coordorigin="2885,1173" coordsize="0,62" path="m2885,1173l2885,1234e" filled="false" stroked="true" strokeweight=".470333pt" strokecolor="#0080ff">
                <v:path arrowok="t"/>
              </v:shape>
            </v:group>
            <v:group style="position:absolute;left:2936;top:1173;width:2;height:62" coordorigin="2936,1173" coordsize="2,62">
              <v:shape style="position:absolute;left:2936;top:1173;width:2;height:62" coordorigin="2936,1173" coordsize="0,62" path="m2936,1173l2936,1234e" filled="false" stroked="true" strokeweight=".405974pt" strokecolor="#0080ff">
                <v:path arrowok="t"/>
              </v:shape>
            </v:group>
            <v:group style="position:absolute;left:3970;top:1173;width:2;height:62" coordorigin="3970,1173" coordsize="2,62">
              <v:shape style="position:absolute;left:3970;top:1173;width:2;height:62" coordorigin="3970,1173" coordsize="0,62" path="m3970,1173l3970,1234e" filled="false" stroked="true" strokeweight=".420827pt" strokecolor="#0080ff">
                <v:path arrowok="t"/>
              </v:shape>
            </v:group>
            <v:group style="position:absolute;left:3950;top:1173;width:2;height:62" coordorigin="3950,1173" coordsize="2,62">
              <v:shape style="position:absolute;left:3950;top:1173;width:2;height:62" coordorigin="3950,1173" coordsize="0,62" path="m3950,1234l3950,1173e" filled="false" stroked="true" strokeweight=".371318pt" strokecolor="#0080ff">
                <v:path arrowok="t"/>
              </v:shape>
            </v:group>
            <v:group style="position:absolute;left:2696;top:1173;width:2;height:62" coordorigin="2696,1173" coordsize="2,62">
              <v:shape style="position:absolute;left:2696;top:1173;width:2;height:62" coordorigin="2696,1173" coordsize="0,62" path="m2696,1173l2696,1234e" filled="false" stroked="true" strokeweight=".514891pt" strokecolor="#0080ff">
                <v:path arrowok="t"/>
              </v:shape>
            </v:group>
            <v:group style="position:absolute;left:3554;top:1173;width:2;height:62" coordorigin="3554,1173" coordsize="2,62">
              <v:shape style="position:absolute;left:3554;top:1173;width:2;height:62" coordorigin="3554,1173" coordsize="0,62" path="m3554,1173l3554,1234e" filled="false" stroked="true" strokeweight=".38617pt" strokecolor="#0080ff">
                <v:path arrowok="t"/>
              </v:shape>
            </v:group>
            <v:group style="position:absolute;left:2802;top:1173;width:2;height:62" coordorigin="2802,1173" coordsize="2,62">
              <v:shape style="position:absolute;left:2802;top:1173;width:2;height:62" coordorigin="2802,1173" coordsize="0,62" path="m2802,1173l2802,1234e" filled="false" stroked="true" strokeweight=".371318pt" strokecolor="#0080ff">
                <v:path arrowok="t"/>
              </v:shape>
            </v:group>
            <v:group style="position:absolute;left:2907;top:1173;width:2;height:62" coordorigin="2907,1173" coordsize="2,62">
              <v:shape style="position:absolute;left:2907;top:1173;width:2;height:62" coordorigin="2907,1173" coordsize="0,62" path="m2907,1173l2907,1234e" filled="false" stroked="true" strokeweight=".445581pt" strokecolor="#0080ff">
                <v:path arrowok="t"/>
              </v:shape>
            </v:group>
            <v:group style="position:absolute;left:2895;top:1173;width:2;height:62" coordorigin="2895,1173" coordsize="2,62">
              <v:shape style="position:absolute;left:2895;top:1173;width:2;height:62" coordorigin="2895,1173" coordsize="0,62" path="m2895,1173l2895,1234e" filled="false" stroked="true" strokeweight=".475281pt" strokecolor="#0080ff">
                <v:path arrowok="t"/>
              </v:shape>
            </v:group>
            <v:group style="position:absolute;left:2670;top:1173;width:2;height:62" coordorigin="2670,1173" coordsize="2,62">
              <v:shape style="position:absolute;left:2670;top:1173;width:2;height:62" coordorigin="2670,1173" coordsize="0,62" path="m2670,1173l2670,1234e" filled="false" stroked="true" strokeweight=".460434pt" strokecolor="#0080ff">
                <v:path arrowok="t"/>
              </v:shape>
            </v:group>
            <v:group style="position:absolute;left:2949;top:1173;width:2;height:62" coordorigin="2949,1173" coordsize="2,62">
              <v:shape style="position:absolute;left:2949;top:1173;width:2;height:62" coordorigin="2949,1173" coordsize="0,62" path="m2949,1173l2949,1234e" filled="false" stroked="true" strokeweight=".415881pt" strokecolor="#0080ff">
                <v:path arrowok="t"/>
              </v:shape>
            </v:group>
            <v:group style="position:absolute;left:2876;top:1173;width:2;height:62" coordorigin="2876,1173" coordsize="2,62">
              <v:shape style="position:absolute;left:2876;top:1173;width:2;height:62" coordorigin="2876,1173" coordsize="0,62" path="m2876,1173l2876,1234e" filled="false" stroked="true" strokeweight=".450532pt" strokecolor="#0080ff">
                <v:path arrowok="t"/>
              </v:shape>
            </v:group>
            <v:group style="position:absolute;left:3528;top:1173;width:2;height:62" coordorigin="3528,1173" coordsize="2,62">
              <v:shape style="position:absolute;left:3528;top:1173;width:2;height:62" coordorigin="3528,1173" coordsize="0,62" path="m3528,1173l3528,1234e" filled="false" stroked="true" strokeweight=".455483pt" strokecolor="#0080ff">
                <v:path arrowok="t"/>
              </v:shape>
            </v:group>
            <v:group style="position:absolute;left:3466;top:1173;width:2;height:62" coordorigin="3466,1173" coordsize="2,62">
              <v:shape style="position:absolute;left:3466;top:1173;width:2;height:62" coordorigin="3466,1173" coordsize="0,62" path="m3466,1173l3466,1234e" filled="false" stroked="true" strokeweight=".405976pt" strokecolor="#0080ff">
                <v:path arrowok="t"/>
              </v:shape>
            </v:group>
            <v:group style="position:absolute;left:3053;top:1173;width:2;height:62" coordorigin="3053,1173" coordsize="2,62">
              <v:shape style="position:absolute;left:3053;top:1173;width:2;height:62" coordorigin="3053,1173" coordsize="0,62" path="m3053,1173l3053,1234e" filled="false" stroked="true" strokeweight=".495087pt" strokecolor="#0080ff">
                <v:path arrowok="t"/>
              </v:shape>
            </v:group>
            <v:group style="position:absolute;left:3290;top:1173;width:2;height:62" coordorigin="3290,1173" coordsize="2,62">
              <v:shape style="position:absolute;left:3290;top:1173;width:2;height:62" coordorigin="3290,1173" coordsize="0,62" path="m3290,1173l3290,1234e" filled="false" stroked="true" strokeweight=".435679pt" strokecolor="#0080ff">
                <v:path arrowok="t"/>
              </v:shape>
            </v:group>
            <v:group style="position:absolute;left:3923;top:1173;width:2;height:62" coordorigin="3923,1173" coordsize="2,62">
              <v:shape style="position:absolute;left:3923;top:1173;width:2;height:62" coordorigin="3923,1173" coordsize="0,62" path="m3923,1234l3923,1173e" filled="false" stroked="true" strokeweight=".371318pt" strokecolor="#0080ff">
                <v:path arrowok="t"/>
              </v:shape>
            </v:group>
            <v:group style="position:absolute;left:3443;top:1173;width:2;height:62" coordorigin="3443,1173" coordsize="2,62">
              <v:shape style="position:absolute;left:3443;top:1173;width:2;height:62" coordorigin="3443,1173" coordsize="0,62" path="m3443,1173l3443,1234e" filled="false" stroked="true" strokeweight=".445581pt" strokecolor="#0080ff">
                <v:path arrowok="t"/>
              </v:shape>
            </v:group>
            <v:group style="position:absolute;left:3100;top:1173;width:2;height:62" coordorigin="3100,1173" coordsize="2,62">
              <v:shape style="position:absolute;left:3100;top:1173;width:2;height:62" coordorigin="3100,1173" coordsize="0,62" path="m3100,1173l3100,1234e" filled="false" stroked="true" strokeweight=".460431pt" strokecolor="#0080ff">
                <v:path arrowok="t"/>
              </v:shape>
            </v:group>
            <v:group style="position:absolute;left:3488;top:1173;width:2;height:62" coordorigin="3488,1173" coordsize="2,62">
              <v:shape style="position:absolute;left:3488;top:1173;width:2;height:62" coordorigin="3488,1173" coordsize="0,62" path="m3488,1173l3488,1234e" filled="false" stroked="true" strokeweight=".371318pt" strokecolor="#0080ff">
                <v:path arrowok="t"/>
              </v:shape>
            </v:group>
            <v:group style="position:absolute;left:3740;top:1173;width:2;height:62" coordorigin="3740,1173" coordsize="2,62">
              <v:shape style="position:absolute;left:3740;top:1173;width:2;height:62" coordorigin="3740,1173" coordsize="0,62" path="m3740,1173l3740,1234e" filled="false" stroked="true" strokeweight=".450532pt" strokecolor="#0080ff">
                <v:path arrowok="t"/>
              </v:shape>
            </v:group>
            <v:group style="position:absolute;left:3277;top:1173;width:2;height:62" coordorigin="3277,1173" coordsize="2,62">
              <v:shape style="position:absolute;left:3277;top:1173;width:2;height:62" coordorigin="3277,1173" coordsize="0,62" path="m3277,1173l3277,1234e" filled="false" stroked="true" strokeweight=".450529pt" strokecolor="#0080ff">
                <v:path arrowok="t"/>
              </v:shape>
            </v:group>
            <v:group style="position:absolute;left:2873;top:1173;width:2;height:62" coordorigin="2873,1173" coordsize="2,62">
              <v:shape style="position:absolute;left:2873;top:1173;width:2;height:62" coordorigin="2873,1173" coordsize="0,62" path="m2873,1234l2873,1173e" filled="false" stroked="true" strokeweight=".371318pt" strokecolor="#0080ff">
                <v:path arrowok="t"/>
              </v:shape>
            </v:group>
            <v:group style="position:absolute;left:3837;top:1173;width:2;height:62" coordorigin="3837,1173" coordsize="2,62">
              <v:shape style="position:absolute;left:3837;top:1173;width:2;height:62" coordorigin="3837,1173" coordsize="0,62" path="m3837,1173l3837,1234e" filled="false" stroked="true" strokeweight=".455483pt" strokecolor="#0080ff">
                <v:path arrowok="t"/>
              </v:shape>
            </v:group>
            <v:group style="position:absolute;left:3774;top:1173;width:2;height:62" coordorigin="3774,1173" coordsize="2,62">
              <v:shape style="position:absolute;left:3774;top:1173;width:2;height:62" coordorigin="3774,1173" coordsize="0,62" path="m3774,1234l3774,1173e" filled="false" stroked="true" strokeweight=".371318pt" strokecolor="#0080ff">
                <v:path arrowok="t"/>
              </v:shape>
            </v:group>
            <v:group style="position:absolute;left:3541;top:1173;width:2;height:62" coordorigin="3541,1173" coordsize="2,62">
              <v:shape style="position:absolute;left:3541;top:1173;width:2;height:62" coordorigin="3541,1173" coordsize="0,62" path="m3541,1234l3541,1173e" filled="false" stroked="true" strokeweight=".371318pt" strokecolor="#0080ff">
                <v:path arrowok="t"/>
              </v:shape>
            </v:group>
            <v:group style="position:absolute;left:3558;top:1173;width:2;height:62" coordorigin="3558,1173" coordsize="2,62">
              <v:shape style="position:absolute;left:3558;top:1173;width:2;height:62" coordorigin="3558,1173" coordsize="0,62" path="m3558,1173l3558,1234e" filled="false" stroked="true" strokeweight=".38617pt" strokecolor="#0080ff">
                <v:path arrowok="t"/>
              </v:shape>
            </v:group>
            <v:group style="position:absolute;left:2845;top:1173;width:2;height:62" coordorigin="2845,1173" coordsize="2,62">
              <v:shape style="position:absolute;left:2845;top:1173;width:2;height:62" coordorigin="2845,1173" coordsize="0,62" path="m2845,1173l2845,1234e" filled="false" stroked="true" strokeweight=".415876pt" strokecolor="#0080ff">
                <v:path arrowok="t"/>
              </v:shape>
            </v:group>
            <v:group style="position:absolute;left:3926;top:1173;width:2;height:62" coordorigin="3926,1173" coordsize="2,62">
              <v:shape style="position:absolute;left:3926;top:1173;width:2;height:62" coordorigin="3926,1173" coordsize="0,62" path="m3926,1173l3926,1234e" filled="false" stroked="true" strokeweight=".435679pt" strokecolor="#0080ff">
                <v:path arrowok="t"/>
              </v:shape>
            </v:group>
            <v:group style="position:absolute;left:2881;top:1173;width:2;height:62" coordorigin="2881,1173" coordsize="2,62">
              <v:shape style="position:absolute;left:2881;top:1173;width:2;height:62" coordorigin="2881,1173" coordsize="0,62" path="m2881,1173l2881,1234e" filled="false" stroked="true" strokeweight=".38617pt" strokecolor="#0080ff">
                <v:path arrowok="t"/>
              </v:shape>
            </v:group>
            <v:group style="position:absolute;left:3189;top:1173;width:2;height:62" coordorigin="3189,1173" coordsize="2,62">
              <v:shape style="position:absolute;left:3189;top:1173;width:2;height:62" coordorigin="3189,1173" coordsize="0,62" path="m3189,1173l3189,1234e" filled="false" stroked="true" strokeweight=".381214pt" strokecolor="#0080ff">
                <v:path arrowok="t"/>
              </v:shape>
            </v:group>
            <v:group style="position:absolute;left:2823;top:1173;width:2;height:62" coordorigin="2823,1173" coordsize="2,62">
              <v:shape style="position:absolute;left:2823;top:1173;width:2;height:62" coordorigin="2823,1173" coordsize="0,62" path="m2823,1173l2823,1234e" filled="false" stroked="true" strokeweight=".386168pt" strokecolor="#0080ff">
                <v:path arrowok="t"/>
              </v:shape>
            </v:group>
            <v:group style="position:absolute;left:3107;top:1173;width:2;height:62" coordorigin="3107,1173" coordsize="2,62">
              <v:shape style="position:absolute;left:3107;top:1173;width:2;height:62" coordorigin="3107,1173" coordsize="0,62" path="m3107,1173l3107,1234e" filled="false" stroked="true" strokeweight=".410927pt" strokecolor="#0080ff">
                <v:path arrowok="t"/>
              </v:shape>
            </v:group>
            <v:group style="position:absolute;left:3297;top:1173;width:2;height:62" coordorigin="3297,1173" coordsize="2,62">
              <v:shape style="position:absolute;left:3297;top:1173;width:2;height:62" coordorigin="3297,1173" coordsize="0,62" path="m3297,1173l3297,1234e" filled="false" stroked="true" strokeweight=".430728pt" strokecolor="#0080ff">
                <v:path arrowok="t"/>
              </v:shape>
            </v:group>
            <v:group style="position:absolute;left:4085;top:1173;width:2;height:62" coordorigin="4085,1173" coordsize="2,62">
              <v:shape style="position:absolute;left:4085;top:1173;width:2;height:62" coordorigin="4085,1173" coordsize="0,62" path="m4085,1234l4085,1173e" filled="false" stroked="true" strokeweight=".371318pt" strokecolor="#0080ff">
                <v:path arrowok="t"/>
              </v:shape>
            </v:group>
            <v:group style="position:absolute;left:4046;top:1173;width:2;height:62" coordorigin="4046,1173" coordsize="2,62">
              <v:shape style="position:absolute;left:4046;top:1173;width:2;height:62" coordorigin="4046,1173" coordsize="0,62" path="m4046,1234l4046,1173e" filled="false" stroked="true" strokeweight=".371318pt" strokecolor="#0080ff">
                <v:path arrowok="t"/>
              </v:shape>
            </v:group>
            <v:group style="position:absolute;left:4138;top:1173;width:2;height:62" coordorigin="4138,1173" coordsize="2,62">
              <v:shape style="position:absolute;left:4138;top:1173;width:2;height:62" coordorigin="4138,1173" coordsize="0,62" path="m4138,1173l4138,1234e" filled="false" stroked="true" strokeweight=".435679pt" strokecolor="#0080ff">
                <v:path arrowok="t"/>
              </v:shape>
            </v:group>
            <v:group style="position:absolute;left:4065;top:1173;width:2;height:62" coordorigin="4065,1173" coordsize="2,62">
              <v:shape style="position:absolute;left:4065;top:1173;width:2;height:62" coordorigin="4065,1173" coordsize="0,62" path="m4065,1234l4065,1173e" filled="false" stroked="true" strokeweight=".371318pt" strokecolor="#0080ff">
                <v:path arrowok="t"/>
              </v:shape>
            </v:group>
            <v:group style="position:absolute;left:4005;top:1173;width:2;height:62" coordorigin="4005,1173" coordsize="2,62">
              <v:shape style="position:absolute;left:4005;top:1173;width:2;height:62" coordorigin="4005,1173" coordsize="0,62" path="m4005,1234l4005,1173e" filled="false" stroked="true" strokeweight=".371318pt" strokecolor="#0080ff">
                <v:path arrowok="t"/>
              </v:shape>
            </v:group>
            <v:group style="position:absolute;left:3371;top:1173;width:2;height:62" coordorigin="3371,1173" coordsize="2,62">
              <v:shape style="position:absolute;left:3371;top:1173;width:2;height:62" coordorigin="3371,1173" coordsize="0,62" path="m3371,1173l3371,1234e" filled="false" stroked="true" strokeweight=".396072pt" strokecolor="#0080ff">
                <v:path arrowok="t"/>
              </v:shape>
            </v:group>
            <v:group style="position:absolute;left:2920;top:1173;width:2;height:62" coordorigin="2920,1173" coordsize="2,62">
              <v:shape style="position:absolute;left:2920;top:1173;width:2;height:62" coordorigin="2920,1173" coordsize="0,62" path="m2920,1234l2920,1173e" filled="false" stroked="true" strokeweight=".371318pt" strokecolor="#0080ff">
                <v:path arrowok="t"/>
              </v:shape>
            </v:group>
            <v:group style="position:absolute;left:3726;top:1173;width:2;height:62" coordorigin="3726,1173" coordsize="2,62">
              <v:shape style="position:absolute;left:3726;top:1173;width:2;height:62" coordorigin="3726,1173" coordsize="0,62" path="m3726,1173l3726,1234e" filled="false" stroked="true" strokeweight=".391118pt" strokecolor="#0080ff">
                <v:path arrowok="t"/>
              </v:shape>
            </v:group>
            <v:group style="position:absolute;left:2806;top:1173;width:2;height:62" coordorigin="2806,1173" coordsize="2,62">
              <v:shape style="position:absolute;left:2806;top:1173;width:2;height:62" coordorigin="2806,1173" coordsize="0,62" path="m2806,1173l2806,1234e" filled="false" stroked="true" strokeweight=".509937pt" strokecolor="#0080ff">
                <v:path arrowok="t"/>
              </v:shape>
            </v:group>
            <v:group style="position:absolute;left:3976;top:1173;width:2;height:62" coordorigin="3976,1173" coordsize="2,62">
              <v:shape style="position:absolute;left:3976;top:1173;width:2;height:62" coordorigin="3976,1173" coordsize="0,62" path="m3976,1234l3976,1173e" filled="false" stroked="true" strokeweight=".371318pt" strokecolor="#0080ff">
                <v:path arrowok="t"/>
              </v:shape>
            </v:group>
            <v:group style="position:absolute;left:3002;top:1173;width:2;height:62" coordorigin="3002,1173" coordsize="2,62">
              <v:shape style="position:absolute;left:3002;top:1173;width:2;height:62" coordorigin="3002,1173" coordsize="0,62" path="m3002,1173l3002,1234e" filled="false" stroked="true" strokeweight=".475284pt" strokecolor="#0080ff">
                <v:path arrowok="t"/>
              </v:shape>
            </v:group>
            <v:group style="position:absolute;left:3166;top:1173;width:2;height:62" coordorigin="3166,1173" coordsize="2,62">
              <v:shape style="position:absolute;left:3166;top:1173;width:2;height:62" coordorigin="3166,1173" coordsize="0,62" path="m3166,1173l3166,1234e" filled="false" stroked="true" strokeweight=".435679pt" strokecolor="#0080ff">
                <v:path arrowok="t"/>
              </v:shape>
            </v:group>
            <v:group style="position:absolute;left:3374;top:1173;width:2;height:62" coordorigin="3374,1173" coordsize="2,62">
              <v:shape style="position:absolute;left:3374;top:1173;width:2;height:62" coordorigin="3374,1173" coordsize="0,62" path="m3374,1173l3374,1234e" filled="false" stroked="true" strokeweight=".425777pt" strokecolor="#0080ff">
                <v:path arrowok="t"/>
              </v:shape>
            </v:group>
            <v:group style="position:absolute;left:3565;top:1173;width:2;height:62" coordorigin="3565,1173" coordsize="2,62">
              <v:shape style="position:absolute;left:3565;top:1173;width:2;height:62" coordorigin="3565,1173" coordsize="0,62" path="m3565,1173l3565,1234e" filled="false" stroked="true" strokeweight=".371318pt" strokecolor="#0080ff">
                <v:path arrowok="t"/>
              </v:shape>
            </v:group>
            <v:group style="position:absolute;left:3934;top:1173;width:2;height:62" coordorigin="3934,1173" coordsize="2,62">
              <v:shape style="position:absolute;left:3934;top:1173;width:2;height:62" coordorigin="3934,1173" coordsize="0,62" path="m3934,1173l3934,1234e" filled="false" stroked="true" strokeweight=".470336pt" strokecolor="#0080ff">
                <v:path arrowok="t"/>
              </v:shape>
            </v:group>
            <v:group style="position:absolute;left:2958;top:1173;width:2;height:62" coordorigin="2958,1173" coordsize="2,62">
              <v:shape style="position:absolute;left:2958;top:1173;width:2;height:62" coordorigin="2958,1173" coordsize="0,62" path="m2958,1173l2958,1234e" filled="false" stroked="true" strokeweight=".381217pt" strokecolor="#0080ff">
                <v:path arrowok="t"/>
              </v:shape>
            </v:group>
            <v:group style="position:absolute;left:3135;top:1173;width:2;height:62" coordorigin="3135,1173" coordsize="2,62">
              <v:shape style="position:absolute;left:3135;top:1173;width:2;height:62" coordorigin="3135,1173" coordsize="0,62" path="m3135,1173l3135,1234e" filled="false" stroked="true" strokeweight=".495101pt" strokecolor="#0080ff">
                <v:path arrowok="t"/>
              </v:shape>
            </v:group>
            <v:group style="position:absolute;left:3892;top:1173;width:2;height:62" coordorigin="3892,1173" coordsize="2,62">
              <v:shape style="position:absolute;left:3892;top:1173;width:2;height:62" coordorigin="3892,1173" coordsize="0,62" path="m3892,1234l3892,1173e" filled="false" stroked="true" strokeweight=".371318pt" strokecolor="#0080ff">
                <v:path arrowok="t"/>
              </v:shape>
            </v:group>
            <v:group style="position:absolute;left:3246;top:1173;width:2;height:62" coordorigin="3246,1173" coordsize="2,62">
              <v:shape style="position:absolute;left:3246;top:1173;width:2;height:62" coordorigin="3246,1173" coordsize="0,62" path="m3246,1173l3246,1234e" filled="false" stroked="true" strokeweight=".376268pt" strokecolor="#0080ff">
                <v:path arrowok="t"/>
              </v:shape>
            </v:group>
            <v:group style="position:absolute;left:4261;top:1234;width:2;height:57" coordorigin="4261,1234" coordsize="2,57">
              <v:shape style="position:absolute;left:4261;top:1234;width:2;height:57" coordorigin="4261,1234" coordsize="0,57" path="m4261,1234l4261,1290e" filled="false" stroked="true" strokeweight=".371318pt" strokecolor="#000000">
                <v:path arrowok="t"/>
              </v:shape>
            </v:group>
            <v:group style="position:absolute;left:4314;top:1173;width:2;height:62" coordorigin="4314,1173" coordsize="2,62">
              <v:shape style="position:absolute;left:4314;top:1173;width:2;height:62" coordorigin="4314,1173" coordsize="0,62" path="m4314,1234l4314,1173e" filled="false" stroked="true" strokeweight=".371318pt" strokecolor="#0080ff">
                <v:path arrowok="t"/>
              </v:shape>
            </v:group>
            <v:group style="position:absolute;left:4222;top:1173;width:2;height:62" coordorigin="4222,1173" coordsize="2,62">
              <v:shape style="position:absolute;left:4222;top:1173;width:2;height:62" coordorigin="4222,1173" coordsize="0,62" path="m4222,1173l4222,1234e" filled="false" stroked="true" strokeweight=".396072pt" strokecolor="#0080ff">
                <v:path arrowok="t"/>
              </v:shape>
            </v:group>
            <v:group style="position:absolute;left:4280;top:1173;width:2;height:62" coordorigin="4280,1173" coordsize="2,62">
              <v:shape style="position:absolute;left:4280;top:1173;width:2;height:62" coordorigin="4280,1173" coordsize="0,62" path="m4280,1173l4280,1234e" filled="false" stroked="true" strokeweight=".391121pt" strokecolor="#0080ff">
                <v:path arrowok="t"/>
              </v:shape>
            </v:group>
            <v:group style="position:absolute;left:4220;top:1173;width:2;height:62" coordorigin="4220,1173" coordsize="2,62">
              <v:shape style="position:absolute;left:4220;top:1173;width:2;height:62" coordorigin="4220,1173" coordsize="0,62" path="m4220,1234l4220,1173e" filled="false" stroked="true" strokeweight=".371318pt" strokecolor="#0080ff">
                <v:path arrowok="t"/>
              </v:shape>
            </v:group>
            <v:group style="position:absolute;left:4161;top:1173;width:2;height:62" coordorigin="4161,1173" coordsize="2,62">
              <v:shape style="position:absolute;left:4161;top:1173;width:2;height:62" coordorigin="4161,1173" coordsize="0,62" path="m4161,1173l4161,1234e" filled="false" stroked="true" strokeweight=".405974pt" strokecolor="#0080ff">
                <v:path arrowok="t"/>
              </v:shape>
            </v:group>
            <v:group style="position:absolute;left:3939;top:1173;width:2;height:62" coordorigin="3939,1173" coordsize="2,62">
              <v:shape style="position:absolute;left:3939;top:1173;width:2;height:62" coordorigin="3939,1173" coordsize="0,62" path="m3939,1173l3939,1234e" filled="false" stroked="true" strokeweight=".460434pt" strokecolor="#0080ff">
                <v:path arrowok="t"/>
              </v:shape>
            </v:group>
            <v:group style="position:absolute;left:3711;top:1173;width:2;height:62" coordorigin="3711,1173" coordsize="2,62">
              <v:shape style="position:absolute;left:3711;top:1173;width:2;height:62" coordorigin="3711,1173" coordsize="0,62" path="m3711,1234l3711,1173e" filled="false" stroked="true" strokeweight=".371318pt" strokecolor="#0080ff">
                <v:path arrowok="t"/>
              </v:shape>
            </v:group>
            <v:group style="position:absolute;left:2791;top:1173;width:2;height:62" coordorigin="2791,1173" coordsize="2,62">
              <v:shape style="position:absolute;left:2791;top:1173;width:2;height:62" coordorigin="2791,1173" coordsize="0,62" path="m2791,1234l2791,1173e" filled="false" stroked="true" strokeweight=".371318pt" strokecolor="#0080ff">
                <v:path arrowok="t"/>
              </v:shape>
            </v:group>
            <v:group style="position:absolute;left:2675;top:1173;width:2;height:62" coordorigin="2675,1173" coordsize="2,62">
              <v:shape style="position:absolute;left:2675;top:1173;width:2;height:62" coordorigin="2675,1173" coordsize="0,62" path="m2675,1173l2675,1234e" filled="false" stroked="true" strokeweight=".401023pt" strokecolor="#0080ff">
                <v:path arrowok="t"/>
              </v:shape>
            </v:group>
            <v:group style="position:absolute;left:4205;top:1173;width:2;height:62" coordorigin="4205,1173" coordsize="2,62">
              <v:shape style="position:absolute;left:4205;top:1173;width:2;height:62" coordorigin="4205,1173" coordsize="0,62" path="m4205,1234l4205,1173e" filled="false" stroked="true" strokeweight=".371318pt" strokecolor="#0080ff">
                <v:path arrowok="t"/>
              </v:shape>
            </v:group>
            <v:group style="position:absolute;left:3791;top:1173;width:2;height:62" coordorigin="3791,1173" coordsize="2,62">
              <v:shape style="position:absolute;left:3791;top:1173;width:2;height:62" coordorigin="3791,1173" coordsize="0,62" path="m3791,1234l3791,1173e" filled="false" stroked="true" strokeweight=".371318pt" strokecolor="#0080ff">
                <v:path arrowok="t"/>
              </v:shape>
            </v:group>
            <v:group style="position:absolute;left:2616;top:1173;width:2;height:62" coordorigin="2616,1173" coordsize="2,62">
              <v:shape style="position:absolute;left:2616;top:1173;width:2;height:62" coordorigin="2616,1173" coordsize="0,62" path="m2616,1234l2616,1173e" filled="false" stroked="true" strokeweight=".371318pt" strokecolor="#0080ff">
                <v:path arrowok="t"/>
              </v:shape>
            </v:group>
            <v:group style="position:absolute;left:2901;top:1173;width:2;height:62" coordorigin="2901,1173" coordsize="2,62">
              <v:shape style="position:absolute;left:2901;top:1173;width:2;height:62" coordorigin="2901,1173" coordsize="0,62" path="m2901,1173l2901,1234e" filled="false" stroked="true" strokeweight=".415876pt" strokecolor="#0080ff">
                <v:path arrowok="t"/>
              </v:shape>
            </v:group>
            <v:group style="position:absolute;left:2798;top:1173;width:2;height:62" coordorigin="2798,1173" coordsize="2,62">
              <v:shape style="position:absolute;left:2798;top:1173;width:2;height:62" coordorigin="2798,1173" coordsize="0,62" path="m2798,1173l2798,1234e" filled="false" stroked="true" strokeweight=".495087pt" strokecolor="#0080ff">
                <v:path arrowok="t"/>
              </v:shape>
            </v:group>
            <v:group style="position:absolute;left:2744;top:1173;width:2;height:62" coordorigin="2744,1173" coordsize="2,62">
              <v:shape style="position:absolute;left:2744;top:1173;width:2;height:62" coordorigin="2744,1173" coordsize="0,62" path="m2744,1173l2744,1234e" filled="false" stroked="true" strokeweight=".401023pt" strokecolor="#0080ff">
                <v:path arrowok="t"/>
              </v:shape>
            </v:group>
            <v:group style="position:absolute;left:3438;top:1173;width:2;height:62" coordorigin="3438,1173" coordsize="2,62">
              <v:shape style="position:absolute;left:3438;top:1173;width:2;height:62" coordorigin="3438,1173" coordsize="0,62" path="m3438,1173l3438,1234e" filled="false" stroked="true" strokeweight=".410925pt" strokecolor="#0080ff">
                <v:path arrowok="t"/>
              </v:shape>
            </v:group>
            <v:group style="position:absolute;left:3111;top:1173;width:2;height:62" coordorigin="3111,1173" coordsize="2,62">
              <v:shape style="position:absolute;left:3111;top:1173;width:2;height:62" coordorigin="3111,1173" coordsize="0,62" path="m3111,1173l3111,1234e" filled="false" stroked="true" strokeweight=".371318pt" strokecolor="#0080ff">
                <v:path arrowok="t"/>
              </v:shape>
            </v:group>
            <v:group style="position:absolute;left:3425;top:1173;width:2;height:62" coordorigin="3425,1173" coordsize="2,62">
              <v:shape style="position:absolute;left:3425;top:1173;width:2;height:62" coordorigin="3425,1173" coordsize="0,62" path="m3425,1173l3425,1234e" filled="false" stroked="true" strokeweight=".391121pt" strokecolor="#0080ff">
                <v:path arrowok="t"/>
              </v:shape>
            </v:group>
            <v:group style="position:absolute;left:4194;top:1173;width:2;height:62" coordorigin="4194,1173" coordsize="2,62">
              <v:shape style="position:absolute;left:4194;top:1173;width:2;height:62" coordorigin="4194,1173" coordsize="0,62" path="m4194,1234l4194,1173e" filled="false" stroked="true" strokeweight=".371318pt" strokecolor="#0080ff">
                <v:path arrowok="t"/>
              </v:shape>
            </v:group>
            <v:group style="position:absolute;left:3152;top:1173;width:2;height:62" coordorigin="3152,1173" coordsize="2,62">
              <v:shape style="position:absolute;left:3152;top:1173;width:2;height:62" coordorigin="3152,1173" coordsize="0,62" path="m3152,1173l3152,1234e" filled="false" stroked="true" strokeweight=".371318pt" strokecolor="#0080ff">
                <v:path arrowok="t"/>
              </v:shape>
            </v:group>
            <v:group style="position:absolute;left:2863;top:1173;width:2;height:62" coordorigin="2863,1173" coordsize="2,62">
              <v:shape style="position:absolute;left:2863;top:1173;width:2;height:62" coordorigin="2863,1173" coordsize="0,62" path="m2863,1173l2863,1234e" filled="false" stroked="true" strokeweight=".450529pt" strokecolor="#0080ff">
                <v:path arrowok="t"/>
              </v:shape>
            </v:group>
            <v:group style="position:absolute;left:2782;top:1173;width:2;height:62" coordorigin="2782,1173" coordsize="2,62">
              <v:shape style="position:absolute;left:2782;top:1173;width:2;height:62" coordorigin="2782,1173" coordsize="0,62" path="m2782,1173l2782,1234e" filled="false" stroked="true" strokeweight=".514896pt" strokecolor="#0080ff">
                <v:path arrowok="t"/>
              </v:shape>
            </v:group>
            <v:group style="position:absolute;left:2976;top:1173;width:2;height:62" coordorigin="2976,1173" coordsize="2,62">
              <v:shape style="position:absolute;left:2976;top:1173;width:2;height:62" coordorigin="2976,1173" coordsize="0,62" path="m2976,1234l2976,1173e" filled="false" stroked="true" strokeweight=".371318pt" strokecolor="#0080ff">
                <v:path arrowok="t"/>
              </v:shape>
            </v:group>
            <v:group style="position:absolute;left:3306;top:1173;width:2;height:62" coordorigin="3306,1173" coordsize="2,62">
              <v:shape style="position:absolute;left:3306;top:1173;width:2;height:62" coordorigin="3306,1173" coordsize="0,62" path="m3306,1173l3306,1234e" filled="false" stroked="true" strokeweight=".405974pt" strokecolor="#0080ff">
                <v:path arrowok="t"/>
              </v:shape>
            </v:group>
            <v:group style="position:absolute;left:3992;top:1173;width:2;height:62" coordorigin="3992,1173" coordsize="2,62">
              <v:shape style="position:absolute;left:3992;top:1173;width:2;height:62" coordorigin="3992,1173" coordsize="0,62" path="m3992,1173l3992,1234e" filled="false" stroked="true" strokeweight=".410925pt" strokecolor="#0080ff">
                <v:path arrowok="t"/>
              </v:shape>
            </v:group>
            <v:group style="position:absolute;left:3517;top:1173;width:2;height:62" coordorigin="3517,1173" coordsize="2,62">
              <v:shape style="position:absolute;left:3517;top:1173;width:2;height:62" coordorigin="3517,1173" coordsize="0,62" path="m3517,1173l3517,1234e" filled="false" stroked="true" strokeweight=".460428pt" strokecolor="#0080ff">
                <v:path arrowok="t"/>
              </v:shape>
            </v:group>
            <v:group style="position:absolute;left:3197;top:1173;width:2;height:62" coordorigin="3197,1173" coordsize="2,62">
              <v:shape style="position:absolute;left:3197;top:1173;width:2;height:62" coordorigin="3197,1173" coordsize="0,62" path="m3197,1173l3197,1234e" filled="false" stroked="true" strokeweight=".460434pt" strokecolor="#0080ff">
                <v:path arrowok="t"/>
              </v:shape>
            </v:group>
            <v:group style="position:absolute;left:2849;top:1173;width:2;height:62" coordorigin="2849,1173" coordsize="2,62">
              <v:shape style="position:absolute;left:2849;top:1173;width:2;height:62" coordorigin="2849,1173" coordsize="0,62" path="m2849,1234l2849,1173e" filled="false" stroked="true" strokeweight=".371318pt" strokecolor="#0080ff">
                <v:path arrowok="t"/>
              </v:shape>
            </v:group>
            <v:group style="position:absolute;left:3315;top:1173;width:2;height:62" coordorigin="3315,1173" coordsize="2,62">
              <v:shape style="position:absolute;left:3315;top:1173;width:2;height:62" coordorigin="3315,1173" coordsize="0,62" path="m3315,1173l3315,1234e" filled="false" stroked="true" strokeweight=".470333pt" strokecolor="#0080ff">
                <v:path arrowok="t"/>
              </v:shape>
            </v:group>
            <v:group style="position:absolute;left:3049;top:1173;width:2;height:62" coordorigin="3049,1173" coordsize="2,62">
              <v:shape style="position:absolute;left:3049;top:1173;width:2;height:62" coordorigin="3049,1173" coordsize="0,62" path="m3049,1173l3049,1234e" filled="false" stroked="true" strokeweight=".504989pt" strokecolor="#0080ff">
                <v:path arrowok="t"/>
              </v:shape>
            </v:group>
            <v:group style="position:absolute;left:3551;top:1173;width:2;height:62" coordorigin="3551,1173" coordsize="2,62">
              <v:shape style="position:absolute;left:3551;top:1173;width:2;height:62" coordorigin="3551,1173" coordsize="0,62" path="m3551,1234l3551,1173e" filled="false" stroked="true" strokeweight=".371318pt" strokecolor="#0080ff">
                <v:path arrowok="t"/>
              </v:shape>
            </v:group>
            <v:group style="position:absolute;left:3365;top:1173;width:2;height:62" coordorigin="3365,1173" coordsize="2,62">
              <v:shape style="position:absolute;left:3365;top:1173;width:2;height:62" coordorigin="3365,1173" coordsize="0,62" path="m3365,1173l3365,1234e" filled="false" stroked="true" strokeweight=".410925pt" strokecolor="#0080ff">
                <v:path arrowok="t"/>
              </v:shape>
            </v:group>
            <v:group style="position:absolute;left:3914;top:1173;width:2;height:62" coordorigin="3914,1173" coordsize="2,62">
              <v:shape style="position:absolute;left:3914;top:1173;width:2;height:62" coordorigin="3914,1173" coordsize="0,62" path="m3914,1234l3914,1173e" filled="false" stroked="true" strokeweight=".371318pt" strokecolor="#0080ff">
                <v:path arrowok="t"/>
              </v:shape>
            </v:group>
            <v:group style="position:absolute;left:3233;top:1173;width:2;height:62" coordorigin="3233,1173" coordsize="2,62">
              <v:shape style="position:absolute;left:3233;top:1173;width:2;height:62" coordorigin="3233,1173" coordsize="0,62" path="m3233,1173l3233,1234e" filled="false" stroked="true" strokeweight=".371318pt" strokecolor="#0080ff">
                <v:path arrowok="t"/>
              </v:shape>
            </v:group>
            <v:group style="position:absolute;left:3035;top:1173;width:2;height:62" coordorigin="3035,1173" coordsize="2,62">
              <v:shape style="position:absolute;left:3035;top:1173;width:2;height:62" coordorigin="3035,1173" coordsize="0,62" path="m3035,1173l3035,1234e" filled="false" stroked="true" strokeweight=".440625pt" strokecolor="#0080ff">
                <v:path arrowok="t"/>
              </v:shape>
            </v:group>
            <v:group style="position:absolute;left:3368;top:1173;width:2;height:62" coordorigin="3368,1173" coordsize="2,62">
              <v:shape style="position:absolute;left:3368;top:1173;width:2;height:62" coordorigin="3368,1173" coordsize="0,62" path="m3368,1234l3368,1173e" filled="false" stroked="true" strokeweight=".371318pt" strokecolor="#0080ff">
                <v:path arrowok="t"/>
              </v:shape>
            </v:group>
            <v:group style="position:absolute;left:3673;top:1173;width:2;height:62" coordorigin="3673,1173" coordsize="2,62">
              <v:shape style="position:absolute;left:3673;top:1173;width:2;height:62" coordorigin="3673,1173" coordsize="0,62" path="m3673,1234l3673,1173e" filled="false" stroked="true" strokeweight=".371318pt" strokecolor="#0080ff">
                <v:path arrowok="t"/>
              </v:shape>
            </v:group>
            <v:group style="position:absolute;left:3737;top:1173;width:2;height:62" coordorigin="3737,1173" coordsize="2,62">
              <v:shape style="position:absolute;left:3737;top:1173;width:2;height:62" coordorigin="3737,1173" coordsize="0,62" path="m3737,1234l3737,1173e" filled="false" stroked="true" strokeweight=".371318pt" strokecolor="#0080ff">
                <v:path arrowok="t"/>
              </v:shape>
            </v:group>
            <v:group style="position:absolute;left:2829;top:1173;width:2;height:62" coordorigin="2829,1173" coordsize="2,62">
              <v:shape style="position:absolute;left:2829;top:1173;width:2;height:62" coordorigin="2829,1173" coordsize="0,62" path="m2829,1173l2829,1234e" filled="false" stroked="true" strokeweight=".500038pt" strokecolor="#0080ff">
                <v:path arrowok="t"/>
              </v:shape>
            </v:group>
            <v:group style="position:absolute;left:2794;top:1173;width:2;height:62" coordorigin="2794,1173" coordsize="2,62">
              <v:shape style="position:absolute;left:2794;top:1173;width:2;height:62" coordorigin="2794,1173" coordsize="0,62" path="m2794,1173l2794,1234e" filled="false" stroked="true" strokeweight=".455485pt" strokecolor="#0080ff">
                <v:path arrowok="t"/>
              </v:shape>
            </v:group>
            <v:group style="position:absolute;left:3097;top:1173;width:2;height:62" coordorigin="3097,1173" coordsize="2,62">
              <v:shape style="position:absolute;left:3097;top:1173;width:2;height:62" coordorigin="3097,1173" coordsize="0,62" path="m3097,1173l3097,1234e" filled="false" stroked="true" strokeweight=".391121pt" strokecolor="#0080ff">
                <v:path arrowok="t"/>
              </v:shape>
            </v:group>
            <v:group style="position:absolute;left:3446;top:1173;width:2;height:62" coordorigin="3446,1173" coordsize="2,62">
              <v:shape style="position:absolute;left:3446;top:1173;width:2;height:62" coordorigin="3446,1173" coordsize="0,62" path="m3446,1234l3446,1173e" filled="false" stroked="true" strokeweight=".371318pt" strokecolor="#0080ff">
                <v:path arrowok="t"/>
              </v:shape>
            </v:group>
            <v:group style="position:absolute;left:4257;top:1173;width:2;height:62" coordorigin="4257,1173" coordsize="2,62">
              <v:shape style="position:absolute;left:4257;top:1173;width:2;height:62" coordorigin="4257,1173" coordsize="0,62" path="m4257,1234l4257,1173e" filled="false" stroked="true" strokeweight=".371318pt" strokecolor="#0080ff">
                <v:path arrowok="t"/>
              </v:shape>
            </v:group>
            <v:group style="position:absolute;left:3131;top:1173;width:2;height:62" coordorigin="3131,1173" coordsize="2,62">
              <v:shape style="position:absolute;left:3131;top:1173;width:2;height:62" coordorigin="3131,1173" coordsize="0,62" path="m3131,1173l3131,1234e" filled="false" stroked="true" strokeweight=".470336pt" strokecolor="#0080ff">
                <v:path arrowok="t"/>
              </v:shape>
            </v:group>
            <v:group style="position:absolute;left:2989;top:1173;width:2;height:62" coordorigin="2989,1173" coordsize="2,62">
              <v:shape style="position:absolute;left:2989;top:1173;width:2;height:62" coordorigin="2989,1173" coordsize="0,62" path="m2989,1173l2989,1234e" filled="false" stroked="true" strokeweight=".396069pt" strokecolor="#0080ff">
                <v:path arrowok="t"/>
              </v:shape>
            </v:group>
            <v:group style="position:absolute;left:3745;top:1173;width:2;height:62" coordorigin="3745,1173" coordsize="2,62">
              <v:shape style="position:absolute;left:3745;top:1173;width:2;height:62" coordorigin="3745,1173" coordsize="0,62" path="m3745,1173l3745,1234e" filled="false" stroked="true" strokeweight=".425775pt" strokecolor="#0080ff">
                <v:path arrowok="t"/>
              </v:shape>
            </v:group>
            <v:group style="position:absolute;left:3593;top:1173;width:2;height:62" coordorigin="3593,1173" coordsize="2,62">
              <v:shape style="position:absolute;left:3593;top:1173;width:2;height:62" coordorigin="3593,1173" coordsize="0,62" path="m3593,1234l3593,1173e" filled="false" stroked="true" strokeweight=".371318pt" strokecolor="#0080ff">
                <v:path arrowok="t"/>
              </v:shape>
            </v:group>
            <v:group style="position:absolute;left:2942;top:1173;width:2;height:62" coordorigin="2942,1173" coordsize="2,62">
              <v:shape style="position:absolute;left:2942;top:1173;width:2;height:62" coordorigin="2942,1173" coordsize="0,62" path="m2942,1173l2942,1234e" filled="false" stroked="true" strokeweight=".420827pt" strokecolor="#0080ff">
                <v:path arrowok="t"/>
              </v:shape>
            </v:group>
            <v:group style="position:absolute;left:3612;top:1173;width:2;height:62" coordorigin="3612,1173" coordsize="2,62">
              <v:shape style="position:absolute;left:3612;top:1173;width:2;height:62" coordorigin="3612,1173" coordsize="0,62" path="m3612,1173l3612,1234e" filled="false" stroked="true" strokeweight=".415876pt" strokecolor="#0080ff">
                <v:path arrowok="t"/>
              </v:shape>
            </v:group>
            <v:group style="position:absolute;left:3896;top:1173;width:2;height:62" coordorigin="3896,1173" coordsize="2,62">
              <v:shape style="position:absolute;left:3896;top:1173;width:2;height:62" coordorigin="3896,1173" coordsize="0,62" path="m3896,1173l3896,1234e" filled="false" stroked="true" strokeweight=".371318pt" strokecolor="#0080ff">
                <v:path arrowok="t"/>
              </v:shape>
            </v:group>
            <v:group style="position:absolute;left:3840;top:1173;width:2;height:62" coordorigin="3840,1173" coordsize="2,62">
              <v:shape style="position:absolute;left:3840;top:1173;width:2;height:62" coordorigin="3840,1173" coordsize="0,62" path="m3840,1173l3840,1234e" filled="false" stroked="true" strokeweight=".391121pt" strokecolor="#0080ff">
                <v:path arrowok="t"/>
              </v:shape>
            </v:group>
            <v:group style="position:absolute;left:3458;top:1173;width:2;height:62" coordorigin="3458,1173" coordsize="2,62">
              <v:shape style="position:absolute;left:3458;top:1173;width:2;height:62" coordorigin="3458,1173" coordsize="0,62" path="m3458,1173l3458,1234e" filled="false" stroked="true" strokeweight=".38617pt" strokecolor="#0080ff">
                <v:path arrowok="t"/>
              </v:shape>
            </v:group>
            <v:group style="position:absolute;left:2757;top:1173;width:2;height:62" coordorigin="2757,1173" coordsize="2,62">
              <v:shape style="position:absolute;left:2757;top:1173;width:2;height:62" coordorigin="2757,1173" coordsize="0,62" path="m2757,1173l2757,1234e" filled="false" stroked="true" strokeweight=".391124pt" strokecolor="#0080ff">
                <v:path arrowok="t"/>
              </v:shape>
            </v:group>
            <v:group style="position:absolute;left:3882;top:1173;width:2;height:62" coordorigin="3882,1173" coordsize="2,62">
              <v:shape style="position:absolute;left:3882;top:1173;width:2;height:62" coordorigin="3882,1173" coordsize="0,62" path="m3882,1234l3882,1173e" filled="false" stroked="true" strokeweight=".371318pt" strokecolor="#0080ff">
                <v:path arrowok="t"/>
              </v:shape>
            </v:group>
            <v:group style="position:absolute;left:3614;top:1173;width:2;height:62" coordorigin="3614,1173" coordsize="2,62">
              <v:shape style="position:absolute;left:3614;top:1173;width:2;height:62" coordorigin="3614,1173" coordsize="0,62" path="m3614,1173l3614,1234e" filled="false" stroked="true" strokeweight=".44063pt" strokecolor="#0080ff">
                <v:path arrowok="t"/>
              </v:shape>
            </v:group>
            <v:group style="position:absolute;left:2708;top:1173;width:2;height:62" coordorigin="2708,1173" coordsize="2,62">
              <v:shape style="position:absolute;left:2708;top:1173;width:2;height:62" coordorigin="2708,1173" coordsize="0,62" path="m2708,1234l2708,1173e" filled="false" stroked="true" strokeweight=".371318pt" strokecolor="#0080ff">
                <v:path arrowok="t"/>
              </v:shape>
            </v:group>
            <v:group style="position:absolute;left:3671;top:1173;width:2;height:62" coordorigin="3671,1173" coordsize="2,62">
              <v:shape style="position:absolute;left:3671;top:1173;width:2;height:62" coordorigin="3671,1173" coordsize="0,62" path="m3671,1234l3671,1173e" filled="false" stroked="true" strokeweight=".371318pt" strokecolor="#0080ff">
                <v:path arrowok="t"/>
              </v:shape>
            </v:group>
            <v:group style="position:absolute;left:3397;top:1173;width:2;height:62" coordorigin="3397,1173" coordsize="2,62">
              <v:shape style="position:absolute;left:3397;top:1173;width:2;height:62" coordorigin="3397,1173" coordsize="0,62" path="m3397,1234l3397,1173e" filled="false" stroked="true" strokeweight=".371318pt" strokecolor="#0080ff">
                <v:path arrowok="t"/>
              </v:shape>
            </v:group>
            <v:group style="position:absolute;left:4249;top:1173;width:2;height:62" coordorigin="4249,1173" coordsize="2,62">
              <v:shape style="position:absolute;left:4249;top:1173;width:2;height:62" coordorigin="4249,1173" coordsize="0,62" path="m4249,1234l4249,1173e" filled="false" stroked="true" strokeweight=".371318pt" strokecolor="#0080ff">
                <v:path arrowok="t"/>
              </v:shape>
            </v:group>
            <v:group style="position:absolute;left:3586;top:1173;width:2;height:62" coordorigin="3586,1173" coordsize="2,62">
              <v:shape style="position:absolute;left:3586;top:1173;width:2;height:62" coordorigin="3586,1173" coordsize="0,62" path="m3586,1234l3586,1173e" filled="false" stroked="true" strokeweight=".371318pt" strokecolor="#0080ff">
                <v:path arrowok="t"/>
              </v:shape>
            </v:group>
            <v:group style="position:absolute;left:3204;top:1173;width:2;height:62" coordorigin="3204,1173" coordsize="2,62">
              <v:shape style="position:absolute;left:3204;top:1173;width:2;height:62" coordorigin="3204,1173" coordsize="0,62" path="m3204,1173l3204,1234e" filled="false" stroked="true" strokeweight=".391121pt" strokecolor="#0080ff">
                <v:path arrowok="t"/>
              </v:shape>
            </v:group>
            <v:group style="position:absolute;left:2754;top:1173;width:2;height:62" coordorigin="2754,1173" coordsize="2,62">
              <v:shape style="position:absolute;left:2754;top:1173;width:2;height:62" coordorigin="2754,1173" coordsize="0,62" path="m2754,1234l2754,1173e" filled="false" stroked="true" strokeweight=".371318pt" strokecolor="#0080ff">
                <v:path arrowok="t"/>
              </v:shape>
            </v:group>
            <v:group style="position:absolute;left:2871;top:1173;width:2;height:62" coordorigin="2871,1173" coordsize="2,62">
              <v:shape style="position:absolute;left:2871;top:1173;width:2;height:62" coordorigin="2871,1173" coordsize="0,62" path="m2871,1234l2871,1173e" filled="false" stroked="true" strokeweight=".371318pt" strokecolor="#0080ff">
                <v:path arrowok="t"/>
              </v:shape>
            </v:group>
            <v:group style="position:absolute;left:2951;top:1173;width:2;height:62" coordorigin="2951,1173" coordsize="2,62">
              <v:shape style="position:absolute;left:2951;top:1173;width:2;height:62" coordorigin="2951,1173" coordsize="0,62" path="m2951,1173l2951,1234e" filled="false" stroked="true" strokeweight=".396072pt" strokecolor="#0080ff">
                <v:path arrowok="t"/>
              </v:shape>
            </v:group>
            <v:group style="position:absolute;left:3506;top:1173;width:2;height:62" coordorigin="3506,1173" coordsize="2,62">
              <v:shape style="position:absolute;left:3506;top:1173;width:2;height:62" coordorigin="3506,1173" coordsize="0,62" path="m3506,1173l3506,1234e" filled="false" stroked="true" strokeweight=".435682pt" strokecolor="#0080ff">
                <v:path arrowok="t"/>
              </v:shape>
            </v:group>
            <v:group style="position:absolute;left:4101;top:1173;width:2;height:62" coordorigin="4101,1173" coordsize="2,62">
              <v:shape style="position:absolute;left:4101;top:1173;width:2;height:62" coordorigin="4101,1173" coordsize="0,62" path="m4101,1234l4101,1173e" filled="false" stroked="true" strokeweight=".371318pt" strokecolor="#0080ff">
                <v:path arrowok="t"/>
              </v:shape>
            </v:group>
            <v:group style="position:absolute;left:3601;top:1173;width:2;height:62" coordorigin="3601,1173" coordsize="2,62">
              <v:shape style="position:absolute;left:3601;top:1173;width:2;height:62" coordorigin="3601,1173" coordsize="0,62" path="m3601,1234l3601,1173e" filled="false" stroked="true" strokeweight=".371318pt" strokecolor="#0080ff">
                <v:path arrowok="t"/>
              </v:shape>
            </v:group>
            <v:group style="position:absolute;left:3577;top:1173;width:2;height:62" coordorigin="3577,1173" coordsize="2,62">
              <v:shape style="position:absolute;left:3577;top:1173;width:2;height:62" coordorigin="3577,1173" coordsize="0,62" path="m3577,1173l3577,1234e" filled="false" stroked="true" strokeweight=".470338pt" strokecolor="#0080ff">
                <v:path arrowok="t"/>
              </v:shape>
            </v:group>
            <v:group style="position:absolute;left:3620;top:1173;width:2;height:62" coordorigin="3620,1173" coordsize="2,62">
              <v:shape style="position:absolute;left:3620;top:1173;width:2;height:62" coordorigin="3620,1173" coordsize="0,62" path="m3620,1173l3620,1234e" filled="false" stroked="true" strokeweight=".450532pt" strokecolor="#0080ff">
                <v:path arrowok="t"/>
              </v:shape>
            </v:group>
            <v:group style="position:absolute;left:3468;top:1173;width:2;height:62" coordorigin="3468,1173" coordsize="2,62">
              <v:shape style="position:absolute;left:3468;top:1173;width:2;height:62" coordorigin="3468,1173" coordsize="0,62" path="m3468,1234l3468,1173e" filled="false" stroked="true" strokeweight=".371318pt" strokecolor="#0080ff">
                <v:path arrowok="t"/>
              </v:shape>
            </v:group>
            <v:group style="position:absolute;left:4089;top:1173;width:2;height:62" coordorigin="4089,1173" coordsize="2,62">
              <v:shape style="position:absolute;left:4089;top:1173;width:2;height:62" coordorigin="4089,1173" coordsize="0,62" path="m4089,1234l4089,1173e" filled="false" stroked="true" strokeweight=".371318pt" strokecolor="#0080ff">
                <v:path arrowok="t"/>
              </v:shape>
            </v:group>
            <v:group style="position:absolute;left:3953;top:1173;width:2;height:62" coordorigin="3953,1173" coordsize="2,62">
              <v:shape style="position:absolute;left:3953;top:1173;width:2;height:62" coordorigin="3953,1173" coordsize="0,62" path="m3953,1173l3953,1234e" filled="false" stroked="true" strokeweight=".371318pt" strokecolor="#0080ff">
                <v:path arrowok="t"/>
              </v:shape>
            </v:group>
            <v:group style="position:absolute;left:3359;top:1173;width:2;height:62" coordorigin="3359,1173" coordsize="2,62">
              <v:shape style="position:absolute;left:3359;top:1173;width:2;height:62" coordorigin="3359,1173" coordsize="0,62" path="m3359,1234l3359,1173e" filled="false" stroked="true" strokeweight=".371318pt" strokecolor="#0080ff">
                <v:path arrowok="t"/>
              </v:shape>
            </v:group>
            <v:group style="position:absolute;left:3695;top:1173;width:2;height:62" coordorigin="3695,1173" coordsize="2,62">
              <v:shape style="position:absolute;left:3695;top:1173;width:2;height:62" coordorigin="3695,1173" coordsize="0,62" path="m3695,1234l3695,1173e" filled="false" stroked="true" strokeweight=".371318pt" strokecolor="#0080ff">
                <v:path arrowok="t"/>
              </v:shape>
            </v:group>
            <v:group style="position:absolute;left:3869;top:1173;width:2;height:62" coordorigin="3869,1173" coordsize="2,62">
              <v:shape style="position:absolute;left:3869;top:1173;width:2;height:62" coordorigin="3869,1173" coordsize="0,62" path="m3869,1234l3869,1173e" filled="false" stroked="true" strokeweight=".371318pt" strokecolor="#0080ff">
                <v:path arrowok="t"/>
              </v:shape>
            </v:group>
            <v:group style="position:absolute;left:3656;top:1173;width:2;height:62" coordorigin="3656,1173" coordsize="2,62">
              <v:shape style="position:absolute;left:3656;top:1173;width:2;height:62" coordorigin="3656,1173" coordsize="0,62" path="m3656,1173l3656,1234e" filled="false" stroked="true" strokeweight=".396072pt" strokecolor="#0080ff">
                <v:path arrowok="t"/>
              </v:shape>
            </v:group>
            <v:group style="position:absolute;left:3958;top:1173;width:2;height:62" coordorigin="3958,1173" coordsize="2,62">
              <v:shape style="position:absolute;left:3958;top:1173;width:2;height:62" coordorigin="3958,1173" coordsize="0,62" path="m3958,1173l3958,1234e" filled="false" stroked="true" strokeweight=".376268pt" strokecolor="#0080ff">
                <v:path arrowok="t"/>
              </v:shape>
            </v:group>
            <v:group style="position:absolute;left:3856;top:1173;width:2;height:62" coordorigin="3856,1173" coordsize="2,62">
              <v:shape style="position:absolute;left:3856;top:1173;width:2;height:62" coordorigin="3856,1173" coordsize="0,62" path="m3856,1173l3856,1234e" filled="false" stroked="true" strokeweight=".445581pt" strokecolor="#0080ff">
                <v:path arrowok="t"/>
              </v:shape>
            </v:group>
            <v:group style="position:absolute;left:3406;top:1173;width:2;height:62" coordorigin="3406,1173" coordsize="2,62">
              <v:shape style="position:absolute;left:3406;top:1173;width:2;height:62" coordorigin="3406,1173" coordsize="0,62" path="m3406,1234l3406,1173e" filled="false" stroked="true" strokeweight=".371318pt" strokecolor="#0080ff">
                <v:path arrowok="t"/>
              </v:shape>
            </v:group>
            <v:group style="position:absolute;left:3124;top:1173;width:2;height:62" coordorigin="3124,1173" coordsize="2,62">
              <v:shape style="position:absolute;left:3124;top:1173;width:2;height:62" coordorigin="3124,1173" coordsize="0,62" path="m3124,1173l3124,1234e" filled="false" stroked="true" strokeweight=".435682pt" strokecolor="#0080ff">
                <v:path arrowok="t"/>
              </v:shape>
            </v:group>
            <v:group style="position:absolute;left:4201;top:1173;width:2;height:62" coordorigin="4201,1173" coordsize="2,62">
              <v:shape style="position:absolute;left:4201;top:1173;width:2;height:62" coordorigin="4201,1173" coordsize="0,62" path="m4201,1234l4201,1173e" filled="false" stroked="true" strokeweight=".371318pt" strokecolor="#0080ff">
                <v:path arrowok="t"/>
              </v:shape>
            </v:group>
            <v:group style="position:absolute;left:2833;top:1173;width:2;height:62" coordorigin="2833,1173" coordsize="2,62">
              <v:shape style="position:absolute;left:2833;top:1173;width:2;height:62" coordorigin="2833,1173" coordsize="0,62" path="m2833,1173l2833,1234e" filled="false" stroked="true" strokeweight=".460431pt" strokecolor="#0080ff">
                <v:path arrowok="t"/>
              </v:shape>
            </v:group>
            <v:group style="position:absolute;left:2680;top:1173;width:2;height:62" coordorigin="2680,1173" coordsize="2,62">
              <v:shape style="position:absolute;left:2680;top:1173;width:2;height:62" coordorigin="2680,1173" coordsize="0,62" path="m2680,1234l2680,1173e" filled="false" stroked="true" strokeweight=".371318pt" strokecolor="#0080ff">
                <v:path arrowok="t"/>
              </v:shape>
            </v:group>
            <v:group style="position:absolute;left:2996;top:1173;width:2;height:62" coordorigin="2996,1173" coordsize="2,62">
              <v:shape style="position:absolute;left:2996;top:1173;width:2;height:62" coordorigin="2996,1173" coordsize="0,62" path="m2996,1234l2996,1173e" filled="false" stroked="true" strokeweight=".371318pt" strokecolor="#0080ff">
                <v:path arrowok="t"/>
              </v:shape>
            </v:group>
            <v:group style="position:absolute;left:2632;top:1173;width:2;height:62" coordorigin="2632,1173" coordsize="2,62">
              <v:shape style="position:absolute;left:2632;top:1173;width:2;height:62" coordorigin="2632,1173" coordsize="0,62" path="m2632,1173l2632,1234e" filled="false" stroked="true" strokeweight=".376268pt" strokecolor="#0080ff">
                <v:path arrowok="t"/>
              </v:shape>
            </v:group>
            <v:group style="position:absolute;left:2575;top:1173;width:2;height:62" coordorigin="2575,1173" coordsize="2,62">
              <v:shape style="position:absolute;left:2575;top:1173;width:2;height:62" coordorigin="2575,1173" coordsize="0,62" path="m2575,1173l2575,1234e" filled="false" stroked="true" strokeweight=".391121pt" strokecolor="#0080ff">
                <v:path arrowok="t"/>
              </v:shape>
            </v:group>
            <v:group style="position:absolute;left:3470;top:1173;width:2;height:62" coordorigin="3470,1173" coordsize="2,62">
              <v:shape style="position:absolute;left:3470;top:1173;width:2;height:62" coordorigin="3470,1173" coordsize="0,62" path="m3470,1234l3470,1173e" filled="false" stroked="true" strokeweight=".371318pt" strokecolor="#0080ff">
                <v:path arrowok="t"/>
              </v:shape>
            </v:group>
            <v:group style="position:absolute;left:3651;top:1173;width:2;height:62" coordorigin="3651,1173" coordsize="2,62">
              <v:shape style="position:absolute;left:3651;top:1173;width:2;height:62" coordorigin="3651,1173" coordsize="0,62" path="m3651,1234l3651,1173e" filled="false" stroked="true" strokeweight=".371318pt" strokecolor="#0080ff">
                <v:path arrowok="t"/>
              </v:shape>
            </v:group>
            <v:group style="position:absolute;left:3115;top:1173;width:2;height:62" coordorigin="3115,1173" coordsize="2,62">
              <v:shape style="position:absolute;left:3115;top:1173;width:2;height:62" coordorigin="3115,1173" coordsize="0,62" path="m3115,1234l3115,1173e" filled="false" stroked="true" strokeweight=".371318pt" strokecolor="#0080ff">
                <v:path arrowok="t"/>
              </v:shape>
            </v:group>
            <v:group style="position:absolute;left:4267;top:1173;width:2;height:62" coordorigin="4267,1173" coordsize="2,62">
              <v:shape style="position:absolute;left:4267;top:1173;width:2;height:62" coordorigin="4267,1173" coordsize="0,62" path="m4267,1234l4267,1173e" filled="false" stroked="true" strokeweight=".371318pt" strokecolor="#0080ff">
                <v:path arrowok="t"/>
              </v:shape>
            </v:group>
            <v:group style="position:absolute;left:3691;top:1173;width:2;height:62" coordorigin="3691,1173" coordsize="2,62">
              <v:shape style="position:absolute;left:3691;top:1173;width:2;height:62" coordorigin="3691,1173" coordsize="0,62" path="m3691,1234l3691,1173e" filled="false" stroked="true" strokeweight=".371318pt" strokecolor="#0080ff">
                <v:path arrowok="t"/>
              </v:shape>
            </v:group>
            <v:group style="position:absolute;left:3060;top:1173;width:2;height:62" coordorigin="3060,1173" coordsize="2,62">
              <v:shape style="position:absolute;left:3060;top:1173;width:2;height:62" coordorigin="3060,1173" coordsize="0,62" path="m3060,1173l3060,1234e" filled="false" stroked="true" strokeweight=".405974pt" strokecolor="#0080ff">
                <v:path arrowok="t"/>
              </v:shape>
            </v:group>
            <v:group style="position:absolute;left:3173;top:1173;width:2;height:62" coordorigin="3173,1173" coordsize="2,62">
              <v:shape style="position:absolute;left:3173;top:1173;width:2;height:62" coordorigin="3173,1173" coordsize="0,62" path="m3173,1173l3173,1234e" filled="false" stroked="true" strokeweight=".445581pt" strokecolor="#0080ff">
                <v:path arrowok="t"/>
              </v:shape>
            </v:group>
            <v:group style="position:absolute;left:3354;top:1173;width:2;height:62" coordorigin="3354,1173" coordsize="2,62">
              <v:shape style="position:absolute;left:3354;top:1173;width:2;height:62" coordorigin="3354,1173" coordsize="0,62" path="m3354,1173l3354,1234e" filled="false" stroked="true" strokeweight=".371318pt" strokecolor="#0080ff">
                <v:path arrowok="t"/>
              </v:shape>
            </v:group>
            <v:group style="position:absolute;left:3104;top:1173;width:2;height:62" coordorigin="3104,1173" coordsize="2,62">
              <v:shape style="position:absolute;left:3104;top:1173;width:2;height:62" coordorigin="3104,1173" coordsize="0,62" path="m3104,1234l3104,1173e" filled="false" stroked="true" strokeweight=".371318pt" strokecolor="#0080ff">
                <v:path arrowok="t"/>
              </v:shape>
            </v:group>
            <v:group style="position:absolute;left:3331;top:1173;width:2;height:62" coordorigin="3331,1173" coordsize="2,62">
              <v:shape style="position:absolute;left:3331;top:1173;width:2;height:62" coordorigin="3331,1173" coordsize="0,62" path="m3331,1234l3331,1173e" filled="false" stroked="true" strokeweight=".371318pt" strokecolor="#0080ff">
                <v:path arrowok="t"/>
              </v:shape>
            </v:group>
            <v:group style="position:absolute;left:3413;top:1173;width:2;height:62" coordorigin="3413,1173" coordsize="2,62">
              <v:shape style="position:absolute;left:3413;top:1173;width:2;height:62" coordorigin="3413,1173" coordsize="0,62" path="m3413,1234l3413,1173e" filled="false" stroked="true" strokeweight=".371318pt" strokecolor="#0080ff">
                <v:path arrowok="t"/>
              </v:shape>
            </v:group>
            <v:group style="position:absolute;left:3973;top:1173;width:2;height:62" coordorigin="3973,1173" coordsize="2,62">
              <v:shape style="position:absolute;left:3973;top:1173;width:2;height:62" coordorigin="3973,1173" coordsize="0,62" path="m3973,1234l3973,1173e" filled="false" stroked="true" strokeweight=".371318pt" strokecolor="#0080ff">
                <v:path arrowok="t"/>
              </v:shape>
            </v:group>
            <v:group style="position:absolute;left:3531;top:1173;width:2;height:62" coordorigin="3531,1173" coordsize="2,62">
              <v:shape style="position:absolute;left:3531;top:1173;width:2;height:62" coordorigin="3531,1173" coordsize="0,62" path="m3531,1173l3531,1234e" filled="false" stroked="true" strokeweight=".410925pt" strokecolor="#0080ff">
                <v:path arrowok="t"/>
              </v:shape>
            </v:group>
            <v:group style="position:absolute;left:3668;top:1173;width:2;height:62" coordorigin="3668,1173" coordsize="2,62">
              <v:shape style="position:absolute;left:3668;top:1173;width:2;height:62" coordorigin="3668,1173" coordsize="0,62" path="m3668,1234l3668,1173e" filled="false" stroked="true" strokeweight=".371318pt" strokecolor="#0080ff">
                <v:path arrowok="t"/>
              </v:shape>
            </v:group>
            <v:group style="position:absolute;left:3678;top:1173;width:2;height:62" coordorigin="3678,1173" coordsize="2,62">
              <v:shape style="position:absolute;left:3678;top:1173;width:2;height:62" coordorigin="3678,1173" coordsize="0,62" path="m3678,1173l3678,1234e" filled="false" stroked="true" strokeweight=".420827pt" strokecolor="#0080ff">
                <v:path arrowok="t"/>
              </v:shape>
            </v:group>
            <v:group style="position:absolute;left:3183;top:1173;width:2;height:62" coordorigin="3183,1173" coordsize="2,62">
              <v:shape style="position:absolute;left:3183;top:1173;width:2;height:62" coordorigin="3183,1173" coordsize="0,62" path="m3183,1234l3183,1173e" filled="false" stroked="true" strokeweight=".371318pt" strokecolor="#0080ff">
                <v:path arrowok="t"/>
              </v:shape>
            </v:group>
            <v:group style="position:absolute;left:2851;top:1173;width:2;height:62" coordorigin="2851,1173" coordsize="2,62">
              <v:shape style="position:absolute;left:2851;top:1173;width:2;height:62" coordorigin="2851,1173" coordsize="0,62" path="m2851,1173l2851,1234e" filled="false" stroked="true" strokeweight=".371318pt" strokecolor="#0080ff">
                <v:path arrowok="t"/>
              </v:shape>
            </v:group>
            <v:group style="position:absolute;left:3042;top:1173;width:2;height:62" coordorigin="3042,1173" coordsize="2,62">
              <v:shape style="position:absolute;left:3042;top:1173;width:2;height:62" coordorigin="3042,1173" coordsize="0,62" path="m3042,1173l3042,1234e" filled="false" stroked="true" strokeweight=".465382pt" strokecolor="#0080ff">
                <v:path arrowok="t"/>
              </v:shape>
            </v:group>
            <v:group style="position:absolute;left:4120;top:1173;width:2;height:62" coordorigin="4120,1173" coordsize="2,62">
              <v:shape style="position:absolute;left:4120;top:1173;width:2;height:62" coordorigin="4120,1173" coordsize="0,62" path="m4120,1234l4120,1173e" filled="false" stroked="true" strokeweight=".371318pt" strokecolor="#0080ff">
                <v:path arrowok="t"/>
              </v:shape>
            </v:group>
            <v:group style="position:absolute;left:2826;top:1173;width:2;height:62" coordorigin="2826,1173" coordsize="2,62">
              <v:shape style="position:absolute;left:2826;top:1173;width:2;height:62" coordorigin="2826,1173" coordsize="0,62" path="m2826,1173l2826,1234e" filled="false" stroked="true" strokeweight=".391121pt" strokecolor="#0080ff">
                <v:path arrowok="t"/>
              </v:shape>
            </v:group>
            <v:group style="position:absolute;left:2946;top:1173;width:2;height:62" coordorigin="2946,1173" coordsize="2,62">
              <v:shape style="position:absolute;left:2946;top:1173;width:2;height:62" coordorigin="2946,1173" coordsize="0,62" path="m2946,1173l2946,1234e" filled="false" stroked="true" strokeweight=".455483pt" strokecolor="#0080ff">
                <v:path arrowok="t"/>
              </v:shape>
            </v:group>
            <v:group style="position:absolute;left:3392;top:1173;width:2;height:62" coordorigin="3392,1173" coordsize="2,62">
              <v:shape style="position:absolute;left:3392;top:1173;width:2;height:62" coordorigin="3392,1173" coordsize="0,62" path="m3392,1173l3392,1234e" filled="false" stroked="true" strokeweight=".38617pt" strokecolor="#0080ff">
                <v:path arrowok="t"/>
              </v:shape>
            </v:group>
            <v:group style="position:absolute;left:3866;top:1173;width:2;height:62" coordorigin="3866,1173" coordsize="2,62">
              <v:shape style="position:absolute;left:3866;top:1173;width:2;height:62" coordorigin="3866,1173" coordsize="0,62" path="m3866,1234l3866,1173e" filled="false" stroked="true" strokeweight=".371318pt" strokecolor="#0080ff">
                <v:path arrowok="t"/>
              </v:shape>
            </v:group>
            <v:group style="position:absolute;left:2711;top:1173;width:2;height:62" coordorigin="2711,1173" coordsize="2,62">
              <v:shape style="position:absolute;left:2711;top:1173;width:2;height:62" coordorigin="2711,1173" coordsize="0,62" path="m2711,1234l2711,1173e" filled="false" stroked="true" strokeweight=".371318pt" strokecolor="#0080ff">
                <v:path arrowok="t"/>
              </v:shape>
            </v:group>
            <v:group style="position:absolute;left:3549;top:1173;width:2;height:62" coordorigin="3549,1173" coordsize="2,62">
              <v:shape style="position:absolute;left:3549;top:1173;width:2;height:62" coordorigin="3549,1173" coordsize="0,62" path="m3549,1234l3549,1173e" filled="false" stroked="true" strokeweight=".371318pt" strokecolor="#0080ff">
                <v:path arrowok="t"/>
              </v:shape>
            </v:group>
            <v:group style="position:absolute;left:3222;top:1173;width:2;height:62" coordorigin="3222,1173" coordsize="2,62">
              <v:shape style="position:absolute;left:3222;top:1173;width:2;height:62" coordorigin="3222,1173" coordsize="0,62" path="m3222,1234l3222,1173e" filled="false" stroked="true" strokeweight=".371318pt" strokecolor="#0080ff">
                <v:path arrowok="t"/>
              </v:shape>
            </v:group>
            <v:group style="position:absolute;left:3662;top:1173;width:2;height:62" coordorigin="3662,1173" coordsize="2,62">
              <v:shape style="position:absolute;left:3662;top:1173;width:2;height:62" coordorigin="3662,1173" coordsize="0,62" path="m3662,1173l3662,1234e" filled="false" stroked="true" strokeweight=".455485pt" strokecolor="#0080ff">
                <v:path arrowok="t"/>
              </v:shape>
            </v:group>
            <v:group style="position:absolute;left:2737;top:1173;width:2;height:62" coordorigin="2737,1173" coordsize="2,62">
              <v:shape style="position:absolute;left:2737;top:1173;width:2;height:62" coordorigin="2737,1173" coordsize="0,62" path="m2737,1173l2737,1234e" filled="false" stroked="true" strokeweight=".405974pt" strokecolor="#0080ff">
                <v:path arrowok="t"/>
              </v:shape>
            </v:group>
            <v:group style="position:absolute;left:3258;top:1173;width:2;height:62" coordorigin="3258,1173" coordsize="2,62">
              <v:shape style="position:absolute;left:3258;top:1173;width:2;height:62" coordorigin="3258,1173" coordsize="0,62" path="m3258,1234l3258,1173e" filled="false" stroked="true" strokeweight=".371318pt" strokecolor="#0080ff">
                <v:path arrowok="t"/>
              </v:shape>
            </v:group>
            <v:group style="position:absolute;left:3693;top:1173;width:2;height:62" coordorigin="3693,1173" coordsize="2,62">
              <v:shape style="position:absolute;left:3693;top:1173;width:2;height:62" coordorigin="3693,1173" coordsize="0,62" path="m3693,1234l3693,1173e" filled="false" stroked="true" strokeweight=".371318pt" strokecolor="#0080ff">
                <v:path arrowok="t"/>
              </v:shape>
            </v:group>
            <v:group style="position:absolute;left:4014;top:1173;width:2;height:62" coordorigin="4014,1173" coordsize="2,62">
              <v:shape style="position:absolute;left:4014;top:1173;width:2;height:62" coordorigin="4014,1173" coordsize="0,62" path="m4014,1234l4014,1173e" filled="false" stroked="true" strokeweight=".371318pt" strokecolor="#0080ff">
                <v:path arrowok="t"/>
              </v:shape>
            </v:group>
            <v:group style="position:absolute;left:4096;top:1173;width:2;height:62" coordorigin="4096,1173" coordsize="2,62">
              <v:shape style="position:absolute;left:4096;top:1173;width:2;height:62" coordorigin="4096,1173" coordsize="0,62" path="m4096,1234l4096,1173e" filled="false" stroked="true" strokeweight=".371318pt" strokecolor="#0080ff">
                <v:path arrowok="t"/>
              </v:shape>
            </v:group>
            <v:group style="position:absolute;left:2777;top:1173;width:2;height:62" coordorigin="2777,1173" coordsize="2,62">
              <v:shape style="position:absolute;left:2777;top:1173;width:2;height:62" coordorigin="2777,1173" coordsize="0,62" path="m2777,1234l2777,1173e" filled="false" stroked="true" strokeweight=".371318pt" strokecolor="#0080ff">
                <v:path arrowok="t"/>
              </v:shape>
            </v:group>
            <v:group style="position:absolute;left:3420;top:1173;width:2;height:62" coordorigin="3420,1173" coordsize="2,62">
              <v:shape style="position:absolute;left:3420;top:1173;width:2;height:62" coordorigin="3420,1173" coordsize="0,62" path="m3420,1234l3420,1173e" filled="false" stroked="true" strokeweight=".371318pt" strokecolor="#0080ff">
                <v:path arrowok="t"/>
              </v:shape>
            </v:group>
            <v:group style="position:absolute;left:3761;top:1173;width:2;height:62" coordorigin="3761,1173" coordsize="2,62">
              <v:shape style="position:absolute;left:3761;top:1173;width:2;height:62" coordorigin="3761,1173" coordsize="0,62" path="m3761,1234l3761,1173e" filled="false" stroked="true" strokeweight=".371318pt" strokecolor="#0080ff">
                <v:path arrowok="t"/>
              </v:shape>
            </v:group>
            <v:group style="position:absolute;left:4053;top:1173;width:2;height:62" coordorigin="4053,1173" coordsize="2,62">
              <v:shape style="position:absolute;left:4053;top:1173;width:2;height:62" coordorigin="4053,1173" coordsize="0,62" path="m4053,1234l4053,1173e" filled="false" stroked="true" strokeweight=".371318pt" strokecolor="#0080ff">
                <v:path arrowok="t"/>
              </v:shape>
            </v:group>
            <v:group style="position:absolute;left:3186;top:1173;width:2;height:62" coordorigin="3186,1173" coordsize="2,62">
              <v:shape style="position:absolute;left:3186;top:1173;width:2;height:62" coordorigin="3186,1173" coordsize="0,62" path="m3186,1173l3186,1234e" filled="false" stroked="true" strokeweight=".415876pt" strokecolor="#0080ff">
                <v:path arrowok="t"/>
              </v:shape>
            </v:group>
            <v:group style="position:absolute;left:3732;top:1173;width:2;height:62" coordorigin="3732,1173" coordsize="2,62">
              <v:shape style="position:absolute;left:3732;top:1173;width:2;height:62" coordorigin="3732,1173" coordsize="0,62" path="m3732,1234l3732,1173e" filled="false" stroked="true" strokeweight=".371318pt" strokecolor="#0080ff">
                <v:path arrowok="t"/>
              </v:shape>
            </v:group>
            <v:group style="position:absolute;left:4110;top:1173;width:2;height:62" coordorigin="4110,1173" coordsize="2,62">
              <v:shape style="position:absolute;left:4110;top:1173;width:2;height:62" coordorigin="4110,1173" coordsize="0,62" path="m4110,1234l4110,1173e" filled="false" stroked="true" strokeweight=".371318pt" strokecolor="#0080ff">
                <v:path arrowok="t"/>
              </v:shape>
            </v:group>
            <v:group style="position:absolute;left:3179;top:1173;width:2;height:62" coordorigin="3179,1173" coordsize="2,62">
              <v:shape style="position:absolute;left:3179;top:1173;width:2;height:62" coordorigin="3179,1173" coordsize="0,62" path="m3179,1173l3179,1234e" filled="false" stroked="true" strokeweight=".420827pt" strokecolor="#0080ff">
                <v:path arrowok="t"/>
              </v:shape>
            </v:group>
            <v:group style="position:absolute;left:3707;top:1173;width:2;height:62" coordorigin="3707,1173" coordsize="2,62">
              <v:shape style="position:absolute;left:3707;top:1173;width:2;height:62" coordorigin="3707,1173" coordsize="0,62" path="m3707,1234l3707,1173e" filled="false" stroked="true" strokeweight=".371318pt" strokecolor="#0080ff">
                <v:path arrowok="t"/>
              </v:shape>
            </v:group>
            <v:group style="position:absolute;left:3235;top:1173;width:2;height:62" coordorigin="3235,1173" coordsize="2,62">
              <v:shape style="position:absolute;left:3235;top:1173;width:2;height:62" coordorigin="3235,1173" coordsize="0,62" path="m3235,1234l3235,1173e" filled="false" stroked="true" strokeweight=".371318pt" strokecolor="#0080ff">
                <v:path arrowok="t"/>
              </v:shape>
            </v:group>
            <v:group style="position:absolute;left:2835;top:1173;width:2;height:62" coordorigin="2835,1173" coordsize="2,62">
              <v:shape style="position:absolute;left:2835;top:1173;width:2;height:62" coordorigin="2835,1173" coordsize="0,62" path="m2835,1234l2835,1173e" filled="false" stroked="true" strokeweight=".371318pt" strokecolor="#0080ff">
                <v:path arrowok="t"/>
              </v:shape>
            </v:group>
            <v:group style="position:absolute;left:2922;top:1173;width:2;height:62" coordorigin="2922,1173" coordsize="2,62">
              <v:shape style="position:absolute;left:2922;top:1173;width:2;height:62" coordorigin="2922,1173" coordsize="0,62" path="m2922,1234l2922,1173e" filled="false" stroked="true" strokeweight=".371318pt" strokecolor="#0080ff">
                <v:path arrowok="t"/>
              </v:shape>
            </v:group>
            <v:group style="position:absolute;left:3376;top:1173;width:2;height:62" coordorigin="3376,1173" coordsize="2,62">
              <v:shape style="position:absolute;left:3376;top:1173;width:2;height:62" coordorigin="3376,1173" coordsize="0,62" path="m3376,1173l3376,1234e" filled="false" stroked="true" strokeweight=".410925pt" strokecolor="#0080ff">
                <v:path arrowok="t"/>
              </v:shape>
            </v:group>
            <v:group style="position:absolute;left:2572;top:1173;width:2;height:62" coordorigin="2572,1173" coordsize="2,62">
              <v:shape style="position:absolute;left:2572;top:1173;width:2;height:62" coordorigin="2572,1173" coordsize="0,62" path="m2572,1234l2572,1173e" filled="false" stroked="true" strokeweight=".371318pt" strokecolor="#0080ff">
                <v:path arrowok="t"/>
              </v:shape>
            </v:group>
            <v:group style="position:absolute;left:3563;top:1173;width:2;height:62" coordorigin="3563,1173" coordsize="2,62">
              <v:shape style="position:absolute;left:3563;top:1173;width:2;height:62" coordorigin="3563,1173" coordsize="0,62" path="m3563,1234l3563,1173e" filled="false" stroked="true" strokeweight=".371318pt" strokecolor="#0080ff">
                <v:path arrowok="t"/>
              </v:shape>
            </v:group>
            <v:group style="position:absolute;left:2652;top:1173;width:2;height:62" coordorigin="2652,1173" coordsize="2,62">
              <v:shape style="position:absolute;left:2652;top:1173;width:2;height:62" coordorigin="2652,1173" coordsize="0,62" path="m2652,1234l2652,1173e" filled="false" stroked="true" strokeweight=".371318pt" strokecolor="#0080ff">
                <v:path arrowok="t"/>
              </v:shape>
            </v:group>
            <v:group style="position:absolute;left:3545;top:1173;width:2;height:62" coordorigin="3545,1173" coordsize="2,62">
              <v:shape style="position:absolute;left:3545;top:1173;width:2;height:62" coordorigin="3545,1173" coordsize="0,62" path="m3545,1234l3545,1173e" filled="false" stroked="true" strokeweight=".371318pt" strokecolor="#0080ff">
                <v:path arrowok="t"/>
              </v:shape>
            </v:group>
            <v:group style="position:absolute;left:2866;top:1173;width:2;height:62" coordorigin="2866,1173" coordsize="2,62">
              <v:shape style="position:absolute;left:2866;top:1173;width:2;height:62" coordorigin="2866,1173" coordsize="0,62" path="m2866,1234l2866,1173e" filled="false" stroked="true" strokeweight=".371318pt" strokecolor="#0080ff">
                <v:path arrowok="t"/>
              </v:shape>
            </v:group>
            <v:group style="position:absolute;left:2785;top:1173;width:2;height:62" coordorigin="2785,1173" coordsize="2,62">
              <v:shape style="position:absolute;left:2785;top:1173;width:2;height:62" coordorigin="2785,1173" coordsize="0,62" path="m2785,1234l2785,1173e" filled="false" stroked="true" strokeweight=".371318pt" strokecolor="#0080ff">
                <v:path arrowok="t"/>
              </v:shape>
            </v:group>
            <v:group style="position:absolute;left:3683;top:1173;width:2;height:62" coordorigin="3683,1173" coordsize="2,62">
              <v:shape style="position:absolute;left:3683;top:1173;width:2;height:62" coordorigin="3683,1173" coordsize="0,62" path="m3683,1234l3683,1173e" filled="false" stroked="true" strokeweight=".371318pt" strokecolor="#0080ff">
                <v:path arrowok="t"/>
              </v:shape>
            </v:group>
            <v:group style="position:absolute;left:3380;top:1173;width:2;height:62" coordorigin="3380,1173" coordsize="2,62">
              <v:shape style="position:absolute;left:3380;top:1173;width:2;height:62" coordorigin="3380,1173" coordsize="0,62" path="m3380,1234l3380,1173e" filled="false" stroked="true" strokeweight=".371318pt" strokecolor="#0080ff">
                <v:path arrowok="t"/>
              </v:shape>
            </v:group>
            <v:group style="position:absolute;left:2592;top:1173;width:2;height:62" coordorigin="2592,1173" coordsize="2,62">
              <v:shape style="position:absolute;left:2592;top:1173;width:2;height:62" coordorigin="2592,1173" coordsize="0,62" path="m2592,1173l2592,1234e" filled="false" stroked="true" strokeweight=".44063pt" strokecolor="#0080ff">
                <v:path arrowok="t"/>
              </v:shape>
            </v:group>
            <v:group style="position:absolute;left:2643;top:1173;width:2;height:62" coordorigin="2643,1173" coordsize="2,62">
              <v:shape style="position:absolute;left:2643;top:1173;width:2;height:62" coordorigin="2643,1173" coordsize="0,62" path="m2643,1234l2643,1173e" filled="false" stroked="true" strokeweight=".371318pt" strokecolor="#0080ff">
                <v:path arrowok="t"/>
              </v:shape>
            </v:group>
            <v:group style="position:absolute;left:4002;top:1173;width:2;height:62" coordorigin="4002,1173" coordsize="2,62">
              <v:shape style="position:absolute;left:4002;top:1173;width:2;height:62" coordorigin="4002,1173" coordsize="0,62" path="m4002,1234l4002,1173e" filled="false" stroked="true" strokeweight=".371318pt" strokecolor="#0080ff">
                <v:path arrowok="t"/>
              </v:shape>
            </v:group>
            <v:group style="position:absolute;left:3266;top:1173;width:2;height:62" coordorigin="3266,1173" coordsize="2,62">
              <v:shape style="position:absolute;left:3266;top:1173;width:2;height:62" coordorigin="3266,1173" coordsize="0,62" path="m3266,1173l3266,1234e" filled="false" stroked="true" strokeweight=".470336pt" strokecolor="#0080ff">
                <v:path arrowok="t"/>
              </v:shape>
            </v:group>
            <v:group style="position:absolute;left:3300;top:1173;width:2;height:62" coordorigin="3300,1173" coordsize="2,62">
              <v:shape style="position:absolute;left:3300;top:1173;width:2;height:62" coordorigin="3300,1173" coordsize="0,62" path="m3300,1234l3300,1173e" filled="false" stroked="true" strokeweight=".371318pt" strokecolor="#0080ff">
                <v:path arrowok="t"/>
              </v:shape>
            </v:group>
            <v:group style="position:absolute;left:2854;top:1173;width:2;height:62" coordorigin="2854,1173" coordsize="2,62">
              <v:shape style="position:absolute;left:2854;top:1173;width:2;height:62" coordorigin="2854,1173" coordsize="0,62" path="m2854,1234l2854,1173e" filled="false" stroked="true" strokeweight=".371318pt" strokecolor="#0080ff">
                <v:path arrowok="t"/>
              </v:shape>
            </v:group>
            <v:group style="position:absolute;left:3441;top:1173;width:2;height:62" coordorigin="3441,1173" coordsize="2,62">
              <v:shape style="position:absolute;left:3441;top:1173;width:2;height:62" coordorigin="3441,1173" coordsize="0,62" path="m3441,1234l3441,1173e" filled="false" stroked="true" strokeweight=".371318pt" strokecolor="#0080ff">
                <v:path arrowok="t"/>
              </v:shape>
            </v:group>
            <v:group style="position:absolute;left:3980;top:1173;width:2;height:62" coordorigin="3980,1173" coordsize="2,62">
              <v:shape style="position:absolute;left:3980;top:1173;width:2;height:62" coordorigin="3980,1173" coordsize="0,62" path="m3980,1234l3980,1173e" filled="false" stroked="true" strokeweight=".371318pt" strokecolor="#0080ff">
                <v:path arrowok="t"/>
              </v:shape>
            </v:group>
            <v:group style="position:absolute;left:3560;top:1173;width:2;height:62" coordorigin="3560,1173" coordsize="2,62">
              <v:shape style="position:absolute;left:3560;top:1173;width:2;height:62" coordorigin="3560,1173" coordsize="0,62" path="m3560,1234l3560,1173e" filled="false" stroked="true" strokeweight=".371318pt" strokecolor="#0080ff">
                <v:path arrowok="t"/>
              </v:shape>
            </v:group>
            <v:group style="position:absolute;left:3779;top:1173;width:2;height:62" coordorigin="3779,1173" coordsize="2,62">
              <v:shape style="position:absolute;left:3779;top:1173;width:2;height:62" coordorigin="3779,1173" coordsize="0,62" path="m3779,1234l3779,1173e" filled="false" stroked="true" strokeweight=".371318pt" strokecolor="#0080ff">
                <v:path arrowok="t"/>
              </v:shape>
            </v:group>
            <v:group style="position:absolute;left:3742;top:1173;width:2;height:62" coordorigin="3742,1173" coordsize="2,62">
              <v:shape style="position:absolute;left:3742;top:1173;width:2;height:62" coordorigin="3742,1173" coordsize="0,62" path="m3742,1234l3742,1173e" filled="false" stroked="true" strokeweight=".371318pt" strokecolor="#0080ff">
                <v:path arrowok="t"/>
              </v:shape>
            </v:group>
            <v:group style="position:absolute;left:2636;top:1173;width:2;height:62" coordorigin="2636,1173" coordsize="2,62">
              <v:shape style="position:absolute;left:2636;top:1173;width:2;height:62" coordorigin="2636,1173" coordsize="0,62" path="m2636,1234l2636,1173e" filled="false" stroked="true" strokeweight=".371318pt" strokecolor="#0080ff">
                <v:path arrowok="t"/>
              </v:shape>
            </v:group>
            <v:group style="position:absolute;left:3996;top:1173;width:2;height:62" coordorigin="3996,1173" coordsize="2,62">
              <v:shape style="position:absolute;left:3996;top:1173;width:2;height:62" coordorigin="3996,1173" coordsize="0,62" path="m3996,1234l3996,1173e" filled="false" stroked="true" strokeweight=".371318pt" strokecolor="#0080ff">
                <v:path arrowok="t"/>
              </v:shape>
            </v:group>
            <v:group style="position:absolute;left:3479;top:1173;width:2;height:62" coordorigin="3479,1173" coordsize="2,62">
              <v:shape style="position:absolute;left:3479;top:1173;width:2;height:62" coordorigin="3479,1173" coordsize="0,62" path="m3479,1234l3479,1173e" filled="false" stroked="true" strokeweight=".371318pt" strokecolor="#0080ff">
                <v:path arrowok="t"/>
              </v:shape>
            </v:group>
            <v:group style="position:absolute;left:2741;top:1173;width:2;height:62" coordorigin="2741,1173" coordsize="2,62">
              <v:shape style="position:absolute;left:2741;top:1173;width:2;height:62" coordorigin="2741,1173" coordsize="0,62" path="m2741,1234l2741,1173e" filled="false" stroked="true" strokeweight=".371318pt" strokecolor="#0080ff">
                <v:path arrowok="t"/>
              </v:shape>
            </v:group>
            <v:group style="position:absolute;left:3129;top:1173;width:2;height:62" coordorigin="3129,1173" coordsize="2,62">
              <v:shape style="position:absolute;left:3129;top:1173;width:2;height:62" coordorigin="3129,1173" coordsize="0,62" path="m3129,1234l3129,1173e" filled="false" stroked="true" strokeweight=".371318pt" strokecolor="#0080ff">
                <v:path arrowok="t"/>
              </v:shape>
            </v:group>
            <v:group style="position:absolute;left:3482;top:1173;width:2;height:62" coordorigin="3482,1173" coordsize="2,62">
              <v:shape style="position:absolute;left:3482;top:1173;width:2;height:62" coordorigin="3482,1173" coordsize="0,62" path="m3482,1234l3482,1173e" filled="false" stroked="true" strokeweight=".371318pt" strokecolor="#0080ff">
                <v:path arrowok="t"/>
              </v:shape>
            </v:group>
            <v:group style="position:absolute;left:3075;top:1173;width:2;height:62" coordorigin="3075,1173" coordsize="2,62">
              <v:shape style="position:absolute;left:3075;top:1173;width:2;height:62" coordorigin="3075,1173" coordsize="0,62" path="m3075,1234l3075,1173e" filled="false" stroked="true" strokeweight=".371318pt" strokecolor="#0080ff">
                <v:path arrowok="t"/>
              </v:shape>
            </v:group>
            <v:group style="position:absolute;left:2497;top:1173;width:2;height:62" coordorigin="2497,1173" coordsize="2,62">
              <v:shape style="position:absolute;left:2497;top:1173;width:2;height:62" coordorigin="2497,1173" coordsize="0,62" path="m2497,1234l2497,1173e" filled="false" stroked="true" strokeweight=".371318pt" strokecolor="#0080ff">
                <v:path arrowok="t"/>
              </v:shape>
            </v:group>
            <v:group style="position:absolute;left:2733;top:1173;width:2;height:62" coordorigin="2733,1173" coordsize="2,62">
              <v:shape style="position:absolute;left:2733;top:1173;width:2;height:62" coordorigin="2733,1173" coordsize="0,62" path="m2733,1234l2733,1173e" filled="false" stroked="true" strokeweight=".371318pt" strokecolor="#0080ff">
                <v:path arrowok="t"/>
              </v:shape>
            </v:group>
            <v:group style="position:absolute;left:4292;top:1173;width:2;height:62" coordorigin="4292,1173" coordsize="2,62">
              <v:shape style="position:absolute;left:4292;top:1173;width:2;height:62" coordorigin="4292,1173" coordsize="0,62" path="m4292,1234l4292,1173e" filled="false" stroked="true" strokeweight=".371318pt" strokecolor="#0080ff">
                <v:path arrowok="t"/>
              </v:shape>
            </v:group>
            <v:group style="position:absolute;left:2929;top:1173;width:2;height:62" coordorigin="2929,1173" coordsize="2,62">
              <v:shape style="position:absolute;left:2929;top:1173;width:2;height:62" coordorigin="2929,1173" coordsize="0,62" path="m2929,1234l2929,1173e" filled="false" stroked="true" strokeweight=".371318pt" strokecolor="#0080ff">
                <v:path arrowok="t"/>
              </v:shape>
            </v:group>
            <v:group style="position:absolute;left:3156;top:1173;width:2;height:62" coordorigin="3156,1173" coordsize="2,62">
              <v:shape style="position:absolute;left:3156;top:1173;width:2;height:62" coordorigin="3156,1173" coordsize="0,62" path="m3156,1234l3156,1173e" filled="false" stroked="true" strokeweight=".371318pt" strokecolor="#0080ff">
                <v:path arrowok="t"/>
              </v:shape>
            </v:group>
            <v:group style="position:absolute;left:2879;top:1173;width:2;height:62" coordorigin="2879,1173" coordsize="2,62">
              <v:shape style="position:absolute;left:2879;top:1173;width:2;height:62" coordorigin="2879,1173" coordsize="0,62" path="m2879,1234l2879,1173e" filled="false" stroked="true" strokeweight=".371318pt" strokecolor="#0080ff">
                <v:path arrowok="t"/>
              </v:shape>
            </v:group>
            <v:group style="position:absolute;left:4916;top:1234;width:2;height:57" coordorigin="4916,1234" coordsize="2,57">
              <v:shape style="position:absolute;left:4916;top:1234;width:2;height:57" coordorigin="4916,1234" coordsize="0,57" path="m4916,1234l4916,1290e" filled="false" stroked="true" strokeweight=".371318pt" strokecolor="#000000">
                <v:path arrowok="t"/>
              </v:shape>
            </v:group>
            <v:group style="position:absolute;left:5571;top:1234;width:2;height:57" coordorigin="5571,1234" coordsize="2,57">
              <v:shape style="position:absolute;left:5571;top:1234;width:2;height:57" coordorigin="5571,1234" coordsize="0,57" path="m5571,1234l5571,1290e" filled="false" stroked="true" strokeweight=".371318pt" strokecolor="#000000">
                <v:path arrowok="t"/>
              </v:shape>
            </v:group>
            <v:group style="position:absolute;left:4535;top:1173;width:2;height:62" coordorigin="4535,1173" coordsize="2,62">
              <v:shape style="position:absolute;left:4535;top:1173;width:2;height:62" coordorigin="4535,1173" coordsize="0,62" path="m4535,1234l4535,1173e" filled="false" stroked="true" strokeweight=".371318pt" strokecolor="#0080ff">
                <v:path arrowok="t"/>
              </v:shape>
            </v:group>
            <v:group style="position:absolute;left:4518;top:1173;width:2;height:62" coordorigin="4518,1173" coordsize="2,62">
              <v:shape style="position:absolute;left:4518;top:1173;width:2;height:62" coordorigin="4518,1173" coordsize="0,62" path="m4518,1173l4518,1234e" filled="false" stroked="true" strokeweight=".435679pt" strokecolor="#0080ff">
                <v:path arrowok="t"/>
              </v:shape>
            </v:group>
            <v:group style="position:absolute;left:5280;top:1173;width:2;height:62" coordorigin="5280,1173" coordsize="2,62">
              <v:shape style="position:absolute;left:5280;top:1173;width:2;height:62" coordorigin="5280,1173" coordsize="0,62" path="m5280,1234l5280,1173e" filled="false" stroked="true" strokeweight=".371318pt" strokecolor="#0080ff">
                <v:path arrowok="t"/>
              </v:shape>
            </v:group>
            <v:group style="position:absolute;left:4726;top:1173;width:2;height:62" coordorigin="4726,1173" coordsize="2,62">
              <v:shape style="position:absolute;left:4726;top:1173;width:2;height:62" coordorigin="4726,1173" coordsize="0,62" path="m4726,1234l4726,1173e" filled="false" stroked="true" strokeweight=".371318pt" strokecolor="#0080ff">
                <v:path arrowok="t"/>
              </v:shape>
            </v:group>
            <v:group style="position:absolute;left:2259;top:297;width:3250;height:876" coordorigin="2259,297" coordsize="3250,876">
              <v:shape style="position:absolute;left:2259;top:297;width:3250;height:876" coordorigin="2259,297" coordsize="3250,876" path="m2259,1173l2265,1173,2272,1173,2278,1173,2284,1173,2291,1173,2297,1173,2304,1172,2310,1172,2316,1172,2323,1172,2329,1172,2335,1172,2342,1171,2348,1171,2354,1171,2361,1170,2367,1170,2373,1169,2380,1169,2412,1164,2418,1163,2475,1145,2532,1110,2583,1067,2628,1020,2666,970,2698,918,2730,856,2736,843,2742,830,2749,816,2755,803,2761,789,2768,776,2774,763,2780,750,2812,690,2844,639,2857,619,2863,610,2869,600,2876,591,2882,581,2889,572,2895,562,2901,552,2908,542,2914,532,2920,522,2927,512,2933,502,2971,447,3016,398,3047,374,3054,370,3060,366,3067,362,3073,358,3079,355,3086,351,3092,347,3098,343,3105,339,3111,335,3117,331,3175,301,3200,297,3206,298,3264,324,3308,366,3353,417,3391,470,3423,522,3454,579,3467,602,3474,614,3480,625,3486,637,3493,649,3499,660,3505,672,3512,683,3543,736,3582,792,3626,840,3677,879,3683,883,3690,887,3696,892,3702,896,3709,900,3715,904,3721,908,3728,912,3734,916,3741,920,3798,953,3855,976,3861,977,3868,979,3925,999,3982,1031,3995,1040,4001,1045,4059,1079,4122,1098,4135,1099,4141,1100,4148,1101,4154,1101,4160,1102,4167,1102,4173,1102,4179,1103,4186,1103,4249,1114,4275,1121,4281,1123,4287,1126,4294,1128,4300,1130,4306,1133,4313,1135,4370,1155,4434,1163,4440,1163,4446,1163,4453,1163,4459,1163,4465,1163,4472,1162,4478,1162,4485,1162,4491,1162,4497,1161,4504,1161,4510,1161,4516,1161,4523,1161,4529,1161,4535,1161,4542,1161,4548,1162,4555,1162,4561,1162,4567,1163,4574,1163,4580,1163,4586,1164,4593,1164,4599,1165,4605,1165,4612,1166,4618,1166,4663,1168,4669,1168,4675,1168,4682,1168,4688,1168,4694,1168,4701,1168,4707,1168,4713,1169,4720,1169,4726,1169,4733,1169,4739,1169,4745,1169,4752,1169,4758,1169,4764,1169,4771,1170,4777,1170,4783,1170,4790,1170,4796,1170,4802,1171,4809,1171,4815,1171,4822,1171,4828,1171,4834,1171,4841,1172,4847,1172,4853,1172,4860,1172,4866,1172,4872,1172,4879,1172,4885,1172,4891,1173,4898,1173,4904,1173,4911,1173,4917,1173,4923,1173,4930,1173,4987,1173,4993,1173,5000,1173,5006,1173,5012,1173,5019,1173,5025,1173,5076,1173,5082,1173,5089,1173,5095,1173,5101,1173,5108,1173,5114,1173,5120,1172,5127,1172,5133,1172,5140,1172,5146,1172,5152,1172,5159,1172,5165,1172,5171,1172,5178,1171,5184,1171,5190,1171,5197,1171,5203,1171,5209,1170,5216,1170,5222,1170,5229,1170,5235,1170,5241,1169,5248,1169,5254,1169,5260,1169,5267,1169,5273,1169,5279,1169,5286,1169,5292,1169,5298,1169,5305,1169,5311,1169,5318,1169,5324,1170,5330,1170,5337,1170,5343,1170,5349,1170,5356,1171,5362,1171,5368,1171,5375,1171,5381,1171,5387,1171,5394,1172,5400,1172,5407,1172,5413,1172,5419,1172,5426,1172,5432,1172,5438,1172,5445,1173,5451,1173,5457,1173,5464,1173,5470,1173,5476,1173,5483,1173,5489,1173,5496,1173,5502,1173,5508,1173e" filled="false" stroked="true" strokeweight=".371318pt" strokecolor="#0080ff">
                <v:path arrowok="t"/>
              </v:shape>
              <v:shape style="position:absolute;left:2229;top:299;width:2737;height:940" type="#_x0000_t75" stroked="false">
                <v:imagedata r:id="rId55" o:title=""/>
              </v:shape>
            </v:group>
            <v:group style="position:absolute;left:2004;top:236;width:3734;height:999" coordorigin="2004,236" coordsize="3734,999">
              <v:shape style="position:absolute;left:2004;top:236;width:3734;height:999" coordorigin="2004,236" coordsize="3734,999" path="m2004,1234l5737,1234,5737,236,2004,236,2004,1234xe" filled="false" stroked="true" strokeweight=".371318pt" strokecolor="#000000">
                <v:path arrowok="t"/>
              </v:shape>
            </v:group>
            <v:group style="position:absolute;left:1861;top:236;width:143;height:999" coordorigin="1861,236" coordsize="143,999">
              <v:shape style="position:absolute;left:1861;top:236;width:143;height:999" coordorigin="1861,236" coordsize="143,999" path="m1861,1234l2004,1234,2004,236,1861,236,1861,1234xe" filled="true" fillcolor="#87ceeb" stroked="false">
                <v:path arrowok="t"/>
                <v:fill type="solid"/>
              </v:shape>
            </v:group>
            <v:group style="position:absolute;left:1861;top:236;width:143;height:999" coordorigin="1861,236" coordsize="143,999">
              <v:shape style="position:absolute;left:1861;top:236;width:143;height:999" coordorigin="1861,236" coordsize="143,999" path="m1861,1234l2004,1234,2004,236,1861,236,1861,123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0.053215pt;margin-top:-50.279766pt;width:197.05pt;height:53.1pt;mso-position-horizontal-relative:page;mso-position-vertical-relative:paragraph;z-index:3256" coordorigin="1801,-1006" coordsize="3941,1062">
            <v:group style="position:absolute;left:1805;top:-65;width:57;height:2" coordorigin="1805,-65" coordsize="57,2">
              <v:shape style="position:absolute;left:1805;top:-65;width:57;height:2" coordorigin="1805,-65" coordsize="57,0" path="m1861,-65l1805,-65e" filled="false" stroked="true" strokeweight=".371318pt" strokecolor="#000000">
                <v:path arrowok="t"/>
              </v:shape>
            </v:group>
            <v:group style="position:absolute;left:1805;top:-348;width:57;height:2" coordorigin="1805,-348" coordsize="57,2">
              <v:shape style="position:absolute;left:1805;top:-348;width:57;height:2" coordorigin="1805,-348" coordsize="57,0" path="m1861,-348l1805,-348e" filled="false" stroked="true" strokeweight=".371318pt" strokecolor="#000000">
                <v:path arrowok="t"/>
              </v:shape>
            </v:group>
            <v:group style="position:absolute;left:1805;top:-632;width:57;height:2" coordorigin="1805,-632" coordsize="57,2">
              <v:shape style="position:absolute;left:1805;top:-632;width:57;height:2" coordorigin="1805,-632" coordsize="57,0" path="m1861,-632l1805,-632e" filled="false" stroked="true" strokeweight=".371318pt" strokecolor="#000000">
                <v:path arrowok="t"/>
              </v:shape>
            </v:group>
            <v:group style="position:absolute;left:1805;top:-915;width:57;height:2" coordorigin="1805,-915" coordsize="57,2">
              <v:shape style="position:absolute;left:1805;top:-915;width:57;height:2" coordorigin="1805,-915" coordsize="57,0" path="m1861,-915l1805,-915e" filled="false" stroked="true" strokeweight=".371318pt" strokecolor="#000000">
                <v:path arrowok="t"/>
              </v:shape>
            </v:group>
            <v:group style="position:absolute;left:2329;top:-4;width:2;height:57" coordorigin="2329,-4" coordsize="2,57">
              <v:shape style="position:absolute;left:2329;top:-4;width:2;height:57" coordorigin="2329,-4" coordsize="0,57" path="m2329,-4l2329,53e" filled="false" stroked="true" strokeweight=".371318pt" strokecolor="#000000">
                <v:path arrowok="t"/>
              </v:shape>
            </v:group>
            <v:group style="position:absolute;left:2981;top:-4;width:2;height:57" coordorigin="2981,-4" coordsize="2,57">
              <v:shape style="position:absolute;left:2981;top:-4;width:2;height:57" coordorigin="2981,-4" coordsize="0,57" path="m2981,-4l2981,53e" filled="false" stroked="true" strokeweight=".371318pt" strokecolor="#000000">
                <v:path arrowok="t"/>
              </v:shape>
            </v:group>
            <v:group style="position:absolute;left:2888;top:-65;width:2;height:62" coordorigin="2888,-65" coordsize="2,62">
              <v:shape style="position:absolute;left:2888;top:-65;width:2;height:62" coordorigin="2888,-65" coordsize="0,62" path="m2888,-65l2888,-4e" filled="false" stroked="true" strokeweight=".455483pt" strokecolor="#0080ff">
                <v:path arrowok="t"/>
              </v:shape>
            </v:group>
            <v:group style="position:absolute;left:2961;top:-65;width:2;height:62" coordorigin="2961,-65" coordsize="2,62">
              <v:shape style="position:absolute;left:2961;top:-65;width:2;height:62" coordorigin="2961,-65" coordsize="0,62" path="m2961,-65l2961,-4e" filled="false" stroked="true" strokeweight=".495093pt" strokecolor="#0080ff">
                <v:path arrowok="t"/>
              </v:shape>
            </v:group>
            <v:group style="position:absolute;left:2915;top:-65;width:2;height:62" coordorigin="2915,-65" coordsize="2,62">
              <v:shape style="position:absolute;left:2915;top:-65;width:2;height:62" coordorigin="2915,-65" coordsize="0,62" path="m2915,-65l2915,-4e" filled="false" stroked="true" strokeweight=".490142pt" strokecolor="#0080ff">
                <v:path arrowok="t"/>
              </v:shape>
            </v:group>
            <v:group style="position:absolute;left:2979;top:-65;width:2;height:62" coordorigin="2979,-65" coordsize="2,62">
              <v:shape style="position:absolute;left:2979;top:-65;width:2;height:62" coordorigin="2979,-65" coordsize="0,62" path="m2979,-65l2979,-4e" filled="false" stroked="true" strokeweight=".430726pt" strokecolor="#0080ff">
                <v:path arrowok="t"/>
              </v:shape>
            </v:group>
            <v:group style="position:absolute;left:2790;top:-65;width:2;height:62" coordorigin="2790,-65" coordsize="2,62">
              <v:shape style="position:absolute;left:2790;top:-65;width:2;height:62" coordorigin="2790,-65" coordsize="0,62" path="m2790,-4l2790,-65e" filled="false" stroked="true" strokeweight=".371318pt" strokecolor="#0080ff">
                <v:path arrowok="t"/>
              </v:shape>
            </v:group>
            <v:group style="position:absolute;left:2763;top:-65;width:2;height:62" coordorigin="2763,-65" coordsize="2,62">
              <v:shape style="position:absolute;left:2763;top:-65;width:2;height:62" coordorigin="2763,-65" coordsize="0,62" path="m2763,-65l2763,-4e" filled="false" stroked="true" strokeweight=".445581pt" strokecolor="#0080ff">
                <v:path arrowok="t"/>
              </v:shape>
            </v:group>
            <v:group style="position:absolute;left:2785;top:-65;width:2;height:62" coordorigin="2785,-65" coordsize="2,62">
              <v:shape style="position:absolute;left:2785;top:-65;width:2;height:62" coordorigin="2785,-65" coordsize="0,62" path="m2785,-65l2785,-4e" filled="false" stroked="true" strokeweight=".475284pt" strokecolor="#0080ff">
                <v:path arrowok="t"/>
              </v:shape>
            </v:group>
            <v:group style="position:absolute;left:2844;top:-65;width:2;height:62" coordorigin="2844,-65" coordsize="2,62">
              <v:shape style="position:absolute;left:2844;top:-65;width:2;height:62" coordorigin="2844,-65" coordsize="0,62" path="m2844,-65l2844,-4e" filled="false" stroked="true" strokeweight=".405974pt" strokecolor="#0080ff">
                <v:path arrowok="t"/>
              </v:shape>
            </v:group>
            <v:group style="position:absolute;left:2967;top:-65;width:2;height:62" coordorigin="2967,-65" coordsize="2,62">
              <v:shape style="position:absolute;left:2967;top:-65;width:2;height:62" coordorigin="2967,-65" coordsize="0,62" path="m2967,-65l2967,-4e" filled="false" stroked="true" strokeweight=".48024pt" strokecolor="#0080ff">
                <v:path arrowok="t"/>
              </v:shape>
            </v:group>
            <v:group style="position:absolute;left:2860;top:-65;width:2;height:62" coordorigin="2860,-65" coordsize="2,62">
              <v:shape style="position:absolute;left:2860;top:-65;width:2;height:62" coordorigin="2860,-65" coordsize="0,62" path="m2860,-65l2860,-4e" filled="false" stroked="true" strokeweight=".401023pt" strokecolor="#0080ff">
                <v:path arrowok="t"/>
              </v:shape>
            </v:group>
            <v:group style="position:absolute;left:3632;top:-4;width:2;height:57" coordorigin="3632,-4" coordsize="2,57">
              <v:shape style="position:absolute;left:3632;top:-4;width:2;height:57" coordorigin="3632,-4" coordsize="0,57" path="m3632,-4l3632,53e" filled="false" stroked="true" strokeweight=".371318pt" strokecolor="#000000">
                <v:path arrowok="t"/>
              </v:shape>
            </v:group>
            <v:group style="position:absolute;left:3746;top:-65;width:2;height:62" coordorigin="3746,-65" coordsize="2,62">
              <v:shape style="position:absolute;left:3746;top:-65;width:2;height:62" coordorigin="3746,-65" coordsize="0,62" path="m3746,-65l3746,-4e" filled="false" stroked="true" strokeweight=".376268pt" strokecolor="#0080ff">
                <v:path arrowok="t"/>
              </v:shape>
            </v:group>
            <v:group style="position:absolute;left:3716;top:-65;width:2;height:62" coordorigin="3716,-65" coordsize="2,62">
              <v:shape style="position:absolute;left:3716;top:-65;width:2;height:62" coordorigin="3716,-65" coordsize="0,62" path="m3716,-65l3716,-4e" filled="false" stroked="true" strokeweight=".435679pt" strokecolor="#0080ff">
                <v:path arrowok="t"/>
              </v:shape>
            </v:group>
            <v:group style="position:absolute;left:3660;top:-65;width:2;height:62" coordorigin="3660,-65" coordsize="2,62">
              <v:shape style="position:absolute;left:3660;top:-65;width:2;height:62" coordorigin="3660,-65" coordsize="0,62" path="m3660,-65l3660,-4e" filled="false" stroked="true" strokeweight=".430728pt" strokecolor="#0080ff">
                <v:path arrowok="t"/>
              </v:shape>
            </v:group>
            <v:group style="position:absolute;left:3571;top:-65;width:2;height:62" coordorigin="3571,-65" coordsize="2,62">
              <v:shape style="position:absolute;left:3571;top:-65;width:2;height:62" coordorigin="3571,-65" coordsize="0,62" path="m3571,-65l3571,-4e" filled="false" stroked="true" strokeweight=".401023pt" strokecolor="#0080ff">
                <v:path arrowok="t"/>
              </v:shape>
            </v:group>
            <v:group style="position:absolute;left:3606;top:-65;width:2;height:62" coordorigin="3606,-65" coordsize="2,62">
              <v:shape style="position:absolute;left:3606;top:-65;width:2;height:62" coordorigin="3606,-65" coordsize="0,62" path="m3606,-65l3606,-4e" filled="false" stroked="true" strokeweight=".465385pt" strokecolor="#0080ff">
                <v:path arrowok="t"/>
              </v:shape>
            </v:group>
            <v:group style="position:absolute;left:3618;top:-65;width:2;height:62" coordorigin="3618,-65" coordsize="2,62">
              <v:shape style="position:absolute;left:3618;top:-65;width:2;height:62" coordorigin="3618,-65" coordsize="0,62" path="m3618,-65l3618,-4e" filled="false" stroked="true" strokeweight=".435679pt" strokecolor="#0080ff">
                <v:path arrowok="t"/>
              </v:shape>
            </v:group>
            <v:group style="position:absolute;left:3444;top:-65;width:2;height:62" coordorigin="3444,-65" coordsize="2,62">
              <v:shape style="position:absolute;left:3444;top:-65;width:2;height:62" coordorigin="3444,-65" coordsize="0,62" path="m3444,-65l3444,-4e" filled="false" stroked="true" strokeweight=".490144pt" strokecolor="#0080ff">
                <v:path arrowok="t"/>
              </v:shape>
            </v:group>
            <v:group style="position:absolute;left:3476;top:-65;width:2;height:62" coordorigin="3476,-65" coordsize="2,62">
              <v:shape style="position:absolute;left:3476;top:-65;width:2;height:62" coordorigin="3476,-65" coordsize="0,62" path="m3476,-65l3476,-4e" filled="false" stroked="true" strokeweight=".440627pt" strokecolor="#0080ff">
                <v:path arrowok="t"/>
              </v:shape>
            </v:group>
            <v:group style="position:absolute;left:3536;top:-65;width:2;height:62" coordorigin="3536,-65" coordsize="2,62">
              <v:shape style="position:absolute;left:3536;top:-65;width:2;height:62" coordorigin="3536,-65" coordsize="0,62" path="m3536,-65l3536,-4e" filled="false" stroked="true" strokeweight=".470336pt" strokecolor="#0080ff">
                <v:path arrowok="t"/>
              </v:shape>
            </v:group>
            <v:group style="position:absolute;left:3680;top:-65;width:2;height:62" coordorigin="3680,-65" coordsize="2,62">
              <v:shape style="position:absolute;left:3680;top:-65;width:2;height:62" coordorigin="3680,-65" coordsize="0,62" path="m3680,-65l3680,-4e" filled="false" stroked="true" strokeweight=".470336pt" strokecolor="#0080ff">
                <v:path arrowok="t"/>
              </v:shape>
            </v:group>
            <v:group style="position:absolute;left:3533;top:-65;width:2;height:62" coordorigin="3533,-65" coordsize="2,62">
              <v:shape style="position:absolute;left:3533;top:-65;width:2;height:62" coordorigin="3533,-65" coordsize="0,62" path="m3533,-65l3533,-4e" filled="false" stroked="true" strokeweight=".470338pt" strokecolor="#0080ff">
                <v:path arrowok="t"/>
              </v:shape>
            </v:group>
            <v:group style="position:absolute;left:3529;top:-65;width:2;height:62" coordorigin="3529,-65" coordsize="2,62">
              <v:shape style="position:absolute;left:3529;top:-65;width:2;height:62" coordorigin="3529,-65" coordsize="0,62" path="m3529,-65l3529,-4e" filled="false" stroked="true" strokeweight=".371318pt" strokecolor="#0080ff">
                <v:path arrowok="t"/>
              </v:shape>
            </v:group>
            <v:group style="position:absolute;left:3496;top:-65;width:2;height:62" coordorigin="3496,-65" coordsize="2,62">
              <v:shape style="position:absolute;left:3496;top:-65;width:2;height:62" coordorigin="3496,-65" coordsize="0,62" path="m3496,-65l3496,-4e" filled="false" stroked="true" strokeweight=".505pt" strokecolor="#0080ff">
                <v:path arrowok="t"/>
              </v:shape>
            </v:group>
            <v:group style="position:absolute;left:3057;top:-65;width:2;height:62" coordorigin="3057,-65" coordsize="2,62">
              <v:shape style="position:absolute;left:3057;top:-65;width:2;height:62" coordorigin="3057,-65" coordsize="0,62" path="m3057,-65l3057,-4e" filled="false" stroked="true" strokeweight=".500038pt" strokecolor="#0080ff">
                <v:path arrowok="t"/>
              </v:shape>
            </v:group>
            <v:group style="position:absolute;left:3073;top:-65;width:2;height:62" coordorigin="3073,-65" coordsize="2,62">
              <v:shape style="position:absolute;left:3073;top:-65;width:2;height:62" coordorigin="3073,-65" coordsize="0,62" path="m3073,-65l3073,-4e" filled="false" stroked="true" strokeweight=".514902pt" strokecolor="#0080ff">
                <v:path arrowok="t"/>
              </v:shape>
            </v:group>
            <v:group style="position:absolute;left:3061;top:-65;width:2;height:62" coordorigin="3061,-65" coordsize="2,62">
              <v:shape style="position:absolute;left:3061;top:-65;width:2;height:62" coordorigin="3061,-65" coordsize="0,62" path="m3061,-65l3061,-4e" filled="false" stroked="true" strokeweight=".391121pt" strokecolor="#0080ff">
                <v:path arrowok="t"/>
              </v:shape>
            </v:group>
            <v:group style="position:absolute;left:3237;top:-65;width:2;height:62" coordorigin="3237,-65" coordsize="2,62">
              <v:shape style="position:absolute;left:3237;top:-65;width:2;height:62" coordorigin="3237,-65" coordsize="0,62" path="m3237,-65l3237,-4e" filled="false" stroked="true" strokeweight=".490142pt" strokecolor="#0080ff">
                <v:path arrowok="t"/>
              </v:shape>
            </v:group>
            <v:group style="position:absolute;left:3186;top:-65;width:2;height:62" coordorigin="3186,-65" coordsize="2,62">
              <v:shape style="position:absolute;left:3186;top:-65;width:2;height:62" coordorigin="3186,-65" coordsize="0,62" path="m3186,-65l3186,-4e" filled="false" stroked="true" strokeweight=".445581pt" strokecolor="#0080ff">
                <v:path arrowok="t"/>
              </v:shape>
            </v:group>
            <v:group style="position:absolute;left:3135;top:-65;width:2;height:62" coordorigin="3135,-65" coordsize="2,62">
              <v:shape style="position:absolute;left:3135;top:-65;width:2;height:62" coordorigin="3135,-65" coordsize="0,62" path="m3135,-65l3135,-4e" filled="false" stroked="true" strokeweight=".495085pt" strokecolor="#0080ff">
                <v:path arrowok="t"/>
              </v:shape>
            </v:group>
            <v:group style="position:absolute;left:3183;top:-65;width:2;height:62" coordorigin="3183,-65" coordsize="2,62">
              <v:shape style="position:absolute;left:3183;top:-65;width:2;height:62" coordorigin="3183,-65" coordsize="0,62" path="m3183,-65l3183,-4e" filled="false" stroked="true" strokeweight=".465382pt" strokecolor="#0080ff">
                <v:path arrowok="t"/>
              </v:shape>
            </v:group>
            <v:group style="position:absolute;left:3067;top:-65;width:2;height:62" coordorigin="3067,-65" coordsize="2,62">
              <v:shape style="position:absolute;left:3067;top:-65;width:2;height:62" coordorigin="3067,-65" coordsize="0,62" path="m3067,-65l3067,-4e" filled="false" stroked="true" strokeweight=".509937pt" strokecolor="#0080ff">
                <v:path arrowok="t"/>
              </v:shape>
            </v:group>
            <v:group style="position:absolute;left:3145;top:-65;width:2;height:62" coordorigin="3145,-65" coordsize="2,62">
              <v:shape style="position:absolute;left:3145;top:-65;width:2;height:62" coordorigin="3145,-65" coordsize="0,62" path="m3145,-65l3145,-4e" filled="false" stroked="true" strokeweight=".460434pt" strokecolor="#0080ff">
                <v:path arrowok="t"/>
              </v:shape>
            </v:group>
            <v:group style="position:absolute;left:3359;top:-65;width:2;height:62" coordorigin="3359,-65" coordsize="2,62">
              <v:shape style="position:absolute;left:3359;top:-65;width:2;height:62" coordorigin="3359,-65" coordsize="0,62" path="m3359,-65l3359,-4e" filled="false" stroked="true" strokeweight=".38617pt" strokecolor="#0080ff">
                <v:path arrowok="t"/>
              </v:shape>
            </v:group>
            <v:group style="position:absolute;left:3337;top:-65;width:2;height:62" coordorigin="3337,-65" coordsize="2,62">
              <v:shape style="position:absolute;left:3337;top:-65;width:2;height:62" coordorigin="3337,-65" coordsize="0,62" path="m3337,-65l3337,-4e" filled="false" stroked="true" strokeweight=".480245pt" strokecolor="#0080ff">
                <v:path arrowok="t"/>
              </v:shape>
            </v:group>
            <v:group style="position:absolute;left:3276;top:-65;width:2;height:62" coordorigin="3276,-65" coordsize="2,62">
              <v:shape style="position:absolute;left:3276;top:-65;width:2;height:62" coordorigin="3276,-65" coordsize="0,62" path="m3276,-65l3276,-4e" filled="false" stroked="true" strokeweight=".440627pt" strokecolor="#0080ff">
                <v:path arrowok="t"/>
              </v:shape>
            </v:group>
            <v:group style="position:absolute;left:3176;top:-65;width:2;height:62" coordorigin="3176,-65" coordsize="2,62">
              <v:shape style="position:absolute;left:3176;top:-65;width:2;height:62" coordorigin="3176,-65" coordsize="0,62" path="m3176,-65l3176,-4e" filled="false" stroked="true" strokeweight=".430726pt" strokecolor="#0080ff">
                <v:path arrowok="t"/>
              </v:shape>
            </v:group>
            <v:group style="position:absolute;left:3289;top:-65;width:2;height:62" coordorigin="3289,-65" coordsize="2,62">
              <v:shape style="position:absolute;left:3289;top:-65;width:2;height:62" coordorigin="3289,-65" coordsize="0,62" path="m3289,-65l3289,-4e" filled="false" stroked="true" strokeweight=".505pt" strokecolor="#0080ff">
                <v:path arrowok="t"/>
              </v:shape>
            </v:group>
            <v:group style="position:absolute;left:3180;top:-65;width:2;height:62" coordorigin="3180,-65" coordsize="2,62">
              <v:shape style="position:absolute;left:3180;top:-65;width:2;height:62" coordorigin="3180,-65" coordsize="0,62" path="m3180,-65l3180,-4e" filled="false" stroked="true" strokeweight=".445578pt" strokecolor="#0080ff">
                <v:path arrowok="t"/>
              </v:shape>
            </v:group>
            <v:group style="position:absolute;left:3220;top:-65;width:2;height:62" coordorigin="3220,-65" coordsize="2,62">
              <v:shape style="position:absolute;left:3220;top:-65;width:2;height:62" coordorigin="3220,-65" coordsize="0,62" path="m3220,-65l3220,-4e" filled="false" stroked="true" strokeweight=".470346pt" strokecolor="#0080ff">
                <v:path arrowok="t"/>
              </v:shape>
            </v:group>
            <v:group style="position:absolute;left:3089;top:-65;width:2;height:62" coordorigin="3089,-65" coordsize="2,62">
              <v:shape style="position:absolute;left:3089;top:-65;width:2;height:62" coordorigin="3089,-65" coordsize="0,62" path="m3089,-65l3089,-4e" filled="false" stroked="true" strokeweight=".415876pt" strokecolor="#0080ff">
                <v:path arrowok="t"/>
              </v:shape>
            </v:group>
            <v:group style="position:absolute;left:3096;top:-65;width:2;height:62" coordorigin="3096,-65" coordsize="2,62">
              <v:shape style="position:absolute;left:3096;top:-65;width:2;height:62" coordorigin="3096,-65" coordsize="0,62" path="m3096,-65l3096,-4e" filled="false" stroked="true" strokeweight=".534692pt" strokecolor="#0080ff">
                <v:path arrowok="t"/>
              </v:shape>
            </v:group>
            <v:group style="position:absolute;left:3212;top:-65;width:2;height:62" coordorigin="3212,-65" coordsize="2,62">
              <v:shape style="position:absolute;left:3212;top:-65;width:2;height:62" coordorigin="3212,-65" coordsize="0,62" path="m3212,-65l3212,-4e" filled="false" stroked="true" strokeweight=".401028pt" strokecolor="#0080ff">
                <v:path arrowok="t"/>
              </v:shape>
            </v:group>
            <v:group style="position:absolute;left:3416;top:-65;width:2;height:62" coordorigin="3416,-65" coordsize="2,62">
              <v:shape style="position:absolute;left:3416;top:-65;width:2;height:62" coordorigin="3416,-65" coordsize="0,62" path="m3416,-65l3416,-4e" filled="false" stroked="true" strokeweight=".529741pt" strokecolor="#0080ff">
                <v:path arrowok="t"/>
              </v:shape>
            </v:group>
            <v:group style="position:absolute;left:3427;top:-65;width:2;height:62" coordorigin="3427,-65" coordsize="2,62">
              <v:shape style="position:absolute;left:3427;top:-65;width:2;height:62" coordorigin="3427,-65" coordsize="0,62" path="m3427,-65l3427,-4e" filled="false" stroked="true" strokeweight=".440627pt" strokecolor="#0080ff">
                <v:path arrowok="t"/>
              </v:shape>
            </v:group>
            <v:group style="position:absolute;left:3027;top:-65;width:2;height:62" coordorigin="3027,-65" coordsize="2,62">
              <v:shape style="position:absolute;left:3027;top:-65;width:2;height:62" coordorigin="3027,-65" coordsize="0,62" path="m3027,-65l3027,-4e" filled="false" stroked="true" strokeweight=".396069pt" strokecolor="#0080ff">
                <v:path arrowok="t"/>
              </v:shape>
            </v:group>
            <v:group style="position:absolute;left:3693;top:-65;width:2;height:62" coordorigin="3693,-65" coordsize="2,62">
              <v:shape style="position:absolute;left:3693;top:-65;width:2;height:62" coordorigin="3693,-65" coordsize="0,62" path="m3693,-4l3693,-65e" filled="false" stroked="true" strokeweight=".371318pt" strokecolor="#0080ff">
                <v:path arrowok="t"/>
              </v:shape>
            </v:group>
            <v:group style="position:absolute;left:3742;top:-65;width:2;height:62" coordorigin="3742,-65" coordsize="2,62">
              <v:shape style="position:absolute;left:3742;top:-65;width:2;height:62" coordorigin="3742,-65" coordsize="0,62" path="m3742,-65l3742,-4e" filled="false" stroked="true" strokeweight=".430728pt" strokecolor="#0080ff">
                <v:path arrowok="t"/>
              </v:shape>
            </v:group>
            <v:group style="position:absolute;left:3397;top:-65;width:2;height:62" coordorigin="3397,-65" coordsize="2,62">
              <v:shape style="position:absolute;left:3397;top:-65;width:2;height:62" coordorigin="3397,-65" coordsize="0,62" path="m3397,-65l3397,-4e" filled="false" stroked="true" strokeweight=".485202pt" strokecolor="#0080ff">
                <v:path arrowok="t"/>
              </v:shape>
            </v:group>
            <v:group style="position:absolute;left:3117;top:-65;width:2;height:62" coordorigin="3117,-65" coordsize="2,62">
              <v:shape style="position:absolute;left:3117;top:-65;width:2;height:62" coordorigin="3117,-65" coordsize="0,62" path="m3117,-65l3117,-4e" filled="false" stroked="true" strokeweight=".391118pt" strokecolor="#0080ff">
                <v:path arrowok="t"/>
              </v:shape>
            </v:group>
            <v:group style="position:absolute;left:2759;top:-65;width:2;height:62" coordorigin="2759,-65" coordsize="2,62">
              <v:shape style="position:absolute;left:2759;top:-65;width:2;height:62" coordorigin="2759,-65" coordsize="0,62" path="m2759,-65l2759,-4e" filled="false" stroked="true" strokeweight=".445581pt" strokecolor="#0080ff">
                <v:path arrowok="t"/>
              </v:shape>
            </v:group>
            <v:group style="position:absolute;left:3509;top:-65;width:2;height:62" coordorigin="3509,-65" coordsize="2,62">
              <v:shape style="position:absolute;left:3509;top:-65;width:2;height:62" coordorigin="3509,-65" coordsize="0,62" path="m3509,-4l3509,-65e" filled="false" stroked="true" strokeweight=".371318pt" strokecolor="#0080ff">
                <v:path arrowok="t"/>
              </v:shape>
            </v:group>
            <v:group style="position:absolute;left:3048;top:-65;width:2;height:62" coordorigin="3048,-65" coordsize="2,62">
              <v:shape style="position:absolute;left:3048;top:-65;width:2;height:62" coordorigin="3048,-65" coordsize="0,62" path="m3048,-65l3048,-4e" filled="false" stroked="true" strokeweight=".415876pt" strokecolor="#0080ff">
                <v:path arrowok="t"/>
              </v:shape>
            </v:group>
            <v:group style="position:absolute;left:3551;top:-65;width:2;height:62" coordorigin="3551,-65" coordsize="2,62">
              <v:shape style="position:absolute;left:3551;top:-65;width:2;height:62" coordorigin="3551,-65" coordsize="0,62" path="m3551,-65l3551,-4e" filled="false" stroked="true" strokeweight=".490144pt" strokecolor="#0080ff">
                <v:path arrowok="t"/>
              </v:shape>
            </v:group>
            <v:group style="position:absolute;left:3013;top:-65;width:2;height:62" coordorigin="3013,-65" coordsize="2,62">
              <v:shape style="position:absolute;left:3013;top:-65;width:2;height:62" coordorigin="3013,-65" coordsize="0,62" path="m3013,-65l3013,-4e" filled="false" stroked="true" strokeweight=".514899pt" strokecolor="#0080ff">
                <v:path arrowok="t"/>
              </v:shape>
            </v:group>
            <v:group style="position:absolute;left:3298;top:-65;width:2;height:62" coordorigin="3298,-65" coordsize="2,62">
              <v:shape style="position:absolute;left:3298;top:-65;width:2;height:62" coordorigin="3298,-65" coordsize="0,62" path="m3298,-65l3298,-4e" filled="false" stroked="true" strokeweight=".450529pt" strokecolor="#0080ff">
                <v:path arrowok="t"/>
              </v:shape>
            </v:group>
            <v:group style="position:absolute;left:3111;top:-65;width:2;height:62" coordorigin="3111,-65" coordsize="2,62">
              <v:shape style="position:absolute;left:3111;top:-65;width:2;height:62" coordorigin="3111,-65" coordsize="0,62" path="m3111,-65l3111,-4e" filled="false" stroked="true" strokeweight=".470341pt" strokecolor="#0080ff">
                <v:path arrowok="t"/>
              </v:shape>
            </v:group>
            <v:group style="position:absolute;left:3760;top:-65;width:2;height:62" coordorigin="3760,-65" coordsize="2,62">
              <v:shape style="position:absolute;left:3760;top:-65;width:2;height:62" coordorigin="3760,-65" coordsize="0,62" path="m3760,-65l3760,-4e" filled="false" stroked="true" strokeweight=".514888pt" strokecolor="#0080ff">
                <v:path arrowok="t"/>
              </v:shape>
            </v:group>
            <v:group style="position:absolute;left:3481;top:-65;width:2;height:62" coordorigin="3481,-65" coordsize="2,62">
              <v:shape style="position:absolute;left:3481;top:-65;width:2;height:62" coordorigin="3481,-65" coordsize="0,62" path="m3481,-65l3481,-4e" filled="false" stroked="true" strokeweight=".465387pt" strokecolor="#0080ff">
                <v:path arrowok="t"/>
              </v:shape>
            </v:group>
            <v:group style="position:absolute;left:3464;top:-65;width:2;height:62" coordorigin="3464,-65" coordsize="2,62">
              <v:shape style="position:absolute;left:3464;top:-65;width:2;height:62" coordorigin="3464,-65" coordsize="0,62" path="m3464,-65l3464,-4e" filled="false" stroked="true" strokeweight=".440638pt" strokecolor="#0080ff">
                <v:path arrowok="t"/>
              </v:shape>
            </v:group>
            <v:group style="position:absolute;left:3471;top:-65;width:2;height:62" coordorigin="3471,-65" coordsize="2,62">
              <v:shape style="position:absolute;left:3471;top:-65;width:2;height:62" coordorigin="3471,-65" coordsize="0,62" path="m3471,-65l3471,-4e" filled="false" stroked="true" strokeweight=".440633pt" strokecolor="#0080ff">
                <v:path arrowok="t"/>
              </v:shape>
            </v:group>
            <v:group style="position:absolute;left:3161;top:-65;width:2;height:62" coordorigin="3161,-65" coordsize="2,62">
              <v:shape style="position:absolute;left:3161;top:-65;width:2;height:62" coordorigin="3161,-65" coordsize="0,62" path="m3161,-65l3161,-4e" filled="false" stroked="true" strokeweight=".49015pt" strokecolor="#0080ff">
                <v:path arrowok="t"/>
              </v:shape>
            </v:group>
            <v:group style="position:absolute;left:3364;top:-65;width:2;height:62" coordorigin="3364,-65" coordsize="2,62">
              <v:shape style="position:absolute;left:3364;top:-65;width:2;height:62" coordorigin="3364,-65" coordsize="0,62" path="m3364,-65l3364,-4e" filled="false" stroked="true" strokeweight=".470327pt" strokecolor="#0080ff">
                <v:path arrowok="t"/>
              </v:shape>
            </v:group>
            <v:group style="position:absolute;left:3260;top:-65;width:2;height:62" coordorigin="3260,-65" coordsize="2,62">
              <v:shape style="position:absolute;left:3260;top:-65;width:2;height:62" coordorigin="3260,-65" coordsize="0,62" path="m3260,-65l3260,-4e" filled="false" stroked="true" strokeweight=".450532pt" strokecolor="#0080ff">
                <v:path arrowok="t"/>
              </v:shape>
            </v:group>
            <v:group style="position:absolute;left:2854;top:-65;width:2;height:62" coordorigin="2854,-65" coordsize="2,62">
              <v:shape style="position:absolute;left:2854;top:-65;width:2;height:62" coordorigin="2854,-65" coordsize="0,62" path="m2854,-65l2854,-4e" filled="false" stroked="true" strokeweight=".465385pt" strokecolor="#0080ff">
                <v:path arrowok="t"/>
              </v:shape>
            </v:group>
            <v:group style="position:absolute;left:3317;top:-65;width:2;height:62" coordorigin="3317,-65" coordsize="2,62">
              <v:shape style="position:absolute;left:3317;top:-65;width:2;height:62" coordorigin="3317,-65" coordsize="0,62" path="m3317,-65l3317,-4e" filled="false" stroked="true" strokeweight=".51488pt" strokecolor="#0080ff">
                <v:path arrowok="t"/>
              </v:shape>
            </v:group>
            <v:group style="position:absolute;left:3256;top:-65;width:2;height:62" coordorigin="3256,-65" coordsize="2,62">
              <v:shape style="position:absolute;left:3256;top:-65;width:2;height:62" coordorigin="3256,-65" coordsize="0,62" path="m3256,-65l3256,-4e" filled="false" stroked="true" strokeweight=".455475pt" strokecolor="#0080ff">
                <v:path arrowok="t"/>
              </v:shape>
            </v:group>
            <v:group style="position:absolute;left:3614;top:-65;width:2;height:62" coordorigin="3614,-65" coordsize="2,62">
              <v:shape style="position:absolute;left:3614;top:-65;width:2;height:62" coordorigin="3614,-65" coordsize="0,62" path="m3614,-65l3614,-4e" filled="false" stroked="true" strokeweight=".495087pt" strokecolor="#0080ff">
                <v:path arrowok="t"/>
              </v:shape>
            </v:group>
            <v:group style="position:absolute;left:3568;top:-65;width:2;height:62" coordorigin="3568,-65" coordsize="2,62">
              <v:shape style="position:absolute;left:3568;top:-65;width:2;height:62" coordorigin="3568,-65" coordsize="0,62" path="m3568,-65l3568,-4e" filled="false" stroked="true" strokeweight=".430723pt" strokecolor="#0080ff">
                <v:path arrowok="t"/>
              </v:shape>
            </v:group>
            <v:group style="position:absolute;left:2974;top:-65;width:2;height:62" coordorigin="2974,-65" coordsize="2,62">
              <v:shape style="position:absolute;left:2974;top:-65;width:2;height:62" coordorigin="2974,-65" coordsize="0,62" path="m2974,-65l2974,-4e" filled="false" stroked="true" strokeweight=".480235pt" strokecolor="#0080ff">
                <v:path arrowok="t"/>
              </v:shape>
            </v:group>
            <v:group style="position:absolute;left:3843;top:-65;width:2;height:62" coordorigin="3843,-65" coordsize="2,62">
              <v:shape style="position:absolute;left:3843;top:-65;width:2;height:62" coordorigin="3843,-65" coordsize="0,62" path="m3843,-65l3843,-4e" filled="false" stroked="true" strokeweight=".460431pt" strokecolor="#0080ff">
                <v:path arrowok="t"/>
              </v:shape>
            </v:group>
            <v:group style="position:absolute;left:3888;top:-65;width:2;height:62" coordorigin="3888,-65" coordsize="2,62">
              <v:shape style="position:absolute;left:3888;top:-65;width:2;height:62" coordorigin="3888,-65" coordsize="0,62" path="m3888,-4l3888,-65e" filled="false" stroked="true" strokeweight=".371318pt" strokecolor="#0080ff">
                <v:path arrowok="t"/>
              </v:shape>
            </v:group>
            <v:group style="position:absolute;left:3872;top:-65;width:2;height:62" coordorigin="3872,-65" coordsize="2,62">
              <v:shape style="position:absolute;left:3872;top:-65;width:2;height:62" coordorigin="3872,-65" coordsize="0,62" path="m3872,-65l3872,-4e" filled="false" stroked="true" strokeweight=".460434pt" strokecolor="#0080ff">
                <v:path arrowok="t"/>
              </v:shape>
            </v:group>
            <v:group style="position:absolute;left:3846;top:-65;width:2;height:62" coordorigin="3846,-65" coordsize="2,62">
              <v:shape style="position:absolute;left:3846;top:-65;width:2;height:62" coordorigin="3846,-65" coordsize="0,62" path="m3846,-4l3846,-65e" filled="false" stroked="true" strokeweight=".371318pt" strokecolor="#0080ff">
                <v:path arrowok="t"/>
              </v:shape>
            </v:group>
            <v:group style="position:absolute;left:3813;top:-65;width:2;height:62" coordorigin="3813,-65" coordsize="2,62">
              <v:shape style="position:absolute;left:3813;top:-65;width:2;height:62" coordorigin="3813,-65" coordsize="0,62" path="m3813,-4l3813,-65e" filled="false" stroked="true" strokeweight=".371318pt" strokecolor="#0080ff">
                <v:path arrowok="t"/>
              </v:shape>
            </v:group>
            <v:group style="position:absolute;left:2869;top:-65;width:2;height:62" coordorigin="2869,-65" coordsize="2,62">
              <v:shape style="position:absolute;left:2869;top:-65;width:2;height:62" coordorigin="2869,-65" coordsize="0,62" path="m2869,-65l2869,-4e" filled="false" stroked="true" strokeweight=".420824pt" strokecolor="#0080ff">
                <v:path arrowok="t"/>
              </v:shape>
            </v:group>
            <v:group style="position:absolute;left:3562;top:-65;width:2;height:62" coordorigin="3562,-65" coordsize="2,62">
              <v:shape style="position:absolute;left:3562;top:-65;width:2;height:62" coordorigin="3562,-65" coordsize="0,62" path="m3562,-65l3562,-4e" filled="false" stroked="true" strokeweight=".410925pt" strokecolor="#0080ff">
                <v:path arrowok="t"/>
              </v:shape>
            </v:group>
            <v:group style="position:absolute;left:2903;top:-65;width:2;height:62" coordorigin="2903,-65" coordsize="2,62">
              <v:shape style="position:absolute;left:2903;top:-65;width:2;height:62" coordorigin="2903,-65" coordsize="0,62" path="m2903,-65l2903,-4e" filled="false" stroked="true" strokeweight=".465385pt" strokecolor="#0080ff">
                <v:path arrowok="t"/>
              </v:shape>
            </v:group>
            <v:group style="position:absolute;left:2679;top:-65;width:2;height:62" coordorigin="2679,-65" coordsize="2,62">
              <v:shape style="position:absolute;left:2679;top:-65;width:2;height:62" coordorigin="2679,-65" coordsize="0,62" path="m2679,-65l2679,-4e" filled="false" stroked="true" strokeweight=".401023pt" strokecolor="#0080ff">
                <v:path arrowok="t"/>
              </v:shape>
            </v:group>
            <v:group style="position:absolute;left:2717;top:-65;width:2;height:62" coordorigin="2717,-65" coordsize="2,62">
              <v:shape style="position:absolute;left:2717;top:-65;width:2;height:62" coordorigin="2717,-65" coordsize="0,62" path="m2717,-4l2717,-65e" filled="false" stroked="true" strokeweight=".371318pt" strokecolor="#0080ff">
                <v:path arrowok="t"/>
              </v:shape>
            </v:group>
            <v:group style="position:absolute;left:3251;top:-65;width:2;height:62" coordorigin="3251,-65" coordsize="2,62">
              <v:shape style="position:absolute;left:3251;top:-65;width:2;height:62" coordorigin="3251,-65" coordsize="0,62" path="m3251,-65l3251,-4e" filled="false" stroked="true" strokeweight=".500046pt" strokecolor="#0080ff">
                <v:path arrowok="t"/>
              </v:shape>
            </v:group>
            <v:group style="position:absolute;left:3382;top:-65;width:2;height:62" coordorigin="3382,-65" coordsize="2,62">
              <v:shape style="position:absolute;left:3382;top:-65;width:2;height:62" coordorigin="3382,-65" coordsize="0,62" path="m3382,-65l3382,-4e" filled="false" stroked="true" strokeweight=".495095pt" strokecolor="#0080ff">
                <v:path arrowok="t"/>
              </v:shape>
            </v:group>
            <v:group style="position:absolute;left:4073;top:-65;width:2;height:62" coordorigin="4073,-65" coordsize="2,62">
              <v:shape style="position:absolute;left:4073;top:-65;width:2;height:62" coordorigin="4073,-65" coordsize="0,62" path="m4073,-65l4073,-4e" filled="false" stroked="true" strokeweight=".376268pt" strokecolor="#0080ff">
                <v:path arrowok="t"/>
              </v:shape>
            </v:group>
            <v:group style="position:absolute;left:4113;top:-65;width:2;height:62" coordorigin="4113,-65" coordsize="2,62">
              <v:shape style="position:absolute;left:4113;top:-65;width:2;height:62" coordorigin="4113,-65" coordsize="0,62" path="m4113,-4l4113,-65e" filled="false" stroked="true" strokeweight=".371318pt" strokecolor="#0080ff">
                <v:path arrowok="t"/>
              </v:shape>
            </v:group>
            <v:group style="position:absolute;left:3974;top:-65;width:2;height:62" coordorigin="3974,-65" coordsize="2,62">
              <v:shape style="position:absolute;left:3974;top:-65;width:2;height:62" coordorigin="3974,-65" coordsize="0,62" path="m3974,-4l3974,-65e" filled="false" stroked="true" strokeweight=".371318pt" strokecolor="#0080ff">
                <v:path arrowok="t"/>
              </v:shape>
            </v:group>
            <v:group style="position:absolute;left:4038;top:-65;width:2;height:62" coordorigin="4038,-65" coordsize="2,62">
              <v:shape style="position:absolute;left:4038;top:-65;width:2;height:62" coordorigin="4038,-65" coordsize="0,62" path="m4038,-4l4038,-65e" filled="false" stroked="true" strokeweight=".371318pt" strokecolor="#0080ff">
                <v:path arrowok="t"/>
              </v:shape>
            </v:group>
            <v:group style="position:absolute;left:4091;top:-65;width:2;height:62" coordorigin="4091,-65" coordsize="2,62">
              <v:shape style="position:absolute;left:4091;top:-65;width:2;height:62" coordorigin="4091,-65" coordsize="0,62" path="m4091,-4l4091,-65e" filled="false" stroked="true" strokeweight=".371318pt" strokecolor="#0080ff">
                <v:path arrowok="t"/>
              </v:shape>
            </v:group>
            <v:group style="position:absolute;left:3963;top:-65;width:2;height:62" coordorigin="3963,-65" coordsize="2,62">
              <v:shape style="position:absolute;left:3963;top:-65;width:2;height:62" coordorigin="3963,-65" coordsize="0,62" path="m3963,-65l3963,-4e" filled="false" stroked="true" strokeweight=".396072pt" strokecolor="#0080ff">
                <v:path arrowok="t"/>
              </v:shape>
            </v:group>
            <v:group style="position:absolute;left:4096;top:-65;width:2;height:62" coordorigin="4096,-65" coordsize="2,62">
              <v:shape style="position:absolute;left:4096;top:-65;width:2;height:62" coordorigin="4096,-65" coordsize="0,62" path="m4096,-4l4096,-65e" filled="false" stroked="true" strokeweight=".371318pt" strokecolor="#0080ff">
                <v:path arrowok="t"/>
              </v:shape>
            </v:group>
            <v:group style="position:absolute;left:4022;top:-65;width:2;height:62" coordorigin="4022,-65" coordsize="2,62">
              <v:shape style="position:absolute;left:4022;top:-65;width:2;height:62" coordorigin="4022,-65" coordsize="0,62" path="m4022,-65l4022,-4e" filled="false" stroked="true" strokeweight=".435679pt" strokecolor="#0080ff">
                <v:path arrowok="t"/>
              </v:shape>
            </v:group>
            <v:group style="position:absolute;left:4104;top:-65;width:2;height:62" coordorigin="4104,-65" coordsize="2,62">
              <v:shape style="position:absolute;left:4104;top:-65;width:2;height:62" coordorigin="4104,-65" coordsize="0,62" path="m4104,-4l4104,-65e" filled="false" stroked="true" strokeweight=".371318pt" strokecolor="#0080ff">
                <v:path arrowok="t"/>
              </v:shape>
            </v:group>
            <v:group style="position:absolute;left:4080;top:-65;width:2;height:62" coordorigin="4080,-65" coordsize="2,62">
              <v:shape style="position:absolute;left:4080;top:-65;width:2;height:62" coordorigin="4080,-65" coordsize="0,62" path="m4080,-4l4080,-65e" filled="false" stroked="true" strokeweight=".371318pt" strokecolor="#0080ff">
                <v:path arrowok="t"/>
              </v:shape>
            </v:group>
            <v:group style="position:absolute;left:3914;top:-65;width:2;height:62" coordorigin="3914,-65" coordsize="2,62">
              <v:shape style="position:absolute;left:3914;top:-65;width:2;height:62" coordorigin="3914,-65" coordsize="0,62" path="m3914,-4l3914,-65e" filled="false" stroked="true" strokeweight=".371318pt" strokecolor="#0080ff">
                <v:path arrowok="t"/>
              </v:shape>
            </v:group>
            <v:group style="position:absolute;left:3735;top:-65;width:2;height:62" coordorigin="3735,-65" coordsize="2,62">
              <v:shape style="position:absolute;left:3735;top:-65;width:2;height:62" coordorigin="3735,-65" coordsize="0,62" path="m3735,-65l3735,-4e" filled="false" stroked="true" strokeweight=".485186pt" strokecolor="#0080ff">
                <v:path arrowok="t"/>
              </v:shape>
            </v:group>
            <v:group style="position:absolute;left:3216;top:-65;width:2;height:62" coordorigin="3216,-65" coordsize="2,62">
              <v:shape style="position:absolute;left:3216;top:-65;width:2;height:62" coordorigin="3216,-65" coordsize="0,62" path="m3216,-65l3216,-4e" filled="false" stroked="true" strokeweight=".504986pt" strokecolor="#0080ff">
                <v:path arrowok="t"/>
              </v:shape>
            </v:group>
            <v:group style="position:absolute;left:3064;top:-65;width:2;height:62" coordorigin="3064,-65" coordsize="2,62">
              <v:shape style="position:absolute;left:3064;top:-65;width:2;height:62" coordorigin="3064,-65" coordsize="0,62" path="m3064,-65l3064,-4e" filled="false" stroked="true" strokeweight=".460436pt" strokecolor="#0080ff">
                <v:path arrowok="t"/>
              </v:shape>
            </v:group>
            <v:group style="position:absolute;left:3634;top:-65;width:2;height:62" coordorigin="3634,-65" coordsize="2,62">
              <v:shape style="position:absolute;left:3634;top:-65;width:2;height:62" coordorigin="3634,-65" coordsize="0,62" path="m3634,-65l3634,-4e" filled="false" stroked="true" strokeweight=".485186pt" strokecolor="#0080ff">
                <v:path arrowok="t"/>
              </v:shape>
            </v:group>
            <v:group style="position:absolute;left:3460;top:-65;width:2;height:62" coordorigin="3460,-65" coordsize="2,62">
              <v:shape style="position:absolute;left:3460;top:-65;width:2;height:62" coordorigin="3460,-65" coordsize="0,62" path="m3460,-65l3460,-4e" filled="false" stroked="true" strokeweight=".470338pt" strokecolor="#0080ff">
                <v:path arrowok="t"/>
              </v:shape>
            </v:group>
            <v:group style="position:absolute;left:3036;top:-65;width:2;height:62" coordorigin="3036,-65" coordsize="2,62">
              <v:shape style="position:absolute;left:3036;top:-65;width:2;height:62" coordorigin="3036,-65" coordsize="0,62" path="m3036,-65l3036,-4e" filled="false" stroked="true" strokeweight=".504984pt" strokecolor="#0080ff">
                <v:path arrowok="t"/>
              </v:shape>
            </v:group>
            <v:group style="position:absolute;left:3127;top:-65;width:2;height:62" coordorigin="3127,-65" coordsize="2,62">
              <v:shape style="position:absolute;left:3127;top:-65;width:2;height:62" coordorigin="3127,-65" coordsize="0,62" path="m3127,-65l3127,-4e" filled="false" stroked="true" strokeweight=".519842pt" strokecolor="#0080ff">
                <v:path arrowok="t"/>
              </v:shape>
            </v:group>
            <v:group style="position:absolute;left:3486;top:-65;width:2;height:62" coordorigin="3486,-65" coordsize="2,62">
              <v:shape style="position:absolute;left:3486;top:-65;width:2;height:62" coordorigin="3486,-65" coordsize="0,62" path="m3486,-65l3486,-4e" filled="false" stroked="true" strokeweight=".470336pt" strokecolor="#0080ff">
                <v:path arrowok="t"/>
              </v:shape>
            </v:group>
            <v:group style="position:absolute;left:3002;top:-65;width:2;height:62" coordorigin="3002,-65" coordsize="2,62">
              <v:shape style="position:absolute;left:3002;top:-65;width:2;height:62" coordorigin="3002,-65" coordsize="0,62" path="m3002,-65l3002,-4e" filled="false" stroked="true" strokeweight=".445584pt" strokecolor="#0080ff">
                <v:path arrowok="t"/>
              </v:shape>
            </v:group>
            <v:group style="position:absolute;left:2865;top:-65;width:2;height:62" coordorigin="2865,-65" coordsize="2,62">
              <v:shape style="position:absolute;left:2865;top:-65;width:2;height:62" coordorigin="2865,-65" coordsize="0,62" path="m2865,-65l2865,-4e" filled="false" stroked="true" strokeweight=".485186pt" strokecolor="#0080ff">
                <v:path arrowok="t"/>
              </v:shape>
            </v:group>
            <v:group style="position:absolute;left:2795;top:-65;width:2;height:62" coordorigin="2795,-65" coordsize="2,62">
              <v:shape style="position:absolute;left:2795;top:-65;width:2;height:62" coordorigin="2795,-65" coordsize="0,62" path="m2795,-65l2795,-4e" filled="false" stroked="true" strokeweight=".440627pt" strokecolor="#0080ff">
                <v:path arrowok="t"/>
              </v:shape>
            </v:group>
            <v:group style="position:absolute;left:3352;top:-65;width:2;height:62" coordorigin="3352,-65" coordsize="2,62">
              <v:shape style="position:absolute;left:3352;top:-65;width:2;height:62" coordorigin="3352,-65" coordsize="0,62" path="m3352,-65l3352,-4e" filled="false" stroked="true" strokeweight=".445578pt" strokecolor="#0080ff">
                <v:path arrowok="t"/>
              </v:shape>
            </v:group>
            <v:group style="position:absolute;left:3099;top:-65;width:2;height:62" coordorigin="3099,-65" coordsize="2,62">
              <v:shape style="position:absolute;left:3099;top:-65;width:2;height:62" coordorigin="3099,-65" coordsize="0,62" path="m3099,-65l3099,-4e" filled="false" stroked="true" strokeweight=".509940pt" strokecolor="#0080ff">
                <v:path arrowok="t"/>
              </v:shape>
            </v:group>
            <v:group style="position:absolute;left:2745;top:-65;width:2;height:62" coordorigin="2745,-65" coordsize="2,62">
              <v:shape style="position:absolute;left:2745;top:-65;width:2;height:62" coordorigin="2745,-65" coordsize="0,62" path="m2745,-4l2745,-65e" filled="false" stroked="true" strokeweight=".371318pt" strokecolor="#0080ff">
                <v:path arrowok="t"/>
              </v:shape>
            </v:group>
            <v:group style="position:absolute;left:3546;top:-65;width:2;height:62" coordorigin="3546,-65" coordsize="2,62">
              <v:shape style="position:absolute;left:3546;top:-65;width:2;height:62" coordorigin="3546,-65" coordsize="0,62" path="m3546,-65l3546,-4e" filled="false" stroked="true" strokeweight=".465382pt" strokecolor="#0080ff">
                <v:path arrowok="t"/>
              </v:shape>
            </v:group>
            <v:group style="position:absolute;left:3040;top:-65;width:2;height:62" coordorigin="3040,-65" coordsize="2,62">
              <v:shape style="position:absolute;left:3040;top:-65;width:2;height:62" coordorigin="3040,-65" coordsize="0,62" path="m3040,-65l3040,-4e" filled="false" stroked="true" strokeweight=".534692pt" strokecolor="#0080ff">
                <v:path arrowok="t"/>
              </v:shape>
            </v:group>
            <v:group style="position:absolute;left:3388;top:-65;width:2;height:62" coordorigin="3388,-65" coordsize="2,62">
              <v:shape style="position:absolute;left:3388;top:-65;width:2;height:62" coordorigin="3388,-65" coordsize="0,62" path="m3388,-65l3388,-4e" filled="false" stroked="true" strokeweight=".495093pt" strokecolor="#0080ff">
                <v:path arrowok="t"/>
              </v:shape>
            </v:group>
            <v:group style="position:absolute;left:3672;top:-65;width:2;height:62" coordorigin="3672,-65" coordsize="2,62">
              <v:shape style="position:absolute;left:3672;top:-65;width:2;height:62" coordorigin="3672,-65" coordsize="0,62" path="m3672,-65l3672,-4e" filled="false" stroked="true" strokeweight=".445581pt" strokecolor="#0080ff">
                <v:path arrowok="t"/>
              </v:shape>
            </v:group>
            <v:group style="position:absolute;left:2927;top:-65;width:2;height:62" coordorigin="2927,-65" coordsize="2,62">
              <v:shape style="position:absolute;left:2927;top:-65;width:2;height:62" coordorigin="2927,-65" coordsize="0,62" path="m2927,-65l2927,-4e" filled="false" stroked="true" strokeweight=".519836pt" strokecolor="#0080ff">
                <v:path arrowok="t"/>
              </v:shape>
            </v:group>
            <v:group style="position:absolute;left:3171;top:-65;width:2;height:62" coordorigin="3171,-65" coordsize="2,62">
              <v:shape style="position:absolute;left:3171;top:-65;width:2;height:62" coordorigin="3171,-65" coordsize="0,62" path="m3171,-65l3171,-4e" filled="false" stroked="true" strokeweight=".48518pt" strokecolor="#0080ff">
                <v:path arrowok="t"/>
              </v:shape>
            </v:group>
            <v:group style="position:absolute;left:2938;top:-65;width:2;height:62" coordorigin="2938,-65" coordsize="2,62">
              <v:shape style="position:absolute;left:2938;top:-65;width:2;height:62" coordorigin="2938,-65" coordsize="0,62" path="m2938,-65l2938,-4e" filled="false" stroked="true" strokeweight=".445584pt" strokecolor="#0080ff">
                <v:path arrowok="t"/>
              </v:shape>
            </v:group>
            <v:group style="position:absolute;left:3540;top:-65;width:2;height:62" coordorigin="3540,-65" coordsize="2,62">
              <v:shape style="position:absolute;left:3540;top:-65;width:2;height:62" coordorigin="3540,-65" coordsize="0,62" path="m3540,-65l3540,-4e" filled="false" stroked="true" strokeweight=".455483pt" strokecolor="#0080ff">
                <v:path arrowok="t"/>
              </v:shape>
            </v:group>
            <v:group style="position:absolute;left:3452;top:-65;width:2;height:62" coordorigin="3452,-65" coordsize="2,62">
              <v:shape style="position:absolute;left:3452;top:-65;width:2;height:62" coordorigin="3452,-65" coordsize="0,62" path="m3452,-65l3452,-4e" filled="false" stroked="true" strokeweight=".490126pt" strokecolor="#0080ff">
                <v:path arrowok="t"/>
              </v:shape>
            </v:group>
            <v:group style="position:absolute;left:3787;top:-65;width:2;height:62" coordorigin="3787,-65" coordsize="2,62">
              <v:shape style="position:absolute;left:3787;top:-65;width:2;height:62" coordorigin="3787,-65" coordsize="0,62" path="m3787,-65l3787,-4e" filled="false" stroked="true" strokeweight=".396069pt" strokecolor="#0080ff">
                <v:path arrowok="t"/>
              </v:shape>
            </v:group>
            <v:group style="position:absolute;left:3640;top:-65;width:2;height:62" coordorigin="3640,-65" coordsize="2,62">
              <v:shape style="position:absolute;left:3640;top:-65;width:2;height:62" coordorigin="3640,-65" coordsize="0,62" path="m3640,-65l3640,-4e" filled="false" stroked="true" strokeweight=".465387pt" strokecolor="#0080ff">
                <v:path arrowok="t"/>
              </v:shape>
            </v:group>
            <v:group style="position:absolute;left:3080;top:-65;width:2;height:62" coordorigin="3080,-65" coordsize="2,62">
              <v:shape style="position:absolute;left:3080;top:-65;width:2;height:62" coordorigin="3080,-65" coordsize="0,62" path="m3080,-65l3080,-4e" filled="false" stroked="true" strokeweight=".534695pt" strokecolor="#0080ff">
                <v:path arrowok="t"/>
              </v:shape>
            </v:group>
            <v:group style="position:absolute;left:3367;top:-65;width:2;height:62" coordorigin="3367,-65" coordsize="2,62">
              <v:shape style="position:absolute;left:3367;top:-65;width:2;height:62" coordorigin="3367,-65" coordsize="0,62" path="m3367,-65l3367,-4e" filled="false" stroked="true" strokeweight=".396072pt" strokecolor="#0080ff">
                <v:path arrowok="t"/>
              </v:shape>
            </v:group>
            <v:group style="position:absolute;left:2931;top:-65;width:2;height:62" coordorigin="2931,-65" coordsize="2,62">
              <v:shape style="position:absolute;left:2931;top:-65;width:2;height:62" coordorigin="2931,-65" coordsize="0,62" path="m2931,-65l2931,-4e" filled="false" stroked="true" strokeweight=".48024pt" strokecolor="#0080ff">
                <v:path arrowok="t"/>
              </v:shape>
            </v:group>
            <v:group style="position:absolute;left:4026;top:-65;width:2;height:62" coordorigin="4026,-65" coordsize="2,62">
              <v:shape style="position:absolute;left:4026;top:-65;width:2;height:62" coordorigin="4026,-65" coordsize="0,62" path="m4026,-4l4026,-65e" filled="false" stroked="true" strokeweight=".371318pt" strokecolor="#0080ff">
                <v:path arrowok="t"/>
              </v:shape>
            </v:group>
            <v:group style="position:absolute;left:3286;top:-65;width:2;height:62" coordorigin="3286,-65" coordsize="2,62">
              <v:shape style="position:absolute;left:3286;top:-65;width:2;height:62" coordorigin="3286,-65" coordsize="0,62" path="m3286,-65l3286,-4e" filled="false" stroked="true" strokeweight=".440635pt" strokecolor="#0080ff">
                <v:path arrowok="t"/>
              </v:shape>
            </v:group>
            <v:group style="position:absolute;left:3441;top:-65;width:2;height:62" coordorigin="3441,-65" coordsize="2,62">
              <v:shape style="position:absolute;left:3441;top:-65;width:2;height:62" coordorigin="3441,-65" coordsize="0,62" path="m3441,-65l3441,-4e" filled="false" stroked="true" strokeweight=".445581pt" strokecolor="#0080ff">
                <v:path arrowok="t"/>
              </v:shape>
            </v:group>
            <v:group style="position:absolute;left:3137;top:-65;width:2;height:62" coordorigin="3137,-65" coordsize="2,62">
              <v:shape style="position:absolute;left:3137;top:-65;width:2;height:62" coordorigin="3137,-65" coordsize="0,62" path="m3137,-65l3137,-4e" filled="false" stroked="true" strokeweight=".430734pt" strokecolor="#0080ff">
                <v:path arrowok="t"/>
              </v:shape>
            </v:group>
            <v:group style="position:absolute;left:3770;top:-65;width:2;height:62" coordorigin="3770,-65" coordsize="2,62">
              <v:shape style="position:absolute;left:3770;top:-65;width:2;height:62" coordorigin="3770,-65" coordsize="0,62" path="m3770,-65l3770,-4e" filled="false" stroked="true" strokeweight=".435677pt" strokecolor="#0080ff">
                <v:path arrowok="t"/>
              </v:shape>
            </v:group>
            <v:group style="position:absolute;left:2677;top:-65;width:2;height:62" coordorigin="2677,-65" coordsize="2,62">
              <v:shape style="position:absolute;left:2677;top:-65;width:2;height:62" coordorigin="2677,-65" coordsize="0,62" path="m2677,-4l2677,-65e" filled="false" stroked="true" strokeweight=".371318pt" strokecolor="#0080ff">
                <v:path arrowok="t"/>
              </v:shape>
            </v:group>
            <v:group style="position:absolute;left:3524;top:-65;width:2;height:62" coordorigin="3524,-65" coordsize="2,62">
              <v:shape style="position:absolute;left:3524;top:-65;width:2;height:62" coordorigin="3524,-65" coordsize="0,62" path="m3524,-65l3524,-4e" filled="false" stroked="true" strokeweight=".514888pt" strokecolor="#0080ff">
                <v:path arrowok="t"/>
              </v:shape>
            </v:group>
            <v:group style="position:absolute;left:2766;top:-65;width:2;height:62" coordorigin="2766,-65" coordsize="2,62">
              <v:shape style="position:absolute;left:2766;top:-65;width:2;height:62" coordorigin="2766,-65" coordsize="0,62" path="m2766,-65l2766,-4e" filled="false" stroked="true" strokeweight=".470333pt" strokecolor="#0080ff">
                <v:path arrowok="t"/>
              </v:shape>
            </v:group>
            <v:group style="position:absolute;left:3456;top:-65;width:2;height:62" coordorigin="3456,-65" coordsize="2,62">
              <v:shape style="position:absolute;left:3456;top:-65;width:2;height:62" coordorigin="3456,-65" coordsize="0,62" path="m3456,-65l3456,-4e" filled="false" stroked="true" strokeweight=".480235pt" strokecolor="#0080ff">
                <v:path arrowok="t"/>
              </v:shape>
            </v:group>
            <v:group style="position:absolute;left:2714;top:-65;width:2;height:62" coordorigin="2714,-65" coordsize="2,62">
              <v:shape style="position:absolute;left:2714;top:-65;width:2;height:62" coordorigin="2714,-65" coordsize="0,62" path="m2714,-65l2714,-4e" filled="false" stroked="true" strokeweight=".405979pt" strokecolor="#0080ff">
                <v:path arrowok="t"/>
              </v:shape>
            </v:group>
            <v:group style="position:absolute;left:3209;top:-65;width:2;height:62" coordorigin="3209,-65" coordsize="2,62">
              <v:shape style="position:absolute;left:3209;top:-65;width:2;height:62" coordorigin="3209,-65" coordsize="0,62" path="m3209,-65l3209,-4e" filled="false" stroked="true" strokeweight=".430726pt" strokecolor="#0080ff">
                <v:path arrowok="t"/>
              </v:shape>
            </v:group>
            <v:group style="position:absolute;left:3723;top:-65;width:2;height:62" coordorigin="3723,-65" coordsize="2,62">
              <v:shape style="position:absolute;left:3723;top:-65;width:2;height:62" coordorigin="3723,-65" coordsize="0,62" path="m3723,-4l3723,-65e" filled="false" stroked="true" strokeweight=".371318pt" strokecolor="#0080ff">
                <v:path arrowok="t"/>
              </v:shape>
            </v:group>
            <v:group style="position:absolute;left:4041;top:-65;width:2;height:62" coordorigin="4041,-65" coordsize="2,62">
              <v:shape style="position:absolute;left:4041;top:-65;width:2;height:62" coordorigin="4041,-65" coordsize="0,62" path="m4041,-4l4041,-65e" filled="false" stroked="true" strokeweight=".371318pt" strokecolor="#0080ff">
                <v:path arrowok="t"/>
              </v:shape>
            </v:group>
            <v:group style="position:absolute;left:3191;top:-65;width:2;height:62" coordorigin="3191,-65" coordsize="2,62">
              <v:shape style="position:absolute;left:3191;top:-65;width:2;height:62" coordorigin="3191,-65" coordsize="0,62" path="m3191,-65l3191,-4e" filled="false" stroked="true" strokeweight=".401028pt" strokecolor="#0080ff">
                <v:path arrowok="t"/>
              </v:shape>
            </v:group>
            <v:group style="position:absolute;left:3307;top:-65;width:2;height:62" coordorigin="3307,-65" coordsize="2,62">
              <v:shape style="position:absolute;left:3307;top:-65;width:2;height:62" coordorigin="3307,-65" coordsize="0,62" path="m3307,-65l3307,-4e" filled="false" stroked="true" strokeweight=".504994pt" strokecolor="#0080ff">
                <v:path arrowok="t"/>
              </v:shape>
            </v:group>
            <v:group style="position:absolute;left:3102;top:-65;width:2;height:62" coordorigin="3102,-65" coordsize="2,62">
              <v:shape style="position:absolute;left:3102;top:-65;width:2;height:62" coordorigin="3102,-65" coordsize="0,62" path="m3102,-65l3102,-4e" filled="false" stroked="true" strokeweight=".371318pt" strokecolor="#0080ff">
                <v:path arrowok="t"/>
              </v:shape>
            </v:group>
            <v:group style="position:absolute;left:2702;top:-65;width:2;height:62" coordorigin="2702,-65" coordsize="2,62">
              <v:shape style="position:absolute;left:2702;top:-65;width:2;height:62" coordorigin="2702,-65" coordsize="0,62" path="m2702,-65l2702,-4e" filled="false" stroked="true" strokeweight=".430728pt" strokecolor="#0080ff">
                <v:path arrowok="t"/>
              </v:shape>
            </v:group>
            <v:group style="position:absolute;left:2720;top:-65;width:2;height:62" coordorigin="2720,-65" coordsize="2,62">
              <v:shape style="position:absolute;left:2720;top:-65;width:2;height:62" coordorigin="2720,-65" coordsize="0,62" path="m2720,-4l2720,-65e" filled="false" stroked="true" strokeweight=".371318pt" strokecolor="#0080ff">
                <v:path arrowok="t"/>
              </v:shape>
            </v:group>
            <v:group style="position:absolute;left:3573;top:-65;width:2;height:62" coordorigin="3573,-65" coordsize="2,62">
              <v:shape style="position:absolute;left:3573;top:-65;width:2;height:62" coordorigin="3573,-65" coordsize="0,62" path="m3573,-65l3573,-4e" filled="false" stroked="true" strokeweight=".430728pt" strokecolor="#0080ff">
                <v:path arrowok="t"/>
              </v:shape>
            </v:group>
            <v:group style="position:absolute;left:3629;top:-65;width:2;height:62" coordorigin="3629,-65" coordsize="2,62">
              <v:shape style="position:absolute;left:3629;top:-65;width:2;height:62" coordorigin="3629,-65" coordsize="0,62" path="m3629,-65l3629,-4e" filled="false" stroked="true" strokeweight=".465382pt" strokecolor="#0080ff">
                <v:path arrowok="t"/>
              </v:shape>
            </v:group>
            <v:group style="position:absolute;left:2749;top:-65;width:2;height:62" coordorigin="2749,-65" coordsize="2,62">
              <v:shape style="position:absolute;left:2749;top:-65;width:2;height:62" coordorigin="2749,-65" coordsize="0,62" path="m2749,-65l2749,-4e" filled="false" stroked="true" strokeweight=".45548pt" strokecolor="#0080ff">
                <v:path arrowok="t"/>
              </v:shape>
            </v:group>
            <v:group style="position:absolute;left:3377;top:-65;width:2;height:62" coordorigin="3377,-65" coordsize="2,62">
              <v:shape style="position:absolute;left:3377;top:-65;width:2;height:62" coordorigin="3377,-65" coordsize="0,62" path="m3377,-65l3377,-4e" filled="false" stroked="true" strokeweight=".415876pt" strokecolor="#0080ff">
                <v:path arrowok="t"/>
              </v:shape>
            </v:group>
            <v:group style="position:absolute;left:3583;top:-65;width:2;height:62" coordorigin="3583,-65" coordsize="2,62">
              <v:shape style="position:absolute;left:3583;top:-65;width:2;height:62" coordorigin="3583,-65" coordsize="0,62" path="m3583,-65l3583,-4e" filled="false" stroked="true" strokeweight=".485194pt" strokecolor="#0080ff">
                <v:path arrowok="t"/>
              </v:shape>
            </v:group>
            <v:group style="position:absolute;left:3361;top:-65;width:2;height:62" coordorigin="3361,-65" coordsize="2,62">
              <v:shape style="position:absolute;left:3361;top:-65;width:2;height:62" coordorigin="3361,-65" coordsize="0,62" path="m3361,-65l3361,-4e" filled="false" stroked="true" strokeweight=".386168pt" strokecolor="#0080ff">
                <v:path arrowok="t"/>
              </v:shape>
            </v:group>
            <v:group style="position:absolute;left:3941;top:-65;width:2;height:62" coordorigin="3941,-65" coordsize="2,62">
              <v:shape style="position:absolute;left:3941;top:-65;width:2;height:62" coordorigin="3941,-65" coordsize="0,62" path="m3941,-65l3941,-4e" filled="false" stroked="true" strokeweight=".455483pt" strokecolor="#0080ff">
                <v:path arrowok="t"/>
              </v:shape>
            </v:group>
            <v:group style="position:absolute;left:3141;top:-65;width:2;height:62" coordorigin="3141,-65" coordsize="2,62">
              <v:shape style="position:absolute;left:3141;top:-65;width:2;height:62" coordorigin="3141,-65" coordsize="0,62" path="m3141,-65l3141,-4e" filled="false" stroked="true" strokeweight=".430728pt" strokecolor="#0080ff">
                <v:path arrowok="t"/>
              </v:shape>
            </v:group>
            <v:group style="position:absolute;left:2824;top:-65;width:2;height:62" coordorigin="2824,-65" coordsize="2,62">
              <v:shape style="position:absolute;left:2824;top:-65;width:2;height:62" coordorigin="2824,-65" coordsize="0,62" path="m2824,-65l2824,-4e" filled="false" stroked="true" strokeweight=".460431pt" strokecolor="#0080ff">
                <v:path arrowok="t"/>
              </v:shape>
            </v:group>
            <v:group style="position:absolute;left:3852;top:-65;width:2;height:62" coordorigin="3852,-65" coordsize="2,62">
              <v:shape style="position:absolute;left:3852;top:-65;width:2;height:62" coordorigin="3852,-65" coordsize="0,62" path="m3852,-65l3852,-4e" filled="false" stroked="true" strokeweight=".470338pt" strokecolor="#0080ff">
                <v:path arrowok="t"/>
              </v:shape>
            </v:group>
            <v:group style="position:absolute;left:3265;top:-65;width:2;height:62" coordorigin="3265,-65" coordsize="2,62">
              <v:shape style="position:absolute;left:3265;top:-65;width:2;height:62" coordorigin="3265,-65" coordsize="0,62" path="m3265,-65l3265,-4e" filled="false" stroked="true" strokeweight=".519836pt" strokecolor="#0080ff">
                <v:path arrowok="t"/>
              </v:shape>
            </v:group>
            <v:group style="position:absolute;left:3947;top:-65;width:2;height:62" coordorigin="3947,-65" coordsize="2,62">
              <v:shape style="position:absolute;left:3947;top:-65;width:2;height:62" coordorigin="3947,-65" coordsize="0,62" path="m3947,-4l3947,-65e" filled="false" stroked="true" strokeweight=".371318pt" strokecolor="#0080ff">
                <v:path arrowok="t"/>
              </v:shape>
            </v:group>
            <v:group style="position:absolute;left:3438;top:-65;width:2;height:62" coordorigin="3438,-65" coordsize="2,62">
              <v:shape style="position:absolute;left:3438;top:-65;width:2;height:62" coordorigin="3438,-65" coordsize="0,62" path="m3438,-65l3438,-4e" filled="false" stroked="true" strokeweight=".460428pt" strokecolor="#0080ff">
                <v:path arrowok="t"/>
              </v:shape>
            </v:group>
            <v:group style="position:absolute;left:3577;top:-65;width:2;height:62" coordorigin="3577,-65" coordsize="2,62">
              <v:shape style="position:absolute;left:3577;top:-65;width:2;height:62" coordorigin="3577,-65" coordsize="0,62" path="m3577,-65l3577,-4e" filled="false" stroked="true" strokeweight=".465382pt" strokecolor="#0080ff">
                <v:path arrowok="t"/>
              </v:shape>
            </v:group>
            <v:group style="position:absolute;left:3519;top:-65;width:2;height:62" coordorigin="3519,-65" coordsize="2,62">
              <v:shape style="position:absolute;left:3519;top:-65;width:2;height:62" coordorigin="3519,-65" coordsize="0,62" path="m3519,-4l3519,-65e" filled="false" stroked="true" strokeweight=".371318pt" strokecolor="#0080ff">
                <v:path arrowok="t"/>
              </v:shape>
            </v:group>
            <v:group style="position:absolute;left:3503;top:-65;width:2;height:62" coordorigin="3503,-65" coordsize="2,62">
              <v:shape style="position:absolute;left:3503;top:-65;width:2;height:62" coordorigin="3503,-65" coordsize="0,62" path="m3503,-65l3503,-4e" filled="false" stroked="true" strokeweight=".460434pt" strokecolor="#0080ff">
                <v:path arrowok="t"/>
              </v:shape>
            </v:group>
            <v:group style="position:absolute;left:3121;top:-65;width:2;height:62" coordorigin="3121,-65" coordsize="2,62">
              <v:shape style="position:absolute;left:3121;top:-65;width:2;height:62" coordorigin="3121,-65" coordsize="0,62" path="m3121,-65l3121,-4e" filled="false" stroked="true" strokeweight=".52479pt" strokecolor="#0080ff">
                <v:path arrowok="t"/>
              </v:shape>
            </v:group>
            <v:group style="position:absolute;left:3006;top:-65;width:2;height:62" coordorigin="3006,-65" coordsize="2,62">
              <v:shape style="position:absolute;left:3006;top:-65;width:2;height:62" coordorigin="3006,-65" coordsize="0,62" path="m3006,-65l3006,-4e" filled="false" stroked="true" strokeweight=".425777pt" strokecolor="#0080ff">
                <v:path arrowok="t"/>
              </v:shape>
            </v:group>
            <v:group style="position:absolute;left:2943;top:-65;width:2;height:62" coordorigin="2943,-65" coordsize="2,62">
              <v:shape style="position:absolute;left:2943;top:-65;width:2;height:62" coordorigin="2943,-65" coordsize="0,62" path="m2943,-65l2943,-4e" filled="false" stroked="true" strokeweight=".500046pt" strokecolor="#0080ff">
                <v:path arrowok="t"/>
              </v:shape>
            </v:group>
            <v:group style="position:absolute;left:3756;top:-65;width:2;height:62" coordorigin="3756,-65" coordsize="2,62">
              <v:shape style="position:absolute;left:3756;top:-65;width:2;height:62" coordorigin="3756,-65" coordsize="0,62" path="m3756,-4l3756,-65e" filled="false" stroked="true" strokeweight=".371318pt" strokecolor="#0080ff">
                <v:path arrowok="t"/>
              </v:shape>
            </v:group>
            <v:group style="position:absolute;left:2970;top:-65;width:2;height:62" coordorigin="2970,-65" coordsize="2,62">
              <v:shape style="position:absolute;left:2970;top:-65;width:2;height:62" coordorigin="2970,-65" coordsize="0,62" path="m2970,-65l2970,-4e" filled="false" stroked="true" strokeweight=".460434pt" strokecolor="#0080ff">
                <v:path arrowok="t"/>
              </v:shape>
            </v:group>
            <v:group style="position:absolute;left:3774;top:-65;width:2;height:62" coordorigin="3774,-65" coordsize="2,62">
              <v:shape style="position:absolute;left:3774;top:-65;width:2;height:62" coordorigin="3774,-65" coordsize="0,62" path="m3774,-65l3774,-4e" filled="false" stroked="true" strokeweight=".425777pt" strokecolor="#0080ff">
                <v:path arrowok="t"/>
              </v:shape>
            </v:group>
            <v:group style="position:absolute;left:2851;top:-65;width:2;height:62" coordorigin="2851,-65" coordsize="2,62">
              <v:shape style="position:absolute;left:2851;top:-65;width:2;height:62" coordorigin="2851,-65" coordsize="0,62" path="m2851,-4l2851,-65e" filled="false" stroked="true" strokeweight=".371318pt" strokecolor="#0080ff">
                <v:path arrowok="t"/>
              </v:shape>
            </v:group>
            <v:group style="position:absolute;left:2810;top:-65;width:2;height:62" coordorigin="2810,-65" coordsize="2,62">
              <v:shape style="position:absolute;left:2810;top:-65;width:2;height:62" coordorigin="2810,-65" coordsize="0,62" path="m2810,-4l2810,-65e" filled="false" stroked="true" strokeweight=".371318pt" strokecolor="#0080ff">
                <v:path arrowok="t"/>
              </v:shape>
            </v:group>
            <v:group style="position:absolute;left:2833;top:-65;width:2;height:62" coordorigin="2833,-65" coordsize="2,62">
              <v:shape style="position:absolute;left:2833;top:-65;width:2;height:62" coordorigin="2833,-65" coordsize="0,62" path="m2833,-65l2833,-4e" filled="false" stroked="true" strokeweight=".405974pt" strokecolor="#0080ff">
                <v:path arrowok="t"/>
              </v:shape>
            </v:group>
            <v:group style="position:absolute;left:2911;top:-65;width:2;height:62" coordorigin="2911,-65" coordsize="2,62">
              <v:shape style="position:absolute;left:2911;top:-65;width:2;height:62" coordorigin="2911,-65" coordsize="0,62" path="m2911,-65l2911,-4e" filled="false" stroked="true" strokeweight=".460436pt" strokecolor="#0080ff">
                <v:path arrowok="t"/>
              </v:shape>
            </v:group>
            <v:group style="position:absolute;left:3392;top:-65;width:2;height:62" coordorigin="3392,-65" coordsize="2,62">
              <v:shape style="position:absolute;left:3392;top:-65;width:2;height:62" coordorigin="3392,-65" coordsize="0,62" path="m3392,-65l3392,-4e" filled="false" stroked="true" strokeweight=".509940pt" strokecolor="#0080ff">
                <v:path arrowok="t"/>
              </v:shape>
            </v:group>
            <v:group style="position:absolute;left:3752;top:-65;width:2;height:62" coordorigin="3752,-65" coordsize="2,62">
              <v:shape style="position:absolute;left:3752;top:-65;width:2;height:62" coordorigin="3752,-65" coordsize="0,62" path="m3752,-65l3752,-4e" filled="false" stroked="true" strokeweight=".38617pt" strokecolor="#0080ff">
                <v:path arrowok="t"/>
              </v:shape>
            </v:group>
            <v:group style="position:absolute;left:3227;top:-65;width:2;height:62" coordorigin="3227,-65" coordsize="2,62">
              <v:shape style="position:absolute;left:3227;top:-65;width:2;height:62" coordorigin="3227,-65" coordsize="0,62" path="m3227,-65l3227,-4e" filled="false" stroked="true" strokeweight=".470338pt" strokecolor="#0080ff">
                <v:path arrowok="t"/>
              </v:shape>
            </v:group>
            <v:group style="position:absolute;left:2957;top:-65;width:2;height:62" coordorigin="2957,-65" coordsize="2,62">
              <v:shape style="position:absolute;left:2957;top:-65;width:2;height:62" coordorigin="2957,-65" coordsize="0,62" path="m2957,-65l2957,-4e" filled="false" stroked="true" strokeweight=".514891pt" strokecolor="#0080ff">
                <v:path arrowok="t"/>
              </v:shape>
            </v:group>
            <v:group style="position:absolute;left:3281;top:-65;width:2;height:62" coordorigin="3281,-65" coordsize="2,62">
              <v:shape style="position:absolute;left:3281;top:-65;width:2;height:62" coordorigin="3281,-65" coordsize="0,62" path="m3281,-65l3281,-4e" filled="false" stroked="true" strokeweight=".480243pt" strokecolor="#0080ff">
                <v:path arrowok="t"/>
              </v:shape>
            </v:group>
            <v:group style="position:absolute;left:4048;top:-65;width:2;height:62" coordorigin="4048,-65" coordsize="2,62">
              <v:shape style="position:absolute;left:4048;top:-65;width:2;height:62" coordorigin="4048,-65" coordsize="0,62" path="m4048,-4l4048,-65e" filled="false" stroked="true" strokeweight=".371318pt" strokecolor="#0080ff">
                <v:path arrowok="t"/>
              </v:shape>
            </v:group>
            <v:group style="position:absolute;left:3824;top:-65;width:2;height:62" coordorigin="3824,-65" coordsize="2,62">
              <v:shape style="position:absolute;left:3824;top:-65;width:2;height:62" coordorigin="3824,-65" coordsize="0,62" path="m3824,-65l3824,-4e" filled="false" stroked="true" strokeweight=".435679pt" strokecolor="#0080ff">
                <v:path arrowok="t"/>
              </v:shape>
            </v:group>
            <v:group style="position:absolute;left:3271;top:-65;width:2;height:62" coordorigin="3271,-65" coordsize="2,62">
              <v:shape style="position:absolute;left:3271;top:-65;width:2;height:62" coordorigin="3271,-65" coordsize="0,62" path="m3271,-65l3271,-4e" filled="false" stroked="true" strokeweight=".455477pt" strokecolor="#0080ff">
                <v:path arrowok="t"/>
              </v:shape>
            </v:group>
            <v:group style="position:absolute;left:3069;top:-65;width:2;height:62" coordorigin="3069,-65" coordsize="2,62">
              <v:shape style="position:absolute;left:3069;top:-65;width:2;height:62" coordorigin="3069,-65" coordsize="0,62" path="m3069,-65l3069,-4e" filled="false" stroked="true" strokeweight=".475284pt" strokecolor="#0080ff">
                <v:path arrowok="t"/>
              </v:shape>
            </v:group>
            <v:group style="position:absolute;left:3113;top:-65;width:2;height:62" coordorigin="3113,-65" coordsize="2,62">
              <v:shape style="position:absolute;left:3113;top:-65;width:2;height:62" coordorigin="3113,-65" coordsize="0,62" path="m3113,-4l3113,-65e" filled="false" stroked="true" strokeweight=".371318pt" strokecolor="#0080ff">
                <v:path arrowok="t"/>
              </v:shape>
            </v:group>
            <v:group style="position:absolute;left:3423;top:-65;width:2;height:62" coordorigin="3423,-65" coordsize="2,62">
              <v:shape style="position:absolute;left:3423;top:-65;width:2;height:62" coordorigin="3423,-65" coordsize="0,62" path="m3423,-65l3423,-4e" filled="false" stroked="true" strokeweight=".500052pt" strokecolor="#0080ff">
                <v:path arrowok="t"/>
              </v:shape>
            </v:group>
            <v:group style="position:absolute;left:3304;top:-65;width:2;height:62" coordorigin="3304,-65" coordsize="2,62">
              <v:shape style="position:absolute;left:3304;top:-65;width:2;height:62" coordorigin="3304,-65" coordsize="0,62" path="m3304,-65l3304,-4e" filled="false" stroked="true" strokeweight=".509927pt" strokecolor="#0080ff">
                <v:path arrowok="t"/>
              </v:shape>
            </v:group>
            <v:group style="position:absolute;left:2856;top:-65;width:2;height:62" coordorigin="2856,-65" coordsize="2,62">
              <v:shape style="position:absolute;left:2856;top:-65;width:2;height:62" coordorigin="2856,-65" coordsize="0,62" path="m2856,-65l2856,-4e" filled="false" stroked="true" strokeweight=".381219pt" strokecolor="#0080ff">
                <v:path arrowok="t"/>
              </v:shape>
            </v:group>
            <v:group style="position:absolute;left:3166;top:-65;width:2;height:62" coordorigin="3166,-65" coordsize="2,62">
              <v:shape style="position:absolute;left:3166;top:-65;width:2;height:62" coordorigin="3166,-65" coordsize="0,62" path="m3166,-65l3166,-4e" filled="false" stroked="true" strokeweight=".460431pt" strokecolor="#0080ff">
                <v:path arrowok="t"/>
              </v:shape>
            </v:group>
            <v:group style="position:absolute;left:2792;top:-65;width:2;height:62" coordorigin="2792,-65" coordsize="2,62">
              <v:shape style="position:absolute;left:2792;top:-65;width:2;height:62" coordorigin="2792,-65" coordsize="0,62" path="m2792,-65l2792,-4e" filled="false" stroked="true" strokeweight=".376268pt" strokecolor="#0080ff">
                <v:path arrowok="t"/>
              </v:shape>
            </v:group>
            <v:group style="position:absolute;left:3685;top:-65;width:2;height:62" coordorigin="3685,-65" coordsize="2,62">
              <v:shape style="position:absolute;left:3685;top:-65;width:2;height:62" coordorigin="3685,-65" coordsize="0,62" path="m3685,-4l3685,-65e" filled="false" stroked="true" strokeweight=".371318pt" strokecolor="#0080ff">
                <v:path arrowok="t"/>
              </v:shape>
            </v:group>
            <v:group style="position:absolute;left:3806;top:-65;width:2;height:62" coordorigin="3806,-65" coordsize="2,62">
              <v:shape style="position:absolute;left:3806;top:-65;width:2;height:62" coordorigin="3806,-65" coordsize="0,62" path="m3806,-65l3806,-4e" filled="false" stroked="true" strokeweight=".371318pt" strokecolor="#0080ff">
                <v:path arrowok="t"/>
              </v:shape>
            </v:group>
            <v:group style="position:absolute;left:2940;top:-65;width:2;height:62" coordorigin="2940,-65" coordsize="2,62">
              <v:shape style="position:absolute;left:2940;top:-65;width:2;height:62" coordorigin="2940,-65" coordsize="0,62" path="m2940,-65l2940,-4e" filled="false" stroked="true" strokeweight=".430728pt" strokecolor="#0080ff">
                <v:path arrowok="t"/>
              </v:shape>
            </v:group>
            <v:group style="position:absolute;left:2895;top:-65;width:2;height:62" coordorigin="2895,-65" coordsize="2,62">
              <v:shape style="position:absolute;left:2895;top:-65;width:2;height:62" coordorigin="2895,-65" coordsize="0,62" path="m2895,-65l2895,-4e" filled="false" stroked="true" strokeweight=".38617pt" strokecolor="#0080ff">
                <v:path arrowok="t"/>
              </v:shape>
            </v:group>
            <v:group style="position:absolute;left:3979;top:-65;width:2;height:62" coordorigin="3979,-65" coordsize="2,62">
              <v:shape style="position:absolute;left:3979;top:-65;width:2;height:62" coordorigin="3979,-65" coordsize="0,62" path="m3979,-4l3979,-65e" filled="false" stroked="true" strokeweight=".371318pt" strokecolor="#0080ff">
                <v:path arrowok="t"/>
              </v:shape>
            </v:group>
            <v:group style="position:absolute;left:4130;top:-65;width:2;height:62" coordorigin="4130,-65" coordsize="2,62">
              <v:shape style="position:absolute;left:4130;top:-65;width:2;height:62" coordorigin="4130,-65" coordsize="0,62" path="m4130,-4l4130,-65e" filled="false" stroked="true" strokeweight=".371318pt" strokecolor="#0080ff">
                <v:path arrowok="t"/>
              </v:shape>
            </v:group>
            <v:group style="position:absolute;left:3332;top:-65;width:2;height:62" coordorigin="3332,-65" coordsize="2,62">
              <v:shape style="position:absolute;left:3332;top:-65;width:2;height:62" coordorigin="3332,-65" coordsize="0,62" path="m3332,-65l3332,-4e" filled="false" stroked="true" strokeweight=".38617pt" strokecolor="#0080ff">
                <v:path arrowok="t"/>
              </v:shape>
            </v:group>
            <v:group style="position:absolute;left:3031;top:-65;width:2;height:62" coordorigin="3031,-65" coordsize="2,62">
              <v:shape style="position:absolute;left:3031;top:-65;width:2;height:62" coordorigin="3031,-65" coordsize="0,62" path="m3031,-65l3031,-4e" filled="false" stroked="true" strokeweight=".465379pt" strokecolor="#0080ff">
                <v:path arrowok="t"/>
              </v:shape>
            </v:group>
            <v:group style="position:absolute;left:3432;top:-65;width:2;height:62" coordorigin="3432,-65" coordsize="2,62">
              <v:shape style="position:absolute;left:3432;top:-65;width:2;height:62" coordorigin="3432,-65" coordsize="0,62" path="m3432,-65l3432,-4e" filled="false" stroked="true" strokeweight=".450535pt" strokecolor="#0080ff">
                <v:path arrowok="t"/>
              </v:shape>
            </v:group>
            <v:group style="position:absolute;left:2881;top:-65;width:2;height:62" coordorigin="2881,-65" coordsize="2,62">
              <v:shape style="position:absolute;left:2881;top:-65;width:2;height:62" coordorigin="2881,-65" coordsize="0,62" path="m2881,-65l2881,-4e" filled="false" stroked="true" strokeweight=".401026pt" strokecolor="#0080ff">
                <v:path arrowok="t"/>
              </v:shape>
            </v:group>
            <v:group style="position:absolute;left:2584;top:-65;width:2;height:62" coordorigin="2584,-65" coordsize="2,62">
              <v:shape style="position:absolute;left:2584;top:-65;width:2;height:62" coordorigin="2584,-65" coordsize="0,62" path="m2584,-4l2584,-65e" filled="false" stroked="true" strokeweight=".371318pt" strokecolor="#0080ff">
                <v:path arrowok="t"/>
              </v:shape>
            </v:group>
            <v:group style="position:absolute;left:2558;top:-65;width:2;height:62" coordorigin="2558,-65" coordsize="2,62">
              <v:shape style="position:absolute;left:2558;top:-65;width:2;height:62" coordorigin="2558,-65" coordsize="0,62" path="m2558,-4l2558,-65e" filled="false" stroked="true" strokeweight=".371318pt" strokecolor="#0080ff">
                <v:path arrowok="t"/>
              </v:shape>
            </v:group>
            <v:group style="position:absolute;left:2652;top:-65;width:2;height:62" coordorigin="2652,-65" coordsize="2,62">
              <v:shape style="position:absolute;left:2652;top:-65;width:2;height:62" coordorigin="2652,-65" coordsize="0,62" path="m2652,-4l2652,-65e" filled="false" stroked="true" strokeweight=".371318pt" strokecolor="#0080ff">
                <v:path arrowok="t"/>
              </v:shape>
            </v:group>
            <v:group style="position:absolute;left:3322;top:-65;width:2;height:62" coordorigin="3322,-65" coordsize="2,62">
              <v:shape style="position:absolute;left:3322;top:-65;width:2;height:62" coordorigin="3322,-65" coordsize="0,62" path="m3322,-65l3322,-4e" filled="false" stroked="true" strokeweight=".500036pt" strokecolor="#0080ff">
                <v:path arrowok="t"/>
              </v:shape>
            </v:group>
            <v:group style="position:absolute;left:4016;top:-65;width:2;height:62" coordorigin="4016,-65" coordsize="2,62">
              <v:shape style="position:absolute;left:4016;top:-65;width:2;height:62" coordorigin="4016,-65" coordsize="0,62" path="m4016,-4l4016,-65e" filled="false" stroked="true" strokeweight=".371318pt" strokecolor="#0080ff">
                <v:path arrowok="t"/>
              </v:shape>
            </v:group>
            <v:group style="position:absolute;left:3711;top:-65;width:2;height:62" coordorigin="3711,-65" coordsize="2,62">
              <v:shape style="position:absolute;left:3711;top:-65;width:2;height:62" coordorigin="3711,-65" coordsize="0,62" path="m3711,-65l3711,-4e" filled="false" stroked="true" strokeweight=".440633pt" strokecolor="#0080ff">
                <v:path arrowok="t"/>
              </v:shape>
            </v:group>
            <v:group style="position:absolute;left:3720;top:-65;width:2;height:62" coordorigin="3720,-65" coordsize="2,62">
              <v:shape style="position:absolute;left:3720;top:-65;width:2;height:62" coordorigin="3720,-65" coordsize="0,62" path="m3720,-65l3720,-4e" filled="false" stroked="true" strokeweight=".455483pt" strokecolor="#0080ff">
                <v:path arrowok="t"/>
              </v:shape>
            </v:group>
            <v:group style="position:absolute;left:3034;top:-65;width:2;height:62" coordorigin="3034,-65" coordsize="2,62">
              <v:shape style="position:absolute;left:3034;top:-65;width:2;height:62" coordorigin="3034,-65" coordsize="0,62" path="m3034,-65l3034,-4e" filled="false" stroked="true" strokeweight=".376268pt" strokecolor="#0080ff">
                <v:path arrowok="t"/>
              </v:shape>
            </v:group>
            <v:group style="position:absolute;left:2672;top:-65;width:2;height:62" coordorigin="2672,-65" coordsize="2,62">
              <v:shape style="position:absolute;left:2672;top:-65;width:2;height:62" coordorigin="2672,-65" coordsize="0,62" path="m2672,-4l2672,-65e" filled="false" stroked="true" strokeweight=".371318pt" strokecolor="#0080ff">
                <v:path arrowok="t"/>
              </v:shape>
            </v:group>
            <v:group style="position:absolute;left:3374;top:-65;width:2;height:62" coordorigin="3374,-65" coordsize="2,62">
              <v:shape style="position:absolute;left:3374;top:-65;width:2;height:62" coordorigin="3374,-65" coordsize="0,62" path="m3374,-65l3374,-4e" filled="false" stroked="true" strokeweight=".410925pt" strokecolor="#0080ff">
                <v:path arrowok="t"/>
              </v:shape>
            </v:group>
            <v:group style="position:absolute;left:3881;top:-65;width:2;height:62" coordorigin="3881,-65" coordsize="2,62">
              <v:shape style="position:absolute;left:3881;top:-65;width:2;height:62" coordorigin="3881,-65" coordsize="0,62" path="m3881,-65l3881,-4e" filled="false" stroked="true" strokeweight=".371318pt" strokecolor="#0080ff">
                <v:path arrowok="t"/>
              </v:shape>
            </v:group>
            <v:group style="position:absolute;left:3078;top:-65;width:2;height:62" coordorigin="3078,-65" coordsize="2,62">
              <v:shape style="position:absolute;left:3078;top:-65;width:2;height:62" coordorigin="3078,-65" coordsize="0,62" path="m3078,-65l3078,-4e" filled="false" stroked="true" strokeweight=".376268pt" strokecolor="#0080ff">
                <v:path arrowok="t"/>
              </v:shape>
            </v:group>
            <v:group style="position:absolute;left:3084;top:-65;width:2;height:62" coordorigin="3084,-65" coordsize="2,62">
              <v:shape style="position:absolute;left:3084;top:-65;width:2;height:62" coordorigin="3084,-65" coordsize="0,62" path="m3084,-65l3084,-4e" filled="false" stroked="true" strokeweight=".504994pt" strokecolor="#0080ff">
                <v:path arrowok="t"/>
              </v:shape>
            </v:group>
            <v:group style="position:absolute;left:3223;top:-65;width:2;height:62" coordorigin="3223,-65" coordsize="2,62">
              <v:shape style="position:absolute;left:3223;top:-65;width:2;height:62" coordorigin="3223,-65" coordsize="0,62" path="m3223,-65l3223,-4e" filled="false" stroked="true" strokeweight=".386168pt" strokecolor="#0080ff">
                <v:path arrowok="t"/>
              </v:shape>
            </v:group>
            <v:group style="position:absolute;left:2899;top:-65;width:2;height:62" coordorigin="2899,-65" coordsize="2,62">
              <v:shape style="position:absolute;left:2899;top:-65;width:2;height:62" coordorigin="2899,-65" coordsize="0,62" path="m2899,-65l2899,-4e" filled="false" stroked="true" strokeweight=".420829pt" strokecolor="#0080ff">
                <v:path arrowok="t"/>
              </v:shape>
            </v:group>
            <v:group style="position:absolute;left:3859;top:-65;width:2;height:62" coordorigin="3859,-65" coordsize="2,62">
              <v:shape style="position:absolute;left:3859;top:-65;width:2;height:62" coordorigin="3859,-65" coordsize="0,62" path="m3859,-4l3859,-65e" filled="false" stroked="true" strokeweight=".371318pt" strokecolor="#0080ff">
                <v:path arrowok="t"/>
              </v:shape>
            </v:group>
            <v:group style="position:absolute;left:3489;top:-65;width:2;height:62" coordorigin="3489,-65" coordsize="2,62">
              <v:shape style="position:absolute;left:3489;top:-65;width:2;height:62" coordorigin="3489,-65" coordsize="0,62" path="m3489,-65l3489,-4e" filled="false" stroked="true" strokeweight=".445584pt" strokecolor="#0080ff">
                <v:path arrowok="t"/>
              </v:shape>
            </v:group>
            <v:group style="position:absolute;left:3500;top:-65;width:2;height:62" coordorigin="3500,-65" coordsize="2,62">
              <v:shape style="position:absolute;left:3500;top:-65;width:2;height:62" coordorigin="3500,-65" coordsize="0,62" path="m3500,-65l3500,-4e" filled="false" stroked="true" strokeweight=".410925pt" strokecolor="#0080ff">
                <v:path arrowok="t"/>
              </v:shape>
            </v:group>
            <v:group style="position:absolute;left:4054;top:-65;width:2;height:62" coordorigin="4054,-65" coordsize="2,62">
              <v:shape style="position:absolute;left:4054;top:-65;width:2;height:62" coordorigin="4054,-65" coordsize="0,62" path="m4054,-4l4054,-65e" filled="false" stroked="true" strokeweight=".371318pt" strokecolor="#0080ff">
                <v:path arrowok="t"/>
              </v:shape>
            </v:group>
            <v:group style="position:absolute;left:3587;top:-65;width:2;height:62" coordorigin="3587,-65" coordsize="2,62">
              <v:shape style="position:absolute;left:3587;top:-65;width:2;height:62" coordorigin="3587,-65" coordsize="0,62" path="m3587,-65l3587,-4e" filled="false" stroked="true" strokeweight=".396072pt" strokecolor="#0080ff">
                <v:path arrowok="t"/>
              </v:shape>
            </v:group>
            <v:group style="position:absolute;left:3906;top:-65;width:2;height:62" coordorigin="3906,-65" coordsize="2,62">
              <v:shape style="position:absolute;left:3906;top:-65;width:2;height:62" coordorigin="3906,-65" coordsize="0,62" path="m3906,-4l3906,-65e" filled="false" stroked="true" strokeweight=".371318pt" strokecolor="#0080ff">
                <v:path arrowok="t"/>
              </v:shape>
            </v:group>
            <v:group style="position:absolute;left:3988;top:-65;width:2;height:62" coordorigin="3988,-65" coordsize="2,62">
              <v:shape style="position:absolute;left:3988;top:-65;width:2;height:62" coordorigin="3988,-65" coordsize="0,62" path="m3988,-65l3988,-4e" filled="false" stroked="true" strokeweight=".460434pt" strokecolor="#0080ff">
                <v:path arrowok="t"/>
              </v:shape>
            </v:group>
            <v:group style="position:absolute;left:3643;top:-65;width:2;height:62" coordorigin="3643,-65" coordsize="2,62">
              <v:shape style="position:absolute;left:3643;top:-65;width:2;height:62" coordorigin="3643,-65" coordsize="0,62" path="m3643,-65l3643,-4e" filled="false" stroked="true" strokeweight=".38617pt" strokecolor="#0080ff">
                <v:path arrowok="t"/>
              </v:shape>
            </v:group>
            <v:group style="position:absolute;left:3123;top:-65;width:2;height:62" coordorigin="3123,-65" coordsize="2,62">
              <v:shape style="position:absolute;left:3123;top:-65;width:2;height:62" coordorigin="3123,-65" coordsize="0,62" path="m3123,-4l3123,-65e" filled="false" stroked="true" strokeweight=".371318pt" strokecolor="#0080ff">
                <v:path arrowok="t"/>
              </v:shape>
            </v:group>
            <v:group style="position:absolute;left:3043;top:-65;width:2;height:62" coordorigin="3043,-65" coordsize="2,62">
              <v:shape style="position:absolute;left:3043;top:-65;width:2;height:62" coordorigin="3043,-65" coordsize="0,62" path="m3043,-65l3043,-4e" filled="false" stroked="true" strokeweight=".410925pt" strokecolor="#0080ff">
                <v:path arrowok="t"/>
              </v:shape>
            </v:group>
            <v:group style="position:absolute;left:3240;top:-65;width:2;height:62" coordorigin="3240,-65" coordsize="2,62">
              <v:shape style="position:absolute;left:3240;top:-65;width:2;height:62" coordorigin="3240,-65" coordsize="0,62" path="m3240,-65l3240,-4e" filled="false" stroked="true" strokeweight=".425777pt" strokecolor="#0080ff">
                <v:path arrowok="t"/>
              </v:shape>
            </v:group>
            <v:group style="position:absolute;left:3730;top:-65;width:2;height:62" coordorigin="3730,-65" coordsize="2,62">
              <v:shape style="position:absolute;left:3730;top:-65;width:2;height:62" coordorigin="3730,-65" coordsize="0,62" path="m3730,-65l3730,-4e" filled="false" stroked="true" strokeweight=".420829pt" strokecolor="#0080ff">
                <v:path arrowok="t"/>
              </v:shape>
            </v:group>
            <v:group style="position:absolute;left:3243;top:-65;width:2;height:62" coordorigin="3243,-65" coordsize="2,62">
              <v:shape style="position:absolute;left:3243;top:-65;width:2;height:62" coordorigin="3243,-65" coordsize="0,62" path="m3243,-65l3243,-4e" filled="false" stroked="true" strokeweight=".490147pt" strokecolor="#0080ff">
                <v:path arrowok="t"/>
              </v:shape>
            </v:group>
            <v:group style="position:absolute;left:3668;top:-65;width:2;height:62" coordorigin="3668,-65" coordsize="2,62">
              <v:shape style="position:absolute;left:3668;top:-65;width:2;height:62" coordorigin="3668,-65" coordsize="0,62" path="m3668,-65l3668,-4e" filled="false" stroked="true" strokeweight=".500044pt" strokecolor="#0080ff">
                <v:path arrowok="t"/>
              </v:shape>
            </v:group>
            <v:group style="position:absolute;left:4284;top:-4;width:2;height:57" coordorigin="4284,-4" coordsize="2,57">
              <v:shape style="position:absolute;left:4284;top:-4;width:2;height:57" coordorigin="4284,-4" coordsize="0,57" path="m4284,-4l4284,53e" filled="false" stroked="true" strokeweight=".371318pt" strokecolor="#000000">
                <v:path arrowok="t"/>
              </v:shape>
            </v:group>
            <v:group style="position:absolute;left:4218;top:-65;width:2;height:62" coordorigin="4218,-65" coordsize="2,62">
              <v:shape style="position:absolute;left:4218;top:-65;width:2;height:62" coordorigin="4218,-65" coordsize="0,62" path="m4218,-4l4218,-65e" filled="false" stroked="true" strokeweight=".371318pt" strokecolor="#0080ff">
                <v:path arrowok="t"/>
              </v:shape>
            </v:group>
            <v:group style="position:absolute;left:4209;top:-65;width:2;height:62" coordorigin="4209,-65" coordsize="2,62">
              <v:shape style="position:absolute;left:4209;top:-65;width:2;height:62" coordorigin="4209,-65" coordsize="0,62" path="m4209,-4l4209,-65e" filled="false" stroked="true" strokeweight=".371318pt" strokecolor="#0080ff">
                <v:path arrowok="t"/>
              </v:shape>
            </v:group>
            <v:group style="position:absolute;left:4316;top:-65;width:2;height:62" coordorigin="4316,-65" coordsize="2,62">
              <v:shape style="position:absolute;left:4316;top:-65;width:2;height:62" coordorigin="4316,-65" coordsize="0,62" path="m4316,-4l4316,-65e" filled="false" stroked="true" strokeweight=".371318pt" strokecolor="#0080ff">
                <v:path arrowok="t"/>
              </v:shape>
            </v:group>
            <v:group style="position:absolute;left:4265;top:-65;width:2;height:62" coordorigin="4265,-65" coordsize="2,62">
              <v:shape style="position:absolute;left:4265;top:-65;width:2;height:62" coordorigin="4265,-65" coordsize="0,62" path="m4265,-4l4265,-65e" filled="false" stroked="true" strokeweight=".371318pt" strokecolor="#0080ff">
                <v:path arrowok="t"/>
              </v:shape>
            </v:group>
            <v:group style="position:absolute;left:4281;top:-65;width:2;height:62" coordorigin="4281,-65" coordsize="2,62">
              <v:shape style="position:absolute;left:4281;top:-65;width:2;height:62" coordorigin="4281,-65" coordsize="0,62" path="m4281,-4l4281,-65e" filled="false" stroked="true" strokeweight=".371318pt" strokecolor="#0080ff">
                <v:path arrowok="t"/>
              </v:shape>
            </v:group>
            <v:group style="position:absolute;left:4136;top:-65;width:2;height:62" coordorigin="4136,-65" coordsize="2,62">
              <v:shape style="position:absolute;left:4136;top:-65;width:2;height:62" coordorigin="4136,-65" coordsize="0,62" path="m4136,-4l4136,-65e" filled="false" stroked="true" strokeweight=".371318pt" strokecolor="#0080ff">
                <v:path arrowok="t"/>
              </v:shape>
            </v:group>
            <v:group style="position:absolute;left:2738;top:-65;width:2;height:62" coordorigin="2738,-65" coordsize="2,62">
              <v:shape style="position:absolute;left:2738;top:-65;width:2;height:62" coordorigin="2738,-65" coordsize="0,62" path="m2738,-65l2738,-4e" filled="false" stroked="true" strokeweight=".470336pt" strokecolor="#0080ff">
                <v:path arrowok="t"/>
              </v:shape>
            </v:group>
            <v:group style="position:absolute;left:3274;top:-65;width:2;height:62" coordorigin="3274,-65" coordsize="2,62">
              <v:shape style="position:absolute;left:3274;top:-65;width:2;height:62" coordorigin="3274,-65" coordsize="0,62" path="m3274,-65l3274,-4e" filled="false" stroked="true" strokeweight=".391121pt" strokecolor="#0080ff">
                <v:path arrowok="t"/>
              </v:shape>
            </v:group>
            <v:group style="position:absolute;left:4123;top:-65;width:2;height:62" coordorigin="4123,-65" coordsize="2,62">
              <v:shape style="position:absolute;left:4123;top:-65;width:2;height:62" coordorigin="4123,-65" coordsize="0,62" path="m4123,-4l4123,-65e" filled="false" stroked="true" strokeweight=".371318pt" strokecolor="#0080ff">
                <v:path arrowok="t"/>
              </v:shape>
            </v:group>
            <v:group style="position:absolute;left:3514;top:-65;width:2;height:62" coordorigin="3514,-65" coordsize="2,62">
              <v:shape style="position:absolute;left:3514;top:-65;width:2;height:62" coordorigin="3514,-65" coordsize="0,62" path="m3514,-65l3514,-4e" filled="false" stroked="true" strokeweight=".470341pt" strokecolor="#0080ff">
                <v:path arrowok="t"/>
              </v:shape>
            </v:group>
            <v:group style="position:absolute;left:3218;top:-65;width:2;height:62" coordorigin="3218,-65" coordsize="2,62">
              <v:shape style="position:absolute;left:3218;top:-65;width:2;height:62" coordorigin="3218,-65" coordsize="0,62" path="m3218,-4l3218,-65e" filled="false" stroked="true" strokeweight=".371318pt" strokecolor="#0080ff">
                <v:path arrowok="t"/>
              </v:shape>
            </v:group>
            <v:group style="position:absolute;left:3818;top:-65;width:2;height:62" coordorigin="3818,-65" coordsize="2,62">
              <v:shape style="position:absolute;left:3818;top:-65;width:2;height:62" coordorigin="3818,-65" coordsize="0,62" path="m3818,-65l3818,-4e" filled="false" stroked="true" strokeweight=".410925pt" strokecolor="#0080ff">
                <v:path arrowok="t"/>
              </v:shape>
            </v:group>
            <v:group style="position:absolute;left:3932;top:-65;width:2;height:62" coordorigin="3932,-65" coordsize="2,62">
              <v:shape style="position:absolute;left:3932;top:-65;width:2;height:62" coordorigin="3932,-65" coordsize="0,62" path="m3932,-4l3932,-65e" filled="false" stroked="true" strokeweight=".371318pt" strokecolor="#0080ff">
                <v:path arrowok="t"/>
              </v:shape>
            </v:group>
            <v:group style="position:absolute;left:2873;top:-65;width:2;height:62" coordorigin="2873,-65" coordsize="2,62">
              <v:shape style="position:absolute;left:2873;top:-65;width:2;height:62" coordorigin="2873,-65" coordsize="0,62" path="m2873,-4l2873,-65e" filled="false" stroked="true" strokeweight=".371318pt" strokecolor="#0080ff">
                <v:path arrowok="t"/>
              </v:shape>
            </v:group>
            <v:group style="position:absolute;left:3779;top:-65;width:2;height:62" coordorigin="3779,-65" coordsize="2,62">
              <v:shape style="position:absolute;left:3779;top:-65;width:2;height:62" coordorigin="3779,-65" coordsize="0,62" path="m3779,-65l3779,-4e" filled="false" stroked="true" strokeweight=".470336pt" strokecolor="#0080ff">
                <v:path arrowok="t"/>
              </v:shape>
            </v:group>
            <v:group style="position:absolute;left:4000;top:-65;width:2;height:62" coordorigin="4000,-65" coordsize="2,62">
              <v:shape style="position:absolute;left:4000;top:-65;width:2;height:62" coordorigin="4000,-65" coordsize="0,62" path="m4000,-4l4000,-65e" filled="false" stroked="true" strokeweight=".371318pt" strokecolor="#0080ff">
                <v:path arrowok="t"/>
              </v:shape>
            </v:group>
            <v:group style="position:absolute;left:3344;top:-65;width:2;height:62" coordorigin="3344,-65" coordsize="2,62">
              <v:shape style="position:absolute;left:3344;top:-65;width:2;height:62" coordorigin="3344,-65" coordsize="0,62" path="m3344,-65l3344,-4e" filled="false" stroked="true" strokeweight=".465395pt" strokecolor="#0080ff">
                <v:path arrowok="t"/>
              </v:shape>
            </v:group>
            <v:group style="position:absolute;left:3268;top:-65;width:2;height:62" coordorigin="3268,-65" coordsize="2,62">
              <v:shape style="position:absolute;left:3268;top:-65;width:2;height:62" coordorigin="3268,-65" coordsize="0,62" path="m3268,-65l3268,-4e" filled="false" stroked="true" strokeweight=".470336pt" strokecolor="#0080ff">
                <v:path arrowok="t"/>
              </v:shape>
            </v:group>
            <v:group style="position:absolute;left:2847;top:-65;width:2;height:62" coordorigin="2847,-65" coordsize="2,62">
              <v:shape style="position:absolute;left:2847;top:-65;width:2;height:62" coordorigin="2847,-65" coordsize="0,62" path="m2847,-65l2847,-4e" filled="false" stroked="true" strokeweight=".445581pt" strokecolor="#0080ff">
                <v:path arrowok="t"/>
              </v:shape>
            </v:group>
            <v:group style="position:absolute;left:3419;top:-65;width:2;height:62" coordorigin="3419,-65" coordsize="2,62">
              <v:shape style="position:absolute;left:3419;top:-65;width:2;height:62" coordorigin="3419,-65" coordsize="0,62" path="m3419,-4l3419,-65e" filled="false" stroked="true" strokeweight=".371318pt" strokecolor="#0080ff">
                <v:path arrowok="t"/>
              </v:shape>
            </v:group>
            <v:group style="position:absolute;left:3232;top:-65;width:2;height:62" coordorigin="3232,-65" coordsize="2,62">
              <v:shape style="position:absolute;left:3232;top:-65;width:2;height:62" coordorigin="3232,-65" coordsize="0,62" path="m3232,-65l3232,-4e" filled="false" stroked="true" strokeweight=".371318pt" strokecolor="#0080ff">
                <v:path arrowok="t"/>
              </v:shape>
            </v:group>
            <v:group style="position:absolute;left:3526;top:-65;width:2;height:62" coordorigin="3526,-65" coordsize="2,62">
              <v:shape style="position:absolute;left:3526;top:-65;width:2;height:62" coordorigin="3526,-65" coordsize="0,62" path="m3526,-65l3526,-4e" filled="false" stroked="true" strokeweight=".391121pt" strokecolor="#0080ff">
                <v:path arrowok="t"/>
              </v:shape>
            </v:group>
            <v:group style="position:absolute;left:3555;top:-65;width:2;height:62" coordorigin="3555,-65" coordsize="2,62">
              <v:shape style="position:absolute;left:3555;top:-65;width:2;height:62" coordorigin="3555,-65" coordsize="0,62" path="m3555,-4l3555,-65e" filled="false" stroked="true" strokeweight=".371318pt" strokecolor="#0080ff">
                <v:path arrowok="t"/>
              </v:shape>
            </v:group>
            <v:group style="position:absolute;left:3435;top:-65;width:2;height:62" coordorigin="3435,-65" coordsize="2,62">
              <v:shape style="position:absolute;left:3435;top:-65;width:2;height:62" coordorigin="3435,-65" coordsize="0,62" path="m3435,-65l3435,-4e" filled="false" stroked="true" strokeweight=".465382pt" strokecolor="#0080ff">
                <v:path arrowok="t"/>
              </v:shape>
            </v:group>
            <v:group style="position:absolute;left:3676;top:-65;width:2;height:62" coordorigin="3676,-65" coordsize="2,62">
              <v:shape style="position:absolute;left:3676;top:-65;width:2;height:62" coordorigin="3676,-65" coordsize="0,62" path="m3676,-65l3676,-4e" filled="false" stroked="true" strokeweight=".401023pt" strokecolor="#0080ff">
                <v:path arrowok="t"/>
              </v:shape>
            </v:group>
            <v:group style="position:absolute;left:2892;top:-65;width:2;height:62" coordorigin="2892,-65" coordsize="2,62">
              <v:shape style="position:absolute;left:2892;top:-65;width:2;height:62" coordorigin="2892,-65" coordsize="0,62" path="m2892,-65l2892,-4e" filled="false" stroked="true" strokeweight=".475284pt" strokecolor="#0080ff">
                <v:path arrowok="t"/>
              </v:shape>
            </v:group>
            <v:group style="position:absolute;left:2659;top:-65;width:2;height:62" coordorigin="2659,-65" coordsize="2,62">
              <v:shape style="position:absolute;left:2659;top:-65;width:2;height:62" coordorigin="2659,-65" coordsize="0,62" path="m2659,-4l2659,-65e" filled="false" stroked="true" strokeweight=".371318pt" strokecolor="#0080ff">
                <v:path arrowok="t"/>
              </v:shape>
            </v:group>
            <v:group style="position:absolute;left:2919;top:-65;width:2;height:62" coordorigin="2919,-65" coordsize="2,62">
              <v:shape style="position:absolute;left:2919;top:-65;width:2;height:62" coordorigin="2919,-65" coordsize="0,62" path="m2919,-65l2919,-4e" filled="false" stroked="true" strokeweight=".470336pt" strokecolor="#0080ff">
                <v:path arrowok="t"/>
              </v:shape>
            </v:group>
            <v:group style="position:absolute;left:3347;top:-65;width:2;height:62" coordorigin="3347,-65" coordsize="2,62">
              <v:shape style="position:absolute;left:3347;top:-65;width:2;height:62" coordorigin="3347,-65" coordsize="0,62" path="m3347,-4l3347,-65e" filled="false" stroked="true" strokeweight=".371318pt" strokecolor="#0080ff">
                <v:path arrowok="t"/>
              </v:shape>
            </v:group>
            <v:group style="position:absolute;left:3009;top:-65;width:2;height:62" coordorigin="3009,-65" coordsize="2,62">
              <v:shape style="position:absolute;left:3009;top:-65;width:2;height:62" coordorigin="3009,-65" coordsize="0,62" path="m3009,-65l3009,-4e" filled="false" stroked="true" strokeweight=".396072pt" strokecolor="#0080ff">
                <v:path arrowok="t"/>
              </v:shape>
            </v:group>
            <v:group style="position:absolute;left:3884;top:-65;width:2;height:62" coordorigin="3884,-65" coordsize="2,62">
              <v:shape style="position:absolute;left:3884;top:-65;width:2;height:62" coordorigin="3884,-65" coordsize="0,62" path="m3884,-4l3884,-65e" filled="false" stroked="true" strokeweight=".371318pt" strokecolor="#0080ff">
                <v:path arrowok="t"/>
              </v:shape>
            </v:group>
            <v:group style="position:absolute;left:3998;top:-65;width:2;height:62" coordorigin="3998,-65" coordsize="2,62">
              <v:shape style="position:absolute;left:3998;top:-65;width:2;height:62" coordorigin="3998,-65" coordsize="0,62" path="m3998,-4l3998,-65e" filled="false" stroked="true" strokeweight=".371318pt" strokecolor="#0080ff">
                <v:path arrowok="t"/>
              </v:shape>
            </v:group>
            <v:group style="position:absolute;left:3828;top:-65;width:2;height:62" coordorigin="3828,-65" coordsize="2,62">
              <v:shape style="position:absolute;left:3828;top:-65;width:2;height:62" coordorigin="3828,-65" coordsize="0,62" path="m3828,-65l3828,-4e" filled="false" stroked="true" strokeweight=".465385pt" strokecolor="#0080ff">
                <v:path arrowok="t"/>
              </v:shape>
            </v:group>
            <v:group style="position:absolute;left:3004;top:-65;width:2;height:62" coordorigin="3004,-65" coordsize="2,62">
              <v:shape style="position:absolute;left:3004;top:-65;width:2;height:62" coordorigin="3004,-65" coordsize="0,62" path="m3004,-4l3004,-65e" filled="false" stroked="true" strokeweight=".371318pt" strokecolor="#0080ff">
                <v:path arrowok="t"/>
              </v:shape>
            </v:group>
            <v:group style="position:absolute;left:4005;top:-65;width:2;height:62" coordorigin="4005,-65" coordsize="2,62">
              <v:shape style="position:absolute;left:4005;top:-65;width:2;height:62" coordorigin="4005,-65" coordsize="0,62" path="m4005,-65l4005,-4e" filled="false" stroked="true" strokeweight=".445581pt" strokecolor="#0080ff">
                <v:path arrowok="t"/>
              </v:shape>
            </v:group>
            <v:group style="position:absolute;left:3938;top:-65;width:2;height:62" coordorigin="3938,-65" coordsize="2,62">
              <v:shape style="position:absolute;left:3938;top:-65;width:2;height:62" coordorigin="3938,-65" coordsize="0,62" path="m3938,-65l3938,-4e" filled="false" stroked="true" strokeweight=".430728pt" strokecolor="#0080ff">
                <v:path arrowok="t"/>
              </v:shape>
            </v:group>
            <v:group style="position:absolute;left:3801;top:-65;width:2;height:62" coordorigin="3801,-65" coordsize="2,62">
              <v:shape style="position:absolute;left:3801;top:-65;width:2;height:62" coordorigin="3801,-65" coordsize="0,62" path="m3801,-4l3801,-65e" filled="false" stroked="true" strokeweight=".371318pt" strokecolor="#0080ff">
                <v:path arrowok="t"/>
              </v:shape>
            </v:group>
            <v:group style="position:absolute;left:2984;top:-65;width:2;height:62" coordorigin="2984,-65" coordsize="2,62">
              <v:shape style="position:absolute;left:2984;top:-65;width:2;height:62" coordorigin="2984,-65" coordsize="0,62" path="m2984,-65l2984,-4e" filled="false" stroked="true" strokeweight=".405974pt" strokecolor="#0080ff">
                <v:path arrowok="t"/>
              </v:shape>
            </v:group>
            <v:group style="position:absolute;left:2831;top:-65;width:2;height:62" coordorigin="2831,-65" coordsize="2,62">
              <v:shape style="position:absolute;left:2831;top:-65;width:2;height:62" coordorigin="2831,-65" coordsize="0,62" path="m2831,-65l2831,-4e" filled="false" stroked="true" strokeweight=".435679pt" strokecolor="#0080ff">
                <v:path arrowok="t"/>
              </v:shape>
            </v:group>
            <v:group style="position:absolute;left:3405;top:-65;width:2;height:62" coordorigin="3405,-65" coordsize="2,62">
              <v:shape style="position:absolute;left:3405;top:-65;width:2;height:62" coordorigin="3405,-65" coordsize="0,62" path="m3405,-65l3405,-4e" filled="false" stroked="true" strokeweight=".381219pt" strokecolor="#0080ff">
                <v:path arrowok="t"/>
              </v:shape>
            </v:group>
            <v:group style="position:absolute;left:4035;top:-65;width:2;height:62" coordorigin="4035,-65" coordsize="2,62">
              <v:shape style="position:absolute;left:4035;top:-65;width:2;height:62" coordorigin="4035,-65" coordsize="0,62" path="m4035,-4l4035,-65e" filled="false" stroked="true" strokeweight=".371318pt" strokecolor="#0080ff">
                <v:path arrowok="t"/>
              </v:shape>
            </v:group>
            <v:group style="position:absolute;left:3469;top:-65;width:2;height:62" coordorigin="3469,-65" coordsize="2,62">
              <v:shape style="position:absolute;left:3469;top:-65;width:2;height:62" coordorigin="3469,-65" coordsize="0,62" path="m3469,-65l3469,-4e" filled="false" stroked="true" strokeweight=".410925pt" strokecolor="#0080ff">
                <v:path arrowok="t"/>
              </v:shape>
            </v:group>
            <v:group style="position:absolute;left:3293;top:-65;width:2;height:62" coordorigin="3293,-65" coordsize="2,62">
              <v:shape style="position:absolute;left:3293;top:-65;width:2;height:62" coordorigin="3293,-65" coordsize="0,62" path="m3293,-65l3293,-4e" filled="false" stroked="true" strokeweight=".460439pt" strokecolor="#0080ff">
                <v:path arrowok="t"/>
              </v:shape>
            </v:group>
            <v:group style="position:absolute;left:3246;top:-65;width:2;height:62" coordorigin="3246,-65" coordsize="2,62">
              <v:shape style="position:absolute;left:3246;top:-65;width:2;height:62" coordorigin="3246,-65" coordsize="0,62" path="m3246,-65l3246,-4e" filled="false" stroked="true" strokeweight=".500044pt" strokecolor="#0080ff">
                <v:path arrowok="t"/>
              </v:shape>
            </v:group>
            <v:group style="position:absolute;left:2883;top:-65;width:2;height:62" coordorigin="2883,-65" coordsize="2,62">
              <v:shape style="position:absolute;left:2883;top:-65;width:2;height:62" coordorigin="2883,-65" coordsize="0,62" path="m2883,-65l2883,-4e" filled="false" stroked="true" strokeweight=".376268pt" strokecolor="#0080ff">
                <v:path arrowok="t"/>
              </v:shape>
            </v:group>
            <v:group style="position:absolute;left:3355;top:-65;width:2;height:62" coordorigin="3355,-65" coordsize="2,62">
              <v:shape style="position:absolute;left:3355;top:-65;width:2;height:62" coordorigin="3355,-65" coordsize="0,62" path="m3355,-65l3355,-4e" filled="false" stroked="true" strokeweight=".460436pt" strokecolor="#0080ff">
                <v:path arrowok="t"/>
              </v:shape>
            </v:group>
            <v:group style="position:absolute;left:3412;top:-65;width:2;height:62" coordorigin="3412,-65" coordsize="2,62">
              <v:shape style="position:absolute;left:3412;top:-65;width:2;height:62" coordorigin="3412,-65" coordsize="0,62" path="m3412,-65l3412,-4e" filled="false" stroked="true" strokeweight=".460434pt" strokecolor="#0080ff">
                <v:path arrowok="t"/>
              </v:shape>
            </v:group>
            <v:group style="position:absolute;left:3327;top:-65;width:2;height:62" coordorigin="3327,-65" coordsize="2,62">
              <v:shape style="position:absolute;left:3327;top:-65;width:2;height:62" coordorigin="3327,-65" coordsize="0,62" path="m3327,-4l3327,-65e" filled="false" stroked="true" strokeweight=".371318pt" strokecolor="#0080ff">
                <v:path arrowok="t"/>
              </v:shape>
            </v:group>
            <v:group style="position:absolute;left:2733;top:-65;width:2;height:62" coordorigin="2733,-65" coordsize="2,62">
              <v:shape style="position:absolute;left:2733;top:-65;width:2;height:62" coordorigin="2733,-65" coordsize="0,62" path="m2733,-4l2733,-65e" filled="false" stroked="true" strokeweight=".371318pt" strokecolor="#0080ff">
                <v:path arrowok="t"/>
              </v:shape>
            </v:group>
            <v:group style="position:absolute;left:2923;top:-65;width:2;height:62" coordorigin="2923,-65" coordsize="2,62">
              <v:shape style="position:absolute;left:2923;top:-65;width:2;height:62" coordorigin="2923,-65" coordsize="0,62" path="m2923,-65l2923,-4e" filled="false" stroked="true" strokeweight=".460431pt" strokecolor="#0080ff">
                <v:path arrowok="t"/>
              </v:shape>
            </v:group>
            <v:group style="position:absolute;left:3833;top:-65;width:2;height:62" coordorigin="3833,-65" coordsize="2,62">
              <v:shape style="position:absolute;left:3833;top:-65;width:2;height:62" coordorigin="3833,-65" coordsize="0,62" path="m3833,-4l3833,-65e" filled="false" stroked="true" strokeweight=".371318pt" strokecolor="#0080ff">
                <v:path arrowok="t"/>
              </v:shape>
            </v:group>
            <v:group style="position:absolute;left:3876;top:-65;width:2;height:62" coordorigin="3876,-65" coordsize="2,62">
              <v:shape style="position:absolute;left:3876;top:-65;width:2;height:62" coordorigin="3876,-65" coordsize="0,62" path="m3876,-65l3876,-4e" filled="false" stroked="true" strokeweight=".425777pt" strokecolor="#0080ff">
                <v:path arrowok="t"/>
              </v:shape>
            </v:group>
            <v:group style="position:absolute;left:3107;top:-65;width:2;height:62" coordorigin="3107,-65" coordsize="2,62">
              <v:shape style="position:absolute;left:3107;top:-65;width:2;height:62" coordorigin="3107,-65" coordsize="0,62" path="m3107,-65l3107,-4e" filled="false" stroked="true" strokeweight=".415876pt" strokecolor="#0080ff">
                <v:path arrowok="t"/>
              </v:shape>
            </v:group>
            <v:group style="position:absolute;left:3690;top:-65;width:2;height:62" coordorigin="3690,-65" coordsize="2,62">
              <v:shape style="position:absolute;left:3690;top:-65;width:2;height:62" coordorigin="3690,-65" coordsize="0,62" path="m3690,-4l3690,-65e" filled="false" stroked="true" strokeweight=".371318pt" strokecolor="#0080ff">
                <v:path arrowok="t"/>
              </v:shape>
            </v:group>
            <v:group style="position:absolute;left:3766;top:-65;width:2;height:62" coordorigin="3766,-65" coordsize="2,62">
              <v:shape style="position:absolute;left:3766;top:-65;width:2;height:62" coordorigin="3766,-65" coordsize="0,62" path="m3766,-65l3766,-4e" filled="false" stroked="true" strokeweight=".460434pt" strokecolor="#0080ff">
                <v:path arrowok="t"/>
              </v:shape>
            </v:group>
            <v:group style="position:absolute;left:3687;top:-65;width:2;height:62" coordorigin="3687,-65" coordsize="2,62">
              <v:shape style="position:absolute;left:3687;top:-65;width:2;height:62" coordorigin="3687,-65" coordsize="0,62" path="m3687,-4l3687,-65e" filled="false" stroked="true" strokeweight=".371318pt" strokecolor="#0080ff">
                <v:path arrowok="t"/>
              </v:shape>
            </v:group>
            <v:group style="position:absolute;left:3019;top:-65;width:2;height:62" coordorigin="3019,-65" coordsize="2,62">
              <v:shape style="position:absolute;left:3019;top:-65;width:2;height:62" coordorigin="3019,-65" coordsize="0,62" path="m3019,-65l3019,-4e" filled="false" stroked="true" strokeweight=".500046pt" strokecolor="#0080ff">
                <v:path arrowok="t"/>
              </v:shape>
            </v:group>
            <v:group style="position:absolute;left:3623;top:-65;width:2;height:62" coordorigin="3623,-65" coordsize="2,62">
              <v:shape style="position:absolute;left:3623;top:-65;width:2;height:62" coordorigin="3623,-65" coordsize="0,62" path="m3623,-65l3623,-4e" filled="false" stroked="true" strokeweight=".45548pt" strokecolor="#0080ff">
                <v:path arrowok="t"/>
              </v:shape>
            </v:group>
            <v:group style="position:absolute;left:3312;top:-65;width:2;height:62" coordorigin="3312,-65" coordsize="2,62">
              <v:shape style="position:absolute;left:3312;top:-65;width:2;height:62" coordorigin="3312,-65" coordsize="0,62" path="m3312,-65l3312,-4e" filled="false" stroked="true" strokeweight=".396072pt" strokecolor="#0080ff">
                <v:path arrowok="t"/>
              </v:shape>
            </v:group>
            <v:group style="position:absolute;left:3653;top:-65;width:2;height:62" coordorigin="3653,-65" coordsize="2,62">
              <v:shape style="position:absolute;left:3653;top:-65;width:2;height:62" coordorigin="3653,-65" coordsize="0,62" path="m3653,-4l3653,-65e" filled="false" stroked="true" strokeweight=".371318pt" strokecolor="#0080ff">
                <v:path arrowok="t"/>
              </v:shape>
            </v:group>
            <v:group style="position:absolute;left:4147;top:-65;width:2;height:62" coordorigin="4147,-65" coordsize="2,62">
              <v:shape style="position:absolute;left:4147;top:-65;width:2;height:62" coordorigin="4147,-65" coordsize="0,62" path="m4147,-4l4147,-65e" filled="false" stroked="true" strokeweight=".371318pt" strokecolor="#0080ff">
                <v:path arrowok="t"/>
              </v:shape>
            </v:group>
            <v:group style="position:absolute;left:3493;top:-65;width:2;height:62" coordorigin="3493,-65" coordsize="2,62">
              <v:shape style="position:absolute;left:3493;top:-65;width:2;height:62" coordorigin="3493,-65" coordsize="0,62" path="m3493,-4l3493,-65e" filled="false" stroked="true" strokeweight=".371318pt" strokecolor="#0080ff">
                <v:path arrowok="t"/>
              </v:shape>
            </v:group>
            <v:group style="position:absolute;left:3929;top:-65;width:2;height:62" coordorigin="3929,-65" coordsize="2,62">
              <v:shape style="position:absolute;left:3929;top:-65;width:2;height:62" coordorigin="3929,-65" coordsize="0,62" path="m3929,-4l3929,-65e" filled="false" stroked="true" strokeweight=".371318pt" strokecolor="#0080ff">
                <v:path arrowok="t"/>
              </v:shape>
            </v:group>
            <v:group style="position:absolute;left:4052;top:-65;width:2;height:62" coordorigin="4052,-65" coordsize="2,62">
              <v:shape style="position:absolute;left:4052;top:-65;width:2;height:62" coordorigin="4052,-65" coordsize="0,62" path="m4052,-4l4052,-65e" filled="false" stroked="true" strokeweight=".371318pt" strokecolor="#0080ff">
                <v:path arrowok="t"/>
              </v:shape>
            </v:group>
            <v:group style="position:absolute;left:3836;top:-65;width:2;height:62" coordorigin="3836,-65" coordsize="2,62">
              <v:shape style="position:absolute;left:3836;top:-65;width:2;height:62" coordorigin="3836,-65" coordsize="0,62" path="m3836,-65l3836,-4e" filled="false" stroked="true" strokeweight=".381219pt" strokecolor="#0080ff">
                <v:path arrowok="t"/>
              </v:shape>
            </v:group>
            <v:group style="position:absolute;left:3052;top:-65;width:2;height:62" coordorigin="3052,-65" coordsize="2,62">
              <v:shape style="position:absolute;left:3052;top:-65;width:2;height:62" coordorigin="3052,-65" coordsize="0,62" path="m3052,-4l3052,-65e" filled="false" stroked="true" strokeweight=".371318pt" strokecolor="#0080ff">
                <v:path arrowok="t"/>
              </v:shape>
            </v:group>
            <v:group style="position:absolute;left:2828;top:-65;width:2;height:62" coordorigin="2828,-65" coordsize="2,62">
              <v:shape style="position:absolute;left:2828;top:-65;width:2;height:62" coordorigin="2828,-65" coordsize="0,62" path="m2828,-65l2828,-4e" filled="false" stroked="true" strokeweight=".376268pt" strokecolor="#0080ff">
                <v:path arrowok="t"/>
              </v:shape>
            </v:group>
            <v:group style="position:absolute;left:2822;top:-65;width:2;height:62" coordorigin="2822,-65" coordsize="2,62">
              <v:shape style="position:absolute;left:2822;top:-65;width:2;height:62" coordorigin="2822,-65" coordsize="0,62" path="m2822,-4l2822,-65e" filled="false" stroked="true" strokeweight=".371318pt" strokecolor="#0080ff">
                <v:path arrowok="t"/>
              </v:shape>
            </v:group>
            <v:group style="position:absolute;left:3314;top:-65;width:2;height:62" coordorigin="3314,-65" coordsize="2,62">
              <v:shape style="position:absolute;left:3314;top:-65;width:2;height:62" coordorigin="3314,-65" coordsize="0,62" path="m3314,-4l3314,-65e" filled="false" stroked="true" strokeweight=".371318pt" strokecolor="#0080ff">
                <v:path arrowok="t"/>
              </v:shape>
            </v:group>
            <v:group style="position:absolute;left:2646;top:-65;width:2;height:62" coordorigin="2646,-65" coordsize="2,62">
              <v:shape style="position:absolute;left:2646;top:-65;width:2;height:62" coordorigin="2646,-65" coordsize="0,62" path="m2646,-65l2646,-4e" filled="false" stroked="true" strokeweight=".445581pt" strokecolor="#0080ff">
                <v:path arrowok="t"/>
              </v:shape>
            </v:group>
            <v:group style="position:absolute;left:3199;top:-65;width:2;height:62" coordorigin="3199,-65" coordsize="2,62">
              <v:shape style="position:absolute;left:3199;top:-65;width:2;height:62" coordorigin="3199,-65" coordsize="0,62" path="m3199,-65l3199,-4e" filled="false" stroked="true" strokeweight=".396072pt" strokecolor="#0080ff">
                <v:path arrowok="t"/>
              </v:shape>
            </v:group>
            <v:group style="position:absolute;left:2779;top:-65;width:2;height:62" coordorigin="2779,-65" coordsize="2,62">
              <v:shape style="position:absolute;left:2779;top:-65;width:2;height:62" coordorigin="2779,-65" coordsize="0,62" path="m2779,-4l2779,-65e" filled="false" stroked="true" strokeweight=".371318pt" strokecolor="#0080ff">
                <v:path arrowok="t"/>
              </v:shape>
            </v:group>
            <v:group style="position:absolute;left:2581;top:-65;width:2;height:62" coordorigin="2581,-65" coordsize="2,62">
              <v:shape style="position:absolute;left:2581;top:-65;width:2;height:62" coordorigin="2581,-65" coordsize="0,62" path="m2581,-4l2581,-65e" filled="false" stroked="true" strokeweight=".371318pt" strokecolor="#0080ff">
                <v:path arrowok="t"/>
              </v:shape>
            </v:group>
            <v:group style="position:absolute;left:3478;top:-65;width:2;height:62" coordorigin="3478,-65" coordsize="2,62">
              <v:shape style="position:absolute;left:3478;top:-65;width:2;height:62" coordorigin="3478,-65" coordsize="0,62" path="m3478,-4l3478,-65e" filled="false" stroked="true" strokeweight=".371318pt" strokecolor="#0080ff">
                <v:path arrowok="t"/>
              </v:shape>
            </v:group>
            <v:group style="position:absolute;left:2574;top:-65;width:2;height:62" coordorigin="2574,-65" coordsize="2,62">
              <v:shape style="position:absolute;left:2574;top:-65;width:2;height:62" coordorigin="2574,-65" coordsize="0,62" path="m2574,-4l2574,-65e" filled="false" stroked="true" strokeweight=".371318pt" strokecolor="#0080ff">
                <v:path arrowok="t"/>
              </v:shape>
            </v:group>
            <v:group style="position:absolute;left:3782;top:-65;width:2;height:62" coordorigin="3782,-65" coordsize="2,62">
              <v:shape style="position:absolute;left:3782;top:-65;width:2;height:62" coordorigin="3782,-65" coordsize="0,62" path="m3782,-4l3782,-65e" filled="false" stroked="true" strokeweight=".371318pt" strokecolor="#0080ff">
                <v:path arrowok="t"/>
              </v:shape>
            </v:group>
            <v:group style="position:absolute;left:3156;top:-65;width:2;height:62" coordorigin="3156,-65" coordsize="2,62">
              <v:shape style="position:absolute;left:3156;top:-65;width:2;height:62" coordorigin="3156,-65" coordsize="0,62" path="m3156,-4l3156,-65e" filled="false" stroked="true" strokeweight=".371318pt" strokecolor="#0080ff">
                <v:path arrowok="t"/>
              </v:shape>
            </v:group>
            <v:group style="position:absolute;left:3708;top:-65;width:2;height:62" coordorigin="3708,-65" coordsize="2,62">
              <v:shape style="position:absolute;left:3708;top:-65;width:2;height:62" coordorigin="3708,-65" coordsize="0,62" path="m3708,-65l3708,-4e" filled="false" stroked="true" strokeweight=".376268pt" strokecolor="#0080ff">
                <v:path arrowok="t"/>
              </v:shape>
            </v:group>
            <v:group style="position:absolute;left:3972;top:-65;width:2;height:62" coordorigin="3972,-65" coordsize="2,62">
              <v:shape style="position:absolute;left:3972;top:-65;width:2;height:62" coordorigin="3972,-65" coordsize="0,62" path="m3972,-4l3972,-65e" filled="false" stroked="true" strokeweight=".371318pt" strokecolor="#0080ff">
                <v:path arrowok="t"/>
              </v:shape>
            </v:group>
            <v:group style="position:absolute;left:3656;top:-65;width:2;height:62" coordorigin="3656,-65" coordsize="2,62">
              <v:shape style="position:absolute;left:3656;top:-65;width:2;height:62" coordorigin="3656,-65" coordsize="0,62" path="m3656,-65l3656,-4e" filled="false" stroked="true" strokeweight=".396072pt" strokecolor="#0080ff">
                <v:path arrowok="t"/>
              </v:shape>
            </v:group>
            <v:group style="position:absolute;left:3599;top:-65;width:2;height:62" coordorigin="3599,-65" coordsize="2,62">
              <v:shape style="position:absolute;left:3599;top:-65;width:2;height:62" coordorigin="3599,-65" coordsize="0,62" path="m3599,-65l3599,-4e" filled="false" stroked="true" strokeweight=".435679pt" strokecolor="#0080ff">
                <v:path arrowok="t"/>
              </v:shape>
            </v:group>
            <v:group style="position:absolute;left:3663;top:-65;width:2;height:62" coordorigin="3663,-65" coordsize="2,62">
              <v:shape style="position:absolute;left:3663;top:-65;width:2;height:62" coordorigin="3663,-65" coordsize="0,62" path="m3663,-65l3663,-4e" filled="false" stroked="true" strokeweight=".391124pt" strokecolor="#0080ff">
                <v:path arrowok="t"/>
              </v:shape>
            </v:group>
            <v:group style="position:absolute;left:3700;top:-65;width:2;height:62" coordorigin="3700,-65" coordsize="2,62">
              <v:shape style="position:absolute;left:3700;top:-65;width:2;height:62" coordorigin="3700,-65" coordsize="0,62" path="m3700,-65l3700,-4e" filled="false" stroked="true" strokeweight=".371318pt" strokecolor="#0080ff">
                <v:path arrowok="t"/>
              </v:shape>
            </v:group>
            <v:group style="position:absolute;left:4058;top:-65;width:2;height:62" coordorigin="4058,-65" coordsize="2,62">
              <v:shape style="position:absolute;left:4058;top:-65;width:2;height:62" coordorigin="4058,-65" coordsize="0,62" path="m4058,-4l4058,-65e" filled="false" stroked="true" strokeweight=".371318pt" strokecolor="#0080ff">
                <v:path arrowok="t"/>
              </v:shape>
            </v:group>
            <v:group style="position:absolute;left:3506;top:-65;width:2;height:62" coordorigin="3506,-65" coordsize="2,62">
              <v:shape style="position:absolute;left:3506;top:-65;width:2;height:62" coordorigin="3506,-65" coordsize="0,62" path="m3506,-4l3506,-65e" filled="false" stroked="true" strokeweight=".371318pt" strokecolor="#0080ff">
                <v:path arrowok="t"/>
              </v:shape>
            </v:group>
            <v:group style="position:absolute;left:2995;top:-65;width:2;height:62" coordorigin="2995,-65" coordsize="2,62">
              <v:shape style="position:absolute;left:2995;top:-65;width:2;height:62" coordorigin="2995,-65" coordsize="0,62" path="m2995,-4l2995,-65e" filled="false" stroked="true" strokeweight=".371318pt" strokecolor="#0080ff">
                <v:path arrowok="t"/>
              </v:shape>
            </v:group>
            <v:group style="position:absolute;left:3911;top:-65;width:2;height:62" coordorigin="3911,-65" coordsize="2,62">
              <v:shape style="position:absolute;left:3911;top:-65;width:2;height:62" coordorigin="3911,-65" coordsize="0,62" path="m3911,-4l3911,-65e" filled="false" stroked="true" strokeweight=".371318pt" strokecolor="#0080ff">
                <v:path arrowok="t"/>
              </v:shape>
            </v:group>
            <v:group style="position:absolute;left:3950;top:-65;width:2;height:62" coordorigin="3950,-65" coordsize="2,62">
              <v:shape style="position:absolute;left:3950;top:-65;width:2;height:62" coordorigin="3950,-65" coordsize="0,62" path="m3950,-65l3950,-4e" filled="false" stroked="true" strokeweight=".381219pt" strokecolor="#0080ff">
                <v:path arrowok="t"/>
              </v:shape>
            </v:group>
            <v:group style="position:absolute;left:3349;top:-65;width:2;height:62" coordorigin="3349,-65" coordsize="2,62">
              <v:shape style="position:absolute;left:3349;top:-65;width:2;height:62" coordorigin="3349,-65" coordsize="0,62" path="m3349,-4l3349,-65e" filled="false" stroked="true" strokeweight=".371318pt" strokecolor="#0080ff">
                <v:path arrowok="t"/>
              </v:shape>
            </v:group>
            <v:group style="position:absolute;left:3093;top:-65;width:2;height:62" coordorigin="3093,-65" coordsize="2,62">
              <v:shape style="position:absolute;left:3093;top:-65;width:2;height:62" coordorigin="3093,-65" coordsize="0,62" path="m3093,-65l3093,-4e" filled="false" stroked="true" strokeweight=".376268pt" strokecolor="#0080ff">
                <v:path arrowok="t"/>
              </v:shape>
            </v:group>
            <v:group style="position:absolute;left:2756;top:-65;width:2;height:62" coordorigin="2756,-65" coordsize="2,62">
              <v:shape style="position:absolute;left:2756;top:-65;width:2;height:62" coordorigin="2756,-65" coordsize="0,62" path="m2756,-65l2756,-4e" filled="false" stroked="true" strokeweight=".391121pt" strokecolor="#0080ff">
                <v:path arrowok="t"/>
              </v:shape>
            </v:group>
            <v:group style="position:absolute;left:3024;top:-65;width:2;height:62" coordorigin="3024,-65" coordsize="2,62">
              <v:shape style="position:absolute;left:3024;top:-65;width:2;height:62" coordorigin="3024,-65" coordsize="0,62" path="m3024,-4l3024,-65e" filled="false" stroked="true" strokeweight=".371318pt" strokecolor="#0080ff">
                <v:path arrowok="t"/>
              </v:shape>
            </v:group>
            <v:group style="position:absolute;left:3174;top:-65;width:2;height:62" coordorigin="3174,-65" coordsize="2,62">
              <v:shape style="position:absolute;left:3174;top:-65;width:2;height:62" coordorigin="3174,-65" coordsize="0,62" path="m3174,-4l3174,-65e" filled="false" stroked="true" strokeweight=".371318pt" strokecolor="#0080ff">
                <v:path arrowok="t"/>
              </v:shape>
            </v:group>
            <v:group style="position:absolute;left:3651;top:-65;width:2;height:62" coordorigin="3651,-65" coordsize="2,62">
              <v:shape style="position:absolute;left:3651;top:-65;width:2;height:62" coordorigin="3651,-65" coordsize="0,62" path="m3651,-4l3651,-65e" filled="false" stroked="true" strokeweight=".371318pt" strokecolor="#0080ff">
                <v:path arrowok="t"/>
              </v:shape>
            </v:group>
            <v:group style="position:absolute;left:3794;top:-65;width:2;height:62" coordorigin="3794,-65" coordsize="2,62">
              <v:shape style="position:absolute;left:3794;top:-65;width:2;height:62" coordorigin="3794,-65" coordsize="0,62" path="m3794,-4l3794,-65e" filled="false" stroked="true" strokeweight=".371318pt" strokecolor="#0080ff">
                <v:path arrowok="t"/>
              </v:shape>
            </v:group>
            <v:group style="position:absolute;left:2992;top:-65;width:2;height:62" coordorigin="2992,-65" coordsize="2,62">
              <v:shape style="position:absolute;left:2992;top:-65;width:2;height:62" coordorigin="2992,-65" coordsize="0,62" path="m2992,-65l2992,-4e" filled="false" stroked="true" strokeweight=".420827pt" strokecolor="#0080ff">
                <v:path arrowok="t"/>
              </v:shape>
            </v:group>
            <v:group style="position:absolute;left:3153;top:-65;width:2;height:62" coordorigin="3153,-65" coordsize="2,62">
              <v:shape style="position:absolute;left:3153;top:-65;width:2;height:62" coordorigin="3153,-65" coordsize="0,62" path="m3153,-4l3153,-65e" filled="false" stroked="true" strokeweight=".371318pt" strokecolor="#0080ff">
                <v:path arrowok="t"/>
              </v:shape>
            </v:group>
            <v:group style="position:absolute;left:2675;top:-65;width:2;height:62" coordorigin="2675,-65" coordsize="2,62">
              <v:shape style="position:absolute;left:2675;top:-65;width:2;height:62" coordorigin="2675,-65" coordsize="0,62" path="m2675,-4l2675,-65e" filled="false" stroked="true" strokeweight=".371318pt" strokecolor="#0080ff">
                <v:path arrowok="t"/>
              </v:shape>
            </v:group>
            <v:group style="position:absolute;left:3637;top:-65;width:2;height:62" coordorigin="3637,-65" coordsize="2,62">
              <v:shape style="position:absolute;left:3637;top:-65;width:2;height:62" coordorigin="3637,-65" coordsize="0,62" path="m3637,-4l3637,-65e" filled="false" stroked="true" strokeweight=".371318pt" strokecolor="#0080ff">
                <v:path arrowok="t"/>
              </v:shape>
            </v:group>
            <v:group style="position:absolute;left:2935;top:-65;width:2;height:62" coordorigin="2935,-65" coordsize="2,62">
              <v:shape style="position:absolute;left:2935;top:-65;width:2;height:62" coordorigin="2935,-65" coordsize="0,62" path="m2935,-65l2935,-4e" filled="false" stroked="true" strokeweight=".470336pt" strokecolor="#0080ff">
                <v:path arrowok="t"/>
              </v:shape>
            </v:group>
            <v:group style="position:absolute;left:3399;top:-65;width:2;height:62" coordorigin="3399,-65" coordsize="2,62">
              <v:shape style="position:absolute;left:3399;top:-65;width:2;height:62" coordorigin="3399,-65" coordsize="0,62" path="m3399,-65l3399,-4e" filled="false" stroked="true" strokeweight=".371318pt" strokecolor="#0080ff">
                <v:path arrowok="t"/>
              </v:shape>
            </v:group>
            <v:group style="position:absolute;left:3954;top:-65;width:2;height:62" coordorigin="3954,-65" coordsize="2,62">
              <v:shape style="position:absolute;left:3954;top:-65;width:2;height:62" coordorigin="3954,-65" coordsize="0,62" path="m3954,-4l3954,-65e" filled="false" stroked="true" strokeweight=".371318pt" strokecolor="#0080ff">
                <v:path arrowok="t"/>
              </v:shape>
            </v:group>
            <v:group style="position:absolute;left:3592;top:-65;width:2;height:62" coordorigin="3592,-65" coordsize="2,62">
              <v:shape style="position:absolute;left:3592;top:-65;width:2;height:62" coordorigin="3592,-65" coordsize="0,62" path="m3592,-4l3592,-65e" filled="false" stroked="true" strokeweight=".371318pt" strokecolor="#0080ff">
                <v:path arrowok="t"/>
              </v:shape>
            </v:group>
            <v:group style="position:absolute;left:4191;top:-65;width:2;height:62" coordorigin="4191,-65" coordsize="2,62">
              <v:shape style="position:absolute;left:4191;top:-65;width:2;height:62" coordorigin="4191,-65" coordsize="0,62" path="m4191,-4l4191,-65e" filled="false" stroked="true" strokeweight=".371318pt" strokecolor="#0080ff">
                <v:path arrowok="t"/>
              </v:shape>
            </v:group>
            <v:group style="position:absolute;left:3696;top:-65;width:2;height:62" coordorigin="3696,-65" coordsize="2,62">
              <v:shape style="position:absolute;left:3696;top:-65;width:2;height:62" coordorigin="3696,-65" coordsize="0,62" path="m3696,-4l3696,-65e" filled="false" stroked="true" strokeweight=".371318pt" strokecolor="#0080ff">
                <v:path arrowok="t"/>
              </v:shape>
            </v:group>
            <v:group style="position:absolute;left:3839;top:-65;width:2;height:62" coordorigin="3839,-65" coordsize="2,62">
              <v:shape style="position:absolute;left:3839;top:-65;width:2;height:62" coordorigin="3839,-65" coordsize="0,62" path="m3839,-4l3839,-65e" filled="false" stroked="true" strokeweight=".371318pt" strokecolor="#0080ff">
                <v:path arrowok="t"/>
              </v:shape>
            </v:group>
            <v:group style="position:absolute;left:3384;top:-65;width:2;height:62" coordorigin="3384,-65" coordsize="2,62">
              <v:shape style="position:absolute;left:3384;top:-65;width:2;height:62" coordorigin="3384,-65" coordsize="0,62" path="m3384,-65l3384,-4e" filled="false" stroked="true" strokeweight=".38617pt" strokecolor="#0080ff">
                <v:path arrowok="t"/>
              </v:shape>
            </v:group>
            <v:group style="position:absolute;left:3205;top:-65;width:2;height:62" coordorigin="3205,-65" coordsize="2,62">
              <v:shape style="position:absolute;left:3205;top:-65;width:2;height:62" coordorigin="3205,-65" coordsize="0,62" path="m3205,-65l3205,-4e" filled="false" stroked="true" strokeweight=".371318pt" strokecolor="#0080ff">
                <v:path arrowok="t"/>
              </v:shape>
            </v:group>
            <v:group style="position:absolute;left:2989;top:-65;width:2;height:62" coordorigin="2989,-65" coordsize="2,62">
              <v:shape style="position:absolute;left:2989;top:-65;width:2;height:62" coordorigin="2989,-65" coordsize="0,62" path="m2989,-4l2989,-65e" filled="false" stroked="true" strokeweight=".371318pt" strokecolor="#0080ff">
                <v:path arrowok="t"/>
              </v:shape>
            </v:group>
            <v:group style="position:absolute;left:3732;top:-65;width:2;height:62" coordorigin="3732,-65" coordsize="2,62">
              <v:shape style="position:absolute;left:3732;top:-65;width:2;height:62" coordorigin="3732,-65" coordsize="0,62" path="m3732,-4l3732,-65e" filled="false" stroked="true" strokeweight=".371318pt" strokecolor="#0080ff">
                <v:path arrowok="t"/>
              </v:shape>
            </v:group>
            <v:group style="position:absolute;left:3544;top:-65;width:2;height:62" coordorigin="3544,-65" coordsize="2,62">
              <v:shape style="position:absolute;left:3544;top:-65;width:2;height:62" coordorigin="3544,-65" coordsize="0,62" path="m3544,-4l3544,-65e" filled="false" stroked="true" strokeweight=".371318pt" strokecolor="#0080ff">
                <v:path arrowok="t"/>
              </v:shape>
            </v:group>
            <v:group style="position:absolute;left:4140;top:-65;width:2;height:62" coordorigin="4140,-65" coordsize="2,62">
              <v:shape style="position:absolute;left:4140;top:-65;width:2;height:62" coordorigin="4140,-65" coordsize="0,62" path="m4140,-4l4140,-65e" filled="false" stroked="true" strokeweight=".371318pt" strokecolor="#0080ff">
                <v:path arrowok="t"/>
              </v:shape>
            </v:group>
            <v:group style="position:absolute;left:2886;top:-65;width:2;height:62" coordorigin="2886,-65" coordsize="2,62">
              <v:shape style="position:absolute;left:2886;top:-65;width:2;height:62" coordorigin="2886,-65" coordsize="0,62" path="m2886,-4l2886,-65e" filled="false" stroked="true" strokeweight=".371318pt" strokecolor="#0080ff">
                <v:path arrowok="t"/>
              </v:shape>
            </v:group>
            <v:group style="position:absolute;left:2999;top:-65;width:2;height:62" coordorigin="2999,-65" coordsize="2,62">
              <v:shape style="position:absolute;left:2999;top:-65;width:2;height:62" coordorigin="2999,-65" coordsize="0,62" path="m2999,-4l2999,-65e" filled="false" stroked="true" strokeweight=".371318pt" strokecolor="#0080ff">
                <v:path arrowok="t"/>
              </v:shape>
            </v:group>
            <v:group style="position:absolute;left:3749;top:-65;width:2;height:62" coordorigin="3749,-65" coordsize="2,62">
              <v:shape style="position:absolute;left:3749;top:-65;width:2;height:62" coordorigin="3749,-65" coordsize="0,62" path="m3749,-4l3749,-65e" filled="false" stroked="true" strokeweight=".371318pt" strokecolor="#0080ff">
                <v:path arrowok="t"/>
              </v:shape>
            </v:group>
            <v:group style="position:absolute;left:3894;top:-65;width:2;height:62" coordorigin="3894,-65" coordsize="2,62">
              <v:shape style="position:absolute;left:3894;top:-65;width:2;height:62" coordorigin="3894,-65" coordsize="0,62" path="m3894,-65l3894,-4e" filled="false" stroked="true" strokeweight=".405974pt" strokecolor="#0080ff">
                <v:path arrowok="t"/>
              </v:shape>
            </v:group>
            <v:group style="position:absolute;left:2897;top:-65;width:2;height:62" coordorigin="2897,-65" coordsize="2,62">
              <v:shape style="position:absolute;left:2897;top:-65;width:2;height:62" coordorigin="2897,-65" coordsize="0,62" path="m2897,-4l2897,-65e" filled="false" stroked="true" strokeweight=".371318pt" strokecolor="#0080ff">
                <v:path arrowok="t"/>
              </v:shape>
            </v:group>
            <v:group style="position:absolute;left:2685;top:-65;width:2;height:62" coordorigin="2685,-65" coordsize="2,62">
              <v:shape style="position:absolute;left:2685;top:-65;width:2;height:62" coordorigin="2685,-65" coordsize="0,62" path="m2685,-4l2685,-65e" filled="false" stroked="true" strokeweight=".371318pt" strokecolor="#0080ff">
                <v:path arrowok="t"/>
              </v:shape>
            </v:group>
            <v:group style="position:absolute;left:2663;top:-65;width:2;height:62" coordorigin="2663,-65" coordsize="2,62">
              <v:shape style="position:absolute;left:2663;top:-65;width:2;height:62" coordorigin="2663,-65" coordsize="0,62" path="m2663,-4l2663,-65e" filled="false" stroked="true" strokeweight=".371318pt" strokecolor="#0080ff">
                <v:path arrowok="t"/>
              </v:shape>
            </v:group>
            <v:group style="position:absolute;left:2950;top:-65;width:2;height:62" coordorigin="2950,-65" coordsize="2,62">
              <v:shape style="position:absolute;left:2950;top:-65;width:2;height:62" coordorigin="2950,-65" coordsize="0,62" path="m2950,-4l2950,-65e" filled="false" stroked="true" strokeweight=".371318pt" strokecolor="#0080ff">
                <v:path arrowok="t"/>
              </v:shape>
            </v:group>
            <v:group style="position:absolute;left:3379;top:-65;width:2;height:62" coordorigin="3379,-65" coordsize="2,62">
              <v:shape style="position:absolute;left:3379;top:-65;width:2;height:62" coordorigin="3379,-65" coordsize="0,62" path="m3379,-65l3379,-4e" filled="false" stroked="true" strokeweight=".391121pt" strokecolor="#0080ff">
                <v:path arrowok="t"/>
              </v:shape>
            </v:group>
            <v:group style="position:absolute;left:3449;top:-65;width:2;height:62" coordorigin="3449,-65" coordsize="2,62">
              <v:shape style="position:absolute;left:3449;top:-65;width:2;height:62" coordorigin="3449,-65" coordsize="0,62" path="m3449,-65l3449,-4e" filled="false" stroked="true" strokeweight=".401026pt" strokecolor="#0080ff">
                <v:path arrowok="t"/>
              </v:shape>
            </v:group>
            <v:group style="position:absolute;left:2548;top:-65;width:2;height:62" coordorigin="2548,-65" coordsize="2,62">
              <v:shape style="position:absolute;left:2548;top:-65;width:2;height:62" coordorigin="2548,-65" coordsize="0,62" path="m2548,-4l2548,-65e" filled="false" stroked="true" strokeweight=".371318pt" strokecolor="#0080ff">
                <v:path arrowok="t"/>
              </v:shape>
            </v:group>
            <v:group style="position:absolute;left:2876;top:-65;width:2;height:62" coordorigin="2876,-65" coordsize="2,62">
              <v:shape style="position:absolute;left:2876;top:-65;width:2;height:62" coordorigin="2876,-65" coordsize="0,62" path="m2876,-4l2876,-65e" filled="false" stroked="true" strokeweight=".371318pt" strokecolor="#0080ff">
                <v:path arrowok="t"/>
              </v:shape>
            </v:group>
            <v:group style="position:absolute;left:2806;top:-65;width:2;height:62" coordorigin="2806,-65" coordsize="2,62">
              <v:shape style="position:absolute;left:2806;top:-65;width:2;height:62" coordorigin="2806,-65" coordsize="0,62" path="m2806,-4l2806,-65e" filled="false" stroked="true" strokeweight=".371318pt" strokecolor="#0080ff">
                <v:path arrowok="t"/>
              </v:shape>
            </v:group>
            <v:group style="position:absolute;left:3810;top:-65;width:2;height:62" coordorigin="3810,-65" coordsize="2,62">
              <v:shape style="position:absolute;left:3810;top:-65;width:2;height:62" coordorigin="3810,-65" coordsize="0,62" path="m3810,-4l3810,-65e" filled="false" stroked="true" strokeweight=".371318pt" strokecolor="#0080ff">
                <v:path arrowok="t"/>
              </v:shape>
            </v:group>
            <v:group style="position:absolute;left:3898;top:-65;width:2;height:62" coordorigin="3898,-65" coordsize="2,62">
              <v:shape style="position:absolute;left:3898;top:-65;width:2;height:62" coordorigin="3898,-65" coordsize="0,62" path="m3898,-65l3898,-4e" filled="false" stroked="true" strokeweight=".450532pt" strokecolor="#0080ff">
                <v:path arrowok="t"/>
              </v:shape>
            </v:group>
            <v:group style="position:absolute;left:3620;top:-65;width:2;height:62" coordorigin="3620,-65" coordsize="2,62">
              <v:shape style="position:absolute;left:3620;top:-65;width:2;height:62" coordorigin="3620,-65" coordsize="0,62" path="m3620,-4l3620,-65e" filled="false" stroked="true" strokeweight=".371318pt" strokecolor="#0080ff">
                <v:path arrowok="t"/>
              </v:shape>
            </v:group>
            <v:group style="position:absolute;left:3517;top:-65;width:2;height:62" coordorigin="3517,-65" coordsize="2,62">
              <v:shape style="position:absolute;left:3517;top:-65;width:2;height:62" coordorigin="3517,-65" coordsize="0,62" path="m3517,-4l3517,-65e" filled="false" stroked="true" strokeweight=".371318pt" strokecolor="#0080ff">
                <v:path arrowok="t"/>
              </v:shape>
            </v:group>
            <v:group style="position:absolute;left:3602;top:-65;width:2;height:62" coordorigin="3602,-65" coordsize="2,62">
              <v:shape style="position:absolute;left:3602;top:-65;width:2;height:62" coordorigin="3602,-65" coordsize="0,62" path="m3602,-4l3602,-65e" filled="false" stroked="true" strokeweight=".371318pt" strokecolor="#0080ff">
                <v:path arrowok="t"/>
              </v:shape>
            </v:group>
            <v:group style="position:absolute;left:3325;top:-65;width:2;height:62" coordorigin="3325,-65" coordsize="2,62">
              <v:shape style="position:absolute;left:3325;top:-65;width:2;height:62" coordorigin="3325,-65" coordsize="0,62" path="m3325,-65l3325,-4e" filled="false" stroked="true" strokeweight=".381219pt" strokecolor="#0080ff">
                <v:path arrowok="t"/>
              </v:shape>
            </v:group>
            <v:group style="position:absolute;left:3595;top:-65;width:2;height:62" coordorigin="3595,-65" coordsize="2,62">
              <v:shape style="position:absolute;left:3595;top:-65;width:2;height:62" coordorigin="3595,-65" coordsize="0,62" path="m3595,-4l3595,-65e" filled="false" stroked="true" strokeweight=".371318pt" strokecolor="#0080ff">
                <v:path arrowok="t"/>
              </v:shape>
            </v:group>
            <v:group style="position:absolute;left:2783;top:-65;width:2;height:62" coordorigin="2783,-65" coordsize="2,62">
              <v:shape style="position:absolute;left:2783;top:-65;width:2;height:62" coordorigin="2783,-65" coordsize="0,62" path="m2783,-4l2783,-65e" filled="false" stroked="true" strokeweight=".371318pt" strokecolor="#0080ff">
                <v:path arrowok="t"/>
              </v:shape>
            </v:group>
            <v:group style="position:absolute;left:2976;top:-65;width:2;height:62" coordorigin="2976,-65" coordsize="2,62">
              <v:shape style="position:absolute;left:2976;top:-65;width:2;height:62" coordorigin="2976,-65" coordsize="0,62" path="m2976,-4l2976,-65e" filled="false" stroked="true" strokeweight=".371318pt" strokecolor="#0080ff">
                <v:path arrowok="t"/>
              </v:shape>
            </v:group>
            <v:group style="position:absolute;left:3279;top:-65;width:2;height:62" coordorigin="3279,-65" coordsize="2,62">
              <v:shape style="position:absolute;left:3279;top:-65;width:2;height:62" coordorigin="3279,-65" coordsize="0,62" path="m3279,-4l3279,-65e" filled="false" stroked="true" strokeweight=".371318pt" strokecolor="#0080ff">
                <v:path arrowok="t"/>
              </v:shape>
            </v:group>
            <v:group style="position:absolute;left:3130;top:-65;width:2;height:62" coordorigin="3130,-65" coordsize="2,62">
              <v:shape style="position:absolute;left:3130;top:-65;width:2;height:62" coordorigin="3130,-65" coordsize="0,62" path="m3130,-4l3130,-65e" filled="false" stroked="true" strokeweight=".371318pt" strokecolor="#0080ff">
                <v:path arrowok="t"/>
              </v:shape>
            </v:group>
            <v:group style="position:absolute;left:3076;top:-65;width:2;height:62" coordorigin="3076,-65" coordsize="2,62">
              <v:shape style="position:absolute;left:3076;top:-65;width:2;height:62" coordorigin="3076,-65" coordsize="0,62" path="m3076,-4l3076,-65e" filled="false" stroked="true" strokeweight=".371318pt" strokecolor="#0080ff">
                <v:path arrowok="t"/>
              </v:shape>
            </v:group>
            <v:group style="position:absolute;left:3330;top:-65;width:2;height:62" coordorigin="3330,-65" coordsize="2,62">
              <v:shape style="position:absolute;left:3330;top:-65;width:2;height:62" coordorigin="3330,-65" coordsize="0,62" path="m3330,-4l3330,-65e" filled="false" stroked="true" strokeweight=".371318pt" strokecolor="#0080ff">
                <v:path arrowok="t"/>
              </v:shape>
            </v:group>
            <v:group style="position:absolute;left:2639;top:-65;width:2;height:62" coordorigin="2639,-65" coordsize="2,62">
              <v:shape style="position:absolute;left:2639;top:-65;width:2;height:62" coordorigin="2639,-65" coordsize="0,62" path="m2639,-4l2639,-65e" filled="false" stroked="true" strokeweight=".371318pt" strokecolor="#0080ff">
                <v:path arrowok="t"/>
              </v:shape>
            </v:group>
            <v:group style="position:absolute;left:2542;top:-65;width:2;height:62" coordorigin="2542,-65" coordsize="2,62">
              <v:shape style="position:absolute;left:2542;top:-65;width:2;height:62" coordorigin="2542,-65" coordsize="0,62" path="m2542,-4l2542,-65e" filled="false" stroked="true" strokeweight=".371318pt" strokecolor="#0080ff">
                <v:path arrowok="t"/>
              </v:shape>
            </v:group>
            <v:group style="position:absolute;left:3402;top:-65;width:2;height:62" coordorigin="3402,-65" coordsize="2,62">
              <v:shape style="position:absolute;left:3402;top:-65;width:2;height:62" coordorigin="3402,-65" coordsize="0,62" path="m3402,-4l3402,-65e" filled="false" stroked="true" strokeweight=".371318pt" strokecolor="#0080ff">
                <v:path arrowok="t"/>
              </v:shape>
            </v:group>
            <v:group style="position:absolute;left:4936;top:-4;width:2;height:57" coordorigin="4936,-4" coordsize="2,57">
              <v:shape style="position:absolute;left:4936;top:-4;width:2;height:57" coordorigin="4936,-4" coordsize="0,57" path="m4936,-4l4936,53e" filled="false" stroked="true" strokeweight=".371318pt" strokecolor="#000000">
                <v:path arrowok="t"/>
              </v:shape>
            </v:group>
            <v:group style="position:absolute;left:4823;top:-65;width:2;height:62" coordorigin="4823,-65" coordsize="2,62">
              <v:shape style="position:absolute;left:4823;top:-65;width:2;height:62" coordorigin="4823,-65" coordsize="0,62" path="m4823,-4l4823,-65e" filled="false" stroked="true" strokeweight=".371318pt" strokecolor="#0080ff">
                <v:path arrowok="t"/>
              </v:shape>
            </v:group>
            <v:group style="position:absolute;left:4493;top:-65;width:2;height:62" coordorigin="4493,-65" coordsize="2,62">
              <v:shape style="position:absolute;left:4493;top:-65;width:2;height:62" coordorigin="4493,-65" coordsize="0,62" path="m4493,-65l4493,-4e" filled="false" stroked="true" strokeweight=".450532pt" strokecolor="#0080ff">
                <v:path arrowok="t"/>
              </v:shape>
            </v:group>
            <v:group style="position:absolute;left:4466;top:-65;width:2;height:62" coordorigin="4466,-65" coordsize="2,62">
              <v:shape style="position:absolute;left:4466;top:-65;width:2;height:62" coordorigin="4466,-65" coordsize="0,62" path="m4466,-4l4466,-65e" filled="false" stroked="true" strokeweight=".371318pt" strokecolor="#0080ff">
                <v:path arrowok="t"/>
              </v:shape>
            </v:group>
            <v:group style="position:absolute;left:4596;top:-65;width:2;height:62" coordorigin="4596,-65" coordsize="2,62">
              <v:shape style="position:absolute;left:4596;top:-65;width:2;height:62" coordorigin="4596,-65" coordsize="0,62" path="m4596,-4l4596,-65e" filled="false" stroked="true" strokeweight=".371318pt" strokecolor="#0080ff">
                <v:path arrowok="t"/>
              </v:shape>
            </v:group>
            <v:group style="position:absolute;left:4540;top:-65;width:2;height:62" coordorigin="4540,-65" coordsize="2,62">
              <v:shape style="position:absolute;left:4540;top:-65;width:2;height:62" coordorigin="4540,-65" coordsize="0,62" path="m4540,-65l4540,-4e" filled="false" stroked="true" strokeweight=".430726pt" strokecolor="#0080ff">
                <v:path arrowok="t"/>
              </v:shape>
            </v:group>
            <v:group style="position:absolute;left:5262;top:-65;width:2;height:62" coordorigin="5262,-65" coordsize="2,62">
              <v:shape style="position:absolute;left:5262;top:-65;width:2;height:62" coordorigin="5262,-65" coordsize="0,62" path="m5262,-4l5262,-65e" filled="false" stroked="true" strokeweight=".371318pt" strokecolor="#0080ff">
                <v:path arrowok="t"/>
              </v:shape>
            </v:group>
            <v:group style="position:absolute;left:4737;top:-65;width:2;height:62" coordorigin="4737,-65" coordsize="2,62">
              <v:shape style="position:absolute;left:4737;top:-65;width:2;height:62" coordorigin="4737,-65" coordsize="0,62" path="m4737,-4l4737,-65e" filled="false" stroked="true" strokeweight=".371318pt" strokecolor="#0080ff">
                <v:path arrowok="t"/>
              </v:shape>
            </v:group>
            <v:group style="position:absolute;left:2296;top:-880;width:3213;height:815" coordorigin="2296,-880" coordsize="3213,815">
              <v:shape style="position:absolute;left:2296;top:-880;width:3213;height:815" coordorigin="2296,-880" coordsize="3213,815" path="m2296,-65l2302,-65,2309,-65,2315,-65,2321,-65,2327,-65,2334,-65,2340,-66,2346,-66,2353,-66,2359,-66,2365,-66,2371,-66,2434,-72,2453,-76,2459,-77,2516,-95,2522,-97,2579,-129,2629,-171,2635,-177,2642,-184,2686,-235,2698,-251,2705,-259,2711,-268,2717,-276,2723,-285,2730,-294,2736,-303,2742,-313,2749,-322,2755,-332,2761,-342,2768,-351,2774,-362,2780,-372,2786,-382,2793,-393,2799,-404,2805,-415,2811,-426,2818,-437,2824,-448,2830,-460,2837,-471,2843,-483,2849,-494,2855,-505,2862,-517,2868,-528,2874,-539,2881,-550,2887,-561,2893,-571,2900,-582,2906,-592,2912,-602,2918,-612,2925,-622,2931,-632,2937,-641,2943,-651,2950,-660,2956,-669,2962,-678,2969,-687,2975,-696,3013,-745,3057,-793,3107,-829,3132,-842,3138,-846,3145,-849,3151,-852,3157,-855,3214,-877,3233,-880,3239,-880,3302,-856,3333,-833,3340,-829,3346,-824,3352,-819,3358,-814,3365,-809,3371,-804,3377,-800,3384,-795,3390,-790,3396,-786,3446,-743,3490,-693,3503,-677,3509,-668,3516,-660,3522,-651,3528,-642,3534,-634,3541,-625,3547,-617,3553,-608,3560,-600,3566,-592,3610,-542,3660,-500,3692,-480,3698,-476,3748,-443,3798,-401,3805,-395,3811,-389,3817,-383,3824,-377,3830,-371,3836,-365,3842,-358,3849,-352,3855,-346,3861,-339,3868,-333,3912,-293,3918,-288,3968,-250,4000,-229,4006,-225,4012,-221,4018,-217,4025,-213,4031,-209,4037,-205,4044,-202,4050,-198,4056,-194,4062,-190,4069,-186,4075,-182,4081,-178,4088,-174,4094,-170,4100,-166,4106,-162,4113,-158,4119,-154,4125,-151,4132,-147,4138,-143,4144,-140,4150,-136,4157,-133,4163,-130,4169,-127,4176,-124,4182,-121,4188,-118,4194,-115,4201,-113,4207,-110,4213,-108,4257,-95,4264,-93,4270,-92,4276,-90,4283,-89,4289,-88,4295,-87,4301,-85,4339,-81,4345,-80,4352,-80,4358,-79,4364,-79,4370,-79,4377,-79,4383,-79,4389,-79,4396,-79,4402,-79,4408,-80,4414,-80,4421,-80,4427,-81,4433,-82,4440,-82,4446,-83,4452,-83,4458,-84,4465,-85,4471,-85,4477,-86,4484,-86,4490,-87,4496,-87,4503,-87,4509,-88,4515,-88,4521,-88,4528,-88,4565,-86,4572,-85,4578,-84,4584,-84,4590,-83,4597,-82,4603,-81,4609,-81,4616,-80,4622,-79,4628,-78,4635,-78,4641,-77,4647,-76,4653,-76,4660,-75,4666,-75,4672,-74,4678,-74,4685,-74,4691,-73,4697,-73,4704,-73,4710,-73,4716,-72,4723,-72,4729,-72,4735,-72,4741,-72,4748,-72,4754,-72,4760,-72,4767,-72,4773,-72,4779,-72,4785,-72,4792,-71,4798,-71,4804,-71,4810,-71,4817,-71,4823,-71,4829,-71,4836,-70,4842,-70,4848,-70,4855,-70,4861,-69,4867,-69,4873,-69,4880,-69,4886,-68,4892,-68,4898,-68,4905,-68,4911,-67,4917,-67,4924,-67,4930,-67,4936,-66,4943,-66,4949,-66,4955,-66,4961,-66,4968,-66,4974,-66,4980,-66,4987,-65,4993,-65,4999,-65,5005,-65,5012,-65,5018,-65,5024,-65,5030,-65,5037,-65,5043,-65,5049,-65,5056,-65,5062,-65,5068,-65,5075,-65,5081,-65,5087,-65,5093,-65,5100,-65,5106,-65,5112,-66,5119,-66,5125,-66,5131,-66,5137,-66,5144,-66,5150,-66,5156,-66,5163,-67,5169,-67,5175,-67,5181,-67,5188,-67,5194,-67,5200,-68,5207,-68,5213,-68,5219,-68,5225,-68,5232,-68,5238,-68,5244,-68,5251,-68,5257,-69,5263,-69,5269,-68,5276,-68,5282,-68,5288,-68,5295,-68,5301,-68,5307,-68,5313,-68,5320,-68,5326,-68,5332,-67,5339,-67,5345,-67,5351,-67,5357,-67,5364,-67,5370,-66,5376,-66,5383,-66,5389,-66,5395,-66,5401,-66,5408,-66,5414,-66,5420,-65,5427,-65,5433,-65,5439,-65,5445,-65,5452,-65,5458,-65,5464,-65,5471,-65,5477,-65,5483,-65,5489,-65,5496,-65,5502,-65,5508,-65e" filled="false" stroked="true" strokeweight=".371318pt" strokecolor="#0080ff">
                <v:path arrowok="t"/>
              </v:shape>
            </v:group>
            <v:group style="position:absolute;left:3686;top:-65;width:2;height:62" coordorigin="3686,-65" coordsize="2,62">
              <v:shape style="position:absolute;left:3686;top:-65;width:2;height:62" coordorigin="3686,-65" coordsize="0,62" path="m3686,-4l3686,-65e" filled="false" stroked="true" strokeweight=".371318pt" strokecolor="#ff00ff">
                <v:path arrowok="t"/>
              </v:shape>
            </v:group>
            <v:group style="position:absolute;left:3244;top:-65;width:2;height:62" coordorigin="3244,-65" coordsize="2,62">
              <v:shape style="position:absolute;left:3244;top:-65;width:2;height:62" coordorigin="3244,-65" coordsize="0,62" path="m3244,-65l3244,-4e" filled="false" stroked="true" strokeweight=".504994pt" strokecolor="#ff00ff">
                <v:path arrowok="t"/>
              </v:shape>
            </v:group>
            <v:group style="position:absolute;left:3655;top:-65;width:2;height:62" coordorigin="3655,-65" coordsize="2,62">
              <v:shape style="position:absolute;left:3655;top:-65;width:2;height:62" coordorigin="3655,-65" coordsize="0,62" path="m3655,-65l3655,-4e" filled="false" stroked="true" strokeweight=".45054pt" strokecolor="#ff00ff">
                <v:path arrowok="t"/>
              </v:shape>
            </v:group>
            <v:group style="position:absolute;left:3307;top:-65;width:2;height:62" coordorigin="3307,-65" coordsize="2,62">
              <v:shape style="position:absolute;left:3307;top:-65;width:2;height:62" coordorigin="3307,-65" coordsize="0,62" path="m3307,-65l3307,-4e" filled="false" stroked="true" strokeweight=".490147pt" strokecolor="#ff00ff">
                <v:path arrowok="t"/>
              </v:shape>
            </v:group>
            <v:group style="position:absolute;left:3555;top:-65;width:2;height:62" coordorigin="3555,-65" coordsize="2,62">
              <v:shape style="position:absolute;left:3555;top:-65;width:2;height:62" coordorigin="3555,-65" coordsize="0,62" path="m3555,-65l3555,-4e" filled="false" stroked="true" strokeweight=".420821pt" strokecolor="#ff00ff">
                <v:path arrowok="t"/>
              </v:shape>
            </v:group>
            <v:group style="position:absolute;left:2722;top:-65;width:2;height:62" coordorigin="2722,-65" coordsize="2,62">
              <v:shape style="position:absolute;left:2722;top:-65;width:2;height:62" coordorigin="2722,-65" coordsize="0,62" path="m2722,-65l2722,-4e" filled="false" stroked="true" strokeweight=".455485pt" strokecolor="#ff00ff">
                <v:path arrowok="t"/>
              </v:shape>
            </v:group>
            <v:group style="position:absolute;left:2813;top:-65;width:2;height:62" coordorigin="2813,-65" coordsize="2,62">
              <v:shape style="position:absolute;left:2813;top:-65;width:2;height:62" coordorigin="2813,-65" coordsize="0,62" path="m2813,-65l2813,-4e" filled="false" stroked="true" strokeweight=".430728pt" strokecolor="#ff00ff">
                <v:path arrowok="t"/>
              </v:shape>
            </v:group>
            <v:group style="position:absolute;left:2766;top:-65;width:2;height:62" coordorigin="2766,-65" coordsize="2,62">
              <v:shape style="position:absolute;left:2766;top:-65;width:2;height:62" coordorigin="2766,-65" coordsize="0,62" path="m2766,-65l2766,-4e" filled="false" stroked="true" strokeweight=".46539pt" strokecolor="#ff00ff">
                <v:path arrowok="t"/>
              </v:shape>
            </v:group>
            <v:group style="position:absolute;left:3755;top:-65;width:2;height:62" coordorigin="3755,-65" coordsize="2,62">
              <v:shape style="position:absolute;left:3755;top:-65;width:2;height:62" coordorigin="3755,-65" coordsize="0,62" path="m3755,-4l3755,-65e" filled="false" stroked="true" strokeweight=".371318pt" strokecolor="#ff00ff">
                <v:path arrowok="t"/>
              </v:shape>
            </v:group>
            <v:group style="position:absolute;left:3467;top:-65;width:2;height:62" coordorigin="3467,-65" coordsize="2,62">
              <v:shape style="position:absolute;left:3467;top:-65;width:2;height:62" coordorigin="3467,-65" coordsize="0,62" path="m3467,-65l3467,-4e" filled="false" stroked="true" strokeweight=".405971pt" strokecolor="#ff00ff">
                <v:path arrowok="t"/>
              </v:shape>
            </v:group>
            <v:group style="position:absolute;left:3663;top:-65;width:2;height:62" coordorigin="3663,-65" coordsize="2,62">
              <v:shape style="position:absolute;left:3663;top:-65;width:2;height:62" coordorigin="3663,-65" coordsize="0,62" path="m3663,-65l3663,-4e" filled="false" stroked="true" strokeweight=".396072pt" strokecolor="#ff00ff">
                <v:path arrowok="t"/>
              </v:shape>
            </v:group>
            <v:group style="position:absolute;left:3067;top:-65;width:2;height:62" coordorigin="3067,-65" coordsize="2,62">
              <v:shape style="position:absolute;left:3067;top:-65;width:2;height:62" coordorigin="3067,-65" coordsize="0,62" path="m3067,-65l3067,-4e" filled="false" stroked="true" strokeweight=".544618pt" strokecolor="#ff00ff">
                <v:path arrowok="t"/>
              </v:shape>
            </v:group>
            <v:group style="position:absolute;left:3298;top:-65;width:2;height:62" coordorigin="3298,-65" coordsize="2,62">
              <v:shape style="position:absolute;left:3298;top:-65;width:2;height:62" coordorigin="3298,-65" coordsize="0,62" path="m3298,-65l3298,-4e" filled="false" stroked="true" strokeweight=".455483pt" strokecolor="#ff00ff">
                <v:path arrowok="t"/>
              </v:shape>
            </v:group>
            <v:group style="position:absolute;left:3100;top:-65;width:2;height:62" coordorigin="3100,-65" coordsize="2,62">
              <v:shape style="position:absolute;left:3100;top:-65;width:2;height:62" coordorigin="3100,-65" coordsize="0,62" path="m3100,-65l3100,-4e" filled="false" stroked="true" strokeweight=".450535pt" strokecolor="#ff00ff">
                <v:path arrowok="t"/>
              </v:shape>
            </v:group>
            <v:group style="position:absolute;left:3881;top:-65;width:2;height:62" coordorigin="3881,-65" coordsize="2,62">
              <v:shape style="position:absolute;left:3881;top:-65;width:2;height:62" coordorigin="3881,-65" coordsize="0,62" path="m3881,-65l3881,-4e" filled="false" stroked="true" strokeweight=".490142pt" strokecolor="#ff00ff">
                <v:path arrowok="t"/>
              </v:shape>
            </v:group>
            <v:group style="position:absolute;left:4022;top:-65;width:2;height:62" coordorigin="4022,-65" coordsize="2,62">
              <v:shape style="position:absolute;left:4022;top:-65;width:2;height:62" coordorigin="4022,-65" coordsize="0,62" path="m4022,-65l4022,-4e" filled="false" stroked="true" strokeweight=".465382pt" strokecolor="#ff00ff">
                <v:path arrowok="t"/>
              </v:shape>
            </v:group>
            <v:group style="position:absolute;left:3776;top:-65;width:2;height:62" coordorigin="3776,-65" coordsize="2,62">
              <v:shape style="position:absolute;left:3776;top:-65;width:2;height:62" coordorigin="3776,-65" coordsize="0,62" path="m3776,-65l3776,-4e" filled="false" stroked="true" strokeweight=".405976pt" strokecolor="#ff00ff">
                <v:path arrowok="t"/>
              </v:shape>
            </v:group>
            <v:group style="position:absolute;left:3562;top:-65;width:2;height:62" coordorigin="3562,-65" coordsize="2,62">
              <v:shape style="position:absolute;left:3562;top:-65;width:2;height:62" coordorigin="3562,-65" coordsize="0,62" path="m3562,-65l3562,-4e" filled="false" stroked="true" strokeweight=".410925pt" strokecolor="#ff00ff">
                <v:path arrowok="t"/>
              </v:shape>
            </v:group>
            <v:group style="position:absolute;left:3690;top:-65;width:2;height:62" coordorigin="3690,-65" coordsize="2,62">
              <v:shape style="position:absolute;left:3690;top:-65;width:2;height:62" coordorigin="3690,-65" coordsize="0,62" path="m3690,-65l3690,-4e" filled="false" stroked="true" strokeweight=".465379pt" strokecolor="#ff00ff">
                <v:path arrowok="t"/>
              </v:shape>
            </v:group>
            <v:group style="position:absolute;left:3267;top:-65;width:2;height:62" coordorigin="3267,-65" coordsize="2,62">
              <v:shape style="position:absolute;left:3267;top:-65;width:2;height:62" coordorigin="3267,-65" coordsize="0,62" path="m3267,-65l3267,-4e" filled="false" stroked="true" strokeweight=".495085pt" strokecolor="#ff00ff">
                <v:path arrowok="t"/>
              </v:shape>
            </v:group>
            <v:group style="position:absolute;left:2756;top:-65;width:2;height:62" coordorigin="2756,-65" coordsize="2,62">
              <v:shape style="position:absolute;left:2756;top:-65;width:2;height:62" coordorigin="2756,-65" coordsize="0,62" path="m2756,-65l2756,-4e" filled="false" stroked="true" strokeweight=".410927pt" strokecolor="#ff00ff">
                <v:path arrowok="t"/>
              </v:shape>
            </v:group>
            <v:group style="position:absolute;left:3339;top:-65;width:2;height:62" coordorigin="3339,-65" coordsize="2,62">
              <v:shape style="position:absolute;left:3339;top:-65;width:2;height:62" coordorigin="3339,-65" coordsize="0,62" path="m3339,-65l3339,-4e" filled="false" stroked="true" strokeweight=".509940pt" strokecolor="#ff00ff">
                <v:path arrowok="t"/>
              </v:shape>
            </v:group>
            <v:group style="position:absolute;left:4011;top:-65;width:2;height:62" coordorigin="4011,-65" coordsize="2,62">
              <v:shape style="position:absolute;left:4011;top:-65;width:2;height:62" coordorigin="4011,-65" coordsize="0,62" path="m4011,-4l4011,-65e" filled="false" stroked="true" strokeweight=".371318pt" strokecolor="#ff00ff">
                <v:path arrowok="t"/>
              </v:shape>
            </v:group>
            <v:group style="position:absolute;left:3354;top:-65;width:2;height:62" coordorigin="3354,-65" coordsize="2,62">
              <v:shape style="position:absolute;left:3354;top:-65;width:2;height:62" coordorigin="3354,-65" coordsize="0,62" path="m3354,-65l3354,-4e" filled="false" stroked="true" strokeweight=".514902pt" strokecolor="#ff00ff">
                <v:path arrowok="t"/>
              </v:shape>
            </v:group>
            <v:group style="position:absolute;left:4391;top:-65;width:2;height:62" coordorigin="4391,-65" coordsize="2,62">
              <v:shape style="position:absolute;left:4391;top:-65;width:2;height:62" coordorigin="4391,-65" coordsize="0,62" path="m4391,-4l4391,-65e" filled="false" stroked="true" strokeweight=".371318pt" strokecolor="#ff00ff">
                <v:path arrowok="t"/>
              </v:shape>
            </v:group>
            <v:group style="position:absolute;left:3253;top:-65;width:2;height:62" coordorigin="3253,-65" coordsize="2,62">
              <v:shape style="position:absolute;left:3253;top:-65;width:2;height:62" coordorigin="3253,-65" coordsize="0,62" path="m3253,-65l3253,-4e" filled="false" stroked="true" strokeweight=".534689pt" strokecolor="#ff00ff">
                <v:path arrowok="t"/>
              </v:shape>
            </v:group>
            <v:group style="position:absolute;left:3179;top:-65;width:2;height:62" coordorigin="3179,-65" coordsize="2,62">
              <v:shape style="position:absolute;left:3179;top:-65;width:2;height:62" coordorigin="3179,-65" coordsize="0,62" path="m3179,-65l3179,-4e" filled="false" stroked="true" strokeweight=".509937pt" strokecolor="#ff00ff">
                <v:path arrowok="t"/>
              </v:shape>
            </v:group>
            <v:group style="position:absolute;left:3638;top:-65;width:2;height:62" coordorigin="3638,-65" coordsize="2,62">
              <v:shape style="position:absolute;left:3638;top:-65;width:2;height:62" coordorigin="3638,-65" coordsize="0,62" path="m3638,-65l3638,-4e" filled="false" stroked="true" strokeweight=".38617pt" strokecolor="#ff00ff">
                <v:path arrowok="t"/>
              </v:shape>
            </v:group>
            <v:group style="position:absolute;left:3647;top:-65;width:2;height:62" coordorigin="3647,-65" coordsize="2,62">
              <v:shape style="position:absolute;left:3647;top:-65;width:2;height:62" coordorigin="3647,-65" coordsize="0,62" path="m3647,-65l3647,-4e" filled="false" stroked="true" strokeweight=".485186pt" strokecolor="#ff00ff">
                <v:path arrowok="t"/>
              </v:shape>
            </v:group>
            <v:group style="position:absolute;left:3584;top:-65;width:2;height:62" coordorigin="3584,-65" coordsize="2,62">
              <v:shape style="position:absolute;left:3584;top:-65;width:2;height:62" coordorigin="3584,-65" coordsize="0,62" path="m3584,-65l3584,-4e" filled="false" stroked="true" strokeweight=".450529pt" strokecolor="#ff00ff">
                <v:path arrowok="t"/>
              </v:shape>
            </v:group>
            <v:group style="position:absolute;left:2984;top:-65;width:2;height:62" coordorigin="2984,-65" coordsize="2,62">
              <v:shape style="position:absolute;left:2984;top:-65;width:2;height:62" coordorigin="2984,-65" coordsize="0,62" path="m2984,-65l2984,-4e" filled="false" stroked="true" strokeweight=".500036pt" strokecolor="#ff00ff">
                <v:path arrowok="t"/>
              </v:shape>
            </v:group>
            <v:group style="position:absolute;left:3401;top:-65;width:2;height:62" coordorigin="3401,-65" coordsize="2,62">
              <v:shape style="position:absolute;left:3401;top:-65;width:2;height:62" coordorigin="3401,-65" coordsize="0,62" path="m3401,-65l3401,-4e" filled="false" stroked="true" strokeweight=".480229pt" strokecolor="#ff00ff">
                <v:path arrowok="t"/>
              </v:shape>
            </v:group>
            <v:group style="position:absolute;left:3420;top:-65;width:2;height:62" coordorigin="3420,-65" coordsize="2,62">
              <v:shape style="position:absolute;left:3420;top:-65;width:2;height:62" coordorigin="3420,-65" coordsize="0,62" path="m3420,-65l3420,-4e" filled="false" stroked="true" strokeweight=".410925pt" strokecolor="#ff00ff">
                <v:path arrowok="t"/>
              </v:shape>
            </v:group>
            <v:group style="position:absolute;left:3984;top:-65;width:2;height:62" coordorigin="3984,-65" coordsize="2,62">
              <v:shape style="position:absolute;left:3984;top:-65;width:2;height:62" coordorigin="3984,-65" coordsize="0,62" path="m3984,-4l3984,-65e" filled="false" stroked="true" strokeweight=".371318pt" strokecolor="#ff00ff">
                <v:path arrowok="t"/>
              </v:shape>
            </v:group>
            <v:group style="position:absolute;left:3030;top:-65;width:2;height:62" coordorigin="3030,-65" coordsize="2,62">
              <v:shape style="position:absolute;left:3030;top:-65;width:2;height:62" coordorigin="3030,-65" coordsize="0,62" path="m3030,-65l3030,-4e" filled="false" stroked="true" strokeweight=".460442pt" strokecolor="#ff00ff">
                <v:path arrowok="t"/>
              </v:shape>
            </v:group>
            <v:group style="position:absolute;left:3062;top:-65;width:2;height:62" coordorigin="3062,-65" coordsize="2,62">
              <v:shape style="position:absolute;left:3062;top:-65;width:2;height:62" coordorigin="3062,-65" coordsize="0,62" path="m3062,-65l3062,-4e" filled="false" stroked="true" strokeweight=".485191pt" strokecolor="#ff00ff">
                <v:path arrowok="t"/>
              </v:shape>
            </v:group>
            <v:group style="position:absolute;left:2915;top:-65;width:2;height:62" coordorigin="2915,-65" coordsize="2,62">
              <v:shape style="position:absolute;left:2915;top:-65;width:2;height:62" coordorigin="2915,-65" coordsize="0,62" path="m2915,-65l2915,-4e" filled="false" stroked="true" strokeweight=".509948pt" strokecolor="#ff00ff">
                <v:path arrowok="t"/>
              </v:shape>
            </v:group>
            <v:group style="position:absolute;left:3390;top:-65;width:2;height:62" coordorigin="3390,-65" coordsize="2,62">
              <v:shape style="position:absolute;left:3390;top:-65;width:2;height:62" coordorigin="3390,-65" coordsize="0,62" path="m3390,-65l3390,-4e" filled="false" stroked="true" strokeweight=".405971pt" strokecolor="#ff00ff">
                <v:path arrowok="t"/>
              </v:shape>
            </v:group>
            <v:group style="position:absolute;left:3311;top:-65;width:2;height:62" coordorigin="3311,-65" coordsize="2,62">
              <v:shape style="position:absolute;left:3311;top:-65;width:2;height:62" coordorigin="3311,-65" coordsize="0,62" path="m3311,-65l3311,-4e" filled="false" stroked="true" strokeweight=".519836pt" strokecolor="#ff00ff">
                <v:path arrowok="t"/>
              </v:shape>
            </v:group>
            <v:group style="position:absolute;left:3273;top:-65;width:2;height:62" coordorigin="3273,-65" coordsize="2,62">
              <v:shape style="position:absolute;left:3273;top:-65;width:2;height:62" coordorigin="3273,-65" coordsize="0,62" path="m3273,-65l3273,-4e" filled="false" stroked="true" strokeweight=".519836pt" strokecolor="#ff00ff">
                <v:path arrowok="t"/>
              </v:shape>
            </v:group>
            <v:group style="position:absolute;left:3444;top:-65;width:2;height:62" coordorigin="3444,-65" coordsize="2,62">
              <v:shape style="position:absolute;left:3444;top:-65;width:2;height:62" coordorigin="3444,-65" coordsize="0,62" path="m3444,-65l3444,-4e" filled="false" stroked="true" strokeweight=".455485pt" strokecolor="#ff00ff">
                <v:path arrowok="t"/>
              </v:shape>
            </v:group>
            <v:group style="position:absolute;left:3950;top:-65;width:2;height:62" coordorigin="3950,-65" coordsize="2,62">
              <v:shape style="position:absolute;left:3950;top:-65;width:2;height:62" coordorigin="3950,-65" coordsize="0,62" path="m3950,-65l3950,-4e" filled="false" stroked="true" strokeweight=".376268pt" strokecolor="#ff00ff">
                <v:path arrowok="t"/>
              </v:shape>
            </v:group>
            <v:group style="position:absolute;left:4227;top:-65;width:2;height:62" coordorigin="4227,-65" coordsize="2,62">
              <v:shape style="position:absolute;left:4227;top:-65;width:2;height:62" coordorigin="4227,-65" coordsize="0,62" path="m4227,-4l4227,-65e" filled="false" stroked="true" strokeweight=".371318pt" strokecolor="#ff00ff">
                <v:path arrowok="t"/>
              </v:shape>
            </v:group>
            <v:group style="position:absolute;left:3980;top:-65;width:2;height:62" coordorigin="3980,-65" coordsize="2,62">
              <v:shape style="position:absolute;left:3980;top:-65;width:2;height:62" coordorigin="3980,-65" coordsize="0,62" path="m3980,-4l3980,-65e" filled="false" stroked="true" strokeweight=".371318pt" strokecolor="#ff00ff">
                <v:path arrowok="t"/>
              </v:shape>
            </v:group>
            <v:group style="position:absolute;left:3660;top:-65;width:2;height:62" coordorigin="3660,-65" coordsize="2,62">
              <v:shape style="position:absolute;left:3660;top:-65;width:2;height:62" coordorigin="3660,-65" coordsize="0,62" path="m3660,-65l3660,-4e" filled="false" stroked="true" strokeweight=".450532pt" strokecolor="#ff00ff">
                <v:path arrowok="t"/>
              </v:shape>
            </v:group>
            <v:group style="position:absolute;left:3348;top:-65;width:2;height:62" coordorigin="3348,-65" coordsize="2,62">
              <v:shape style="position:absolute;left:3348;top:-65;width:2;height:62" coordorigin="3348,-65" coordsize="0,62" path="m3348,-65l3348,-4e" filled="false" stroked="true" strokeweight=".500038pt" strokecolor="#ff00ff">
                <v:path arrowok="t"/>
              </v:shape>
            </v:group>
            <v:group style="position:absolute;left:2865;top:-65;width:2;height:62" coordorigin="2865,-65" coordsize="2,62">
              <v:shape style="position:absolute;left:2865;top:-65;width:2;height:62" coordorigin="2865,-65" coordsize="0,62" path="m2865,-65l2865,-4e" filled="false" stroked="true" strokeweight=".455491pt" strokecolor="#ff00ff">
                <v:path arrowok="t"/>
              </v:shape>
            </v:group>
            <v:group style="position:absolute;left:3333;top:-65;width:2;height:62" coordorigin="3333,-65" coordsize="2,62">
              <v:shape style="position:absolute;left:3333;top:-65;width:2;height:62" coordorigin="3333,-65" coordsize="0,62" path="m3333,-65l3333,-4e" filled="false" stroked="true" strokeweight=".495093pt" strokecolor="#ff00ff">
                <v:path arrowok="t"/>
              </v:shape>
            </v:group>
            <v:group style="position:absolute;left:4115;top:-65;width:2;height:62" coordorigin="4115,-65" coordsize="2,62">
              <v:shape style="position:absolute;left:4115;top:-65;width:2;height:62" coordorigin="4115,-65" coordsize="0,62" path="m4115,-65l4115,-4e" filled="false" stroked="true" strokeweight=".38617pt" strokecolor="#ff00ff">
                <v:path arrowok="t"/>
              </v:shape>
            </v:group>
            <v:group style="position:absolute;left:3829;top:-65;width:2;height:62" coordorigin="3829,-65" coordsize="2,62">
              <v:shape style="position:absolute;left:3829;top:-65;width:2;height:62" coordorigin="3829,-65" coordsize="0,62" path="m3829,-65l3829,-4e" filled="false" stroked="true" strokeweight=".485186pt" strokecolor="#ff00ff">
                <v:path arrowok="t"/>
              </v:shape>
            </v:group>
            <v:group style="position:absolute;left:3815;top:-65;width:2;height:62" coordorigin="3815,-65" coordsize="2,62">
              <v:shape style="position:absolute;left:3815;top:-65;width:2;height:62" coordorigin="3815,-65" coordsize="0,62" path="m3815,-65l3815,-4e" filled="false" stroked="true" strokeweight=".504981pt" strokecolor="#ff00ff">
                <v:path arrowok="t"/>
              </v:shape>
            </v:group>
            <v:group style="position:absolute;left:3706;top:-65;width:2;height:62" coordorigin="3706,-65" coordsize="2,62">
              <v:shape style="position:absolute;left:3706;top:-65;width:2;height:62" coordorigin="3706,-65" coordsize="0,62" path="m3706,-65l3706,-4e" filled="false" stroked="true" strokeweight=".500038pt" strokecolor="#ff00ff">
                <v:path arrowok="t"/>
              </v:shape>
            </v:group>
            <v:group style="position:absolute;left:2906;top:-65;width:2;height:62" coordorigin="2906,-65" coordsize="2,62">
              <v:shape style="position:absolute;left:2906;top:-65;width:2;height:62" coordorigin="2906,-65" coordsize="0,62" path="m2906,-65l2906,-4e" filled="false" stroked="true" strokeweight=".430731pt" strokecolor="#ff00ff">
                <v:path arrowok="t"/>
              </v:shape>
            </v:group>
            <v:group style="position:absolute;left:3097;top:-65;width:2;height:62" coordorigin="3097,-65" coordsize="2,62">
              <v:shape style="position:absolute;left:3097;top:-65;width:2;height:62" coordorigin="3097,-65" coordsize="0,62" path="m3097,-65l3097,-4e" filled="false" stroked="true" strokeweight=".396072pt" strokecolor="#ff00ff">
                <v:path arrowok="t"/>
              </v:shape>
            </v:group>
            <v:group style="position:absolute;left:3021;top:-65;width:2;height:62" coordorigin="3021,-65" coordsize="2,62">
              <v:shape style="position:absolute;left:3021;top:-65;width:2;height:62" coordorigin="3021,-65" coordsize="0,62" path="m3021,-65l3021,-4e" filled="false" stroked="true" strokeweight=".534700pt" strokecolor="#ff00ff">
                <v:path arrowok="t"/>
              </v:shape>
            </v:group>
            <v:group style="position:absolute;left:3220;top:-65;width:2;height:62" coordorigin="3220,-65" coordsize="2,62">
              <v:shape style="position:absolute;left:3220;top:-65;width:2;height:62" coordorigin="3220,-65" coordsize="0,62" path="m3220,-65l3220,-4e" filled="false" stroked="true" strokeweight=".519847pt" strokecolor="#ff00ff">
                <v:path arrowok="t"/>
              </v:shape>
            </v:group>
            <v:group style="position:absolute;left:3288;top:-65;width:2;height:62" coordorigin="3288,-65" coordsize="2,62">
              <v:shape style="position:absolute;left:3288;top:-65;width:2;height:62" coordorigin="3288,-65" coordsize="0,62" path="m3288,-65l3288,-4e" filled="false" stroked="true" strokeweight=".455485pt" strokecolor="#ff00ff">
                <v:path arrowok="t"/>
              </v:shape>
            </v:group>
            <v:group style="position:absolute;left:2655;top:-65;width:2;height:62" coordorigin="2655,-65" coordsize="2,62">
              <v:shape style="position:absolute;left:2655;top:-65;width:2;height:62" coordorigin="2655,-65" coordsize="0,62" path="m2655,-4l2655,-65e" filled="false" stroked="true" strokeweight=".371318pt" strokecolor="#ff00ff">
                <v:path arrowok="t"/>
              </v:shape>
            </v:group>
            <v:group style="position:absolute;left:3375;top:-65;width:2;height:62" coordorigin="3375,-65" coordsize="2,62">
              <v:shape style="position:absolute;left:3375;top:-65;width:2;height:62" coordorigin="3375,-65" coordsize="0,62" path="m3375,-4l3375,-65e" filled="false" stroked="true" strokeweight=".371318pt" strokecolor="#ff00ff">
                <v:path arrowok="t"/>
              </v:shape>
            </v:group>
            <v:group style="position:absolute;left:3498;top:-65;width:2;height:62" coordorigin="3498,-65" coordsize="2,62">
              <v:shape style="position:absolute;left:3498;top:-65;width:2;height:62" coordorigin="3498,-65" coordsize="0,62" path="m3498,-65l3498,-4e" filled="false" stroked="true" strokeweight=".445584pt" strokecolor="#ff00ff">
                <v:path arrowok="t"/>
              </v:shape>
            </v:group>
            <v:group style="position:absolute;left:3182;top:-65;width:2;height:62" coordorigin="3182,-65" coordsize="2,62">
              <v:shape style="position:absolute;left:3182;top:-65;width:2;height:62" coordorigin="3182,-65" coordsize="0,62" path="m3182,-65l3182,-4e" filled="false" stroked="true" strokeweight=".509932pt" strokecolor="#ff00ff">
                <v:path arrowok="t"/>
              </v:shape>
            </v:group>
            <v:group style="position:absolute;left:3328;top:-65;width:2;height:62" coordorigin="3328,-65" coordsize="2,62">
              <v:shape style="position:absolute;left:3328;top:-65;width:2;height:62" coordorigin="3328,-65" coordsize="0,62" path="m3328,-4l3328,-65e" filled="false" stroked="true" strokeweight=".371318pt" strokecolor="#ff00ff">
                <v:path arrowok="t"/>
              </v:shape>
            </v:group>
            <v:group style="position:absolute;left:3143;top:-65;width:2;height:62" coordorigin="3143,-65" coordsize="2,62">
              <v:shape style="position:absolute;left:3143;top:-65;width:2;height:62" coordorigin="3143,-65" coordsize="0,62" path="m3143,-65l3143,-4e" filled="false" stroked="true" strokeweight=".465385pt" strokecolor="#ff00ff">
                <v:path arrowok="t"/>
              </v:shape>
            </v:group>
            <v:group style="position:absolute;left:2691;top:-65;width:2;height:62" coordorigin="2691,-65" coordsize="2,62">
              <v:shape style="position:absolute;left:2691;top:-65;width:2;height:62" coordorigin="2691,-65" coordsize="0,62" path="m2691,-4l2691,-65e" filled="false" stroked="true" strokeweight=".371318pt" strokecolor="#ff00ff">
                <v:path arrowok="t"/>
              </v:shape>
            </v:group>
            <v:group style="position:absolute;left:3757;top:-65;width:2;height:62" coordorigin="3757,-65" coordsize="2,62">
              <v:shape style="position:absolute;left:3757;top:-65;width:2;height:62" coordorigin="3757,-65" coordsize="0,62" path="m3757,-4l3757,-65e" filled="false" stroked="true" strokeweight=".371318pt" strokecolor="#ff00ff">
                <v:path arrowok="t"/>
              </v:shape>
            </v:group>
            <v:group style="position:absolute;left:4356;top:-65;width:2;height:62" coordorigin="4356,-65" coordsize="2,62">
              <v:shape style="position:absolute;left:4356;top:-65;width:2;height:62" coordorigin="4356,-65" coordsize="0,62" path="m4356,-4l4356,-65e" filled="false" stroked="true" strokeweight=".371318pt" strokecolor="#ff00ff">
                <v:path arrowok="t"/>
              </v:shape>
            </v:group>
            <v:group style="position:absolute;left:4252;top:-65;width:2;height:62" coordorigin="4252,-65" coordsize="2,62">
              <v:shape style="position:absolute;left:4252;top:-65;width:2;height:62" coordorigin="4252,-65" coordsize="0,62" path="m4252,-65l4252,-4e" filled="false" stroked="true" strokeweight=".420827pt" strokecolor="#ff00ff">
                <v:path arrowok="t"/>
              </v:shape>
            </v:group>
            <v:group style="position:absolute;left:3715;top:-65;width:2;height:62" coordorigin="3715,-65" coordsize="2,62">
              <v:shape style="position:absolute;left:3715;top:-65;width:2;height:62" coordorigin="3715,-65" coordsize="0,62" path="m3715,-65l3715,-4e" filled="false" stroked="true" strokeweight=".401023pt" strokecolor="#ff00ff">
                <v:path arrowok="t"/>
              </v:shape>
            </v:group>
            <v:group style="position:absolute;left:3125;top:-65;width:2;height:62" coordorigin="3125,-65" coordsize="2,62">
              <v:shape style="position:absolute;left:3125;top:-65;width:2;height:62" coordorigin="3125,-65" coordsize="0,62" path="m3125,-65l3125,-4e" filled="false" stroked="true" strokeweight=".504994pt" strokecolor="#ff00ff">
                <v:path arrowok="t"/>
              </v:shape>
            </v:group>
            <v:group style="position:absolute;left:2875;top:-65;width:2;height:62" coordorigin="2875,-65" coordsize="2,62">
              <v:shape style="position:absolute;left:2875;top:-65;width:2;height:62" coordorigin="2875,-65" coordsize="0,62" path="m2875,-65l2875,-4e" filled="false" stroked="true" strokeweight=".445578pt" strokecolor="#ff00ff">
                <v:path arrowok="t"/>
              </v:shape>
            </v:group>
            <v:group style="position:absolute;left:2968;top:-65;width:2;height:62" coordorigin="2968,-65" coordsize="2,62">
              <v:shape style="position:absolute;left:2968;top:-65;width:2;height:62" coordorigin="2968,-65" coordsize="0,62" path="m2968,-65l2968,-4e" filled="false" stroked="true" strokeweight=".47033pt" strokecolor="#ff00ff">
                <v:path arrowok="t"/>
              </v:shape>
            </v:group>
            <v:group style="position:absolute;left:3189;top:-65;width:2;height:62" coordorigin="3189,-65" coordsize="2,62">
              <v:shape style="position:absolute;left:3189;top:-65;width:2;height:62" coordorigin="3189,-65" coordsize="0,62" path="m3189,-65l3189,-4e" filled="false" stroked="true" strokeweight=".485175pt" strokecolor="#ff00ff">
                <v:path arrowok="t"/>
              </v:shape>
            </v:group>
            <v:group style="position:absolute;left:2921;top:-65;width:2;height:62" coordorigin="2921,-65" coordsize="2,62">
              <v:shape style="position:absolute;left:2921;top:-65;width:2;height:62" coordorigin="2921,-65" coordsize="0,62" path="m2921,-65l2921,-4e" filled="false" stroked="true" strokeweight=".48024pt" strokecolor="#ff00ff">
                <v:path arrowok="t"/>
              </v:shape>
            </v:group>
            <v:group style="position:absolute;left:2784;top:-65;width:2;height:62" coordorigin="2784,-65" coordsize="2,62">
              <v:shape style="position:absolute;left:2784;top:-65;width:2;height:62" coordorigin="2784,-65" coordsize="0,62" path="m2784,-4l2784,-65e" filled="false" stroked="true" strokeweight=".371318pt" strokecolor="#ff00ff">
                <v:path arrowok="t"/>
              </v:shape>
            </v:group>
            <v:group style="position:absolute;left:3004;top:-65;width:2;height:62" coordorigin="3004,-65" coordsize="2,62">
              <v:shape style="position:absolute;left:3004;top:-65;width:2;height:62" coordorigin="3004,-65" coordsize="0,62" path="m3004,-65l3004,-4e" filled="false" stroked="true" strokeweight=".391121pt" strokecolor="#ff00ff">
                <v:path arrowok="t"/>
              </v:shape>
            </v:group>
            <v:group style="position:absolute;left:3463;top:-65;width:2;height:62" coordorigin="3463,-65" coordsize="2,62">
              <v:shape style="position:absolute;left:3463;top:-65;width:2;height:62" coordorigin="3463,-65" coordsize="0,62" path="m3463,-65l3463,-4e" filled="false" stroked="true" strokeweight=".455488pt" strokecolor="#ff00ff">
                <v:path arrowok="t"/>
              </v:shape>
            </v:group>
            <v:group style="position:absolute;left:4182;top:-65;width:2;height:62" coordorigin="4182,-65" coordsize="2,62">
              <v:shape style="position:absolute;left:4182;top:-65;width:2;height:62" coordorigin="4182,-65" coordsize="0,62" path="m4182,-65l4182,-4e" filled="false" stroked="true" strokeweight=".450532pt" strokecolor="#ff00ff">
                <v:path arrowok="t"/>
              </v:shape>
            </v:group>
            <v:group style="position:absolute;left:4216;top:-65;width:2;height:62" coordorigin="4216,-65" coordsize="2,62">
              <v:shape style="position:absolute;left:4216;top:-65;width:2;height:62" coordorigin="4216,-65" coordsize="0,62" path="m4216,-65l4216,-4e" filled="false" stroked="true" strokeweight=".420827pt" strokecolor="#ff00ff">
                <v:path arrowok="t"/>
              </v:shape>
            </v:group>
            <v:group style="position:absolute;left:3050;top:-65;width:2;height:62" coordorigin="3050,-65" coordsize="2,62">
              <v:shape style="position:absolute;left:3050;top:-65;width:2;height:62" coordorigin="3050,-65" coordsize="0,62" path="m3050,-65l3050,-4e" filled="false" stroked="true" strokeweight=".465382pt" strokecolor="#ff00ff">
                <v:path arrowok="t"/>
              </v:shape>
            </v:group>
            <v:group style="position:absolute;left:3162;top:-65;width:2;height:62" coordorigin="3162,-65" coordsize="2,62">
              <v:shape style="position:absolute;left:3162;top:-65;width:2;height:62" coordorigin="3162,-65" coordsize="0,62" path="m3162,-65l3162,-4e" filled="false" stroked="true" strokeweight=".509937pt" strokecolor="#ff00ff">
                <v:path arrowok="t"/>
              </v:shape>
            </v:group>
            <v:group style="position:absolute;left:3483;top:-65;width:2;height:62" coordorigin="3483,-65" coordsize="2,62">
              <v:shape style="position:absolute;left:3483;top:-65;width:2;height:62" coordorigin="3483,-65" coordsize="0,62" path="m3483,-65l3483,-4e" filled="false" stroked="true" strokeweight=".495093pt" strokecolor="#ff00ff">
                <v:path arrowok="t"/>
              </v:shape>
            </v:group>
            <v:group style="position:absolute;left:2880;top:-65;width:2;height:62" coordorigin="2880,-65" coordsize="2,62">
              <v:shape style="position:absolute;left:2880;top:-65;width:2;height:62" coordorigin="2880,-65" coordsize="0,62" path="m2880,-65l2880,-4e" filled="false" stroked="true" strokeweight=".401023pt" strokecolor="#ff00ff">
                <v:path arrowok="t"/>
              </v:shape>
            </v:group>
            <v:group style="position:absolute;left:3079;top:-65;width:2;height:62" coordorigin="3079,-65" coordsize="2,62">
              <v:shape style="position:absolute;left:3079;top:-65;width:2;height:62" coordorigin="3079,-65" coordsize="0,62" path="m3079,-65l3079,-4e" filled="false" stroked="true" strokeweight=".529749pt" strokecolor="#ff00ff">
                <v:path arrowok="t"/>
              </v:shape>
            </v:group>
            <v:group style="position:absolute;left:3973;top:-65;width:2;height:62" coordorigin="3973,-65" coordsize="2,62">
              <v:shape style="position:absolute;left:3973;top:-65;width:2;height:62" coordorigin="3973,-65" coordsize="0,62" path="m3973,-65l3973,-4e" filled="false" stroked="true" strokeweight=".445581pt" strokecolor="#ff00ff">
                <v:path arrowok="t"/>
              </v:shape>
            </v:group>
            <v:group style="position:absolute;left:3602;top:-65;width:2;height:62" coordorigin="3602,-65" coordsize="2,62">
              <v:shape style="position:absolute;left:3602;top:-65;width:2;height:62" coordorigin="3602,-65" coordsize="0,62" path="m3602,-65l3602,-4e" filled="false" stroked="true" strokeweight=".450532pt" strokecolor="#ff00ff">
                <v:path arrowok="t"/>
              </v:shape>
            </v:group>
            <v:group style="position:absolute;left:3090;top:-65;width:2;height:62" coordorigin="3090,-65" coordsize="2,62">
              <v:shape style="position:absolute;left:3090;top:-65;width:2;height:62" coordorigin="3090,-65" coordsize="0,62" path="m3090,-65l3090,-4e" filled="false" stroked="true" strokeweight=".47033pt" strokecolor="#ff00ff">
                <v:path arrowok="t"/>
              </v:shape>
            </v:group>
            <v:group style="position:absolute;left:3772;top:-65;width:2;height:62" coordorigin="3772,-65" coordsize="2,62">
              <v:shape style="position:absolute;left:3772;top:-65;width:2;height:62" coordorigin="3772,-65" coordsize="0,62" path="m3772,-65l3772,-4e" filled="false" stroked="true" strokeweight=".405974pt" strokecolor="#ff00ff">
                <v:path arrowok="t"/>
              </v:shape>
            </v:group>
            <v:group style="position:absolute;left:2710;top:-65;width:2;height:62" coordorigin="2710,-65" coordsize="2,62">
              <v:shape style="position:absolute;left:2710;top:-65;width:2;height:62" coordorigin="2710,-65" coordsize="0,62" path="m2710,-65l2710,-4e" filled="false" stroked="true" strokeweight=".470336pt" strokecolor="#ff00ff">
                <v:path arrowok="t"/>
              </v:shape>
            </v:group>
            <v:group style="position:absolute;left:2926;top:-65;width:2;height:62" coordorigin="2926,-65" coordsize="2,62">
              <v:shape style="position:absolute;left:2926;top:-65;width:2;height:62" coordorigin="2926,-65" coordsize="0,62" path="m2926,-65l2926,-4e" filled="false" stroked="true" strokeweight=".465385pt" strokecolor="#ff00ff">
                <v:path arrowok="t"/>
              </v:shape>
            </v:group>
            <v:group style="position:absolute;left:3573;top:-65;width:2;height:62" coordorigin="3573,-65" coordsize="2,62">
              <v:shape style="position:absolute;left:3573;top:-65;width:2;height:62" coordorigin="3573,-65" coordsize="0,62" path="m3573,-65l3573,-4e" filled="false" stroked="true" strokeweight=".425777pt" strokecolor="#ff00ff">
                <v:path arrowok="t"/>
              </v:shape>
            </v:group>
            <v:group style="position:absolute;left:3516;top:-65;width:2;height:62" coordorigin="3516,-65" coordsize="2,62">
              <v:shape style="position:absolute;left:3516;top:-65;width:2;height:62" coordorigin="3516,-65" coordsize="0,62" path="m3516,-65l3516,-4e" filled="false" stroked="true" strokeweight=".465387pt" strokecolor="#ff00ff">
                <v:path arrowok="t"/>
              </v:shape>
            </v:group>
            <v:group style="position:absolute;left:4264;top:-65;width:2;height:62" coordorigin="4264,-65" coordsize="2,62">
              <v:shape style="position:absolute;left:4264;top:-65;width:2;height:62" coordorigin="4264,-65" coordsize="0,62" path="m4264,-4l4264,-65e" filled="false" stroked="true" strokeweight=".371318pt" strokecolor="#ff00ff">
                <v:path arrowok="t"/>
              </v:shape>
            </v:group>
            <v:group style="position:absolute;left:3046;top:-65;width:2;height:62" coordorigin="3046,-65" coordsize="2,62">
              <v:shape style="position:absolute;left:3046;top:-65;width:2;height:62" coordorigin="3046,-65" coordsize="0,62" path="m3046,-65l3046,-4e" filled="false" stroked="true" strokeweight=".415876pt" strokecolor="#ff00ff">
                <v:path arrowok="t"/>
              </v:shape>
            </v:group>
            <v:group style="position:absolute;left:2841;top:-65;width:2;height:62" coordorigin="2841,-65" coordsize="2,62">
              <v:shape style="position:absolute;left:2841;top:-65;width:2;height:62" coordorigin="2841,-65" coordsize="0,62" path="m2841,-65l2841,-4e" filled="false" stroked="true" strokeweight=".480243pt" strokecolor="#ff00ff">
                <v:path arrowok="t"/>
              </v:shape>
            </v:group>
            <v:group style="position:absolute;left:3073;top:-65;width:2;height:62" coordorigin="3073,-65" coordsize="2,62">
              <v:shape style="position:absolute;left:3073;top:-65;width:2;height:62" coordorigin="3073,-65" coordsize="0,62" path="m3073,-65l3073,-4e" filled="false" stroked="true" strokeweight=".495082pt" strokecolor="#ff00ff">
                <v:path arrowok="t"/>
              </v:shape>
            </v:group>
            <v:group style="position:absolute;left:3186;top:-65;width:2;height:62" coordorigin="3186,-65" coordsize="2,62">
              <v:shape style="position:absolute;left:3186;top:-65;width:2;height:62" coordorigin="3186,-65" coordsize="0,62" path="m3186,-65l3186,-4e" filled="false" stroked="true" strokeweight=".376271pt" strokecolor="#ff00ff">
                <v:path arrowok="t"/>
              </v:shape>
            </v:group>
            <v:group style="position:absolute;left:2953;top:-65;width:2;height:62" coordorigin="2953,-65" coordsize="2,62">
              <v:shape style="position:absolute;left:2953;top:-65;width:2;height:62" coordorigin="2953,-65" coordsize="0,62" path="m2953,-65l2953,-4e" filled="false" stroked="true" strokeweight=".415876pt" strokecolor="#ff00ff">
                <v:path arrowok="t"/>
              </v:shape>
            </v:group>
            <v:group style="position:absolute;left:3131;top:-65;width:2;height:62" coordorigin="3131,-65" coordsize="2,62">
              <v:shape style="position:absolute;left:3131;top:-65;width:2;height:62" coordorigin="3131,-65" coordsize="0,62" path="m3131,-65l3131,-4e" filled="false" stroked="true" strokeweight=".440633pt" strokecolor="#ff00ff">
                <v:path arrowok="t"/>
              </v:shape>
            </v:group>
            <v:group style="position:absolute;left:2608;top:-65;width:2;height:62" coordorigin="2608,-65" coordsize="2,62">
              <v:shape style="position:absolute;left:2608;top:-65;width:2;height:62" coordorigin="2608,-65" coordsize="0,62" path="m2608,-65l2608,-4e" filled="false" stroked="true" strokeweight=".465385pt" strokecolor="#ff00ff">
                <v:path arrowok="t"/>
              </v:shape>
            </v:group>
            <v:group style="position:absolute;left:3173;top:-65;width:2;height:62" coordorigin="3173,-65" coordsize="2,62">
              <v:shape style="position:absolute;left:3173;top:-65;width:2;height:62" coordorigin="3173,-65" coordsize="0,62" path="m3173,-65l3173,-4e" filled="false" stroked="true" strokeweight=".519847pt" strokecolor="#ff00ff">
                <v:path arrowok="t"/>
              </v:shape>
            </v:group>
            <v:group style="position:absolute;left:3055;top:-65;width:2;height:62" coordorigin="3055,-65" coordsize="2,62">
              <v:shape style="position:absolute;left:3055;top:-65;width:2;height:62" coordorigin="3055,-65" coordsize="0,62" path="m3055,-65l3055,-4e" filled="false" stroked="true" strokeweight=".519839pt" strokecolor="#ff00ff">
                <v:path arrowok="t"/>
              </v:shape>
            </v:group>
            <v:group style="position:absolute;left:3042;top:-65;width:2;height:62" coordorigin="3042,-65" coordsize="2,62">
              <v:shape style="position:absolute;left:3042;top:-65;width:2;height:62" coordorigin="3042,-65" coordsize="0,62" path="m3042,-65l3042,-4e" filled="false" stroked="true" strokeweight=".391121pt" strokecolor="#ff00ff">
                <v:path arrowok="t"/>
              </v:shape>
            </v:group>
            <v:group style="position:absolute;left:2779;top:-65;width:2;height:62" coordorigin="2779,-65" coordsize="2,62">
              <v:shape style="position:absolute;left:2779;top:-65;width:2;height:62" coordorigin="2779,-65" coordsize="0,62" path="m2779,-65l2779,-4e" filled="false" stroked="true" strokeweight=".44063pt" strokecolor="#ff00ff">
                <v:path arrowok="t"/>
              </v:shape>
            </v:group>
            <v:group style="position:absolute;left:3116;top:-65;width:2;height:62" coordorigin="3116,-65" coordsize="2,62">
              <v:shape style="position:absolute;left:3116;top:-65;width:2;height:62" coordorigin="3116,-65" coordsize="0,62" path="m3116,-65l3116,-4e" filled="false" stroked="true" strokeweight=".445578pt" strokecolor="#ff00ff">
                <v:path arrowok="t"/>
              </v:shape>
            </v:group>
            <v:group style="position:absolute;left:3682;top:-65;width:2;height:62" coordorigin="3682,-65" coordsize="2,62">
              <v:shape style="position:absolute;left:3682;top:-65;width:2;height:62" coordorigin="3682,-65" coordsize="0,62" path="m3682,-4l3682,-65e" filled="false" stroked="true" strokeweight=".371318pt" strokecolor="#ff00ff">
                <v:path arrowok="t"/>
              </v:shape>
            </v:group>
            <v:group style="position:absolute;left:3454;top:-65;width:2;height:62" coordorigin="3454,-65" coordsize="2,62">
              <v:shape style="position:absolute;left:3454;top:-65;width:2;height:62" coordorigin="3454,-65" coordsize="0,62" path="m3454,-65l3454,-4e" filled="false" stroked="true" strokeweight=".440627pt" strokecolor="#ff00ff">
                <v:path arrowok="t"/>
              </v:shape>
            </v:group>
            <v:group style="position:absolute;left:3256;top:-65;width:2;height:62" coordorigin="3256,-65" coordsize="2,62">
              <v:shape style="position:absolute;left:3256;top:-65;width:2;height:62" coordorigin="3256,-65" coordsize="0,62" path="m3256,-65l3256,-4e" filled="false" stroked="true" strokeweight=".465387pt" strokecolor="#ff00ff">
                <v:path arrowok="t"/>
              </v:shape>
            </v:group>
            <v:group style="position:absolute;left:2961;top:-65;width:2;height:62" coordorigin="2961,-65" coordsize="2,62">
              <v:shape style="position:absolute;left:2961;top:-65;width:2;height:62" coordorigin="2961,-65" coordsize="0,62" path="m2961,-65l2961,-4e" filled="false" stroked="true" strokeweight=".425769pt" strokecolor="#ff00ff">
                <v:path arrowok="t"/>
              </v:shape>
            </v:group>
            <v:group style="position:absolute;left:2971;top:-65;width:2;height:62" coordorigin="2971,-65" coordsize="2,62">
              <v:shape style="position:absolute;left:2971;top:-65;width:2;height:62" coordorigin="2971,-65" coordsize="0,62" path="m2971,-4l2971,-65e" filled="false" stroked="true" strokeweight=".371318pt" strokecolor="#ff00ff">
                <v:path arrowok="t"/>
              </v:shape>
            </v:group>
            <v:group style="position:absolute;left:2899;top:-65;width:2;height:62" coordorigin="2899,-65" coordsize="2,62">
              <v:shape style="position:absolute;left:2899;top:-65;width:2;height:62" coordorigin="2899,-65" coordsize="0,62" path="m2899,-65l2899,-4e" filled="false" stroked="true" strokeweight=".391121pt" strokecolor="#ff00ff">
                <v:path arrowok="t"/>
              </v:shape>
            </v:group>
            <v:group style="position:absolute;left:2836;top:-65;width:2;height:62" coordorigin="2836,-65" coordsize="2,62">
              <v:shape style="position:absolute;left:2836;top:-65;width:2;height:62" coordorigin="2836,-65" coordsize="0,62" path="m2836,-4l2836,-65e" filled="false" stroked="true" strokeweight=".371318pt" strokecolor="#ff00ff">
                <v:path arrowok="t"/>
              </v:shape>
            </v:group>
            <v:group style="position:absolute;left:2909;top:-65;width:2;height:62" coordorigin="2909,-65" coordsize="2,62">
              <v:shape style="position:absolute;left:2909;top:-65;width:2;height:62" coordorigin="2909,-65" coordsize="0,62" path="m2909,-65l2909,-4e" filled="false" stroked="true" strokeweight=".524793pt" strokecolor="#ff00ff">
                <v:path arrowok="t"/>
              </v:shape>
            </v:group>
            <v:group style="position:absolute;left:3779;top:-65;width:2;height:62" coordorigin="3779,-65" coordsize="2,62">
              <v:shape style="position:absolute;left:3779;top:-65;width:2;height:62" coordorigin="3779,-65" coordsize="0,62" path="m3779,-65l3779,-4e" filled="false" stroked="true" strokeweight=".450537pt" strokecolor="#ff00ff">
                <v:path arrowok="t"/>
              </v:shape>
            </v:group>
            <v:group style="position:absolute;left:2580;top:-65;width:2;height:62" coordorigin="2580,-65" coordsize="2,62">
              <v:shape style="position:absolute;left:2580;top:-65;width:2;height:62" coordorigin="2580,-65" coordsize="0,62" path="m2580,-65l2580,-4e" filled="false" stroked="true" strokeweight=".445584pt" strokecolor="#ff00ff">
                <v:path arrowok="t"/>
              </v:shape>
            </v:group>
            <v:group style="position:absolute;left:3209;top:-65;width:2;height:62" coordorigin="3209,-65" coordsize="2,62">
              <v:shape style="position:absolute;left:3209;top:-65;width:2;height:62" coordorigin="3209,-65" coordsize="0,62" path="m3209,-65l3209,-4e" filled="false" stroked="true" strokeweight=".490147pt" strokecolor="#ff00ff">
                <v:path arrowok="t"/>
              </v:shape>
            </v:group>
            <v:group style="position:absolute;left:3226;top:-65;width:2;height:62" coordorigin="3226,-65" coordsize="2,62">
              <v:shape style="position:absolute;left:3226;top:-65;width:2;height:62" coordorigin="3226,-65" coordsize="0,62" path="m3226,-65l3226,-4e" filled="false" stroked="true" strokeweight=".490142pt" strokecolor="#ff00ff">
                <v:path arrowok="t"/>
              </v:shape>
            </v:group>
            <v:group style="position:absolute;left:3039;top:-65;width:2;height:62" coordorigin="3039,-65" coordsize="2,62">
              <v:shape style="position:absolute;left:3039;top:-65;width:2;height:62" coordorigin="3039,-65" coordsize="0,62" path="m3039,-65l3039,-4e" filled="false" stroked="true" strokeweight=".514899pt" strokecolor="#ff00ff">
                <v:path arrowok="t"/>
              </v:shape>
            </v:group>
            <v:group style="position:absolute;left:2760;top:-65;width:2;height:62" coordorigin="2760,-65" coordsize="2,62">
              <v:shape style="position:absolute;left:2760;top:-65;width:2;height:62" coordorigin="2760,-65" coordsize="0,62" path="m2760,-4l2760,-65e" filled="false" stroked="true" strokeweight=".371318pt" strokecolor="#ff00ff">
                <v:path arrowok="t"/>
              </v:shape>
            </v:group>
            <v:group style="position:absolute;left:2886;top:-65;width:2;height:62" coordorigin="2886,-65" coordsize="2,62">
              <v:shape style="position:absolute;left:2886;top:-65;width:2;height:62" coordorigin="2886,-65" coordsize="0,62" path="m2886,-65l2886,-4e" filled="false" stroked="true" strokeweight=".455483pt" strokecolor="#ff00ff">
                <v:path arrowok="t"/>
              </v:shape>
            </v:group>
            <v:group style="position:absolute;left:3319;top:-65;width:2;height:62" coordorigin="3319,-65" coordsize="2,62">
              <v:shape style="position:absolute;left:3319;top:-65;width:2;height:62" coordorigin="3319,-65" coordsize="0,62" path="m3319,-65l3319,-4e" filled="false" stroked="true" strokeweight=".445578pt" strokecolor="#ff00ff">
                <v:path arrowok="t"/>
              </v:shape>
            </v:group>
            <v:group style="position:absolute;left:3343;top:-65;width:2;height:62" coordorigin="3343,-65" coordsize="2,62">
              <v:shape style="position:absolute;left:3343;top:-65;width:2;height:62" coordorigin="3343,-65" coordsize="0,62" path="m3343,-65l3343,-4e" filled="false" stroked="true" strokeweight=".495087pt" strokecolor="#ff00ff">
                <v:path arrowok="t"/>
              </v:shape>
            </v:group>
            <v:group style="position:absolute;left:3797;top:-65;width:2;height:62" coordorigin="3797,-65" coordsize="2,62">
              <v:shape style="position:absolute;left:3797;top:-65;width:2;height:62" coordorigin="3797,-65" coordsize="0,62" path="m3797,-65l3797,-4e" filled="false" stroked="true" strokeweight=".465382pt" strokecolor="#ff00ff">
                <v:path arrowok="t"/>
              </v:shape>
            </v:group>
            <v:group style="position:absolute;left:4108;top:-65;width:2;height:62" coordorigin="4108,-65" coordsize="2,62">
              <v:shape style="position:absolute;left:4108;top:-65;width:2;height:62" coordorigin="4108,-65" coordsize="0,62" path="m4108,-4l4108,-65e" filled="false" stroked="true" strokeweight=".371318pt" strokecolor="#ff00ff">
                <v:path arrowok="t"/>
              </v:shape>
            </v:group>
            <v:group style="position:absolute;left:3135;top:-65;width:2;height:62" coordorigin="3135,-65" coordsize="2,62">
              <v:shape style="position:absolute;left:3135;top:-65;width:2;height:62" coordorigin="3135,-65" coordsize="0,62" path="m3135,-65l3135,-4e" filled="false" stroked="true" strokeweight=".470338pt" strokecolor="#ff00ff">
                <v:path arrowok="t"/>
              </v:shape>
            </v:group>
            <v:group style="position:absolute;left:3436;top:-65;width:2;height:62" coordorigin="3436,-65" coordsize="2,62">
              <v:shape style="position:absolute;left:3436;top:-65;width:2;height:62" coordorigin="3436,-65" coordsize="0,62" path="m3436,-65l3436,-4e" filled="false" stroked="true" strokeweight=".465385pt" strokecolor="#ff00ff">
                <v:path arrowok="t"/>
              </v:shape>
            </v:group>
            <v:group style="position:absolute;left:3107;top:-65;width:2;height:62" coordorigin="3107,-65" coordsize="2,62">
              <v:shape style="position:absolute;left:3107;top:-65;width:2;height:62" coordorigin="3107,-65" coordsize="0,62" path="m3107,-65l3107,-4e" filled="false" stroked="true" strokeweight=".460434pt" strokecolor="#ff00ff">
                <v:path arrowok="t"/>
              </v:shape>
            </v:group>
            <v:group style="position:absolute;left:3358;top:-65;width:2;height:62" coordorigin="3358,-65" coordsize="2,62">
              <v:shape style="position:absolute;left:3358;top:-65;width:2;height:62" coordorigin="3358,-65" coordsize="0,62" path="m3358,-65l3358,-4e" filled="false" stroked="true" strokeweight=".524803pt" strokecolor="#ff00ff">
                <v:path arrowok="t"/>
              </v:shape>
            </v:group>
            <v:group style="position:absolute;left:3158;top:-65;width:2;height:62" coordorigin="3158,-65" coordsize="2,62">
              <v:shape style="position:absolute;left:3158;top:-65;width:2;height:62" coordorigin="3158,-65" coordsize="0,62" path="m3158,-65l3158,-4e" filled="false" stroked="true" strokeweight=".514886pt" strokecolor="#ff00ff">
                <v:path arrowok="t"/>
              </v:shape>
            </v:group>
            <v:group style="position:absolute;left:3739;top:-65;width:2;height:62" coordorigin="3739,-65" coordsize="2,62">
              <v:shape style="position:absolute;left:3739;top:-65;width:2;height:62" coordorigin="3739,-65" coordsize="0,62" path="m3739,-4l3739,-65e" filled="false" stroked="true" strokeweight=".371318pt" strokecolor="#ff00ff">
                <v:path arrowok="t"/>
              </v:shape>
            </v:group>
            <v:group style="position:absolute;left:3786;top:-65;width:2;height:62" coordorigin="3786,-65" coordsize="2,62">
              <v:shape style="position:absolute;left:3786;top:-65;width:2;height:62" coordorigin="3786,-65" coordsize="0,62" path="m3786,-65l3786,-4e" filled="false" stroked="true" strokeweight=".500046pt" strokecolor="#ff00ff">
                <v:path arrowok="t"/>
              </v:shape>
            </v:group>
            <v:group style="position:absolute;left:3559;top:-65;width:2;height:62" coordorigin="3559,-65" coordsize="2,62">
              <v:shape style="position:absolute;left:3559;top:-65;width:2;height:62" coordorigin="3559,-65" coordsize="0,62" path="m3559,-4l3559,-65e" filled="false" stroked="true" strokeweight=".371318pt" strokecolor="#ff00ff">
                <v:path arrowok="t"/>
              </v:shape>
            </v:group>
            <v:group style="position:absolute;left:3608;top:-65;width:2;height:62" coordorigin="3608,-65" coordsize="2,62">
              <v:shape style="position:absolute;left:3608;top:-65;width:2;height:62" coordorigin="3608,-65" coordsize="0,62" path="m3608,-65l3608,-4e" filled="false" stroked="true" strokeweight=".490136pt" strokecolor="#ff00ff">
                <v:path arrowok="t"/>
              </v:shape>
            </v:group>
            <v:group style="position:absolute;left:3893;top:-65;width:2;height:62" coordorigin="3893,-65" coordsize="2,62">
              <v:shape style="position:absolute;left:3893;top:-65;width:2;height:62" coordorigin="3893,-65" coordsize="0,62" path="m3893,-4l3893,-65e" filled="false" stroked="true" strokeweight=".371318pt" strokecolor="#ff00ff">
                <v:path arrowok="t"/>
              </v:shape>
            </v:group>
            <v:group style="position:absolute;left:3870;top:-65;width:2;height:62" coordorigin="3870,-65" coordsize="2,62">
              <v:shape style="position:absolute;left:3870;top:-65;width:2;height:62" coordorigin="3870,-65" coordsize="0,62" path="m3870,-65l3870,-4e" filled="false" stroked="true" strokeweight=".475278pt" strokecolor="#ff00ff">
                <v:path arrowok="t"/>
              </v:shape>
            </v:group>
            <v:group style="position:absolute;left:4018;top:-65;width:2;height:62" coordorigin="4018,-65" coordsize="2,62">
              <v:shape style="position:absolute;left:4018;top:-65;width:2;height:62" coordorigin="4018,-65" coordsize="0,62" path="m4018,-4l4018,-65e" filled="false" stroked="true" strokeweight=".371318pt" strokecolor="#ff00ff">
                <v:path arrowok="t"/>
              </v:shape>
            </v:group>
            <v:group style="position:absolute;left:3416;top:-65;width:2;height:62" coordorigin="3416,-65" coordsize="2,62">
              <v:shape style="position:absolute;left:3416;top:-65;width:2;height:62" coordorigin="3416,-65" coordsize="0,62" path="m3416,-65l3416,-4e" filled="false" stroked="true" strokeweight=".435679pt" strokecolor="#ff00ff">
                <v:path arrowok="t"/>
              </v:shape>
            </v:group>
            <v:group style="position:absolute;left:3469;top:-65;width:2;height:62" coordorigin="3469,-65" coordsize="2,62">
              <v:shape style="position:absolute;left:3469;top:-65;width:2;height:62" coordorigin="3469,-65" coordsize="0,62" path="m3469,-4l3469,-65e" filled="false" stroked="true" strokeweight=".371318pt" strokecolor="#ff00ff">
                <v:path arrowok="t"/>
              </v:shape>
            </v:group>
            <v:group style="position:absolute;left:3084;top:-65;width:2;height:62" coordorigin="3084,-65" coordsize="2,62">
              <v:shape style="position:absolute;left:3084;top:-65;width:2;height:62" coordorigin="3084,-65" coordsize="0,62" path="m3084,-65l3084,-4e" filled="false" stroked="true" strokeweight=".44063pt" strokecolor="#ff00ff">
                <v:path arrowok="t"/>
              </v:shape>
            </v:group>
            <v:group style="position:absolute;left:4062;top:-65;width:2;height:62" coordorigin="4062,-65" coordsize="2,62">
              <v:shape style="position:absolute;left:4062;top:-65;width:2;height:62" coordorigin="4062,-65" coordsize="0,62" path="m4062,-65l4062,-4e" filled="false" stroked="true" strokeweight=".455483pt" strokecolor="#ff00ff">
                <v:path arrowok="t"/>
              </v:shape>
            </v:group>
            <v:group style="position:absolute;left:3064;top:-65;width:2;height:62" coordorigin="3064,-65" coordsize="2,62">
              <v:shape style="position:absolute;left:3064;top:-65;width:2;height:62" coordorigin="3064,-65" coordsize="0,62" path="m3064,-65l3064,-4e" filled="false" stroked="true" strokeweight=".465387pt" strokecolor="#ff00ff">
                <v:path arrowok="t"/>
              </v:shape>
            </v:group>
            <v:group style="position:absolute;left:2564;top:-65;width:2;height:62" coordorigin="2564,-65" coordsize="2,62">
              <v:shape style="position:absolute;left:2564;top:-65;width:2;height:62" coordorigin="2564,-65" coordsize="0,62" path="m2564,-4l2564,-65e" filled="false" stroked="true" strokeweight=".371318pt" strokecolor="#ff00ff">
                <v:path arrowok="t"/>
              </v:shape>
            </v:group>
            <v:group style="position:absolute;left:3429;top:-65;width:2;height:62" coordorigin="3429,-65" coordsize="2,62">
              <v:shape style="position:absolute;left:3429;top:-65;width:2;height:62" coordorigin="3429,-65" coordsize="0,62" path="m3429,-4l3429,-65e" filled="false" stroked="true" strokeweight=".371318pt" strokecolor="#ff00ff">
                <v:path arrowok="t"/>
              </v:shape>
            </v:group>
            <v:group style="position:absolute;left:4095;top:-65;width:2;height:62" coordorigin="4095,-65" coordsize="2,62">
              <v:shape style="position:absolute;left:4095;top:-65;width:2;height:62" coordorigin="4095,-65" coordsize="0,62" path="m4095,-4l4095,-65e" filled="false" stroked="true" strokeweight=".371318pt" strokecolor="#ff00ff">
                <v:path arrowok="t"/>
              </v:shape>
            </v:group>
            <v:group style="position:absolute;left:3723;top:-65;width:2;height:62" coordorigin="3723,-65" coordsize="2,62">
              <v:shape style="position:absolute;left:3723;top:-65;width:2;height:62" coordorigin="3723,-65" coordsize="0,62" path="m3723,-65l3723,-4e" filled="false" stroked="true" strokeweight=".460434pt" strokecolor="#ff00ff">
                <v:path arrowok="t"/>
              </v:shape>
            </v:group>
            <v:group style="position:absolute;left:4040;top:-65;width:2;height:62" coordorigin="4040,-65" coordsize="2,62">
              <v:shape style="position:absolute;left:4040;top:-65;width:2;height:62" coordorigin="4040,-65" coordsize="0,62" path="m4040,-4l4040,-65e" filled="false" stroked="true" strokeweight=".371318pt" strokecolor="#ff00ff">
                <v:path arrowok="t"/>
              </v:shape>
            </v:group>
            <v:group style="position:absolute;left:3839;top:-65;width:2;height:62" coordorigin="3839,-65" coordsize="2,62">
              <v:shape style="position:absolute;left:3839;top:-65;width:2;height:62" coordorigin="3839,-65" coordsize="0,62" path="m3839,-65l3839,-4e" filled="false" stroked="true" strokeweight=".420827pt" strokecolor="#ff00ff">
                <v:path arrowok="t"/>
              </v:shape>
            </v:group>
            <v:group style="position:absolute;left:3302;top:-65;width:2;height:62" coordorigin="3302,-65" coordsize="2,62">
              <v:shape style="position:absolute;left:3302;top:-65;width:2;height:62" coordorigin="3302,-65" coordsize="0,62" path="m3302,-65l3302,-4e" filled="false" stroked="true" strokeweight=".445578pt" strokecolor="#ff00ff">
                <v:path arrowok="t"/>
              </v:shape>
            </v:group>
            <v:group style="position:absolute;left:3396;top:-65;width:2;height:62" coordorigin="3396,-65" coordsize="2,62">
              <v:shape style="position:absolute;left:3396;top:-65;width:2;height:62" coordorigin="3396,-65" coordsize="0,62" path="m3396,-65l3396,-4e" filled="false" stroked="true" strokeweight=".410919pt" strokecolor="#ff00ff">
                <v:path arrowok="t"/>
              </v:shape>
            </v:group>
            <v:group style="position:absolute;left:3296;top:-65;width:2;height:62" coordorigin="3296,-65" coordsize="2,62">
              <v:shape style="position:absolute;left:3296;top:-65;width:2;height:62" coordorigin="3296,-65" coordsize="0,62" path="m3296,-4l3296,-65e" filled="false" stroked="true" strokeweight=".371318pt" strokecolor="#ff00ff">
                <v:path arrowok="t"/>
              </v:shape>
            </v:group>
            <v:group style="position:absolute;left:3535;top:-65;width:2;height:62" coordorigin="3535,-65" coordsize="2,62">
              <v:shape style="position:absolute;left:3535;top:-65;width:2;height:62" coordorigin="3535,-65" coordsize="0,62" path="m3535,-65l3535,-4e" filled="false" stroked="true" strokeweight=".445581pt" strokecolor="#ff00ff">
                <v:path arrowok="t"/>
              </v:shape>
            </v:group>
            <v:group style="position:absolute;left:3384;top:-65;width:2;height:62" coordorigin="3384,-65" coordsize="2,62">
              <v:shape style="position:absolute;left:3384;top:-65;width:2;height:62" coordorigin="3384,-65" coordsize="0,62" path="m3384,-65l3384,-4e" filled="false" stroked="true" strokeweight=".455483pt" strokecolor="#ff00ff">
                <v:path arrowok="t"/>
              </v:shape>
            </v:group>
            <v:group style="position:absolute;left:3750;top:-65;width:2;height:62" coordorigin="3750,-65" coordsize="2,62">
              <v:shape style="position:absolute;left:3750;top:-65;width:2;height:62" coordorigin="3750,-65" coordsize="0,62" path="m3750,-65l3750,-4e" filled="false" stroked="true" strokeweight=".430731pt" strokecolor="#ff00ff">
                <v:path arrowok="t"/>
              </v:shape>
            </v:group>
            <v:group style="position:absolute;left:3487;top:-65;width:2;height:62" coordorigin="3487,-65" coordsize="2,62">
              <v:shape style="position:absolute;left:3487;top:-65;width:2;height:62" coordorigin="3487,-65" coordsize="0,62" path="m3487,-65l3487,-4e" filled="false" stroked="true" strokeweight=".381222pt" strokecolor="#ff00ff">
                <v:path arrowok="t"/>
              </v:shape>
            </v:group>
            <v:group style="position:absolute;left:3012;top:-65;width:2;height:62" coordorigin="3012,-65" coordsize="2,62">
              <v:shape style="position:absolute;left:3012;top:-65;width:2;height:62" coordorigin="3012,-65" coordsize="0,62" path="m3012,-65l3012,-4e" filled="false" stroked="true" strokeweight=".445584pt" strokecolor="#ff00ff">
                <v:path arrowok="t"/>
              </v:shape>
            </v:group>
            <v:group style="position:absolute;left:3596;top:-65;width:2;height:62" coordorigin="3596,-65" coordsize="2,62">
              <v:shape style="position:absolute;left:3596;top:-65;width:2;height:62" coordorigin="3596,-65" coordsize="0,62" path="m3596,-4l3596,-65e" filled="false" stroked="true" strokeweight=".371318pt" strokecolor="#ff00ff">
                <v:path arrowok="t"/>
              </v:shape>
            </v:group>
            <v:group style="position:absolute;left:4187;top:-65;width:2;height:62" coordorigin="4187,-65" coordsize="2,62">
              <v:shape style="position:absolute;left:4187;top:-65;width:2;height:62" coordorigin="4187,-65" coordsize="0,62" path="m4187,-4l4187,-65e" filled="false" stroked="true" strokeweight=".371318pt" strokecolor="#ff00ff">
                <v:path arrowok="t"/>
              </v:shape>
            </v:group>
            <v:group style="position:absolute;left:3599;top:-65;width:2;height:62" coordorigin="3599,-65" coordsize="2,62">
              <v:shape style="position:absolute;left:3599;top:-65;width:2;height:62" coordorigin="3599,-65" coordsize="0,62" path="m3599,-65l3599,-4e" filled="false" stroked="true" strokeweight=".415876pt" strokecolor="#ff00ff">
                <v:path arrowok="t"/>
              </v:shape>
            </v:group>
            <v:group style="position:absolute;left:2997;top:-65;width:2;height:62" coordorigin="2997,-65" coordsize="2,62">
              <v:shape style="position:absolute;left:2997;top:-65;width:2;height:62" coordorigin="2997,-65" coordsize="0,62" path="m2997,-65l2997,-4e" filled="false" stroked="true" strokeweight=".524801pt" strokecolor="#ff00ff">
                <v:path arrowok="t"/>
              </v:shape>
            </v:group>
            <v:group style="position:absolute;left:3232;top:-65;width:2;height:62" coordorigin="3232,-65" coordsize="2,62">
              <v:shape style="position:absolute;left:3232;top:-65;width:2;height:62" coordorigin="3232,-65" coordsize="0,62" path="m3232,-65l3232,-4e" filled="false" stroked="true" strokeweight=".52479pt" strokecolor="#ff00ff">
                <v:path arrowok="t"/>
              </v:shape>
            </v:group>
            <v:group style="position:absolute;left:3459;top:-65;width:2;height:62" coordorigin="3459,-65" coordsize="2,62">
              <v:shape style="position:absolute;left:3459;top:-65;width:2;height:62" coordorigin="3459,-65" coordsize="0,62" path="m3459,-65l3459,-4e" filled="false" stroked="true" strokeweight=".410922pt" strokecolor="#ff00ff">
                <v:path arrowok="t"/>
              </v:shape>
            </v:group>
            <v:group style="position:absolute;left:3799;top:-65;width:2;height:62" coordorigin="3799,-65" coordsize="2,62">
              <v:shape style="position:absolute;left:3799;top:-65;width:2;height:62" coordorigin="3799,-65" coordsize="0,62" path="m3799,-4l3799,-65e" filled="false" stroked="true" strokeweight=".371318pt" strokecolor="#ff00ff">
                <v:path arrowok="t"/>
              </v:shape>
            </v:group>
            <v:group style="position:absolute;left:3369;top:-65;width:2;height:62" coordorigin="3369,-65" coordsize="2,62">
              <v:shape style="position:absolute;left:3369;top:-65;width:2;height:62" coordorigin="3369,-65" coordsize="0,62" path="m3369,-65l3369,-4e" filled="false" stroked="true" strokeweight=".509945pt" strokecolor="#ff00ff">
                <v:path arrowok="t"/>
              </v:shape>
            </v:group>
            <v:group style="position:absolute;left:2787;top:-65;width:2;height:62" coordorigin="2787,-65" coordsize="2,62">
              <v:shape style="position:absolute;left:2787;top:-65;width:2;height:62" coordorigin="2787,-65" coordsize="0,62" path="m2787,-65l2787,-4e" filled="false" stroked="true" strokeweight=".445581pt" strokecolor="#ff00ff">
                <v:path arrowok="t"/>
              </v:shape>
            </v:group>
            <v:group style="position:absolute;left:3490;top:-65;width:2;height:62" coordorigin="3490,-65" coordsize="2,62">
              <v:shape style="position:absolute;left:3490;top:-65;width:2;height:62" coordorigin="3490,-65" coordsize="0,62" path="m3490,-65l3490,-4e" filled="false" stroked="true" strokeweight=".430728pt" strokecolor="#ff00ff">
                <v:path arrowok="t"/>
              </v:shape>
            </v:group>
            <v:group style="position:absolute;left:3058;top:-65;width:2;height:62" coordorigin="3058,-65" coordsize="2,62">
              <v:shape style="position:absolute;left:3058;top:-65;width:2;height:62" coordorigin="3058,-65" coordsize="0,62" path="m3058,-4l3058,-65e" filled="false" stroked="true" strokeweight=".371318pt" strokecolor="#ff00ff">
                <v:path arrowok="t"/>
              </v:shape>
            </v:group>
            <v:group style="position:absolute;left:2805;top:-65;width:2;height:62" coordorigin="2805,-65" coordsize="2,62">
              <v:shape style="position:absolute;left:2805;top:-65;width:2;height:62" coordorigin="2805,-65" coordsize="0,62" path="m2805,-65l2805,-4e" filled="false" stroked="true" strokeweight=".450535pt" strokecolor="#ff00ff">
                <v:path arrowok="t"/>
              </v:shape>
            </v:group>
            <v:group style="position:absolute;left:2981;top:-65;width:2;height:62" coordorigin="2981,-65" coordsize="2,62">
              <v:shape style="position:absolute;left:2981;top:-65;width:2;height:62" coordorigin="2981,-65" coordsize="0,62" path="m2981,-4l2981,-65e" filled="false" stroked="true" strokeweight=".371318pt" strokecolor="#ff00ff">
                <v:path arrowok="t"/>
              </v:shape>
            </v:group>
            <v:group style="position:absolute;left:2771;top:-65;width:2;height:62" coordorigin="2771,-65" coordsize="2,62">
              <v:shape style="position:absolute;left:2771;top:-65;width:2;height:62" coordorigin="2771,-65" coordsize="0,62" path="m2771,-4l2771,-65e" filled="false" stroked="true" strokeweight=".371318pt" strokecolor="#ff00ff">
                <v:path arrowok="t"/>
              </v:shape>
            </v:group>
            <v:group style="position:absolute;left:3009;top:-65;width:2;height:62" coordorigin="3009,-65" coordsize="2,62">
              <v:shape style="position:absolute;left:3009;top:-65;width:2;height:62" coordorigin="3009,-65" coordsize="0,62" path="m3009,-65l3009,-4e" filled="false" stroked="true" strokeweight=".401023pt" strokecolor="#ff00ff">
                <v:path arrowok="t"/>
              </v:shape>
            </v:group>
            <v:group style="position:absolute;left:4165;top:-65;width:2;height:62" coordorigin="4165,-65" coordsize="2,62">
              <v:shape style="position:absolute;left:4165;top:-65;width:2;height:62" coordorigin="4165,-65" coordsize="0,62" path="m4165,-4l4165,-65e" filled="false" stroked="true" strokeweight=".371318pt" strokecolor="#ff00ff">
                <v:path arrowok="t"/>
              </v:shape>
            </v:group>
            <v:group style="position:absolute;left:2689;top:-65;width:2;height:62" coordorigin="2689,-65" coordsize="2,62">
              <v:shape style="position:absolute;left:2689;top:-65;width:2;height:62" coordorigin="2689,-65" coordsize="0,62" path="m2689,-4l2689,-65e" filled="false" stroked="true" strokeweight=".371318pt" strokecolor="#ff00ff">
                <v:path arrowok="t"/>
              </v:shape>
            </v:group>
            <v:group style="position:absolute;left:2819;top:-65;width:2;height:62" coordorigin="2819,-65" coordsize="2,62">
              <v:shape style="position:absolute;left:2819;top:-65;width:2;height:62" coordorigin="2819,-65" coordsize="0,62" path="m2819,-65l2819,-4e" filled="false" stroked="true" strokeweight=".465382pt" strokecolor="#ff00ff">
                <v:path arrowok="t"/>
              </v:shape>
            </v:group>
            <v:group style="position:absolute;left:3407;top:-65;width:2;height:62" coordorigin="3407,-65" coordsize="2,62">
              <v:shape style="position:absolute;left:3407;top:-65;width:2;height:62" coordorigin="3407,-65" coordsize="0,62" path="m3407,-65l3407,-4e" filled="false" stroked="true" strokeweight=".460431pt" strokecolor="#ff00ff">
                <v:path arrowok="t"/>
              </v:shape>
            </v:group>
            <v:group style="position:absolute;left:2737;top:-65;width:2;height:62" coordorigin="2737,-65" coordsize="2,62">
              <v:shape style="position:absolute;left:2737;top:-65;width:2;height:62" coordorigin="2737,-65" coordsize="0,62" path="m2737,-65l2737,-4e" filled="false" stroked="true" strokeweight=".410925pt" strokecolor="#ff00ff">
                <v:path arrowok="t"/>
              </v:shape>
            </v:group>
            <v:group style="position:absolute;left:2741;top:-65;width:2;height:62" coordorigin="2741,-65" coordsize="2,62">
              <v:shape style="position:absolute;left:2741;top:-65;width:2;height:62" coordorigin="2741,-65" coordsize="0,62" path="m2741,-65l2741,-4e" filled="false" stroked="true" strokeweight=".44063pt" strokecolor="#ff00ff">
                <v:path arrowok="t"/>
              </v:shape>
            </v:group>
            <v:group style="position:absolute;left:3291;top:-65;width:2;height:62" coordorigin="3291,-65" coordsize="2,62">
              <v:shape style="position:absolute;left:3291;top:-65;width:2;height:62" coordorigin="3291,-65" coordsize="0,62" path="m3291,-65l3291,-4e" filled="false" stroked="true" strokeweight=".504989pt" strokecolor="#ff00ff">
                <v:path arrowok="t"/>
              </v:shape>
            </v:group>
            <v:group style="position:absolute;left:3372;top:-65;width:2;height:62" coordorigin="3372,-65" coordsize="2,62">
              <v:shape style="position:absolute;left:3372;top:-65;width:2;height:62" coordorigin="3372,-65" coordsize="0,62" path="m3372,-4l3372,-65e" filled="false" stroked="true" strokeweight=".371318pt" strokecolor="#ff00ff">
                <v:path arrowok="t"/>
              </v:shape>
            </v:group>
            <v:group style="position:absolute;left:4559;top:-65;width:2;height:62" coordorigin="4559,-65" coordsize="2,62">
              <v:shape style="position:absolute;left:4559;top:-65;width:2;height:62" coordorigin="4559,-65" coordsize="0,62" path="m4559,-4l4559,-65e" filled="false" stroked="true" strokeweight=".371318pt" strokecolor="#ff00ff">
                <v:path arrowok="t"/>
              </v:shape>
            </v:group>
            <v:group style="position:absolute;left:2715;top:-65;width:2;height:62" coordorigin="2715,-65" coordsize="2,62">
              <v:shape style="position:absolute;left:2715;top:-65;width:2;height:62" coordorigin="2715,-65" coordsize="0,62" path="m2715,-4l2715,-65e" filled="false" stroked="true" strokeweight=".371318pt" strokecolor="#ff00ff">
                <v:path arrowok="t"/>
              </v:shape>
            </v:group>
            <v:group style="position:absolute;left:3378;top:-65;width:2;height:62" coordorigin="3378,-65" coordsize="2,62">
              <v:shape style="position:absolute;left:3378;top:-65;width:2;height:62" coordorigin="3378,-65" coordsize="0,62" path="m3378,-65l3378,-4e" filled="false" stroked="true" strokeweight=".465385pt" strokecolor="#ff00ff">
                <v:path arrowok="t"/>
              </v:shape>
            </v:group>
            <v:group style="position:absolute;left:2545;top:-65;width:2;height:62" coordorigin="2545,-65" coordsize="2,62">
              <v:shape style="position:absolute;left:2545;top:-65;width:2;height:62" coordorigin="2545,-65" coordsize="0,62" path="m2545,-4l2545,-65e" filled="false" stroked="true" strokeweight=".371318pt" strokecolor="#ff00ff">
                <v:path arrowok="t"/>
              </v:shape>
            </v:group>
            <v:group style="position:absolute;left:2828;top:-65;width:2;height:62" coordorigin="2828,-65" coordsize="2,62">
              <v:shape style="position:absolute;left:2828;top:-65;width:2;height:62" coordorigin="2828,-65" coordsize="0,62" path="m2828,-65l2828,-4e" filled="false" stroked="true" strokeweight=".460434pt" strokecolor="#ff00ff">
                <v:path arrowok="t"/>
              </v:shape>
            </v:group>
            <v:group style="position:absolute;left:3223;top:-65;width:2;height:62" coordorigin="3223,-65" coordsize="2,62">
              <v:shape style="position:absolute;left:3223;top:-65;width:2;height:62" coordorigin="3223,-65" coordsize="0,62" path="m3223,-65l3223,-4e" filled="false" stroked="true" strokeweight=".435674pt" strokecolor="#ff00ff">
                <v:path arrowok="t"/>
              </v:shape>
            </v:group>
            <v:group style="position:absolute;left:3192;top:-65;width:2;height:62" coordorigin="3192,-65" coordsize="2,62">
              <v:shape style="position:absolute;left:3192;top:-65;width:2;height:62" coordorigin="3192,-65" coordsize="0,62" path="m3192,-65l3192,-4e" filled="false" stroked="true" strokeweight=".455485pt" strokecolor="#ff00ff">
                <v:path arrowok="t"/>
              </v:shape>
            </v:group>
            <v:group style="position:absolute;left:3016;top:-65;width:2;height:62" coordorigin="3016,-65" coordsize="2,62">
              <v:shape style="position:absolute;left:3016;top:-65;width:2;height:62" coordorigin="3016,-65" coordsize="0,62" path="m3016,-65l3016,-4e" filled="false" stroked="true" strokeweight=".480229pt" strokecolor="#ff00ff">
                <v:path arrowok="t"/>
              </v:shape>
            </v:group>
            <v:group style="position:absolute;left:3622;top:-65;width:2;height:62" coordorigin="3622,-65" coordsize="2,62">
              <v:shape style="position:absolute;left:3622;top:-65;width:2;height:62" coordorigin="3622,-65" coordsize="0,62" path="m3622,-4l3622,-65e" filled="false" stroked="true" strokeweight=".371318pt" strokecolor="#ff00ff">
                <v:path arrowok="t"/>
              </v:shape>
            </v:group>
            <v:group style="position:absolute;left:3782;top:-65;width:2;height:62" coordorigin="3782,-65" coordsize="2,62">
              <v:shape style="position:absolute;left:3782;top:-65;width:2;height:62" coordorigin="3782,-65" coordsize="0,62" path="m3782,-65l3782,-4e" filled="false" stroked="true" strokeweight=".445581pt" strokecolor="#ff00ff">
                <v:path arrowok="t"/>
              </v:shape>
            </v:group>
            <v:group style="position:absolute;left:3925;top:-65;width:2;height:62" coordorigin="3925,-65" coordsize="2,62">
              <v:shape style="position:absolute;left:3925;top:-65;width:2;height:62" coordorigin="3925,-65" coordsize="0,62" path="m3925,-65l3925,-4e" filled="false" stroked="true" strokeweight=".410922pt" strokecolor="#ff00ff">
                <v:path arrowok="t"/>
              </v:shape>
            </v:group>
            <v:group style="position:absolute;left:4526;top:-65;width:2;height:62" coordorigin="4526,-65" coordsize="2,62">
              <v:shape style="position:absolute;left:4526;top:-65;width:2;height:62" coordorigin="4526,-65" coordsize="0,62" path="m4526,-4l4526,-65e" filled="false" stroked="true" strokeweight=".371318pt" strokecolor="#ff00ff">
                <v:path arrowok="t"/>
              </v:shape>
            </v:group>
            <v:group style="position:absolute;left:5056;top:-65;width:2;height:62" coordorigin="5056,-65" coordsize="2,62">
              <v:shape style="position:absolute;left:5056;top:-65;width:2;height:62" coordorigin="5056,-65" coordsize="0,62" path="m5056,-4l5056,-65e" filled="false" stroked="true" strokeweight=".371318pt" strokecolor="#ff00ff">
                <v:path arrowok="t"/>
              </v:shape>
            </v:group>
            <v:group style="position:absolute;left:4100;top:-65;width:2;height:62" coordorigin="4100,-65" coordsize="2,62">
              <v:shape style="position:absolute;left:4100;top:-65;width:2;height:62" coordorigin="4100,-65" coordsize="0,62" path="m4100,-65l4100,-4e" filled="false" stroked="true" strokeweight=".460434pt" strokecolor="#ff00ff">
                <v:path arrowok="t"/>
              </v:shape>
            </v:group>
            <v:group style="position:absolute;left:3568;top:-65;width:2;height:62" coordorigin="3568,-65" coordsize="2,62">
              <v:shape style="position:absolute;left:3568;top:-65;width:2;height:62" coordorigin="3568,-65" coordsize="0,62" path="m3568,-4l3568,-65e" filled="false" stroked="true" strokeweight=".371318pt" strokecolor="#ff00ff">
                <v:path arrowok="t"/>
              </v:shape>
            </v:group>
            <v:group style="position:absolute;left:2863;top:-65;width:2;height:62" coordorigin="2863,-65" coordsize="2,62">
              <v:shape style="position:absolute;left:2863;top:-65;width:2;height:62" coordorigin="2863,-65" coordsize="0,62" path="m2863,-4l2863,-65e" filled="false" stroked="true" strokeweight=".371318pt" strokecolor="#ff00ff">
                <v:path arrowok="t"/>
              </v:shape>
            </v:group>
            <v:group style="position:absolute;left:3552;top:-65;width:2;height:62" coordorigin="3552,-65" coordsize="2,62">
              <v:shape style="position:absolute;left:3552;top:-65;width:2;height:62" coordorigin="3552,-65" coordsize="0,62" path="m3552,-65l3552,-4e" filled="false" stroked="true" strokeweight=".396072pt" strokecolor="#ff00ff">
                <v:path arrowok="t"/>
              </v:shape>
            </v:group>
            <v:group style="position:absolute;left:3425;top:-65;width:2;height:62" coordorigin="3425,-65" coordsize="2,62">
              <v:shape style="position:absolute;left:3425;top:-65;width:2;height:62" coordorigin="3425,-65" coordsize="0,62" path="m3425,-65l3425,-4e" filled="false" stroked="true" strokeweight=".480243pt" strokecolor="#ff00ff">
                <v:path arrowok="t"/>
              </v:shape>
            </v:group>
            <v:group style="position:absolute;left:3432;top:-65;width:2;height:62" coordorigin="3432,-65" coordsize="2,62">
              <v:shape style="position:absolute;left:3432;top:-65;width:2;height:62" coordorigin="3432,-65" coordsize="0,62" path="m3432,-65l3432,-4e" filled="false" stroked="true" strokeweight=".44063pt" strokecolor="#ff00ff">
                <v:path arrowok="t"/>
              </v:shape>
            </v:group>
            <v:group style="position:absolute;left:3505;top:-65;width:2;height:62" coordorigin="3505,-65" coordsize="2,62">
              <v:shape style="position:absolute;left:3505;top:-65;width:2;height:62" coordorigin="3505,-65" coordsize="0,62" path="m3505,-65l3505,-4e" filled="false" stroked="true" strokeweight=".460431pt" strokecolor="#ff00ff">
                <v:path arrowok="t"/>
              </v:shape>
            </v:group>
            <v:group style="position:absolute;left:3093;top:-65;width:2;height:62" coordorigin="3093,-65" coordsize="2,62">
              <v:shape style="position:absolute;left:3093;top:-65;width:2;height:62" coordorigin="3093,-65" coordsize="0,62" path="m3093,-65l3093,-4e" filled="false" stroked="true" strokeweight=".371318pt" strokecolor="#ff00ff">
                <v:path arrowok="t"/>
              </v:shape>
            </v:group>
            <v:group style="position:absolute;left:2675;top:-65;width:2;height:62" coordorigin="2675,-65" coordsize="2,62">
              <v:shape style="position:absolute;left:2675;top:-65;width:2;height:62" coordorigin="2675,-65" coordsize="0,62" path="m2675,-65l2675,-4e" filled="false" stroked="true" strokeweight=".371318pt" strokecolor="#ff00ff">
                <v:path arrowok="t"/>
              </v:shape>
            </v:group>
            <v:group style="position:absolute;left:3698;top:-65;width:2;height:62" coordorigin="3698,-65" coordsize="2,62">
              <v:shape style="position:absolute;left:3698;top:-65;width:2;height:62" coordorigin="3698,-65" coordsize="0,62" path="m3698,-4l3698,-65e" filled="false" stroked="true" strokeweight=".371318pt" strokecolor="#ff00ff">
                <v:path arrowok="t"/>
              </v:shape>
            </v:group>
            <v:group style="position:absolute;left:3476;top:-65;width:2;height:62" coordorigin="3476,-65" coordsize="2,62">
              <v:shape style="position:absolute;left:3476;top:-65;width:2;height:62" coordorigin="3476,-65" coordsize="0,62" path="m3476,-65l3476,-4e" filled="false" stroked="true" strokeweight=".415876pt" strokecolor="#ff00ff">
                <v:path arrowok="t"/>
              </v:shape>
            </v:group>
            <v:group style="position:absolute;left:3728;top:-65;width:2;height:62" coordorigin="3728,-65" coordsize="2,62">
              <v:shape style="position:absolute;left:3728;top:-65;width:2;height:62" coordorigin="3728,-65" coordsize="0,62" path="m3728,-4l3728,-65e" filled="false" stroked="true" strokeweight=".371318pt" strokecolor="#ff00ff">
                <v:path arrowok="t"/>
              </v:shape>
            </v:group>
            <v:group style="position:absolute;left:2882;top:-65;width:2;height:62" coordorigin="2882,-65" coordsize="2,62">
              <v:shape style="position:absolute;left:2882;top:-65;width:2;height:62" coordorigin="2882,-65" coordsize="0,62" path="m2882,-4l2882,-65e" filled="false" stroked="true" strokeweight=".371318pt" strokecolor="#ff00ff">
                <v:path arrowok="t"/>
              </v:shape>
            </v:group>
            <v:group style="position:absolute;left:3087;top:-65;width:2;height:62" coordorigin="3087,-65" coordsize="2,62">
              <v:shape style="position:absolute;left:3087;top:-65;width:2;height:62" coordorigin="3087,-65" coordsize="0,62" path="m3087,-65l3087,-4e" filled="false" stroked="true" strokeweight=".371318pt" strokecolor="#ff00ff">
                <v:path arrowok="t"/>
              </v:shape>
            </v:group>
            <v:group style="position:absolute;left:3643;top:-65;width:2;height:62" coordorigin="3643,-65" coordsize="2,62">
              <v:shape style="position:absolute;left:3643;top:-65;width:2;height:62" coordorigin="3643,-65" coordsize="0,62" path="m3643,-4l3643,-65e" filled="false" stroked="true" strokeweight=".371318pt" strokecolor="#ff00ff">
                <v:path arrowok="t"/>
              </v:shape>
            </v:group>
            <v:group style="position:absolute;left:3249;top:-65;width:2;height:62" coordorigin="3249,-65" coordsize="2,62">
              <v:shape style="position:absolute;left:3249;top:-65;width:2;height:62" coordorigin="3249,-65" coordsize="0,62" path="m3249,-65l3249,-4e" filled="false" stroked="true" strokeweight=".445586pt" strokecolor="#ff00ff">
                <v:path arrowok="t"/>
              </v:shape>
            </v:group>
            <v:group style="position:absolute;left:3028;top:-65;width:2;height:62" coordorigin="3028,-65" coordsize="2,62">
              <v:shape style="position:absolute;left:3028;top:-65;width:2;height:62" coordorigin="3028,-65" coordsize="0,62" path="m3028,-65l3028,-4e" filled="false" stroked="true" strokeweight=".405971pt" strokecolor="#ff00ff">
                <v:path arrowok="t"/>
              </v:shape>
            </v:group>
            <v:group style="position:absolute;left:3619;top:-65;width:2;height:62" coordorigin="3619,-65" coordsize="2,62">
              <v:shape style="position:absolute;left:3619;top:-65;width:2;height:62" coordorigin="3619,-65" coordsize="0,62" path="m3619,-4l3619,-65e" filled="false" stroked="true" strokeweight=".371318pt" strokecolor="#ff00ff">
                <v:path arrowok="t"/>
              </v:shape>
            </v:group>
            <v:group style="position:absolute;left:3571;top:-65;width:2;height:62" coordorigin="3571,-65" coordsize="2,62">
              <v:shape style="position:absolute;left:3571;top:-65;width:2;height:62" coordorigin="3571,-65" coordsize="0,62" path="m3571,-4l3571,-65e" filled="false" stroked="true" strokeweight=".371318pt" strokecolor="#ff00ff">
                <v:path arrowok="t"/>
              </v:shape>
            </v:group>
            <v:group style="position:absolute;left:2989;top:-65;width:2;height:62" coordorigin="2989,-65" coordsize="2,62">
              <v:shape style="position:absolute;left:2989;top:-65;width:2;height:62" coordorigin="2989,-65" coordsize="0,62" path="m2989,-65l2989,-4e" filled="false" stroked="true" strokeweight=".405974pt" strokecolor="#ff00ff">
                <v:path arrowok="t"/>
              </v:shape>
            </v:group>
            <v:group style="position:absolute;left:2591;top:-65;width:2;height:62" coordorigin="2591,-65" coordsize="2,62">
              <v:shape style="position:absolute;left:2591;top:-65;width:2;height:62" coordorigin="2591,-65" coordsize="0,62" path="m2591,-4l2591,-65e" filled="false" stroked="true" strokeweight=".371318pt" strokecolor="#ff00ff">
                <v:path arrowok="t"/>
              </v:shape>
            </v:group>
            <v:group style="position:absolute;left:3212;top:-65;width:2;height:62" coordorigin="3212,-65" coordsize="2,62">
              <v:shape style="position:absolute;left:3212;top:-65;width:2;height:62" coordorigin="3212,-65" coordsize="0,62" path="m3212,-65l3212,-4e" filled="false" stroked="true" strokeweight=".475284pt" strokecolor="#ff00ff">
                <v:path arrowok="t"/>
              </v:shape>
            </v:group>
            <v:group style="position:absolute;left:3480;top:-65;width:2;height:62" coordorigin="3480,-65" coordsize="2,62">
              <v:shape style="position:absolute;left:3480;top:-65;width:2;height:62" coordorigin="3480,-65" coordsize="0,62" path="m3480,-65l3480,-4e" filled="false" stroked="true" strokeweight=".405974pt" strokecolor="#ff00ff">
                <v:path arrowok="t"/>
              </v:shape>
            </v:group>
            <v:group style="position:absolute;left:3861;top:-65;width:2;height:62" coordorigin="3861,-65" coordsize="2,62">
              <v:shape style="position:absolute;left:3861;top:-65;width:2;height:62" coordorigin="3861,-65" coordsize="0,62" path="m3861,-65l3861,-4e" filled="false" stroked="true" strokeweight=".420827pt" strokecolor="#ff00ff">
                <v:path arrowok="t"/>
              </v:shape>
            </v:group>
            <v:group style="position:absolute;left:4038;top:-65;width:2;height:62" coordorigin="4038,-65" coordsize="2,62">
              <v:shape style="position:absolute;left:4038;top:-65;width:2;height:62" coordorigin="4038,-65" coordsize="0,62" path="m4038,-4l4038,-65e" filled="false" stroked="true" strokeweight=".371318pt" strokecolor="#ff00ff">
                <v:path arrowok="t"/>
              </v:shape>
            </v:group>
            <v:group style="position:absolute;left:3103;top:-65;width:2;height:62" coordorigin="3103,-65" coordsize="2,62">
              <v:shape style="position:absolute;left:3103;top:-65;width:2;height:62" coordorigin="3103,-65" coordsize="0,62" path="m3103,-65l3103,-4e" filled="false" stroked="true" strokeweight=".480235pt" strokecolor="#ff00ff">
                <v:path arrowok="t"/>
              </v:shape>
            </v:group>
            <v:group style="position:absolute;left:3736;top:-65;width:2;height:62" coordorigin="3736,-65" coordsize="2,62">
              <v:shape style="position:absolute;left:3736;top:-65;width:2;height:62" coordorigin="3736,-65" coordsize="0,62" path="m3736,-65l3736,-4e" filled="false" stroked="true" strokeweight=".410925pt" strokecolor="#ff00ff">
                <v:path arrowok="t"/>
              </v:shape>
            </v:group>
            <v:group style="position:absolute;left:3412;top:-65;width:2;height:62" coordorigin="3412,-65" coordsize="2,62">
              <v:shape style="position:absolute;left:3412;top:-65;width:2;height:62" coordorigin="3412,-65" coordsize="0,62" path="m3412,-65l3412,-4e" filled="false" stroked="true" strokeweight=".445576pt" strokecolor="#ff00ff">
                <v:path arrowok="t"/>
              </v:shape>
            </v:group>
            <v:group style="position:absolute;left:3168;top:-65;width:2;height:62" coordorigin="3168,-65" coordsize="2,62">
              <v:shape style="position:absolute;left:3168;top:-65;width:2;height:62" coordorigin="3168,-65" coordsize="0,62" path="m3168,-65l3168,-4e" filled="false" stroked="true" strokeweight=".475294pt" strokecolor="#ff00ff">
                <v:path arrowok="t"/>
              </v:shape>
            </v:group>
            <v:group style="position:absolute;left:4205;top:-65;width:2;height:62" coordorigin="4205,-65" coordsize="2,62">
              <v:shape style="position:absolute;left:4205;top:-65;width:2;height:62" coordorigin="4205,-65" coordsize="0,62" path="m4205,-65l4205,-4e" filled="false" stroked="true" strokeweight=".440633pt" strokecolor="#ff00ff">
                <v:path arrowok="t"/>
              </v:shape>
            </v:group>
            <v:group style="position:absolute;left:2823;top:-65;width:2;height:62" coordorigin="2823,-65" coordsize="2,62">
              <v:shape style="position:absolute;left:2823;top:-65;width:2;height:62" coordorigin="2823,-65" coordsize="0,62" path="m2823,-4l2823,-65e" filled="false" stroked="true" strokeweight=".371318pt" strokecolor="#ff00ff">
                <v:path arrowok="t"/>
              </v:shape>
            </v:group>
            <v:group style="position:absolute;left:3323;top:-65;width:2;height:62" coordorigin="3323,-65" coordsize="2,62">
              <v:shape style="position:absolute;left:3323;top:-65;width:2;height:62" coordorigin="3323,-65" coordsize="0,62" path="m3323,-65l3323,-4e" filled="false" stroked="true" strokeweight=".465385pt" strokecolor="#ff00ff">
                <v:path arrowok="t"/>
              </v:shape>
            </v:group>
            <v:group style="position:absolute;left:3521;top:-65;width:2;height:62" coordorigin="3521,-65" coordsize="2,62">
              <v:shape style="position:absolute;left:3521;top:-65;width:2;height:62" coordorigin="3521,-65" coordsize="0,62" path="m3521,-65l3521,-4e" filled="false" stroked="true" strokeweight=".401023pt" strokecolor="#ff00ff">
                <v:path arrowok="t"/>
              </v:shape>
            </v:group>
            <v:group style="position:absolute;left:3315;top:-65;width:2;height:62" coordorigin="3315,-65" coordsize="2,62">
              <v:shape style="position:absolute;left:3315;top:-65;width:2;height:62" coordorigin="3315,-65" coordsize="0,62" path="m3315,-65l3315,-4e" filled="false" stroked="true" strokeweight=".44063pt" strokecolor="#ff00ff">
                <v:path arrowok="t"/>
              </v:shape>
            </v:group>
            <v:group style="position:absolute;left:3363;top:-65;width:2;height:62" coordorigin="3363,-65" coordsize="2,62">
              <v:shape style="position:absolute;left:3363;top:-65;width:2;height:62" coordorigin="3363,-65" coordsize="0,62" path="m3363,-65l3363,-4e" filled="false" stroked="true" strokeweight=".415876pt" strokecolor="#ff00ff">
                <v:path arrowok="t"/>
              </v:shape>
            </v:group>
            <v:group style="position:absolute;left:3545;top:-65;width:2;height:62" coordorigin="3545,-65" coordsize="2,62">
              <v:shape style="position:absolute;left:3545;top:-65;width:2;height:62" coordorigin="3545,-65" coordsize="0,62" path="m3545,-4l3545,-65e" filled="false" stroked="true" strokeweight=".371318pt" strokecolor="#ff00ff">
                <v:path arrowok="t"/>
              </v:shape>
            </v:group>
            <v:group style="position:absolute;left:2948;top:-65;width:2;height:62" coordorigin="2948,-65" coordsize="2,62">
              <v:shape style="position:absolute;left:2948;top:-65;width:2;height:62" coordorigin="2948,-65" coordsize="0,62" path="m2948,-65l2948,-4e" filled="false" stroked="true" strokeweight=".430728pt" strokecolor="#ff00ff">
                <v:path arrowok="t"/>
              </v:shape>
            </v:group>
            <v:group style="position:absolute;left:2782;top:-65;width:2;height:62" coordorigin="2782,-65" coordsize="2,62">
              <v:shape style="position:absolute;left:2782;top:-65;width:2;height:62" coordorigin="2782,-65" coordsize="0,62" path="m2782,-4l2782,-65e" filled="false" stroked="true" strokeweight=".371318pt" strokecolor="#ff00ff">
                <v:path arrowok="t"/>
              </v:shape>
            </v:group>
            <v:group style="position:absolute;left:2797;top:-65;width:2;height:62" coordorigin="2797,-65" coordsize="2,62">
              <v:shape style="position:absolute;left:2797;top:-65;width:2;height:62" coordorigin="2797,-65" coordsize="0,62" path="m2797,-4l2797,-65e" filled="false" stroked="true" strokeweight=".371318pt" strokecolor="#ff00ff">
                <v:path arrowok="t"/>
              </v:shape>
            </v:group>
            <v:group style="position:absolute;left:3119;top:-65;width:2;height:62" coordorigin="3119,-65" coordsize="2,62">
              <v:shape style="position:absolute;left:3119;top:-65;width:2;height:62" coordorigin="3119,-65" coordsize="0,62" path="m3119,-65l3119,-4e" filled="false" stroked="true" strokeweight=".435685pt" strokecolor="#ff00ff">
                <v:path arrowok="t"/>
              </v:shape>
            </v:group>
            <v:group style="position:absolute;left:2790;top:-65;width:2;height:62" coordorigin="2790,-65" coordsize="2,62">
              <v:shape style="position:absolute;left:2790;top:-65;width:2;height:62" coordorigin="2790,-65" coordsize="0,62" path="m2790,-65l2790,-4e" filled="false" stroked="true" strokeweight=".445586pt" strokecolor="#ff00ff">
                <v:path arrowok="t"/>
              </v:shape>
            </v:group>
            <v:group style="position:absolute;left:2935;top:-65;width:2;height:62" coordorigin="2935,-65" coordsize="2,62">
              <v:shape style="position:absolute;left:2935;top:-65;width:2;height:62" coordorigin="2935,-65" coordsize="0,62" path="m2935,-4l2935,-65e" filled="false" stroked="true" strokeweight=".371318pt" strokecolor="#ff00ff">
                <v:path arrowok="t"/>
              </v:shape>
            </v:group>
            <v:group style="position:absolute;left:3147;top:-65;width:2;height:62" coordorigin="3147,-65" coordsize="2,62">
              <v:shape style="position:absolute;left:3147;top:-65;width:2;height:62" coordorigin="3147,-65" coordsize="0,62" path="m3147,-65l3147,-4e" filled="false" stroked="true" strokeweight=".51985pt" strokecolor="#ff00ff">
                <v:path arrowok="t"/>
              </v:shape>
            </v:group>
            <v:group style="position:absolute;left:3501;top:-65;width:2;height:62" coordorigin="3501,-65" coordsize="2,62">
              <v:shape style="position:absolute;left:3501;top:-65;width:2;height:62" coordorigin="3501,-65" coordsize="0,62" path="m3501,-65l3501,-4e" filled="false" stroked="true" strokeweight=".450535pt" strokecolor="#ff00ff">
                <v:path arrowok="t"/>
              </v:shape>
            </v:group>
            <v:group style="position:absolute;left:2851;top:-65;width:2;height:62" coordorigin="2851,-65" coordsize="2,62">
              <v:shape style="position:absolute;left:2851;top:-65;width:2;height:62" coordorigin="2851,-65" coordsize="0,62" path="m2851,-65l2851,-4e" filled="false" stroked="true" strokeweight=".450535pt" strokecolor="#ff00ff">
                <v:path arrowok="t"/>
              </v:shape>
            </v:group>
            <v:group style="position:absolute;left:3380;top:-65;width:2;height:62" coordorigin="3380,-65" coordsize="2,62">
              <v:shape style="position:absolute;left:3380;top:-65;width:2;height:62" coordorigin="3380,-65" coordsize="0,62" path="m3380,-65l3380,-4e" filled="false" stroked="true" strokeweight=".401023pt" strokecolor="#ff00ff">
                <v:path arrowok="t"/>
              </v:shape>
            </v:group>
            <v:group style="position:absolute;left:3790;top:-65;width:2;height:62" coordorigin="3790,-65" coordsize="2,62">
              <v:shape style="position:absolute;left:3790;top:-65;width:2;height:62" coordorigin="3790,-65" coordsize="0,62" path="m3790,-65l3790,-4e" filled="false" stroked="true" strokeweight=".460431pt" strokecolor="#ff00ff">
                <v:path arrowok="t"/>
              </v:shape>
            </v:group>
            <v:group style="position:absolute;left:2750;top:-65;width:2;height:62" coordorigin="2750,-65" coordsize="2,62">
              <v:shape style="position:absolute;left:2750;top:-65;width:2;height:62" coordorigin="2750,-65" coordsize="0,62" path="m2750,-4l2750,-65e" filled="false" stroked="true" strokeweight=".371318pt" strokecolor="#ff00ff">
                <v:path arrowok="t"/>
              </v:shape>
            </v:group>
            <v:group style="position:absolute;left:3811;top:-65;width:2;height:62" coordorigin="3811,-65" coordsize="2,62">
              <v:shape style="position:absolute;left:3811;top:-65;width:2;height:62" coordorigin="3811,-65" coordsize="0,62" path="m3811,-65l3811,-4e" filled="false" stroked="true" strokeweight=".509945pt" strokecolor="#ff00ff">
                <v:path arrowok="t"/>
              </v:shape>
            </v:group>
            <v:group style="position:absolute;left:3138;top:-65;width:2;height:62" coordorigin="3138,-65" coordsize="2,62">
              <v:shape style="position:absolute;left:3138;top:-65;width:2;height:62" coordorigin="3138,-65" coordsize="0,62" path="m3138,-4l3138,-65e" filled="false" stroked="true" strokeweight=".371318pt" strokecolor="#ff00ff">
                <v:path arrowok="t"/>
              </v:shape>
            </v:group>
            <v:group style="position:absolute;left:2958;top:-65;width:2;height:62" coordorigin="2958,-65" coordsize="2,62">
              <v:shape style="position:absolute;left:2958;top:-65;width:2;height:62" coordorigin="2958,-65" coordsize="0,62" path="m2958,-4l2958,-65e" filled="false" stroked="true" strokeweight=".371318pt" strokecolor="#ff00ff">
                <v:path arrowok="t"/>
              </v:shape>
            </v:group>
            <v:group style="position:absolute;left:3626;top:-65;width:2;height:62" coordorigin="3626,-65" coordsize="2,62">
              <v:shape style="position:absolute;left:3626;top:-65;width:2;height:62" coordorigin="3626,-65" coordsize="0,62" path="m3626,-4l3626,-65e" filled="false" stroked="true" strokeweight=".371318pt" strokecolor="#ff00ff">
                <v:path arrowok="t"/>
              </v:shape>
            </v:group>
            <v:group style="position:absolute;left:3352;top:-65;width:2;height:62" coordorigin="3352,-65" coordsize="2,62">
              <v:shape style="position:absolute;left:3352;top:-65;width:2;height:62" coordorigin="3352,-65" coordsize="0,62" path="m3352,-4l3352,-65e" filled="false" stroked="true" strokeweight=".371318pt" strokecolor="#ff00ff">
                <v:path arrowok="t"/>
              </v:shape>
            </v:group>
            <v:group style="position:absolute;left:3678;top:-65;width:2;height:62" coordorigin="3678,-65" coordsize="2,62">
              <v:shape style="position:absolute;left:3678;top:-65;width:2;height:62" coordorigin="3678,-65" coordsize="0,62" path="m3678,-65l3678,-4e" filled="false" stroked="true" strokeweight=".455477pt" strokecolor="#ff00ff">
                <v:path arrowok="t"/>
              </v:shape>
            </v:group>
            <v:group style="position:absolute;left:3076;top:-65;width:2;height:62" coordorigin="3076,-65" coordsize="2,62">
              <v:shape style="position:absolute;left:3076;top:-65;width:2;height:62" coordorigin="3076,-65" coordsize="0,62" path="m3076,-65l3076,-4e" filled="false" stroked="true" strokeweight=".465385pt" strokecolor="#ff00ff">
                <v:path arrowok="t"/>
              </v:shape>
            </v:group>
            <v:group style="position:absolute;left:3710;top:-65;width:2;height:62" coordorigin="3710,-65" coordsize="2,62">
              <v:shape style="position:absolute;left:3710;top:-65;width:2;height:62" coordorigin="3710,-65" coordsize="0,62" path="m3710,-65l3710,-4e" filled="false" stroked="true" strokeweight=".38617pt" strokecolor="#ff00ff">
                <v:path arrowok="t"/>
              </v:shape>
            </v:group>
            <v:group style="position:absolute;left:3743;top:-65;width:2;height:62" coordorigin="3743,-65" coordsize="2,62">
              <v:shape style="position:absolute;left:3743;top:-65;width:2;height:62" coordorigin="3743,-65" coordsize="0,62" path="m3743,-4l3743,-65e" filled="false" stroked="true" strokeweight=".371318pt" strokecolor="#ff00ff">
                <v:path arrowok="t"/>
              </v:shape>
            </v:group>
            <v:group style="position:absolute;left:4173;top:-65;width:2;height:62" coordorigin="4173,-65" coordsize="2,62">
              <v:shape style="position:absolute;left:4173;top:-65;width:2;height:62" coordorigin="4173,-65" coordsize="0,62" path="m4173,-4l4173,-65e" filled="false" stroked="true" strokeweight=".371318pt" strokecolor="#ff00ff">
                <v:path arrowok="t"/>
              </v:shape>
            </v:group>
            <v:group style="position:absolute;left:3836;top:-65;width:2;height:62" coordorigin="3836,-65" coordsize="2,62">
              <v:shape style="position:absolute;left:3836;top:-65;width:2;height:62" coordorigin="3836,-65" coordsize="0,62" path="m3836,-65l3836,-4e" filled="false" stroked="true" strokeweight=".38617pt" strokecolor="#ff00ff">
                <v:path arrowok="t"/>
              </v:shape>
            </v:group>
            <v:group style="position:absolute;left:3592;top:-65;width:2;height:62" coordorigin="3592,-65" coordsize="2,62">
              <v:shape style="position:absolute;left:3592;top:-65;width:2;height:62" coordorigin="3592,-65" coordsize="0,62" path="m3592,-65l3592,-4e" filled="false" stroked="true" strokeweight=".381219pt" strokecolor="#ff00ff">
                <v:path arrowok="t"/>
              </v:shape>
            </v:group>
            <v:group style="position:absolute;left:3197;top:-65;width:2;height:62" coordorigin="3197,-65" coordsize="2,62">
              <v:shape style="position:absolute;left:3197;top:-65;width:2;height:62" coordorigin="3197,-65" coordsize="0,62" path="m3197,-65l3197,-4e" filled="false" stroked="true" strokeweight=".504986pt" strokecolor="#ff00ff">
                <v:path arrowok="t"/>
              </v:shape>
            </v:group>
            <v:group style="position:absolute;left:3176;top:-65;width:2;height:62" coordorigin="3176,-65" coordsize="2,62">
              <v:shape style="position:absolute;left:3176;top:-65;width:2;height:62" coordorigin="3176,-65" coordsize="0,62" path="m3176,-65l3176,-4e" filled="false" stroked="true" strokeweight=".401023pt" strokecolor="#ff00ff">
                <v:path arrowok="t"/>
              </v:shape>
            </v:group>
            <v:group style="position:absolute;left:3235;top:-65;width:2;height:62" coordorigin="3235,-65" coordsize="2,62">
              <v:shape style="position:absolute;left:3235;top:-65;width:2;height:62" coordorigin="3235,-65" coordsize="0,62" path="m3235,-65l3235,-4e" filled="false" stroked="true" strokeweight=".460434pt" strokecolor="#ff00ff">
                <v:path arrowok="t"/>
              </v:shape>
            </v:group>
            <v:group style="position:absolute;left:3153;top:-65;width:2;height:62" coordorigin="3153,-65" coordsize="2,62">
              <v:shape style="position:absolute;left:3153;top:-65;width:2;height:62" coordorigin="3153,-65" coordsize="0,62" path="m3153,-65l3153,-4e" filled="false" stroked="true" strokeweight=".455488pt" strokecolor="#ff00ff">
                <v:path arrowok="t"/>
              </v:shape>
            </v:group>
            <v:group style="position:absolute;left:3532;top:-65;width:2;height:62" coordorigin="3532,-65" coordsize="2,62">
              <v:shape style="position:absolute;left:3532;top:-65;width:2;height:62" coordorigin="3532,-65" coordsize="0,62" path="m3532,-65l3532,-4e" filled="false" stroked="true" strokeweight=".450532pt" strokecolor="#ff00ff">
                <v:path arrowok="t"/>
              </v:shape>
            </v:group>
            <v:group style="position:absolute;left:3450;top:-65;width:2;height:62" coordorigin="3450,-65" coordsize="2,62">
              <v:shape style="position:absolute;left:3450;top:-65;width:2;height:62" coordorigin="3450,-65" coordsize="0,62" path="m3450,-4l3450,-65e" filled="false" stroked="true" strokeweight=".371318pt" strokecolor="#ff00ff">
                <v:path arrowok="t"/>
              </v:shape>
            </v:group>
            <v:group style="position:absolute;left:3802;top:-65;width:2;height:62" coordorigin="3802,-65" coordsize="2,62">
              <v:shape style="position:absolute;left:3802;top:-65;width:2;height:62" coordorigin="3802,-65" coordsize="0,62" path="m3802,-65l3802,-4e" filled="false" stroked="true" strokeweight=".376268pt" strokecolor="#ff00ff">
                <v:path arrowok="t"/>
              </v:shape>
            </v:group>
            <v:group style="position:absolute;left:3111;top:-65;width:2;height:62" coordorigin="3111,-65" coordsize="2,62">
              <v:shape style="position:absolute;left:3111;top:-65;width:2;height:62" coordorigin="3111,-65" coordsize="0,62" path="m3111,-65l3111,-4e" filled="false" stroked="true" strokeweight=".396069pt" strokecolor="#ff00ff">
                <v:path arrowok="t"/>
              </v:shape>
            </v:group>
            <v:group style="position:absolute;left:3578;top:-65;width:2;height:62" coordorigin="3578,-65" coordsize="2,62">
              <v:shape style="position:absolute;left:3578;top:-65;width:2;height:62" coordorigin="3578,-65" coordsize="0,62" path="m3578,-65l3578,-4e" filled="false" stroked="true" strokeweight=".455488pt" strokecolor="#ff00ff">
                <v:path arrowok="t"/>
              </v:shape>
            </v:group>
            <v:group style="position:absolute;left:3335;top:-65;width:2;height:62" coordorigin="3335,-65" coordsize="2,62">
              <v:shape style="position:absolute;left:3335;top:-65;width:2;height:62" coordorigin="3335,-65" coordsize="0,62" path="m3335,-65l3335,-4e" filled="false" stroked="true" strokeweight=".38617pt" strokecolor="#ff00ff">
                <v:path arrowok="t"/>
              </v:shape>
            </v:group>
            <v:group style="position:absolute;left:3695;top:-65;width:2;height:62" coordorigin="3695,-65" coordsize="2,62">
              <v:shape style="position:absolute;left:3695;top:-65;width:2;height:62" coordorigin="3695,-65" coordsize="0,62" path="m3695,-65l3695,-4e" filled="false" stroked="true" strokeweight=".405974pt" strokecolor="#ff00ff">
                <v:path arrowok="t"/>
              </v:shape>
            </v:group>
            <v:group style="position:absolute;left:3404;top:-65;width:2;height:62" coordorigin="3404,-65" coordsize="2,62">
              <v:shape style="position:absolute;left:3404;top:-65;width:2;height:62" coordorigin="3404,-65" coordsize="0,62" path="m3404,-65l3404,-4e" filled="false" stroked="true" strokeweight=".430728pt" strokecolor="#ff00ff">
                <v:path arrowok="t"/>
              </v:shape>
            </v:group>
            <v:group style="position:absolute;left:3025;top:-65;width:2;height:62" coordorigin="3025,-65" coordsize="2,62">
              <v:shape style="position:absolute;left:3025;top:-65;width:2;height:62" coordorigin="3025,-65" coordsize="0,62" path="m3025,-65l3025,-4e" filled="false" stroked="true" strokeweight=".420827pt" strokecolor="#ff00ff">
                <v:path arrowok="t"/>
              </v:shape>
            </v:group>
            <v:group style="position:absolute;left:2889;top:-65;width:2;height:62" coordorigin="2889,-65" coordsize="2,62">
              <v:shape style="position:absolute;left:2889;top:-65;width:2;height:62" coordorigin="2889,-65" coordsize="0,62" path="m2889,-65l2889,-4e" filled="false" stroked="true" strokeweight=".445581pt" strokecolor="#ff00ff">
                <v:path arrowok="t"/>
              </v:shape>
            </v:group>
            <v:group style="position:absolute;left:3053;top:-65;width:2;height:62" coordorigin="3053,-65" coordsize="2,62">
              <v:shape style="position:absolute;left:3053;top:-65;width:2;height:62" coordorigin="3053,-65" coordsize="0,62" path="m3053,-4l3053,-65e" filled="false" stroked="true" strokeweight=".371318pt" strokecolor="#ff00ff">
                <v:path arrowok="t"/>
              </v:shape>
            </v:group>
            <v:group style="position:absolute;left:3128;top:-65;width:2;height:62" coordorigin="3128,-65" coordsize="2,62">
              <v:shape style="position:absolute;left:3128;top:-65;width:2;height:62" coordorigin="3128,-65" coordsize="0,62" path="m3128,-4l3128,-65e" filled="false" stroked="true" strokeweight=".371318pt" strokecolor="#ff00ff">
                <v:path arrowok="t"/>
              </v:shape>
            </v:group>
            <v:group style="position:absolute;left:3720;top:-65;width:2;height:62" coordorigin="3720,-65" coordsize="2,62">
              <v:shape style="position:absolute;left:3720;top:-65;width:2;height:62" coordorigin="3720,-65" coordsize="0,62" path="m3720,-65l3720,-4e" filled="false" stroked="true" strokeweight=".42578pt" strokecolor="#ff00ff">
                <v:path arrowok="t"/>
              </v:shape>
            </v:group>
            <v:group style="position:absolute;left:3589;top:-65;width:2;height:62" coordorigin="3589,-65" coordsize="2,62">
              <v:shape style="position:absolute;left:3589;top:-65;width:2;height:62" coordorigin="3589,-65" coordsize="0,62" path="m3589,-65l3589,-4e" filled="false" stroked="true" strokeweight=".470333pt" strokecolor="#ff00ff">
                <v:path arrowok="t"/>
              </v:shape>
            </v:group>
            <v:group style="position:absolute;left:3992;top:-65;width:2;height:62" coordorigin="3992,-65" coordsize="2,62">
              <v:shape style="position:absolute;left:3992;top:-65;width:2;height:62" coordorigin="3992,-65" coordsize="0,62" path="m3992,-4l3992,-65e" filled="false" stroked="true" strokeweight=".371318pt" strokecolor="#ff00ff">
                <v:path arrowok="t"/>
              </v:shape>
            </v:group>
            <v:group style="position:absolute;left:4054;top:-65;width:2;height:62" coordorigin="4054,-65" coordsize="2,62">
              <v:shape style="position:absolute;left:4054;top:-65;width:2;height:62" coordorigin="4054,-65" coordsize="0,62" path="m4054,-4l4054,-65e" filled="false" stroked="true" strokeweight=".371318pt" strokecolor="#ff00ff">
                <v:path arrowok="t"/>
              </v:shape>
            </v:group>
            <v:group style="position:absolute;left:4316;top:-65;width:2;height:62" coordorigin="4316,-65" coordsize="2,62">
              <v:shape style="position:absolute;left:4316;top:-65;width:2;height:62" coordorigin="4316,-65" coordsize="0,62" path="m4316,-4l4316,-65e" filled="false" stroked="true" strokeweight=".371318pt" strokecolor="#ff00ff">
                <v:path arrowok="t"/>
              </v:shape>
            </v:group>
            <v:group style="position:absolute;left:3215;top:-65;width:2;height:62" coordorigin="3215,-65" coordsize="2,62">
              <v:shape style="position:absolute;left:3215;top:-65;width:2;height:62" coordorigin="3215,-65" coordsize="0,62" path="m3215,-65l3215,-4e" filled="false" stroked="true" strokeweight=".391121pt" strokecolor="#ff00ff">
                <v:path arrowok="t"/>
              </v:shape>
            </v:group>
            <v:group style="position:absolute;left:3845;top:-65;width:2;height:62" coordorigin="3845,-65" coordsize="2,62">
              <v:shape style="position:absolute;left:3845;top:-65;width:2;height:62" coordorigin="3845,-65" coordsize="0,62" path="m3845,-4l3845,-65e" filled="false" stroked="true" strokeweight=".371318pt" strokecolor="#ff00ff">
                <v:path arrowok="t"/>
              </v:shape>
            </v:group>
            <v:group style="position:absolute;left:3631;top:-65;width:2;height:62" coordorigin="3631,-65" coordsize="2,62">
              <v:shape style="position:absolute;left:3631;top:-65;width:2;height:62" coordorigin="3631,-65" coordsize="0,62" path="m3631,-65l3631,-4e" filled="false" stroked="true" strokeweight=".430728pt" strokecolor="#ff00ff">
                <v:path arrowok="t"/>
              </v:shape>
            </v:group>
            <v:group style="position:absolute;left:3261;top:-65;width:2;height:62" coordorigin="3261,-65" coordsize="2,62">
              <v:shape style="position:absolute;left:3261;top:-65;width:2;height:62" coordorigin="3261,-65" coordsize="0,62" path="m3261,-65l3261,-4e" filled="false" stroked="true" strokeweight=".445578pt" strokecolor="#ff00ff">
                <v:path arrowok="t"/>
              </v:shape>
            </v:group>
            <v:group style="position:absolute;left:2703;top:-65;width:2;height:62" coordorigin="2703,-65" coordsize="2,62">
              <v:shape style="position:absolute;left:2703;top:-65;width:2;height:62" coordorigin="2703,-65" coordsize="0,62" path="m2703,-65l2703,-4e" filled="false" stroked="true" strokeweight=".48024pt" strokecolor="#ff00ff">
                <v:path arrowok="t"/>
              </v:shape>
            </v:group>
            <v:group style="position:absolute;left:2877;top:-65;width:2;height:62" coordorigin="2877,-65" coordsize="2,62">
              <v:shape style="position:absolute;left:2877;top:-65;width:2;height:62" coordorigin="2877,-65" coordsize="0,62" path="m2877,-4l2877,-65e" filled="false" stroked="true" strokeweight=".371318pt" strokecolor="#ff00ff">
                <v:path arrowok="t"/>
              </v:shape>
            </v:group>
            <v:group style="position:absolute;left:2937;top:-65;width:2;height:62" coordorigin="2937,-65" coordsize="2,62">
              <v:shape style="position:absolute;left:2937;top:-65;width:2;height:62" coordorigin="2937,-65" coordsize="0,62" path="m2937,-4l2937,-65e" filled="false" stroked="true" strokeweight=".371318pt" strokecolor="#ff00ff">
                <v:path arrowok="t"/>
              </v:shape>
            </v:group>
            <v:group style="position:absolute;left:3976;top:-65;width:2;height:62" coordorigin="3976,-65" coordsize="2,62">
              <v:shape style="position:absolute;left:3976;top:-65;width:2;height:62" coordorigin="3976,-65" coordsize="0,62" path="m3976,-4l3976,-65e" filled="false" stroked="true" strokeweight=".371318pt" strokecolor="#ff00ff">
                <v:path arrowok="t"/>
              </v:shape>
            </v:group>
            <v:group style="position:absolute;left:3456;top:-65;width:2;height:62" coordorigin="3456,-65" coordsize="2,62">
              <v:shape style="position:absolute;left:3456;top:-65;width:2;height:62" coordorigin="3456,-65" coordsize="0,62" path="m3456,-4l3456,-65e" filled="false" stroked="true" strokeweight=".371318pt" strokecolor="#ff00ff">
                <v:path arrowok="t"/>
              </v:shape>
            </v:group>
            <v:group style="position:absolute;left:3918;top:-65;width:2;height:62" coordorigin="3918,-65" coordsize="2,62">
              <v:shape style="position:absolute;left:3918;top:-65;width:2;height:62" coordorigin="3918,-65" coordsize="0,62" path="m3918,-4l3918,-65e" filled="false" stroked="true" strokeweight=".371318pt" strokecolor="#ff00ff">
                <v:path arrowok="t"/>
              </v:shape>
            </v:group>
            <v:group style="position:absolute;left:3538;top:-65;width:2;height:62" coordorigin="3538,-65" coordsize="2,62">
              <v:shape style="position:absolute;left:3538;top:-65;width:2;height:62" coordorigin="3538,-65" coordsize="0,62" path="m3538,-65l3538,-4e" filled="false" stroked="true" strokeweight=".391121pt" strokecolor="#ff00ff">
                <v:path arrowok="t"/>
              </v:shape>
            </v:group>
            <v:group style="position:absolute;left:2930;top:-65;width:2;height:62" coordorigin="2930,-65" coordsize="2,62">
              <v:shape style="position:absolute;left:2930;top:-65;width:2;height:62" coordorigin="2930,-65" coordsize="0,62" path="m2930,-4l2930,-65e" filled="false" stroked="true" strokeweight=".371318pt" strokecolor="#ff00ff">
                <v:path arrowok="t"/>
              </v:shape>
            </v:group>
            <v:group style="position:absolute;left:3668;top:-65;width:2;height:62" coordorigin="3668,-65" coordsize="2,62">
              <v:shape style="position:absolute;left:3668;top:-65;width:2;height:62" coordorigin="3668,-65" coordsize="0,62" path="m3668,-4l3668,-65e" filled="false" stroked="true" strokeweight=".371318pt" strokecolor="#ff00ff">
                <v:path arrowok="t"/>
              </v:shape>
            </v:group>
            <v:group style="position:absolute;left:3806;top:-65;width:2;height:62" coordorigin="3806,-65" coordsize="2,62">
              <v:shape style="position:absolute;left:3806;top:-65;width:2;height:62" coordorigin="3806,-65" coordsize="0,62" path="m3806,-65l3806,-4e" filled="false" stroked="true" strokeweight=".465385pt" strokecolor="#ff00ff">
                <v:path arrowok="t"/>
              </v:shape>
            </v:group>
            <v:group style="position:absolute;left:4302;top:-65;width:2;height:62" coordorigin="4302,-65" coordsize="2,62">
              <v:shape style="position:absolute;left:4302;top:-65;width:2;height:62" coordorigin="4302,-65" coordsize="0,62" path="m4302,-4l4302,-65e" filled="false" stroked="true" strokeweight=".371318pt" strokecolor="#ff00ff">
                <v:path arrowok="t"/>
              </v:shape>
            </v:group>
            <v:group style="position:absolute;left:3365;top:-65;width:2;height:62" coordorigin="3365,-65" coordsize="2,62">
              <v:shape style="position:absolute;left:3365;top:-65;width:2;height:62" coordorigin="3365,-65" coordsize="0,62" path="m3365,-4l3365,-65e" filled="false" stroked="true" strokeweight=".371318pt" strokecolor="#ff00ff">
                <v:path arrowok="t"/>
              </v:shape>
            </v:group>
            <v:group style="position:absolute;left:2896;top:-65;width:2;height:62" coordorigin="2896,-65" coordsize="2,62">
              <v:shape style="position:absolute;left:2896;top:-65;width:2;height:62" coordorigin="2896,-65" coordsize="0,62" path="m2896,-65l2896,-4e" filled="false" stroked="true" strokeweight=".425777pt" strokecolor="#ff00ff">
                <v:path arrowok="t"/>
              </v:shape>
            </v:group>
            <v:group style="position:absolute;left:2753;top:-65;width:2;height:62" coordorigin="2753,-65" coordsize="2,62">
              <v:shape style="position:absolute;left:2753;top:-65;width:2;height:62" coordorigin="2753,-65" coordsize="0,62" path="m2753,-4l2753,-65e" filled="false" stroked="true" strokeweight=".371318pt" strokecolor="#ff00ff">
                <v:path arrowok="t"/>
              </v:shape>
            </v:group>
            <v:group style="position:absolute;left:2978;top:-65;width:2;height:62" coordorigin="2978,-65" coordsize="2,62">
              <v:shape style="position:absolute;left:2978;top:-65;width:2;height:62" coordorigin="2978,-65" coordsize="0,62" path="m2978,-4l2978,-65e" filled="false" stroked="true" strokeweight=".371318pt" strokecolor="#ff00ff">
                <v:path arrowok="t"/>
              </v:shape>
            </v:group>
            <v:group style="position:absolute;left:4157;top:-65;width:2;height:62" coordorigin="4157,-65" coordsize="2,62">
              <v:shape style="position:absolute;left:4157;top:-65;width:2;height:62" coordorigin="4157,-65" coordsize="0,62" path="m4157,-4l4157,-65e" filled="false" stroked="true" strokeweight=".371318pt" strokecolor="#ff00ff">
                <v:path arrowok="t"/>
              </v:shape>
            </v:group>
            <v:group style="position:absolute;left:3037;top:-65;width:2;height:62" coordorigin="3037,-65" coordsize="2,62">
              <v:shape style="position:absolute;left:3037;top:-65;width:2;height:62" coordorigin="3037,-65" coordsize="0,62" path="m3037,-65l3037,-4e" filled="false" stroked="true" strokeweight=".465387pt" strokecolor="#ff00ff">
                <v:path arrowok="t"/>
              </v:shape>
            </v:group>
            <v:group style="position:absolute;left:3166;top:-65;width:2;height:62" coordorigin="3166,-65" coordsize="2,62">
              <v:shape style="position:absolute;left:3166;top:-65;width:2;height:62" coordorigin="3166,-65" coordsize="0,62" path="m3166,-65l3166,-4e" filled="false" stroked="true" strokeweight=".391121pt" strokecolor="#ff00ff">
                <v:path arrowok="t"/>
              </v:shape>
            </v:group>
            <v:group style="position:absolute;left:3586;top:-65;width:2;height:62" coordorigin="3586,-65" coordsize="2,62">
              <v:shape style="position:absolute;left:3586;top:-65;width:2;height:62" coordorigin="3586,-65" coordsize="0,62" path="m3586,-4l3586,-65e" filled="false" stroked="true" strokeweight=".371318pt" strokecolor="#ff00ff">
                <v:path arrowok="t"/>
              </v:shape>
            </v:group>
            <v:group style="position:absolute;left:3150;top:-65;width:2;height:62" coordorigin="3150,-65" coordsize="2,62">
              <v:shape style="position:absolute;left:3150;top:-65;width:2;height:62" coordorigin="3150,-65" coordsize="0,62" path="m3150,-4l3150,-65e" filled="false" stroked="true" strokeweight=".371318pt" strokecolor="#ff00ff">
                <v:path arrowok="t"/>
              </v:shape>
            </v:group>
            <v:group style="position:absolute;left:3856;top:-65;width:2;height:62" coordorigin="3856,-65" coordsize="2,62">
              <v:shape style="position:absolute;left:3856;top:-65;width:2;height:62" coordorigin="3856,-65" coordsize="0,62" path="m3856,-4l3856,-65e" filled="false" stroked="true" strokeweight=".371318pt" strokecolor="#ff00ff">
                <v:path arrowok="t"/>
              </v:shape>
            </v:group>
            <v:group style="position:absolute;left:4074;top:-65;width:2;height:62" coordorigin="4074,-65" coordsize="2,62">
              <v:shape style="position:absolute;left:4074;top:-65;width:2;height:62" coordorigin="4074,-65" coordsize="0,62" path="m4074,-4l4074,-65e" filled="false" stroked="true" strokeweight=".371318pt" strokecolor="#ff00ff">
                <v:path arrowok="t"/>
              </v:shape>
            </v:group>
            <v:group style="position:absolute;left:3759;top:-65;width:2;height:62" coordorigin="3759,-65" coordsize="2,62">
              <v:shape style="position:absolute;left:3759;top:-65;width:2;height:62" coordorigin="3759,-65" coordsize="0,62" path="m3759,-4l3759,-65e" filled="false" stroked="true" strokeweight=".371318pt" strokecolor="#ff00ff">
                <v:path arrowok="t"/>
              </v:shape>
            </v:group>
            <v:group style="position:absolute;left:3070;top:-65;width:2;height:62" coordorigin="3070,-65" coordsize="2,62">
              <v:shape style="position:absolute;left:3070;top:-65;width:2;height:62" coordorigin="3070,-65" coordsize="0,62" path="m3070,-4l3070,-65e" filled="false" stroked="true" strokeweight=".371318pt" strokecolor="#ff00ff">
                <v:path arrowok="t"/>
              </v:shape>
            </v:group>
            <v:group style="position:absolute;left:2808;top:-65;width:2;height:62" coordorigin="2808,-65" coordsize="2,62">
              <v:shape style="position:absolute;left:2808;top:-65;width:2;height:62" coordorigin="2808,-65" coordsize="0,62" path="m2808,-65l2808,-4e" filled="false" stroked="true" strokeweight=".460434pt" strokecolor="#ff00ff">
                <v:path arrowok="t"/>
              </v:shape>
            </v:group>
            <v:group style="position:absolute;left:4033;top:-65;width:2;height:62" coordorigin="4033,-65" coordsize="2,62">
              <v:shape style="position:absolute;left:4033;top:-65;width:2;height:62" coordorigin="4033,-65" coordsize="0,62" path="m4033,-4l4033,-65e" filled="false" stroked="true" strokeweight=".371318pt" strokecolor="#ff00ff">
                <v:path arrowok="t"/>
              </v:shape>
            </v:group>
            <v:group style="position:absolute;left:4026;top:-65;width:2;height:62" coordorigin="4026,-65" coordsize="2,62">
              <v:shape style="position:absolute;left:4026;top:-65;width:2;height:62" coordorigin="4026,-65" coordsize="0,62" path="m4026,-65l4026,-4e" filled="false" stroked="true" strokeweight=".450532pt" strokecolor="#ff00ff">
                <v:path arrowok="t"/>
              </v:shape>
            </v:group>
            <v:group style="position:absolute;left:3769;top:-65;width:2;height:62" coordorigin="3769,-65" coordsize="2,62">
              <v:shape style="position:absolute;left:3769;top:-65;width:2;height:62" coordorigin="3769,-65" coordsize="0,62" path="m3769,-65l3769,-4e" filled="false" stroked="true" strokeweight=".371318pt" strokecolor="#ff00ff">
                <v:path arrowok="t"/>
              </v:shape>
            </v:group>
            <v:group style="position:absolute;left:3247;top:-65;width:2;height:62" coordorigin="3247,-65" coordsize="2,62">
              <v:shape style="position:absolute;left:3247;top:-65;width:2;height:62" coordorigin="3247,-65" coordsize="0,62" path="m3247,-4l3247,-65e" filled="false" stroked="true" strokeweight=".371318pt" strokecolor="#ff00ff">
                <v:path arrowok="t"/>
              </v:shape>
            </v:group>
            <v:group style="position:absolute;left:2653;top:-65;width:2;height:62" coordorigin="2653,-65" coordsize="2,62">
              <v:shape style="position:absolute;left:2653;top:-65;width:2;height:62" coordorigin="2653,-65" coordsize="0,62" path="m2653,-65l2653,-4e" filled="false" stroked="true" strokeweight=".38617pt" strokecolor="#ff00ff">
                <v:path arrowok="t"/>
              </v:shape>
            </v:group>
            <v:group style="position:absolute;left:2994;top:-65;width:2;height:62" coordorigin="2994,-65" coordsize="2,62">
              <v:shape style="position:absolute;left:2994;top:-65;width:2;height:62" coordorigin="2994,-65" coordsize="0,62" path="m2994,-65l2994,-4e" filled="false" stroked="true" strokeweight=".405971pt" strokecolor="#ff00ff">
                <v:path arrowok="t"/>
              </v:shape>
            </v:group>
            <v:group style="position:absolute;left:4084;top:-65;width:2;height:62" coordorigin="4084,-65" coordsize="2,62">
              <v:shape style="position:absolute;left:4084;top:-65;width:2;height:62" coordorigin="4084,-65" coordsize="0,62" path="m4084,-4l4084,-65e" filled="false" stroked="true" strokeweight=".371318pt" strokecolor="#ff00ff">
                <v:path arrowok="t"/>
              </v:shape>
            </v:group>
            <v:group style="position:absolute;left:3508;top:-65;width:2;height:62" coordorigin="3508,-65" coordsize="2,62">
              <v:shape style="position:absolute;left:3508;top:-65;width:2;height:62" coordorigin="3508,-65" coordsize="0,62" path="m3508,-65l3508,-4e" filled="false" stroked="true" strokeweight=".45548pt" strokecolor="#ff00ff">
                <v:path arrowok="t"/>
              </v:shape>
            </v:group>
            <v:group style="position:absolute;left:3528;top:-65;width:2;height:62" coordorigin="3528,-65" coordsize="2,62">
              <v:shape style="position:absolute;left:3528;top:-65;width:2;height:62" coordorigin="3528,-65" coordsize="0,62" path="m3528,-65l3528,-4e" filled="false" stroked="true" strokeweight=".460436pt" strokecolor="#ff00ff">
                <v:path arrowok="t"/>
              </v:shape>
            </v:group>
            <v:group style="position:absolute;left:3650;top:-65;width:2;height:62" coordorigin="3650,-65" coordsize="2,62">
              <v:shape style="position:absolute;left:3650;top:-65;width:2;height:62" coordorigin="3650,-65" coordsize="0,62" path="m3650,-4l3650,-65e" filled="false" stroked="true" strokeweight=".371318pt" strokecolor="#ff00ff">
                <v:path arrowok="t"/>
              </v:shape>
            </v:group>
            <v:group style="position:absolute;left:4059;top:-65;width:2;height:62" coordorigin="4059,-65" coordsize="2,62">
              <v:shape style="position:absolute;left:4059;top:-65;width:2;height:62" coordorigin="4059,-65" coordsize="0,62" path="m4059,-4l4059,-65e" filled="false" stroked="true" strokeweight=".371318pt" strokecolor="#ff00ff">
                <v:path arrowok="t"/>
              </v:shape>
            </v:group>
            <v:group style="position:absolute;left:3944;top:-65;width:2;height:62" coordorigin="3944,-65" coordsize="2,62">
              <v:shape style="position:absolute;left:3944;top:-65;width:2;height:62" coordorigin="3944,-65" coordsize="0,62" path="m3944,-4l3944,-65e" filled="false" stroked="true" strokeweight=".371318pt" strokecolor="#ff00ff">
                <v:path arrowok="t"/>
              </v:shape>
            </v:group>
            <v:group style="position:absolute;left:3997;top:-65;width:2;height:62" coordorigin="3997,-65" coordsize="2,62">
              <v:shape style="position:absolute;left:3997;top:-65;width:2;height:62" coordorigin="3997,-65" coordsize="0,62" path="m3997,-65l3997,-4e" filled="false" stroked="true" strokeweight=".410925pt" strokecolor="#ff00ff">
                <v:path arrowok="t"/>
              </v:shape>
            </v:group>
            <v:group style="position:absolute;left:3878;top:-65;width:2;height:62" coordorigin="3878,-65" coordsize="2,62">
              <v:shape style="position:absolute;left:3878;top:-65;width:2;height:62" coordorigin="3878,-65" coordsize="0,62" path="m3878,-65l3878,-4e" filled="false" stroked="true" strokeweight=".381219pt" strokecolor="#ff00ff">
                <v:path arrowok="t"/>
              </v:shape>
            </v:group>
            <v:group style="position:absolute;left:2838;top:-65;width:2;height:62" coordorigin="2838,-65" coordsize="2,62">
              <v:shape style="position:absolute;left:2838;top:-65;width:2;height:62" coordorigin="2838,-65" coordsize="0,62" path="m2838,-4l2838,-65e" filled="false" stroked="true" strokeweight=".371318pt" strokecolor="#ff00ff">
                <v:path arrowok="t"/>
              </v:shape>
            </v:group>
            <v:group style="position:absolute;left:3906;top:-65;width:2;height:62" coordorigin="3906,-65" coordsize="2,62">
              <v:shape style="position:absolute;left:3906;top:-65;width:2;height:62" coordorigin="3906,-65" coordsize="0,62" path="m3906,-65l3906,-4e" filled="false" stroked="true" strokeweight=".445581pt" strokecolor="#ff00ff">
                <v:path arrowok="t"/>
              </v:shape>
            </v:group>
            <v:group style="position:absolute;left:3703;top:-65;width:2;height:62" coordorigin="3703,-65" coordsize="2,62">
              <v:shape style="position:absolute;left:3703;top:-65;width:2;height:62" coordorigin="3703,-65" coordsize="0,62" path="m3703,-65l3703,-4e" filled="false" stroked="true" strokeweight=".430728pt" strokecolor="#ff00ff">
                <v:path arrowok="t"/>
              </v:shape>
            </v:group>
            <v:group style="position:absolute;left:4044;top:-65;width:2;height:62" coordorigin="4044,-65" coordsize="2,62">
              <v:shape style="position:absolute;left:4044;top:-65;width:2;height:62" coordorigin="4044,-65" coordsize="0,62" path="m4044,-65l4044,-4e" filled="false" stroked="true" strokeweight=".455485pt" strokecolor="#ff00ff">
                <v:path arrowok="t"/>
              </v:shape>
            </v:group>
            <v:group style="position:absolute;left:3842;top:-65;width:2;height:62" coordorigin="3842,-65" coordsize="2,62">
              <v:shape style="position:absolute;left:3842;top:-65;width:2;height:62" coordorigin="3842,-65" coordsize="0,62" path="m3842,-65l3842,-4e" filled="false" stroked="true" strokeweight=".38617pt" strokecolor="#ff00ff">
                <v:path arrowok="t"/>
              </v:shape>
            </v:group>
            <v:group style="position:absolute;left:3994;top:-65;width:2;height:62" coordorigin="3994,-65" coordsize="2,62">
              <v:shape style="position:absolute;left:3994;top:-65;width:2;height:62" coordorigin="3994,-65" coordsize="0,62" path="m3994,-4l3994,-65e" filled="false" stroked="true" strokeweight=".371318pt" strokecolor="#ff00ff">
                <v:path arrowok="t"/>
              </v:shape>
            </v:group>
            <v:group style="position:absolute;left:3887;top:-65;width:2;height:62" coordorigin="3887,-65" coordsize="2,62">
              <v:shape style="position:absolute;left:3887;top:-65;width:2;height:62" coordorigin="3887,-65" coordsize="0,62" path="m3887,-4l3887,-65e" filled="false" stroked="true" strokeweight=".371318pt" strokecolor="#ff00ff">
                <v:path arrowok="t"/>
              </v:shape>
            </v:group>
            <v:group style="position:absolute;left:3968;top:-65;width:2;height:62" coordorigin="3968,-65" coordsize="2,62">
              <v:shape style="position:absolute;left:3968;top:-65;width:2;height:62" coordorigin="3968,-65" coordsize="0,62" path="m3968,-4l3968,-65e" filled="false" stroked="true" strokeweight=".371318pt" strokecolor="#ff00ff">
                <v:path arrowok="t"/>
              </v:shape>
            </v:group>
            <v:group style="position:absolute;left:3447;top:-65;width:2;height:62" coordorigin="3447,-65" coordsize="2,62">
              <v:shape style="position:absolute;left:3447;top:-65;width:2;height:62" coordorigin="3447,-65" coordsize="0,62" path="m3447,-65l3447,-4e" filled="false" stroked="true" strokeweight=".405974pt" strokecolor="#ff00ff">
                <v:path arrowok="t"/>
              </v:shape>
            </v:group>
            <v:group style="position:absolute;left:4417;top:-65;width:2;height:62" coordorigin="4417,-65" coordsize="2,62">
              <v:shape style="position:absolute;left:4417;top:-65;width:2;height:62" coordorigin="4417,-65" coordsize="0,62" path="m4417,-4l4417,-65e" filled="false" stroked="true" strokeweight=".371318pt" strokecolor="#ff00ff">
                <v:path arrowok="t"/>
              </v:shape>
            </v:group>
            <v:group style="position:absolute;left:3543;top:-65;width:2;height:62" coordorigin="3543,-65" coordsize="2,62">
              <v:shape style="position:absolute;left:3543;top:-65;width:2;height:62" coordorigin="3543,-65" coordsize="0,62" path="m3543,-65l3543,-4e" filled="false" stroked="true" strokeweight=".371318pt" strokecolor="#ff00ff">
                <v:path arrowok="t"/>
              </v:shape>
            </v:group>
            <v:group style="position:absolute;left:3852;top:-65;width:2;height:62" coordorigin="3852,-65" coordsize="2,62">
              <v:shape style="position:absolute;left:3852;top:-65;width:2;height:62" coordorigin="3852,-65" coordsize="0,62" path="m3852,-4l3852,-65e" filled="false" stroked="true" strokeweight=".371318pt" strokecolor="#ff00ff">
                <v:path arrowok="t"/>
              </v:shape>
            </v:group>
            <v:group style="position:absolute;left:3399;top:-65;width:2;height:62" coordorigin="3399,-65" coordsize="2,62">
              <v:shape style="position:absolute;left:3399;top:-65;width:2;height:62" coordorigin="3399,-65" coordsize="0,62" path="m3399,-4l3399,-65e" filled="false" stroked="true" strokeweight=".371318pt" strokecolor="#ff00ff">
                <v:path arrowok="t"/>
              </v:shape>
            </v:group>
            <v:group style="position:absolute;left:2774;top:-65;width:2;height:62" coordorigin="2774,-65" coordsize="2,62">
              <v:shape style="position:absolute;left:2774;top:-65;width:2;height:62" coordorigin="2774,-65" coordsize="0,62" path="m2774,-65l2774,-4e" filled="false" stroked="true" strokeweight=".401023pt" strokecolor="#ff00ff">
                <v:path arrowok="t"/>
              </v:shape>
            </v:group>
            <v:group style="position:absolute;left:3241;top:-65;width:2;height:62" coordorigin="3241,-65" coordsize="2,62">
              <v:shape style="position:absolute;left:3241;top:-65;width:2;height:62" coordorigin="3241,-65" coordsize="0,62" path="m3241,-65l3241,-4e" filled="false" stroked="true" strokeweight=".371318pt" strokecolor="#ff00ff">
                <v:path arrowok="t"/>
              </v:shape>
            </v:group>
            <v:group style="position:absolute;left:2634;top:-65;width:2;height:62" coordorigin="2634,-65" coordsize="2,62">
              <v:shape style="position:absolute;left:2634;top:-65;width:2;height:62" coordorigin="2634,-65" coordsize="0,62" path="m2634,-4l2634,-65e" filled="false" stroked="true" strokeweight=".371318pt" strokecolor="#ff00ff">
                <v:path arrowok="t"/>
              </v:shape>
            </v:group>
            <v:group style="position:absolute;left:3793;top:-65;width:2;height:62" coordorigin="3793,-65" coordsize="2,62">
              <v:shape style="position:absolute;left:3793;top:-65;width:2;height:62" coordorigin="3793,-65" coordsize="0,62" path="m3793,-4l3793,-65e" filled="false" stroked="true" strokeweight=".371318pt" strokecolor="#ff00ff">
                <v:path arrowok="t"/>
              </v:shape>
            </v:group>
            <v:group style="position:absolute;left:3494;top:-65;width:2;height:62" coordorigin="3494,-65" coordsize="2,62">
              <v:shape style="position:absolute;left:3494;top:-65;width:2;height:62" coordorigin="3494,-65" coordsize="0,62" path="m3494,-65l3494,-4e" filled="false" stroked="true" strokeweight=".38617pt" strokecolor="#ff00ff">
                <v:path arrowok="t"/>
              </v:shape>
            </v:group>
            <v:group style="position:absolute;left:3280;top:-65;width:2;height:62" coordorigin="3280,-65" coordsize="2,62">
              <v:shape style="position:absolute;left:3280;top:-65;width:2;height:62" coordorigin="3280,-65" coordsize="0,62" path="m3280,-65l3280,-4e" filled="false" stroked="true" strokeweight=".425775pt" strokecolor="#ff00ff">
                <v:path arrowok="t"/>
              </v:shape>
            </v:group>
            <v:group style="position:absolute;left:3611;top:-65;width:2;height:62" coordorigin="3611,-65" coordsize="2,62">
              <v:shape style="position:absolute;left:3611;top:-65;width:2;height:62" coordorigin="3611,-65" coordsize="0,62" path="m3611,-65l3611,-4e" filled="false" stroked="true" strokeweight=".371318pt" strokecolor="#ff00ff">
                <v:path arrowok="t"/>
              </v:shape>
            </v:group>
            <v:group style="position:absolute;left:4386;top:-65;width:2;height:62" coordorigin="4386,-65" coordsize="2,62">
              <v:shape style="position:absolute;left:4386;top:-65;width:2;height:62" coordorigin="4386,-65" coordsize="0,62" path="m4386,-4l4386,-65e" filled="false" stroked="true" strokeweight=".371318pt" strokecolor="#ff00ff">
                <v:path arrowok="t"/>
              </v:shape>
            </v:group>
            <v:group style="position:absolute;left:3276;top:-65;width:2;height:62" coordorigin="3276,-65" coordsize="2,62">
              <v:shape style="position:absolute;left:3276;top:-65;width:2;height:62" coordorigin="3276,-65" coordsize="0,62" path="m3276,-65l3276,-4e" filled="false" stroked="true" strokeweight=".425777pt" strokecolor="#ff00ff">
                <v:path arrowok="t"/>
              </v:shape>
            </v:group>
            <v:group style="position:absolute;left:3304;top:-65;width:2;height:62" coordorigin="3304,-65" coordsize="2,62">
              <v:shape style="position:absolute;left:3304;top:-65;width:2;height:62" coordorigin="3304,-65" coordsize="0,62" path="m3304,-4l3304,-65e" filled="false" stroked="true" strokeweight=".371318pt" strokecolor="#ff00ff">
                <v:path arrowok="t"/>
              </v:shape>
            </v:group>
            <v:group style="position:absolute;left:2801;top:-65;width:2;height:62" coordorigin="2801,-65" coordsize="2,62">
              <v:shape style="position:absolute;left:2801;top:-65;width:2;height:62" coordorigin="2801,-65" coordsize="0,62" path="m2801,-65l2801,-4e" filled="false" stroked="true" strokeweight=".455483pt" strokecolor="#ff00ff">
                <v:path arrowok="t"/>
              </v:shape>
            </v:group>
            <v:group style="position:absolute;left:2678;top:-65;width:2;height:62" coordorigin="2678,-65" coordsize="2,62">
              <v:shape style="position:absolute;left:2678;top:-65;width:2;height:62" coordorigin="2678,-65" coordsize="0,62" path="m2678,-65l2678,-4e" filled="false" stroked="true" strokeweight=".470336pt" strokecolor="#ff00ff">
                <v:path arrowok="t"/>
              </v:shape>
            </v:group>
            <v:group style="position:absolute;left:4197;top:-65;width:2;height:62" coordorigin="4197,-65" coordsize="2,62">
              <v:shape style="position:absolute;left:4197;top:-65;width:2;height:62" coordorigin="4197,-65" coordsize="0,62" path="m4197,-4l4197,-65e" filled="false" stroked="true" strokeweight=".371318pt" strokecolor="#ff00ff">
                <v:path arrowok="t"/>
              </v:shape>
            </v:group>
            <v:group style="position:absolute;left:4794;top:-65;width:2;height:62" coordorigin="4794,-65" coordsize="2,62">
              <v:shape style="position:absolute;left:4794;top:-65;width:2;height:62" coordorigin="4794,-65" coordsize="0,62" path="m4794,-4l4794,-65e" filled="false" stroked="true" strokeweight=".371318pt" strokecolor="#ff00ff">
                <v:path arrowok="t"/>
              </v:shape>
            </v:group>
            <v:group style="position:absolute;left:3956;top:-65;width:2;height:62" coordorigin="3956,-65" coordsize="2,62">
              <v:shape style="position:absolute;left:3956;top:-65;width:2;height:62" coordorigin="3956,-65" coordsize="0,62" path="m3956,-4l3956,-65e" filled="false" stroked="true" strokeweight=".371318pt" strokecolor="#ff00ff">
                <v:path arrowok="t"/>
              </v:shape>
            </v:group>
            <v:group style="position:absolute;left:2584;top:-65;width:2;height:62" coordorigin="2584,-65" coordsize="2,62">
              <v:shape style="position:absolute;left:2584;top:-65;width:2;height:62" coordorigin="2584,-65" coordsize="0,62" path="m2584,-4l2584,-65e" filled="false" stroked="true" strokeweight=".371318pt" strokecolor="#ff00ff">
                <v:path arrowok="t"/>
              </v:shape>
            </v:group>
            <v:group style="position:absolute;left:2680;top:-65;width:2;height:62" coordorigin="2680,-65" coordsize="2,62">
              <v:shape style="position:absolute;left:2680;top:-65;width:2;height:62" coordorigin="2680,-65" coordsize="0,62" path="m2680,-4l2680,-65e" filled="false" stroked="true" strokeweight=".371318pt" strokecolor="#ff00ff">
                <v:path arrowok="t"/>
              </v:shape>
            </v:group>
            <v:group style="position:absolute;left:3229;top:-65;width:2;height:62" coordorigin="3229,-65" coordsize="2,62">
              <v:shape style="position:absolute;left:3229;top:-65;width:2;height:62" coordorigin="3229,-65" coordsize="0,62" path="m3229,-4l3229,-65e" filled="false" stroked="true" strokeweight=".371318pt" strokecolor="#ff00ff">
                <v:path arrowok="t"/>
              </v:shape>
            </v:group>
            <v:group style="position:absolute;left:2686;top:-65;width:2;height:62" coordorigin="2686,-65" coordsize="2,62">
              <v:shape style="position:absolute;left:2686;top:-65;width:2;height:62" coordorigin="2686,-65" coordsize="0,62" path="m2686,-65l2686,-4e" filled="false" stroked="true" strokeweight=".430728pt" strokecolor="#ff00ff">
                <v:path arrowok="t"/>
              </v:shape>
            </v:group>
            <v:group style="position:absolute;left:4343;top:-65;width:2;height:62" coordorigin="4343,-65" coordsize="2,62">
              <v:shape style="position:absolute;left:4343;top:-65;width:2;height:62" coordorigin="4343,-65" coordsize="0,62" path="m4343,-4l4343,-65e" filled="false" stroked="true" strokeweight=".371318pt" strokecolor="#ff00ff">
                <v:path arrowok="t"/>
              </v:shape>
            </v:group>
            <v:group style="position:absolute;left:3876;top:-65;width:2;height:62" coordorigin="3876,-65" coordsize="2,62">
              <v:shape style="position:absolute;left:3876;top:-65;width:2;height:62" coordorigin="3876,-65" coordsize="0,62" path="m3876,-4l3876,-65e" filled="false" stroked="true" strokeweight=".371318pt" strokecolor="#ff00ff">
                <v:path arrowok="t"/>
              </v:shape>
            </v:group>
            <v:group style="position:absolute;left:3422;top:-65;width:2;height:62" coordorigin="3422,-65" coordsize="2,62">
              <v:shape style="position:absolute;left:3422;top:-65;width:2;height:62" coordorigin="3422,-65" coordsize="0,62" path="m3422,-4l3422,-65e" filled="false" stroked="true" strokeweight=".371318pt" strokecolor="#ff00ff">
                <v:path arrowok="t"/>
              </v:shape>
            </v:group>
            <v:group style="position:absolute;left:3822;top:-65;width:2;height:62" coordorigin="3822,-65" coordsize="2,62">
              <v:shape style="position:absolute;left:3822;top:-65;width:2;height:62" coordorigin="3822,-65" coordsize="0,62" path="m3822,-4l3822,-65e" filled="false" stroked="true" strokeweight=".371318pt" strokecolor="#ff00ff">
                <v:path arrowok="t"/>
              </v:shape>
            </v:group>
            <v:group style="position:absolute;left:3199;top:-65;width:2;height:62" coordorigin="3199,-65" coordsize="2,62">
              <v:shape style="position:absolute;left:3199;top:-65;width:2;height:62" coordorigin="3199,-65" coordsize="0,62" path="m3199,-65l3199,-4e" filled="false" stroked="true" strokeweight=".42578pt" strokecolor="#ff00ff">
                <v:path arrowok="t"/>
              </v:shape>
            </v:group>
            <v:group style="position:absolute;left:3265;top:-65;width:2;height:62" coordorigin="3265,-65" coordsize="2,62">
              <v:shape style="position:absolute;left:3265;top:-65;width:2;height:62" coordorigin="3265,-65" coordsize="0,62" path="m3265,-4l3265,-65e" filled="false" stroked="true" strokeweight=".371318pt" strokecolor="#ff00ff">
                <v:path arrowok="t"/>
              </v:shape>
            </v:group>
            <v:group style="position:absolute;left:2640;top:-65;width:2;height:62" coordorigin="2640,-65" coordsize="2,62">
              <v:shape style="position:absolute;left:2640;top:-65;width:2;height:62" coordorigin="2640,-65" coordsize="0,62" path="m2640,-4l2640,-65e" filled="false" stroked="true" strokeweight=".371318pt" strokecolor="#ff00ff">
                <v:path arrowok="t"/>
              </v:shape>
            </v:group>
            <v:group style="position:absolute;left:3218;top:-65;width:2;height:62" coordorigin="3218,-65" coordsize="2,62">
              <v:shape style="position:absolute;left:3218;top:-65;width:2;height:62" coordorigin="3218,-65" coordsize="0,62" path="m3218,-4l3218,-65e" filled="false" stroked="true" strokeweight=".371318pt" strokecolor="#ff00ff">
                <v:path arrowok="t"/>
              </v:shape>
            </v:group>
            <v:group style="position:absolute;left:3095;top:-65;width:2;height:62" coordorigin="3095,-65" coordsize="2,62">
              <v:shape style="position:absolute;left:3095;top:-65;width:2;height:62" coordorigin="3095,-65" coordsize="0,62" path="m3095,-4l3095,-65e" filled="false" stroked="true" strokeweight=".371318pt" strokecolor="#ff00ff">
                <v:path arrowok="t"/>
              </v:shape>
            </v:group>
            <v:group style="position:absolute;left:3007;top:-65;width:2;height:62" coordorigin="3007,-65" coordsize="2,62">
              <v:shape style="position:absolute;left:3007;top:-65;width:2;height:62" coordorigin="3007,-65" coordsize="0,62" path="m3007,-4l3007,-65e" filled="false" stroked="true" strokeweight=".371318pt" strokecolor="#ff00ff">
                <v:path arrowok="t"/>
              </v:shape>
            </v:group>
            <v:group style="position:absolute;left:2901;top:-65;width:2;height:62" coordorigin="2901,-65" coordsize="2,62">
              <v:shape style="position:absolute;left:2901;top:-65;width:2;height:62" coordorigin="2901,-65" coordsize="0,62" path="m2901,-4l2901,-65e" filled="false" stroked="true" strokeweight=".371318pt" strokecolor="#ff00ff">
                <v:path arrowok="t"/>
              </v:shape>
            </v:group>
            <v:group style="position:absolute;left:3204;top:-65;width:2;height:62" coordorigin="3204,-65" coordsize="2,62">
              <v:shape style="position:absolute;left:3204;top:-65;width:2;height:62" coordorigin="3204,-65" coordsize="0,62" path="m3204,-65l3204,-4e" filled="false" stroked="true" strokeweight=".371318pt" strokecolor="#ff00ff">
                <v:path arrowok="t"/>
              </v:shape>
            </v:group>
            <v:group style="position:absolute;left:2964;top:-65;width:2;height:62" coordorigin="2964,-65" coordsize="2,62">
              <v:shape style="position:absolute;left:2964;top:-65;width:2;height:62" coordorigin="2964,-65" coordsize="0,62" path="m2964,-65l2964,-4e" filled="false" stroked="true" strokeweight=".455483pt" strokecolor="#ff00ff">
                <v:path arrowok="t"/>
              </v:shape>
            </v:group>
            <v:group style="position:absolute;left:3672;top:-65;width:2;height:62" coordorigin="3672,-65" coordsize="2,62">
              <v:shape style="position:absolute;left:3672;top:-65;width:2;height:62" coordorigin="3672,-65" coordsize="0,62" path="m3672,-65l3672,-4e" filled="false" stroked="true" strokeweight=".391121pt" strokecolor="#ff00ff">
                <v:path arrowok="t"/>
              </v:shape>
            </v:group>
            <v:group style="position:absolute;left:3156;top:-65;width:2;height:62" coordorigin="3156,-65" coordsize="2,62">
              <v:shape style="position:absolute;left:3156;top:-65;width:2;height:62" coordorigin="3156,-65" coordsize="0,62" path="m3156,-65l3156,-4e" filled="false" stroked="true" strokeweight=".396072pt" strokecolor="#ff00ff">
                <v:path arrowok="t"/>
              </v:shape>
            </v:group>
            <v:group style="position:absolute;left:4686;top:-65;width:2;height:62" coordorigin="4686,-65" coordsize="2,62">
              <v:shape style="position:absolute;left:4686;top:-65;width:2;height:62" coordorigin="4686,-65" coordsize="0,62" path="m4686,-4l4686,-65e" filled="false" stroked="true" strokeweight=".371318pt" strokecolor="#ff00ff">
                <v:path arrowok="t"/>
              </v:shape>
            </v:group>
            <v:group style="position:absolute;left:4244;top:-65;width:2;height:62" coordorigin="4244,-65" coordsize="2,62">
              <v:shape style="position:absolute;left:4244;top:-65;width:2;height:62" coordorigin="4244,-65" coordsize="0,62" path="m4244,-4l4244,-65e" filled="false" stroked="true" strokeweight=".371318pt" strokecolor="#ff00ff">
                <v:path arrowok="t"/>
              </v:shape>
            </v:group>
            <v:group style="position:absolute;left:2848;top:-65;width:2;height:62" coordorigin="2848,-65" coordsize="2,62">
              <v:shape style="position:absolute;left:2848;top:-65;width:2;height:62" coordorigin="2848,-65" coordsize="0,62" path="m2848,-4l2848,-65e" filled="false" stroked="true" strokeweight=".371318pt" strokecolor="#ff00ff">
                <v:path arrowok="t"/>
              </v:shape>
            </v:group>
            <v:group style="position:absolute;left:2726;top:-65;width:2;height:62" coordorigin="2726,-65" coordsize="2,62">
              <v:shape style="position:absolute;left:2726;top:-65;width:2;height:62" coordorigin="2726,-65" coordsize="0,62" path="m2726,-65l2726,-4e" filled="false" stroked="true" strokeweight=".445584pt" strokecolor="#ff00ff">
                <v:path arrowok="t"/>
              </v:shape>
            </v:group>
            <v:group style="position:absolute;left:4118;top:-65;width:2;height:62" coordorigin="4118,-65" coordsize="2,62">
              <v:shape style="position:absolute;left:4118;top:-65;width:2;height:62" coordorigin="4118,-65" coordsize="0,62" path="m4118,-4l4118,-65e" filled="false" stroked="true" strokeweight=".371318pt" strokecolor="#ff00ff">
                <v:path arrowok="t"/>
              </v:shape>
            </v:group>
            <v:group style="position:absolute;left:2975;top:-65;width:2;height:62" coordorigin="2975,-65" coordsize="2,62">
              <v:shape style="position:absolute;left:2975;top:-65;width:2;height:62" coordorigin="2975,-65" coordsize="0,62" path="m2975,-65l2975,-4e" filled="false" stroked="true" strokeweight=".410925pt" strokecolor="#ff00ff">
                <v:path arrowok="t"/>
              </v:shape>
            </v:group>
            <v:group style="position:absolute;left:3326;top:-65;width:2;height:62" coordorigin="3326,-65" coordsize="2,62">
              <v:shape style="position:absolute;left:3326;top:-65;width:2;height:62" coordorigin="3326,-65" coordsize="0,62" path="m3326,-65l3326,-4e" filled="false" stroked="true" strokeweight=".44063pt" strokecolor="#ff00ff">
                <v:path arrowok="t"/>
              </v:shape>
            </v:group>
            <v:group style="position:absolute;left:2794;top:-65;width:2;height:62" coordorigin="2794,-65" coordsize="2,62">
              <v:shape style="position:absolute;left:2794;top:-65;width:2;height:62" coordorigin="2794,-65" coordsize="0,62" path="m2794,-4l2794,-65e" filled="false" stroked="true" strokeweight=".371318pt" strokecolor="#ff00ff">
                <v:path arrowok="t"/>
              </v:shape>
            </v:group>
            <v:group style="position:absolute;left:2992;top:-65;width:2;height:62" coordorigin="2992,-65" coordsize="2,62">
              <v:shape style="position:absolute;left:2992;top:-65;width:2;height:62" coordorigin="2992,-65" coordsize="0,62" path="m2992,-4l2992,-65e" filled="false" stroked="true" strokeweight=".371318pt" strokecolor="#ff00ff">
                <v:path arrowok="t"/>
              </v:shape>
            </v:group>
            <v:group style="position:absolute;left:2999;top:-65;width:2;height:62" coordorigin="2999,-65" coordsize="2,62">
              <v:shape style="position:absolute;left:2999;top:-65;width:2;height:62" coordorigin="2999,-65" coordsize="0,62" path="m2999,-4l2999,-65e" filled="false" stroked="true" strokeweight=".371318pt" strokecolor="#ff00ff">
                <v:path arrowok="t"/>
              </v:shape>
            </v:group>
            <v:group style="position:absolute;left:3194;top:-65;width:2;height:62" coordorigin="3194,-65" coordsize="2,62">
              <v:shape style="position:absolute;left:3194;top:-65;width:2;height:62" coordorigin="3194,-65" coordsize="0,62" path="m3194,-4l3194,-65e" filled="false" stroked="true" strokeweight=".371318pt" strokecolor="#ff00ff">
                <v:path arrowok="t"/>
              </v:shape>
            </v:group>
            <v:group style="position:absolute;left:4469;top:-65;width:2;height:62" coordorigin="4469,-65" coordsize="2,62">
              <v:shape style="position:absolute;left:4469;top:-65;width:2;height:62" coordorigin="4469,-65" coordsize="0,62" path="m4469,-4l4469,-65e" filled="false" stroked="true" strokeweight=".371318pt" strokecolor="#ff00ff">
                <v:path arrowok="t"/>
              </v:shape>
            </v:group>
            <v:group style="position:absolute;left:2870;top:-65;width:2;height:62" coordorigin="2870,-65" coordsize="2,62">
              <v:shape style="position:absolute;left:2870;top:-65;width:2;height:62" coordorigin="2870,-65" coordsize="0,62" path="m2870,-4l2870,-65e" filled="false" stroked="true" strokeweight=".371318pt" strokecolor="#ff00ff">
                <v:path arrowok="t"/>
              </v:shape>
            </v:group>
            <v:group style="position:absolute;left:2858;top:-65;width:2;height:62" coordorigin="2858,-65" coordsize="2,62">
              <v:shape style="position:absolute;left:2858;top:-65;width:2;height:62" coordorigin="2858,-65" coordsize="0,62" path="m2858,-4l2858,-65e" filled="false" stroked="true" strokeweight=".371318pt" strokecolor="#ff00ff">
                <v:path arrowok="t"/>
              </v:shape>
            </v:group>
            <v:group style="position:absolute;left:3960;top:-65;width:2;height:62" coordorigin="3960,-65" coordsize="2,62">
              <v:shape style="position:absolute;left:3960;top:-65;width:2;height:62" coordorigin="3960,-65" coordsize="0,62" path="m3960,-4l3960,-65e" filled="false" stroked="true" strokeweight=".371318pt" strokecolor="#ff00ff">
                <v:path arrowok="t"/>
              </v:shape>
            </v:group>
            <v:group style="position:absolute;left:3930;top:-65;width:2;height:62" coordorigin="3930,-65" coordsize="2,62">
              <v:shape style="position:absolute;left:3930;top:-65;width:2;height:62" coordorigin="3930,-65" coordsize="0,62" path="m3930,-4l3930,-65e" filled="false" stroked="true" strokeweight=".371318pt" strokecolor="#ff00ff">
                <v:path arrowok="t"/>
              </v:shape>
            </v:group>
            <v:group style="position:absolute;left:2285;top:-941;width:3031;height:876" coordorigin="2285,-941" coordsize="3031,876">
              <v:shape style="position:absolute;left:2285;top:-941;width:3031;height:876" coordorigin="2285,-941" coordsize="3031,876" path="m2285,-65l2291,-65,2297,-65,2303,-65,2309,-65,2315,-65,2321,-65,2327,-65,2333,-66,2339,-66,2345,-66,2351,-66,2356,-66,2362,-66,2428,-73,2439,-75,2445,-77,2451,-78,2457,-80,2463,-81,2469,-83,2528,-111,2582,-151,2629,-199,2671,-250,2694,-281,2700,-289,2706,-297,2712,-305,2718,-313,2724,-321,2730,-329,2736,-336,2778,-388,2819,-433,2825,-439,2831,-445,2837,-451,2843,-457,2849,-463,2890,-511,2926,-563,2955,-616,2985,-677,3009,-728,3015,-740,3044,-801,3074,-854,3110,-903,3163,-940,3175,-941,3181,-940,3234,-910,3276,-859,3282,-850,3287,-842,3293,-833,3299,-825,3305,-816,3311,-807,3317,-799,3323,-790,3329,-782,3365,-733,3382,-711,3388,-704,3394,-697,3400,-689,3406,-683,3436,-650,3442,-643,3448,-637,3454,-630,3459,-624,3465,-618,3471,-612,3477,-605,3483,-599,3489,-593,3495,-587,3501,-581,3507,-575,3513,-570,3519,-564,3525,-558,3531,-553,3537,-548,3543,-542,3548,-537,3602,-500,3661,-476,3691,-470,3697,-469,3703,-467,3709,-466,3714,-465,3774,-443,3821,-406,3863,-361,3869,-354,3910,-308,3958,-268,3999,-244,4005,-241,4011,-238,4017,-235,4023,-232,4029,-229,4035,-227,4041,-224,4047,-221,4052,-218,4058,-216,4064,-213,4070,-210,4076,-207,4082,-205,4088,-202,4094,-199,4100,-196,4106,-193,4112,-191,4118,-188,4124,-185,4130,-183,4136,-180,4142,-177,4147,-175,4153,-172,4159,-170,4165,-168,4171,-165,4177,-163,4183,-161,4189,-158,4195,-156,4201,-154,4207,-152,4213,-150,4219,-148,4224,-145,4230,-143,4236,-141,4242,-139,4248,-137,4254,-135,4260,-133,4266,-131,4272,-129,4278,-127,4284,-125,4290,-123,4296,-121,4302,-119,4337,-109,4343,-107,4349,-106,4355,-104,4361,-103,4367,-102,4373,-101,4379,-99,4385,-98,4391,-97,4396,-96,4402,-95,4408,-94,4414,-93,4420,-92,4426,-91,4432,-90,4438,-89,4468,-86,4474,-85,4479,-84,4485,-84,4491,-83,4497,-82,4503,-82,4509,-81,4515,-81,4521,-80,4527,-80,4533,-79,4539,-79,4545,-78,4551,-78,4557,-77,4563,-77,4568,-76,4574,-76,4580,-76,4586,-75,4592,-75,4598,-75,4604,-74,4610,-74,4616,-74,4622,-74,4628,-73,4634,-73,4640,-73,4646,-73,4651,-73,4657,-72,4663,-72,4669,-72,4675,-72,4681,-72,4687,-72,4693,-72,4699,-72,4705,-72,4711,-72,4717,-71,4723,-71,4729,-71,4735,-71,4740,-71,4746,-71,4752,-71,4758,-71,4764,-71,4770,-71,4776,-70,4782,-70,4788,-70,4794,-70,4800,-70,4806,-70,4812,-70,4817,-69,4823,-69,4829,-69,4835,-69,4841,-69,4847,-69,4853,-68,4859,-68,4865,-68,4871,-68,4877,-68,4883,-68,4889,-68,4895,-67,4901,-67,4906,-67,4912,-67,4918,-67,4924,-67,4930,-67,4936,-67,4942,-67,4948,-67,4954,-67,4960,-67,4966,-67,4972,-67,4978,-68,4984,-68,4989,-68,4995,-68,5001,-68,5007,-68,5013,-68,5019,-68,5025,-68,5031,-68,5037,-68,5067,-68,5072,-68,5078,-68,5084,-68,5090,-68,5096,-68,5102,-68,5108,-68,5114,-68,5120,-68,5126,-67,5132,-67,5138,-67,5144,-67,5150,-67,5156,-67,5161,-67,5167,-66,5173,-66,5179,-66,5185,-66,5191,-66,5197,-66,5203,-66,5209,-66,5215,-66,5221,-65,5227,-65,5233,-65,5239,-65,5244,-65,5250,-65,5256,-65,5262,-65,5268,-65,5274,-65,5280,-65,5286,-65,5292,-65,5298,-65,5304,-65,5310,-65,5316,-65e" filled="false" stroked="true" strokeweight=".371318pt" strokecolor="#ff00ff">
                <v:path arrowok="t"/>
              </v:shape>
              <v:shape style="position:absolute;left:2229;top:-925;width:2906;height:927" type="#_x0000_t75" stroked="false">
                <v:imagedata r:id="rId56" o:title=""/>
              </v:shape>
            </v:group>
            <v:group style="position:absolute;left:5587;top:-4;width:2;height:57" coordorigin="5587,-4" coordsize="2,57">
              <v:shape style="position:absolute;left:5587;top:-4;width:2;height:57" coordorigin="5587,-4" coordsize="0,57" path="m5587,-4l5587,53e" filled="false" stroked="true" strokeweight=".371318pt" strokecolor="#000000">
                <v:path arrowok="t"/>
              </v:shape>
            </v:group>
            <v:group style="position:absolute;left:2004;top:-1002;width:3734;height:999" coordorigin="2004,-1002" coordsize="3734,999">
              <v:shape style="position:absolute;left:2004;top:-1002;width:3734;height:999" coordorigin="2004,-1002" coordsize="3734,999" path="m2004,-4l5737,-4,5737,-1002,2004,-1002,2004,-4xe" filled="false" stroked="true" strokeweight=".371318pt" strokecolor="#000000">
                <v:path arrowok="t"/>
              </v:shape>
            </v:group>
            <v:group style="position:absolute;left:1861;top:-1002;width:143;height:999" coordorigin="1861,-1002" coordsize="143,999">
              <v:shape style="position:absolute;left:1861;top:-1002;width:143;height:999" coordorigin="1861,-1002" coordsize="143,999" path="m1861,-4l2004,-4,2004,-1002,1861,-1002,1861,-4xe" filled="true" fillcolor="#87ceeb" stroked="false">
                <v:path arrowok="t"/>
                <v:fill type="solid"/>
              </v:shape>
            </v:group>
            <v:group style="position:absolute;left:1861;top:-1002;width:143;height:999" coordorigin="1861,-1002" coordsize="143,999">
              <v:shape style="position:absolute;left:1861;top:-1002;width:143;height:999" coordorigin="1861,-1002" coordsize="143,999" path="m1861,-4l2004,-4,2004,-1002,1861,-1002,1861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0.279766pt;width:197.05pt;height:53.1pt;mso-position-horizontal-relative:page;mso-position-vertical-relative:paragraph;z-index:3280" coordorigin="5917,-1006" coordsize="3941,1062">
            <v:group style="position:absolute;left:5921;top:-65;width:57;height:2" coordorigin="5921,-65" coordsize="57,2">
              <v:shape style="position:absolute;left:5921;top:-65;width:57;height:2" coordorigin="5921,-65" coordsize="57,0" path="m5977,-65l5921,-65e" filled="false" stroked="true" strokeweight=".371318pt" strokecolor="#000000">
                <v:path arrowok="t"/>
              </v:shape>
            </v:group>
            <v:group style="position:absolute;left:5921;top:-352;width:57;height:2" coordorigin="5921,-352" coordsize="57,2">
              <v:shape style="position:absolute;left:5921;top:-352;width:57;height:2" coordorigin="5921,-352" coordsize="57,0" path="m5977,-352l5921,-352e" filled="false" stroked="true" strokeweight=".371318pt" strokecolor="#000000">
                <v:path arrowok="t"/>
              </v:shape>
            </v:group>
            <v:group style="position:absolute;left:5921;top:-639;width:57;height:2" coordorigin="5921,-639" coordsize="57,2">
              <v:shape style="position:absolute;left:5921;top:-639;width:57;height:2" coordorigin="5921,-639" coordsize="57,0" path="m5977,-639l5921,-639e" filled="false" stroked="true" strokeweight=".371318pt" strokecolor="#000000">
                <v:path arrowok="t"/>
              </v:shape>
            </v:group>
            <v:group style="position:absolute;left:5921;top:-926;width:57;height:2" coordorigin="5921,-926" coordsize="57,2">
              <v:shape style="position:absolute;left:5921;top:-926;width:57;height:2" coordorigin="5921,-926" coordsize="57,0" path="m5977,-926l5921,-926e" filled="false" stroked="true" strokeweight=".371318pt" strokecolor="#000000">
                <v:path arrowok="t"/>
              </v:shape>
            </v:group>
            <v:group style="position:absolute;left:6361;top:-4;width:2;height:57" coordorigin="6361,-4" coordsize="2,57">
              <v:shape style="position:absolute;left:6361;top:-4;width:2;height:57" coordorigin="6361,-4" coordsize="0,57" path="m6361,-4l6361,53e" filled="false" stroked="true" strokeweight=".371318pt" strokecolor="#000000">
                <v:path arrowok="t"/>
              </v:shape>
              <v:shape style="position:absolute;left:6347;top:-926;width:2638;height:982" type="#_x0000_t75" stroked="false">
                <v:imagedata r:id="rId57" o:title=""/>
              </v:shape>
            </v:group>
            <v:group style="position:absolute;left:8937;top:-4;width:2;height:57" coordorigin="8937,-4" coordsize="2,57">
              <v:shape style="position:absolute;left:8937;top:-4;width:2;height:57" coordorigin="8937,-4" coordsize="0,57" path="m8937,-4l8937,53e" filled="false" stroked="true" strokeweight=".371318pt" strokecolor="#000000">
                <v:path arrowok="t"/>
              </v:shape>
            </v:group>
            <v:group style="position:absolute;left:9581;top:-4;width:2;height:57" coordorigin="9581,-4" coordsize="2,57">
              <v:shape style="position:absolute;left:9581;top:-4;width:2;height:57" coordorigin="9581,-4" coordsize="0,57" path="m9581,-4l9581,53e" filled="false" stroked="true" strokeweight=".371318pt" strokecolor="#000000">
                <v:path arrowok="t"/>
              </v:shape>
            </v:group>
            <v:group style="position:absolute;left:9393;top:-65;width:2;height:62" coordorigin="9393,-65" coordsize="2,62">
              <v:shape style="position:absolute;left:9393;top:-65;width:2;height:62" coordorigin="9393,-65" coordsize="0,62" path="m9393,-4l9393,-65e" filled="false" stroked="true" strokeweight=".371318pt" strokecolor="#ff00ff">
                <v:path arrowok="t"/>
              </v:shape>
            </v:group>
            <v:group style="position:absolute;left:6372;top:-877;width:3253;height:813" coordorigin="6372,-877" coordsize="3253,813">
              <v:shape style="position:absolute;left:6372;top:-877;width:3253;height:813" coordorigin="6372,-877" coordsize="3253,813" path="m6372,-65l6379,-65,6385,-65,6391,-65,6398,-65,6404,-65,6411,-65,6417,-65,6423,-65,6430,-65,6436,-65,6442,-65,6449,-66,6455,-66,6461,-66,6468,-66,6474,-66,6481,-67,6487,-67,6493,-67,6500,-68,6506,-68,6512,-69,6519,-69,6525,-70,6531,-71,6538,-72,6544,-73,6608,-90,6665,-122,6716,-169,6754,-217,6792,-278,6824,-340,6850,-397,6869,-443,6875,-459,6881,-475,6888,-491,6894,-507,6901,-524,6907,-540,6913,-556,6920,-573,6926,-589,6932,-605,6958,-665,6983,-719,7015,-777,7053,-827,7104,-866,7161,-877,7168,-877,7219,-871,7225,-870,7231,-869,7238,-868,7244,-867,7251,-867,7257,-866,7263,-865,7270,-864,7276,-864,7314,-862,7321,-862,7327,-862,7333,-862,7340,-863,7346,-863,7352,-863,7359,-863,7365,-863,7429,-844,7480,-801,7499,-780,7505,-773,7511,-766,7518,-759,7524,-752,7531,-744,7537,-737,7543,-730,7550,-723,7556,-716,7562,-709,7569,-702,7575,-695,7581,-688,7588,-681,7594,-674,7601,-667,7607,-660,7613,-653,7620,-646,7626,-639,7632,-631,7639,-624,7645,-616,7683,-567,7709,-530,7715,-520,7721,-510,7728,-500,7734,-490,7741,-480,7747,-470,7753,-460,7760,-449,7766,-439,7772,-428,7779,-418,7785,-408,7792,-398,7798,-388,7836,-334,7881,-284,7932,-247,7976,-224,7982,-221,7989,-218,7995,-215,8002,-212,8008,-209,8014,-206,8021,-203,8027,-200,8033,-196,8040,-193,8046,-189,8052,-185,8059,-182,8065,-178,8110,-153,8116,-149,8173,-127,8205,-121,8212,-120,8218,-119,8224,-118,8231,-117,8237,-116,8243,-115,8250,-115,8256,-114,8262,-113,8269,-113,8275,-112,8282,-112,8288,-111,8294,-111,8301,-110,8307,-110,8313,-109,8320,-109,8326,-108,8332,-107,8339,-107,8345,-106,8352,-106,8358,-105,8364,-104,8371,-103,8409,-97,8415,-96,8422,-95,8428,-94,8434,-92,8441,-91,8447,-90,8453,-88,8460,-87,8466,-86,8511,-78,8517,-77,8523,-76,8530,-75,8536,-75,8542,-74,8549,-73,8555,-73,8562,-72,8568,-72,8574,-72,8581,-71,8587,-71,8593,-71,8600,-70,8606,-70,8612,-70,8619,-69,8625,-69,8632,-69,8638,-69,8644,-68,8651,-68,8657,-68,8663,-68,8670,-67,8676,-67,8682,-67,8689,-67,8695,-67,8702,-66,8708,-66,8714,-66,8721,-66,8727,-66,8733,-66,8740,-66,8746,-65,8752,-65,8759,-65,8765,-65,8772,-65,8778,-65,8784,-65,8791,-65,8797,-65,8803,-65,8810,-65,8854,-65,8861,-65,9128,-65,9134,-65,9185,-65,9192,-65,9198,-65,9204,-65,9211,-65,9217,-65,9223,-65,9230,-65,9236,-65,9243,-65,9249,-66,9255,-66,9262,-66,9268,-66,9274,-66,9281,-66,9287,-66,9293,-67,9300,-67,9306,-67,9313,-67,9319,-67,9325,-68,9332,-68,9338,-68,9344,-68,9351,-68,9357,-68,9363,-68,9370,-69,9376,-69,9383,-69,9389,-69,9395,-69,9402,-69,9408,-69,9414,-69,9421,-69,9427,-68,9433,-68,9440,-68,9446,-68,9453,-68,9459,-68,9465,-67,9472,-67,9478,-67,9484,-67,9491,-67,9497,-66,9503,-66,9510,-66,9516,-66,9523,-66,9529,-66,9535,-66,9542,-65,9548,-65,9554,-65,9561,-65,9567,-65,9573,-65,9580,-65,9586,-65,9593,-65,9599,-65,9605,-65,9612,-65,9618,-65,9624,-65e" filled="false" stroked="true" strokeweight=".371318pt" strokecolor="#ff00ff">
                <v:path arrowok="t"/>
              </v:shape>
              <v:shape style="position:absolute;left:6345;top:-944;width:2741;height:946" type="#_x0000_t75" stroked="false">
                <v:imagedata r:id="rId58" o:title=""/>
              </v:shape>
            </v:group>
            <v:group style="position:absolute;left:6120;top:-1002;width:3734;height:999" coordorigin="6120,-1002" coordsize="3734,999">
              <v:shape style="position:absolute;left:6120;top:-1002;width:3734;height:999" coordorigin="6120,-1002" coordsize="3734,999" path="m6120,-4l9854,-4,9854,-1002,6120,-1002,6120,-4xe" filled="false" stroked="true" strokeweight=".371318pt" strokecolor="#000000">
                <v:path arrowok="t"/>
              </v:shape>
            </v:group>
            <v:group style="position:absolute;left:5977;top:-1002;width:143;height:999" coordorigin="5977,-1002" coordsize="143,999">
              <v:shape style="position:absolute;left:5977;top:-1002;width:143;height:999" coordorigin="5977,-1002" coordsize="143,999" path="m5977,-4l6120,-4,6120,-1002,5977,-1002,5977,-4xe" filled="true" fillcolor="#87ceeb" stroked="false">
                <v:path arrowok="t"/>
                <v:fill type="solid"/>
              </v:shape>
            </v:group>
            <v:group style="position:absolute;left:5977;top:-1002;width:143;height:999" coordorigin="5977,-1002" coordsize="143,999">
              <v:shape style="position:absolute;left:5977;top:-1002;width:143;height:999" coordorigin="5977,-1002" coordsize="143,999" path="m5977,-4l6120,-4,6120,-1002,5977,-1002,5977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2.29007pt;margin-top:10.524798pt;width:17.1pt;height:53.95pt;mso-position-horizontal-relative:page;mso-position-vertical-relative:paragraph;z-index:330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9" w:right="0" w:firstLine="0"/>
                    <w:jc w:val="center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0" w:right="0" w:firstLine="0"/>
                    <w:jc w:val="center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5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5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424873pt;margin-top:-51.584244pt;width:6.95pt;height:54.2pt;mso-position-horizontal-relative:page;mso-position-vertical-relative:paragraph;z-index:335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6.012203pt;width:7.95pt;height:21.5pt;mso-position-horizontal-relative:page;mso-position-vertical-relative:paragraph;z-index:340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-35.878998pt;width:7.95pt;height:21.5pt;mso-position-horizontal-relative:page;mso-position-vertical-relative:paragraph;z-index:34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51pt;margin-top:-52.133793pt;width:6.95pt;height:54.75pt;mso-position-horizontal-relative:page;mso-position-vertical-relative:paragraph;z-index:349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6.012203pt;width:7.95pt;height:21.5pt;mso-position-horizontal-relative:page;mso-position-vertical-relative:paragraph;z-index:354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-35.878998pt;width:7.95pt;height:21.5pt;mso-position-horizontal-relative:page;mso-position-vertical-relative:paragraph;z-index:356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4" w:id="105"/>
      <w:bookmarkEnd w:id="105"/>
      <w:r>
        <w:rPr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</w:r>
      <w:r>
        <w:rPr>
          <w:rFonts w:ascii="Arial"/>
          <w:sz w:val="10"/>
        </w:rPr>
      </w:r>
    </w:p>
    <w:p>
      <w:pPr>
        <w:tabs>
          <w:tab w:pos="1294" w:val="left" w:leader="none"/>
          <w:tab w:pos="1911" w:val="left" w:leader="none"/>
          <w:tab w:pos="2555" w:val="left" w:leader="none"/>
          <w:tab w:pos="3199" w:val="left" w:leader="none"/>
          <w:tab w:pos="3843" w:val="left" w:leader="none"/>
        </w:tabs>
        <w:spacing w:before="86"/>
        <w:ind w:left="65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4343" w:space="40"/>
            <w:col w:w="483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tabs>
          <w:tab w:pos="1622" w:val="left" w:leader="none"/>
          <w:tab w:pos="2250" w:val="left" w:leader="none"/>
          <w:tab w:pos="2905" w:val="left" w:leader="none"/>
          <w:tab w:pos="3560" w:val="left" w:leader="none"/>
          <w:tab w:pos="4215" w:val="left" w:leader="none"/>
        </w:tabs>
        <w:spacing w:before="88"/>
        <w:ind w:left="96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15pt;margin-top:11.711434pt;width:197.05pt;height:53.1pt;mso-position-horizontal-relative:page;mso-position-vertical-relative:paragraph;z-index:3160" coordorigin="1801,234" coordsize="3941,1062">
            <v:group style="position:absolute;left:1805;top:1175;width:57;height:2" coordorigin="1805,1175" coordsize="57,2">
              <v:shape style="position:absolute;left:1805;top:1175;width:57;height:2" coordorigin="1805,1175" coordsize="57,0" path="m1861,1175l1805,1175e" filled="false" stroked="true" strokeweight=".371318pt" strokecolor="#000000">
                <v:path arrowok="t"/>
              </v:shape>
            </v:group>
            <v:group style="position:absolute;left:1805;top:914;width:57;height:2" coordorigin="1805,914" coordsize="57,2">
              <v:shape style="position:absolute;left:1805;top:914;width:57;height:2" coordorigin="1805,914" coordsize="57,0" path="m1861,914l1805,914e" filled="false" stroked="true" strokeweight=".371318pt" strokecolor="#000000">
                <v:path arrowok="t"/>
              </v:shape>
            </v:group>
            <v:group style="position:absolute;left:1805;top:654;width:57;height:2" coordorigin="1805,654" coordsize="57,2">
              <v:shape style="position:absolute;left:1805;top:654;width:57;height:2" coordorigin="1805,654" coordsize="57,0" path="m1861,654l1805,654e" filled="false" stroked="true" strokeweight=".371318pt" strokecolor="#000000">
                <v:path arrowok="t"/>
              </v:shape>
            </v:group>
            <v:group style="position:absolute;left:1805;top:393;width:57;height:2" coordorigin="1805,393" coordsize="57,2">
              <v:shape style="position:absolute;left:1805;top:393;width:57;height:2" coordorigin="1805,393" coordsize="57,0" path="m1861,393l1805,393e" filled="false" stroked="true" strokeweight=".371318pt" strokecolor="#000000">
                <v:path arrowok="t"/>
              </v:shape>
            </v:group>
            <v:group style="position:absolute;left:2376;top:1236;width:2;height:57" coordorigin="2376,1236" coordsize="2,57">
              <v:shape style="position:absolute;left:2376;top:1236;width:2;height:57" coordorigin="2376,1236" coordsize="0,57" path="m2376,1236l2376,1292e" filled="false" stroked="true" strokeweight=".371318pt" strokecolor="#000000">
                <v:path arrowok="t"/>
              </v:shape>
            </v:group>
            <v:group style="position:absolute;left:3296;top:1236;width:2;height:57" coordorigin="3296,1236" coordsize="2,57">
              <v:shape style="position:absolute;left:3296;top:1236;width:2;height:57" coordorigin="3296,1236" coordsize="0,57" path="m3296,1236l3296,1292e" filled="false" stroked="true" strokeweight=".371318pt" strokecolor="#000000">
                <v:path arrowok="t"/>
              </v:shape>
            </v:group>
            <v:group style="position:absolute;left:4217;top:1236;width:2;height:57" coordorigin="4217,1236" coordsize="2,57">
              <v:shape style="position:absolute;left:4217;top:1236;width:2;height:57" coordorigin="4217,1236" coordsize="0,57" path="m4217,1236l4217,1292e" filled="false" stroked="true" strokeweight=".371318pt" strokecolor="#000000">
                <v:path arrowok="t"/>
              </v:shape>
            </v:group>
            <v:group style="position:absolute;left:5137;top:1236;width:2;height:57" coordorigin="5137,1236" coordsize="2,57">
              <v:shape style="position:absolute;left:5137;top:1236;width:2;height:57" coordorigin="5137,1236" coordsize="0,57" path="m5137,1236l5137,1292e" filled="false" stroked="true" strokeweight=".371318pt" strokecolor="#000000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236l3871,1175e" filled="false" stroked="true" strokeweight=".371318pt" strokecolor="#0080ff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50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28,908,3034,903,3040,899,3047,894,3053,889,3060,884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72,420,3579,415,3585,411,3592,406,3598,402,3630,380,3637,376,3643,372,3649,368,3656,364,3662,361,3669,357,3675,353,3681,350,3688,347,3746,322,3752,320,3758,317,3765,315,3771,313,3778,312,3784,310,3790,309,3797,307,3803,306,3810,305,3816,303,3822,303,3829,302,3867,299,3874,299,3880,299,3887,300,3893,300,3899,300,3906,301,3912,302,3919,303,3925,303,3931,305,3938,306,3944,307,3951,309,3957,310,3963,312,3970,313,3976,315,3983,317,4040,34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46,932,4752,936,4758,941,4797,967,4803,971,4810,975,4816,979,4822,983,4867,1009,4874,1012,4880,1016,4887,1019,4893,1023,4899,1026,4906,1029,4912,1032,4919,1036,4925,1039,4931,1042,4938,1045,4944,1048,4951,1051,4957,1054,4989,1067,4995,1070,5002,1072,5008,1075,5015,1077,5021,1079,5028,1082,5034,1084,5040,1086,5047,1089,5053,1091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45,1138,5252,1139,5258,1140,5265,1141,5271,1142,5278,1143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0080ff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236l3871,1175e" filled="false" stroked="true" strokeweight=".371318pt" strokecolor="#ff00ff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50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28,908,3034,903,3040,899,3047,894,3053,889,3060,884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72,420,3579,415,3585,411,3592,406,3598,402,3630,380,3637,376,3643,372,3649,368,3656,364,3662,361,3669,357,3675,353,3681,350,3688,347,3746,322,3752,320,3758,317,3765,315,3771,313,3778,312,3784,310,3790,309,3797,307,3803,306,3810,305,3816,303,3822,303,3829,302,3867,299,3874,299,3880,299,3887,300,3893,300,3899,300,3906,301,3912,302,3919,303,3925,303,3931,305,3938,306,3944,307,3951,309,3957,310,3963,312,3970,313,3976,315,3983,317,4040,34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46,932,4752,936,4758,941,4797,967,4803,971,4810,975,4816,979,4822,983,4867,1009,4874,1012,4880,1016,4887,1019,4893,1023,4899,1026,4906,1029,4912,1032,4919,1036,4925,1039,4931,1042,4938,1045,4944,1048,4951,1051,4957,1054,4989,1067,4995,1070,5002,1072,5008,1075,5015,1077,5021,1079,5028,1082,5034,1084,5040,1086,5047,1089,5053,1091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45,1138,5252,1139,5258,1140,5265,1141,5271,1142,5278,1143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ff00ff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236l3871,1175e" filled="false" stroked="true" strokeweight=".371318pt" strokecolor="#006400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50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28,908,3034,903,3040,899,3047,894,3053,889,3060,884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72,420,3579,415,3585,411,3592,406,3598,402,3630,380,3637,376,3643,372,3649,368,3656,364,3662,361,3669,357,3675,353,3681,350,3688,347,3746,322,3752,320,3758,317,3765,315,3771,313,3778,312,3784,310,3790,309,3797,307,3803,306,3810,305,3816,303,3822,303,3829,302,3867,299,3874,299,3880,299,3887,300,3893,300,3899,300,3906,301,3912,302,3919,303,3925,303,3931,305,3938,306,3944,307,3951,309,3957,310,3963,312,3970,313,3976,315,3983,317,4040,34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46,932,4752,936,4758,941,4797,967,4803,971,4810,975,4816,979,4822,983,4867,1009,4874,1012,4880,1016,4887,1019,4893,1023,4899,1026,4906,1029,4912,1032,4919,1036,4925,1039,4931,1042,4938,1045,4944,1048,4951,1051,4957,1054,4989,1067,4995,1070,5002,1072,5008,1075,5015,1077,5021,1079,5028,1082,5034,1084,5040,1086,5047,1089,5053,1091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45,1138,5252,1139,5258,1140,5265,1141,5271,1142,5278,1143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006400">
                <v:path arrowok="t"/>
              </v:shape>
            </v:group>
            <v:group style="position:absolute;left:2004;top:238;width:3734;height:999" coordorigin="2004,238" coordsize="3734,999">
              <v:shape style="position:absolute;left:2004;top:238;width:3734;height:999" coordorigin="2004,238" coordsize="3734,999" path="m2004,1236l5737,1236,5737,238,2004,238,2004,1236xe" filled="false" stroked="true" strokeweight=".371318pt" strokecolor="#000000">
                <v:path arrowok="t"/>
              </v:shape>
            </v:group>
            <v:group style="position:absolute;left:1861;top:238;width:143;height:999" coordorigin="1861,238" coordsize="143,999">
              <v:shape style="position:absolute;left:1861;top:238;width:143;height:999" coordorigin="1861,238" coordsize="143,999" path="m1861,1236l2004,1236,2004,238,1861,238,1861,1236xe" filled="true" fillcolor="#87ceeb" stroked="false">
                <v:path arrowok="t"/>
                <v:fill type="solid"/>
              </v:shape>
            </v:group>
            <v:group style="position:absolute;left:1861;top:238;width:143;height:999" coordorigin="1861,238" coordsize="143,999">
              <v:shape style="position:absolute;left:1861;top:238;width:143;height:999" coordorigin="1861,238" coordsize="143,999" path="m1861,1236l2004,1236,2004,238,1861,238,1861,1236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2.424873pt;margin-top:15.234082pt;width:6.95pt;height:48pt;mso-position-horizontal-relative:page;mso-position-vertical-relative:paragraph;z-index:332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0.2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0.3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6.112198pt;width:7.95pt;height:21.5pt;mso-position-horizontal-relative:page;mso-position-vertical-relative:paragraph;z-index:33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tabs>
          <w:tab w:pos="1424" w:val="left" w:leader="none"/>
          <w:tab w:pos="2156" w:val="left" w:leader="none"/>
          <w:tab w:pos="2915" w:val="left" w:leader="none"/>
          <w:tab w:pos="3674" w:val="left" w:leader="none"/>
        </w:tabs>
        <w:spacing w:before="88"/>
        <w:ind w:left="66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295.862122pt;margin-top:11.711434pt;width:197.05pt;height:53.1pt;mso-position-horizontal-relative:page;mso-position-vertical-relative:paragraph;z-index:3184" coordorigin="5917,234" coordsize="3941,1062">
            <v:group style="position:absolute;left:5921;top:1175;width:57;height:2" coordorigin="5921,1175" coordsize="57,2">
              <v:shape style="position:absolute;left:5921;top:1175;width:57;height:2" coordorigin="5921,1175" coordsize="57,0" path="m5977,1175l5921,1175e" filled="false" stroked="true" strokeweight=".371318pt" strokecolor="#000000">
                <v:path arrowok="t"/>
              </v:shape>
            </v:group>
            <v:group style="position:absolute;left:5921;top:897;width:57;height:2" coordorigin="5921,897" coordsize="57,2">
              <v:shape style="position:absolute;left:5921;top:897;width:57;height:2" coordorigin="5921,897" coordsize="57,0" path="m5977,897l5921,897e" filled="false" stroked="true" strokeweight=".371318pt" strokecolor="#000000">
                <v:path arrowok="t"/>
              </v:shape>
            </v:group>
            <v:group style="position:absolute;left:5921;top:618;width:57;height:2" coordorigin="5921,618" coordsize="57,2">
              <v:shape style="position:absolute;left:5921;top:618;width:57;height:2" coordorigin="5921,618" coordsize="57,0" path="m5977,618l5921,618e" filled="false" stroked="true" strokeweight=".371318pt" strokecolor="#000000">
                <v:path arrowok="t"/>
              </v:shape>
            </v:group>
            <v:group style="position:absolute;left:5921;top:340;width:57;height:2" coordorigin="5921,340" coordsize="57,2">
              <v:shape style="position:absolute;left:5921;top:340;width:57;height:2" coordorigin="5921,340" coordsize="57,0" path="m5977,340l5921,340e" filled="false" stroked="true" strokeweight=".371318pt" strokecolor="#000000">
                <v:path arrowok="t"/>
              </v:shape>
            </v:group>
            <v:group style="position:absolute;left:6427;top:1236;width:2;height:57" coordorigin="6427,1236" coordsize="2,57">
              <v:shape style="position:absolute;left:6427;top:1236;width:2;height:57" coordorigin="6427,1236" coordsize="0,57" path="m6427,1236l6427,1292e" filled="false" stroked="true" strokeweight=".371318pt" strokecolor="#000000">
                <v:path arrowok="t"/>
              </v:shape>
              <v:shape style="position:absolute;left:6345;top:296;width:2833;height:1001" type="#_x0000_t75" stroked="false">
                <v:imagedata r:id="rId59" o:title=""/>
              </v:shape>
            </v:group>
            <v:group style="position:absolute;left:8867;top:1236;width:2;height:57" coordorigin="8867,1236" coordsize="2,57">
              <v:shape style="position:absolute;left:8867;top:1236;width:2;height:57" coordorigin="8867,1236" coordsize="0,57" path="m8867,1236l8867,1292e" filled="false" stroked="true" strokeweight=".371318pt" strokecolor="#000000">
                <v:path arrowok="t"/>
              </v:shape>
            </v:group>
            <v:group style="position:absolute;left:9476;top:1236;width:2;height:57" coordorigin="9476,1236" coordsize="2,57">
              <v:shape style="position:absolute;left:9476;top:1236;width:2;height:57" coordorigin="9476,1236" coordsize="0,57" path="m9476,1236l9476,1292e" filled="false" stroked="true" strokeweight=".371318pt" strokecolor="#000000">
                <v:path arrowok="t"/>
              </v:shape>
            </v:group>
            <v:group style="position:absolute;left:9398;top:1175;width:2;height:62" coordorigin="9398,1175" coordsize="2,62">
              <v:shape style="position:absolute;left:9398;top:1175;width:2;height:62" coordorigin="9398,1175" coordsize="0,62" path="m9398,1236l9398,1175e" filled="false" stroked="true" strokeweight=".371318pt" strokecolor="#ff00ff">
                <v:path arrowok="t"/>
              </v:shape>
            </v:group>
            <v:group style="position:absolute;left:6402;top:317;width:3223;height:858" coordorigin="6402,317" coordsize="3223,858">
              <v:shape style="position:absolute;left:6402;top:317;width:3223;height:858" coordorigin="6402,317" coordsize="3223,858" path="m6402,1175l6408,1175,6415,1175,6421,1175,6427,1175,6433,1175,6440,1175,6446,1175,6452,1174,6459,1174,6465,1174,6471,1174,6478,1174,6484,1173,6490,1173,6497,1173,6503,1172,6509,1172,6515,1171,6522,1171,6528,1170,6534,1169,6597,1151,6648,1118,6692,1071,6730,1021,6749,994,6755,984,6761,975,6768,965,6774,956,6805,904,6831,860,6837,849,6843,837,6850,825,6856,813,6862,801,6869,789,6875,777,6881,765,6887,752,6894,740,6925,681,6957,626,6995,571,7039,524,7064,503,7070,498,7121,457,7165,413,7171,405,7178,398,7184,391,7190,384,7197,377,7241,335,7285,317,7291,317,7348,350,7386,399,7417,451,7430,474,7436,486,7442,498,7449,510,7455,522,7461,534,7493,592,7524,643,7562,692,7613,737,7625,746,7632,750,7638,754,7644,759,7651,763,7701,800,7714,810,7720,815,7726,821,7732,826,7739,831,7745,836,7751,842,7758,847,7764,852,7770,857,7777,862,7783,867,7789,873,7796,878,7802,883,7808,888,7814,893,7821,898,7827,903,7833,908,7840,913,7846,918,7852,924,7859,929,7865,934,7871,939,7878,944,7884,949,7890,955,7896,960,7903,965,7909,970,7915,975,7922,980,7928,985,7934,990,7941,995,7947,1000,7953,1005,7960,1009,7966,1014,7972,1019,7978,1023,7985,1028,7991,1032,7997,1037,8004,1041,8010,1046,8016,1050,8023,1054,8029,1059,8035,1063,8042,1067,8048,1070,8054,1074,8060,1078,8067,1082,8073,1085,8079,1088,8086,1091,8092,1094,8098,1097,8161,1118,8168,1119,8174,1121,8180,1122,8187,1124,8193,1125,8199,1126,8205,1128,8212,1129,8218,1131,8224,1132,8231,1133,8262,1141,8269,1142,8275,1144,8281,1145,8287,1147,8294,1148,8300,1150,8306,1151,8313,1153,8319,1154,8325,1156,8332,1157,8338,1158,8344,1159,8351,1161,8357,1162,8363,1163,8369,1164,8426,1170,8433,1171,8439,1171,8445,1171,8451,1171,8458,1171,8464,1171,8470,1171,8477,1171,8483,1171,8489,1171,8496,1171,8502,1170,8508,1170,8515,1170,8521,1169,8527,1169,8533,1169,8540,1168,8546,1168,8552,1167,8559,1167,8565,1166,8571,1166,8615,1164,8622,1164,8628,1164,8634,1164,8641,1164,8647,1164,8653,1164,8659,1164,8666,1165,8672,1165,8678,1165,8685,1165,8691,1166,8697,1166,8704,1166,8710,1167,8716,1167,8723,1167,8729,1168,8735,1168,8741,1168,8748,1169,8754,1169,8760,1169,8767,1170,8773,1170,8779,1170,8786,1171,8792,1171,8798,1171,8805,1172,8811,1172,8817,1172,8823,1172,8830,1173,8836,1173,8842,1173,8849,1173,8855,1174,8861,1174,8868,1174,8874,1174,8880,1174,8887,1174,8893,1174,8899,1174,8905,1175,8912,1175,8918,1175,8924,1175,8931,1175,8937,1175,8943,1175,8950,1175,8956,1175,8994,1175,9000,1175,9145,1175,9151,1175,9196,1175,9202,1175,9208,1175,9214,1175,9221,1175,9227,1175,9233,1175,9240,1175,9246,1174,9252,1174,9259,1174,9265,1174,9271,1174,9278,1174,9284,1174,9290,1174,9296,1173,9303,1173,9309,1173,9315,1173,9322,1173,9328,1173,9334,1172,9341,1172,9347,1172,9353,1172,9360,1172,9366,1172,9372,1171,9378,1171,9385,1171,9391,1171,9397,1171,9404,1171,9410,1171,9416,1171,9423,1171,9429,1172,9435,1172,9442,1172,9448,1172,9454,1172,9460,1172,9467,1173,9473,1173,9479,1173,9486,1173,9492,1173,9498,1173,9505,1174,9511,1174,9517,1174,9523,1174,9530,1174,9536,1174,9542,1174,9549,1174,9555,1174,9561,1175,9568,1175,9574,1175,9580,1175,9587,1175,9593,1175,9599,1175,9605,1175,9612,1175,9618,1175,9624,1175e" filled="false" stroked="true" strokeweight=".371318pt" strokecolor="#ff00ff">
                <v:path arrowok="t"/>
              </v:shape>
              <v:shape style="position:absolute;left:6373;top:307;width:2858;height:934" type="#_x0000_t75" stroked="false">
                <v:imagedata r:id="rId60" o:title=""/>
              </v:shape>
            </v:group>
            <v:group style="position:absolute;left:6120;top:238;width:3734;height:999" coordorigin="6120,238" coordsize="3734,999">
              <v:shape style="position:absolute;left:6120;top:238;width:3734;height:999" coordorigin="6120,238" coordsize="3734,999" path="m6120,1236l9854,1236,9854,238,6120,238,6120,1236xe" filled="false" stroked="true" strokeweight=".371318pt" strokecolor="#000000">
                <v:path arrowok="t"/>
              </v:shape>
            </v:group>
            <v:group style="position:absolute;left:5977;top:238;width:143;height:999" coordorigin="5977,238" coordsize="143,999">
              <v:shape style="position:absolute;left:5977;top:238;width:143;height:999" coordorigin="5977,238" coordsize="143,999" path="m5977,1236l6120,1236,6120,238,5977,238,5977,1236xe" filled="true" fillcolor="#87ceeb" stroked="false">
                <v:path arrowok="t"/>
                <v:fill type="solid"/>
              </v:shape>
            </v:group>
            <v:group style="position:absolute;left:5977;top:238;width:143;height:999" coordorigin="5977,238" coordsize="143,999">
              <v:shape style="position:absolute;left:5977;top:238;width:143;height:999" coordorigin="5977,238" coordsize="143,999" path="m5977,1236l6120,1236,6120,238,5977,238,5977,1236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0.179768pt;width:197.05pt;height:53.1pt;mso-position-horizontal-relative:page;mso-position-vertical-relative:paragraph;z-index:3232" coordorigin="5917,-1004" coordsize="3941,1062">
            <v:group style="position:absolute;left:5921;top:-63;width:57;height:2" coordorigin="5921,-63" coordsize="57,2">
              <v:shape style="position:absolute;left:5921;top:-63;width:57;height:2" coordorigin="5921,-63" coordsize="57,0" path="m5977,-63l5921,-63e" filled="false" stroked="true" strokeweight=".371318pt" strokecolor="#000000">
                <v:path arrowok="t"/>
              </v:shape>
            </v:group>
            <v:group style="position:absolute;left:5921;top:-304;width:57;height:2" coordorigin="5921,-304" coordsize="57,2">
              <v:shape style="position:absolute;left:5921;top:-304;width:57;height:2" coordorigin="5921,-304" coordsize="57,0" path="m5977,-304l5921,-304e" filled="false" stroked="true" strokeweight=".371318pt" strokecolor="#000000">
                <v:path arrowok="t"/>
              </v:shape>
            </v:group>
            <v:group style="position:absolute;left:5921;top:-545;width:57;height:2" coordorigin="5921,-545" coordsize="57,2">
              <v:shape style="position:absolute;left:5921;top:-545;width:57;height:2" coordorigin="5921,-545" coordsize="57,0" path="m5977,-545l5921,-545e" filled="false" stroked="true" strokeweight=".371318pt" strokecolor="#000000">
                <v:path arrowok="t"/>
              </v:shape>
            </v:group>
            <v:group style="position:absolute;left:5921;top:-786;width:57;height:2" coordorigin="5921,-786" coordsize="57,2">
              <v:shape style="position:absolute;left:5921;top:-786;width:57;height:2" coordorigin="5921,-786" coordsize="57,0" path="m5977,-786l5921,-786e" filled="false" stroked="true" strokeweight=".371318pt" strokecolor="#000000">
                <v:path arrowok="t"/>
              </v:shape>
            </v:group>
            <v:group style="position:absolute;left:6359;top:-2;width:2;height:57" coordorigin="6359,-2" coordsize="2,57">
              <v:shape style="position:absolute;left:6359;top:-2;width:2;height:57" coordorigin="6359,-2" coordsize="0,57" path="m6359,-2l6359,55e" filled="false" stroked="true" strokeweight=".371318pt" strokecolor="#000000">
                <v:path arrowok="t"/>
              </v:shape>
            </v:group>
            <v:group style="position:absolute;left:7118;top:-2;width:2;height:57" coordorigin="7118,-2" coordsize="2,57">
              <v:shape style="position:absolute;left:7118;top:-2;width:2;height:57" coordorigin="7118,-2" coordsize="0,57" path="m7118,-2l7118,55e" filled="false" stroked="true" strokeweight=".371318pt" strokecolor="#000000">
                <v:path arrowok="t"/>
              </v:shape>
            </v:group>
            <v:group style="position:absolute;left:7199;top:-63;width:2;height:62" coordorigin="7199,-63" coordsize="2,62">
              <v:shape style="position:absolute;left:7199;top:-63;width:2;height:62" coordorigin="7199,-63" coordsize="0,62" path="m7199,-63l7199,-2e" filled="false" stroked="true" strokeweight=".475284pt" strokecolor="#0080ff">
                <v:path arrowok="t"/>
              </v:shape>
            </v:group>
            <v:group style="position:absolute;left:7153;top:-63;width:2;height:62" coordorigin="7153,-63" coordsize="2,62">
              <v:shape style="position:absolute;left:7153;top:-63;width:2;height:62" coordorigin="7153,-63" coordsize="0,62" path="m7153,-63l7153,-2e" filled="false" stroked="true" strokeweight=".475289pt" strokecolor="#0080ff">
                <v:path arrowok="t"/>
              </v:shape>
            </v:group>
            <v:group style="position:absolute;left:7121;top:-63;width:2;height:62" coordorigin="7121,-63" coordsize="2,62">
              <v:shape style="position:absolute;left:7121;top:-63;width:2;height:62" coordorigin="7121,-63" coordsize="0,62" path="m7121,-63l7121,-2e" filled="false" stroked="true" strokeweight=".41587pt" strokecolor="#0080ff">
                <v:path arrowok="t"/>
              </v:shape>
            </v:group>
            <v:group style="position:absolute;left:7132;top:-63;width:2;height:62" coordorigin="7132,-63" coordsize="2,62">
              <v:shape style="position:absolute;left:7132;top:-63;width:2;height:62" coordorigin="7132,-63" coordsize="0,62" path="m7132,-2l7132,-63e" filled="false" stroked="true" strokeweight=".371318pt" strokecolor="#0080ff">
                <v:path arrowok="t"/>
              </v:shape>
            </v:group>
            <v:group style="position:absolute;left:7094;top:-63;width:2;height:62" coordorigin="7094,-63" coordsize="2,62">
              <v:shape style="position:absolute;left:7094;top:-63;width:2;height:62" coordorigin="7094,-63" coordsize="0,62" path="m7094,-63l7094,-2e" filled="false" stroked="true" strokeweight=".455477pt" strokecolor="#0080ff">
                <v:path arrowok="t"/>
              </v:shape>
            </v:group>
            <v:group style="position:absolute;left:7172;top:-63;width:2;height:62" coordorigin="7172,-63" coordsize="2,62">
              <v:shape style="position:absolute;left:7172;top:-63;width:2;height:62" coordorigin="7172,-63" coordsize="0,62" path="m7172,-63l7172,-2e" filled="false" stroked="true" strokeweight=".450532pt" strokecolor="#0080ff">
                <v:path arrowok="t"/>
              </v:shape>
            </v:group>
            <v:group style="position:absolute;left:6834;top:-63;width:2;height:62" coordorigin="6834,-63" coordsize="2,62">
              <v:shape style="position:absolute;left:6834;top:-63;width:2;height:62" coordorigin="6834,-63" coordsize="0,62" path="m6834,-63l6834,-2e" filled="false" stroked="true" strokeweight=".440627pt" strokecolor="#0080ff">
                <v:path arrowok="t"/>
              </v:shape>
            </v:group>
            <v:group style="position:absolute;left:6877;top:-63;width:2;height:62" coordorigin="6877,-63" coordsize="2,62">
              <v:shape style="position:absolute;left:6877;top:-63;width:2;height:62" coordorigin="6877,-63" coordsize="0,62" path="m6877,-63l6877,-2e" filled="false" stroked="true" strokeweight=".381219pt" strokecolor="#0080ff">
                <v:path arrowok="t"/>
              </v:shape>
            </v:group>
            <v:group style="position:absolute;left:6946;top:-63;width:2;height:62" coordorigin="6946,-63" coordsize="2,62">
              <v:shape style="position:absolute;left:6946;top:-63;width:2;height:62" coordorigin="6946,-63" coordsize="0,62" path="m6946,-63l6946,-2e" filled="false" stroked="true" strokeweight=".435679pt" strokecolor="#0080ff">
                <v:path arrowok="t"/>
              </v:shape>
            </v:group>
            <v:group style="position:absolute;left:6965;top:-63;width:2;height:62" coordorigin="6965,-63" coordsize="2,62">
              <v:shape style="position:absolute;left:6965;top:-63;width:2;height:62" coordorigin="6965,-63" coordsize="0,62" path="m6965,-63l6965,-2e" filled="false" stroked="true" strokeweight=".475292pt" strokecolor="#0080ff">
                <v:path arrowok="t"/>
              </v:shape>
            </v:group>
            <v:group style="position:absolute;left:6996;top:-63;width:2;height:62" coordorigin="6996,-63" coordsize="2,62">
              <v:shape style="position:absolute;left:6996;top:-63;width:2;height:62" coordorigin="6996,-63" coordsize="0,62" path="m6996,-63l6996,-2e" filled="false" stroked="true" strokeweight=".460431pt" strokecolor="#0080ff">
                <v:path arrowok="t"/>
              </v:shape>
            </v:group>
            <v:group style="position:absolute;left:6989;top:-63;width:2;height:62" coordorigin="6989,-63" coordsize="2,62">
              <v:shape style="position:absolute;left:6989;top:-63;width:2;height:62" coordorigin="6989,-63" coordsize="0,62" path="m6989,-63l6989,-2e" filled="false" stroked="true" strokeweight=".391121pt" strokecolor="#0080ff">
                <v:path arrowok="t"/>
              </v:shape>
            </v:group>
            <v:group style="position:absolute;left:7016;top:-63;width:2;height:62" coordorigin="7016,-63" coordsize="2,62">
              <v:shape style="position:absolute;left:7016;top:-63;width:2;height:62" coordorigin="7016,-63" coordsize="0,62" path="m7016,-63l7016,-2e" filled="false" stroked="true" strokeweight=".524787pt" strokecolor="#0080ff">
                <v:path arrowok="t"/>
              </v:shape>
            </v:group>
            <v:group style="position:absolute;left:7087;top:-63;width:2;height:62" coordorigin="7087,-63" coordsize="2,62">
              <v:shape style="position:absolute;left:7087;top:-63;width:2;height:62" coordorigin="7087,-63" coordsize="0,62" path="m7087,-63l7087,-2e" filled="false" stroked="true" strokeweight=".514886pt" strokecolor="#0080ff">
                <v:path arrowok="t"/>
              </v:shape>
            </v:group>
            <v:group style="position:absolute;left:7111;top:-63;width:2;height:62" coordorigin="7111,-63" coordsize="2,62">
              <v:shape style="position:absolute;left:7111;top:-63;width:2;height:62" coordorigin="7111,-63" coordsize="0,62" path="m7111,-63l7111,-2e" filled="false" stroked="true" strokeweight=".490128pt" strokecolor="#0080ff">
                <v:path arrowok="t"/>
              </v:shape>
            </v:group>
            <v:group style="position:absolute;left:7057;top:-63;width:2;height:62" coordorigin="7057,-63" coordsize="2,62">
              <v:shape style="position:absolute;left:7057;top:-63;width:2;height:62" coordorigin="7057,-63" coordsize="0,62" path="m7057,-63l7057,-2e" filled="false" stroked="true" strokeweight=".425775pt" strokecolor="#0080ff">
                <v:path arrowok="t"/>
              </v:shape>
            </v:group>
            <v:group style="position:absolute;left:7032;top:-63;width:2;height:62" coordorigin="7032,-63" coordsize="2,62">
              <v:shape style="position:absolute;left:7032;top:-63;width:2;height:62" coordorigin="7032,-63" coordsize="0,62" path="m7032,-63l7032,-2e" filled="false" stroked="true" strokeweight=".50003pt" strokecolor="#0080ff">
                <v:path arrowok="t"/>
              </v:shape>
            </v:group>
            <v:group style="position:absolute;left:6824;top:-63;width:2;height:62" coordorigin="6824,-63" coordsize="2,62">
              <v:shape style="position:absolute;left:6824;top:-63;width:2;height:62" coordorigin="6824,-63" coordsize="0,62" path="m6824,-2l6824,-63e" filled="false" stroked="true" strokeweight=".371318pt" strokecolor="#0080ff">
                <v:path arrowok="t"/>
              </v:shape>
            </v:group>
            <v:group style="position:absolute;left:7013;top:-63;width:2;height:62" coordorigin="7013,-63" coordsize="2,62">
              <v:shape style="position:absolute;left:7013;top:-63;width:2;height:62" coordorigin="7013,-63" coordsize="0,62" path="m7013,-63l7013,-2e" filled="false" stroked="true" strokeweight=".386168pt" strokecolor="#0080ff">
                <v:path arrowok="t"/>
              </v:shape>
            </v:group>
            <v:group style="position:absolute;left:7877;top:-2;width:2;height:57" coordorigin="7877,-2" coordsize="2,57">
              <v:shape style="position:absolute;left:7877;top:-2;width:2;height:57" coordorigin="7877,-2" coordsize="0,57" path="m7877,-2l7877,55e" filled="false" stroked="true" strokeweight=".371318pt" strokecolor="#000000">
                <v:path arrowok="t"/>
              </v:shape>
            </v:group>
            <v:group style="position:absolute;left:7913;top:-63;width:2;height:62" coordorigin="7913,-63" coordsize="2,62">
              <v:shape style="position:absolute;left:7913;top:-63;width:2;height:62" coordorigin="7913,-63" coordsize="0,62" path="m7913,-2l7913,-63e" filled="false" stroked="true" strokeweight=".371318pt" strokecolor="#0080ff">
                <v:path arrowok="t"/>
              </v:shape>
            </v:group>
            <v:group style="position:absolute;left:7974;top:-63;width:2;height:62" coordorigin="7974,-63" coordsize="2,62">
              <v:shape style="position:absolute;left:7974;top:-63;width:2;height:62" coordorigin="7974,-63" coordsize="0,62" path="m7974,-63l7974,-2e" filled="false" stroked="true" strokeweight=".425777pt" strokecolor="#0080ff">
                <v:path arrowok="t"/>
              </v:shape>
            </v:group>
            <v:group style="position:absolute;left:7994;top:-63;width:2;height:62" coordorigin="7994,-63" coordsize="2,62">
              <v:shape style="position:absolute;left:7994;top:-63;width:2;height:62" coordorigin="7994,-63" coordsize="0,62" path="m7994,-2l7994,-63e" filled="false" stroked="true" strokeweight=".371318pt" strokecolor="#0080ff">
                <v:path arrowok="t"/>
              </v:shape>
            </v:group>
            <v:group style="position:absolute;left:7979;top:-63;width:2;height:62" coordorigin="7979,-63" coordsize="2,62">
              <v:shape style="position:absolute;left:7979;top:-63;width:2;height:62" coordorigin="7979,-63" coordsize="0,62" path="m7979,-63l7979,-2e" filled="false" stroked="true" strokeweight=".450529pt" strokecolor="#0080ff">
                <v:path arrowok="t"/>
              </v:shape>
            </v:group>
            <v:group style="position:absolute;left:7796;top:-63;width:2;height:62" coordorigin="7796,-63" coordsize="2,62">
              <v:shape style="position:absolute;left:7796;top:-63;width:2;height:62" coordorigin="7796,-63" coordsize="0,62" path="m7796,-2l7796,-63e" filled="false" stroked="true" strokeweight=".371318pt" strokecolor="#0080ff">
                <v:path arrowok="t"/>
              </v:shape>
            </v:group>
            <v:group style="position:absolute;left:7844;top:-63;width:2;height:62" coordorigin="7844,-63" coordsize="2,62">
              <v:shape style="position:absolute;left:7844;top:-63;width:2;height:62" coordorigin="7844,-63" coordsize="0,62" path="m7844,-63l7844,-2e" filled="false" stroked="true" strokeweight=".401023pt" strokecolor="#0080ff">
                <v:path arrowok="t"/>
              </v:shape>
            </v:group>
            <v:group style="position:absolute;left:8056;top:-63;width:2;height:62" coordorigin="8056,-63" coordsize="2,62">
              <v:shape style="position:absolute;left:8056;top:-63;width:2;height:62" coordorigin="8056,-63" coordsize="0,62" path="m8056,-63l8056,-2e" filled="false" stroked="true" strokeweight=".391121pt" strokecolor="#0080ff">
                <v:path arrowok="t"/>
              </v:shape>
            </v:group>
            <v:group style="position:absolute;left:7837;top:-63;width:2;height:62" coordorigin="7837,-63" coordsize="2,62">
              <v:shape style="position:absolute;left:7837;top:-63;width:2;height:62" coordorigin="7837,-63" coordsize="0,62" path="m7837,-63l7837,-2e" filled="false" stroked="true" strokeweight=".470336pt" strokecolor="#0080ff">
                <v:path arrowok="t"/>
              </v:shape>
            </v:group>
            <v:group style="position:absolute;left:7801;top:-63;width:2;height:62" coordorigin="7801,-63" coordsize="2,62">
              <v:shape style="position:absolute;left:7801;top:-63;width:2;height:62" coordorigin="7801,-63" coordsize="0,62" path="m7801,-63l7801,-2e" filled="false" stroked="true" strokeweight=".445584pt" strokecolor="#0080ff">
                <v:path arrowok="t"/>
              </v:shape>
            </v:group>
            <v:group style="position:absolute;left:8072;top:-63;width:2;height:62" coordorigin="8072,-63" coordsize="2,62">
              <v:shape style="position:absolute;left:8072;top:-63;width:2;height:62" coordorigin="8072,-63" coordsize="0,62" path="m8072,-63l8072,-2e" filled="false" stroked="true" strokeweight=".410925pt" strokecolor="#0080ff">
                <v:path arrowok="t"/>
              </v:shape>
            </v:group>
            <v:group style="position:absolute;left:7773;top:-63;width:2;height:62" coordorigin="7773,-63" coordsize="2,62">
              <v:shape style="position:absolute;left:7773;top:-63;width:2;height:62" coordorigin="7773,-63" coordsize="0,62" path="m7773,-63l7773,-2e" filled="false" stroked="true" strokeweight=".435677pt" strokecolor="#0080ff">
                <v:path arrowok="t"/>
              </v:shape>
            </v:group>
            <v:group style="position:absolute;left:7426;top:-63;width:2;height:62" coordorigin="7426,-63" coordsize="2,62">
              <v:shape style="position:absolute;left:7426;top:-63;width:2;height:62" coordorigin="7426,-63" coordsize="0,62" path="m7426,-63l7426,-2e" filled="false" stroked="true" strokeweight=".430734pt" strokecolor="#0080ff">
                <v:path arrowok="t"/>
              </v:shape>
            </v:group>
            <v:group style="position:absolute;left:7438;top:-63;width:2;height:62" coordorigin="7438,-63" coordsize="2,62">
              <v:shape style="position:absolute;left:7438;top:-63;width:2;height:62" coordorigin="7438,-63" coordsize="0,62" path="m7438,-63l7438,-2e" filled="false" stroked="true" strokeweight=".460428pt" strokecolor="#0080ff">
                <v:path arrowok="t"/>
              </v:shape>
            </v:group>
            <v:group style="position:absolute;left:7339;top:-63;width:2;height:62" coordorigin="7339,-63" coordsize="2,62">
              <v:shape style="position:absolute;left:7339;top:-63;width:2;height:62" coordorigin="7339,-63" coordsize="0,62" path="m7339,-63l7339,-2e" filled="false" stroked="true" strokeweight=".415873pt" strokecolor="#0080ff">
                <v:path arrowok="t"/>
              </v:shape>
            </v:group>
            <v:group style="position:absolute;left:7333;top:-63;width:2;height:62" coordorigin="7333,-63" coordsize="2,62">
              <v:shape style="position:absolute;left:7333;top:-63;width:2;height:62" coordorigin="7333,-63" coordsize="0,62" path="m7333,-63l7333,-2e" filled="false" stroked="true" strokeweight=".514891pt" strokecolor="#0080ff">
                <v:path arrowok="t"/>
              </v:shape>
            </v:group>
            <v:group style="position:absolute;left:7409;top:-63;width:2;height:62" coordorigin="7409,-63" coordsize="2,62">
              <v:shape style="position:absolute;left:7409;top:-63;width:2;height:62" coordorigin="7409,-63" coordsize="0,62" path="m7409,-63l7409,-2e" filled="false" stroked="true" strokeweight=".470333pt" strokecolor="#0080ff">
                <v:path arrowok="t"/>
              </v:shape>
            </v:group>
            <v:group style="position:absolute;left:7293;top:-63;width:2;height:62" coordorigin="7293,-63" coordsize="2,62">
              <v:shape style="position:absolute;left:7293;top:-63;width:2;height:62" coordorigin="7293,-63" coordsize="0,62" path="m7293,-63l7293,-2e" filled="false" stroked="true" strokeweight=".460436pt" strokecolor="#0080ff">
                <v:path arrowok="t"/>
              </v:shape>
            </v:group>
            <v:group style="position:absolute;left:7518;top:-63;width:2;height:62" coordorigin="7518,-63" coordsize="2,62">
              <v:shape style="position:absolute;left:7518;top:-63;width:2;height:62" coordorigin="7518,-63" coordsize="0,62" path="m7518,-63l7518,-2e" filled="false" stroked="true" strokeweight=".490144pt" strokecolor="#0080ff">
                <v:path arrowok="t"/>
              </v:shape>
            </v:group>
            <v:group style="position:absolute;left:7486;top:-63;width:2;height:62" coordorigin="7486,-63" coordsize="2,62">
              <v:shape style="position:absolute;left:7486;top:-63;width:2;height:62" coordorigin="7486,-63" coordsize="0,62" path="m7486,-63l7486,-2e" filled="false" stroked="true" strokeweight=".425777pt" strokecolor="#0080ff">
                <v:path arrowok="t"/>
              </v:shape>
            </v:group>
            <v:group style="position:absolute;left:7618;top:-63;width:2;height:62" coordorigin="7618,-63" coordsize="2,62">
              <v:shape style="position:absolute;left:7618;top:-63;width:2;height:62" coordorigin="7618,-63" coordsize="0,62" path="m7618,-63l7618,-2e" filled="false" stroked="true" strokeweight=".455485pt" strokecolor="#0080ff">
                <v:path arrowok="t"/>
              </v:shape>
            </v:group>
            <v:group style="position:absolute;left:7569;top:-63;width:2;height:62" coordorigin="7569,-63" coordsize="2,62">
              <v:shape style="position:absolute;left:7569;top:-63;width:2;height:62" coordorigin="7569,-63" coordsize="0,62" path="m7569,-63l7569,-2e" filled="false" stroked="true" strokeweight=".430728pt" strokecolor="#0080ff">
                <v:path arrowok="t"/>
              </v:shape>
            </v:group>
            <v:group style="position:absolute;left:7372;top:-63;width:2;height:62" coordorigin="7372,-63" coordsize="2,62">
              <v:shape style="position:absolute;left:7372;top:-63;width:2;height:62" coordorigin="7372,-63" coordsize="0,62" path="m7372,-63l7372,-2e" filled="false" stroked="true" strokeweight=".460434pt" strokecolor="#0080ff">
                <v:path arrowok="t"/>
              </v:shape>
            </v:group>
            <v:group style="position:absolute;left:7669;top:-63;width:2;height:62" coordorigin="7669,-63" coordsize="2,62">
              <v:shape style="position:absolute;left:7669;top:-63;width:2;height:62" coordorigin="7669,-63" coordsize="0,62" path="m7669,-63l7669,-2e" filled="false" stroked="true" strokeweight=".430728pt" strokecolor="#0080ff">
                <v:path arrowok="t"/>
              </v:shape>
            </v:group>
            <v:group style="position:absolute;left:7326;top:-63;width:2;height:62" coordorigin="7326,-63" coordsize="2,62">
              <v:shape style="position:absolute;left:7326;top:-63;width:2;height:62" coordorigin="7326,-63" coordsize="0,62" path="m7326,-63l7326,-2e" filled="false" stroked="true" strokeweight=".534689pt" strokecolor="#0080ff">
                <v:path arrowok="t"/>
              </v:shape>
            </v:group>
            <v:group style="position:absolute;left:7644;top:-63;width:2;height:62" coordorigin="7644,-63" coordsize="2,62">
              <v:shape style="position:absolute;left:7644;top:-63;width:2;height:62" coordorigin="7644,-63" coordsize="0,62" path="m7644,-63l7644,-2e" filled="false" stroked="true" strokeweight=".504994pt" strokecolor="#0080ff">
                <v:path arrowok="t"/>
              </v:shape>
            </v:group>
            <v:group style="position:absolute;left:7553;top:-63;width:2;height:62" coordorigin="7553,-63" coordsize="2,62">
              <v:shape style="position:absolute;left:7553;top:-63;width:2;height:62" coordorigin="7553,-63" coordsize="0,62" path="m7553,-63l7553,-2e" filled="false" stroked="true" strokeweight=".495087pt" strokecolor="#0080ff">
                <v:path arrowok="t"/>
              </v:shape>
            </v:group>
            <v:group style="position:absolute;left:7723;top:-63;width:2;height:62" coordorigin="7723,-63" coordsize="2,62">
              <v:shape style="position:absolute;left:7723;top:-63;width:2;height:62" coordorigin="7723,-63" coordsize="0,62" path="m7723,-63l7723,-2e" filled="false" stroked="true" strokeweight=".500036pt" strokecolor="#0080ff">
                <v:path arrowok="t"/>
              </v:shape>
            </v:group>
            <v:group style="position:absolute;left:7467;top:-63;width:2;height:62" coordorigin="7467,-63" coordsize="2,62">
              <v:shape style="position:absolute;left:7467;top:-63;width:2;height:62" coordorigin="7467,-63" coordsize="0,62" path="m7467,-63l7467,-2e" filled="false" stroked="true" strokeweight=".430731pt" strokecolor="#0080ff">
                <v:path arrowok="t"/>
              </v:shape>
            </v:group>
            <v:group style="position:absolute;left:8006;top:-63;width:2;height:62" coordorigin="8006,-63" coordsize="2,62">
              <v:shape style="position:absolute;left:8006;top:-63;width:2;height:62" coordorigin="8006,-63" coordsize="0,62" path="m8006,-63l8006,-2e" filled="false" stroked="true" strokeweight=".415876pt" strokecolor="#0080ff">
                <v:path arrowok="t"/>
              </v:shape>
            </v:group>
            <v:group style="position:absolute;left:7416;top:-63;width:2;height:62" coordorigin="7416,-63" coordsize="2,62">
              <v:shape style="position:absolute;left:7416;top:-63;width:2;height:62" coordorigin="7416,-63" coordsize="0,62" path="m7416,-63l7416,-2e" filled="false" stroked="true" strokeweight=".495087pt" strokecolor="#0080ff">
                <v:path arrowok="t"/>
              </v:shape>
            </v:group>
            <v:group style="position:absolute;left:7329;top:-63;width:2;height:62" coordorigin="7329,-63" coordsize="2,62">
              <v:shape style="position:absolute;left:7329;top:-63;width:2;height:62" coordorigin="7329,-63" coordsize="0,62" path="m7329,-63l7329,-2e" filled="false" stroked="true" strokeweight=".480248pt" strokecolor="#0080ff">
                <v:path arrowok="t"/>
              </v:shape>
            </v:group>
            <v:group style="position:absolute;left:7435;top:-63;width:2;height:62" coordorigin="7435,-63" coordsize="2,62">
              <v:shape style="position:absolute;left:7435;top:-63;width:2;height:62" coordorigin="7435,-63" coordsize="0,62" path="m7435,-2l7435,-63e" filled="false" stroked="true" strokeweight=".371318pt" strokecolor="#0080ff">
                <v:path arrowok="t"/>
              </v:shape>
            </v:group>
            <v:group style="position:absolute;left:7522;top:-63;width:2;height:62" coordorigin="7522,-63" coordsize="2,62">
              <v:shape style="position:absolute;left:7522;top:-63;width:2;height:62" coordorigin="7522,-63" coordsize="0,62" path="m7522,-63l7522,-2e" filled="false" stroked="true" strokeweight=".514891pt" strokecolor="#0080ff">
                <v:path arrowok="t"/>
              </v:shape>
            </v:group>
            <v:group style="position:absolute;left:7534;top:-63;width:2;height:62" coordorigin="7534,-63" coordsize="2,62">
              <v:shape style="position:absolute;left:7534;top:-63;width:2;height:62" coordorigin="7534,-63" coordsize="0,62" path="m7534,-63l7534,-2e" filled="false" stroked="true" strokeweight=".46539pt" strokecolor="#0080ff">
                <v:path arrowok="t"/>
              </v:shape>
            </v:group>
            <v:group style="position:absolute;left:7246;top:-63;width:2;height:62" coordorigin="7246,-63" coordsize="2,62">
              <v:shape style="position:absolute;left:7246;top:-63;width:2;height:62" coordorigin="7246,-63" coordsize="0,62" path="m7246,-63l7246,-2e" filled="false" stroked="true" strokeweight=".460442pt" strokecolor="#0080ff">
                <v:path arrowok="t"/>
              </v:shape>
            </v:group>
            <v:group style="position:absolute;left:6932;top:-63;width:2;height:62" coordorigin="6932,-63" coordsize="2,62">
              <v:shape style="position:absolute;left:6932;top:-63;width:2;height:62" coordorigin="6932,-63" coordsize="0,62" path="m6932,-2l6932,-63e" filled="false" stroked="true" strokeweight=".371318pt" strokecolor="#0080ff">
                <v:path arrowok="t"/>
              </v:shape>
            </v:group>
            <v:group style="position:absolute;left:7688;top:-63;width:2;height:62" coordorigin="7688,-63" coordsize="2,62">
              <v:shape style="position:absolute;left:7688;top:-63;width:2;height:62" coordorigin="7688,-63" coordsize="0,62" path="m7688,-63l7688,-2e" filled="false" stroked="true" strokeweight=".44063pt" strokecolor="#0080ff">
                <v:path arrowok="t"/>
              </v:shape>
            </v:group>
            <v:group style="position:absolute;left:7699;top:-63;width:2;height:62" coordorigin="7699,-63" coordsize="2,62">
              <v:shape style="position:absolute;left:7699;top:-63;width:2;height:62" coordorigin="7699,-63" coordsize="0,62" path="m7699,-63l7699,-2e" filled="false" stroked="true" strokeweight=".490131pt" strokecolor="#0080ff">
                <v:path arrowok="t"/>
              </v:shape>
            </v:group>
            <v:group style="position:absolute;left:8086;top:-63;width:2;height:62" coordorigin="8086,-63" coordsize="2,62">
              <v:shape style="position:absolute;left:8086;top:-63;width:2;height:62" coordorigin="8086,-63" coordsize="0,62" path="m8086,-2l8086,-63e" filled="false" stroked="true" strokeweight=".371318pt" strokecolor="#0080ff">
                <v:path arrowok="t"/>
              </v:shape>
            </v:group>
            <v:group style="position:absolute;left:6921;top:-63;width:2;height:62" coordorigin="6921,-63" coordsize="2,62">
              <v:shape style="position:absolute;left:6921;top:-63;width:2;height:62" coordorigin="6921,-63" coordsize="0,62" path="m6921,-63l6921,-2e" filled="false" stroked="true" strokeweight=".440633pt" strokecolor="#0080ff">
                <v:path arrowok="t"/>
              </v:shape>
            </v:group>
            <v:group style="position:absolute;left:8102;top:-63;width:2;height:62" coordorigin="8102,-63" coordsize="2,62">
              <v:shape style="position:absolute;left:8102;top:-63;width:2;height:62" coordorigin="8102,-63" coordsize="0,62" path="m8102,-63l8102,-2e" filled="false" stroked="true" strokeweight=".396072pt" strokecolor="#0080ff">
                <v:path arrowok="t"/>
              </v:shape>
            </v:group>
            <v:group style="position:absolute;left:7212;top:-63;width:2;height:62" coordorigin="7212,-63" coordsize="2,62">
              <v:shape style="position:absolute;left:7212;top:-63;width:2;height:62" coordorigin="7212,-63" coordsize="0,62" path="m7212,-63l7212,-2e" filled="false" stroked="true" strokeweight=".470344pt" strokecolor="#0080ff">
                <v:path arrowok="t"/>
              </v:shape>
            </v:group>
            <v:group style="position:absolute;left:6891;top:-63;width:2;height:62" coordorigin="6891,-63" coordsize="2,62">
              <v:shape style="position:absolute;left:6891;top:-63;width:2;height:62" coordorigin="6891,-63" coordsize="0,62" path="m6891,-63l6891,-2e" filled="false" stroked="true" strokeweight=".445584pt" strokecolor="#0080ff">
                <v:path arrowok="t"/>
              </v:shape>
            </v:group>
            <v:group style="position:absolute;left:7654;top:-63;width:2;height:62" coordorigin="7654,-63" coordsize="2,62">
              <v:shape style="position:absolute;left:7654;top:-63;width:2;height:62" coordorigin="7654,-63" coordsize="0,62" path="m7654,-63l7654,-2e" filled="false" stroked="true" strokeweight=".514888pt" strokecolor="#0080ff">
                <v:path arrowok="t"/>
              </v:shape>
            </v:group>
            <v:group style="position:absolute;left:6985;top:-63;width:2;height:62" coordorigin="6985,-63" coordsize="2,62">
              <v:shape style="position:absolute;left:6985;top:-63;width:2;height:62" coordorigin="6985,-63" coordsize="0,62" path="m6985,-63l6985,-2e" filled="false" stroked="true" strokeweight=".475284pt" strokecolor="#0080ff">
                <v:path arrowok="t"/>
              </v:shape>
            </v:group>
            <v:group style="position:absolute;left:7903;top:-63;width:2;height:62" coordorigin="7903,-63" coordsize="2,62">
              <v:shape style="position:absolute;left:7903;top:-63;width:2;height:62" coordorigin="7903,-63" coordsize="0,62" path="m7903,-2l7903,-63e" filled="false" stroked="true" strokeweight=".371318pt" strokecolor="#0080ff">
                <v:path arrowok="t"/>
              </v:shape>
            </v:group>
            <v:group style="position:absolute;left:7432;top:-63;width:2;height:62" coordorigin="7432,-63" coordsize="2,62">
              <v:shape style="position:absolute;left:7432;top:-63;width:2;height:62" coordorigin="7432,-63" coordsize="0,62" path="m7432,-63l7432,-2e" filled="false" stroked="true" strokeweight=".495077pt" strokecolor="#0080ff">
                <v:path arrowok="t"/>
              </v:shape>
            </v:group>
            <v:group style="position:absolute;left:7470;top:-63;width:2;height:62" coordorigin="7470,-63" coordsize="2,62">
              <v:shape style="position:absolute;left:7470;top:-63;width:2;height:62" coordorigin="7470,-63" coordsize="0,62" path="m7470,-63l7470,-2e" filled="false" stroked="true" strokeweight=".46539pt" strokecolor="#0080ff">
                <v:path arrowok="t"/>
              </v:shape>
            </v:group>
            <v:group style="position:absolute;left:7919;top:-63;width:2;height:62" coordorigin="7919,-63" coordsize="2,62">
              <v:shape style="position:absolute;left:7919;top:-63;width:2;height:62" coordorigin="7919,-63" coordsize="0,62" path="m7919,-63l7919,-2e" filled="false" stroked="true" strokeweight=".500044pt" strokecolor="#0080ff">
                <v:path arrowok="t"/>
              </v:shape>
            </v:group>
            <v:group style="position:absolute;left:7725;top:-63;width:2;height:62" coordorigin="7725,-63" coordsize="2,62">
              <v:shape style="position:absolute;left:7725;top:-63;width:2;height:62" coordorigin="7725,-63" coordsize="0,62" path="m7725,-63l7725,-2e" filled="false" stroked="true" strokeweight=".371318pt" strokecolor="#0080ff">
                <v:path arrowok="t"/>
              </v:shape>
            </v:group>
            <v:group style="position:absolute;left:7227;top:-63;width:2;height:62" coordorigin="7227,-63" coordsize="2,62">
              <v:shape style="position:absolute;left:7227;top:-63;width:2;height:62" coordorigin="7227,-63" coordsize="0,62" path="m7227,-63l7227,-2e" filled="false" stroked="true" strokeweight=".430728pt" strokecolor="#0080ff">
                <v:path arrowok="t"/>
              </v:shape>
            </v:group>
            <v:group style="position:absolute;left:7741;top:-63;width:2;height:62" coordorigin="7741,-63" coordsize="2,62">
              <v:shape style="position:absolute;left:7741;top:-63;width:2;height:62" coordorigin="7741,-63" coordsize="0,62" path="m7741,-63l7741,-2e" filled="false" stroked="true" strokeweight=".45548pt" strokecolor="#0080ff">
                <v:path arrowok="t"/>
              </v:shape>
            </v:group>
            <v:group style="position:absolute;left:8115;top:-63;width:2;height:62" coordorigin="8115,-63" coordsize="2,62">
              <v:shape style="position:absolute;left:8115;top:-63;width:2;height:62" coordorigin="8115,-63" coordsize="0,62" path="m8115,-2l8115,-63e" filled="false" stroked="true" strokeweight=".371318pt" strokecolor="#0080ff">
                <v:path arrowok="t"/>
              </v:shape>
            </v:group>
            <v:group style="position:absolute;left:7786;top:-63;width:2;height:62" coordorigin="7786,-63" coordsize="2,62">
              <v:shape style="position:absolute;left:7786;top:-63;width:2;height:62" coordorigin="7786,-63" coordsize="0,62" path="m7786,-63l7786,-2e" filled="false" stroked="true" strokeweight=".450532pt" strokecolor="#0080ff">
                <v:path arrowok="t"/>
              </v:shape>
            </v:group>
            <v:group style="position:absolute;left:7464;top:-63;width:2;height:62" coordorigin="7464,-63" coordsize="2,62">
              <v:shape style="position:absolute;left:7464;top:-63;width:2;height:62" coordorigin="7464,-63" coordsize="0,62" path="m7464,-63l7464,-2e" filled="false" stroked="true" strokeweight=".514886pt" strokecolor="#0080ff">
                <v:path arrowok="t"/>
              </v:shape>
            </v:group>
            <v:group style="position:absolute;left:7397;top:-63;width:2;height:62" coordorigin="7397,-63" coordsize="2,62">
              <v:shape style="position:absolute;left:7397;top:-63;width:2;height:62" coordorigin="7397,-63" coordsize="0,62" path="m7397,-63l7397,-2e" filled="false" stroked="true" strokeweight=".505pt" strokecolor="#0080ff">
                <v:path arrowok="t"/>
              </v:shape>
            </v:group>
            <v:group style="position:absolute;left:7766;top:-63;width:2;height:62" coordorigin="7766,-63" coordsize="2,62">
              <v:shape style="position:absolute;left:7766;top:-63;width:2;height:62" coordorigin="7766,-63" coordsize="0,62" path="m7766,-2l7766,-63e" filled="false" stroked="true" strokeweight=".371318pt" strokecolor="#0080ff">
                <v:path arrowok="t"/>
              </v:shape>
            </v:group>
            <v:group style="position:absolute;left:7302;top:-63;width:2;height:62" coordorigin="7302,-63" coordsize="2,62">
              <v:shape style="position:absolute;left:7302;top:-63;width:2;height:62" coordorigin="7302,-63" coordsize="0,62" path="m7302,-63l7302,-2e" filled="false" stroked="true" strokeweight=".480243pt" strokecolor="#0080ff">
                <v:path arrowok="t"/>
              </v:shape>
            </v:group>
            <v:group style="position:absolute;left:6831;top:-63;width:2;height:62" coordorigin="6831,-63" coordsize="2,62">
              <v:shape style="position:absolute;left:6831;top:-63;width:2;height:62" coordorigin="6831,-63" coordsize="0,62" path="m6831,-2l6831,-63e" filled="false" stroked="true" strokeweight=".371318pt" strokecolor="#0080ff">
                <v:path arrowok="t"/>
              </v:shape>
            </v:group>
            <v:group style="position:absolute;left:8023;top:-63;width:2;height:62" coordorigin="8023,-63" coordsize="2,62">
              <v:shape style="position:absolute;left:8023;top:-63;width:2;height:62" coordorigin="8023,-63" coordsize="0,62" path="m8023,-2l8023,-63e" filled="false" stroked="true" strokeweight=".371318pt" strokecolor="#0080ff">
                <v:path arrowok="t"/>
              </v:shape>
            </v:group>
            <v:group style="position:absolute;left:7412;top:-63;width:2;height:62" coordorigin="7412,-63" coordsize="2,62">
              <v:shape style="position:absolute;left:7412;top:-63;width:2;height:62" coordorigin="7412,-63" coordsize="0,62" path="m7412,-63l7412,-2e" filled="false" stroked="true" strokeweight=".490144pt" strokecolor="#0080ff">
                <v:path arrowok="t"/>
              </v:shape>
            </v:group>
            <v:group style="position:absolute;left:7401;top:-63;width:2;height:62" coordorigin="7401,-63" coordsize="2,62">
              <v:shape style="position:absolute;left:7401;top:-63;width:2;height:62" coordorigin="7401,-63" coordsize="0,62" path="m7401,-63l7401,-2e" filled="false" stroked="true" strokeweight=".475284pt" strokecolor="#0080ff">
                <v:path arrowok="t"/>
              </v:shape>
            </v:group>
            <v:group style="position:absolute;left:7977;top:-63;width:2;height:62" coordorigin="7977,-63" coordsize="2,62">
              <v:shape style="position:absolute;left:7977;top:-63;width:2;height:62" coordorigin="7977,-63" coordsize="0,62" path="m7977,-2l7977,-63e" filled="false" stroked="true" strokeweight=".371318pt" strokecolor="#0080ff">
                <v:path arrowok="t"/>
              </v:shape>
            </v:group>
            <v:group style="position:absolute;left:6894;top:-63;width:2;height:62" coordorigin="6894,-63" coordsize="2,62">
              <v:shape style="position:absolute;left:6894;top:-63;width:2;height:62" coordorigin="6894,-63" coordsize="0,62" path="m6894,-63l6894,-2e" filled="false" stroked="true" strokeweight=".401023pt" strokecolor="#0080ff">
                <v:path arrowok="t"/>
              </v:shape>
            </v:group>
            <v:group style="position:absolute;left:7074;top:-63;width:2;height:62" coordorigin="7074,-63" coordsize="2,62">
              <v:shape style="position:absolute;left:7074;top:-63;width:2;height:62" coordorigin="7074,-63" coordsize="0,62" path="m7074,-63l7074,-2e" filled="false" stroked="true" strokeweight=".396072pt" strokecolor="#0080ff">
                <v:path arrowok="t"/>
              </v:shape>
            </v:group>
            <v:group style="position:absolute;left:7870;top:-63;width:2;height:62" coordorigin="7870,-63" coordsize="2,62">
              <v:shape style="position:absolute;left:7870;top:-63;width:2;height:62" coordorigin="7870,-63" coordsize="0,62" path="m7870,-63l7870,-2e" filled="false" stroked="true" strokeweight=".435679pt" strokecolor="#0080ff">
                <v:path arrowok="t"/>
              </v:shape>
            </v:group>
            <v:group style="position:absolute;left:7360;top:-63;width:2;height:62" coordorigin="7360,-63" coordsize="2,62">
              <v:shape style="position:absolute;left:7360;top:-63;width:2;height:62" coordorigin="7360,-63" coordsize="0,62" path="m7360,-2l7360,-63e" filled="false" stroked="true" strokeweight=".371318pt" strokecolor="#0080ff">
                <v:path arrowok="t"/>
              </v:shape>
            </v:group>
            <v:group style="position:absolute;left:7583;top:-63;width:2;height:62" coordorigin="7583,-63" coordsize="2,62">
              <v:shape style="position:absolute;left:7583;top:-63;width:2;height:62" coordorigin="7583,-63" coordsize="0,62" path="m7583,-63l7583,-2e" filled="false" stroked="true" strokeweight=".500049pt" strokecolor="#0080ff">
                <v:path arrowok="t"/>
              </v:shape>
            </v:group>
            <v:group style="position:absolute;left:6973;top:-63;width:2;height:62" coordorigin="6973,-63" coordsize="2,62">
              <v:shape style="position:absolute;left:6973;top:-63;width:2;height:62" coordorigin="6973,-63" coordsize="0,62" path="m6973,-2l6973,-63e" filled="false" stroked="true" strokeweight=".371318pt" strokecolor="#0080ff">
                <v:path arrowok="t"/>
              </v:shape>
            </v:group>
            <v:group style="position:absolute;left:7562;top:-63;width:2;height:62" coordorigin="7562,-63" coordsize="2,62">
              <v:shape style="position:absolute;left:7562;top:-63;width:2;height:62" coordorigin="7562,-63" coordsize="0,62" path="m7562,-63l7562,-2e" filled="false" stroked="true" strokeweight=".405974pt" strokecolor="#0080ff">
                <v:path arrowok="t"/>
              </v:shape>
            </v:group>
            <v:group style="position:absolute;left:7177;top:-63;width:2;height:62" coordorigin="7177,-63" coordsize="2,62">
              <v:shape style="position:absolute;left:7177;top:-63;width:2;height:62" coordorigin="7177,-63" coordsize="0,62" path="m7177,-63l7177,-2e" filled="false" stroked="true" strokeweight=".509948pt" strokecolor="#0080ff">
                <v:path arrowok="t"/>
              </v:shape>
            </v:group>
            <v:group style="position:absolute;left:7492;top:-63;width:2;height:62" coordorigin="7492,-63" coordsize="2,62">
              <v:shape style="position:absolute;left:7492;top:-63;width:2;height:62" coordorigin="7492,-63" coordsize="0,62" path="m7492,-63l7492,-2e" filled="false" stroked="true" strokeweight=".450535pt" strokecolor="#0080ff">
                <v:path arrowok="t"/>
              </v:shape>
            </v:group>
            <v:group style="position:absolute;left:7532;top:-63;width:2;height:62" coordorigin="7532,-63" coordsize="2,62">
              <v:shape style="position:absolute;left:7532;top:-63;width:2;height:62" coordorigin="7532,-63" coordsize="0,62" path="m7532,-63l7532,-2e" filled="false" stroked="true" strokeweight=".435685pt" strokecolor="#0080ff">
                <v:path arrowok="t"/>
              </v:shape>
            </v:group>
            <v:group style="position:absolute;left:7495;top:-63;width:2;height:62" coordorigin="7495,-63" coordsize="2,62">
              <v:shape style="position:absolute;left:7495;top:-63;width:2;height:62" coordorigin="7495,-63" coordsize="0,62" path="m7495,-63l7495,-2e" filled="false" stroked="true" strokeweight=".38617pt" strokecolor="#0080ff">
                <v:path arrowok="t"/>
              </v:shape>
            </v:group>
            <v:group style="position:absolute;left:7842;top:-63;width:2;height:62" coordorigin="7842,-63" coordsize="2,62">
              <v:shape style="position:absolute;left:7842;top:-63;width:2;height:62" coordorigin="7842,-63" coordsize="0,62" path="m7842,-2l7842,-63e" filled="false" stroked="true" strokeweight=".371318pt" strokecolor="#0080ff">
                <v:path arrowok="t"/>
              </v:shape>
            </v:group>
            <v:group style="position:absolute;left:7718;top:-63;width:2;height:62" coordorigin="7718,-63" coordsize="2,62">
              <v:shape style="position:absolute;left:7718;top:-63;width:2;height:62" coordorigin="7718,-63" coordsize="0,62" path="m7718,-63l7718,-2e" filled="false" stroked="true" strokeweight=".371318pt" strokecolor="#0080ff">
                <v:path arrowok="t"/>
              </v:shape>
            </v:group>
            <v:group style="position:absolute;left:7364;top:-63;width:2;height:62" coordorigin="7364,-63" coordsize="2,62">
              <v:shape style="position:absolute;left:7364;top:-63;width:2;height:62" coordorigin="7364,-63" coordsize="0,62" path="m7364,-63l7364,-2e" filled="false" stroked="true" strokeweight=".420824pt" strokecolor="#0080ff">
                <v:path arrowok="t"/>
              </v:shape>
            </v:group>
            <v:group style="position:absolute;left:7040;top:-63;width:2;height:62" coordorigin="7040,-63" coordsize="2,62">
              <v:shape style="position:absolute;left:7040;top:-63;width:2;height:62" coordorigin="7040,-63" coordsize="0,62" path="m7040,-63l7040,-2e" filled="false" stroked="true" strokeweight=".44063pt" strokecolor="#0080ff">
                <v:path arrowok="t"/>
              </v:shape>
            </v:group>
            <v:group style="position:absolute;left:7098;top:-63;width:2;height:62" coordorigin="7098,-63" coordsize="2,62">
              <v:shape style="position:absolute;left:7098;top:-63;width:2;height:62" coordorigin="7098,-63" coordsize="0,62" path="m7098,-63l7098,-2e" filled="false" stroked="true" strokeweight=".485191pt" strokecolor="#0080ff">
                <v:path arrowok="t"/>
              </v:shape>
            </v:group>
            <v:group style="position:absolute;left:7142;top:-63;width:2;height:62" coordorigin="7142,-63" coordsize="2,62">
              <v:shape style="position:absolute;left:7142;top:-63;width:2;height:62" coordorigin="7142,-63" coordsize="0,62" path="m7142,-63l7142,-2e" filled="false" stroked="true" strokeweight=".430731pt" strokecolor="#0080ff">
                <v:path arrowok="t"/>
              </v:shape>
            </v:group>
            <v:group style="position:absolute;left:7829;top:-63;width:2;height:62" coordorigin="7829,-63" coordsize="2,62">
              <v:shape style="position:absolute;left:7829;top:-63;width:2;height:62" coordorigin="7829,-63" coordsize="0,62" path="m7829,-63l7829,-2e" filled="false" stroked="true" strokeweight=".381219pt" strokecolor="#0080ff">
                <v:path arrowok="t"/>
              </v:shape>
            </v:group>
            <v:group style="position:absolute;left:7264;top:-63;width:2;height:62" coordorigin="7264,-63" coordsize="2,62">
              <v:shape style="position:absolute;left:7264;top:-63;width:2;height:62" coordorigin="7264,-63" coordsize="0,62" path="m7264,-63l7264,-2e" filled="false" stroked="true" strokeweight=".480243pt" strokecolor="#0080ff">
                <v:path arrowok="t"/>
              </v:shape>
            </v:group>
            <v:group style="position:absolute;left:7319;top:-63;width:2;height:62" coordorigin="7319,-63" coordsize="2,62">
              <v:shape style="position:absolute;left:7319;top:-63;width:2;height:62" coordorigin="7319,-63" coordsize="0,62" path="m7319,-63l7319,-2e" filled="false" stroked="true" strokeweight=".529752pt" strokecolor="#0080ff">
                <v:path arrowok="t"/>
              </v:shape>
            </v:group>
            <v:group style="position:absolute;left:7081;top:-63;width:2;height:62" coordorigin="7081,-63" coordsize="2,62">
              <v:shape style="position:absolute;left:7081;top:-63;width:2;height:62" coordorigin="7081,-63" coordsize="0,62" path="m7081,-63l7081,-2e" filled="false" stroked="true" strokeweight=".430734pt" strokecolor="#0080ff">
                <v:path arrowok="t"/>
              </v:shape>
            </v:group>
            <v:group style="position:absolute;left:6838;top:-63;width:2;height:62" coordorigin="6838,-63" coordsize="2,62">
              <v:shape style="position:absolute;left:6838;top:-63;width:2;height:62" coordorigin="6838,-63" coordsize="0,62" path="m6838,-2l6838,-63e" filled="false" stroked="true" strokeweight=".371318pt" strokecolor="#0080ff">
                <v:path arrowok="t"/>
              </v:shape>
            </v:group>
            <v:group style="position:absolute;left:7515;top:-63;width:2;height:62" coordorigin="7515,-63" coordsize="2,62">
              <v:shape style="position:absolute;left:7515;top:-63;width:2;height:62" coordorigin="7515,-63" coordsize="0,62" path="m7515,-63l7515,-2e" filled="false" stroked="true" strokeweight=".455485pt" strokecolor="#0080ff">
                <v:path arrowok="t"/>
              </v:shape>
            </v:group>
            <v:group style="position:absolute;left:7006;top:-63;width:2;height:62" coordorigin="7006,-63" coordsize="2,62">
              <v:shape style="position:absolute;left:7006;top:-63;width:2;height:62" coordorigin="7006,-63" coordsize="0,62" path="m7006,-63l7006,-2e" filled="false" stroked="true" strokeweight=".401023pt" strokecolor="#0080ff">
                <v:path arrowok="t"/>
              </v:shape>
            </v:group>
            <v:group style="position:absolute;left:7379;top:-63;width:2;height:62" coordorigin="7379,-63" coordsize="2,62">
              <v:shape style="position:absolute;left:7379;top:-63;width:2;height:62" coordorigin="7379,-63" coordsize="0,62" path="m7379,-63l7379,-2e" filled="false" stroked="true" strokeweight=".44063pt" strokecolor="#0080ff">
                <v:path arrowok="t"/>
              </v:shape>
            </v:group>
            <v:group style="position:absolute;left:6728;top:-63;width:2;height:62" coordorigin="6728,-63" coordsize="2,62">
              <v:shape style="position:absolute;left:6728;top:-63;width:2;height:62" coordorigin="6728,-63" coordsize="0,62" path="m6728,-2l6728,-63e" filled="false" stroked="true" strokeweight=".371318pt" strokecolor="#0080ff">
                <v:path arrowok="t"/>
              </v:shape>
            </v:group>
            <v:group style="position:absolute;left:6662;top:-63;width:2;height:62" coordorigin="6662,-63" coordsize="2,62">
              <v:shape style="position:absolute;left:6662;top:-63;width:2;height:62" coordorigin="6662,-63" coordsize="0,62" path="m6662,-2l6662,-63e" filled="false" stroked="true" strokeweight=".371318pt" strokecolor="#0080ff">
                <v:path arrowok="t"/>
              </v:shape>
            </v:group>
            <v:group style="position:absolute;left:6732;top:-63;width:2;height:62" coordorigin="6732,-63" coordsize="2,62">
              <v:shape style="position:absolute;left:6732;top:-63;width:2;height:62" coordorigin="6732,-63" coordsize="0,62" path="m6732,-2l6732,-63e" filled="false" stroked="true" strokeweight=".371318pt" strokecolor="#0080ff">
                <v:path arrowok="t"/>
              </v:shape>
            </v:group>
            <v:group style="position:absolute;left:6753;top:-63;width:2;height:62" coordorigin="6753,-63" coordsize="2,62">
              <v:shape style="position:absolute;left:6753;top:-63;width:2;height:62" coordorigin="6753,-63" coordsize="0,62" path="m6753,-2l6753,-63e" filled="false" stroked="true" strokeweight=".371318pt" strokecolor="#0080ff">
                <v:path arrowok="t"/>
              </v:shape>
            </v:group>
            <v:group style="position:absolute;left:6819;top:-63;width:2;height:62" coordorigin="6819,-63" coordsize="2,62">
              <v:shape style="position:absolute;left:6819;top:-63;width:2;height:62" coordorigin="6819,-63" coordsize="0,62" path="m6819,-63l6819,-2e" filled="false" stroked="true" strokeweight=".495093pt" strokecolor="#0080ff">
                <v:path arrowok="t"/>
              </v:shape>
            </v:group>
            <v:group style="position:absolute;left:7190;top:-63;width:2;height:62" coordorigin="7190,-63" coordsize="2,62">
              <v:shape style="position:absolute;left:7190;top:-63;width:2;height:62" coordorigin="7190,-63" coordsize="0,62" path="m7190,-63l7190,-2e" filled="false" stroked="true" strokeweight=".405982pt" strokecolor="#0080ff">
                <v:path arrowok="t"/>
              </v:shape>
            </v:group>
            <v:group style="position:absolute;left:8118;top:-63;width:2;height:62" coordorigin="8118,-63" coordsize="2,62">
              <v:shape style="position:absolute;left:8118;top:-63;width:2;height:62" coordorigin="8118,-63" coordsize="0,62" path="m8118,-2l8118,-63e" filled="false" stroked="true" strokeweight=".371318pt" strokecolor="#0080ff">
                <v:path arrowok="t"/>
              </v:shape>
            </v:group>
            <v:group style="position:absolute;left:6794;top:-63;width:2;height:62" coordorigin="6794,-63" coordsize="2,62">
              <v:shape style="position:absolute;left:6794;top:-63;width:2;height:62" coordorigin="6794,-63" coordsize="0,62" path="m6794,-2l6794,-63e" filled="false" stroked="true" strokeweight=".371318pt" strokecolor="#0080ff">
                <v:path arrowok="t"/>
              </v:shape>
            </v:group>
            <v:group style="position:absolute;left:7880;top:-63;width:2;height:62" coordorigin="7880,-63" coordsize="2,62">
              <v:shape style="position:absolute;left:7880;top:-63;width:2;height:62" coordorigin="7880,-63" coordsize="0,62" path="m7880,-2l7880,-63e" filled="false" stroked="true" strokeweight=".371318pt" strokecolor="#0080ff">
                <v:path arrowok="t"/>
              </v:shape>
            </v:group>
            <v:group style="position:absolute;left:7289;top:-63;width:2;height:62" coordorigin="7289,-63" coordsize="2,62">
              <v:shape style="position:absolute;left:7289;top:-63;width:2;height:62" coordorigin="7289,-63" coordsize="0,62" path="m7289,-63l7289,-2e" filled="false" stroked="true" strokeweight=".490142pt" strokecolor="#0080ff">
                <v:path arrowok="t"/>
              </v:shape>
            </v:group>
            <v:group style="position:absolute;left:7460;top:-63;width:2;height:62" coordorigin="7460,-63" coordsize="2,62">
              <v:shape style="position:absolute;left:7460;top:-63;width:2;height:62" coordorigin="7460,-63" coordsize="0,62" path="m7460,-63l7460,-2e" filled="false" stroked="true" strokeweight=".450535pt" strokecolor="#0080ff">
                <v:path arrowok="t"/>
              </v:shape>
            </v:group>
            <v:group style="position:absolute;left:7299;top:-63;width:2;height:62" coordorigin="7299,-63" coordsize="2,62">
              <v:shape style="position:absolute;left:7299;top:-63;width:2;height:62" coordorigin="7299,-63" coordsize="0,62" path="m7299,-63l7299,-2e" filled="false" stroked="true" strokeweight=".509945pt" strokecolor="#0080ff">
                <v:path arrowok="t"/>
              </v:shape>
            </v:group>
            <v:group style="position:absolute;left:6955;top:-63;width:2;height:62" coordorigin="6955,-63" coordsize="2,62">
              <v:shape style="position:absolute;left:6955;top:-63;width:2;height:62" coordorigin="6955,-63" coordsize="0,62" path="m6955,-63l6955,-2e" filled="false" stroked="true" strokeweight=".376268pt" strokecolor="#0080ff">
                <v:path arrowok="t"/>
              </v:shape>
            </v:group>
            <v:group style="position:absolute;left:7271;top:-63;width:2;height:62" coordorigin="7271,-63" coordsize="2,62">
              <v:shape style="position:absolute;left:7271;top:-63;width:2;height:62" coordorigin="7271,-63" coordsize="0,62" path="m7271,-63l7271,-2e" filled="false" stroked="true" strokeweight=".500036pt" strokecolor="#0080ff">
                <v:path arrowok="t"/>
              </v:shape>
            </v:group>
            <v:group style="position:absolute;left:7274;top:-63;width:2;height:62" coordorigin="7274,-63" coordsize="2,62">
              <v:shape style="position:absolute;left:7274;top:-63;width:2;height:62" coordorigin="7274,-63" coordsize="0,62" path="m7274,-63l7274,-2e" filled="false" stroked="true" strokeweight=".376268pt" strokecolor="#0080ff">
                <v:path arrowok="t"/>
              </v:shape>
            </v:group>
            <v:group style="position:absolute;left:7102;top:-63;width:2;height:62" coordorigin="7102,-63" coordsize="2,62">
              <v:shape style="position:absolute;left:7102;top:-63;width:2;height:62" coordorigin="7102,-63" coordsize="0,62" path="m7102,-63l7102,-2e" filled="false" stroked="true" strokeweight=".509940pt" strokecolor="#0080ff">
                <v:path arrowok="t"/>
              </v:shape>
            </v:group>
            <v:group style="position:absolute;left:7550;top:-63;width:2;height:62" coordorigin="7550,-63" coordsize="2,62">
              <v:shape style="position:absolute;left:7550;top:-63;width:2;height:62" coordorigin="7550,-63" coordsize="0,62" path="m7550,-63l7550,-2e" filled="false" stroked="true" strokeweight=".445578pt" strokecolor="#0080ff">
                <v:path arrowok="t"/>
              </v:shape>
            </v:group>
            <v:group style="position:absolute;left:7528;top:-63;width:2;height:62" coordorigin="7528,-63" coordsize="2,62">
              <v:shape style="position:absolute;left:7528;top:-63;width:2;height:62" coordorigin="7528,-63" coordsize="0,62" path="m7528,-63l7528,-2e" filled="false" stroked="true" strokeweight=".396069pt" strokecolor="#0080ff">
                <v:path arrowok="t"/>
              </v:shape>
            </v:group>
            <v:group style="position:absolute;left:6978;top:-63;width:2;height:62" coordorigin="6978,-63" coordsize="2,62">
              <v:shape style="position:absolute;left:6978;top:-63;width:2;height:62" coordorigin="6978,-63" coordsize="0,62" path="m6978,-63l6978,-2e" filled="false" stroked="true" strokeweight=".401026pt" strokecolor="#0080ff">
                <v:path arrowok="t"/>
              </v:shape>
            </v:group>
            <v:group style="position:absolute;left:6703;top:-63;width:2;height:62" coordorigin="6703,-63" coordsize="2,62">
              <v:shape style="position:absolute;left:6703;top:-63;width:2;height:62" coordorigin="6703,-63" coordsize="0,62" path="m6703,-2l6703,-63e" filled="false" stroked="true" strokeweight=".371318pt" strokecolor="#0080ff">
                <v:path arrowok="t"/>
              </v:shape>
            </v:group>
            <v:group style="position:absolute;left:7260;top:-63;width:2;height:62" coordorigin="7260,-63" coordsize="2,62">
              <v:shape style="position:absolute;left:7260;top:-63;width:2;height:62" coordorigin="7260,-63" coordsize="0,62" path="m7260,-63l7260,-2e" filled="false" stroked="true" strokeweight=".480243pt" strokecolor="#0080ff">
                <v:path arrowok="t"/>
              </v:shape>
            </v:group>
            <v:group style="position:absolute;left:7503;top:-63;width:2;height:62" coordorigin="7503,-63" coordsize="2,62">
              <v:shape style="position:absolute;left:7503;top:-63;width:2;height:62" coordorigin="7503,-63" coordsize="0,62" path="m7503,-63l7503,-2e" filled="false" stroked="true" strokeweight=".470333pt" strokecolor="#0080ff">
                <v:path arrowok="t"/>
              </v:shape>
            </v:group>
            <v:group style="position:absolute;left:6761;top:-63;width:2;height:62" coordorigin="6761,-63" coordsize="2,62">
              <v:shape style="position:absolute;left:6761;top:-63;width:2;height:62" coordorigin="6761,-63" coordsize="0,62" path="m6761,-63l6761,-2e" filled="false" stroked="true" strokeweight=".425777pt" strokecolor="#0080ff">
                <v:path arrowok="t"/>
              </v:shape>
            </v:group>
            <v:group style="position:absolute;left:7639;top:-63;width:2;height:62" coordorigin="7639,-63" coordsize="2,62">
              <v:shape style="position:absolute;left:7639;top:-63;width:2;height:62" coordorigin="7639,-63" coordsize="0,62" path="m7639,-2l7639,-63e" filled="false" stroked="true" strokeweight=".371318pt" strokecolor="#0080ff">
                <v:path arrowok="t"/>
              </v:shape>
            </v:group>
            <v:group style="position:absolute;left:6693;top:-63;width:2;height:62" coordorigin="6693,-63" coordsize="2,62">
              <v:shape style="position:absolute;left:6693;top:-63;width:2;height:62" coordorigin="6693,-63" coordsize="0,62" path="m6693,-2l6693,-63e" filled="false" stroked="true" strokeweight=".371318pt" strokecolor="#0080ff">
                <v:path arrowok="t"/>
              </v:shape>
            </v:group>
            <v:group style="position:absolute;left:7252;top:-63;width:2;height:62" coordorigin="7252,-63" coordsize="2,62">
              <v:shape style="position:absolute;left:7252;top:-63;width:2;height:62" coordorigin="7252,-63" coordsize="0,62" path="m7252,-2l7252,-63e" filled="false" stroked="true" strokeweight=".371318pt" strokecolor="#0080ff">
                <v:path arrowok="t"/>
              </v:shape>
            </v:group>
            <v:group style="position:absolute;left:7715;top:-63;width:2;height:62" coordorigin="7715,-63" coordsize="2,62">
              <v:shape style="position:absolute;left:7715;top:-63;width:2;height:62" coordorigin="7715,-63" coordsize="0,62" path="m7715,-63l7715,-2e" filled="false" stroked="true" strokeweight=".45548pt" strokecolor="#0080ff">
                <v:path arrowok="t"/>
              </v:shape>
            </v:group>
            <v:group style="position:absolute;left:7684;top:-63;width:2;height:62" coordorigin="7684,-63" coordsize="2,62">
              <v:shape style="position:absolute;left:7684;top:-63;width:2;height:62" coordorigin="7684,-63" coordsize="0,62" path="m7684,-63l7684,-2e" filled="false" stroked="true" strokeweight=".485191pt" strokecolor="#0080ff">
                <v:path arrowok="t"/>
              </v:shape>
            </v:group>
            <v:group style="position:absolute;left:7077;top:-63;width:2;height:62" coordorigin="7077,-63" coordsize="2,62">
              <v:shape style="position:absolute;left:7077;top:-63;width:2;height:62" coordorigin="7077,-63" coordsize="0,62" path="m7077,-63l7077,-2e" filled="false" stroked="true" strokeweight=".420829pt" strokecolor="#0080ff">
                <v:path arrowok="t"/>
              </v:shape>
            </v:group>
            <v:group style="position:absolute;left:7511;top:-63;width:2;height:62" coordorigin="7511,-63" coordsize="2,62">
              <v:shape style="position:absolute;left:7511;top:-63;width:2;height:62" coordorigin="7511,-63" coordsize="0,62" path="m7511,-63l7511,-2e" filled="false" stroked="true" strokeweight=".495098pt" strokecolor="#0080ff">
                <v:path arrowok="t"/>
              </v:shape>
            </v:group>
            <v:group style="position:absolute;left:7059;top:-63;width:2;height:62" coordorigin="7059,-63" coordsize="2,62">
              <v:shape style="position:absolute;left:7059;top:-63;width:2;height:62" coordorigin="7059,-63" coordsize="0,62" path="m7059,-63l7059,-2e" filled="false" stroked="true" strokeweight=".465387pt" strokecolor="#0080ff">
                <v:path arrowok="t"/>
              </v:shape>
            </v:group>
            <v:group style="position:absolute;left:7186;top:-63;width:2;height:62" coordorigin="7186,-63" coordsize="2,62">
              <v:shape style="position:absolute;left:7186;top:-63;width:2;height:62" coordorigin="7186,-63" coordsize="0,62" path="m7186,-63l7186,-2e" filled="false" stroked="true" strokeweight=".430728pt" strokecolor="#0080ff">
                <v:path arrowok="t"/>
              </v:shape>
            </v:group>
            <v:group style="position:absolute;left:7477;top:-63;width:2;height:62" coordorigin="7477,-63" coordsize="2,62">
              <v:shape style="position:absolute;left:7477;top:-63;width:2;height:62" coordorigin="7477,-63" coordsize="0,62" path="m7477,-63l7477,-2e" filled="false" stroked="true" strokeweight=".490134pt" strokecolor="#0080ff">
                <v:path arrowok="t"/>
              </v:shape>
            </v:group>
            <v:group style="position:absolute;left:8049;top:-63;width:2;height:62" coordorigin="8049,-63" coordsize="2,62">
              <v:shape style="position:absolute;left:8049;top:-63;width:2;height:62" coordorigin="8049,-63" coordsize="0,62" path="m8049,-2l8049,-63e" filled="false" stroked="true" strokeweight=".371318pt" strokecolor="#0080ff">
                <v:path arrowok="t"/>
              </v:shape>
            </v:group>
            <v:group style="position:absolute;left:7616;top:-63;width:2;height:62" coordorigin="7616,-63" coordsize="2,62">
              <v:shape style="position:absolute;left:7616;top:-63;width:2;height:62" coordorigin="7616,-63" coordsize="0,62" path="m7616,-63l7616,-2e" filled="false" stroked="true" strokeweight=".450529pt" strokecolor="#0080ff">
                <v:path arrowok="t"/>
              </v:shape>
            </v:group>
            <v:group style="position:absolute;left:8062;top:-63;width:2;height:62" coordorigin="8062,-63" coordsize="2,62">
              <v:shape style="position:absolute;left:8062;top:-63;width:2;height:62" coordorigin="8062,-63" coordsize="0,62" path="m8062,-2l8062,-63e" filled="false" stroked="true" strokeweight=".371318pt" strokecolor="#0080ff">
                <v:path arrowok="t"/>
              </v:shape>
            </v:group>
            <v:group style="position:absolute;left:7135;top:-63;width:2;height:62" coordorigin="7135,-63" coordsize="2,62">
              <v:shape style="position:absolute;left:7135;top:-63;width:2;height:62" coordorigin="7135,-63" coordsize="0,62" path="m7135,-63l7135,-2e" filled="false" stroked="true" strokeweight=".44063pt" strokecolor="#0080ff">
                <v:path arrowok="t"/>
              </v:shape>
            </v:group>
            <v:group style="position:absolute;left:6908;top:-63;width:2;height:62" coordorigin="6908,-63" coordsize="2,62">
              <v:shape style="position:absolute;left:6908;top:-63;width:2;height:62" coordorigin="6908,-63" coordsize="0,62" path="m6908,-2l6908,-63e" filled="false" stroked="true" strokeweight=".371318pt" strokecolor="#0080ff">
                <v:path arrowok="t"/>
              </v:shape>
            </v:group>
            <v:group style="position:absolute;left:7375;top:-63;width:2;height:62" coordorigin="7375,-63" coordsize="2,62">
              <v:shape style="position:absolute;left:7375;top:-63;width:2;height:62" coordorigin="7375,-63" coordsize="0,62" path="m7375,-2l7375,-63e" filled="false" stroked="true" strokeweight=".371318pt" strokecolor="#0080ff">
                <v:path arrowok="t"/>
              </v:shape>
            </v:group>
            <v:group style="position:absolute;left:6772;top:-63;width:2;height:62" coordorigin="6772,-63" coordsize="2,62">
              <v:shape style="position:absolute;left:6772;top:-63;width:2;height:62" coordorigin="6772,-63" coordsize="0,62" path="m6772,-63l6772,-2e" filled="false" stroked="true" strokeweight=".371318pt" strokecolor="#0080ff">
                <v:path arrowok="t"/>
              </v:shape>
            </v:group>
            <v:group style="position:absolute;left:7587;top:-63;width:2;height:62" coordorigin="7587,-63" coordsize="2,62">
              <v:shape style="position:absolute;left:7587;top:-63;width:2;height:62" coordorigin="7587,-63" coordsize="0,62" path="m7587,-63l7587,-2e" filled="false" stroked="true" strokeweight=".51985pt" strokecolor="#0080ff">
                <v:path arrowok="t"/>
              </v:shape>
            </v:group>
            <v:group style="position:absolute;left:7782;top:-63;width:2;height:62" coordorigin="7782,-63" coordsize="2,62">
              <v:shape style="position:absolute;left:7782;top:-63;width:2;height:62" coordorigin="7782,-63" coordsize="0,62" path="m7782,-63l7782,-2e" filled="false" stroked="true" strokeweight=".405974pt" strokecolor="#0080ff">
                <v:path arrowok="t"/>
              </v:shape>
            </v:group>
            <v:group style="position:absolute;left:8078;top:-63;width:2;height:62" coordorigin="8078,-63" coordsize="2,62">
              <v:shape style="position:absolute;left:8078;top:-63;width:2;height:62" coordorigin="8078,-63" coordsize="0,62" path="m8078,-2l8078,-63e" filled="false" stroked="true" strokeweight=".371318pt" strokecolor="#0080ff">
                <v:path arrowok="t"/>
              </v:shape>
            </v:group>
            <v:group style="position:absolute;left:8091;top:-63;width:2;height:62" coordorigin="8091,-63" coordsize="2,62">
              <v:shape style="position:absolute;left:8091;top:-63;width:2;height:62" coordorigin="8091,-63" coordsize="0,62" path="m8091,-63l8091,-2e" filled="false" stroked="true" strokeweight=".420824pt" strokecolor="#0080ff">
                <v:path arrowok="t"/>
              </v:shape>
            </v:group>
            <v:group style="position:absolute;left:7565;top:-63;width:2;height:62" coordorigin="7565,-63" coordsize="2,62">
              <v:shape style="position:absolute;left:7565;top:-63;width:2;height:62" coordorigin="7565,-63" coordsize="0,62" path="m7565,-63l7565,-2e" filled="false" stroked="true" strokeweight=".455483pt" strokecolor="#0080ff">
                <v:path arrowok="t"/>
              </v:shape>
            </v:group>
            <v:group style="position:absolute;left:7863;top:-63;width:2;height:62" coordorigin="7863,-63" coordsize="2,62">
              <v:shape style="position:absolute;left:7863;top:-63;width:2;height:62" coordorigin="7863,-63" coordsize="0,62" path="m7863,-63l7863,-2e" filled="false" stroked="true" strokeweight=".460431pt" strokecolor="#0080ff">
                <v:path arrowok="t"/>
              </v:shape>
            </v:group>
            <v:group style="position:absolute;left:7116;top:-63;width:2;height:62" coordorigin="7116,-63" coordsize="2,62">
              <v:shape style="position:absolute;left:7116;top:-63;width:2;height:62" coordorigin="7116,-63" coordsize="0,62" path="m7116,-63l7116,-2e" filled="false" stroked="true" strokeweight=".450537pt" strokecolor="#0080ff">
                <v:path arrowok="t"/>
              </v:shape>
            </v:group>
            <v:group style="position:absolute;left:6992;top:-63;width:2;height:62" coordorigin="6992,-63" coordsize="2,62">
              <v:shape style="position:absolute;left:6992;top:-63;width:2;height:62" coordorigin="6992,-63" coordsize="0,62" path="m6992,-63l6992,-2e" filled="false" stroked="true" strokeweight=".480235pt" strokecolor="#0080ff">
                <v:path arrowok="t"/>
              </v:shape>
            </v:group>
            <v:group style="position:absolute;left:6844;top:-63;width:2;height:62" coordorigin="6844,-63" coordsize="2,62">
              <v:shape style="position:absolute;left:6844;top:-63;width:2;height:62" coordorigin="6844,-63" coordsize="0,62" path="m6844,-2l6844,-63e" filled="false" stroked="true" strokeweight=".371318pt" strokecolor="#0080ff">
                <v:path arrowok="t"/>
              </v:shape>
            </v:group>
            <v:group style="position:absolute;left:6854;top:-63;width:2;height:62" coordorigin="6854,-63" coordsize="2,62">
              <v:shape style="position:absolute;left:6854;top:-63;width:2;height:62" coordorigin="6854,-63" coordsize="0,62" path="m6854,-63l6854,-2e" filled="false" stroked="true" strokeweight=".440627pt" strokecolor="#0080ff">
                <v:path arrowok="t"/>
              </v:shape>
            </v:group>
            <v:group style="position:absolute;left:6863;top:-63;width:2;height:62" coordorigin="6863,-63" coordsize="2,62">
              <v:shape style="position:absolute;left:6863;top:-63;width:2;height:62" coordorigin="6863,-63" coordsize="0,62" path="m6863,-63l6863,-2e" filled="false" stroked="true" strokeweight=".420827pt" strokecolor="#0080ff">
                <v:path arrowok="t"/>
              </v:shape>
            </v:group>
            <v:group style="position:absolute;left:7382;top:-63;width:2;height:62" coordorigin="7382,-63" coordsize="2,62">
              <v:shape style="position:absolute;left:7382;top:-63;width:2;height:62" coordorigin="7382,-63" coordsize="0,62" path="m7382,-63l7382,-2e" filled="false" stroked="true" strokeweight=".430723pt" strokecolor="#0080ff">
                <v:path arrowok="t"/>
              </v:shape>
            </v:group>
            <v:group style="position:absolute;left:6901;top:-63;width:2;height:62" coordorigin="6901,-63" coordsize="2,62">
              <v:shape style="position:absolute;left:6901;top:-63;width:2;height:62" coordorigin="6901,-63" coordsize="0,62" path="m6901,-2l6901,-63e" filled="false" stroked="true" strokeweight=".371318pt" strokecolor="#0080ff">
                <v:path arrowok="t"/>
              </v:shape>
            </v:group>
            <v:group style="position:absolute;left:7851;top:-63;width:2;height:62" coordorigin="7851,-63" coordsize="2,62">
              <v:shape style="position:absolute;left:7851;top:-63;width:2;height:62" coordorigin="7851,-63" coordsize="0,62" path="m7851,-63l7851,-2e" filled="false" stroked="true" strokeweight=".470336pt" strokecolor="#0080ff">
                <v:path arrowok="t"/>
              </v:shape>
            </v:group>
            <v:group style="position:absolute;left:7755;top:-63;width:2;height:62" coordorigin="7755,-63" coordsize="2,62">
              <v:shape style="position:absolute;left:7755;top:-63;width:2;height:62" coordorigin="7755,-63" coordsize="0,62" path="m7755,-63l7755,-2e" filled="false" stroked="true" strokeweight=".524787pt" strokecolor="#0080ff">
                <v:path arrowok="t"/>
              </v:shape>
            </v:group>
            <v:group style="position:absolute;left:7070;top:-63;width:2;height:62" coordorigin="7070,-63" coordsize="2,62">
              <v:shape style="position:absolute;left:7070;top:-63;width:2;height:62" coordorigin="7070,-63" coordsize="0,62" path="m7070,-63l7070,-2e" filled="false" stroked="true" strokeweight=".460436pt" strokecolor="#0080ff">
                <v:path arrowok="t"/>
              </v:shape>
            </v:group>
            <v:group style="position:absolute;left:8226;top:-63;width:2;height:62" coordorigin="8226,-63" coordsize="2,62">
              <v:shape style="position:absolute;left:8226;top:-63;width:2;height:62" coordorigin="8226,-63" coordsize="0,62" path="m8226,-63l8226,-2e" filled="false" stroked="true" strokeweight=".391121pt" strokecolor="#0080ff">
                <v:path arrowok="t"/>
              </v:shape>
            </v:group>
            <v:group style="position:absolute;left:8200;top:-63;width:2;height:62" coordorigin="8200,-63" coordsize="2,62">
              <v:shape style="position:absolute;left:8200;top:-63;width:2;height:62" coordorigin="8200,-63" coordsize="0,62" path="m8200,-2l8200,-63e" filled="false" stroked="true" strokeweight=".371318pt" strokecolor="#0080ff">
                <v:path arrowok="t"/>
              </v:shape>
            </v:group>
            <v:group style="position:absolute;left:8252;top:-63;width:2;height:62" coordorigin="8252,-63" coordsize="2,62">
              <v:shape style="position:absolute;left:8252;top:-63;width:2;height:62" coordorigin="8252,-63" coordsize="0,62" path="m8252,-63l8252,-2e" filled="false" stroked="true" strokeweight=".396072pt" strokecolor="#0080ff">
                <v:path arrowok="t"/>
              </v:shape>
            </v:group>
            <v:group style="position:absolute;left:8283;top:-63;width:2;height:62" coordorigin="8283,-63" coordsize="2,62">
              <v:shape style="position:absolute;left:8283;top:-63;width:2;height:62" coordorigin="8283,-63" coordsize="0,62" path="m8283,-2l8283,-63e" filled="false" stroked="true" strokeweight=".371318pt" strokecolor="#0080ff">
                <v:path arrowok="t"/>
              </v:shape>
            </v:group>
            <v:group style="position:absolute;left:8159;top:-63;width:2;height:62" coordorigin="8159,-63" coordsize="2,62">
              <v:shape style="position:absolute;left:8159;top:-63;width:2;height:62" coordorigin="8159,-63" coordsize="0,62" path="m8159,-2l8159,-63e" filled="false" stroked="true" strokeweight=".371318pt" strokecolor="#0080ff">
                <v:path arrowok="t"/>
              </v:shape>
            </v:group>
            <v:group style="position:absolute;left:7705;top:-63;width:2;height:62" coordorigin="7705,-63" coordsize="2,62">
              <v:shape style="position:absolute;left:7705;top:-63;width:2;height:62" coordorigin="7705,-63" coordsize="0,62" path="m7705,-63l7705,-2e" filled="false" stroked="true" strokeweight=".450532pt" strokecolor="#0080ff">
                <v:path arrowok="t"/>
              </v:shape>
            </v:group>
            <v:group style="position:absolute;left:7856;top:-63;width:2;height:62" coordorigin="7856,-63" coordsize="2,62">
              <v:shape style="position:absolute;left:7856;top:-63;width:2;height:62" coordorigin="7856,-63" coordsize="0,62" path="m7856,-63l7856,-2e" filled="false" stroked="true" strokeweight=".470338pt" strokecolor="#0080ff">
                <v:path arrowok="t"/>
              </v:shape>
            </v:group>
            <v:group style="position:absolute;left:7747;top:-63;width:2;height:62" coordorigin="7747,-63" coordsize="2,62">
              <v:shape style="position:absolute;left:7747;top:-63;width:2;height:62" coordorigin="7747,-63" coordsize="0,62" path="m7747,-63l7747,-2e" filled="false" stroked="true" strokeweight=".38617pt" strokecolor="#0080ff">
                <v:path arrowok="t"/>
              </v:shape>
            </v:group>
            <v:group style="position:absolute;left:7744;top:-63;width:2;height:62" coordorigin="7744,-63" coordsize="2,62">
              <v:shape style="position:absolute;left:7744;top:-63;width:2;height:62" coordorigin="7744,-63" coordsize="0,62" path="m7744,-2l7744,-63e" filled="false" stroked="true" strokeweight=".371318pt" strokecolor="#0080ff">
                <v:path arrowok="t"/>
              </v:shape>
            </v:group>
            <v:group style="position:absolute;left:7323;top:-63;width:2;height:62" coordorigin="7323,-63" coordsize="2,62">
              <v:shape style="position:absolute;left:7323;top:-63;width:2;height:62" coordorigin="7323,-63" coordsize="0,62" path="m7323,-63l7323,-2e" filled="false" stroked="true" strokeweight=".38617pt" strokecolor="#0080ff">
                <v:path arrowok="t"/>
              </v:shape>
            </v:group>
            <v:group style="position:absolute;left:8027;top:-63;width:2;height:62" coordorigin="8027,-63" coordsize="2,62">
              <v:shape style="position:absolute;left:8027;top:-63;width:2;height:62" coordorigin="8027,-63" coordsize="0,62" path="m8027,-2l8027,-63e" filled="false" stroked="true" strokeweight=".371318pt" strokecolor="#0080ff">
                <v:path arrowok="t"/>
              </v:shape>
            </v:group>
            <v:group style="position:absolute;left:7018;top:-63;width:2;height:62" coordorigin="7018,-63" coordsize="2,62">
              <v:shape style="position:absolute;left:7018;top:-63;width:2;height:62" coordorigin="7018,-63" coordsize="0,62" path="m7018,-63l7018,-2e" filled="false" stroked="true" strokeweight=".450535pt" strokecolor="#0080ff">
                <v:path arrowok="t"/>
              </v:shape>
            </v:group>
            <v:group style="position:absolute;left:6981;top:-63;width:2;height:62" coordorigin="6981,-63" coordsize="2,62">
              <v:shape style="position:absolute;left:6981;top:-63;width:2;height:62" coordorigin="6981,-63" coordsize="0,62" path="m6981,-63l6981,-2e" filled="false" stroked="true" strokeweight=".45548pt" strokecolor="#0080ff">
                <v:path arrowok="t"/>
              </v:shape>
            </v:group>
            <v:group style="position:absolute;left:7601;top:-63;width:2;height:62" coordorigin="7601,-63" coordsize="2,62">
              <v:shape style="position:absolute;left:7601;top:-63;width:2;height:62" coordorigin="7601,-63" coordsize="0,62" path="m7601,-63l7601,-2e" filled="false" stroked="true" strokeweight=".534695pt" strokecolor="#0080ff">
                <v:path arrowok="t"/>
              </v:shape>
            </v:group>
            <v:group style="position:absolute;left:7174;top:-63;width:2;height:62" coordorigin="7174,-63" coordsize="2,62">
              <v:shape style="position:absolute;left:7174;top:-63;width:2;height:62" coordorigin="7174,-63" coordsize="0,62" path="m7174,-63l7174,-2e" filled="false" stroked="true" strokeweight=".410925pt" strokecolor="#0080ff">
                <v:path arrowok="t"/>
              </v:shape>
            </v:group>
            <v:group style="position:absolute;left:8088;top:-63;width:2;height:62" coordorigin="8088,-63" coordsize="2,62">
              <v:shape style="position:absolute;left:8088;top:-63;width:2;height:62" coordorigin="8088,-63" coordsize="0,62" path="m8088,-2l8088,-63e" filled="false" stroked="true" strokeweight=".371318pt" strokecolor="#0080ff">
                <v:path arrowok="t"/>
              </v:shape>
            </v:group>
            <v:group style="position:absolute;left:6897;top:-63;width:2;height:62" coordorigin="6897,-63" coordsize="2,62">
              <v:shape style="position:absolute;left:6897;top:-63;width:2;height:62" coordorigin="6897,-63" coordsize="0,62" path="m6897,-63l6897,-2e" filled="false" stroked="true" strokeweight=".425777pt" strokecolor="#0080ff">
                <v:path arrowok="t"/>
              </v:shape>
            </v:group>
            <v:group style="position:absolute;left:7738;top:-63;width:2;height:62" coordorigin="7738,-63" coordsize="2,62">
              <v:shape style="position:absolute;left:7738;top:-63;width:2;height:62" coordorigin="7738,-63" coordsize="0,62" path="m7738,-63l7738,-2e" filled="false" stroked="true" strokeweight=".465379pt" strokecolor="#0080ff">
                <v:path arrowok="t"/>
              </v:shape>
            </v:group>
            <v:group style="position:absolute;left:6925;top:-63;width:2;height:62" coordorigin="6925,-63" coordsize="2,62">
              <v:shape style="position:absolute;left:6925;top:-63;width:2;height:62" coordorigin="6925,-63" coordsize="0,62" path="m6925,-63l6925,-2e" filled="false" stroked="true" strokeweight=".504986pt" strokecolor="#0080ff">
                <v:path arrowok="t"/>
              </v:shape>
            </v:group>
            <v:group style="position:absolute;left:7963;top:-63;width:2;height:62" coordorigin="7963,-63" coordsize="2,62">
              <v:shape style="position:absolute;left:7963;top:-63;width:2;height:62" coordorigin="7963,-63" coordsize="0,62" path="m7963,-63l7963,-2e" filled="false" stroked="true" strokeweight=".425777pt" strokecolor="#0080ff">
                <v:path arrowok="t"/>
              </v:shape>
            </v:group>
            <v:group style="position:absolute;left:7206;top:-63;width:2;height:62" coordorigin="7206,-63" coordsize="2,62">
              <v:shape style="position:absolute;left:7206;top:-63;width:2;height:62" coordorigin="7206,-63" coordsize="0,62" path="m7206,-63l7206,-2e" filled="false" stroked="true" strokeweight=".371318pt" strokecolor="#0080ff">
                <v:path arrowok="t"/>
              </v:shape>
            </v:group>
            <v:group style="position:absolute;left:7150;top:-63;width:2;height:62" coordorigin="7150,-63" coordsize="2,62">
              <v:shape style="position:absolute;left:7150;top:-63;width:2;height:62" coordorigin="7150,-63" coordsize="0,62" path="m7150,-63l7150,-2e" filled="false" stroked="true" strokeweight=".391121pt" strokecolor="#0080ff">
                <v:path arrowok="t"/>
              </v:shape>
            </v:group>
            <v:group style="position:absolute;left:7418;top:-63;width:2;height:62" coordorigin="7418,-63" coordsize="2,62">
              <v:shape style="position:absolute;left:7418;top:-63;width:2;height:62" coordorigin="7418,-63" coordsize="0,62" path="m7418,-63l7418,-2e" filled="false" stroked="true" strokeweight=".455483pt" strokecolor="#0080ff">
                <v:path arrowok="t"/>
              </v:shape>
            </v:group>
            <v:group style="position:absolute;left:7480;top:-63;width:2;height:62" coordorigin="7480,-63" coordsize="2,62">
              <v:shape style="position:absolute;left:7480;top:-63;width:2;height:62" coordorigin="7480,-63" coordsize="0,62" path="m7480,-63l7480,-2e" filled="false" stroked="true" strokeweight=".470333pt" strokecolor="#0080ff">
                <v:path arrowok="t"/>
              </v:shape>
            </v:group>
            <v:group style="position:absolute;left:7592;top:-63;width:2;height:62" coordorigin="7592,-63" coordsize="2,62">
              <v:shape style="position:absolute;left:7592;top:-63;width:2;height:62" coordorigin="7592,-63" coordsize="0,62" path="m7592,-63l7592,-2e" filled="false" stroked="true" strokeweight=".435677pt" strokecolor="#0080ff">
                <v:path arrowok="t"/>
              </v:shape>
            </v:group>
            <v:group style="position:absolute;left:7367;top:-63;width:2;height:62" coordorigin="7367,-63" coordsize="2,62">
              <v:shape style="position:absolute;left:7367;top:-63;width:2;height:62" coordorigin="7367,-63" coordsize="0,62" path="m7367,-2l7367,-63e" filled="false" stroked="true" strokeweight=".371318pt" strokecolor="#0080ff">
                <v:path arrowok="t"/>
              </v:shape>
            </v:group>
            <v:group style="position:absolute;left:7229;top:-63;width:2;height:62" coordorigin="7229,-63" coordsize="2,62">
              <v:shape style="position:absolute;left:7229;top:-63;width:2;height:62" coordorigin="7229,-63" coordsize="0,62" path="m7229,-63l7229,-2e" filled="false" stroked="true" strokeweight=".381217pt" strokecolor="#0080ff">
                <v:path arrowok="t"/>
              </v:shape>
            </v:group>
            <v:group style="position:absolute;left:7451;top:-63;width:2;height:62" coordorigin="7451,-63" coordsize="2,62">
              <v:shape style="position:absolute;left:7451;top:-63;width:2;height:62" coordorigin="7451,-63" coordsize="0,62" path="m7451,-63l7451,-2e" filled="false" stroked="true" strokeweight=".420818pt" strokecolor="#0080ff">
                <v:path arrowok="t"/>
              </v:shape>
            </v:group>
            <v:group style="position:absolute;left:7681;top:-63;width:2;height:62" coordorigin="7681,-63" coordsize="2,62">
              <v:shape style="position:absolute;left:7681;top:-63;width:2;height:62" coordorigin="7681,-63" coordsize="0,62" path="m7681,-2l7681,-63e" filled="false" stroked="true" strokeweight=".371318pt" strokecolor="#0080ff">
                <v:path arrowok="t"/>
              </v:shape>
            </v:group>
            <v:group style="position:absolute;left:6941;top:-63;width:2;height:62" coordorigin="6941,-63" coordsize="2,62">
              <v:shape style="position:absolute;left:6941;top:-63;width:2;height:62" coordorigin="6941,-63" coordsize="0,62" path="m6941,-63l6941,-2e" filled="false" stroked="true" strokeweight=".420827pt" strokecolor="#0080ff">
                <v:path arrowok="t"/>
              </v:shape>
            </v:group>
            <v:group style="position:absolute;left:7125;top:-63;width:2;height:62" coordorigin="7125,-63" coordsize="2,62">
              <v:shape style="position:absolute;left:7125;top:-63;width:2;height:62" coordorigin="7125,-63" coordsize="0,62" path="m7125,-63l7125,-2e" filled="false" stroked="true" strokeweight=".38617pt" strokecolor="#0080ff">
                <v:path arrowok="t"/>
              </v:shape>
            </v:group>
            <v:group style="position:absolute;left:7490;top:-63;width:2;height:62" coordorigin="7490,-63" coordsize="2,62">
              <v:shape style="position:absolute;left:7490;top:-63;width:2;height:62" coordorigin="7490,-63" coordsize="0,62" path="m7490,-63l7490,-2e" filled="false" stroked="true" strokeweight=".450529pt" strokecolor="#0080ff">
                <v:path arrowok="t"/>
              </v:shape>
            </v:group>
            <v:group style="position:absolute;left:7691;top:-63;width:2;height:62" coordorigin="7691,-63" coordsize="2,62">
              <v:shape style="position:absolute;left:7691;top:-63;width:2;height:62" coordorigin="7691,-63" coordsize="0,62" path="m7691,-2l7691,-63e" filled="false" stroked="true" strokeweight=".371318pt" strokecolor="#0080ff">
                <v:path arrowok="t"/>
              </v:shape>
            </v:group>
            <v:group style="position:absolute;left:7866;top:-63;width:2;height:62" coordorigin="7866,-63" coordsize="2,62">
              <v:shape style="position:absolute;left:7866;top:-63;width:2;height:62" coordorigin="7866,-63" coordsize="0,62" path="m7866,-63l7866,-2e" filled="false" stroked="true" strokeweight=".460434pt" strokecolor="#0080ff">
                <v:path arrowok="t"/>
              </v:shape>
            </v:group>
            <v:group style="position:absolute;left:7287;top:-63;width:2;height:62" coordorigin="7287,-63" coordsize="2,62">
              <v:shape style="position:absolute;left:7287;top:-63;width:2;height:62" coordorigin="7287,-63" coordsize="0,62" path="m7287,-2l7287,-63e" filled="false" stroked="true" strokeweight=".371318pt" strokecolor="#0080ff">
                <v:path arrowok="t"/>
              </v:shape>
            </v:group>
            <v:group style="position:absolute;left:7813;top:-63;width:2;height:62" coordorigin="7813,-63" coordsize="2,62">
              <v:shape style="position:absolute;left:7813;top:-63;width:2;height:62" coordorigin="7813,-63" coordsize="0,62" path="m7813,-2l7813,-63e" filled="false" stroked="true" strokeweight=".371318pt" strokecolor="#0080ff">
                <v:path arrowok="t"/>
              </v:shape>
            </v:group>
            <v:group style="position:absolute;left:7047;top:-63;width:2;height:62" coordorigin="7047,-63" coordsize="2,62">
              <v:shape style="position:absolute;left:7047;top:-63;width:2;height:62" coordorigin="7047,-63" coordsize="0,62" path="m7047,-2l7047,-63e" filled="false" stroked="true" strokeweight=".371318pt" strokecolor="#0080ff">
                <v:path arrowok="t"/>
              </v:shape>
            </v:group>
            <v:group style="position:absolute;left:7646;top:-63;width:2;height:62" coordorigin="7646,-63" coordsize="2,62">
              <v:shape style="position:absolute;left:7646;top:-63;width:2;height:62" coordorigin="7646,-63" coordsize="0,62" path="m7646,-2l7646,-63e" filled="false" stroked="true" strokeweight=".371318pt" strokecolor="#0080ff">
                <v:path arrowok="t"/>
              </v:shape>
            </v:group>
            <v:group style="position:absolute;left:7209;top:-63;width:2;height:62" coordorigin="7209,-63" coordsize="2,62">
              <v:shape style="position:absolute;left:7209;top:-63;width:2;height:62" coordorigin="7209,-63" coordsize="0,62" path="m7209,-63l7209,-2e" filled="false" stroked="true" strokeweight=".470322pt" strokecolor="#0080ff">
                <v:path arrowok="t"/>
              </v:shape>
            </v:group>
            <v:group style="position:absolute;left:7605;top:-63;width:2;height:62" coordorigin="7605,-63" coordsize="2,62">
              <v:shape style="position:absolute;left:7605;top:-63;width:2;height:62" coordorigin="7605,-63" coordsize="0,62" path="m7605,-63l7605,-2e" filled="false" stroked="true" strokeweight=".381219pt" strokecolor="#0080ff">
                <v:path arrowok="t"/>
              </v:shape>
            </v:group>
            <v:group style="position:absolute;left:7952;top:-63;width:2;height:62" coordorigin="7952,-63" coordsize="2,62">
              <v:shape style="position:absolute;left:7952;top:-63;width:2;height:62" coordorigin="7952,-63" coordsize="0,62" path="m7952,-63l7952,-2e" filled="false" stroked="true" strokeweight=".465385pt" strokecolor="#0080ff">
                <v:path arrowok="t"/>
              </v:shape>
            </v:group>
            <v:group style="position:absolute;left:6886;top:-63;width:2;height:62" coordorigin="6886,-63" coordsize="2,62">
              <v:shape style="position:absolute;left:6886;top:-63;width:2;height:62" coordorigin="6886,-63" coordsize="0,62" path="m6886,-63l6886,-2e" filled="false" stroked="true" strokeweight=".401023pt" strokecolor="#0080ff">
                <v:path arrowok="t"/>
              </v:shape>
            </v:group>
            <v:group style="position:absolute;left:7803;top:-63;width:2;height:62" coordorigin="7803,-63" coordsize="2,62">
              <v:shape style="position:absolute;left:7803;top:-63;width:2;height:62" coordorigin="7803,-63" coordsize="0,62" path="m7803,-2l7803,-63e" filled="false" stroked="true" strokeweight=".371318pt" strokecolor="#0080ff">
                <v:path arrowok="t"/>
              </v:shape>
            </v:group>
            <v:group style="position:absolute;left:6658;top:-63;width:2;height:62" coordorigin="6658,-63" coordsize="2,62">
              <v:shape style="position:absolute;left:6658;top:-63;width:2;height:62" coordorigin="6658,-63" coordsize="0,62" path="m6658,-2l6658,-63e" filled="false" stroked="true" strokeweight=".371318pt" strokecolor="#0080ff">
                <v:path arrowok="t"/>
              </v:shape>
            </v:group>
            <v:group style="position:absolute;left:7054;top:-63;width:2;height:62" coordorigin="7054,-63" coordsize="2,62">
              <v:shape style="position:absolute;left:7054;top:-63;width:2;height:62" coordorigin="7054,-63" coordsize="0,62" path="m7054,-63l7054,-2e" filled="false" stroked="true" strokeweight=".435674pt" strokecolor="#0080ff">
                <v:path arrowok="t"/>
              </v:shape>
            </v:group>
            <v:group style="position:absolute;left:6927;top:-63;width:2;height:62" coordorigin="6927,-63" coordsize="2,62">
              <v:shape style="position:absolute;left:6927;top:-63;width:2;height:62" coordorigin="6927,-63" coordsize="0,62" path="m6927,-63l6927,-2e" filled="false" stroked="true" strokeweight=".401023pt" strokecolor="#0080ff">
                <v:path arrowok="t"/>
              </v:shape>
            </v:group>
            <v:group style="position:absolute;left:8204;top:-63;width:2;height:62" coordorigin="8204,-63" coordsize="2,62">
              <v:shape style="position:absolute;left:8204;top:-63;width:2;height:62" coordorigin="8204,-63" coordsize="0,62" path="m8204,-63l8204,-2e" filled="false" stroked="true" strokeweight=".475284pt" strokecolor="#0080ff">
                <v:path arrowok="t"/>
              </v:shape>
            </v:group>
            <v:group style="position:absolute;left:8164;top:-63;width:2;height:62" coordorigin="8164,-63" coordsize="2,62">
              <v:shape style="position:absolute;left:8164;top:-63;width:2;height:62" coordorigin="8164,-63" coordsize="0,62" path="m8164,-2l8164,-63e" filled="false" stroked="true" strokeweight=".371318pt" strokecolor="#0080ff">
                <v:path arrowok="t"/>
              </v:shape>
            </v:group>
            <v:group style="position:absolute;left:7612;top:-63;width:2;height:62" coordorigin="7612,-63" coordsize="2,62">
              <v:shape style="position:absolute;left:7612;top:-63;width:2;height:62" coordorigin="7612,-63" coordsize="0,62" path="m7612,-63l7612,-2e" filled="false" stroked="true" strokeweight=".430726pt" strokecolor="#0080ff">
                <v:path arrowok="t"/>
              </v:shape>
            </v:group>
            <v:group style="position:absolute;left:7594;top:-63;width:2;height:62" coordorigin="7594,-63" coordsize="2,62">
              <v:shape style="position:absolute;left:7594;top:-63;width:2;height:62" coordorigin="7594,-63" coordsize="0,62" path="m7594,-63l7594,-2e" filled="false" stroked="true" strokeweight=".470338pt" strokecolor="#0080ff">
                <v:path arrowok="t"/>
              </v:shape>
            </v:group>
            <v:group style="position:absolute;left:8185;top:-63;width:2;height:62" coordorigin="8185,-63" coordsize="2,62">
              <v:shape style="position:absolute;left:8185;top:-63;width:2;height:62" coordorigin="8185,-63" coordsize="0,62" path="m8185,-63l8185,-2e" filled="false" stroked="true" strokeweight=".381219pt" strokecolor="#0080ff">
                <v:path arrowok="t"/>
              </v:shape>
            </v:group>
            <v:group style="position:absolute;left:8172;top:-63;width:2;height:62" coordorigin="8172,-63" coordsize="2,62">
              <v:shape style="position:absolute;left:8172;top:-63;width:2;height:62" coordorigin="8172,-63" coordsize="0,62" path="m8172,-2l8172,-63e" filled="false" stroked="true" strokeweight=".371318pt" strokecolor="#0080ff">
                <v:path arrowok="t"/>
              </v:shape>
            </v:group>
            <v:group style="position:absolute;left:7091;top:-63;width:2;height:62" coordorigin="7091,-63" coordsize="2,62">
              <v:shape style="position:absolute;left:7091;top:-63;width:2;height:62" coordorigin="7091,-63" coordsize="0,62" path="m7091,-63l7091,-2e" filled="false" stroked="true" strokeweight=".425777pt" strokecolor="#0080ff">
                <v:path arrowok="t"/>
              </v:shape>
            </v:group>
            <v:group style="position:absolute;left:7575;top:-63;width:2;height:62" coordorigin="7575,-63" coordsize="2,62">
              <v:shape style="position:absolute;left:7575;top:-63;width:2;height:62" coordorigin="7575,-63" coordsize="0,62" path="m7575,-63l7575,-2e" filled="false" stroked="true" strokeweight=".470336pt" strokecolor="#0080ff">
                <v:path arrowok="t"/>
              </v:shape>
            </v:group>
            <v:group style="position:absolute;left:7388;top:-63;width:2;height:62" coordorigin="7388,-63" coordsize="2,62">
              <v:shape style="position:absolute;left:7388;top:-63;width:2;height:62" coordorigin="7388,-63" coordsize="0,62" path="m7388,-63l7388,-2e" filled="false" stroked="true" strokeweight=".465385pt" strokecolor="#0080ff">
                <v:path arrowok="t"/>
              </v:shape>
            </v:group>
            <v:group style="position:absolute;left:7297;top:-63;width:2;height:62" coordorigin="7297,-63" coordsize="2,62">
              <v:shape style="position:absolute;left:7297;top:-63;width:2;height:62" coordorigin="7297,-63" coordsize="0,62" path="m7297,-2l7297,-63e" filled="false" stroked="true" strokeweight=".371318pt" strokecolor="#0080ff">
                <v:path arrowok="t"/>
              </v:shape>
            </v:group>
            <v:group style="position:absolute;left:8231;top:-63;width:2;height:62" coordorigin="8231,-63" coordsize="2,62">
              <v:shape style="position:absolute;left:8231;top:-63;width:2;height:62" coordorigin="8231,-63" coordsize="0,62" path="m8231,-2l8231,-63e" filled="false" stroked="true" strokeweight=".371318pt" strokecolor="#0080ff">
                <v:path arrowok="t"/>
              </v:shape>
            </v:group>
            <v:group style="position:absolute;left:7659;top:-63;width:2;height:62" coordorigin="7659,-63" coordsize="2,62">
              <v:shape style="position:absolute;left:7659;top:-63;width:2;height:62" coordorigin="7659,-63" coordsize="0,62" path="m7659,-63l7659,-2e" filled="false" stroked="true" strokeweight=".391121pt" strokecolor="#0080ff">
                <v:path arrowok="t"/>
              </v:shape>
            </v:group>
            <v:group style="position:absolute;left:7147;top:-63;width:2;height:62" coordorigin="7147,-63" coordsize="2,62">
              <v:shape style="position:absolute;left:7147;top:-63;width:2;height:62" coordorigin="7147,-63" coordsize="0,62" path="m7147,-63l7147,-2e" filled="false" stroked="true" strokeweight=".450535pt" strokecolor="#0080ff">
                <v:path arrowok="t"/>
              </v:shape>
            </v:group>
            <v:group style="position:absolute;left:7063;top:-63;width:2;height:62" coordorigin="7063,-63" coordsize="2,62">
              <v:shape style="position:absolute;left:7063;top:-63;width:2;height:62" coordorigin="7063,-63" coordsize="0,62" path="m7063,-63l7063,-2e" filled="false" stroked="true" strokeweight=".500044pt" strokecolor="#0080ff">
                <v:path arrowok="t"/>
              </v:shape>
            </v:group>
            <v:group style="position:absolute;left:7310;top:-63;width:2;height:62" coordorigin="7310,-63" coordsize="2,62">
              <v:shape style="position:absolute;left:7310;top:-63;width:2;height:62" coordorigin="7310,-63" coordsize="0,62" path="m7310,-63l7310,-2e" filled="false" stroked="true" strokeweight=".500038pt" strokecolor="#0080ff">
                <v:path arrowok="t"/>
              </v:shape>
            </v:group>
            <v:group style="position:absolute;left:7243;top:-63;width:2;height:62" coordorigin="7243,-63" coordsize="2,62">
              <v:shape style="position:absolute;left:7243;top:-63;width:2;height:62" coordorigin="7243,-63" coordsize="0,62" path="m7243,-63l7243,-2e" filled="false" stroked="true" strokeweight=".445581pt" strokecolor="#0080ff">
                <v:path arrowok="t"/>
              </v:shape>
            </v:group>
            <v:group style="position:absolute;left:7278;top:-63;width:2;height:62" coordorigin="7278,-63" coordsize="2,62">
              <v:shape style="position:absolute;left:7278;top:-63;width:2;height:62" coordorigin="7278,-63" coordsize="0,62" path="m7278,-2l7278,-63e" filled="false" stroked="true" strokeweight=".371318pt" strokecolor="#0080ff">
                <v:path arrowok="t"/>
              </v:shape>
            </v:group>
            <v:group style="position:absolute;left:7632;top:-63;width:2;height:62" coordorigin="7632,-63" coordsize="2,62">
              <v:shape style="position:absolute;left:7632;top:-63;width:2;height:62" coordorigin="7632,-63" coordsize="0,62" path="m7632,-63l7632,-2e" filled="false" stroked="true" strokeweight=".42578pt" strokecolor="#0080ff">
                <v:path arrowok="t"/>
              </v:shape>
            </v:group>
            <v:group style="position:absolute;left:7889;top:-63;width:2;height:62" coordorigin="7889,-63" coordsize="2,62">
              <v:shape style="position:absolute;left:7889;top:-63;width:2;height:62" coordorigin="7889,-63" coordsize="0,62" path="m7889,-63l7889,-2e" filled="false" stroked="true" strokeweight=".376268pt" strokecolor="#0080ff">
                <v:path arrowok="t"/>
              </v:shape>
            </v:group>
            <v:group style="position:absolute;left:7955;top:-63;width:2;height:62" coordorigin="7955,-63" coordsize="2,62">
              <v:shape style="position:absolute;left:7955;top:-63;width:2;height:62" coordorigin="7955,-63" coordsize="0,62" path="m7955,-2l7955,-63e" filled="false" stroked="true" strokeweight=".371318pt" strokecolor="#0080ff">
                <v:path arrowok="t"/>
              </v:shape>
            </v:group>
            <v:group style="position:absolute;left:7001;top:-63;width:2;height:62" coordorigin="7001,-63" coordsize="2,62">
              <v:shape style="position:absolute;left:7001;top:-63;width:2;height:62" coordorigin="7001,-63" coordsize="0,62" path="m7001,-2l7001,-63e" filled="false" stroked="true" strokeweight=".371318pt" strokecolor="#0080ff">
                <v:path arrowok="t"/>
              </v:shape>
            </v:group>
            <v:group style="position:absolute;left:7445;top:-63;width:2;height:62" coordorigin="7445,-63" coordsize="2,62">
              <v:shape style="position:absolute;left:7445;top:-63;width:2;height:62" coordorigin="7445,-63" coordsize="0,62" path="m7445,-2l7445,-63e" filled="false" stroked="true" strokeweight=".371318pt" strokecolor="#0080ff">
                <v:path arrowok="t"/>
              </v:shape>
            </v:group>
            <v:group style="position:absolute;left:7539;top:-63;width:2;height:62" coordorigin="7539,-63" coordsize="2,62">
              <v:shape style="position:absolute;left:7539;top:-63;width:2;height:62" coordorigin="7539,-63" coordsize="0,62" path="m7539,-63l7539,-2e" filled="false" stroked="true" strokeweight=".450529pt" strokecolor="#0080ff">
                <v:path arrowok="t"/>
              </v:shape>
            </v:group>
            <v:group style="position:absolute;left:7181;top:-63;width:2;height:62" coordorigin="7181,-63" coordsize="2,62">
              <v:shape style="position:absolute;left:7181;top:-63;width:2;height:62" coordorigin="7181,-63" coordsize="0,62" path="m7181,-63l7181,-2e" filled="false" stroked="true" strokeweight=".485194pt" strokecolor="#0080ff">
                <v:path arrowok="t"/>
              </v:shape>
            </v:group>
            <v:group style="position:absolute;left:7346;top:-63;width:2;height:62" coordorigin="7346,-63" coordsize="2,62">
              <v:shape style="position:absolute;left:7346;top:-63;width:2;height:62" coordorigin="7346,-63" coordsize="0,62" path="m7346,-63l7346,-2e" filled="false" stroked="true" strokeweight=".45548pt" strokecolor="#0080ff">
                <v:path arrowok="t"/>
              </v:shape>
            </v:group>
            <v:group style="position:absolute;left:7999;top:-63;width:2;height:62" coordorigin="7999,-63" coordsize="2,62">
              <v:shape style="position:absolute;left:7999;top:-63;width:2;height:62" coordorigin="7999,-63" coordsize="0,62" path="m7999,-63l7999,-2e" filled="false" stroked="true" strokeweight=".460434pt" strokecolor="#0080ff">
                <v:path arrowok="t"/>
              </v:shape>
            </v:group>
            <v:group style="position:absolute;left:7044;top:-63;width:2;height:62" coordorigin="7044,-63" coordsize="2,62">
              <v:shape style="position:absolute;left:7044;top:-63;width:2;height:62" coordorigin="7044,-63" coordsize="0,62" path="m7044,-63l7044,-2e" filled="false" stroked="true" strokeweight=".410925pt" strokecolor="#0080ff">
                <v:path arrowok="t"/>
              </v:shape>
            </v:group>
            <v:group style="position:absolute;left:7624;top:-63;width:2;height:62" coordorigin="7624,-63" coordsize="2,62">
              <v:shape style="position:absolute;left:7624;top:-63;width:2;height:62" coordorigin="7624,-63" coordsize="0,62" path="m7624,-63l7624,-2e" filled="false" stroked="true" strokeweight=".401026pt" strokecolor="#0080ff">
                <v:path arrowok="t"/>
              </v:shape>
            </v:group>
            <v:group style="position:absolute;left:7541;top:-63;width:2;height:62" coordorigin="7541,-63" coordsize="2,62">
              <v:shape style="position:absolute;left:7541;top:-63;width:2;height:62" coordorigin="7541,-63" coordsize="0,62" path="m7541,-63l7541,-2e" filled="false" stroked="true" strokeweight=".381217pt" strokecolor="#0080ff">
                <v:path arrowok="t"/>
              </v:shape>
            </v:group>
            <v:group style="position:absolute;left:8155;top:-63;width:2;height:62" coordorigin="8155,-63" coordsize="2,62">
              <v:shape style="position:absolute;left:8155;top:-63;width:2;height:62" coordorigin="8155,-63" coordsize="0,62" path="m8155,-63l8155,-2e" filled="false" stroked="true" strokeweight=".396075pt" strokecolor="#0080ff">
                <v:path arrowok="t"/>
              </v:shape>
            </v:group>
            <v:group style="position:absolute;left:7029;top:-63;width:2;height:62" coordorigin="7029,-63" coordsize="2,62">
              <v:shape style="position:absolute;left:7029;top:-63;width:2;height:62" coordorigin="7029,-63" coordsize="0,62" path="m7029,-63l7029,-2e" filled="false" stroked="true" strokeweight=".386168pt" strokecolor="#0080ff">
                <v:path arrowok="t"/>
              </v:shape>
            </v:group>
            <v:group style="position:absolute;left:7556;top:-63;width:2;height:62" coordorigin="7556,-63" coordsize="2,62">
              <v:shape style="position:absolute;left:7556;top:-63;width:2;height:62" coordorigin="7556,-63" coordsize="0,62" path="m7556,-63l7556,-2e" filled="false" stroked="true" strokeweight=".371318pt" strokecolor="#0080ff">
                <v:path arrowok="t"/>
              </v:shape>
            </v:group>
            <v:group style="position:absolute;left:7989;top:-63;width:2;height:62" coordorigin="7989,-63" coordsize="2,62">
              <v:shape style="position:absolute;left:7989;top:-63;width:2;height:62" coordorigin="7989,-63" coordsize="0,62" path="m7989,-63l7989,-2e" filled="false" stroked="true" strokeweight=".376268pt" strokecolor="#0080ff">
                <v:path arrowok="t"/>
              </v:shape>
            </v:group>
            <v:group style="position:absolute;left:6742;top:-63;width:2;height:62" coordorigin="6742,-63" coordsize="2,62">
              <v:shape style="position:absolute;left:6742;top:-63;width:2;height:62" coordorigin="6742,-63" coordsize="0,62" path="m6742,-2l6742,-63e" filled="false" stroked="true" strokeweight=".371318pt" strokecolor="#0080ff">
                <v:path arrowok="t"/>
              </v:shape>
            </v:group>
            <v:group style="position:absolute;left:7429;top:-63;width:2;height:62" coordorigin="7429,-63" coordsize="2,62">
              <v:shape style="position:absolute;left:7429;top:-63;width:2;height:62" coordorigin="7429,-63" coordsize="0,62" path="m7429,-63l7429,-2e" filled="false" stroked="true" strokeweight=".376268pt" strokecolor="#0080ff">
                <v:path arrowok="t"/>
              </v:shape>
            </v:group>
            <v:group style="position:absolute;left:7457;top:-63;width:2;height:62" coordorigin="7457,-63" coordsize="2,62">
              <v:shape style="position:absolute;left:7457;top:-63;width:2;height:62" coordorigin="7457,-63" coordsize="0,62" path="m7457,-63l7457,-2e" filled="false" stroked="true" strokeweight=".391124pt" strokecolor="#0080ff">
                <v:path arrowok="t"/>
              </v:shape>
            </v:group>
            <v:group style="position:absolute;left:7474;top:-63;width:2;height:62" coordorigin="7474,-63" coordsize="2,62">
              <v:shape style="position:absolute;left:7474;top:-63;width:2;height:62" coordorigin="7474,-63" coordsize="0,62" path="m7474,-63l7474,-2e" filled="false" stroked="true" strokeweight=".376268pt" strokecolor="#0080ff">
                <v:path arrowok="t"/>
              </v:shape>
            </v:group>
            <v:group style="position:absolute;left:7807;top:-63;width:2;height:62" coordorigin="7807,-63" coordsize="2,62">
              <v:shape style="position:absolute;left:7807;top:-63;width:2;height:62" coordorigin="7807,-63" coordsize="0,62" path="m7807,-2l7807,-63e" filled="false" stroked="true" strokeweight=".371318pt" strokecolor="#0080ff">
                <v:path arrowok="t"/>
              </v:shape>
            </v:group>
            <v:group style="position:absolute;left:6969;top:-63;width:2;height:62" coordorigin="6969,-63" coordsize="2,62">
              <v:shape style="position:absolute;left:6969;top:-63;width:2;height:62" coordorigin="6969,-63" coordsize="0,62" path="m6969,-63l6969,-2e" filled="false" stroked="true" strokeweight=".415876pt" strokecolor="#0080ff">
                <v:path arrowok="t"/>
              </v:shape>
            </v:group>
            <v:group style="position:absolute;left:6917;top:-63;width:2;height:62" coordorigin="6917,-63" coordsize="2,62">
              <v:shape style="position:absolute;left:6917;top:-63;width:2;height:62" coordorigin="6917,-63" coordsize="0,62" path="m6917,-2l6917,-63e" filled="false" stroked="true" strokeweight=".371318pt" strokecolor="#0080ff">
                <v:path arrowok="t"/>
              </v:shape>
            </v:group>
            <v:group style="position:absolute;left:7789;top:-63;width:2;height:62" coordorigin="7789,-63" coordsize="2,62">
              <v:shape style="position:absolute;left:7789;top:-63;width:2;height:62" coordorigin="7789,-63" coordsize="0,62" path="m7789,-63l7789,-2e" filled="false" stroked="true" strokeweight=".425777pt" strokecolor="#0080ff">
                <v:path arrowok="t"/>
              </v:shape>
            </v:group>
            <v:group style="position:absolute;left:7219;top:-63;width:2;height:62" coordorigin="7219,-63" coordsize="2,62">
              <v:shape style="position:absolute;left:7219;top:-63;width:2;height:62" coordorigin="7219,-63" coordsize="0,62" path="m7219,-2l7219,-63e" filled="false" stroked="true" strokeweight=".371318pt" strokecolor="#0080ff">
                <v:path arrowok="t"/>
              </v:shape>
            </v:group>
            <v:group style="position:absolute;left:6961;top:-63;width:2;height:62" coordorigin="6961,-63" coordsize="2,62">
              <v:shape style="position:absolute;left:6961;top:-63;width:2;height:62" coordorigin="6961,-63" coordsize="0,62" path="m6961,-63l6961,-2e" filled="false" stroked="true" strokeweight=".460434pt" strokecolor="#0080ff">
                <v:path arrowok="t"/>
              </v:shape>
            </v:group>
            <v:group style="position:absolute;left:7107;top:-63;width:2;height:62" coordorigin="7107,-63" coordsize="2,62">
              <v:shape style="position:absolute;left:7107;top:-63;width:2;height:62" coordorigin="7107,-63" coordsize="0,62" path="m7107,-63l7107,-2e" filled="false" stroked="true" strokeweight=".440635pt" strokecolor="#0080ff">
                <v:path arrowok="t"/>
              </v:shape>
            </v:group>
            <v:group style="position:absolute;left:7597;top:-63;width:2;height:62" coordorigin="7597,-63" coordsize="2,62">
              <v:shape style="position:absolute;left:7597;top:-63;width:2;height:62" coordorigin="7597,-63" coordsize="0,62" path="m7597,-63l7597,-2e" filled="false" stroked="true" strokeweight=".425777pt" strokecolor="#0080ff">
                <v:path arrowok="t"/>
              </v:shape>
            </v:group>
            <v:group style="position:absolute;left:7352;top:-63;width:2;height:62" coordorigin="7352,-63" coordsize="2,62">
              <v:shape style="position:absolute;left:7352;top:-63;width:2;height:62" coordorigin="7352,-63" coordsize="0,62" path="m7352,-63l7352,-2e" filled="false" stroked="true" strokeweight=".475289pt" strokecolor="#0080ff">
                <v:path arrowok="t"/>
              </v:shape>
            </v:group>
            <v:group style="position:absolute;left:8020;top:-63;width:2;height:62" coordorigin="8020,-63" coordsize="2,62">
              <v:shape style="position:absolute;left:8020;top:-63;width:2;height:62" coordorigin="8020,-63" coordsize="0,62" path="m8020,-2l8020,-63e" filled="false" stroked="true" strokeweight=".371318pt" strokecolor="#0080ff">
                <v:path arrowok="t"/>
              </v:shape>
            </v:group>
            <v:group style="position:absolute;left:8207;top:-63;width:2;height:62" coordorigin="8207,-63" coordsize="2,62">
              <v:shape style="position:absolute;left:8207;top:-63;width:2;height:62" coordorigin="8207,-63" coordsize="0,62" path="m8207,-2l8207,-63e" filled="false" stroked="true" strokeweight=".371318pt" strokecolor="#0080ff">
                <v:path arrowok="t"/>
              </v:shape>
            </v:group>
            <v:group style="position:absolute;left:7991;top:-63;width:2;height:62" coordorigin="7991,-63" coordsize="2,62">
              <v:shape style="position:absolute;left:7991;top:-63;width:2;height:62" coordorigin="7991,-63" coordsize="0,62" path="m7991,-2l7991,-63e" filled="false" stroked="true" strokeweight=".371318pt" strokecolor="#0080ff">
                <v:path arrowok="t"/>
              </v:shape>
            </v:group>
            <v:group style="position:absolute;left:6722;top:-63;width:2;height:62" coordorigin="6722,-63" coordsize="2,62">
              <v:shape style="position:absolute;left:6722;top:-63;width:2;height:62" coordorigin="6722,-63" coordsize="0,62" path="m6722,-63l6722,-2e" filled="false" stroked="true" strokeweight=".435679pt" strokecolor="#0080ff">
                <v:path arrowok="t"/>
              </v:shape>
            </v:group>
            <v:group style="position:absolute;left:8139;top:-63;width:2;height:62" coordorigin="8139,-63" coordsize="2,62">
              <v:shape style="position:absolute;left:8139;top:-63;width:2;height:62" coordorigin="8139,-63" coordsize="0,62" path="m8139,-2l8139,-63e" filled="false" stroked="true" strokeweight=".371318pt" strokecolor="#0080ff">
                <v:path arrowok="t"/>
              </v:shape>
            </v:group>
            <v:group style="position:absolute;left:6814;top:-63;width:2;height:62" coordorigin="6814,-63" coordsize="2,62">
              <v:shape style="position:absolute;left:6814;top:-63;width:2;height:62" coordorigin="6814,-63" coordsize="0,62" path="m6814,-2l6814,-63e" filled="false" stroked="true" strokeweight=".371318pt" strokecolor="#0080ff">
                <v:path arrowok="t"/>
              </v:shape>
            </v:group>
            <v:group style="position:absolute;left:7712;top:-63;width:2;height:62" coordorigin="7712,-63" coordsize="2,62">
              <v:shape style="position:absolute;left:7712;top:-63;width:2;height:62" coordorigin="7712,-63" coordsize="0,62" path="m7712,-63l7712,-2e" filled="false" stroked="true" strokeweight=".455477pt" strokecolor="#0080ff">
                <v:path arrowok="t"/>
              </v:shape>
            </v:group>
            <v:group style="position:absolute;left:7819;top:-63;width:2;height:62" coordorigin="7819,-63" coordsize="2,62">
              <v:shape style="position:absolute;left:7819;top:-63;width:2;height:62" coordorigin="7819,-63" coordsize="0,62" path="m7819,-2l7819,-63e" filled="false" stroked="true" strokeweight=".371318pt" strokecolor="#0080ff">
                <v:path arrowok="t"/>
              </v:shape>
            </v:group>
            <v:group style="position:absolute;left:6849;top:-63;width:2;height:62" coordorigin="6849,-63" coordsize="2,62">
              <v:shape style="position:absolute;left:6849;top:-63;width:2;height:62" coordorigin="6849,-63" coordsize="0,62" path="m6849,-2l6849,-63e" filled="false" stroked="true" strokeweight=".371318pt" strokecolor="#0080ff">
                <v:path arrowok="t"/>
              </v:shape>
            </v:group>
            <v:group style="position:absolute;left:6740;top:-63;width:2;height:62" coordorigin="6740,-63" coordsize="2,62">
              <v:shape style="position:absolute;left:6740;top:-63;width:2;height:62" coordorigin="6740,-63" coordsize="0,62" path="m6740,-2l6740,-63e" filled="false" stroked="true" strokeweight=".371318pt" strokecolor="#0080ff">
                <v:path arrowok="t"/>
              </v:shape>
            </v:group>
            <v:group style="position:absolute;left:7777;top:-63;width:2;height:62" coordorigin="7777,-63" coordsize="2,62">
              <v:shape style="position:absolute;left:7777;top:-63;width:2;height:62" coordorigin="7777,-63" coordsize="0,62" path="m7777,-2l7777,-63e" filled="false" stroked="true" strokeweight=".371318pt" strokecolor="#0080ff">
                <v:path arrowok="t"/>
              </v:shape>
            </v:group>
            <v:group style="position:absolute;left:7886;top:-63;width:2;height:62" coordorigin="7886,-63" coordsize="2,62">
              <v:shape style="position:absolute;left:7886;top:-63;width:2;height:62" coordorigin="7886,-63" coordsize="0,62" path="m7886,-2l7886,-63e" filled="false" stroked="true" strokeweight=".371318pt" strokecolor="#0080ff">
                <v:path arrowok="t"/>
              </v:shape>
            </v:group>
            <v:group style="position:absolute;left:7959;top:-63;width:2;height:62" coordorigin="7959,-63" coordsize="2,62">
              <v:shape style="position:absolute;left:7959;top:-63;width:2;height:62" coordorigin="7959,-63" coordsize="0,62" path="m7959,-63l7959,-2e" filled="false" stroked="true" strokeweight=".435677pt" strokecolor="#0080ff">
                <v:path arrowok="t"/>
              </v:shape>
            </v:group>
            <v:group style="position:absolute;left:7650;top:-63;width:2;height:62" coordorigin="7650,-63" coordsize="2,62">
              <v:shape style="position:absolute;left:7650;top:-63;width:2;height:62" coordorigin="7650,-63" coordsize="0,62" path="m7650,-2l7650,-63e" filled="false" stroked="true" strokeweight=".371318pt" strokecolor="#0080ff">
                <v:path arrowok="t"/>
              </v:shape>
            </v:group>
            <v:group style="position:absolute;left:6951;top:-63;width:2;height:62" coordorigin="6951,-63" coordsize="2,62">
              <v:shape style="position:absolute;left:6951;top:-63;width:2;height:62" coordorigin="6951,-63" coordsize="0,62" path="m6951,-63l6951,-2e" filled="false" stroked="true" strokeweight=".465385pt" strokecolor="#0080ff">
                <v:path arrowok="t"/>
              </v:shape>
            </v:group>
            <v:group style="position:absolute;left:6840;top:-63;width:2;height:62" coordorigin="6840,-63" coordsize="2,62">
              <v:shape style="position:absolute;left:6840;top:-63;width:2;height:62" coordorigin="6840,-63" coordsize="0,62" path="m6840,-2l6840,-63e" filled="false" stroked="true" strokeweight=".371318pt" strokecolor="#0080ff">
                <v:path arrowok="t"/>
              </v:shape>
            </v:group>
            <v:group style="position:absolute;left:7875;top:-63;width:2;height:62" coordorigin="7875,-63" coordsize="2,62">
              <v:shape style="position:absolute;left:7875;top:-63;width:2;height:62" coordorigin="7875,-63" coordsize="0,62" path="m7875,-63l7875,-2e" filled="false" stroked="true" strokeweight=".381219pt" strokecolor="#0080ff">
                <v:path arrowok="t"/>
              </v:shape>
            </v:group>
            <v:group style="position:absolute;left:7924;top:-63;width:2;height:62" coordorigin="7924,-63" coordsize="2,62">
              <v:shape style="position:absolute;left:7924;top:-63;width:2;height:62" coordorigin="7924,-63" coordsize="0,62" path="m7924,-2l7924,-63e" filled="false" stroked="true" strokeweight=".371318pt" strokecolor="#0080ff">
                <v:path arrowok="t"/>
              </v:shape>
            </v:group>
            <v:group style="position:absolute;left:6750;top:-63;width:2;height:62" coordorigin="6750,-63" coordsize="2,62">
              <v:shape style="position:absolute;left:6750;top:-63;width:2;height:62" coordorigin="6750,-63" coordsize="0,62" path="m6750,-2l6750,-63e" filled="false" stroked="true" strokeweight=".371318pt" strokecolor="#0080ff">
                <v:path arrowok="t"/>
              </v:shape>
            </v:group>
            <v:group style="position:absolute;left:7138;top:-63;width:2;height:62" coordorigin="7138,-63" coordsize="2,62">
              <v:shape style="position:absolute;left:7138;top:-63;width:2;height:62" coordorigin="7138,-63" coordsize="0,62" path="m7138,-63l7138,-2e" filled="false" stroked="true" strokeweight=".465385pt" strokecolor="#0080ff">
                <v:path arrowok="t"/>
              </v:shape>
            </v:group>
            <v:group style="position:absolute;left:7256;top:-63;width:2;height:62" coordorigin="7256,-63" coordsize="2,62">
              <v:shape style="position:absolute;left:7256;top:-63;width:2;height:62" coordorigin="7256,-63" coordsize="0,62" path="m7256,-63l7256,-2e" filled="false" stroked="true" strokeweight=".410927pt" strokecolor="#0080ff">
                <v:path arrowok="t"/>
              </v:shape>
            </v:group>
            <v:group style="position:absolute;left:7021;top:-63;width:2;height:62" coordorigin="7021,-63" coordsize="2,62">
              <v:shape style="position:absolute;left:7021;top:-63;width:2;height:62" coordorigin="7021,-63" coordsize="0,62" path="m7021,-63l7021,-2e" filled="false" stroked="true" strokeweight=".401023pt" strokecolor="#0080ff">
                <v:path arrowok="t"/>
              </v:shape>
            </v:group>
            <v:group style="position:absolute;left:7038;top:-63;width:2;height:62" coordorigin="7038,-63" coordsize="2,62">
              <v:shape style="position:absolute;left:7038;top:-63;width:2;height:62" coordorigin="7038,-63" coordsize="0,62" path="m7038,-2l7038,-63e" filled="false" stroked="true" strokeweight=".371318pt" strokecolor="#0080ff">
                <v:path arrowok="t"/>
              </v:shape>
            </v:group>
            <v:group style="position:absolute;left:7276;top:-63;width:2;height:62" coordorigin="7276,-63" coordsize="2,62">
              <v:shape style="position:absolute;left:7276;top:-63;width:2;height:62" coordorigin="7276,-63" coordsize="0,62" path="m7276,-2l7276,-63e" filled="false" stroked="true" strokeweight=".371318pt" strokecolor="#0080ff">
                <v:path arrowok="t"/>
              </v:shape>
            </v:group>
            <v:group style="position:absolute;left:7734;top:-63;width:2;height:62" coordorigin="7734,-63" coordsize="2,62">
              <v:shape style="position:absolute;left:7734;top:-63;width:2;height:62" coordorigin="7734,-63" coordsize="0,62" path="m7734,-2l7734,-63e" filled="false" stroked="true" strokeweight=".371318pt" strokecolor="#0080ff">
                <v:path arrowok="t"/>
              </v:shape>
            </v:group>
            <v:group style="position:absolute;left:7357;top:-63;width:2;height:62" coordorigin="7357,-63" coordsize="2,62">
              <v:shape style="position:absolute;left:7357;top:-63;width:2;height:62" coordorigin="7357,-63" coordsize="0,62" path="m7357,-63l7357,-2e" filled="false" stroked="true" strokeweight=".465382pt" strokecolor="#0080ff">
                <v:path arrowok="t"/>
              </v:shape>
            </v:group>
            <v:group style="position:absolute;left:8065;top:-63;width:2;height:62" coordorigin="8065,-63" coordsize="2,62">
              <v:shape style="position:absolute;left:8065;top:-63;width:2;height:62" coordorigin="8065,-63" coordsize="0,62" path="m8065,-2l8065,-63e" filled="false" stroked="true" strokeweight=".371318pt" strokecolor="#0080ff">
                <v:path arrowok="t"/>
              </v:shape>
            </v:group>
            <v:group style="position:absolute;left:7405;top:-63;width:2;height:62" coordorigin="7405,-63" coordsize="2,62">
              <v:shape style="position:absolute;left:7405;top:-63;width:2;height:62" coordorigin="7405,-63" coordsize="0,62" path="m7405,-63l7405,-2e" filled="false" stroked="true" strokeweight=".381219pt" strokecolor="#0080ff">
                <v:path arrowok="t"/>
              </v:shape>
            </v:group>
            <v:group style="position:absolute;left:7249;top:-63;width:2;height:62" coordorigin="7249,-63" coordsize="2,62">
              <v:shape style="position:absolute;left:7249;top:-63;width:2;height:62" coordorigin="7249,-63" coordsize="0,62" path="m7249,-2l7249,-63e" filled="false" stroked="true" strokeweight=".371318pt" strokecolor="#0080ff">
                <v:path arrowok="t"/>
              </v:shape>
            </v:group>
            <v:group style="position:absolute;left:7900;top:-63;width:2;height:62" coordorigin="7900,-63" coordsize="2,62">
              <v:shape style="position:absolute;left:7900;top:-63;width:2;height:62" coordorigin="7900,-63" coordsize="0,62" path="m7900,-2l7900,-63e" filled="false" stroked="true" strokeweight=".371318pt" strokecolor="#0080ff">
                <v:path arrowok="t"/>
              </v:shape>
            </v:group>
            <v:group style="position:absolute;left:7622;top:-63;width:2;height:62" coordorigin="7622,-63" coordsize="2,62">
              <v:shape style="position:absolute;left:7622;top:-63;width:2;height:62" coordorigin="7622,-63" coordsize="0,62" path="m7622,-2l7622,-63e" filled="false" stroked="true" strokeweight=".371318pt" strokecolor="#0080ff">
                <v:path arrowok="t"/>
              </v:shape>
            </v:group>
            <v:group style="position:absolute;left:7508;top:-63;width:2;height:62" coordorigin="7508,-63" coordsize="2,62">
              <v:shape style="position:absolute;left:7508;top:-63;width:2;height:62" coordorigin="7508,-63" coordsize="0,62" path="m7508,-2l7508,-63e" filled="false" stroked="true" strokeweight=".371318pt" strokecolor="#0080ff">
                <v:path arrowok="t"/>
              </v:shape>
            </v:group>
            <v:group style="position:absolute;left:7316;top:-63;width:2;height:62" coordorigin="7316,-63" coordsize="2,62">
              <v:shape style="position:absolute;left:7316;top:-63;width:2;height:62" coordorigin="7316,-63" coordsize="0,62" path="m7316,-63l7316,-2e" filled="false" stroked="true" strokeweight=".465382pt" strokecolor="#0080ff">
                <v:path arrowok="t"/>
              </v:shape>
            </v:group>
            <v:group style="position:absolute;left:7677;top:-63;width:2;height:62" coordorigin="7677,-63" coordsize="2,62">
              <v:shape style="position:absolute;left:7677;top:-63;width:2;height:62" coordorigin="7677,-63" coordsize="0,62" path="m7677,-63l7677,-2e" filled="false" stroked="true" strokeweight=".371318pt" strokecolor="#0080ff">
                <v:path arrowok="t"/>
              </v:shape>
            </v:group>
            <v:group style="position:absolute;left:7158;top:-63;width:2;height:62" coordorigin="7158,-63" coordsize="2,62">
              <v:shape style="position:absolute;left:7158;top:-63;width:2;height:62" coordorigin="7158,-63" coordsize="0,62" path="m7158,-63l7158,-2e" filled="false" stroked="true" strokeweight=".415878pt" strokecolor="#0080ff">
                <v:path arrowok="t"/>
              </v:shape>
            </v:group>
            <v:group style="position:absolute;left:7811;top:-63;width:2;height:62" coordorigin="7811,-63" coordsize="2,62">
              <v:shape style="position:absolute;left:7811;top:-63;width:2;height:62" coordorigin="7811,-63" coordsize="0,62" path="m7811,-2l7811,-63e" filled="false" stroked="true" strokeweight=".371318pt" strokecolor="#0080ff">
                <v:path arrowok="t"/>
              </v:shape>
            </v:group>
            <v:group style="position:absolute;left:7009;top:-63;width:2;height:62" coordorigin="7009,-63" coordsize="2,62">
              <v:shape style="position:absolute;left:7009;top:-63;width:2;height:62" coordorigin="7009,-63" coordsize="0,62" path="m7009,-2l7009,-63e" filled="false" stroked="true" strokeweight=".371318pt" strokecolor="#0080ff">
                <v:path arrowok="t"/>
              </v:shape>
            </v:group>
            <v:group style="position:absolute;left:7203;top:-63;width:2;height:62" coordorigin="7203,-63" coordsize="2,62">
              <v:shape style="position:absolute;left:7203;top:-63;width:2;height:62" coordorigin="7203,-63" coordsize="0,62" path="m7203,-63l7203,-2e" filled="false" stroked="true" strokeweight=".445584pt" strokecolor="#0080ff">
                <v:path arrowok="t"/>
              </v:shape>
            </v:group>
            <v:group style="position:absolute;left:7421;top:-63;width:2;height:62" coordorigin="7421,-63" coordsize="2,62">
              <v:shape style="position:absolute;left:7421;top:-63;width:2;height:62" coordorigin="7421,-63" coordsize="0,62" path="m7421,-63l7421,-2e" filled="false" stroked="true" strokeweight=".401023pt" strokecolor="#0080ff">
                <v:path arrowok="t"/>
              </v:shape>
            </v:group>
            <v:group style="position:absolute;left:7267;top:-63;width:2;height:62" coordorigin="7267,-63" coordsize="2,62">
              <v:shape style="position:absolute;left:7267;top:-63;width:2;height:62" coordorigin="7267,-63" coordsize="0,62" path="m7267,-2l7267,-63e" filled="false" stroked="true" strokeweight=".371318pt" strokecolor="#0080ff">
                <v:path arrowok="t"/>
              </v:shape>
            </v:group>
            <v:group style="position:absolute;left:7892;top:-63;width:2;height:62" coordorigin="7892,-63" coordsize="2,62">
              <v:shape style="position:absolute;left:7892;top:-63;width:2;height:62" coordorigin="7892,-63" coordsize="0,62" path="m7892,-2l7892,-63e" filled="false" stroked="true" strokeweight=".371318pt" strokecolor="#0080ff">
                <v:path arrowok="t"/>
              </v:shape>
            </v:group>
            <v:group style="position:absolute;left:7184;top:-63;width:2;height:62" coordorigin="7184,-63" coordsize="2,62">
              <v:shape style="position:absolute;left:7184;top:-63;width:2;height:62" coordorigin="7184,-63" coordsize="0,62" path="m7184,-63l7184,-2e" filled="false" stroked="true" strokeweight=".435682pt" strokecolor="#0080ff">
                <v:path arrowok="t"/>
              </v:shape>
            </v:group>
            <v:group style="position:absolute;left:7236;top:-63;width:2;height:62" coordorigin="7236,-63" coordsize="2,62">
              <v:shape style="position:absolute;left:7236;top:-63;width:2;height:62" coordorigin="7236,-63" coordsize="0,62" path="m7236,-63l7236,-2e" filled="false" stroked="true" strokeweight=".371318pt" strokecolor="#0080ff">
                <v:path arrowok="t"/>
              </v:shape>
            </v:group>
            <v:group style="position:absolute;left:7281;top:-63;width:2;height:62" coordorigin="7281,-63" coordsize="2,62">
              <v:shape style="position:absolute;left:7281;top:-63;width:2;height:62" coordorigin="7281,-63" coordsize="0,62" path="m7281,-63l7281,-2e" filled="false" stroked="true" strokeweight=".430728pt" strokecolor="#0080ff">
                <v:path arrowok="t"/>
              </v:shape>
            </v:group>
            <v:group style="position:absolute;left:7394;top:-63;width:2;height:62" coordorigin="7394,-63" coordsize="2,62">
              <v:shape style="position:absolute;left:7394;top:-63;width:2;height:62" coordorigin="7394,-63" coordsize="0,62" path="m7394,-63l7394,-2e" filled="false" stroked="true" strokeweight=".391121pt" strokecolor="#0080ff">
                <v:path arrowok="t"/>
              </v:shape>
            </v:group>
            <v:group style="position:absolute;left:8179;top:-63;width:2;height:62" coordorigin="8179,-63" coordsize="2,62">
              <v:shape style="position:absolute;left:8179;top:-63;width:2;height:62" coordorigin="8179,-63" coordsize="0,62" path="m8179,-2l8179,-63e" filled="false" stroked="true" strokeweight=".371318pt" strokecolor="#0080ff">
                <v:path arrowok="t"/>
              </v:shape>
            </v:group>
            <v:group style="position:absolute;left:6913;top:-63;width:2;height:62" coordorigin="6913,-63" coordsize="2,62">
              <v:shape style="position:absolute;left:6913;top:-63;width:2;height:62" coordorigin="6913,-63" coordsize="0,62" path="m6913,-2l6913,-63e" filled="false" stroked="true" strokeweight=".371318pt" strokecolor="#0080ff">
                <v:path arrowok="t"/>
              </v:shape>
            </v:group>
            <v:group style="position:absolute;left:8015;top:-63;width:2;height:62" coordorigin="8015,-63" coordsize="2,62">
              <v:shape style="position:absolute;left:8015;top:-63;width:2;height:62" coordorigin="8015,-63" coordsize="0,62" path="m8015,-2l8015,-63e" filled="false" stroked="true" strokeweight=".371318pt" strokecolor="#0080ff">
                <v:path arrowok="t"/>
              </v:shape>
            </v:group>
            <v:group style="position:absolute;left:6797;top:-63;width:2;height:62" coordorigin="6797,-63" coordsize="2,62">
              <v:shape style="position:absolute;left:6797;top:-63;width:2;height:62" coordorigin="6797,-63" coordsize="0,62" path="m6797,-2l6797,-63e" filled="false" stroked="true" strokeweight=".371318pt" strokecolor="#0080ff">
                <v:path arrowok="t"/>
              </v:shape>
            </v:group>
            <v:group style="position:absolute;left:7349;top:-63;width:2;height:62" coordorigin="7349,-63" coordsize="2,62">
              <v:shape style="position:absolute;left:7349;top:-63;width:2;height:62" coordorigin="7349,-63" coordsize="0,62" path="m7349,-63l7349,-2e" filled="false" stroked="true" strokeweight=".371318pt" strokecolor="#0080ff">
                <v:path arrowok="t"/>
              </v:shape>
            </v:group>
            <v:group style="position:absolute;left:7637;top:-63;width:2;height:62" coordorigin="7637,-63" coordsize="2,62">
              <v:shape style="position:absolute;left:7637;top:-63;width:2;height:62" coordorigin="7637,-63" coordsize="0,62" path="m7637,-2l7637,-63e" filled="false" stroked="true" strokeweight=".371318pt" strokecolor="#0080ff">
                <v:path arrowok="t"/>
              </v:shape>
            </v:group>
            <v:group style="position:absolute;left:7883;top:-63;width:2;height:62" coordorigin="7883,-63" coordsize="2,62">
              <v:shape style="position:absolute;left:7883;top:-63;width:2;height:62" coordorigin="7883,-63" coordsize="0,62" path="m7883,-2l7883,-63e" filled="false" stroked="true" strokeweight=".371318pt" strokecolor="#0080ff">
                <v:path arrowok="t"/>
              </v:shape>
            </v:group>
            <v:group style="position:absolute;left:7663;top:-63;width:2;height:62" coordorigin="7663,-63" coordsize="2,62">
              <v:shape style="position:absolute;left:7663;top:-63;width:2;height:62" coordorigin="7663,-63" coordsize="0,62" path="m7663,-63l7663,-2e" filled="false" stroked="true" strokeweight=".376268pt" strokecolor="#0080ff">
                <v:path arrowok="t"/>
              </v:shape>
            </v:group>
            <v:group style="position:absolute;left:7608;top:-63;width:2;height:62" coordorigin="7608,-63" coordsize="2,62">
              <v:shape style="position:absolute;left:7608;top:-63;width:2;height:62" coordorigin="7608,-63" coordsize="0,62" path="m7608,-2l7608,-63e" filled="false" stroked="true" strokeweight=".371318pt" strokecolor="#0080ff">
                <v:path arrowok="t"/>
              </v:shape>
            </v:group>
            <v:group style="position:absolute;left:8449;top:-63;width:2;height:62" coordorigin="8449,-63" coordsize="2,62">
              <v:shape style="position:absolute;left:8449;top:-63;width:2;height:62" coordorigin="8449,-63" coordsize="0,62" path="m8449,-2l8449,-63e" filled="false" stroked="true" strokeweight=".371318pt" strokecolor="#0080ff">
                <v:path arrowok="t"/>
              </v:shape>
            </v:group>
            <v:group style="position:absolute;left:8386;top:-63;width:2;height:62" coordorigin="8386,-63" coordsize="2,62">
              <v:shape style="position:absolute;left:8386;top:-63;width:2;height:62" coordorigin="8386,-63" coordsize="0,62" path="m8386,-2l8386,-63e" filled="false" stroked="true" strokeweight=".371318pt" strokecolor="#0080ff">
                <v:path arrowok="t"/>
              </v:shape>
            </v:group>
            <v:group style="position:absolute;left:8555;top:-63;width:2;height:62" coordorigin="8555,-63" coordsize="2,62">
              <v:shape style="position:absolute;left:8555;top:-63;width:2;height:62" coordorigin="8555,-63" coordsize="0,62" path="m8555,-2l8555,-63e" filled="false" stroked="true" strokeweight=".371318pt" strokecolor="#0080ff">
                <v:path arrowok="t"/>
              </v:shape>
            </v:group>
            <v:group style="position:absolute;left:8509;top:-63;width:2;height:62" coordorigin="8509,-63" coordsize="2,62">
              <v:shape style="position:absolute;left:8509;top:-63;width:2;height:62" coordorigin="8509,-63" coordsize="0,62" path="m8509,-2l8509,-63e" filled="false" stroked="true" strokeweight=".371318pt" strokecolor="#0080ff">
                <v:path arrowok="t"/>
              </v:shape>
            </v:group>
            <v:group style="position:absolute;left:8318;top:-63;width:2;height:62" coordorigin="8318,-63" coordsize="2,62">
              <v:shape style="position:absolute;left:8318;top:-63;width:2;height:62" coordorigin="8318,-63" coordsize="0,62" path="m8318,-2l8318,-63e" filled="false" stroked="true" strokeweight=".371318pt" strokecolor="#0080ff">
                <v:path arrowok="t"/>
              </v:shape>
            </v:group>
            <v:group style="position:absolute;left:7500;top:-63;width:2;height:62" coordorigin="7500,-63" coordsize="2,62">
              <v:shape style="position:absolute;left:7500;top:-63;width:2;height:62" coordorigin="7500,-63" coordsize="0,62" path="m7500,-2l7500,-63e" filled="false" stroked="true" strokeweight=".371318pt" strokecolor="#0080ff">
                <v:path arrowok="t"/>
              </v:shape>
            </v:group>
            <v:group style="position:absolute;left:7100;top:-63;width:2;height:62" coordorigin="7100,-63" coordsize="2,62">
              <v:shape style="position:absolute;left:7100;top:-63;width:2;height:62" coordorigin="7100,-63" coordsize="0,62" path="m7100,-2l7100,-63e" filled="false" stroked="true" strokeweight=".371318pt" strokecolor="#0080ff">
                <v:path arrowok="t"/>
              </v:shape>
            </v:group>
            <v:group style="position:absolute;left:7573;top:-63;width:2;height:62" coordorigin="7573,-63" coordsize="2,62">
              <v:shape style="position:absolute;left:7573;top:-63;width:2;height:62" coordorigin="7573,-63" coordsize="0,62" path="m7573,-63l7573,-2e" filled="false" stroked="true" strokeweight=".396072pt" strokecolor="#0080ff">
                <v:path arrowok="t"/>
              </v:shape>
            </v:group>
            <v:group style="position:absolute;left:6938;top:-63;width:2;height:62" coordorigin="6938,-63" coordsize="2,62">
              <v:shape style="position:absolute;left:6938;top:-63;width:2;height:62" coordorigin="6938,-63" coordsize="0,62" path="m6938,-2l6938,-63e" filled="false" stroked="true" strokeweight=".371318pt" strokecolor="#0080ff">
                <v:path arrowok="t"/>
              </v:shape>
            </v:group>
            <v:group style="position:absolute;left:7065;top:-63;width:2;height:62" coordorigin="7065,-63" coordsize="2,62">
              <v:shape style="position:absolute;left:7065;top:-63;width:2;height:62" coordorigin="7065,-63" coordsize="0,62" path="m7065,-63l7065,-2e" filled="false" stroked="true" strokeweight=".405971pt" strokecolor="#0080ff">
                <v:path arrowok="t"/>
              </v:shape>
            </v:group>
            <v:group style="position:absolute;left:7343;top:-63;width:2;height:62" coordorigin="7343,-63" coordsize="2,62">
              <v:shape style="position:absolute;left:7343;top:-63;width:2;height:62" coordorigin="7343,-63" coordsize="0,62" path="m7343,-2l7343,-63e" filled="false" stroked="true" strokeweight=".371318pt" strokecolor="#0080ff">
                <v:path arrowok="t"/>
              </v:shape>
            </v:group>
            <v:group style="position:absolute;left:6860;top:-63;width:2;height:62" coordorigin="6860,-63" coordsize="2,62">
              <v:shape style="position:absolute;left:6860;top:-63;width:2;height:62" coordorigin="6860,-63" coordsize="0,62" path="m6860,-63l6860,-2e" filled="false" stroked="true" strokeweight=".401023pt" strokecolor="#0080ff">
                <v:path arrowok="t"/>
              </v:shape>
            </v:group>
            <v:group style="position:absolute;left:7559;top:-63;width:2;height:62" coordorigin="7559,-63" coordsize="2,62">
              <v:shape style="position:absolute;left:7559;top:-63;width:2;height:62" coordorigin="7559,-63" coordsize="0,62" path="m7559,-63l7559,-2e" filled="false" stroked="true" strokeweight=".420827pt" strokecolor="#0080ff">
                <v:path arrowok="t"/>
              </v:shape>
            </v:group>
            <v:group style="position:absolute;left:8196;top:-63;width:2;height:62" coordorigin="8196,-63" coordsize="2,62">
              <v:shape style="position:absolute;left:8196;top:-63;width:2;height:62" coordorigin="8196,-63" coordsize="0,62" path="m8196,-2l8196,-63e" filled="false" stroked="true" strokeweight=".371318pt" strokecolor="#0080ff">
                <v:path arrowok="t"/>
              </v:shape>
            </v:group>
            <v:group style="position:absolute;left:7160;top:-63;width:2;height:62" coordorigin="7160,-63" coordsize="2,62">
              <v:shape style="position:absolute;left:7160;top:-63;width:2;height:62" coordorigin="7160,-63" coordsize="0,62" path="m7160,-63l7160,-2e" filled="false" stroked="true" strokeweight=".410925pt" strokecolor="#0080ff">
                <v:path arrowok="t"/>
              </v:shape>
            </v:group>
            <v:group style="position:absolute;left:7424;top:-63;width:2;height:62" coordorigin="7424,-63" coordsize="2,62">
              <v:shape style="position:absolute;left:7424;top:-63;width:2;height:62" coordorigin="7424,-63" coordsize="0,62" path="m7424,-2l7424,-63e" filled="false" stroked="true" strokeweight=".371318pt" strokecolor="#0080ff">
                <v:path arrowok="t"/>
              </v:shape>
            </v:group>
            <v:group style="position:absolute;left:6881;top:-63;width:2;height:62" coordorigin="6881,-63" coordsize="2,62">
              <v:shape style="position:absolute;left:6881;top:-63;width:2;height:62" coordorigin="6881,-63" coordsize="0,62" path="m6881,-63l6881,-2e" filled="false" stroked="true" strokeweight=".470336pt" strokecolor="#0080ff">
                <v:path arrowok="t"/>
              </v:shape>
            </v:group>
            <v:group style="position:absolute;left:8133;top:-63;width:2;height:62" coordorigin="8133,-63" coordsize="2,62">
              <v:shape style="position:absolute;left:8133;top:-63;width:2;height:62" coordorigin="8133,-63" coordsize="0,62" path="m8133,-63l8133,-2e" filled="false" stroked="true" strokeweight=".38617pt" strokecolor="#0080ff">
                <v:path arrowok="t"/>
              </v:shape>
            </v:group>
            <v:group style="position:absolute;left:7833;top:-63;width:2;height:62" coordorigin="7833,-63" coordsize="2,62">
              <v:shape style="position:absolute;left:7833;top:-63;width:2;height:62" coordorigin="7833,-63" coordsize="0,62" path="m7833,-2l7833,-63e" filled="false" stroked="true" strokeweight=".371318pt" strokecolor="#0080ff">
                <v:path arrowok="t"/>
              </v:shape>
            </v:group>
            <v:group style="position:absolute;left:8076;top:-63;width:2;height:62" coordorigin="8076,-63" coordsize="2,62">
              <v:shape style="position:absolute;left:8076;top:-63;width:2;height:62" coordorigin="8076,-63" coordsize="0,62" path="m8076,-2l8076,-63e" filled="false" stroked="true" strokeweight=".371318pt" strokecolor="#0080ff">
                <v:path arrowok="t"/>
              </v:shape>
            </v:group>
            <v:group style="position:absolute;left:7165;top:-63;width:2;height:62" coordorigin="7165,-63" coordsize="2,62">
              <v:shape style="position:absolute;left:7165;top:-63;width:2;height:62" coordorigin="7165,-63" coordsize="0,62" path="m7165,-63l7165,-2e" filled="false" stroked="true" strokeweight=".430728pt" strokecolor="#0080ff">
                <v:path arrowok="t"/>
              </v:shape>
            </v:group>
            <v:group style="position:absolute;left:7505;top:-63;width:2;height:62" coordorigin="7505,-63" coordsize="2,62">
              <v:shape style="position:absolute;left:7505;top:-63;width:2;height:62" coordorigin="7505,-63" coordsize="0,62" path="m7505,-2l7505,-63e" filled="false" stroked="true" strokeweight=".371318pt" strokecolor="#0080ff">
                <v:path arrowok="t"/>
              </v:shape>
            </v:group>
            <v:group style="position:absolute;left:7547;top:-63;width:2;height:62" coordorigin="7547,-63" coordsize="2,62">
              <v:shape style="position:absolute;left:7547;top:-63;width:2;height:62" coordorigin="7547,-63" coordsize="0,62" path="m7547,-2l7547,-63e" filled="false" stroked="true" strokeweight=".371318pt" strokecolor="#0080ff">
                <v:path arrowok="t"/>
              </v:shape>
            </v:group>
            <v:group style="position:absolute;left:7758;top:-63;width:2;height:62" coordorigin="7758,-63" coordsize="2,62">
              <v:shape style="position:absolute;left:7758;top:-63;width:2;height:62" coordorigin="7758,-63" coordsize="0,62" path="m7758,-2l7758,-63e" filled="false" stroked="true" strokeweight=".371318pt" strokecolor="#0080ff">
                <v:path arrowok="t"/>
              </v:shape>
            </v:group>
            <v:group style="position:absolute;left:7696;top:-63;width:2;height:62" coordorigin="7696,-63" coordsize="2,62">
              <v:shape style="position:absolute;left:7696;top:-63;width:2;height:62" coordorigin="7696,-63" coordsize="0,62" path="m7696,-2l7696,-63e" filled="false" stroked="true" strokeweight=".371318pt" strokecolor="#0080ff">
                <v:path arrowok="t"/>
              </v:shape>
            </v:group>
            <v:group style="position:absolute;left:7578;top:-63;width:2;height:62" coordorigin="7578,-63" coordsize="2,62">
              <v:shape style="position:absolute;left:7578;top:-63;width:2;height:62" coordorigin="7578,-63" coordsize="0,62" path="m7578,-2l7578,-63e" filled="false" stroked="true" strokeweight=".371318pt" strokecolor="#0080ff">
                <v:path arrowok="t"/>
              </v:shape>
            </v:group>
            <v:group style="position:absolute;left:6888;top:-63;width:2;height:62" coordorigin="6888,-63" coordsize="2,62">
              <v:shape style="position:absolute;left:6888;top:-63;width:2;height:62" coordorigin="6888,-63" coordsize="0,62" path="m6888,-63l6888,-2e" filled="false" stroked="true" strokeweight=".425777pt" strokecolor="#0080ff">
                <v:path arrowok="t"/>
              </v:shape>
            </v:group>
            <v:group style="position:absolute;left:7284;top:-63;width:2;height:62" coordorigin="7284,-63" coordsize="2,62">
              <v:shape style="position:absolute;left:7284;top:-63;width:2;height:62" coordorigin="7284,-63" coordsize="0,62" path="m7284,-2l7284,-63e" filled="false" stroked="true" strokeweight=".371318pt" strokecolor="#0080ff">
                <v:path arrowok="t"/>
              </v:shape>
            </v:group>
            <v:group style="position:absolute;left:7897;top:-63;width:2;height:62" coordorigin="7897,-63" coordsize="2,62">
              <v:shape style="position:absolute;left:7897;top:-63;width:2;height:62" coordorigin="7897,-63" coordsize="0,62" path="m7897,-2l7897,-63e" filled="false" stroked="true" strokeweight=".371318pt" strokecolor="#0080ff">
                <v:path arrowok="t"/>
              </v:shape>
            </v:group>
            <v:group style="position:absolute;left:7194;top:-63;width:2;height:62" coordorigin="7194,-63" coordsize="2,62">
              <v:shape style="position:absolute;left:7194;top:-63;width:2;height:62" coordorigin="7194,-63" coordsize="0,62" path="m7194,-63l7194,-2e" filled="false" stroked="true" strokeweight=".376266pt" strokecolor="#0080ff">
                <v:path arrowok="t"/>
              </v:shape>
            </v:group>
            <v:group style="position:absolute;left:7934;top:-63;width:2;height:62" coordorigin="7934,-63" coordsize="2,62">
              <v:shape style="position:absolute;left:7934;top:-63;width:2;height:62" coordorigin="7934,-63" coordsize="0,62" path="m7934,-63l7934,-2e" filled="false" stroked="true" strokeweight=".420827pt" strokecolor="#0080ff">
                <v:path arrowok="t"/>
              </v:shape>
            </v:group>
            <v:group style="position:absolute;left:7910;top:-63;width:2;height:62" coordorigin="7910,-63" coordsize="2,62">
              <v:shape style="position:absolute;left:7910;top:-63;width:2;height:62" coordorigin="7910,-63" coordsize="0,62" path="m7910,-2l7910,-63e" filled="false" stroked="true" strokeweight=".371318pt" strokecolor="#0080ff">
                <v:path arrowok="t"/>
              </v:shape>
            </v:group>
            <v:group style="position:absolute;left:8121;top:-63;width:2;height:62" coordorigin="8121,-63" coordsize="2,62">
              <v:shape style="position:absolute;left:8121;top:-63;width:2;height:62" coordorigin="8121,-63" coordsize="0,62" path="m8121,-2l8121,-63e" filled="false" stroked="true" strokeweight=".371318pt" strokecolor="#0080ff">
                <v:path arrowok="t"/>
              </v:shape>
            </v:group>
            <v:group style="position:absolute;left:8247;top:-63;width:2;height:62" coordorigin="8247,-63" coordsize="2,62">
              <v:shape style="position:absolute;left:8247;top:-63;width:2;height:62" coordorigin="8247,-63" coordsize="0,62" path="m8247,-2l8247,-63e" filled="false" stroked="true" strokeweight=".371318pt" strokecolor="#0080ff">
                <v:path arrowok="t"/>
              </v:shape>
            </v:group>
            <v:group style="position:absolute;left:6790;top:-63;width:2;height:62" coordorigin="6790,-63" coordsize="2,62">
              <v:shape style="position:absolute;left:6790;top:-63;width:2;height:62" coordorigin="6790,-63" coordsize="0,62" path="m6790,-2l6790,-63e" filled="false" stroked="true" strokeweight=".371318pt" strokecolor="#0080ff">
                <v:path arrowok="t"/>
              </v:shape>
            </v:group>
            <v:group style="position:absolute;left:7024;top:-63;width:2;height:62" coordorigin="7024,-63" coordsize="2,62">
              <v:shape style="position:absolute;left:7024;top:-63;width:2;height:62" coordorigin="7024,-63" coordsize="0,62" path="m7024,-2l7024,-63e" filled="false" stroked="true" strokeweight=".371318pt" strokecolor="#0080ff">
                <v:path arrowok="t"/>
              </v:shape>
            </v:group>
            <v:group style="position:absolute;left:7771;top:-63;width:2;height:62" coordorigin="7771,-63" coordsize="2,62">
              <v:shape style="position:absolute;left:7771;top:-63;width:2;height:62" coordorigin="7771,-63" coordsize="0,62" path="m7771,-2l7771,-63e" filled="false" stroked="true" strokeweight=".371318pt" strokecolor="#0080ff">
                <v:path arrowok="t"/>
              </v:shape>
            </v:group>
            <v:group style="position:absolute;left:7671;top:-63;width:2;height:62" coordorigin="7671,-63" coordsize="2,62">
              <v:shape style="position:absolute;left:7671;top:-63;width:2;height:62" coordorigin="7671,-63" coordsize="0,62" path="m7671,-2l7671,-63e" filled="false" stroked="true" strokeweight=".371318pt" strokecolor="#0080ff">
                <v:path arrowok="t"/>
              </v:shape>
            </v:group>
            <v:group style="position:absolute;left:7764;top:-63;width:2;height:62" coordorigin="7764,-63" coordsize="2,62">
              <v:shape style="position:absolute;left:7764;top:-63;width:2;height:62" coordorigin="7764,-63" coordsize="0,62" path="m7764,-2l7764,-63e" filled="false" stroked="true" strokeweight=".371318pt" strokecolor="#0080ff">
                <v:path arrowok="t"/>
              </v:shape>
            </v:group>
            <v:group style="position:absolute;left:7331;top:-63;width:2;height:62" coordorigin="7331,-63" coordsize="2,62">
              <v:shape style="position:absolute;left:7331;top:-63;width:2;height:62" coordorigin="7331,-63" coordsize="0,62" path="m7331,-63l7331,-2e" filled="false" stroked="true" strokeweight=".371318pt" strokecolor="#0080ff">
                <v:path arrowok="t"/>
              </v:shape>
            </v:group>
            <v:group style="position:absolute;left:8218;top:-63;width:2;height:62" coordorigin="8218,-63" coordsize="2,62">
              <v:shape style="position:absolute;left:8218;top:-63;width:2;height:62" coordorigin="8218,-63" coordsize="0,62" path="m8218,-63l8218,-2e" filled="false" stroked="true" strokeweight=".455483pt" strokecolor="#0080ff">
                <v:path arrowok="t"/>
              </v:shape>
            </v:group>
            <v:group style="position:absolute;left:7927;top:-63;width:2;height:62" coordorigin="7927,-63" coordsize="2,62">
              <v:shape style="position:absolute;left:7927;top:-63;width:2;height:62" coordorigin="7927,-63" coordsize="0,62" path="m7927,-2l7927,-63e" filled="false" stroked="true" strokeweight=".371318pt" strokecolor="#0080ff">
                <v:path arrowok="t"/>
              </v:shape>
            </v:group>
            <v:group style="position:absolute;left:7441;top:-63;width:2;height:62" coordorigin="7441,-63" coordsize="2,62">
              <v:shape style="position:absolute;left:7441;top:-63;width:2;height:62" coordorigin="7441,-63" coordsize="0,62" path="m7441,-63l7441,-2e" filled="false" stroked="true" strokeweight=".410925pt" strokecolor="#0080ff">
                <v:path arrowok="t"/>
              </v:shape>
            </v:group>
            <v:group style="position:absolute;left:6778;top:-63;width:2;height:62" coordorigin="6778,-63" coordsize="2,62">
              <v:shape style="position:absolute;left:6778;top:-63;width:2;height:62" coordorigin="6778,-63" coordsize="0,62" path="m6778,-2l6778,-63e" filled="false" stroked="true" strokeweight=".371318pt" strokecolor="#0080ff">
                <v:path arrowok="t"/>
              </v:shape>
            </v:group>
            <v:group style="position:absolute;left:7196;top:-63;width:2;height:62" coordorigin="7196,-63" coordsize="2,62">
              <v:shape style="position:absolute;left:7196;top:-63;width:2;height:62" coordorigin="7196,-63" coordsize="0,62" path="m7196,-2l7196,-63e" filled="false" stroked="true" strokeweight=".371318pt" strokecolor="#0080ff">
                <v:path arrowok="t"/>
              </v:shape>
            </v:group>
            <v:group style="position:absolute;left:7168;top:-63;width:2;height:62" coordorigin="7168,-63" coordsize="2,62">
              <v:shape style="position:absolute;left:7168;top:-63;width:2;height:62" coordorigin="7168,-63" coordsize="0,62" path="m7168,-2l7168,-63e" filled="false" stroked="true" strokeweight=".371318pt" strokecolor="#0080ff">
                <v:path arrowok="t"/>
              </v:shape>
            </v:group>
            <v:group style="position:absolute;left:7751;top:-63;width:2;height:62" coordorigin="7751,-63" coordsize="2,62">
              <v:shape style="position:absolute;left:7751;top:-63;width:2;height:62" coordorigin="7751,-63" coordsize="0,62" path="m7751,-2l7751,-63e" filled="false" stroked="true" strokeweight=".371318pt" strokecolor="#0080ff">
                <v:path arrowok="t"/>
              </v:shape>
            </v:group>
            <v:group style="position:absolute;left:7449;top:-63;width:2;height:62" coordorigin="7449,-63" coordsize="2,62">
              <v:shape style="position:absolute;left:7449;top:-63;width:2;height:62" coordorigin="7449,-63" coordsize="0,62" path="m7449,-2l7449,-63e" filled="false" stroked="true" strokeweight=".371318pt" strokecolor="#0080ff">
                <v:path arrowok="t"/>
              </v:shape>
            </v:group>
            <v:group style="position:absolute;left:7313;top:-63;width:2;height:62" coordorigin="7313,-63" coordsize="2,62">
              <v:shape style="position:absolute;left:7313;top:-63;width:2;height:62" coordorigin="7313,-63" coordsize="0,62" path="m7313,-2l7313,-63e" filled="false" stroked="true" strokeweight=".371318pt" strokecolor="#0080ff">
                <v:path arrowok="t"/>
              </v:shape>
            </v:group>
            <v:group style="position:absolute;left:7721;top:-63;width:2;height:62" coordorigin="7721,-63" coordsize="2,62">
              <v:shape style="position:absolute;left:7721;top:-63;width:2;height:62" coordorigin="7721,-63" coordsize="0,62" path="m7721,-2l7721,-63e" filled="false" stroked="true" strokeweight=".371318pt" strokecolor="#0080ff">
                <v:path arrowok="t"/>
              </v:shape>
            </v:group>
            <v:group style="position:absolute;left:8551;top:-63;width:2;height:62" coordorigin="8551,-63" coordsize="2,62">
              <v:shape style="position:absolute;left:8551;top:-63;width:2;height:62" coordorigin="8551,-63" coordsize="0,62" path="m8551,-2l8551,-63e" filled="false" stroked="true" strokeweight=".371318pt" strokecolor="#0080ff">
                <v:path arrowok="t"/>
              </v:shape>
            </v:group>
            <v:group style="position:absolute;left:7050;top:-63;width:2;height:62" coordorigin="7050,-63" coordsize="2,62">
              <v:shape style="position:absolute;left:7050;top:-63;width:2;height:62" coordorigin="7050,-63" coordsize="0,62" path="m7050,-63l7050,-2e" filled="false" stroked="true" strokeweight=".38617pt" strokecolor="#0080ff">
                <v:path arrowok="t"/>
              </v:shape>
            </v:group>
            <v:group style="position:absolute;left:7084;top:-63;width:2;height:62" coordorigin="7084,-63" coordsize="2,62">
              <v:shape style="position:absolute;left:7084;top:-63;width:2;height:62" coordorigin="7084,-63" coordsize="0,62" path="m7084,-2l7084,-63e" filled="false" stroked="true" strokeweight=".371318pt" strokecolor="#0080ff">
                <v:path arrowok="t"/>
              </v:shape>
            </v:group>
            <v:group style="position:absolute;left:7140;top:-63;width:2;height:62" coordorigin="7140,-63" coordsize="2,62">
              <v:shape style="position:absolute;left:7140;top:-63;width:2;height:62" coordorigin="7140,-63" coordsize="0,62" path="m7140,-2l7140,-63e" filled="false" stroked="true" strokeweight=".371318pt" strokecolor="#0080ff">
                <v:path arrowok="t"/>
              </v:shape>
            </v:group>
            <v:group style="position:absolute;left:8286;top:-63;width:2;height:62" coordorigin="8286,-63" coordsize="2,62">
              <v:shape style="position:absolute;left:8286;top:-63;width:2;height:62" coordorigin="8286,-63" coordsize="0,62" path="m8286,-2l8286,-63e" filled="false" stroked="true" strokeweight=".371318pt" strokecolor="#0080ff">
                <v:path arrowok="t"/>
              </v:shape>
            </v:group>
            <v:group style="position:absolute;left:7709;top:-63;width:2;height:62" coordorigin="7709,-63" coordsize="2,62">
              <v:shape style="position:absolute;left:7709;top:-63;width:2;height:62" coordorigin="7709,-63" coordsize="0,62" path="m7709,-2l7709,-63e" filled="false" stroked="true" strokeweight=".371318pt" strokecolor="#0080ff">
                <v:path arrowok="t"/>
              </v:shape>
            </v:group>
            <v:group style="position:absolute;left:8636;top:-2;width:2;height:57" coordorigin="8636,-2" coordsize="2,57">
              <v:shape style="position:absolute;left:8636;top:-2;width:2;height:57" coordorigin="8636,-2" coordsize="0,57" path="m8636,-2l8636,55e" filled="false" stroked="true" strokeweight=".371318pt" strokecolor="#000000">
                <v:path arrowok="t"/>
              </v:shape>
            </v:group>
            <v:group style="position:absolute;left:9395;top:-2;width:2;height:57" coordorigin="9395,-2" coordsize="2,57">
              <v:shape style="position:absolute;left:9395;top:-2;width:2;height:57" coordorigin="9395,-2" coordsize="0,57" path="m9395,-2l9395,55e" filled="false" stroked="true" strokeweight=".371318pt" strokecolor="#000000">
                <v:path arrowok="t"/>
              </v:shape>
            </v:group>
            <v:group style="position:absolute;left:9382;top:-63;width:2;height:62" coordorigin="9382,-63" coordsize="2,62">
              <v:shape style="position:absolute;left:9382;top:-63;width:2;height:62" coordorigin="9382,-63" coordsize="0,62" path="m9382,-2l9382,-63e" filled="false" stroked="true" strokeweight=".371318pt" strokecolor="#0080ff">
                <v:path arrowok="t"/>
              </v:shape>
            </v:group>
            <v:group style="position:absolute;left:8927;top:-63;width:2;height:62" coordorigin="8927,-63" coordsize="2,62">
              <v:shape style="position:absolute;left:8927;top:-63;width:2;height:62" coordorigin="8927,-63" coordsize="0,62" path="m8927,-2l8927,-63e" filled="false" stroked="true" strokeweight=".371318pt" strokecolor="#0080ff">
                <v:path arrowok="t"/>
              </v:shape>
            </v:group>
            <v:group style="position:absolute;left:6415;top:-866;width:3210;height:803" coordorigin="6415,-866" coordsize="3210,803">
              <v:shape style="position:absolute;left:6415;top:-866;width:3210;height:803" coordorigin="6415,-866" coordsize="3210,803" path="m6415,-63l6422,-63,6428,-63,6434,-63,6440,-63,6447,-63,6453,-63,6459,-63,6466,-64,6472,-64,6478,-64,6484,-64,6491,-64,6497,-65,6503,-65,6510,-66,6516,-66,6579,-77,6635,-101,6685,-137,6729,-179,6754,-206,6761,-214,6798,-261,6817,-287,6824,-296,6861,-355,6893,-410,6924,-472,6949,-526,6955,-540,6962,-554,6968,-568,6974,-582,6980,-596,6987,-609,6993,-623,7024,-686,7062,-744,7106,-785,7163,-814,7169,-817,7175,-819,7181,-822,7188,-824,7194,-827,7200,-829,7207,-832,7213,-834,7219,-837,7225,-839,7232,-842,7238,-844,7244,-846,7251,-848,7257,-850,7263,-852,7269,-854,7332,-865,7345,-866,7351,-866,7414,-854,7470,-819,7514,-776,7546,-738,7552,-730,7558,-722,7565,-714,7571,-705,7577,-697,7583,-688,7590,-680,7596,-671,7602,-663,7609,-654,7615,-646,7621,-637,7627,-629,7634,-620,7640,-612,7646,-603,7652,-595,7659,-587,7665,-578,7671,-570,7678,-562,7684,-553,7690,-545,7696,-537,7703,-528,7709,-520,7715,-511,7721,-503,7728,-494,7734,-486,7740,-478,7747,-469,7753,-461,7759,-453,7765,-445,7772,-437,7778,-429,7784,-421,7828,-374,7879,-335,7885,-331,7891,-327,7897,-323,7904,-319,7910,-315,7916,-312,7923,-308,7929,-304,7935,-301,7941,-297,7948,-293,7954,-290,7960,-286,7966,-282,7998,-265,8004,-262,8010,-259,8017,-256,8023,-253,8073,-234,8079,-232,8086,-230,8092,-228,8098,-226,8105,-224,8111,-222,8117,-220,8123,-219,8180,-197,8224,-172,8230,-168,8236,-164,8243,-160,8249,-155,8255,-151,8262,-146,8318,-110,8375,-88,8437,-79,8463,-78,8469,-78,8475,-78,8481,-78,8488,-78,8494,-77,8500,-77,8507,-77,8513,-77,8519,-77,8525,-77,8532,-76,8538,-76,8544,-76,8550,-75,8557,-75,8563,-75,8569,-74,8576,-74,8582,-73,8588,-73,8594,-72,8601,-72,8607,-71,8613,-70,8620,-70,8626,-69,8632,-69,8638,-68,8645,-68,8651,-67,8657,-67,8664,-66,8670,-66,8676,-66,8682,-65,8689,-65,8695,-65,8701,-65,8708,-64,8714,-64,8720,-64,8726,-64,8733,-64,8739,-64,8745,-64,8751,-64,8758,-64,8764,-64,8770,-64,8777,-64,8783,-64,8789,-64,8795,-64,8802,-64,8808,-64,8814,-64,8820,-64,8827,-65,8833,-65,8839,-65,8846,-65,8852,-65,8858,-65,8864,-66,8871,-66,8877,-66,8883,-66,8890,-66,8896,-66,8902,-66,8908,-66,8915,-66,8921,-67,8927,-67,8934,-67,8940,-66,8946,-66,8952,-66,8959,-66,8965,-66,8971,-66,8978,-66,8984,-66,8990,-66,8996,-65,9003,-65,9009,-65,9015,-65,9022,-65,9028,-65,9034,-64,9040,-64,9047,-64,9053,-64,9059,-64,9065,-64,9072,-64,9078,-64,9084,-63,9091,-63,9097,-63,9103,-63,9109,-63,9116,-63,9122,-63,9128,-63,9134,-63,9185,-63,9191,-63,9197,-63,9204,-63,9210,-63,9216,-63,9222,-63,9229,-64,9235,-64,9241,-64,9248,-64,9254,-64,9260,-64,9266,-64,9273,-64,9279,-65,9285,-65,9292,-65,9298,-65,9304,-65,9310,-65,9317,-66,9323,-66,9329,-66,9335,-66,9342,-66,9348,-66,9354,-66,9361,-66,9367,-66,9373,-67,9379,-67,9386,-67,9392,-67,9398,-66,9405,-66,9411,-66,9417,-66,9423,-66,9430,-66,9436,-66,9442,-66,9449,-65,9455,-65,9461,-65,9467,-65,9474,-65,9480,-65,9486,-64,9493,-64,9499,-64,9505,-64,9511,-64,9518,-64,9524,-64,9530,-64,9536,-63,9543,-63,9549,-63,9555,-63,9562,-63,9568,-63,9574,-63,9580,-63,9587,-63,9593,-63,9599,-63,9606,-63,9612,-63,9618,-63,9624,-63e" filled="false" stroked="true" strokeweight=".371318pt" strokecolor="#0080ff">
                <v:path arrowok="t"/>
              </v:shape>
              <v:shape style="position:absolute;left:6345;top:-920;width:2990;height:924" type="#_x0000_t75" stroked="false">
                <v:imagedata r:id="rId61" o:title=""/>
              </v:shape>
            </v:group>
            <v:group style="position:absolute;left:6385;top:-939;width:3176;height:876" coordorigin="6385,-939" coordsize="3176,876">
              <v:shape style="position:absolute;left:6385;top:-939;width:3176;height:876" coordorigin="6385,-939" coordsize="3176,876" path="m6385,-63l6391,-63,6397,-63,6403,-63,6409,-63,6416,-63,6422,-63,6428,-63,6434,-63,6441,-64,6447,-64,6453,-64,6459,-64,6465,-64,6472,-65,6478,-65,6484,-65,6515,-68,6521,-69,6583,-83,6639,-108,6695,-145,6739,-187,6782,-242,6820,-297,6826,-307,6832,-317,6838,-328,6844,-338,6851,-348,6857,-359,6863,-369,6869,-379,6875,-390,6882,-400,6888,-411,6894,-421,6931,-480,6969,-533,6994,-564,7000,-572,7006,-579,7012,-586,7018,-593,7025,-600,7068,-653,7105,-706,7137,-754,7143,-764,7149,-774,7155,-784,7161,-794,7199,-849,7242,-899,7292,-934,7317,-939,7323,-939,7379,-912,7422,-865,7460,-814,7466,-806,7472,-797,7478,-788,7485,-779,7491,-771,7497,-762,7503,-754,7509,-745,7516,-737,7522,-728,7528,-720,7534,-712,7540,-704,7547,-696,7553,-688,7559,-681,7565,-673,7571,-665,7578,-657,7584,-649,7590,-642,7596,-634,7603,-626,7609,-619,7615,-611,7621,-603,7627,-596,7634,-588,7640,-580,7646,-573,7652,-565,7659,-558,7665,-551,7671,-543,7677,-536,7683,-529,7690,-522,7696,-515,7702,-508,7708,-501,7714,-494,7721,-487,7727,-480,7733,-473,7739,-466,7745,-459,7752,-452,7758,-444,7764,-437,7770,-430,7777,-423,7783,-415,7789,-408,7795,-401,7801,-394,7808,-387,7814,-380,7820,-373,7870,-329,7920,-306,7926,-304,7932,-303,7938,-301,7944,-299,8000,-273,8050,-234,8056,-228,8106,-191,8162,-168,8224,-162,8230,-162,8236,-162,8243,-162,8249,-162,8255,-162,8261,-162,8267,-161,8274,-161,8280,-161,8286,-161,8292,-160,8299,-160,8305,-159,8311,-158,8317,-157,8367,-146,8373,-145,8379,-143,8386,-141,8392,-139,8398,-137,8404,-135,8410,-132,8417,-130,8423,-128,8429,-126,8435,-124,8441,-122,8479,-110,8485,-108,8491,-106,8497,-104,8504,-102,8510,-101,8516,-99,8522,-97,8528,-96,8535,-94,8541,-93,8547,-91,8553,-90,8560,-89,8609,-80,8615,-79,8622,-79,8628,-78,8634,-77,8640,-76,8647,-76,8653,-75,8659,-75,8665,-74,8671,-74,8678,-73,8684,-73,8690,-72,8696,-72,8702,-71,8709,-71,8715,-71,8721,-71,8727,-71,8734,-70,8740,-70,8746,-70,8752,-70,8783,-71,8790,-71,8796,-72,8802,-72,8808,-72,8814,-73,8821,-73,8827,-73,8833,-74,8839,-74,8845,-74,8852,-75,8858,-75,8864,-75,8870,-75,8876,-75,8883,-76,8889,-76,8895,-76,8901,-76,8908,-76,8914,-75,8920,-75,8926,-75,8932,-75,8939,-74,8945,-74,8951,-74,8957,-73,8963,-73,8970,-72,8976,-72,8982,-71,8988,-71,8995,-70,9001,-70,9007,-69,9013,-69,9019,-68,9026,-68,9032,-67,9038,-67,9044,-66,9051,-66,9057,-66,9063,-65,9069,-65,9075,-65,9082,-65,9088,-64,9094,-64,9100,-64,9106,-64,9113,-64,9119,-64,9125,-64,9131,-64,9137,-63,9144,-63,9150,-63,9156,-63,9162,-63,9169,-64,9175,-64,9181,-64,9187,-64,9193,-64,9200,-64,9206,-64,9212,-64,9218,-64,9224,-65,9231,-65,9237,-65,9243,-65,9249,-65,9256,-65,9262,-66,9268,-66,9274,-66,9280,-66,9287,-66,9293,-66,9299,-66,9305,-67,9311,-67,9318,-67,9324,-67,9330,-67,9336,-67,9343,-67,9349,-66,9355,-66,9361,-66,9367,-66,9374,-66,9380,-66,9386,-66,9392,-66,9398,-65,9405,-65,9411,-65,9417,-65,9423,-65,9430,-64,9436,-64,9442,-64,9448,-64,9454,-64,9461,-64,9467,-64,9473,-64,9479,-63,9486,-63,9492,-63,9498,-63,9504,-63,9510,-63,9516,-63,9523,-63,9529,-63,9535,-63,9541,-63,9548,-63,9554,-63,9560,-63e" filled="false" stroked="true" strokeweight=".371318pt" strokecolor="#006400">
                <v:path arrowok="t"/>
              </v:shape>
            </v:group>
            <v:group style="position:absolute;left:6120;top:-1000;width:3734;height:999" coordorigin="6120,-1000" coordsize="3734,999">
              <v:shape style="position:absolute;left:6120;top:-1000;width:3734;height:999" coordorigin="6120,-1000" coordsize="3734,999" path="m6120,-2l9854,-2,9854,-1000,6120,-1000,6120,-2xe" filled="false" stroked="true" strokeweight=".371318pt" strokecolor="#000000">
                <v:path arrowok="t"/>
              </v:shape>
            </v:group>
            <v:group style="position:absolute;left:5977;top:-1000;width:143;height:999" coordorigin="5977,-1000" coordsize="143,999">
              <v:shape style="position:absolute;left:5977;top:-1000;width:143;height:999" coordorigin="5977,-1000" coordsize="143,999" path="m5977,-2l6120,-2,6120,-1000,5977,-1000,5977,-2xe" filled="true" fillcolor="#87ceeb" stroked="false">
                <v:path arrowok="t"/>
                <v:fill type="solid"/>
              </v:shape>
            </v:group>
            <v:group style="position:absolute;left:5977;top:-1000;width:143;height:999" coordorigin="5977,-1000" coordsize="143,999">
              <v:shape style="position:absolute;left:5977;top:-1000;width:143;height:999" coordorigin="5977,-1000" coordsize="143,999" path="m5977,-2l6120,-2,6120,-1000,5977,-1000,5977,-2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88.228851pt;margin-top:11.169393pt;width:6.95pt;height:53.4pt;mso-position-horizontal-relative:page;mso-position-vertical-relative:paragraph;z-index:344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51pt;margin-top:-45.13224pt;width:6.95pt;height:47.85pt;mso-position-horizontal-relative:page;mso-position-vertical-relative:paragraph;z-index:347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6.112198pt;width:7.95pt;height:21.5pt;mso-position-horizontal-relative:page;mso-position-vertical-relative:paragraph;z-index:35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4326" w:space="40"/>
            <w:col w:w="485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tabs>
          <w:tab w:pos="1968" w:val="left" w:leader="none"/>
          <w:tab w:pos="2889" w:val="left" w:leader="none"/>
          <w:tab w:pos="3809" w:val="left" w:leader="none"/>
        </w:tabs>
        <w:spacing w:before="88"/>
        <w:ind w:left="104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2</w:t>
        <w:tab/>
        <w:t>4</w:t>
        <w:tab/>
        <w:t>6</w:t>
        <w:tab/>
      </w:r>
      <w:r>
        <w:rPr>
          <w:rFonts w:ascii="Arial"/>
          <w:sz w:val="10"/>
        </w:rPr>
        <w:t>8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tabs>
          <w:tab w:pos="1658" w:val="left" w:leader="none"/>
          <w:tab w:pos="2240" w:val="left" w:leader="none"/>
          <w:tab w:pos="2850" w:val="left" w:leader="none"/>
          <w:tab w:pos="3460" w:val="left" w:leader="none"/>
          <w:tab w:pos="4070" w:val="left" w:leader="none"/>
        </w:tabs>
        <w:spacing w:before="88"/>
        <w:ind w:left="104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1720"/>
          <w:cols w:num="2" w:equalWidth="0">
            <w:col w:w="3865" w:space="186"/>
            <w:col w:w="516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tabs>
          <w:tab w:pos="4654" w:val="left" w:leader="none"/>
        </w:tabs>
        <w:spacing w:line="242" w:lineRule="auto" w:before="13"/>
        <w:ind w:left="117" w:right="514"/>
        <w:jc w:val="left"/>
      </w:pPr>
      <w:r>
        <w:rPr>
          <w:w w:val="115"/>
        </w:rPr>
        <w:t>Figure</w:t>
      </w:r>
      <w:r>
        <w:rPr>
          <w:spacing w:val="-33"/>
          <w:w w:val="115"/>
        </w:rPr>
        <w:t> </w:t>
      </w:r>
      <w:r>
        <w:rPr>
          <w:w w:val="115"/>
        </w:rPr>
        <w:t>2.8:</w:t>
      </w:r>
      <w:r>
        <w:rPr>
          <w:spacing w:val="-20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32"/>
          <w:w w:val="115"/>
        </w:rPr>
        <w:t> </w:t>
      </w:r>
      <w:r>
        <w:rPr>
          <w:w w:val="115"/>
        </w:rPr>
        <w:t>distributions</w:t>
      </w:r>
      <w:r>
        <w:rPr>
          <w:spacing w:val="-33"/>
          <w:w w:val="115"/>
        </w:rPr>
        <w:t> </w:t>
      </w:r>
      <w:r>
        <w:rPr>
          <w:w w:val="115"/>
        </w:rPr>
        <w:t>of</w:t>
      </w:r>
      <w:r>
        <w:rPr>
          <w:spacing w:val="-3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8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28"/>
          <w:w w:val="115"/>
        </w:rPr>
        <w:t> </w:t>
      </w:r>
      <w:r>
        <w:rPr>
          <w:w w:val="115"/>
        </w:rPr>
        <w:t>for</w:t>
      </w:r>
      <w:r>
        <w:rPr>
          <w:spacing w:val="-28"/>
          <w:w w:val="115"/>
        </w:rPr>
        <w:t> </w:t>
      </w:r>
      <w:r>
        <w:rPr>
          <w:w w:val="115"/>
        </w:rPr>
        <w:t>AA,</w:t>
      </w:r>
      <w:r>
        <w:rPr>
          <w:spacing w:val="-28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w w:val="115"/>
        </w:rPr>
        <w:t>added</w:t>
      </w:r>
      <w:r>
        <w:rPr>
          <w:spacing w:val="-28"/>
          <w:w w:val="115"/>
        </w:rPr>
        <w:t> </w:t>
      </w:r>
      <w:r>
        <w:rPr>
          <w:w w:val="115"/>
        </w:rPr>
        <w:t>anomalies,</w:t>
      </w:r>
      <w:r>
        <w:rPr>
          <w:spacing w:val="22"/>
          <w:w w:val="108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calculated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ith</w:t>
      </w:r>
      <w:r>
        <w:rPr>
          <w:spacing w:val="-21"/>
          <w:w w:val="115"/>
        </w:rPr>
        <w:t> </w:t>
      </w:r>
      <w:r>
        <w:rPr>
          <w:w w:val="115"/>
        </w:rPr>
        <w:t>independent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tabs>
          <w:tab w:pos="7468" w:val="left" w:leader="none"/>
        </w:tabs>
        <w:spacing w:line="242" w:lineRule="auto"/>
        <w:ind w:left="117" w:right="499" w:firstLine="351"/>
        <w:jc w:val="both"/>
      </w:pPr>
      <w:r>
        <w:rPr>
          <w:spacing w:val="-4"/>
          <w:w w:val="110"/>
        </w:rPr>
        <w:t>Table</w:t>
      </w:r>
      <w:r>
        <w:rPr>
          <w:spacing w:val="14"/>
          <w:w w:val="110"/>
        </w:rPr>
        <w:t> </w:t>
      </w:r>
      <w:hyperlink w:history="true" w:anchor="_bookmark53">
        <w:r>
          <w:rPr>
            <w:w w:val="110"/>
          </w:rPr>
          <w:t>2.4</w:t>
        </w:r>
      </w:hyperlink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  </w:t>
      </w:r>
      <w:r>
        <w:rPr>
          <w:spacing w:val="17"/>
          <w:w w:val="110"/>
        </w:rPr>
        <w:t> </w:t>
      </w:r>
      <w:hyperlink w:history="true" w:anchor="_bookmark54">
        <w:r>
          <w:rPr>
            <w:w w:val="110"/>
          </w:rPr>
          <w:t>2.8</w:t>
        </w:r>
      </w:hyperlink>
      <w:r>
        <w:rPr>
          <w:spacing w:val="15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posterior</w:t>
      </w:r>
      <w:r>
        <w:rPr>
          <w:spacing w:val="15"/>
          <w:w w:val="110"/>
        </w:rPr>
        <w:t> </w:t>
      </w:r>
      <w:r>
        <w:rPr>
          <w:w w:val="110"/>
        </w:rPr>
        <w:t>distribution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category</w:t>
      </w:r>
      <w:r>
        <w:rPr>
          <w:spacing w:val="16"/>
          <w:w w:val="110"/>
        </w:rPr>
        <w:t> </w:t>
      </w:r>
      <w:r>
        <w:rPr>
          <w:w w:val="110"/>
        </w:rPr>
        <w:t>AA,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</w:t>
      </w:r>
      <w:r>
        <w:rPr>
          <w:spacing w:val="22"/>
          <w:w w:val="122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1"/>
          <w:w w:val="110"/>
        </w:rPr>
        <w:t>model.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5"/>
          <w:w w:val="110"/>
        </w:rPr>
        <w:t> </w:t>
      </w:r>
      <w:r>
        <w:rPr>
          <w:w w:val="110"/>
        </w:rPr>
        <w:t>1</w:t>
      </w:r>
      <w:r>
        <w:rPr>
          <w:spacing w:val="-16"/>
          <w:w w:val="110"/>
        </w:rPr>
        <w:t> </w:t>
      </w:r>
      <w:r>
        <w:rPr>
          <w:w w:val="110"/>
        </w:rPr>
        <w:t>uses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</w:t>
      </w:r>
      <w:r>
        <w:rPr>
          <w:spacing w:val="-15"/>
          <w:w w:val="110"/>
        </w:rPr>
        <w:t> </w:t>
      </w:r>
      <w:r>
        <w:rPr>
          <w:w w:val="110"/>
        </w:rPr>
        <w:t>prior,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most</w:t>
      </w:r>
      <w:r>
        <w:rPr>
          <w:spacing w:val="-16"/>
          <w:w w:val="110"/>
        </w:rPr>
        <w:t> </w:t>
      </w:r>
      <w:r>
        <w:rPr>
          <w:w w:val="110"/>
        </w:rPr>
        <w:t>particular</w:t>
      </w:r>
      <w:r>
        <w:rPr>
          <w:spacing w:val="25"/>
          <w:w w:val="113"/>
        </w:rPr>
        <w:t> </w:t>
      </w:r>
      <w:r>
        <w:rPr>
          <w:w w:val="110"/>
        </w:rPr>
        <w:t>posterior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-10"/>
          <w:w w:val="110"/>
        </w:rPr>
        <w:t> </w:t>
      </w:r>
      <w:r>
        <w:rPr>
          <w:w w:val="110"/>
        </w:rPr>
        <w:t>2</w:t>
      </w:r>
      <w:r>
        <w:rPr>
          <w:spacing w:val="-11"/>
          <w:w w:val="110"/>
        </w:rPr>
        <w:t> </w:t>
      </w:r>
      <w:r>
        <w:rPr>
          <w:w w:val="110"/>
        </w:rPr>
        <w:t>(AA),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mean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v</w:t>
      </w:r>
      <w:r>
        <w:rPr>
          <w:spacing w:val="-3"/>
          <w:w w:val="110"/>
        </w:rPr>
        <w:t>alu</w:t>
      </w:r>
      <w:r>
        <w:rPr>
          <w:spacing w:val="-4"/>
          <w:w w:val="110"/>
        </w:rPr>
        <w:t>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posterior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distribut</w:t>
      </w:r>
      <w:r>
        <w:rPr>
          <w:spacing w:val="-2"/>
          <w:w w:val="110"/>
        </w:rPr>
        <w:t>ion</w:t>
      </w:r>
      <w:r>
        <w:rPr>
          <w:spacing w:val="57"/>
          <w:w w:val="105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around</w:t>
      </w:r>
      <w:r>
        <w:rPr>
          <w:spacing w:val="34"/>
          <w:w w:val="110"/>
        </w:rPr>
        <w:t> </w:t>
      </w:r>
      <w:r>
        <w:rPr>
          <w:w w:val="110"/>
        </w:rPr>
        <w:t>2</w:t>
      </w:r>
      <w:r>
        <w:rPr>
          <w:spacing w:val="34"/>
          <w:w w:val="110"/>
        </w:rPr>
        <w:t> </w:t>
      </w:r>
      <w:r>
        <w:rPr>
          <w:w w:val="110"/>
        </w:rPr>
        <w:t>unit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34"/>
          <w:w w:val="110"/>
        </w:rPr>
        <w:t> </w:t>
      </w:r>
      <w:r>
        <w:rPr>
          <w:w w:val="110"/>
        </w:rPr>
        <w:t>than</w:t>
      </w:r>
      <w:r>
        <w:rPr>
          <w:spacing w:val="34"/>
          <w:w w:val="110"/>
        </w:rPr>
        <w:t> </w:t>
      </w:r>
      <w:r>
        <w:rPr>
          <w:w w:val="110"/>
        </w:rPr>
        <w:t>other</w:t>
      </w:r>
      <w:r>
        <w:rPr>
          <w:spacing w:val="34"/>
          <w:w w:val="110"/>
        </w:rPr>
        <w:t> </w:t>
      </w:r>
      <w:r>
        <w:rPr>
          <w:w w:val="110"/>
        </w:rPr>
        <w:t>models,</w:t>
      </w:r>
      <w:r>
        <w:rPr>
          <w:spacing w:val="36"/>
          <w:w w:val="110"/>
        </w:rPr>
        <w:t> </w:t>
      </w: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no</w:t>
      </w:r>
      <w:r>
        <w:rPr>
          <w:spacing w:val="35"/>
          <w:w w:val="110"/>
        </w:rPr>
        <w:t> </w:t>
      </w:r>
      <w:r>
        <w:rPr>
          <w:w w:val="110"/>
        </w:rPr>
        <w:t>standard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deviation,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20"/>
        </w:rPr>
        <w:t> </w:t>
      </w:r>
      <w:r>
        <w:rPr>
          <w:spacing w:val="-2"/>
          <w:w w:val="110"/>
        </w:rPr>
        <w:t>number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ffectiv</w:t>
      </w:r>
      <w:r>
        <w:rPr>
          <w:spacing w:val="-2"/>
          <w:w w:val="110"/>
        </w:rPr>
        <w:t>e</w:t>
      </w:r>
      <w:r>
        <w:rPr>
          <w:spacing w:val="39"/>
          <w:w w:val="110"/>
        </w:rPr>
        <w:t> </w:t>
      </w:r>
      <w:r>
        <w:rPr>
          <w:w w:val="110"/>
        </w:rPr>
        <w:t>samples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0.</w:t>
      </w:r>
      <w:r>
        <w:rPr>
          <w:spacing w:val="41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observation</w:t>
      </w:r>
      <w:r>
        <w:rPr>
          <w:spacing w:val="40"/>
          <w:w w:val="110"/>
        </w:rPr>
        <w:t> </w:t>
      </w:r>
      <w:r>
        <w:rPr>
          <w:w w:val="110"/>
        </w:rPr>
        <w:t>suggests</w:t>
      </w:r>
      <w:r>
        <w:rPr>
          <w:spacing w:val="40"/>
          <w:w w:val="110"/>
        </w:rPr>
        <w:t> </w:t>
      </w:r>
      <w:r>
        <w:rPr>
          <w:w w:val="120"/>
        </w:rPr>
        <w:t>that</w:t>
      </w:r>
      <w:r>
        <w:rPr>
          <w:spacing w:val="32"/>
          <w:w w:val="120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</w:t>
      </w:r>
      <w:r>
        <w:rPr>
          <w:spacing w:val="45"/>
          <w:w w:val="106"/>
        </w:rPr>
        <w:t> </w:t>
      </w:r>
      <w:r>
        <w:rPr>
          <w:w w:val="110"/>
        </w:rPr>
        <w:t>priors</w:t>
      </w:r>
      <w:r>
        <w:rPr>
          <w:spacing w:val="9"/>
          <w:w w:val="110"/>
        </w:rPr>
        <w:t> </w:t>
      </w:r>
      <w:r>
        <w:rPr>
          <w:w w:val="110"/>
        </w:rPr>
        <w:t>produce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tly</w:t>
      </w:r>
      <w:r>
        <w:rPr>
          <w:spacing w:val="10"/>
          <w:w w:val="110"/>
        </w:rPr>
        <w:t> </w:t>
      </w:r>
      <w:r>
        <w:rPr>
          <w:w w:val="110"/>
        </w:rPr>
        <w:t>diff</w:t>
      </w:r>
      <w:r>
        <w:rPr>
          <w:spacing w:val="12"/>
          <w:w w:val="110"/>
        </w:rPr>
        <w:t> </w:t>
      </w:r>
      <w:r>
        <w:rPr>
          <w:w w:val="120"/>
        </w:rPr>
        <w:t>t</w:t>
      </w:r>
      <w:r>
        <w:rPr>
          <w:spacing w:val="3"/>
          <w:w w:val="120"/>
        </w:rPr>
        <w:t> </w:t>
      </w:r>
      <w:r>
        <w:rPr>
          <w:w w:val="110"/>
        </w:rPr>
        <w:t>result</w:t>
      </w:r>
      <w:r>
        <w:rPr>
          <w:spacing w:val="9"/>
          <w:w w:val="110"/>
        </w:rPr>
        <w:t> </w:t>
      </w:r>
      <w:r>
        <w:rPr>
          <w:w w:val="110"/>
        </w:rPr>
        <w:t>compares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weakly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9"/>
          <w:w w:val="110"/>
        </w:rPr>
        <w:t> </w:t>
      </w:r>
      <w:r>
        <w:rPr>
          <w:w w:val="110"/>
        </w:rPr>
        <w:t>priors.</w:t>
      </w:r>
      <w:r>
        <w:rPr>
          <w:spacing w:val="45"/>
          <w:w w:val="111"/>
        </w:rPr>
        <w:t> </w:t>
      </w:r>
      <w:r>
        <w:rPr>
          <w:spacing w:val="-1"/>
          <w:w w:val="110"/>
        </w:rPr>
        <w:t>Posterior</w:t>
      </w:r>
      <w:r>
        <w:rPr>
          <w:spacing w:val="11"/>
          <w:w w:val="110"/>
        </w:rPr>
        <w:t> </w:t>
      </w:r>
      <w:r>
        <w:rPr>
          <w:w w:val="110"/>
        </w:rPr>
        <w:t>distributions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2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6</w:t>
      </w:r>
      <w:r>
        <w:rPr>
          <w:spacing w:val="12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ery</w:t>
      </w:r>
      <w:r>
        <w:rPr>
          <w:spacing w:val="12"/>
          <w:w w:val="110"/>
        </w:rPr>
        <w:t> </w:t>
      </w:r>
      <w:r>
        <w:rPr>
          <w:w w:val="110"/>
        </w:rPr>
        <w:t>similar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ery</w:t>
      </w:r>
      <w:r>
        <w:rPr>
          <w:spacing w:val="12"/>
          <w:w w:val="110"/>
        </w:rPr>
        <w:t> </w:t>
      </w:r>
      <w:r>
        <w:rPr>
          <w:w w:val="110"/>
        </w:rPr>
        <w:t>hard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tell</w:t>
      </w:r>
      <w:r>
        <w:rPr>
          <w:spacing w:val="26"/>
          <w:w w:val="112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-2"/>
          <w:w w:val="110"/>
        </w:rPr>
        <w:t> significan</w:t>
      </w:r>
      <w:r>
        <w:rPr>
          <w:spacing w:val="-1"/>
          <w:w w:val="110"/>
        </w:rPr>
        <w:t>t </w:t>
      </w:r>
      <w:r>
        <w:rPr>
          <w:w w:val="110"/>
        </w:rPr>
        <w:t>diff</w:t>
      </w:r>
      <w:r>
        <w:rPr>
          <w:spacing w:val="21"/>
          <w:w w:val="110"/>
        </w:rPr>
        <w:t> </w:t>
      </w:r>
      <w:r>
        <w:rPr>
          <w:w w:val="110"/>
        </w:rPr>
        <w:t>rence,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seems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1"/>
          <w:w w:val="110"/>
        </w:rPr>
        <w:t> </w:t>
      </w:r>
      <w:r>
        <w:rPr>
          <w:w w:val="110"/>
        </w:rPr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5"/>
        </w:rPr>
        <w:t> </w:t>
      </w:r>
      <w:r>
        <w:rPr>
          <w:spacing w:val="-2"/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effective</w:t>
      </w:r>
      <w:r>
        <w:rPr>
          <w:spacing w:val="-5"/>
          <w:w w:val="110"/>
        </w:rPr>
        <w:t> </w:t>
      </w:r>
      <w:r>
        <w:rPr>
          <w:w w:val="110"/>
        </w:rPr>
        <w:t>sample</w:t>
      </w:r>
      <w:r>
        <w:rPr>
          <w:spacing w:val="-3"/>
          <w:w w:val="110"/>
        </w:rPr>
        <w:t> </w:t>
      </w:r>
      <w:r>
        <w:rPr>
          <w:w w:val="110"/>
        </w:rPr>
        <w:t>size.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820" w:val="left" w:leader="none"/>
        </w:tabs>
        <w:spacing w:line="242" w:lineRule="auto" w:before="13"/>
        <w:ind w:right="110" w:firstLine="351"/>
        <w:jc w:val="both"/>
      </w:pPr>
      <w:r>
        <w:rPr>
          <w:w w:val="115"/>
        </w:rPr>
        <w:t>Considering</w:t>
      </w:r>
      <w:r>
        <w:rPr>
          <w:spacing w:val="20"/>
          <w:w w:val="115"/>
        </w:rPr>
        <w:t> </w:t>
      </w:r>
      <w:r>
        <w:rPr>
          <w:w w:val="115"/>
        </w:rPr>
        <w:t>posterior</w:t>
      </w:r>
      <w:r>
        <w:rPr>
          <w:spacing w:val="20"/>
          <w:w w:val="115"/>
        </w:rPr>
        <w:t> </w:t>
      </w:r>
      <w:r>
        <w:rPr>
          <w:w w:val="115"/>
        </w:rPr>
        <w:t>distribution</w:t>
      </w:r>
      <w:r>
        <w:rPr>
          <w:spacing w:val="19"/>
          <w:w w:val="115"/>
        </w:rPr>
        <w:t> </w:t>
      </w:r>
      <w:r>
        <w:rPr>
          <w:w w:val="115"/>
        </w:rPr>
        <w:t>results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all</w:t>
      </w:r>
      <w:r>
        <w:rPr>
          <w:spacing w:val="20"/>
          <w:w w:val="115"/>
        </w:rPr>
        <w:t> </w:t>
      </w:r>
      <w:r>
        <w:rPr>
          <w:w w:val="115"/>
        </w:rPr>
        <w:t>three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26"/>
          <w:w w:val="115"/>
        </w:rPr>
        <w:t> </w:t>
      </w:r>
      <w:r>
        <w:rPr>
          <w:w w:val="115"/>
        </w:rPr>
        <w:t>it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3"/>
          <w:w w:val="106"/>
        </w:rPr>
        <w:t> </w:t>
      </w:r>
      <w:r>
        <w:rPr>
          <w:spacing w:val="-1"/>
          <w:w w:val="115"/>
        </w:rPr>
        <w:t>apparent</w:t>
      </w:r>
      <w:r>
        <w:rPr>
          <w:spacing w:val="-11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1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tly</w:t>
      </w:r>
      <w:r>
        <w:rPr>
          <w:spacing w:val="-10"/>
          <w:w w:val="115"/>
        </w:rPr>
        <w:t> </w:t>
      </w:r>
      <w:r>
        <w:rPr>
          <w:w w:val="115"/>
        </w:rPr>
        <w:t>diff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ren</w:t>
      </w:r>
      <w:r>
        <w:rPr>
          <w:spacing w:val="-2"/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posterior</w:t>
      </w:r>
      <w:r>
        <w:rPr>
          <w:spacing w:val="-10"/>
          <w:w w:val="115"/>
        </w:rPr>
        <w:t> </w:t>
      </w:r>
      <w:r>
        <w:rPr>
          <w:w w:val="115"/>
        </w:rPr>
        <w:t>compares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all</w:t>
      </w:r>
      <w:r>
        <w:rPr>
          <w:spacing w:val="-10"/>
          <w:w w:val="115"/>
        </w:rPr>
        <w:t> </w:t>
      </w:r>
      <w:r>
        <w:rPr>
          <w:w w:val="115"/>
        </w:rPr>
        <w:t>other</w:t>
      </w:r>
      <w:r>
        <w:rPr>
          <w:spacing w:val="39"/>
          <w:w w:val="115"/>
        </w:rPr>
        <w:t> </w:t>
      </w:r>
      <w:r>
        <w:rPr>
          <w:w w:val="115"/>
        </w:rPr>
        <w:t>models,</w:t>
      </w:r>
      <w:r>
        <w:rPr>
          <w:spacing w:val="-33"/>
          <w:w w:val="115"/>
        </w:rPr>
        <w:t> </w:t>
      </w:r>
      <w:r>
        <w:rPr>
          <w:w w:val="115"/>
        </w:rPr>
        <w:t>suggesting</w:t>
      </w:r>
      <w:r>
        <w:rPr>
          <w:spacing w:val="-32"/>
          <w:w w:val="115"/>
        </w:rPr>
        <w:t> </w:t>
      </w:r>
      <w:r>
        <w:rPr>
          <w:w w:val="115"/>
        </w:rPr>
        <w:t>that</w:t>
      </w:r>
      <w:r>
        <w:rPr>
          <w:spacing w:val="-33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usage</w:t>
      </w:r>
      <w:r>
        <w:rPr>
          <w:spacing w:val="-33"/>
          <w:w w:val="115"/>
        </w:rPr>
        <w:t> </w:t>
      </w:r>
      <w:r>
        <w:rPr>
          <w:w w:val="115"/>
        </w:rPr>
        <w:t>of</w:t>
      </w:r>
      <w:r>
        <w:rPr>
          <w:spacing w:val="-33"/>
          <w:w w:val="115"/>
        </w:rPr>
        <w:t> </w:t>
      </w:r>
      <w:r>
        <w:rPr>
          <w:spacing w:val="-2"/>
          <w:w w:val="115"/>
        </w:rPr>
        <w:t>non-informative</w:t>
      </w:r>
      <w:r>
        <w:rPr>
          <w:spacing w:val="-33"/>
          <w:w w:val="115"/>
        </w:rPr>
        <w:t> </w:t>
      </w:r>
      <w:r>
        <w:rPr>
          <w:w w:val="115"/>
        </w:rPr>
        <w:t>prior</w:t>
      </w:r>
      <w:r>
        <w:rPr>
          <w:spacing w:val="-32"/>
          <w:w w:val="115"/>
        </w:rPr>
        <w:t> </w:t>
      </w:r>
      <w:r>
        <w:rPr>
          <w:w w:val="115"/>
        </w:rPr>
        <w:t>will</w:t>
      </w:r>
      <w:r>
        <w:rPr>
          <w:spacing w:val="-33"/>
          <w:w w:val="115"/>
        </w:rPr>
        <w:t> </w:t>
      </w:r>
      <w:r>
        <w:rPr>
          <w:w w:val="115"/>
        </w:rPr>
        <w:t>generate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tly</w:t>
      </w:r>
      <w:r>
        <w:rPr>
          <w:spacing w:val="41"/>
          <w:w w:val="115"/>
        </w:rPr>
        <w:t> </w:t>
      </w:r>
      <w:r>
        <w:rPr>
          <w:w w:val="115"/>
        </w:rPr>
        <w:t>diff</w:t>
      </w:r>
      <w:r>
        <w:rPr>
          <w:spacing w:val="29"/>
          <w:w w:val="115"/>
        </w:rPr>
        <w:t> </w:t>
      </w:r>
      <w:r>
        <w:rPr>
          <w:w w:val="115"/>
        </w:rPr>
        <w:t>t</w:t>
      </w:r>
      <w:r>
        <w:rPr>
          <w:spacing w:val="20"/>
          <w:w w:val="115"/>
        </w:rPr>
        <w:t> </w:t>
      </w:r>
      <w:r>
        <w:rPr>
          <w:w w:val="115"/>
        </w:rPr>
        <w:t>results</w:t>
      </w:r>
      <w:r>
        <w:rPr>
          <w:spacing w:val="19"/>
          <w:w w:val="115"/>
        </w:rPr>
        <w:t> </w:t>
      </w:r>
      <w:r>
        <w:rPr>
          <w:w w:val="115"/>
        </w:rPr>
        <w:t>compares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spacing w:val="-3"/>
          <w:w w:val="115"/>
        </w:rPr>
        <w:t>weakly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informativ</w:t>
      </w:r>
      <w:r>
        <w:rPr>
          <w:spacing w:val="-2"/>
          <w:w w:val="115"/>
        </w:rPr>
        <w:t>e</w:t>
      </w:r>
      <w:r>
        <w:rPr>
          <w:spacing w:val="19"/>
          <w:w w:val="115"/>
        </w:rPr>
        <w:t> </w:t>
      </w:r>
      <w:r>
        <w:rPr>
          <w:w w:val="115"/>
        </w:rPr>
        <w:t>priors</w:t>
      </w:r>
      <w:r>
        <w:rPr>
          <w:spacing w:val="20"/>
          <w:w w:val="115"/>
        </w:rPr>
        <w:t> </w:t>
      </w:r>
      <w:r>
        <w:rPr>
          <w:w w:val="115"/>
        </w:rPr>
        <w:t>at</w:t>
      </w:r>
      <w:r>
        <w:rPr>
          <w:spacing w:val="19"/>
          <w:w w:val="115"/>
        </w:rPr>
        <w:t> </w:t>
      </w:r>
      <w:r>
        <w:rPr>
          <w:w w:val="115"/>
        </w:rPr>
        <w:t>all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39"/>
          <w:w w:val="117"/>
        </w:rPr>
        <w:t> </w:t>
      </w:r>
      <w:r>
        <w:rPr>
          <w:spacing w:val="1"/>
          <w:w w:val="115"/>
        </w:rPr>
        <w:t>Model</w:t>
      </w:r>
      <w:r>
        <w:rPr>
          <w:spacing w:val="-38"/>
          <w:w w:val="115"/>
        </w:rPr>
        <w:t> </w:t>
      </w:r>
      <w:r>
        <w:rPr>
          <w:w w:val="115"/>
        </w:rPr>
        <w:t>2</w:t>
      </w:r>
      <w:r>
        <w:rPr>
          <w:spacing w:val="-37"/>
          <w:w w:val="115"/>
        </w:rPr>
        <w:t> </w:t>
      </w:r>
      <w:r>
        <w:rPr>
          <w:w w:val="115"/>
        </w:rPr>
        <w:t>to</w:t>
      </w:r>
      <w:r>
        <w:rPr>
          <w:spacing w:val="-37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37"/>
          <w:w w:val="115"/>
        </w:rPr>
        <w:t> </w:t>
      </w:r>
      <w:r>
        <w:rPr>
          <w:w w:val="115"/>
        </w:rPr>
        <w:t>6</w:t>
      </w:r>
      <w:r>
        <w:rPr>
          <w:spacing w:val="-37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37"/>
          <w:w w:val="115"/>
        </w:rPr>
        <w:t> </w:t>
      </w:r>
      <w:r>
        <w:rPr>
          <w:w w:val="115"/>
        </w:rPr>
        <w:t>similar</w:t>
      </w:r>
      <w:r>
        <w:rPr>
          <w:spacing w:val="-37"/>
          <w:w w:val="115"/>
        </w:rPr>
        <w:t> </w:t>
      </w:r>
      <w:r>
        <w:rPr>
          <w:w w:val="115"/>
        </w:rPr>
        <w:t>posterior</w:t>
      </w:r>
      <w:r>
        <w:rPr>
          <w:spacing w:val="-37"/>
          <w:w w:val="115"/>
        </w:rPr>
        <w:t> </w:t>
      </w:r>
      <w:r>
        <w:rPr>
          <w:w w:val="115"/>
        </w:rPr>
        <w:t>distribution,</w:t>
      </w:r>
      <w:r>
        <w:rPr>
          <w:spacing w:val="-36"/>
          <w:w w:val="115"/>
        </w:rPr>
        <w:t> </w:t>
      </w:r>
      <w:r>
        <w:rPr>
          <w:w w:val="115"/>
        </w:rPr>
        <w:t>with</w:t>
      </w:r>
      <w:r>
        <w:rPr>
          <w:spacing w:val="-36"/>
          <w:w w:val="115"/>
        </w:rPr>
        <w:t> </w:t>
      </w:r>
      <w:r>
        <w:rPr>
          <w:w w:val="115"/>
        </w:rPr>
        <w:t>similar</w:t>
      </w:r>
      <w:r>
        <w:rPr>
          <w:spacing w:val="-37"/>
          <w:w w:val="115"/>
        </w:rPr>
        <w:t> </w:t>
      </w:r>
      <w:r>
        <w:rPr>
          <w:spacing w:val="-3"/>
          <w:w w:val="115"/>
        </w:rPr>
        <w:t>numeric</w:t>
      </w:r>
      <w:r>
        <w:rPr>
          <w:spacing w:val="-37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37"/>
          <w:w w:val="115"/>
        </w:rPr>
        <w:t> </w:t>
      </w:r>
      <w:r>
        <w:rPr>
          <w:w w:val="115"/>
        </w:rPr>
        <w:t>in</w:t>
      </w:r>
      <w:r>
        <w:rPr>
          <w:spacing w:val="45"/>
          <w:w w:val="108"/>
        </w:rPr>
        <w:t> </w:t>
      </w:r>
      <w:r>
        <w:rPr>
          <w:w w:val="115"/>
        </w:rPr>
        <w:t>tables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similar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shapes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density</w:t>
      </w:r>
      <w:r>
        <w:rPr>
          <w:spacing w:val="-10"/>
          <w:w w:val="115"/>
        </w:rPr>
        <w:t> </w:t>
      </w:r>
      <w:r>
        <w:rPr>
          <w:w w:val="115"/>
        </w:rPr>
        <w:t>plots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all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-9"/>
          <w:w w:val="115"/>
        </w:rPr>
        <w:t> </w:t>
      </w:r>
      <w:r>
        <w:rPr>
          <w:w w:val="115"/>
        </w:rPr>
        <w:t>this</w:t>
      </w:r>
      <w:r>
        <w:rPr>
          <w:spacing w:val="-10"/>
          <w:w w:val="115"/>
        </w:rPr>
        <w:t> </w:t>
      </w:r>
      <w:r>
        <w:rPr>
          <w:w w:val="115"/>
        </w:rPr>
        <w:t>suggests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10"/>
          <w:w w:val="115"/>
        </w:rPr>
        <w:t> </w:t>
      </w:r>
      <w:r>
        <w:rPr>
          <w:w w:val="115"/>
        </w:rPr>
        <w:t>there</w:t>
      </w:r>
      <w:r>
        <w:rPr>
          <w:spacing w:val="-9"/>
          <w:w w:val="115"/>
        </w:rPr>
        <w:t> </w:t>
      </w:r>
      <w:r>
        <w:rPr>
          <w:w w:val="115"/>
        </w:rPr>
        <w:t>no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20"/>
          <w:w w:val="109"/>
        </w:rPr>
        <w:t> </w:t>
      </w:r>
      <w:r>
        <w:rPr>
          <w:w w:val="115"/>
        </w:rPr>
        <w:t>close</w:t>
      </w:r>
      <w:r>
        <w:rPr>
          <w:spacing w:val="-37"/>
          <w:w w:val="115"/>
        </w:rPr>
        <w:t> </w:t>
      </w:r>
      <w:r>
        <w:rPr>
          <w:w w:val="115"/>
        </w:rPr>
        <w:t>to</w:t>
      </w:r>
      <w:r>
        <w:rPr>
          <w:spacing w:val="-37"/>
          <w:w w:val="115"/>
        </w:rPr>
        <w:t> </w:t>
      </w:r>
      <w:r>
        <w:rPr>
          <w:w w:val="115"/>
        </w:rPr>
        <w:t>no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posterior</w:t>
      </w:r>
      <w:r>
        <w:rPr>
          <w:spacing w:val="-22"/>
          <w:w w:val="115"/>
        </w:rPr>
        <w:t> </w:t>
      </w:r>
      <w:r>
        <w:rPr>
          <w:w w:val="115"/>
        </w:rPr>
        <w:t>distributions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2"/>
          <w:w w:val="115"/>
        </w:rPr>
        <w:t> </w:t>
      </w:r>
      <w:r>
        <w:rPr>
          <w:w w:val="115"/>
        </w:rPr>
        <w:t>2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2"/>
          <w:w w:val="115"/>
        </w:rPr>
        <w:t> </w:t>
      </w:r>
      <w:r>
        <w:rPr>
          <w:w w:val="115"/>
        </w:rPr>
        <w:t>6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3"/>
        </w:rPr>
        <w:t> </w:t>
      </w:r>
      <w:r>
        <w:rPr>
          <w:w w:val="115"/>
        </w:rPr>
        <w:t>using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sligh</w:t>
      </w:r>
      <w:r>
        <w:rPr>
          <w:spacing w:val="-1"/>
          <w:w w:val="115"/>
        </w:rPr>
        <w:t>tly</w:t>
      </w:r>
      <w:r>
        <w:rPr>
          <w:spacing w:val="-8"/>
          <w:w w:val="115"/>
        </w:rPr>
        <w:t> </w:t>
      </w:r>
      <w:r>
        <w:rPr>
          <w:w w:val="115"/>
        </w:rPr>
        <w:t>diff </w:t>
      </w:r>
      <w:r>
        <w:rPr>
          <w:spacing w:val="66"/>
          <w:w w:val="115"/>
        </w:rPr>
        <w:t> </w:t>
      </w:r>
      <w:r>
        <w:rPr>
          <w:w w:val="115"/>
        </w:rPr>
        <w:t>t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weakly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informative</w:t>
      </w:r>
      <w:r>
        <w:rPr>
          <w:spacing w:val="-7"/>
          <w:w w:val="115"/>
        </w:rPr>
        <w:t> </w:t>
      </w:r>
      <w:r>
        <w:rPr>
          <w:w w:val="115"/>
        </w:rPr>
        <w:t>prior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7"/>
          <w:w w:val="115"/>
        </w:rPr>
        <w:t> </w:t>
      </w:r>
      <w:r>
        <w:rPr>
          <w:w w:val="115"/>
        </w:rPr>
        <w:t>not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impact</w:t>
      </w:r>
      <w:r>
        <w:rPr>
          <w:spacing w:val="37"/>
          <w:w w:val="115"/>
        </w:rPr>
        <w:t> </w:t>
      </w:r>
      <w:r>
        <w:rPr>
          <w:w w:val="115"/>
        </w:rPr>
        <w:t>on</w:t>
      </w:r>
      <w:r>
        <w:rPr>
          <w:spacing w:val="-24"/>
          <w:w w:val="115"/>
        </w:rPr>
        <w:t> </w:t>
      </w:r>
      <w:r>
        <w:rPr>
          <w:w w:val="115"/>
        </w:rPr>
        <w:t>our</w:t>
      </w:r>
      <w:r>
        <w:rPr>
          <w:spacing w:val="-23"/>
          <w:w w:val="115"/>
        </w:rPr>
        <w:t> </w:t>
      </w:r>
      <w:r>
        <w:rPr>
          <w:w w:val="115"/>
        </w:rPr>
        <w:t>posterior</w:t>
      </w:r>
      <w:r>
        <w:rPr>
          <w:spacing w:val="-24"/>
          <w:w w:val="115"/>
        </w:rPr>
        <w:t> </w:t>
      </w:r>
      <w:r>
        <w:rPr>
          <w:w w:val="115"/>
        </w:rPr>
        <w:t>distribution</w:t>
      </w:r>
      <w:r>
        <w:rPr>
          <w:spacing w:val="-23"/>
          <w:w w:val="115"/>
        </w:rPr>
        <w:t> </w:t>
      </w:r>
      <w:r>
        <w:rPr>
          <w:w w:val="115"/>
        </w:rPr>
        <w:t>results</w:t>
      </w:r>
      <w:r>
        <w:rPr>
          <w:spacing w:val="-24"/>
          <w:w w:val="115"/>
        </w:rPr>
        <w:t> </w:t>
      </w:r>
      <w:r>
        <w:rPr>
          <w:w w:val="115"/>
        </w:rPr>
        <w:t>in</w:t>
      </w:r>
      <w:r>
        <w:rPr>
          <w:spacing w:val="-23"/>
          <w:w w:val="115"/>
        </w:rPr>
        <w:t> </w:t>
      </w:r>
      <w:r>
        <w:rPr>
          <w:w w:val="115"/>
        </w:rPr>
        <w:t>all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4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w w:val="115"/>
        </w:rPr>
        <w:t>mean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standard</w:t>
      </w:r>
      <w:r>
        <w:rPr>
          <w:spacing w:val="33"/>
          <w:w w:val="115"/>
        </w:rPr>
        <w:t> </w:t>
      </w:r>
      <w:r>
        <w:rPr>
          <w:w w:val="115"/>
        </w:rPr>
        <w:t>deviation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posteriors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3"/>
          <w:w w:val="115"/>
        </w:rPr>
        <w:t> </w:t>
      </w:r>
      <w:r>
        <w:rPr>
          <w:w w:val="115"/>
        </w:rPr>
        <w:t>2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3"/>
          <w:w w:val="115"/>
        </w:rPr>
        <w:t> </w:t>
      </w:r>
      <w:r>
        <w:rPr>
          <w:w w:val="115"/>
        </w:rPr>
        <w:t>6</w:t>
      </w:r>
      <w:r>
        <w:rPr>
          <w:spacing w:val="3"/>
          <w:w w:val="115"/>
        </w:rPr>
        <w:t> </w:t>
      </w:r>
      <w:r>
        <w:rPr>
          <w:w w:val="115"/>
        </w:rPr>
        <w:t>decreases</w:t>
      </w:r>
      <w:r>
        <w:rPr>
          <w:spacing w:val="2"/>
          <w:w w:val="115"/>
        </w:rPr>
        <w:t> </w:t>
      </w:r>
      <w:r>
        <w:rPr>
          <w:w w:val="115"/>
        </w:rPr>
        <w:t>as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hierarch</w:t>
      </w:r>
      <w:r>
        <w:rPr>
          <w:spacing w:val="-3"/>
          <w:w w:val="115"/>
        </w:rPr>
        <w:t>y</w:t>
      </w:r>
      <w:r>
        <w:rPr>
          <w:spacing w:val="31"/>
          <w:w w:val="111"/>
        </w:rPr>
        <w:t> </w:t>
      </w:r>
      <w:r>
        <w:rPr>
          <w:w w:val="115"/>
        </w:rPr>
        <w:t>increase</w:t>
      </w:r>
      <w:r>
        <w:rPr>
          <w:spacing w:val="9"/>
          <w:w w:val="115"/>
        </w:rPr>
        <w:t> </w:t>
      </w:r>
      <w:r>
        <w:rPr>
          <w:w w:val="115"/>
        </w:rPr>
        <w:t>(going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down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hierarchy),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2"/>
          <w:w w:val="115"/>
        </w:rPr>
        <w:t> </w:t>
      </w:r>
      <w:r>
        <w:rPr>
          <w:w w:val="115"/>
        </w:rPr>
        <w:t>category</w:t>
      </w:r>
      <w:r>
        <w:rPr>
          <w:spacing w:val="11"/>
          <w:w w:val="115"/>
        </w:rPr>
        <w:t> </w:t>
      </w:r>
      <w:r>
        <w:rPr>
          <w:w w:val="115"/>
        </w:rPr>
        <w:t>total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ha</w:t>
      </w:r>
      <w:r>
        <w:rPr>
          <w:spacing w:val="-3"/>
          <w:w w:val="115"/>
        </w:rPr>
        <w:t>ving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largest</w:t>
      </w:r>
      <w:r>
        <w:rPr>
          <w:spacing w:val="10"/>
          <w:w w:val="115"/>
        </w:rPr>
        <w:t> </w:t>
      </w:r>
      <w:r>
        <w:rPr>
          <w:w w:val="115"/>
        </w:rPr>
        <w:t>mean</w:t>
      </w:r>
      <w:r>
        <w:rPr>
          <w:spacing w:val="29"/>
          <w:w w:val="113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standard</w:t>
      </w:r>
      <w:r>
        <w:rPr>
          <w:spacing w:val="15"/>
          <w:w w:val="115"/>
        </w:rPr>
        <w:t> </w:t>
      </w:r>
      <w:r>
        <w:rPr>
          <w:w w:val="115"/>
        </w:rPr>
        <w:t>deviation,</w:t>
      </w:r>
      <w:r>
        <w:rPr>
          <w:spacing w:val="16"/>
          <w:w w:val="115"/>
        </w:rPr>
        <w:t> </w:t>
      </w:r>
      <w:r>
        <w:rPr>
          <w:w w:val="115"/>
        </w:rPr>
        <w:t>category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ha</w:t>
      </w:r>
      <w:r>
        <w:rPr>
          <w:spacing w:val="-3"/>
          <w:w w:val="115"/>
        </w:rPr>
        <w:t>ving</w:t>
      </w:r>
      <w:r>
        <w:rPr>
          <w:spacing w:val="14"/>
          <w:w w:val="115"/>
        </w:rPr>
        <w:t> </w:t>
      </w:r>
      <w:r>
        <w:rPr>
          <w:w w:val="115"/>
        </w:rPr>
        <w:t>smaller</w:t>
      </w:r>
      <w:r>
        <w:rPr>
          <w:spacing w:val="14"/>
          <w:w w:val="115"/>
        </w:rPr>
        <w:t> </w:t>
      </w:r>
      <w:r>
        <w:rPr>
          <w:w w:val="115"/>
        </w:rPr>
        <w:t>mean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standard</w:t>
      </w:r>
      <w:r>
        <w:rPr>
          <w:spacing w:val="16"/>
          <w:w w:val="115"/>
        </w:rPr>
        <w:t> </w:t>
      </w:r>
      <w:r>
        <w:rPr>
          <w:w w:val="115"/>
        </w:rPr>
        <w:t>deviation,</w:t>
      </w:r>
      <w:r>
        <w:rPr>
          <w:spacing w:val="25"/>
          <w:w w:val="114"/>
        </w:rPr>
        <w:t> </w:t>
      </w:r>
      <w:r>
        <w:rPr>
          <w:w w:val="115"/>
        </w:rPr>
        <w:t>and category</w:t>
      </w:r>
      <w:r>
        <w:rPr>
          <w:spacing w:val="-1"/>
          <w:w w:val="115"/>
        </w:rPr>
        <w:t> </w:t>
      </w:r>
      <w:r>
        <w:rPr>
          <w:w w:val="115"/>
        </w:rPr>
        <w:t>AA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ha</w:t>
      </w:r>
      <w:r>
        <w:rPr>
          <w:spacing w:val="-3"/>
          <w:w w:val="115"/>
        </w:rPr>
        <w:t>ving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smallest mean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deviation.</w:t>
      </w:r>
      <w:r>
        <w:rPr>
          <w:spacing w:val="23"/>
          <w:w w:val="115"/>
        </w:rPr>
        <w:t> </w:t>
      </w:r>
      <w:r>
        <w:rPr>
          <w:w w:val="115"/>
        </w:rPr>
        <w:t>Our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w w:val="115"/>
        </w:rPr>
        <w:t> </w:t>
      </w:r>
      <w:r>
        <w:rPr>
          <w:spacing w:val="-3"/>
          <w:w w:val="115"/>
        </w:rPr>
        <w:t>makes</w:t>
      </w:r>
      <w:r>
        <w:rPr>
          <w:spacing w:val="33"/>
          <w:w w:val="106"/>
        </w:rPr>
        <w:t> </w:t>
      </w:r>
      <w:r>
        <w:rPr>
          <w:w w:val="115"/>
        </w:rPr>
        <w:t>sense</w:t>
      </w:r>
      <w:r>
        <w:rPr>
          <w:spacing w:val="-2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aggregation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constraints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hierarchical </w:t>
      </w:r>
      <w:r>
        <w:rPr>
          <w:w w:val="115"/>
        </w:rPr>
        <w:t>datasets</w:t>
      </w:r>
      <w:r>
        <w:rPr>
          <w:spacing w:val="-3"/>
          <w:w w:val="115"/>
        </w:rPr>
        <w:t> </w:t>
      </w:r>
      <w:r>
        <w:rPr>
          <w:w w:val="115"/>
        </w:rPr>
        <w:t>dictates</w:t>
      </w:r>
      <w:r>
        <w:rPr>
          <w:spacing w:val="-2"/>
          <w:w w:val="115"/>
        </w:rPr>
        <w:t> </w:t>
      </w:r>
      <w:r>
        <w:rPr>
          <w:w w:val="115"/>
        </w:rPr>
        <w:t>that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mean</w:t>
      </w:r>
      <w:r>
        <w:rPr>
          <w:spacing w:val="21"/>
          <w:w w:val="112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sample</w:t>
      </w:r>
      <w:r>
        <w:rPr>
          <w:spacing w:val="-5"/>
          <w:w w:val="115"/>
        </w:rPr>
        <w:t> </w:t>
      </w:r>
      <w:r>
        <w:rPr>
          <w:w w:val="115"/>
        </w:rPr>
        <w:t>size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categories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higher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will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alw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ys</w:t>
      </w:r>
      <w:r>
        <w:rPr>
          <w:spacing w:val="-5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6"/>
          <w:w w:val="115"/>
        </w:rPr>
        <w:t> </w:t>
      </w:r>
      <w:r>
        <w:rPr>
          <w:w w:val="115"/>
        </w:rPr>
        <w:t>greater</w:t>
      </w:r>
      <w:r>
        <w:rPr>
          <w:spacing w:val="-6"/>
          <w:w w:val="115"/>
        </w:rPr>
        <w:t> </w:t>
      </w:r>
      <w:r>
        <w:rPr>
          <w:w w:val="115"/>
        </w:rPr>
        <w:t>than</w:t>
      </w:r>
      <w:r>
        <w:rPr>
          <w:spacing w:val="-6"/>
          <w:w w:val="115"/>
        </w:rPr>
        <w:t> </w:t>
      </w:r>
      <w:r>
        <w:rPr>
          <w:w w:val="115"/>
        </w:rPr>
        <w:t>mean</w:t>
      </w:r>
      <w:r>
        <w:rPr>
          <w:spacing w:val="27"/>
          <w:w w:val="113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sample</w:t>
      </w:r>
      <w:r>
        <w:rPr>
          <w:spacing w:val="-23"/>
          <w:w w:val="115"/>
        </w:rPr>
        <w:t> </w:t>
      </w:r>
      <w:r>
        <w:rPr>
          <w:w w:val="115"/>
        </w:rPr>
        <w:t>size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w w:val="115"/>
        </w:rPr>
        <w:t>categories</w:t>
      </w:r>
      <w:r>
        <w:rPr>
          <w:spacing w:val="-24"/>
          <w:w w:val="115"/>
        </w:rPr>
        <w:t> </w:t>
      </w:r>
      <w:r>
        <w:rPr>
          <w:w w:val="115"/>
        </w:rPr>
        <w:t>at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3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-24"/>
          <w:w w:val="115"/>
        </w:rPr>
        <w:t> </w:t>
      </w:r>
      <w:r>
        <w:rPr>
          <w:w w:val="115"/>
        </w:rPr>
        <w:t>size</w:t>
      </w:r>
      <w:r>
        <w:rPr>
          <w:spacing w:val="-23"/>
          <w:w w:val="115"/>
        </w:rPr>
        <w:t> </w:t>
      </w:r>
      <w:r>
        <w:rPr>
          <w:w w:val="115"/>
        </w:rPr>
        <w:t>for</w:t>
      </w:r>
      <w:r>
        <w:rPr>
          <w:spacing w:val="27"/>
          <w:w w:val="104"/>
        </w:rPr>
        <w:t> </w:t>
      </w:r>
      <w:r>
        <w:rPr>
          <w:spacing w:val="1"/>
          <w:w w:val="115"/>
        </w:rPr>
        <w:t>model</w:t>
      </w:r>
      <w:r>
        <w:rPr>
          <w:spacing w:val="-10"/>
          <w:w w:val="115"/>
        </w:rPr>
        <w:t> </w:t>
      </w:r>
      <w:r>
        <w:rPr>
          <w:w w:val="115"/>
        </w:rPr>
        <w:t>2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6</w:t>
      </w:r>
      <w:r>
        <w:rPr>
          <w:spacing w:val="-10"/>
          <w:w w:val="115"/>
        </w:rPr>
        <w:t> </w:t>
      </w:r>
      <w:r>
        <w:rPr>
          <w:w w:val="115"/>
        </w:rPr>
        <w:t>seem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decrease</w:t>
      </w:r>
      <w:r>
        <w:rPr>
          <w:spacing w:val="-9"/>
          <w:w w:val="115"/>
        </w:rPr>
        <w:t> </w:t>
      </w:r>
      <w:r>
        <w:rPr>
          <w:w w:val="115"/>
        </w:rPr>
        <w:t>as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9"/>
          <w:w w:val="115"/>
        </w:rPr>
        <w:t> </w:t>
      </w:r>
      <w:r>
        <w:rPr>
          <w:w w:val="115"/>
        </w:rPr>
        <w:t>increase,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-9"/>
          <w:w w:val="115"/>
        </w:rPr>
        <w:t> </w:t>
      </w:r>
      <w:r>
        <w:rPr>
          <w:w w:val="115"/>
        </w:rPr>
        <w:t>made</w:t>
      </w:r>
      <w:r>
        <w:rPr>
          <w:spacing w:val="-10"/>
          <w:w w:val="115"/>
        </w:rPr>
        <w:t> </w:t>
      </w:r>
      <w:r>
        <w:rPr>
          <w:w w:val="115"/>
        </w:rPr>
        <w:t>sense</w:t>
      </w:r>
      <w:r>
        <w:rPr>
          <w:spacing w:val="37"/>
          <w:w w:val="108"/>
        </w:rPr>
        <w:t> </w:t>
      </w:r>
      <w:r>
        <w:rPr>
          <w:w w:val="115"/>
        </w:rPr>
        <w:t>because</w:t>
      </w:r>
      <w:r>
        <w:rPr>
          <w:spacing w:val="-14"/>
          <w:w w:val="115"/>
        </w:rPr>
        <w:t> </w:t>
      </w:r>
      <w:r>
        <w:rPr>
          <w:w w:val="115"/>
        </w:rPr>
        <w:t>due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aggregation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constrain</w:t>
      </w:r>
      <w:r>
        <w:rPr>
          <w:spacing w:val="-1"/>
          <w:w w:val="115"/>
        </w:rPr>
        <w:t>ts,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4"/>
          <w:w w:val="115"/>
        </w:rPr>
        <w:t> </w:t>
      </w:r>
      <w:r>
        <w:rPr>
          <w:w w:val="115"/>
        </w:rPr>
        <w:t>at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hierarchy</w:t>
      </w:r>
      <w:r>
        <w:rPr>
          <w:spacing w:val="-15"/>
          <w:w w:val="115"/>
        </w:rPr>
        <w:t> </w:t>
      </w:r>
      <w:r>
        <w:rPr>
          <w:w w:val="115"/>
        </w:rPr>
        <w:t>tend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47"/>
          <w:w w:val="117"/>
        </w:rPr>
        <w:t> </w:t>
      </w:r>
      <w:r>
        <w:rPr>
          <w:spacing w:val="3"/>
          <w:w w:val="115"/>
        </w:rPr>
        <w:t>be</w:t>
      </w:r>
      <w:r>
        <w:rPr>
          <w:spacing w:val="-17"/>
          <w:w w:val="115"/>
        </w:rPr>
        <w:t> </w:t>
      </w:r>
      <w:r>
        <w:rPr>
          <w:w w:val="115"/>
        </w:rPr>
        <w:t>smaller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less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</w:t>
      </w:r>
      <w:r>
        <w:rPr>
          <w:spacing w:val="-3"/>
          <w:w w:val="115"/>
        </w:rPr>
        <w:t>ble,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this</w:t>
      </w:r>
      <w:r>
        <w:rPr>
          <w:spacing w:val="-16"/>
          <w:w w:val="115"/>
        </w:rPr>
        <w:t> </w:t>
      </w:r>
      <w:r>
        <w:rPr>
          <w:w w:val="115"/>
        </w:rPr>
        <w:t>will</w:t>
      </w:r>
      <w:r>
        <w:rPr>
          <w:spacing w:val="-16"/>
          <w:w w:val="115"/>
        </w:rPr>
        <w:t> </w:t>
      </w:r>
      <w:r>
        <w:rPr>
          <w:w w:val="115"/>
        </w:rPr>
        <w:t>produce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7"/>
          <w:w w:val="115"/>
        </w:rPr>
        <w:t> </w:t>
      </w:r>
      <w:r>
        <w:rPr>
          <w:w w:val="115"/>
        </w:rPr>
        <w:t>stronger</w:t>
      </w:r>
      <w:r>
        <w:rPr>
          <w:spacing w:val="-15"/>
          <w:w w:val="115"/>
        </w:rPr>
        <w:t> </w:t>
      </w:r>
      <w:r>
        <w:rPr>
          <w:w w:val="115"/>
        </w:rPr>
        <w:t>autocorrelation</w:t>
      </w:r>
      <w:r>
        <w:rPr>
          <w:spacing w:val="-16"/>
          <w:w w:val="115"/>
        </w:rPr>
        <w:t> </w:t>
      </w:r>
      <w:r>
        <w:rPr>
          <w:w w:val="115"/>
        </w:rPr>
        <w:t>during</w:t>
      </w:r>
      <w:r>
        <w:rPr>
          <w:spacing w:val="34"/>
          <w:w w:val="111"/>
        </w:rPr>
        <w:t> </w:t>
      </w:r>
      <w:r>
        <w:rPr>
          <w:w w:val="115"/>
        </w:rPr>
        <w:t>the</w:t>
      </w:r>
      <w:r>
        <w:rPr>
          <w:spacing w:val="-39"/>
          <w:w w:val="115"/>
        </w:rPr>
        <w:t> </w:t>
      </w:r>
      <w:r>
        <w:rPr>
          <w:w w:val="115"/>
        </w:rPr>
        <w:t>MCMC</w:t>
      </w:r>
      <w:r>
        <w:rPr>
          <w:spacing w:val="-39"/>
          <w:w w:val="115"/>
        </w:rPr>
        <w:t> </w:t>
      </w:r>
      <w:r>
        <w:rPr>
          <w:w w:val="115"/>
        </w:rPr>
        <w:t>process.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2"/>
        <w:rPr>
          <w:rFonts w:ascii="PMingLiU" w:hAnsi="PMingLiU" w:cs="PMingLiU" w:eastAsia="PMingLiU"/>
          <w:sz w:val="26"/>
          <w:szCs w:val="26"/>
        </w:rPr>
      </w:pPr>
    </w:p>
    <w:p>
      <w:pPr>
        <w:tabs>
          <w:tab w:pos="1741" w:val="left" w:leader="none"/>
          <w:tab w:pos="3483" w:val="left" w:leader="none"/>
          <w:tab w:pos="5225" w:val="left" w:leader="none"/>
        </w:tabs>
        <w:spacing w:before="86"/>
        <w:ind w:left="0" w:right="1773" w:firstLine="0"/>
        <w:jc w:val="center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85.790489pt;margin-top:-174.562195pt;width:407.1pt;height:177.4pt;mso-position-horizontal-relative:page;mso-position-vertical-relative:paragraph;z-index:3592" coordorigin="1716,-3491" coordsize="8142,3548">
            <v:group style="position:absolute;left:1720;top:-26;width:57;height:2" coordorigin="1720,-26" coordsize="57,2">
              <v:shape style="position:absolute;left:1720;top:-26;width:57;height:2" coordorigin="1720,-26" coordsize="57,0" path="m1776,-26l1720,-26e" filled="false" stroked="true" strokeweight=".371318pt" strokecolor="#000000">
                <v:path arrowok="t"/>
              </v:shape>
            </v:group>
            <v:group style="position:absolute;left:1720;top:-140;width:57;height:2" coordorigin="1720,-140" coordsize="57,2">
              <v:shape style="position:absolute;left:1720;top:-140;width:57;height:2" coordorigin="1720,-140" coordsize="57,0" path="m1776,-140l1720,-140e" filled="false" stroked="true" strokeweight=".371318pt" strokecolor="#000000">
                <v:path arrowok="t"/>
              </v:shape>
            </v:group>
            <v:group style="position:absolute;left:1720;top:-254;width:57;height:2" coordorigin="1720,-254" coordsize="57,2">
              <v:shape style="position:absolute;left:1720;top:-254;width:57;height:2" coordorigin="1720,-254" coordsize="57,0" path="m1776,-254l1720,-254e" filled="false" stroked="true" strokeweight=".371318pt" strokecolor="#000000">
                <v:path arrowok="t"/>
              </v:shape>
            </v:group>
            <v:group style="position:absolute;left:1720;top:-368;width:57;height:2" coordorigin="1720,-368" coordsize="57,2">
              <v:shape style="position:absolute;left:1720;top:-368;width:57;height:2" coordorigin="1720,-368" coordsize="57,0" path="m1776,-368l1720,-368e" filled="false" stroked="true" strokeweight=".371318pt" strokecolor="#000000">
                <v:path arrowok="t"/>
              </v:shape>
            </v:group>
            <v:group style="position:absolute;left:1720;top:-483;width:57;height:2" coordorigin="1720,-483" coordsize="57,2">
              <v:shape style="position:absolute;left:1720;top:-483;width:57;height:2" coordorigin="1720,-483" coordsize="57,0" path="m1776,-483l1720,-483e" filled="false" stroked="true" strokeweight=".371318pt" strokecolor="#000000">
                <v:path arrowok="t"/>
              </v:shape>
            </v:group>
            <v:group style="position:absolute;left:3270;top:-3;width:2;height:57" coordorigin="3270,-3" coordsize="2,57">
              <v:shape style="position:absolute;left:3270;top:-3;width:2;height:57" coordorigin="3270,-3" coordsize="0,57" path="m3270,-3l3270,53e" filled="false" stroked="true" strokeweight=".371318pt" strokecolor="#000000">
                <v:path arrowok="t"/>
              </v:shape>
            </v:group>
            <v:group style="position:absolute;left:5011;top:-3;width:2;height:57" coordorigin="5011,-3" coordsize="2,57">
              <v:shape style="position:absolute;left:5011;top:-3;width:2;height:57" coordorigin="5011,-3" coordsize="0,57" path="m5011,-3l5011,53e" filled="false" stroked="true" strokeweight=".371318pt" strokecolor="#000000">
                <v:path arrowok="t"/>
              </v:shape>
            </v:group>
            <v:group style="position:absolute;left:6753;top:-3;width:2;height:57" coordorigin="6753,-3" coordsize="2,57">
              <v:shape style="position:absolute;left:6753;top:-3;width:2;height:57" coordorigin="6753,-3" coordsize="0,57" path="m6753,-3l6753,53e" filled="false" stroked="true" strokeweight=".371318pt" strokecolor="#000000">
                <v:path arrowok="t"/>
              </v:shape>
            </v:group>
            <v:group style="position:absolute;left:8495;top:-3;width:2;height:57" coordorigin="8495,-3" coordsize="2,57">
              <v:shape style="position:absolute;left:8495;top:-3;width:2;height:57" coordorigin="8495,-3" coordsize="0,57" path="m8495,-3l8495,53e" filled="false" stroked="true" strokeweight=".371318pt" strokecolor="#000000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0080ff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ff00ff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006400">
                <v:path arrowok="t"/>
              </v:shape>
            </v:group>
            <v:group style="position:absolute;left:1918;top:-575;width:7936;height:572" coordorigin="1918,-575" coordsize="7936,572">
              <v:shape style="position:absolute;left:1918;top:-575;width:7936;height:572" coordorigin="1918,-575" coordsize="7936,572" path="m1918,-3l9854,-3,9854,-575,1918,-575,1918,-3xe" filled="false" stroked="true" strokeweight=".371318pt" strokecolor="#000000">
                <v:path arrowok="t"/>
              </v:shape>
            </v:group>
            <v:group style="position:absolute;left:1776;top:-575;width:143;height:572" coordorigin="1776,-575" coordsize="143,572">
              <v:shape style="position:absolute;left:1776;top:-575;width:143;height:572" coordorigin="1776,-575" coordsize="143,572" path="m1776,-3l1918,-3,1918,-575,1776,-575,1776,-3xe" filled="true" fillcolor="#87ceeb" stroked="false">
                <v:path arrowok="t"/>
                <v:fill type="solid"/>
              </v:shape>
            </v:group>
            <v:group style="position:absolute;left:1776;top:-575;width:143;height:572" coordorigin="1776,-575" coordsize="143,572">
              <v:shape style="position:absolute;left:1776;top:-575;width:143;height:572" coordorigin="1776,-575" coordsize="143,572" path="m1776,-3l1918,-3,1918,-575,1776,-575,1776,-3xe" filled="false" stroked="true" strokeweight=".371318pt" strokecolor="#000000">
                <v:path arrowok="t"/>
              </v:shape>
            </v:group>
            <v:group style="position:absolute;left:1720;top:-597;width:57;height:2" coordorigin="1720,-597" coordsize="57,2">
              <v:shape style="position:absolute;left:1720;top:-597;width:57;height:2" coordorigin="1720,-597" coordsize="57,0" path="m1776,-597l1720,-597e" filled="false" stroked="true" strokeweight=".371318pt" strokecolor="#000000">
                <v:path arrowok="t"/>
              </v:shape>
            </v:group>
            <v:group style="position:absolute;left:2406;top:-1111;width:6961;height:484" coordorigin="2406,-1111" coordsize="6961,484">
              <v:shape style="position:absolute;left:2406;top:-1111;width:6961;height:484" coordorigin="2406,-1111" coordsize="6961,484" path="m2406,-817l2412,-830,2419,-738,2426,-748,2433,-800,2440,-767,2447,-827,2454,-797,2461,-656,2468,-822,2475,-776,2482,-772,2489,-801,2496,-767,2503,-732,2510,-733,2517,-906,2524,-761,2531,-927,2538,-761,2545,-728,2552,-793,2559,-775,2566,-824,2573,-817,2580,-753,2587,-798,2594,-859,2601,-845,2608,-782,2615,-755,2621,-722,2629,-830,2635,-925,2642,-911,2649,-858,2656,-816,2663,-816,2670,-788,2677,-836,2684,-653,2691,-717,2698,-826,2705,-818,2712,-745,2719,-818,2726,-782,2733,-763,2740,-864,2747,-793,2754,-730,2761,-750,2768,-748,2775,-726,2782,-818,2789,-699,2796,-901,2803,-862,2810,-827,2817,-810,2824,-863,2831,-792,2838,-879,2844,-829,2851,-775,2858,-816,2865,-791,2872,-802,2879,-760,2886,-765,2893,-792,2900,-784,2907,-807,2914,-878,2921,-781,2928,-898,2935,-875,2942,-915,2949,-916,2956,-905,2963,-768,2970,-725,2977,-746,2984,-757,2991,-753,2998,-875,3005,-844,3012,-778,3019,-751,3026,-857,3033,-860,3040,-901,3047,-837,3053,-872,3060,-874,3067,-889,3074,-831,3081,-682,3088,-746,3095,-781,3102,-743,3109,-661,3116,-852,3123,-949,3130,-865,3137,-765,3144,-849,3151,-734,3158,-826,3165,-729,3172,-718,3179,-852,3186,-703,3193,-806,3200,-805,3207,-784,3214,-801,3221,-715,3228,-812,3235,-864,3242,-844,3249,-715,3256,-768,3263,-826,3270,-789,3276,-805,3283,-657,3290,-710,3297,-850,3304,-800,3311,-677,3318,-717,3325,-845,3332,-715,3339,-759,3346,-814,3353,-783,3360,-843,3367,-807,3374,-796,3381,-806,3388,-835,3395,-816,3402,-779,3409,-857,3416,-739,3423,-779,3430,-812,3437,-890,3444,-682,3451,-829,3458,-783,3465,-735,3472,-871,3479,-829,3486,-753,3492,-760,3499,-760,3506,-704,3513,-861,3520,-923,3527,-733,3534,-834,3541,-730,3548,-893,3555,-857,3562,-827,3569,-794,3576,-771,3583,-885,3590,-923,3597,-746,3604,-850,3611,-795,3618,-675,3625,-776,3632,-735,3639,-822,3646,-845,3653,-706,3660,-765,3667,-803,3674,-705,3681,-826,3688,-735,3695,-745,3701,-839,3708,-749,3715,-887,3722,-812,3729,-848,3736,-753,3743,-869,3750,-848,3757,-851,3764,-746,3771,-811,3778,-901,3785,-842,3792,-819,3799,-761,3806,-885,3813,-833,3820,-700,3827,-760,3834,-907,3841,-880,3848,-807,3855,-758,3862,-743,3869,-736,3876,-818,3883,-923,3890,-882,3897,-788,3904,-796,3911,-760,3918,-815,3924,-794,3931,-732,3938,-803,3945,-795,3952,-673,3959,-895,3966,-751,3973,-966,3980,-909,3987,-932,3994,-772,4001,-737,4008,-724,4015,-797,4022,-793,4029,-693,4036,-801,4043,-735,4050,-800,4057,-930,4064,-717,4071,-788,4078,-1111,4085,-814,4092,-853,4099,-808,4106,-683,4113,-764,4120,-786,4127,-869,4133,-816,4141,-838,4147,-792,4154,-825,4161,-798,4168,-768,4175,-834,4182,-796,4189,-751,4196,-741,4203,-941,4210,-876,4217,-817,4224,-845,4231,-815,4238,-773,4245,-860,4252,-781,4259,-969,4266,-895,4273,-739,4280,-690,4287,-772,4294,-833,4301,-777,4308,-820,4315,-809,4322,-746,4329,-763,4336,-801,4343,-813,4350,-825,4356,-778,4364,-823,4370,-791,4377,-720,4384,-895,4391,-819,4398,-852,4405,-879,4412,-735,4419,-743,4426,-828,4433,-795,4440,-792,4447,-761,4454,-828,4461,-850,4468,-887,4475,-801,4482,-657,4489,-805,4496,-872,4503,-899,4510,-851,4517,-800,4524,-778,4531,-690,4538,-773,4545,-861,4552,-802,4559,-790,4565,-784,4573,-804,4579,-891,4586,-837,4593,-873,4600,-762,4607,-711,4614,-779,4621,-720,4628,-865,4635,-807,4642,-676,4649,-838,4656,-827,4663,-779,4670,-755,4677,-868,4684,-843,4691,-913,4698,-789,4705,-854,4712,-774,4719,-881,4726,-844,4733,-739,4740,-790,4747,-686,4754,-785,4761,-750,4768,-811,4775,-767,4782,-727,4788,-822,4796,-860,4802,-722,4809,-703,4816,-770,4823,-796,4830,-728,4837,-800,4844,-791,4851,-754,4858,-873,4865,-783,4872,-827,4879,-798,4886,-871,4893,-909,4900,-814,4907,-958,4914,-731,4921,-812,4928,-861,4935,-864,4942,-772,4949,-735,4956,-776,4963,-758,4970,-817,4977,-779,4984,-803,4991,-920,4998,-707,5005,-768,5011,-735,5018,-781,5025,-757,5032,-742,5039,-806,5046,-891,5053,-869,5060,-753,5067,-785,5074,-820,5081,-755,5088,-738,5095,-798,5102,-795,5109,-766,5116,-753,5123,-719,5130,-742,5137,-777,5144,-741,5151,-914,5158,-887,5165,-691,5172,-853,5179,-802,5186,-802,5193,-806,5200,-693,5207,-824,5214,-782,5221,-695,5227,-942,5234,-905,5241,-690,5248,-861,5255,-698,5262,-780,5269,-872,5276,-782,5283,-832,5290,-796,5297,-783,5304,-813,5311,-693,5318,-824,5325,-707,5332,-743,5339,-747,5346,-920,5353,-802,5360,-793,5367,-935,5374,-776,5381,-805,5388,-852,5395,-808,5402,-723,5409,-850,5416,-749,5423,-782,5430,-750,5437,-964,5443,-754,5450,-901,5457,-849,5464,-892,5471,-851,5478,-792,5485,-716,5492,-812,5499,-886,5506,-737,5513,-745,5520,-762,5527,-671,5534,-690,5541,-686,5548,-773,5555,-775,5562,-647,5569,-803,5576,-834,5583,-722,5590,-867,5597,-828,5604,-834,5611,-805,5618,-751,5625,-725,5632,-772,5639,-764,5646,-837,5653,-782,5659,-793,5666,-785,5673,-808,5680,-798,5687,-725,5694,-819,5701,-672,5708,-811,5715,-743,5722,-902,5729,-861,5736,-894,5743,-793,5750,-876,5757,-798,5764,-705,5771,-761,5778,-712,5785,-865,5792,-731,5799,-765,5806,-859,5813,-930,5820,-676,5827,-759,5834,-933,5841,-973,5848,-669,5855,-825,5862,-816,5868,-730,5876,-828,5882,-896,5889,-779,5896,-817,5903,-714,5910,-769,5917,-899,5924,-780,5931,-761,5938,-780,5945,-700,5952,-794,5959,-761,5966,-830,5973,-853,5980,-750,5987,-891,5994,-748,6001,-770,6008,-751,6015,-807,6022,-716,6029,-836,6036,-755,6043,-706,6050,-801,6057,-848,6064,-791,6071,-770,6078,-888,6085,-909,6091,-800,6098,-837,6105,-719,6112,-741,6119,-783,6126,-734,6133,-834,6140,-899,6147,-870,6154,-700,6161,-823,6168,-735,6175,-775,6182,-1072,6189,-760,6196,-788,6203,-913,6210,-760,6217,-812,6224,-893,6231,-824,6238,-817,6245,-774,6252,-854,6259,-736,6266,-789,6273,-763,6280,-889,6287,-802,6294,-800,6300,-773,6308,-745,6314,-759,6321,-827,6328,-755,6335,-849,6342,-798,6349,-844,6356,-767,6363,-755,6370,-759,6377,-764,6384,-739,6391,-843,6398,-739,6405,-752,6412,-973,6419,-798,6426,-808,6433,-831,6440,-710,6447,-696,6454,-842,6461,-813,6468,-773,6475,-747,6482,-814,6489,-750,6496,-833,6503,-762,6510,-855,6517,-839,6523,-873,6531,-701,6537,-816,6544,-772,6551,-899,6558,-776,6565,-936,6572,-822,6579,-745,6586,-721,6593,-814,6600,-794,6607,-845,6614,-809,6621,-792,6628,-888,6635,-703,6642,-808,6649,-896,6656,-753,6663,-745,6670,-851,6677,-785,6684,-764,6691,-861,6698,-827,6705,-689,6712,-750,6719,-724,6726,-725,6733,-756,6740,-821,6746,-802,6753,-770,6760,-800,6767,-954,6774,-835,6781,-729,6788,-722,6795,-639,6802,-804,6809,-838,6816,-798,6823,-727,6830,-736,6837,-663,6844,-860,6851,-711,6858,-826,6865,-868,6872,-768,6879,-842,6886,-852,6893,-834,6900,-802,6907,-773,6914,-774,6921,-769,6928,-840,6935,-847,6942,-776,6949,-787,6955,-786,6963,-827,6969,-839,6976,-784,6983,-765,6990,-807,6997,-919,7004,-807,7011,-878,7018,-791,7025,-722,7032,-768,7039,-798,7046,-962,7053,-800,7060,-786,7067,-846,7074,-766,7081,-819,7088,-913,7095,-640,7102,-778,7109,-808,7116,-823,7123,-761,7130,-878,7137,-792,7144,-916,7151,-825,7158,-785,7165,-803,7172,-749,7178,-817,7185,-730,7192,-831,7199,-812,7206,-819,7213,-781,7220,-725,7227,-823,7234,-742,7241,-845,7248,-779,7255,-719,7262,-845,7269,-797,7276,-886,7283,-842,7290,-880,7297,-846,7304,-702,7311,-684,7318,-853,7325,-834,7332,-872,7339,-817,7346,-682,7353,-754,7360,-885,7367,-862,7374,-824,7381,-728,7388,-950,7394,-837,7401,-890,7408,-822,7415,-865,7422,-784,7429,-804,7436,-802,7443,-810,7450,-847,7457,-813,7464,-843,7471,-827,7478,-874,7485,-818,7492,-786,7499,-794,7506,-786,7513,-822,7520,-783,7527,-881,7534,-885,7541,-773,7548,-817,7555,-725,7562,-759,7569,-698,7576,-812,7583,-789,7590,-863,7597,-822,7604,-860,7610,-741,7617,-787,7624,-959,7631,-865,7638,-833,7645,-941,7652,-698,7659,-827,7666,-876,7673,-678,7680,-794,7687,-940,7694,-750,7701,-756,7708,-823,7715,-850,7722,-862,7729,-885,7736,-763,7743,-788,7750,-725,7757,-698,7764,-759,7771,-977,7778,-965,7785,-679,7792,-772,7799,-758,7806,-793,7813,-861,7820,-757,7826,-791,7833,-800,7840,-786,7847,-683,7854,-738,7861,-842,7868,-745,7875,-634,7882,-776,7889,-783,7896,-830,7903,-811,7910,-827,7917,-800,7924,-736,7931,-779,7938,-686,7945,-812,7952,-838,7959,-753,7966,-791,7973,-847,7980,-806,7987,-825,7994,-697,8001,-732,8008,-848,8015,-861,8022,-846,8029,-817,8035,-799,8043,-872,8049,-828,8056,-713,8063,-688,8070,-757,8077,-752,8084,-841,8091,-883,8098,-723,8105,-668,8112,-759,8119,-768,8126,-820,8133,-717,8140,-805,8147,-880,8154,-782,8161,-840,8168,-799,8175,-820,8182,-808,8189,-804,8196,-784,8203,-821,8210,-769,8217,-839,8224,-853,8231,-736,8238,-815,8245,-904,8252,-797,8258,-802,8266,-872,8272,-788,8279,-821,8286,-870,8293,-729,8300,-960,8307,-858,8314,-635,8321,-707,8328,-752,8335,-792,8342,-761,8349,-682,8356,-775,8363,-828,8370,-828,8377,-736,8384,-928,8391,-768,8398,-825,8405,-854,8412,-792,8419,-778,8426,-805,8433,-771,8440,-729,8447,-773,8454,-829,8461,-899,8468,-845,8475,-918,8481,-856,8488,-789,8495,-863,8502,-735,8509,-790,8516,-803,8523,-744,8530,-870,8537,-835,8544,-746,8551,-843,8558,-777,8565,-778,8572,-767,8579,-906,8586,-708,8593,-921,8600,-882,8607,-844,8614,-835,8621,-789,8628,-858,8635,-910,8642,-810,8649,-792,8656,-759,8663,-712,8670,-845,8677,-740,8684,-776,8690,-810,8698,-728,8704,-879,8711,-799,8718,-746,8725,-781,8732,-708,8739,-868,8746,-813,8753,-894,8760,-756,8767,-838,8774,-837,8781,-728,8788,-834,8795,-770,8802,-743,8809,-784,8816,-667,8823,-778,8830,-754,8837,-775,8844,-751,8851,-804,8858,-792,8865,-841,8872,-754,8879,-757,8886,-726,8893,-851,8900,-839,8907,-832,8913,-696,8920,-770,8927,-900,8934,-765,8941,-800,8948,-627,8955,-888,8962,-822,8969,-784,8976,-824,8983,-795,8990,-799,8997,-647,9004,-788,9011,-787,9018,-947,9025,-715,9032,-697,9039,-711,9046,-982,9053,-875,9060,-908,9067,-751,9074,-903,9081,-973,9088,-814,9095,-844,9102,-687,9109,-818,9116,-765,9123,-811,9129,-768,9136,-783,9143,-858,9150,-824,9157,-879,9164,-779,9171,-825,9178,-865,9185,-714,9192,-776,9199,-782,9206,-749,9213,-830,9220,-773,9227,-842,9234,-681,9241,-884,9248,-838,9255,-778,9262,-877,9269,-819,9276,-799,9283,-698,9290,-772,9297,-886,9304,-797,9311,-816,9318,-838,9325,-714,9332,-728,9339,-849,9345,-764,9352,-902,9359,-804,9366,-828e" filled="false" stroked="true" strokeweight=".371318pt" strokecolor="#0080ff">
                <v:path arrowok="t"/>
              </v:shape>
            </v:group>
            <v:group style="position:absolute;left:2406;top:-1042;width:6961;height:412" coordorigin="2406,-1042" coordsize="6961,412">
              <v:shape style="position:absolute;left:2406;top:-1042;width:6961;height:412" coordorigin="2406,-1042" coordsize="6961,412" path="m2406,-749l2412,-820,2419,-699,2426,-804,2433,-988,2440,-781,2447,-761,2454,-871,2461,-722,2468,-731,2475,-890,2482,-826,2489,-770,2496,-771,2503,-751,2510,-858,2517,-815,2524,-740,2531,-900,2538,-811,2545,-902,2552,-820,2559,-762,2566,-797,2573,-778,2580,-969,2587,-908,2594,-906,2601,-775,2608,-817,2615,-720,2621,-669,2629,-665,2635,-826,2642,-760,2649,-801,2656,-740,2663,-848,2670,-805,2677,-646,2684,-738,2691,-768,2698,-898,2705,-783,2712,-888,2719,-795,2726,-813,2733,-733,2740,-670,2747,-895,2754,-803,2761,-775,2768,-771,2775,-728,2782,-725,2789,-773,2796,-756,2803,-755,2810,-772,2817,-890,2824,-734,2831,-890,2838,-764,2844,-921,2851,-684,2858,-778,2865,-763,2872,-758,2879,-794,2886,-889,2893,-865,2900,-870,2907,-784,2914,-933,2921,-871,2928,-810,2935,-704,2942,-859,2949,-756,2956,-765,2963,-855,2970,-691,2977,-845,2984,-748,2991,-664,2998,-771,3005,-713,3012,-768,3019,-817,3026,-664,3033,-792,3040,-768,3047,-820,3053,-777,3060,-740,3067,-863,3074,-815,3081,-747,3088,-775,3095,-723,3102,-848,3109,-768,3116,-723,3123,-817,3130,-872,3137,-852,3144,-679,3151,-748,3158,-840,3165,-855,3172,-799,3179,-824,3186,-820,3193,-848,3200,-929,3207,-876,3214,-723,3221,-637,3228,-848,3235,-799,3242,-878,3249,-753,3256,-777,3263,-802,3270,-718,3276,-713,3283,-803,3290,-861,3297,-704,3304,-759,3311,-709,3318,-814,3325,-798,3332,-794,3339,-856,3346,-906,3353,-756,3360,-838,3367,-803,3374,-774,3381,-869,3388,-823,3395,-820,3402,-803,3409,-799,3416,-912,3423,-827,3430,-751,3437,-766,3444,-686,3451,-774,3458,-758,3465,-797,3472,-799,3479,-929,3486,-869,3492,-728,3499,-833,3506,-852,3513,-897,3520,-783,3527,-877,3534,-768,3541,-744,3548,-808,3555,-861,3562,-643,3569,-752,3576,-869,3583,-848,3590,-807,3597,-862,3604,-782,3611,-752,3618,-720,3625,-763,3632,-883,3639,-781,3646,-818,3653,-677,3660,-841,3667,-828,3674,-797,3681,-768,3688,-929,3695,-842,3701,-797,3708,-901,3715,-863,3722,-938,3729,-813,3736,-744,3743,-847,3750,-869,3757,-733,3764,-754,3771,-893,3778,-906,3785,-876,3792,-895,3799,-765,3806,-861,3813,-725,3820,-781,3827,-915,3834,-822,3841,-851,3848,-767,3855,-882,3862,-996,3869,-644,3876,-860,3883,-870,3890,-816,3897,-738,3904,-723,3911,-878,3918,-803,3924,-819,3931,-693,3938,-791,3945,-804,3952,-813,3959,-739,3966,-740,3973,-859,3980,-777,3987,-828,3994,-771,4001,-707,4008,-932,4015,-740,4022,-739,4029,-727,4036,-775,4043,-755,4050,-745,4057,-793,4064,-773,4071,-724,4078,-883,4085,-764,4092,-759,4099,-894,4106,-730,4113,-686,4120,-808,4127,-788,4133,-714,4141,-765,4147,-883,4154,-731,4161,-715,4168,-822,4175,-715,4182,-786,4189,-724,4196,-835,4203,-828,4210,-758,4217,-854,4224,-758,4231,-676,4238,-808,4245,-747,4252,-678,4259,-688,4266,-839,4273,-754,4280,-898,4287,-797,4294,-879,4301,-838,4308,-764,4315,-854,4322,-835,4329,-779,4336,-808,4343,-776,4350,-836,4356,-779,4364,-727,4370,-810,4377,-790,4384,-680,4391,-872,4398,-868,4405,-748,4412,-798,4419,-807,4426,-808,4433,-869,4440,-760,4447,-765,4454,-757,4461,-725,4468,-810,4475,-803,4482,-786,4489,-777,4496,-771,4503,-712,4510,-773,4517,-783,4524,-845,4531,-780,4538,-778,4545,-948,4552,-801,4559,-915,4565,-908,4573,-782,4579,-720,4586,-716,4593,-706,4600,-769,4607,-718,4614,-716,4621,-721,4628,-801,4635,-761,4642,-830,4649,-771,4656,-803,4663,-799,4670,-871,4677,-820,4684,-842,4691,-737,4698,-867,4705,-784,4712,-696,4719,-894,4726,-809,4733,-837,4740,-849,4747,-783,4754,-807,4761,-811,4768,-840,4775,-888,4782,-776,4788,-847,4796,-829,4802,-812,4809,-814,4816,-775,4823,-862,4830,-809,4837,-769,4844,-781,4851,-745,4858,-723,4865,-845,4872,-686,4879,-817,4886,-942,4893,-806,4900,-718,4907,-786,4914,-697,4921,-768,4928,-790,4935,-872,4942,-801,4949,-840,4956,-718,4963,-838,4970,-791,4977,-761,4984,-876,4991,-835,4998,-790,5005,-908,5011,-799,5018,-792,5025,-830,5032,-694,5039,-678,5046,-817,5053,-832,5060,-836,5067,-816,5074,-867,5081,-767,5088,-788,5095,-753,5102,-751,5109,-765,5116,-712,5123,-752,5130,-758,5137,-759,5144,-770,5151,-837,5158,-738,5165,-886,5172,-734,5179,-923,5186,-760,5193,-896,5200,-778,5207,-831,5214,-731,5221,-754,5227,-712,5234,-876,5241,-794,5248,-701,5255,-644,5262,-777,5269,-904,5276,-841,5283,-775,5290,-757,5297,-712,5304,-729,5311,-842,5318,-826,5325,-787,5332,-701,5339,-648,5346,-838,5353,-831,5360,-808,5367,-924,5374,-772,5381,-766,5388,-768,5395,-863,5402,-814,5409,-785,5416,-848,5423,-886,5430,-715,5437,-871,5443,-897,5450,-799,5457,-825,5464,-838,5471,-781,5478,-940,5485,-936,5492,-883,5499,-879,5506,-765,5513,-847,5520,-761,5527,-787,5534,-796,5541,-781,5548,-742,5555,-812,5562,-852,5569,-846,5576,-800,5583,-786,5590,-732,5597,-864,5604,-769,5611,-833,5618,-871,5625,-851,5632,-814,5639,-817,5646,-686,5653,-725,5659,-766,5666,-760,5673,-832,5680,-721,5687,-782,5694,-721,5701,-717,5708,-781,5715,-851,5722,-770,5729,-898,5736,-868,5743,-837,5750,-726,5757,-853,5764,-857,5771,-745,5778,-804,5785,-894,5792,-864,5799,-810,5806,-774,5813,-794,5820,-770,5827,-799,5834,-756,5841,-683,5848,-677,5855,-769,5862,-822,5868,-857,5876,-813,5882,-828,5889,-767,5896,-799,5903,-845,5910,-749,5917,-711,5924,-818,5931,-680,5938,-823,5945,-708,5952,-824,5959,-836,5966,-844,5973,-756,5980,-876,5987,-1007,5994,-749,6001,-888,6008,-713,6015,-804,6022,-800,6029,-836,6036,-822,6043,-838,6050,-760,6057,-817,6064,-815,6071,-846,6078,-831,6085,-792,6091,-835,6098,-756,6105,-860,6112,-976,6119,-746,6126,-742,6133,-751,6140,-798,6147,-908,6154,-827,6161,-844,6168,-844,6175,-814,6182,-785,6189,-786,6196,-946,6203,-742,6210,-732,6217,-932,6224,-904,6231,-778,6238,-741,6245,-775,6252,-831,6259,-730,6266,-770,6273,-696,6280,-816,6287,-899,6294,-765,6300,-789,6308,-787,6314,-701,6321,-867,6328,-822,6335,-852,6342,-691,6349,-744,6356,-778,6363,-686,6370,-815,6377,-842,6384,-709,6391,-964,6398,-740,6405,-878,6412,-690,6419,-855,6426,-739,6433,-726,6440,-850,6447,-814,6454,-873,6461,-818,6468,-925,6475,-741,6482,-881,6489,-883,6496,-944,6503,-859,6510,-770,6517,-806,6523,-753,6531,-824,6537,-890,6544,-856,6551,-830,6558,-805,6565,-805,6572,-874,6579,-782,6586,-817,6593,-862,6600,-814,6607,-777,6614,-930,6621,-870,6628,-809,6635,-864,6642,-716,6649,-892,6656,-714,6663,-770,6670,-765,6677,-790,6684,-739,6691,-813,6698,-860,6705,-787,6712,-897,6719,-907,6726,-811,6733,-829,6740,-804,6746,-674,6753,-865,6760,-801,6767,-805,6774,-770,6781,-852,6788,-765,6795,-801,6802,-820,6809,-764,6816,-731,6823,-729,6830,-757,6837,-759,6844,-846,6851,-809,6858,-828,6865,-902,6872,-884,6879,-751,6886,-774,6893,-722,6900,-766,6907,-785,6914,-735,6921,-807,6928,-755,6935,-811,6942,-834,6949,-815,6955,-840,6963,-740,6969,-777,6976,-774,6983,-889,6990,-944,6997,-946,7004,-706,7011,-939,7018,-737,7025,-832,7032,-744,7039,-824,7046,-778,7053,-780,7060,-769,7067,-754,7074,-929,7081,-748,7088,-734,7095,-805,7102,-680,7109,-784,7116,-818,7123,-864,7130,-872,7137,-842,7144,-814,7151,-677,7158,-686,7165,-906,7172,-693,7178,-669,7185,-786,7192,-795,7199,-758,7206,-713,7213,-708,7220,-833,7227,-713,7234,-823,7241,-780,7248,-799,7255,-758,7262,-777,7269,-952,7276,-862,7283,-862,7290,-835,7297,-767,7304,-866,7311,-889,7318,-778,7325,-949,7332,-944,7339,-833,7346,-757,7353,-828,7360,-790,7367,-890,7374,-834,7381,-695,7388,-871,7394,-863,7401,-958,7408,-824,7415,-831,7422,-655,7429,-864,7436,-854,7443,-798,7450,-843,7457,-722,7464,-863,7471,-828,7478,-789,7485,-822,7492,-793,7499,-718,7506,-868,7513,-812,7520,-823,7527,-683,7534,-830,7541,-856,7548,-972,7555,-821,7562,-750,7569,-731,7576,-758,7583,-810,7590,-733,7597,-869,7604,-766,7610,-817,7617,-1029,7624,-857,7631,-786,7638,-825,7645,-845,7652,-755,7659,-834,7666,-826,7673,-694,7680,-744,7687,-751,7694,-734,7701,-855,7708,-716,7715,-892,7722,-837,7729,-801,7736,-726,7743,-831,7750,-828,7757,-794,7764,-750,7771,-726,7778,-743,7785,-931,7792,-998,7799,-800,7806,-698,7813,-714,7820,-723,7826,-901,7833,-699,7840,-865,7847,-763,7854,-837,7861,-857,7868,-749,7875,-768,7882,-686,7889,-836,7896,-722,7903,-747,7910,-800,7917,-760,7924,-903,7931,-708,7938,-772,7945,-949,7952,-848,7959,-750,7966,-751,7973,-946,7980,-811,7987,-839,7994,-864,8001,-874,8008,-855,8015,-703,8022,-844,8029,-725,8035,-748,8043,-931,8049,-839,8056,-660,8063,-708,8070,-795,8077,-706,8084,-886,8091,-722,8098,-824,8105,-796,8112,-787,8119,-844,8126,-892,8133,-787,8140,-676,8147,-755,8154,-631,8161,-687,8168,-805,8175,-800,8182,-707,8189,-812,8196,-794,8203,-748,8210,-717,8217,-741,8224,-741,8231,-746,8238,-723,8245,-832,8252,-871,8258,-834,8266,-707,8272,-810,8279,-984,8286,-802,8293,-883,8300,-1042,8307,-746,8314,-800,8321,-655,8328,-762,8335,-882,8342,-717,8349,-794,8356,-667,8363,-775,8370,-906,8377,-770,8384,-860,8391,-842,8398,-706,8405,-879,8412,-793,8419,-708,8426,-775,8433,-788,8440,-777,8447,-758,8454,-708,8461,-793,8468,-869,8475,-647,8481,-822,8488,-827,8495,-816,8502,-894,8509,-760,8516,-828,8523,-825,8530,-902,8537,-785,8544,-804,8551,-738,8558,-840,8565,-739,8572,-866,8579,-910,8586,-734,8593,-808,8600,-761,8607,-738,8614,-785,8621,-716,8628,-784,8635,-731,8642,-757,8649,-820,8656,-804,8663,-681,8670,-789,8677,-739,8684,-805,8690,-841,8698,-869,8704,-727,8711,-768,8718,-764,8725,-732,8732,-688,8739,-719,8746,-828,8753,-715,8760,-859,8767,-738,8774,-792,8781,-803,8788,-705,8795,-721,8802,-843,8809,-902,8816,-748,8823,-888,8830,-766,8837,-757,8844,-828,8851,-677,8858,-694,8865,-915,8872,-889,8879,-792,8886,-797,8893,-774,8900,-851,8907,-766,8913,-830,8920,-816,8927,-829,8934,-825,8941,-953,8948,-827,8955,-808,8962,-814,8969,-902,8976,-681,8983,-768,8990,-776,8997,-876,9004,-793,9011,-790,9018,-788,9025,-867,9032,-914,9039,-883,9046,-808,9053,-815,9060,-831,9067,-879,9074,-876,9081,-838,9088,-714,9095,-805,9102,-771,9109,-859,9116,-884,9123,-724,9129,-774,9136,-799,9143,-781,9150,-814,9157,-786,9164,-831,9171,-718,9178,-763,9185,-863,9192,-766,9199,-897,9206,-804,9213,-749,9220,-858,9227,-807,9234,-740,9241,-706,9248,-881,9255,-831,9262,-823,9269,-741,9276,-837,9283,-913,9290,-732,9297,-815,9304,-859,9311,-746,9318,-763,9325,-760,9332,-733,9339,-834,9345,-823,9352,-785,9359,-855,9366,-777e" filled="false" stroked="true" strokeweight=".371318pt" strokecolor="#ff00ff">
                <v:path arrowok="t"/>
              </v:shape>
            </v:group>
            <v:group style="position:absolute;left:2406;top:-1056;width:6961;height:446" coordorigin="2406,-1056" coordsize="6961,446">
              <v:shape style="position:absolute;left:2406;top:-1056;width:6961;height:446" coordorigin="2406,-1056" coordsize="6961,446" path="m2406,-756l2412,-823,2419,-715,2426,-786,2433,-818,2440,-743,2447,-771,2454,-897,2461,-847,2468,-897,2475,-780,2482,-811,2489,-803,2496,-939,2503,-684,2510,-689,2517,-889,2524,-733,2531,-883,2538,-819,2545,-730,2552,-808,2559,-788,2566,-798,2573,-693,2580,-795,2587,-713,2594,-699,2601,-737,2608,-904,2615,-832,2621,-820,2629,-782,2635,-825,2642,-889,2649,-755,2656,-781,2663,-789,2670,-870,2677,-857,2684,-744,2691,-915,2698,-702,2705,-762,2712,-779,2719,-794,2726,-750,2733,-825,2740,-762,2747,-778,2754,-784,2761,-690,2768,-707,2775,-821,2782,-714,2789,-782,2796,-765,2803,-805,2810,-834,2817,-844,2824,-879,2831,-868,2838,-874,2844,-830,2851,-742,2858,-704,2865,-725,2872,-761,2879,-768,2886,-837,2893,-854,2900,-727,2907,-805,2914,-772,2921,-850,2928,-779,2935,-726,2942,-916,2949,-790,2956,-914,2963,-742,2970,-789,2977,-769,2984,-813,2991,-822,2998,-711,3005,-654,3012,-718,3019,-1010,3026,-880,3033,-839,3040,-768,3047,-748,3053,-789,3060,-808,3067,-810,3074,-759,3081,-764,3088,-738,3095,-887,3102,-816,3109,-865,3116,-772,3123,-802,3130,-782,3137,-763,3144,-910,3151,-694,3158,-797,3165,-769,3172,-700,3179,-900,3186,-688,3193,-692,3200,-805,3207,-783,3214,-838,3221,-870,3228,-919,3235,-876,3242,-754,3249,-649,3256,-908,3263,-794,3270,-744,3276,-756,3283,-845,3290,-789,3297,-842,3304,-746,3311,-796,3318,-741,3325,-770,3332,-751,3339,-924,3346,-855,3353,-767,3360,-784,3367,-816,3374,-846,3381,-711,3388,-823,3395,-735,3402,-810,3409,-929,3416,-811,3423,-887,3430,-797,3437,-819,3444,-729,3451,-840,3458,-794,3465,-891,3472,-763,3479,-781,3486,-758,3492,-733,3499,-814,3506,-857,3513,-780,3520,-795,3527,-718,3534,-973,3541,-702,3548,-833,3555,-883,3562,-866,3569,-784,3576,-748,3583,-763,3590,-683,3597,-717,3604,-904,3611,-675,3618,-682,3625,-853,3632,-765,3639,-731,3646,-837,3653,-718,3660,-831,3667,-844,3674,-882,3681,-705,3688,-728,3695,-744,3701,-889,3708,-774,3715,-827,3722,-718,3729,-819,3736,-713,3743,-787,3750,-678,3757,-769,3764,-747,3771,-825,3778,-869,3785,-734,3792,-744,3799,-761,3806,-821,3813,-886,3820,-752,3827,-785,3834,-769,3841,-817,3848,-779,3855,-865,3862,-815,3869,-828,3876,-698,3883,-798,3890,-729,3897,-758,3904,-727,3911,-763,3918,-918,3924,-829,3931,-844,3938,-775,3945,-881,3952,-893,3959,-855,3966,-878,3973,-699,3980,-847,3987,-775,3994,-823,4001,-803,4008,-849,4015,-779,4022,-762,4029,-775,4036,-787,4043,-824,4050,-885,4057,-859,4064,-793,4071,-833,4078,-847,4085,-818,4092,-789,4099,-869,4106,-729,4113,-815,4120,-841,4127,-849,4133,-806,4141,-820,4147,-894,4154,-723,4161,-829,4168,-677,4175,-713,4182,-841,4189,-794,4196,-815,4203,-709,4210,-882,4217,-642,4224,-858,4231,-889,4238,-718,4245,-742,4252,-689,4259,-771,4266,-900,4273,-840,4280,-791,4287,-788,4294,-752,4301,-879,4308,-832,4315,-735,4322,-850,4329,-756,4336,-785,4343,-816,4350,-758,4356,-732,4364,-769,4370,-783,4377,-734,4384,-681,4391,-801,4398,-790,4405,-847,4412,-780,4419,-764,4426,-880,4433,-718,4440,-722,4447,-839,4454,-741,4461,-766,4468,-879,4475,-890,4482,-731,4489,-713,4496,-766,4503,-757,4510,-896,4517,-794,4524,-818,4531,-831,4538,-816,4545,-740,4552,-844,4559,-705,4565,-725,4573,-712,4579,-819,4586,-817,4593,-725,4600,-860,4607,-768,4614,-709,4621,-767,4628,-781,4635,-660,4642,-792,4649,-769,4656,-752,4663,-759,4670,-742,4677,-787,4684,-868,4691,-686,4698,-820,4705,-784,4712,-724,4719,-820,4726,-881,4733,-774,4740,-903,4747,-908,4754,-696,4761,-816,4768,-798,4775,-748,4782,-816,4788,-686,4796,-821,4802,-778,4809,-667,4816,-783,4823,-829,4830,-834,4837,-762,4844,-828,4851,-754,4858,-745,4865,-803,4872,-773,4879,-821,4886,-812,4893,-800,4900,-788,4907,-713,4914,-865,4921,-832,4928,-768,4935,-761,4942,-808,4949,-864,4956,-694,4963,-782,4970,-661,4977,-836,4984,-808,4991,-800,4998,-760,5005,-820,5011,-892,5018,-701,5025,-790,5032,-720,5039,-784,5046,-707,5053,-840,5060,-932,5067,-741,5074,-859,5081,-772,5088,-694,5095,-757,5102,-753,5109,-760,5116,-818,5123,-910,5130,-763,5137,-856,5144,-768,5151,-859,5158,-773,5165,-745,5172,-786,5179,-839,5186,-784,5193,-713,5200,-817,5207,-719,5214,-756,5221,-778,5227,-775,5234,-798,5241,-759,5248,-665,5255,-793,5262,-714,5269,-878,5276,-734,5283,-763,5290,-694,5297,-855,5304,-671,5311,-792,5318,-814,5325,-658,5332,-786,5339,-739,5346,-739,5353,-703,5360,-802,5367,-776,5374,-773,5381,-759,5388,-755,5395,-710,5402,-847,5409,-786,5416,-748,5423,-761,5430,-796,5437,-860,5443,-810,5450,-796,5457,-768,5464,-827,5471,-792,5478,-912,5485,-802,5492,-781,5499,-795,5506,-758,5513,-729,5520,-818,5527,-950,5534,-906,5541,-719,5548,-720,5555,-772,5562,-741,5569,-710,5576,-778,5583,-734,5590,-846,5597,-711,5604,-939,5611,-676,5618,-721,5625,-889,5632,-747,5639,-854,5646,-873,5653,-756,5659,-806,5666,-760,5673,-758,5680,-802,5687,-757,5694,-925,5701,-727,5708,-823,5715,-816,5722,-889,5729,-755,5736,-766,5743,-790,5750,-789,5757,-774,5764,-768,5771,-818,5778,-765,5785,-746,5792,-792,5799,-706,5806,-724,5813,-747,5820,-718,5827,-801,5834,-720,5841,-660,5848,-666,5855,-747,5862,-840,5868,-822,5876,-697,5882,-868,5889,-831,5896,-821,5903,-709,5910,-867,5917,-811,5924,-744,5931,-834,5938,-760,5945,-762,5952,-904,5959,-852,5966,-869,5973,-785,5980,-786,5987,-787,5994,-876,6001,-898,6008,-836,6015,-728,6022,-964,6029,-706,6036,-763,6043,-794,6050,-760,6057,-779,6064,-715,6071,-822,6078,-781,6085,-773,6091,-851,6098,-870,6105,-1031,6112,-673,6119,-1056,6126,-888,6133,-838,6140,-761,6147,-774,6154,-769,6161,-793,6168,-610,6175,-976,6182,-812,6189,-847,6196,-843,6203,-685,6210,-785,6217,-794,6224,-772,6231,-777,6238,-750,6245,-861,6252,-736,6259,-755,6266,-842,6273,-884,6280,-791,6287,-916,6294,-839,6300,-688,6308,-894,6314,-759,6321,-842,6328,-652,6335,-758,6342,-813,6349,-857,6356,-859,6363,-902,6370,-774,6377,-757,6384,-854,6391,-742,6398,-700,6405,-851,6412,-855,6419,-759,6426,-844,6433,-836,6440,-664,6447,-842,6454,-846,6461,-815,6468,-801,6475,-832,6482,-830,6489,-679,6496,-739,6503,-837,6510,-698,6517,-786,6523,-780,6531,-922,6537,-828,6544,-765,6551,-748,6558,-787,6565,-725,6572,-776,6579,-956,6586,-854,6593,-687,6600,-887,6607,-849,6614,-860,6621,-764,6628,-823,6635,-799,6642,-845,6649,-812,6656,-875,6663,-824,6670,-824,6677,-706,6684,-925,6691,-835,6698,-716,6705,-887,6712,-811,6719,-752,6726,-807,6733,-778,6740,-883,6746,-748,6753,-884,6760,-714,6767,-831,6774,-832,6781,-745,6788,-781,6795,-799,6802,-872,6809,-793,6816,-870,6823,-923,6830,-688,6837,-903,6844,-801,6851,-771,6858,-819,6865,-785,6872,-708,6879,-777,6886,-812,6893,-688,6900,-846,6907,-722,6914,-916,6921,-644,6928,-728,6935,-900,6942,-749,6949,-792,6955,-886,6963,-829,6969,-809,6976,-742,6983,-832,6990,-753,6997,-822,7004,-721,7011,-770,7018,-762,7025,-777,7032,-760,7039,-870,7046,-879,7053,-847,7060,-800,7067,-736,7074,-854,7081,-871,7088,-790,7095,-749,7102,-919,7109,-697,7116,-824,7123,-791,7130,-844,7137,-753,7144,-764,7151,-807,7158,-735,7165,-779,7172,-866,7178,-909,7185,-883,7192,-746,7199,-988,7206,-781,7213,-785,7220,-757,7227,-759,7234,-780,7241,-850,7248,-1022,7255,-799,7262,-824,7269,-683,7276,-768,7283,-830,7290,-874,7297,-656,7304,-973,7311,-717,7318,-732,7325,-742,7332,-683,7339,-699,7346,-671,7353,-791,7360,-911,7367,-666,7374,-757,7381,-707,7388,-710,7394,-782,7401,-727,7408,-889,7415,-735,7422,-776,7429,-777,7436,-787,7443,-821,7450,-741,7457,-774,7464,-670,7471,-912,7478,-796,7485,-859,7492,-927,7499,-934,7506,-748,7513,-775,7520,-698,7527,-914,7534,-901,7541,-756,7548,-673,7555,-776,7562,-743,7569,-738,7576,-744,7583,-712,7590,-806,7597,-783,7604,-881,7610,-803,7617,-744,7624,-729,7631,-838,7638,-679,7645,-789,7652,-926,7659,-768,7666,-794,7673,-837,7680,-789,7687,-808,7694,-795,7701,-825,7708,-798,7715,-736,7722,-923,7729,-794,7736,-754,7743,-760,7750,-825,7757,-753,7764,-686,7771,-780,7778,-771,7785,-740,7792,-796,7799,-840,7806,-827,7813,-841,7820,-821,7826,-762,7833,-825,7840,-751,7847,-795,7854,-822,7861,-784,7868,-818,7875,-895,7882,-687,7889,-794,7896,-675,7903,-826,7910,-819,7917,-696,7924,-863,7931,-725,7938,-692,7945,-718,7952,-776,7959,-844,7966,-755,7973,-793,7980,-722,7987,-725,7994,-813,8001,-788,8008,-771,8015,-763,8022,-750,8029,-790,8035,-735,8043,-721,8049,-771,8056,-732,8063,-903,8070,-761,8077,-759,8084,-799,8091,-901,8098,-756,8105,-686,8112,-775,8119,-773,8126,-716,8133,-761,8140,-685,8147,-861,8154,-864,8161,-856,8168,-814,8175,-733,8182,-668,8189,-785,8196,-715,8203,-715,8210,-694,8217,-712,8224,-763,8231,-841,8238,-858,8245,-723,8252,-752,8258,-796,8266,-706,8272,-798,8279,-805,8286,-818,8293,-786,8300,-806,8307,-857,8314,-727,8321,-834,8328,-924,8335,-783,8342,-759,8349,-785,8356,-853,8363,-988,8370,-784,8377,-758,8384,-797,8391,-755,8398,-884,8405,-875,8412,-724,8419,-765,8426,-974,8433,-823,8440,-660,8447,-662,8454,-793,8461,-728,8468,-834,8475,-757,8481,-769,8488,-876,8495,-923,8502,-662,8509,-693,8516,-726,8523,-881,8530,-758,8537,-810,8544,-803,8551,-779,8558,-745,8565,-886,8572,-799,8579,-795,8586,-805,8593,-829,8600,-814,8607,-727,8614,-812,8621,-739,8628,-773,8635,-809,8642,-749,8649,-782,8656,-778,8663,-725,8670,-870,8677,-873,8684,-741,8690,-796,8698,-761,8704,-822,8711,-878,8718,-790,8725,-884,8732,-748,8739,-832,8746,-826,8753,-869,8760,-799,8767,-899,8774,-708,8781,-760,8788,-798,8795,-744,8802,-736,8809,-735,8816,-848,8823,-824,8830,-958,8837,-734,8844,-841,8851,-793,8858,-810,8865,-686,8872,-774,8879,-771,8886,-839,8893,-751,8900,-830,8907,-773,8913,-733,8920,-754,8927,-781,8934,-714,8941,-874,8948,-727,8955,-838,8962,-733,8969,-744,8976,-860,8983,-910,8990,-894,8997,-766,9004,-717,9011,-777,9018,-798,9025,-771,9032,-766,9039,-880,9046,-704,9053,-856,9060,-781,9067,-819,9074,-757,9081,-796,9088,-714,9095,-846,9102,-926,9109,-746,9116,-855,9123,-841,9129,-842,9136,-717,9143,-863,9150,-827,9157,-865,9164,-857,9171,-721,9178,-899,9185,-907,9192,-761,9199,-763,9206,-831,9213,-949,9220,-816,9227,-830,9234,-870,9241,-763,9248,-739,9255,-698,9262,-815,9269,-767,9276,-761,9283,-874,9290,-801,9297,-726,9304,-815,9311,-742,9318,-782,9325,-929,9332,-736,9339,-734,9345,-824,9352,-820,9359,-778,9366,-891e" filled="false" stroked="true" strokeweight=".371318pt" strokecolor="#006400">
                <v:path arrowok="t"/>
              </v:shape>
            </v:group>
            <v:group style="position:absolute;left:1918;top:-1146;width:7936;height:572" coordorigin="1918,-1146" coordsize="7936,572">
              <v:shape style="position:absolute;left:1918;top:-1146;width:7936;height:572" coordorigin="1918,-1146" coordsize="7936,572" path="m1918,-575l9854,-575,9854,-1146,1918,-1146,1918,-575xe" filled="false" stroked="true" strokeweight=".371318pt" strokecolor="#000000">
                <v:path arrowok="t"/>
              </v:shape>
            </v:group>
            <v:group style="position:absolute;left:1720;top:-735;width:57;height:2" coordorigin="1720,-735" coordsize="57,2">
              <v:shape style="position:absolute;left:1720;top:-735;width:57;height:2" coordorigin="1720,-735" coordsize="57,0" path="m1776,-735l1720,-735e" filled="false" stroked="true" strokeweight=".371318pt" strokecolor="#000000">
                <v:path arrowok="t"/>
              </v:shape>
            </v:group>
            <v:group style="position:absolute;left:1720;top:-874;width:57;height:2" coordorigin="1720,-874" coordsize="57,2">
              <v:shape style="position:absolute;left:1720;top:-874;width:57;height:2" coordorigin="1720,-874" coordsize="57,0" path="m1776,-874l1720,-874e" filled="false" stroked="true" strokeweight=".371318pt" strokecolor="#000000">
                <v:path arrowok="t"/>
              </v:shape>
            </v:group>
            <v:group style="position:absolute;left:1720;top:-1012;width:57;height:2" coordorigin="1720,-1012" coordsize="57,2">
              <v:shape style="position:absolute;left:1720;top:-1012;width:57;height:2" coordorigin="1720,-1012" coordsize="57,0" path="m1776,-1012l1720,-1012e" filled="false" stroked="true" strokeweight=".371318pt" strokecolor="#000000">
                <v:path arrowok="t"/>
              </v:shape>
            </v:group>
            <v:group style="position:absolute;left:1776;top:-1146;width:143;height:572" coordorigin="1776,-1146" coordsize="143,572">
              <v:shape style="position:absolute;left:1776;top:-1146;width:143;height:572" coordorigin="1776,-1146" coordsize="143,572" path="m1776,-575l1918,-575,1918,-1146,1776,-1146,1776,-575xe" filled="true" fillcolor="#87ceeb" stroked="false">
                <v:path arrowok="t"/>
                <v:fill type="solid"/>
              </v:shape>
            </v:group>
            <v:group style="position:absolute;left:1776;top:-1146;width:143;height:572" coordorigin="1776,-1146" coordsize="143,572">
              <v:shape style="position:absolute;left:1776;top:-1146;width:143;height:572" coordorigin="1776,-1146" coordsize="143,572" path="m1776,-575l1918,-575,1918,-1146,1776,-1146,1776,-575xe" filled="false" stroked="true" strokeweight=".371318pt" strokecolor="#000000">
                <v:path arrowok="t"/>
              </v:shape>
            </v:group>
            <v:group style="position:absolute;left:1720;top:-1163;width:57;height:2" coordorigin="1720,-1163" coordsize="57,2">
              <v:shape style="position:absolute;left:1720;top:-1163;width:57;height:2" coordorigin="1720,-1163" coordsize="57,0" path="m1776,-1163l1720,-1163e" filled="false" stroked="true" strokeweight=".371318pt" strokecolor="#000000">
                <v:path arrowok="t"/>
              </v:shape>
            </v:group>
            <v:group style="position:absolute;left:2406;top:-1665;width:6961;height:484" coordorigin="2406,-1665" coordsize="6961,484">
              <v:shape style="position:absolute;left:2406;top:-1665;width:6961;height:484" coordorigin="2406,-1665" coordsize="6961,484" path="m2406,-1391l2412,-1387,2419,-1422,2426,-1303,2433,-1452,2440,-1382,2447,-1283,2454,-1386,2461,-1355,2468,-1269,2475,-1324,2482,-1365,2489,-1366,2496,-1291,2503,-1370,2510,-1418,2517,-1422,2524,-1288,2531,-1559,2538,-1421,2545,-1263,2552,-1387,2559,-1512,2566,-1417,2573,-1463,2580,-1344,2587,-1337,2594,-1543,2601,-1404,2608,-1437,2615,-1463,2621,-1378,2629,-1466,2635,-1359,2642,-1521,2649,-1499,2656,-1443,2663,-1430,2670,-1430,2677,-1423,2684,-1296,2691,-1440,2698,-1307,2705,-1416,2712,-1424,2719,-1382,2726,-1375,2733,-1388,2740,-1417,2747,-1317,2754,-1382,2761,-1449,2768,-1343,2775,-1362,2782,-1425,2789,-1380,2796,-1354,2803,-1384,2810,-1458,2817,-1514,2824,-1395,2831,-1357,2838,-1337,2844,-1403,2851,-1329,2858,-1294,2865,-1356,2872,-1476,2879,-1339,2886,-1374,2893,-1364,2900,-1353,2907,-1356,2914,-1347,2921,-1356,2928,-1383,2935,-1510,2942,-1318,2949,-1487,2956,-1337,2963,-1408,2970,-1406,2977,-1319,2984,-1288,2991,-1281,2998,-1365,3005,-1250,3012,-1346,3019,-1401,3026,-1343,3033,-1415,3040,-1370,3047,-1390,3053,-1329,3060,-1512,3067,-1423,3074,-1383,3081,-1529,3088,-1427,3095,-1434,3102,-1299,3109,-1360,3116,-1288,3123,-1535,3130,-1435,3137,-1387,3144,-1299,3151,-1375,3158,-1259,3165,-1373,3172,-1432,3179,-1434,3186,-1404,3193,-1334,3200,-1424,3207,-1328,3214,-1324,3221,-1308,3228,-1398,3235,-1380,3242,-1281,3249,-1350,3256,-1438,3263,-1426,3270,-1317,3276,-1342,3283,-1253,3290,-1452,3297,-1289,3304,-1280,3311,-1344,3318,-1275,3325,-1393,3332,-1432,3339,-1387,3346,-1359,3353,-1319,3360,-1321,3367,-1316,3374,-1665,3381,-1546,3388,-1325,3395,-1372,3402,-1305,3409,-1364,3416,-1437,3423,-1323,3430,-1369,3437,-1520,3444,-1454,3451,-1392,3458,-1437,3465,-1481,3472,-1303,3479,-1439,3486,-1561,3492,-1283,3499,-1427,3506,-1338,3513,-1513,3520,-1323,3527,-1504,3534,-1379,3541,-1517,3548,-1312,3555,-1316,3562,-1404,3569,-1420,3576,-1346,3583,-1302,3590,-1444,3597,-1359,3604,-1439,3611,-1336,3618,-1413,3625,-1213,3632,-1341,3639,-1364,3646,-1298,3653,-1289,3660,-1385,3667,-1468,3674,-1259,3681,-1248,3688,-1351,3695,-1350,3701,-1333,3708,-1390,3715,-1255,3722,-1300,3729,-1430,3736,-1404,3743,-1309,3750,-1364,3757,-1329,3764,-1352,3771,-1409,3778,-1494,3785,-1478,3792,-1383,3799,-1269,3806,-1395,3813,-1287,3820,-1413,3827,-1528,3834,-1356,3841,-1319,3848,-1373,3855,-1305,3862,-1539,3869,-1376,3876,-1368,3883,-1315,3890,-1181,3897,-1323,3904,-1337,3911,-1366,3918,-1261,3924,-1322,3931,-1405,3938,-1419,3945,-1463,3952,-1588,3959,-1308,3966,-1353,3973,-1346,3980,-1347,3987,-1534,3994,-1375,4001,-1292,4008,-1346,4015,-1279,4022,-1449,4029,-1311,4036,-1526,4043,-1600,4050,-1439,4057,-1300,4064,-1446,4071,-1362,4078,-1359,4085,-1277,4092,-1527,4099,-1410,4106,-1300,4113,-1429,4120,-1452,4127,-1307,4133,-1400,4141,-1392,4147,-1338,4154,-1367,4161,-1440,4168,-1445,4175,-1357,4182,-1364,4189,-1404,4196,-1266,4203,-1508,4210,-1308,4217,-1306,4224,-1394,4231,-1359,4238,-1458,4245,-1379,4252,-1413,4259,-1440,4266,-1312,4273,-1401,4280,-1415,4287,-1329,4294,-1217,4301,-1514,4308,-1413,4315,-1281,4322,-1401,4329,-1387,4336,-1408,4343,-1426,4350,-1389,4356,-1508,4364,-1312,4370,-1293,4377,-1527,4384,-1354,4391,-1389,4398,-1397,4405,-1361,4412,-1497,4419,-1408,4426,-1593,4433,-1409,4440,-1400,4447,-1417,4454,-1388,4461,-1504,4468,-1268,4475,-1390,4482,-1417,4489,-1454,4496,-1323,4503,-1336,4510,-1256,4517,-1330,4524,-1326,4531,-1323,4538,-1438,4545,-1343,4552,-1496,4559,-1262,4565,-1357,4573,-1344,4579,-1445,4586,-1476,4593,-1351,4600,-1383,4607,-1493,4614,-1474,4621,-1256,4628,-1446,4635,-1439,4642,-1404,4649,-1444,4656,-1457,4663,-1406,4670,-1441,4677,-1381,4684,-1294,4691,-1451,4698,-1377,4705,-1301,4712,-1287,4719,-1396,4726,-1474,4733,-1373,4740,-1253,4747,-1418,4754,-1545,4761,-1517,4768,-1420,4775,-1398,4782,-1293,4788,-1428,4796,-1312,4802,-1435,4809,-1297,4816,-1416,4823,-1405,4830,-1292,4837,-1316,4844,-1394,4851,-1307,4858,-1274,4865,-1417,4872,-1326,4879,-1447,4886,-1438,4893,-1493,4900,-1328,4907,-1365,4914,-1399,4921,-1395,4928,-1339,4935,-1454,4942,-1460,4949,-1409,4956,-1353,4963,-1495,4970,-1386,4977,-1310,4984,-1512,4991,-1293,4998,-1373,5005,-1387,5011,-1401,5018,-1340,5025,-1461,5032,-1277,5039,-1300,5046,-1532,5053,-1303,5060,-1408,5067,-1308,5074,-1375,5081,-1305,5088,-1596,5095,-1388,5102,-1365,5109,-1474,5116,-1318,5123,-1328,5130,-1289,5137,-1300,5144,-1368,5151,-1263,5158,-1382,5165,-1272,5172,-1435,5179,-1347,5186,-1363,5193,-1345,5200,-1346,5207,-1421,5214,-1360,5221,-1370,5227,-1344,5234,-1402,5241,-1366,5248,-1354,5255,-1251,5262,-1384,5269,-1455,5276,-1419,5283,-1264,5290,-1367,5297,-1376,5304,-1419,5311,-1367,5318,-1207,5325,-1413,5332,-1468,5339,-1462,5346,-1276,5353,-1407,5360,-1330,5367,-1412,5374,-1397,5381,-1364,5388,-1335,5395,-1388,5402,-1464,5409,-1310,5416,-1498,5423,-1478,5430,-1307,5437,-1497,5443,-1295,5450,-1385,5457,-1363,5464,-1398,5471,-1196,5478,-1203,5485,-1371,5492,-1491,5499,-1290,5506,-1322,5513,-1331,5520,-1398,5527,-1482,5534,-1437,5541,-1387,5548,-1351,5555,-1413,5562,-1298,5569,-1412,5576,-1383,5583,-1305,5590,-1329,5597,-1397,5604,-1393,5611,-1441,5618,-1413,5625,-1295,5632,-1325,5639,-1373,5646,-1439,5653,-1311,5659,-1471,5666,-1402,5673,-1362,5680,-1387,5687,-1326,5694,-1349,5701,-1394,5708,-1273,5715,-1478,5722,-1511,5729,-1355,5736,-1435,5743,-1302,5750,-1334,5757,-1275,5764,-1420,5771,-1412,5778,-1561,5785,-1290,5792,-1269,5799,-1362,5806,-1414,5813,-1337,5820,-1268,5827,-1403,5834,-1342,5841,-1332,5848,-1383,5855,-1336,5862,-1255,5868,-1365,5876,-1325,5882,-1476,5889,-1398,5896,-1426,5903,-1360,5910,-1332,5917,-1303,5924,-1359,5931,-1293,5938,-1345,5945,-1322,5952,-1355,5959,-1374,5966,-1300,5973,-1357,5980,-1308,5987,-1418,5994,-1388,6001,-1445,6008,-1422,6015,-1394,6022,-1481,6029,-1300,6036,-1420,6043,-1338,6050,-1302,6057,-1363,6064,-1418,6071,-1284,6078,-1457,6085,-1414,6091,-1357,6098,-1314,6105,-1336,6112,-1449,6119,-1278,6126,-1467,6133,-1322,6140,-1414,6147,-1399,6154,-1366,6161,-1282,6168,-1275,6175,-1291,6182,-1334,6189,-1331,6196,-1375,6203,-1357,6210,-1475,6217,-1347,6224,-1393,6231,-1501,6238,-1416,6245,-1528,6252,-1409,6259,-1404,6266,-1328,6273,-1460,6280,-1355,6287,-1531,6294,-1367,6300,-1511,6308,-1374,6314,-1400,6321,-1353,6328,-1362,6335,-1386,6342,-1489,6349,-1451,6356,-1317,6363,-1374,6370,-1453,6377,-1396,6384,-1407,6391,-1515,6398,-1404,6405,-1394,6412,-1359,6419,-1292,6426,-1531,6433,-1204,6440,-1503,6447,-1469,6454,-1448,6461,-1380,6468,-1404,6475,-1309,6482,-1501,6489,-1576,6496,-1316,6503,-1331,6510,-1327,6517,-1434,6523,-1353,6531,-1390,6537,-1349,6544,-1479,6551,-1319,6558,-1344,6565,-1403,6572,-1456,6579,-1278,6586,-1397,6593,-1306,6600,-1358,6607,-1360,6614,-1461,6621,-1316,6628,-1276,6635,-1414,6642,-1298,6649,-1308,6656,-1374,6663,-1254,6670,-1300,6677,-1317,6684,-1402,6691,-1439,6698,-1355,6705,-1202,6712,-1478,6719,-1410,6726,-1316,6733,-1295,6740,-1390,6746,-1360,6753,-1237,6760,-1450,6767,-1493,6774,-1495,6781,-1595,6788,-1381,6795,-1333,6802,-1467,6809,-1514,6816,-1370,6823,-1534,6830,-1367,6837,-1280,6844,-1345,6851,-1443,6858,-1321,6865,-1283,6872,-1435,6879,-1360,6886,-1313,6893,-1552,6900,-1491,6907,-1314,6914,-1395,6921,-1389,6928,-1392,6935,-1313,6942,-1384,6949,-1247,6955,-1384,6963,-1342,6969,-1604,6976,-1376,6983,-1518,6990,-1402,6997,-1338,7004,-1299,7011,-1302,7018,-1365,7025,-1408,7032,-1379,7039,-1411,7046,-1378,7053,-1405,7060,-1392,7067,-1363,7074,-1503,7081,-1344,7088,-1327,7095,-1371,7102,-1370,7109,-1388,7116,-1263,7123,-1390,7130,-1343,7137,-1442,7144,-1334,7151,-1317,7158,-1403,7165,-1313,7172,-1349,7178,-1268,7185,-1383,7192,-1244,7199,-1329,7206,-1371,7213,-1410,7220,-1372,7227,-1353,7234,-1431,7241,-1273,7248,-1241,7255,-1436,7262,-1486,7269,-1360,7276,-1432,7283,-1533,7290,-1376,7297,-1405,7304,-1361,7311,-1363,7318,-1314,7325,-1302,7332,-1408,7339,-1380,7346,-1439,7353,-1272,7360,-1422,7367,-1329,7374,-1453,7381,-1427,7388,-1478,7394,-1372,7401,-1545,7408,-1303,7415,-1253,7422,-1365,7429,-1314,7436,-1332,7443,-1434,7450,-1342,7457,-1347,7464,-1397,7471,-1560,7478,-1539,7485,-1464,7492,-1324,7499,-1351,7506,-1311,7513,-1514,7520,-1288,7527,-1402,7534,-1422,7541,-1406,7548,-1321,7555,-1324,7562,-1336,7569,-1415,7576,-1391,7583,-1463,7590,-1381,7597,-1413,7604,-1353,7610,-1435,7617,-1378,7624,-1432,7631,-1337,7638,-1417,7645,-1541,7652,-1369,7659,-1346,7666,-1489,7673,-1392,7680,-1379,7687,-1421,7694,-1280,7701,-1361,7708,-1400,7715,-1487,7722,-1460,7729,-1353,7736,-1325,7743,-1337,7750,-1505,7757,-1443,7764,-1408,7771,-1452,7778,-1396,7785,-1478,7792,-1314,7799,-1406,7806,-1465,7813,-1273,7820,-1449,7826,-1299,7833,-1319,7840,-1373,7847,-1267,7854,-1402,7861,-1549,7868,-1279,7875,-1483,7882,-1397,7889,-1360,7896,-1408,7903,-1277,7910,-1391,7917,-1457,7924,-1372,7931,-1477,7938,-1420,7945,-1300,7952,-1347,7959,-1356,7966,-1391,7973,-1392,7980,-1387,7987,-1403,7994,-1294,8001,-1393,8008,-1308,8015,-1493,8022,-1365,8029,-1517,8035,-1336,8043,-1260,8049,-1535,8056,-1376,8063,-1381,8070,-1337,8077,-1440,8084,-1322,8091,-1331,8098,-1385,8105,-1371,8112,-1310,8119,-1495,8126,-1324,8133,-1349,8140,-1306,8147,-1405,8154,-1284,8161,-1448,8168,-1603,8175,-1343,8182,-1373,8189,-1479,8196,-1439,8203,-1431,8210,-1385,8217,-1341,8224,-1299,8231,-1351,8238,-1347,8245,-1262,8252,-1487,8258,-1337,8266,-1396,8272,-1405,8279,-1524,8286,-1383,8293,-1452,8300,-1452,8307,-1410,8314,-1375,8321,-1262,8328,-1354,8335,-1521,8342,-1340,8349,-1337,8356,-1317,8363,-1407,8370,-1361,8377,-1462,8384,-1391,8391,-1559,8398,-1461,8405,-1366,8412,-1240,8419,-1311,8426,-1427,8433,-1395,8440,-1437,8447,-1388,8454,-1423,8461,-1434,8468,-1325,8475,-1283,8481,-1448,8488,-1389,8495,-1278,8502,-1336,8509,-1340,8516,-1408,8523,-1385,8530,-1464,8537,-1280,8544,-1377,8551,-1315,8558,-1286,8565,-1491,8572,-1429,8579,-1275,8586,-1323,8593,-1330,8600,-1364,8607,-1346,8614,-1364,8621,-1495,8628,-1380,8635,-1490,8642,-1323,8649,-1396,8656,-1280,8663,-1344,8670,-1382,8677,-1292,8684,-1384,8690,-1415,8698,-1308,8704,-1337,8711,-1497,8718,-1325,8725,-1421,8732,-1245,8739,-1431,8746,-1399,8753,-1481,8760,-1424,8767,-1395,8774,-1352,8781,-1297,8788,-1422,8795,-1583,8802,-1382,8809,-1435,8816,-1307,8823,-1412,8830,-1411,8837,-1378,8844,-1298,8851,-1359,8858,-1321,8865,-1326,8872,-1343,8879,-1299,8886,-1386,8893,-1453,8900,-1450,8907,-1366,8913,-1356,8920,-1412,8927,-1359,8934,-1354,8941,-1317,8948,-1357,8955,-1337,8962,-1343,8969,-1349,8976,-1425,8983,-1391,8990,-1327,8997,-1430,9004,-1322,9011,-1387,9018,-1527,9025,-1302,9032,-1377,9039,-1355,9046,-1354,9053,-1501,9060,-1209,9067,-1370,9074,-1261,9081,-1303,9088,-1285,9095,-1342,9102,-1298,9109,-1328,9116,-1357,9123,-1338,9129,-1343,9136,-1406,9143,-1518,9150,-1321,9157,-1241,9164,-1342,9171,-1389,9178,-1319,9185,-1397,9192,-1315,9199,-1367,9206,-1327,9213,-1426,9220,-1386,9227,-1417,9234,-1304,9241,-1392,9248,-1309,9255,-1283,9262,-1460,9269,-1319,9276,-1509,9283,-1303,9290,-1311,9297,-1370,9304,-1309,9311,-1301,9318,-1367,9325,-1358,9332,-1440,9339,-1416,9345,-1445,9352,-1363,9359,-1374,9366,-1289e" filled="false" stroked="true" strokeweight=".371318pt" strokecolor="#0080ff">
                <v:path arrowok="t"/>
              </v:shape>
            </v:group>
            <v:group style="position:absolute;left:2406;top:-1642;width:6961;height:435" coordorigin="2406,-1642" coordsize="6961,435">
              <v:shape style="position:absolute;left:2406;top:-1642;width:6961;height:435" coordorigin="2406,-1642" coordsize="6961,435" path="m2406,-1486l2412,-1307,2419,-1393,2426,-1308,2433,-1506,2440,-1357,2447,-1396,2454,-1350,2461,-1339,2468,-1340,2475,-1444,2482,-1352,2489,-1356,2496,-1259,2503,-1251,2510,-1428,2517,-1343,2524,-1575,2531,-1296,2538,-1365,2545,-1319,2552,-1350,2559,-1356,2566,-1334,2573,-1255,2580,-1440,2587,-1416,2594,-1356,2601,-1264,2608,-1420,2615,-1355,2621,-1391,2629,-1250,2635,-1375,2642,-1345,2649,-1334,2656,-1367,2663,-1334,2670,-1373,2677,-1315,2684,-1253,2691,-1413,2698,-1307,2705,-1334,2712,-1385,2719,-1548,2726,-1426,2733,-1493,2740,-1398,2747,-1237,2754,-1570,2761,-1228,2768,-1281,2775,-1231,2782,-1443,2789,-1336,2796,-1419,2803,-1474,2810,-1383,2817,-1314,2824,-1308,2831,-1268,2838,-1465,2844,-1393,2851,-1325,2858,-1389,2865,-1396,2872,-1364,2879,-1281,2886,-1344,2893,-1285,2900,-1396,2907,-1354,2914,-1245,2921,-1537,2928,-1479,2935,-1330,2942,-1475,2949,-1489,2956,-1359,2963,-1390,2970,-1382,2977,-1386,2984,-1335,2991,-1342,2998,-1537,3005,-1367,3012,-1409,3019,-1401,3026,-1298,3033,-1405,3040,-1434,3047,-1484,3053,-1575,3060,-1337,3067,-1625,3074,-1457,3081,-1322,3088,-1466,3095,-1328,3102,-1357,3109,-1395,3116,-1264,3123,-1456,3130,-1323,3137,-1396,3144,-1420,3151,-1448,3158,-1523,3165,-1333,3172,-1539,3179,-1274,3186,-1329,3193,-1380,3200,-1236,3207,-1510,3214,-1420,3221,-1580,3228,-1369,3235,-1296,3242,-1377,3249,-1300,3256,-1356,3263,-1554,3270,-1372,3276,-1460,3283,-1343,3290,-1310,3297,-1595,3304,-1421,3311,-1413,3318,-1257,3325,-1368,3332,-1337,3339,-1273,3346,-1466,3353,-1413,3360,-1324,3367,-1305,3374,-1413,3381,-1455,3388,-1339,3395,-1318,3402,-1381,3409,-1424,3416,-1443,3423,-1271,3430,-1261,3437,-1390,3444,-1380,3451,-1337,3458,-1371,3465,-1345,3472,-1300,3479,-1337,3486,-1391,3492,-1438,3499,-1320,3506,-1349,3513,-1321,3520,-1419,3527,-1432,3534,-1349,3541,-1275,3548,-1419,3555,-1359,3562,-1292,3569,-1208,3576,-1243,3583,-1303,3590,-1289,3597,-1312,3604,-1370,3611,-1325,3618,-1300,3625,-1386,3632,-1333,3639,-1636,3646,-1428,3653,-1354,3660,-1472,3667,-1325,3674,-1330,3681,-1345,3688,-1351,3695,-1408,3701,-1416,3708,-1381,3715,-1449,3722,-1282,3729,-1386,3736,-1421,3743,-1438,3750,-1461,3757,-1447,3764,-1333,3771,-1338,3778,-1453,3785,-1347,3792,-1358,3799,-1464,3806,-1474,3813,-1344,3820,-1312,3827,-1477,3834,-1343,3841,-1375,3848,-1293,3855,-1281,3862,-1324,3869,-1263,3876,-1343,3883,-1300,3890,-1449,3897,-1534,3904,-1481,3911,-1331,3918,-1379,3924,-1424,3931,-1470,3938,-1357,3945,-1282,3952,-1309,3959,-1449,3966,-1294,3973,-1396,3980,-1365,3987,-1308,3994,-1339,4001,-1329,4008,-1277,4015,-1486,4022,-1325,4029,-1523,4036,-1321,4043,-1374,4050,-1366,4057,-1244,4064,-1472,4071,-1301,4078,-1318,4085,-1518,4092,-1398,4099,-1420,4106,-1416,4113,-1395,4120,-1317,4127,-1306,4133,-1381,4141,-1331,4147,-1434,4154,-1443,4161,-1250,4168,-1290,4175,-1294,4182,-1423,4189,-1371,4196,-1330,4203,-1393,4210,-1338,4217,-1413,4224,-1413,4231,-1346,4238,-1380,4245,-1376,4252,-1427,4259,-1315,4266,-1316,4273,-1255,4280,-1344,4287,-1295,4294,-1286,4301,-1332,4308,-1352,4315,-1262,4322,-1372,4329,-1377,4336,-1412,4343,-1507,4350,-1309,4356,-1332,4364,-1603,4370,-1397,4377,-1447,4384,-1243,4391,-1419,4398,-1327,4405,-1319,4412,-1279,4419,-1332,4426,-1393,4433,-1369,4440,-1358,4447,-1374,4454,-1471,4461,-1368,4468,-1298,4475,-1378,4482,-1493,4489,-1299,4496,-1495,4503,-1327,4510,-1382,4517,-1499,4524,-1354,4531,-1554,4538,-1380,4545,-1354,4552,-1437,4559,-1246,4565,-1330,4573,-1428,4579,-1373,4586,-1292,4593,-1288,4600,-1346,4607,-1270,4614,-1354,4621,-1348,4628,-1366,4635,-1351,4642,-1399,4649,-1384,4656,-1404,4663,-1387,4670,-1317,4677,-1356,4684,-1315,4691,-1516,4698,-1375,4705,-1340,4712,-1515,4719,-1285,4726,-1517,4733,-1296,4740,-1406,4747,-1428,4754,-1361,4761,-1434,4768,-1379,4775,-1238,4782,-1427,4788,-1314,4796,-1274,4802,-1406,4809,-1282,4816,-1470,4823,-1506,4830,-1481,4837,-1342,4844,-1330,4851,-1413,4858,-1366,4865,-1438,4872,-1483,4879,-1401,4886,-1348,4893,-1411,4900,-1355,4907,-1405,4914,-1335,4921,-1286,4928,-1346,4935,-1330,4942,-1323,4949,-1435,4956,-1323,4963,-1447,4970,-1391,4977,-1353,4984,-1486,4991,-1422,4998,-1362,5005,-1397,5011,-1394,5018,-1344,5025,-1357,5032,-1366,5039,-1366,5046,-1351,5053,-1484,5060,-1437,5067,-1352,5074,-1277,5081,-1353,5088,-1296,5095,-1250,5102,-1324,5109,-1454,5116,-1362,5123,-1439,5130,-1518,5137,-1400,5144,-1528,5151,-1407,5158,-1369,5165,-1446,5172,-1450,5179,-1306,5186,-1408,5193,-1379,5200,-1436,5207,-1456,5214,-1227,5221,-1394,5227,-1343,5234,-1395,5241,-1235,5248,-1398,5255,-1279,5262,-1253,5269,-1346,5276,-1432,5283,-1409,5290,-1392,5297,-1259,5304,-1401,5311,-1321,5318,-1413,5325,-1351,5332,-1313,5339,-1470,5346,-1380,5353,-1452,5360,-1409,5367,-1429,5374,-1472,5381,-1392,5388,-1305,5395,-1474,5402,-1412,5409,-1511,5416,-1342,5423,-1353,5430,-1426,5437,-1363,5443,-1328,5450,-1275,5457,-1558,5464,-1486,5471,-1405,5478,-1489,5485,-1377,5492,-1314,5499,-1418,5506,-1226,5513,-1348,5520,-1369,5527,-1477,5534,-1374,5541,-1370,5548,-1321,5555,-1364,5562,-1410,5569,-1397,5576,-1364,5583,-1331,5590,-1434,5597,-1368,5604,-1450,5611,-1567,5618,-1333,5625,-1359,5632,-1606,5639,-1448,5646,-1372,5653,-1290,5659,-1495,5666,-1329,5673,-1283,5680,-1394,5687,-1533,5694,-1428,5701,-1356,5708,-1278,5715,-1331,5722,-1277,5729,-1288,5736,-1377,5743,-1433,5750,-1504,5757,-1447,5764,-1333,5771,-1324,5778,-1395,5785,-1320,5792,-1371,5799,-1403,5806,-1334,5813,-1456,5820,-1321,5827,-1358,5834,-1429,5841,-1397,5848,-1443,5855,-1324,5862,-1465,5868,-1393,5876,-1427,5882,-1343,5889,-1348,5896,-1460,5903,-1499,5910,-1357,5917,-1406,5924,-1383,5931,-1375,5938,-1394,5945,-1377,5952,-1437,5959,-1362,5966,-1394,5973,-1558,5980,-1491,5987,-1327,5994,-1310,6001,-1409,6008,-1364,6015,-1396,6022,-1285,6029,-1298,6036,-1403,6043,-1435,6050,-1376,6057,-1357,6064,-1349,6071,-1373,6078,-1311,6085,-1372,6091,-1392,6098,-1245,6105,-1578,6112,-1426,6119,-1290,6126,-1367,6133,-1301,6140,-1381,6147,-1376,6154,-1390,6161,-1339,6168,-1317,6175,-1503,6182,-1314,6189,-1393,6196,-1389,6203,-1322,6210,-1361,6217,-1363,6224,-1368,6231,-1237,6238,-1334,6245,-1354,6252,-1300,6259,-1289,6266,-1406,6273,-1444,6280,-1309,6287,-1312,6294,-1439,6300,-1512,6308,-1391,6314,-1442,6321,-1423,6328,-1322,6335,-1319,6342,-1377,6349,-1480,6356,-1358,6363,-1275,6370,-1379,6377,-1375,6384,-1455,6391,-1387,6398,-1460,6405,-1352,6412,-1347,6419,-1364,6426,-1394,6433,-1314,6440,-1452,6447,-1562,6454,-1334,6461,-1251,6468,-1533,6475,-1530,6482,-1334,6489,-1339,6496,-1386,6503,-1434,6510,-1409,6517,-1399,6523,-1356,6531,-1351,6537,-1419,6544,-1268,6551,-1426,6558,-1354,6565,-1389,6572,-1464,6579,-1427,6586,-1419,6593,-1313,6600,-1387,6607,-1523,6614,-1256,6621,-1369,6628,-1300,6635,-1413,6642,-1382,6649,-1478,6656,-1415,6663,-1309,6670,-1349,6677,-1349,6684,-1373,6691,-1338,6698,-1422,6705,-1330,6712,-1297,6719,-1428,6726,-1285,6733,-1406,6740,-1313,6746,-1516,6753,-1325,6760,-1442,6767,-1219,6774,-1444,6781,-1391,6788,-1511,6795,-1282,6802,-1544,6809,-1552,6816,-1476,6823,-1379,6830,-1354,6837,-1540,6844,-1261,6851,-1566,6858,-1281,6865,-1355,6872,-1510,6879,-1386,6886,-1460,6893,-1309,6900,-1347,6907,-1416,6914,-1421,6921,-1382,6928,-1319,6935,-1482,6942,-1321,6949,-1424,6955,-1323,6963,-1405,6969,-1359,6976,-1248,6983,-1272,6990,-1394,6997,-1404,7004,-1363,7011,-1418,7018,-1453,7025,-1286,7032,-1336,7039,-1260,7046,-1336,7053,-1290,7060,-1246,7067,-1332,7074,-1246,7081,-1390,7088,-1415,7095,-1384,7102,-1348,7109,-1368,7116,-1428,7123,-1404,7130,-1486,7137,-1417,7144,-1378,7151,-1287,7158,-1407,7165,-1309,7172,-1237,7178,-1409,7185,-1348,7192,-1358,7199,-1302,7206,-1642,7213,-1470,7220,-1405,7227,-1313,7234,-1364,7241,-1449,7248,-1453,7255,-1368,7262,-1435,7269,-1319,7276,-1335,7283,-1355,7290,-1284,7297,-1389,7304,-1414,7311,-1359,7318,-1300,7325,-1411,7332,-1341,7339,-1245,7346,-1437,7353,-1303,7360,-1451,7367,-1533,7374,-1521,7381,-1469,7388,-1482,7394,-1323,7401,-1331,7408,-1249,7415,-1362,7422,-1400,7429,-1365,7436,-1308,7443,-1275,7450,-1351,7457,-1392,7464,-1327,7471,-1485,7478,-1430,7485,-1379,7492,-1481,7499,-1341,7506,-1323,7513,-1440,7520,-1340,7527,-1263,7534,-1362,7541,-1514,7548,-1593,7555,-1349,7562,-1485,7569,-1252,7576,-1394,7583,-1415,7590,-1316,7597,-1371,7604,-1435,7610,-1427,7617,-1283,7624,-1401,7631,-1345,7638,-1376,7645,-1276,7652,-1344,7659,-1343,7666,-1431,7673,-1425,7680,-1476,7687,-1327,7694,-1356,7701,-1467,7708,-1408,7715,-1490,7722,-1364,7729,-1288,7736,-1416,7743,-1452,7750,-1308,7757,-1421,7764,-1399,7771,-1427,7778,-1329,7785,-1390,7792,-1519,7799,-1358,7806,-1408,7813,-1353,7820,-1498,7826,-1294,7833,-1387,7840,-1387,7847,-1470,7854,-1502,7861,-1331,7868,-1347,7875,-1248,7882,-1430,7889,-1342,7896,-1301,7903,-1274,7910,-1410,7917,-1363,7924,-1409,7931,-1539,7938,-1365,7945,-1365,7952,-1506,7959,-1357,7966,-1327,7973,-1350,7980,-1396,7987,-1369,7994,-1318,8001,-1524,8008,-1318,8015,-1474,8022,-1446,8029,-1430,8035,-1337,8043,-1237,8049,-1469,8056,-1299,8063,-1431,8070,-1346,8077,-1305,8084,-1314,8091,-1302,8098,-1422,8105,-1261,8112,-1319,8119,-1368,8126,-1347,8133,-1336,8140,-1449,8147,-1510,8154,-1283,8161,-1301,8168,-1284,8175,-1353,8182,-1311,8189,-1349,8196,-1420,8203,-1407,8210,-1320,8217,-1414,8224,-1326,8231,-1528,8238,-1260,8245,-1374,8252,-1335,8258,-1312,8266,-1462,8272,-1343,8279,-1432,8286,-1239,8293,-1426,8300,-1293,8307,-1376,8314,-1401,8321,-1373,8328,-1280,8335,-1402,8342,-1436,8349,-1518,8356,-1468,8363,-1294,8370,-1542,8377,-1242,8384,-1316,8391,-1300,8398,-1504,8405,-1451,8412,-1326,8419,-1475,8426,-1372,8433,-1424,8440,-1335,8447,-1421,8454,-1273,8461,-1503,8468,-1385,8475,-1405,8481,-1503,8488,-1303,8495,-1372,8502,-1290,8509,-1326,8516,-1389,8523,-1234,8530,-1293,8537,-1316,8544,-1430,8551,-1442,8558,-1507,8565,-1429,8572,-1356,8579,-1450,8586,-1331,8593,-1483,8600,-1421,8607,-1313,8614,-1504,8621,-1438,8628,-1454,8635,-1418,8642,-1383,8649,-1454,8656,-1361,8663,-1318,8670,-1385,8677,-1353,8684,-1323,8690,-1498,8698,-1468,8704,-1334,8711,-1467,8718,-1406,8725,-1370,8732,-1395,8739,-1298,8746,-1494,8753,-1467,8760,-1336,8767,-1498,8774,-1448,8781,-1398,8788,-1409,8795,-1374,8802,-1330,8809,-1329,8816,-1344,8823,-1554,8830,-1326,8837,-1438,8844,-1343,8851,-1373,8858,-1376,8865,-1395,8872,-1489,8879,-1388,8886,-1357,8893,-1489,8900,-1516,8907,-1326,8913,-1366,8920,-1316,8927,-1430,8934,-1370,8941,-1327,8948,-1430,8955,-1384,8962,-1241,8969,-1323,8976,-1346,8983,-1410,8990,-1386,8997,-1447,9004,-1340,9011,-1307,9018,-1378,9025,-1363,9032,-1486,9039,-1366,9046,-1280,9053,-1473,9060,-1439,9067,-1422,9074,-1427,9081,-1431,9088,-1363,9095,-1377,9102,-1311,9109,-1332,9116,-1317,9123,-1358,9129,-1285,9136,-1365,9143,-1305,9150,-1381,9157,-1427,9164,-1257,9171,-1464,9178,-1426,9185,-1392,9192,-1371,9199,-1436,9206,-1425,9213,-1245,9220,-1499,9227,-1582,9234,-1512,9241,-1478,9248,-1416,9255,-1563,9262,-1417,9269,-1306,9276,-1413,9283,-1319,9290,-1333,9297,-1391,9304,-1374,9311,-1289,9318,-1474,9325,-1409,9332,-1303,9339,-1302,9345,-1340,9352,-1294,9359,-1278,9366,-1331e" filled="false" stroked="true" strokeweight=".371318pt" strokecolor="#ff00ff">
                <v:path arrowok="t"/>
              </v:shape>
            </v:group>
            <v:group style="position:absolute;left:2406;top:-1682;width:6961;height:498" coordorigin="2406,-1682" coordsize="6961,498">
              <v:shape style="position:absolute;left:2406;top:-1682;width:6961;height:498" coordorigin="2406,-1682" coordsize="6961,498" path="m2406,-1420l2412,-1275,2419,-1487,2426,-1271,2433,-1316,2440,-1343,2447,-1334,2454,-1282,2461,-1326,2468,-1284,2475,-1338,2482,-1427,2489,-1382,2496,-1381,2503,-1346,2510,-1317,2517,-1385,2524,-1477,2531,-1551,2538,-1509,2545,-1313,2552,-1510,2559,-1387,2566,-1409,2573,-1363,2580,-1241,2587,-1419,2594,-1510,2601,-1386,2608,-1525,2615,-1609,2621,-1323,2629,-1387,2635,-1292,2642,-1516,2649,-1368,2656,-1347,2663,-1462,2670,-1443,2677,-1394,2684,-1386,2691,-1358,2698,-1347,2705,-1403,2712,-1389,2719,-1291,2726,-1322,2733,-1403,2740,-1349,2747,-1387,2754,-1278,2761,-1454,2768,-1196,2775,-1290,2782,-1411,2789,-1409,2796,-1290,2803,-1434,2810,-1612,2817,-1393,2824,-1407,2831,-1352,2838,-1363,2844,-1288,2851,-1242,2858,-1443,2865,-1379,2872,-1270,2879,-1430,2886,-1402,2893,-1408,2900,-1313,2907,-1413,2914,-1318,2921,-1424,2928,-1382,2935,-1449,2942,-1392,2949,-1353,2956,-1440,2963,-1352,2970,-1366,2977,-1454,2984,-1424,2991,-1334,2998,-1304,3005,-1319,3012,-1445,3019,-1384,3026,-1400,3033,-1324,3040,-1336,3047,-1348,3053,-1252,3060,-1276,3067,-1413,3074,-1403,3081,-1341,3088,-1347,3095,-1484,3102,-1367,3109,-1380,3116,-1374,3123,-1461,3130,-1395,3137,-1451,3144,-1381,3151,-1283,3158,-1443,3165,-1368,3172,-1455,3179,-1288,3186,-1456,3193,-1418,3200,-1273,3207,-1418,3214,-1380,3221,-1473,3228,-1321,3235,-1542,3242,-1341,3249,-1443,3256,-1272,3263,-1355,3270,-1275,3276,-1409,3283,-1348,3290,-1517,3297,-1475,3304,-1418,3311,-1407,3318,-1243,3325,-1372,3332,-1436,3339,-1364,3346,-1394,3353,-1450,3360,-1514,3367,-1322,3374,-1401,3381,-1394,3388,-1531,3395,-1238,3402,-1355,3409,-1390,3416,-1291,3423,-1432,3430,-1338,3437,-1368,3444,-1315,3451,-1436,3458,-1349,3465,-1442,3472,-1327,3479,-1326,3486,-1381,3492,-1360,3499,-1348,3506,-1350,3513,-1345,3520,-1388,3527,-1311,3534,-1305,3541,-1299,3548,-1407,3555,-1362,3562,-1321,3569,-1320,3576,-1444,3583,-1460,3590,-1379,3597,-1245,3604,-1367,3611,-1336,3618,-1462,3625,-1424,3632,-1473,3639,-1390,3646,-1263,3653,-1447,3660,-1495,3667,-1405,3674,-1403,3681,-1525,3688,-1224,3695,-1438,3701,-1368,3708,-1367,3715,-1308,3722,-1368,3729,-1350,3736,-1355,3743,-1313,3750,-1376,3757,-1541,3764,-1426,3771,-1354,3778,-1268,3785,-1374,3792,-1362,3799,-1282,3806,-1437,3813,-1485,3820,-1358,3827,-1391,3834,-1395,3841,-1230,3848,-1445,3855,-1407,3862,-1366,3869,-1444,3876,-1463,3883,-1441,3890,-1344,3897,-1376,3904,-1317,3911,-1380,3918,-1497,3924,-1307,3931,-1299,3938,-1327,3945,-1225,3952,-1475,3959,-1299,3966,-1264,3973,-1320,3980,-1410,3987,-1425,3994,-1339,4001,-1424,4008,-1376,4015,-1438,4022,-1468,4029,-1236,4036,-1343,4043,-1347,4050,-1460,4057,-1225,4064,-1311,4071,-1259,4078,-1414,4085,-1472,4092,-1420,4099,-1408,4106,-1329,4113,-1445,4120,-1474,4127,-1393,4133,-1405,4141,-1610,4147,-1381,4154,-1413,4161,-1283,4168,-1382,4175,-1408,4182,-1389,4189,-1375,4196,-1364,4203,-1455,4210,-1345,4217,-1372,4224,-1301,4231,-1394,4238,-1520,4245,-1298,4252,-1461,4259,-1348,4266,-1283,4273,-1378,4280,-1411,4287,-1407,4294,-1493,4301,-1247,4308,-1312,4315,-1483,4322,-1395,4329,-1342,4336,-1403,4343,-1403,4350,-1327,4356,-1408,4364,-1388,4370,-1394,4377,-1513,4384,-1322,4391,-1354,4398,-1428,4405,-1316,4412,-1360,4419,-1449,4426,-1447,4433,-1251,4440,-1427,4447,-1374,4454,-1351,4461,-1458,4468,-1369,4475,-1302,4482,-1412,4489,-1273,4496,-1248,4503,-1374,4510,-1273,4517,-1353,4524,-1390,4531,-1378,4538,-1483,4545,-1285,4552,-1375,4559,-1310,4565,-1340,4573,-1424,4579,-1294,4586,-1416,4593,-1361,4600,-1425,4607,-1353,4614,-1324,4621,-1413,4628,-1390,4635,-1365,4642,-1374,4649,-1332,4656,-1361,4663,-1401,4670,-1414,4677,-1375,4684,-1310,4691,-1276,4698,-1462,4705,-1608,4712,-1275,4719,-1429,4726,-1310,4733,-1435,4740,-1332,4747,-1444,4754,-1334,4761,-1313,4768,-1390,4775,-1388,4782,-1682,4788,-1431,4796,-1390,4802,-1322,4809,-1360,4816,-1288,4823,-1369,4830,-1381,4837,-1446,4844,-1358,4851,-1381,4858,-1351,4865,-1319,4872,-1273,4879,-1337,4886,-1417,4893,-1413,4900,-1322,4907,-1385,4914,-1313,4921,-1355,4928,-1305,4935,-1324,4942,-1330,4949,-1467,4956,-1316,4963,-1314,4970,-1444,4977,-1411,4984,-1335,4991,-1400,4998,-1367,5005,-1370,5011,-1349,5018,-1305,5025,-1465,5032,-1415,5039,-1459,5046,-1378,5053,-1437,5060,-1454,5067,-1365,5074,-1335,5081,-1392,5088,-1454,5095,-1418,5102,-1389,5109,-1375,5116,-1322,5123,-1407,5130,-1185,5137,-1353,5144,-1333,5151,-1356,5158,-1274,5165,-1389,5172,-1345,5179,-1357,5186,-1420,5193,-1358,5200,-1390,5207,-1419,5214,-1407,5221,-1329,5227,-1356,5234,-1328,5241,-1483,5248,-1352,5255,-1393,5262,-1436,5269,-1322,5276,-1465,5283,-1507,5290,-1401,5297,-1385,5304,-1512,5311,-1408,5318,-1485,5325,-1499,5332,-1334,5339,-1500,5346,-1343,5353,-1376,5360,-1434,5367,-1469,5374,-1371,5381,-1263,5388,-1354,5395,-1393,5402,-1492,5409,-1339,5416,-1329,5423,-1313,5430,-1400,5437,-1403,5443,-1413,5450,-1340,5457,-1449,5464,-1277,5471,-1273,5478,-1289,5485,-1404,5492,-1294,5499,-1412,5506,-1323,5513,-1352,5520,-1345,5527,-1362,5534,-1384,5541,-1419,5548,-1290,5555,-1474,5562,-1304,5569,-1239,5576,-1332,5583,-1418,5590,-1392,5597,-1384,5604,-1329,5611,-1509,5618,-1361,5625,-1414,5632,-1308,5639,-1248,5646,-1400,5653,-1328,5659,-1555,5666,-1331,5673,-1419,5680,-1601,5687,-1393,5694,-1447,5701,-1427,5708,-1354,5715,-1320,5722,-1403,5729,-1316,5736,-1494,5743,-1346,5750,-1328,5757,-1411,5764,-1474,5771,-1456,5778,-1362,5785,-1273,5792,-1305,5799,-1393,5806,-1281,5813,-1413,5820,-1279,5827,-1464,5834,-1500,5841,-1343,5848,-1268,5855,-1307,5862,-1263,5868,-1340,5876,-1562,5882,-1351,5889,-1511,5896,-1461,5903,-1415,5910,-1321,5917,-1253,5924,-1425,5931,-1355,5938,-1400,5945,-1355,5952,-1501,5959,-1359,5966,-1356,5973,-1318,5980,-1308,5987,-1359,5994,-1447,6001,-1311,6008,-1381,6015,-1406,6022,-1328,6029,-1337,6036,-1341,6043,-1500,6050,-1276,6057,-1405,6064,-1354,6071,-1462,6078,-1431,6085,-1413,6091,-1510,6098,-1481,6105,-1479,6112,-1487,6119,-1403,6126,-1399,6133,-1407,6140,-1477,6147,-1311,6154,-1481,6161,-1337,6168,-1303,6175,-1286,6182,-1367,6189,-1491,6196,-1359,6203,-1493,6210,-1256,6217,-1336,6224,-1322,6231,-1263,6238,-1326,6245,-1378,6252,-1428,6259,-1436,6266,-1423,6273,-1417,6280,-1358,6287,-1412,6294,-1329,6300,-1273,6308,-1300,6314,-1392,6321,-1290,6328,-1323,6335,-1460,6342,-1311,6349,-1388,6356,-1412,6363,-1425,6370,-1369,6377,-1260,6384,-1415,6391,-1365,6398,-1395,6405,-1232,6412,-1289,6419,-1261,6426,-1493,6433,-1390,6440,-1398,6447,-1304,6454,-1478,6461,-1354,6468,-1396,6475,-1288,6482,-1421,6489,-1395,6496,-1409,6503,-1358,6510,-1399,6517,-1306,6523,-1404,6531,-1303,6537,-1421,6544,-1368,6551,-1537,6558,-1439,6565,-1445,6572,-1343,6579,-1333,6586,-1341,6593,-1348,6600,-1288,6607,-1344,6614,-1381,6621,-1383,6628,-1353,6635,-1252,6642,-1477,6649,-1290,6656,-1321,6663,-1279,6670,-1260,6677,-1448,6684,-1318,6691,-1552,6698,-1274,6705,-1412,6712,-1401,6719,-1282,6726,-1502,6733,-1304,6740,-1311,6746,-1325,6753,-1486,6760,-1330,6767,-1387,6774,-1340,6781,-1494,6788,-1307,6795,-1261,6802,-1470,6809,-1299,6816,-1345,6823,-1380,6830,-1448,6837,-1351,6844,-1482,6851,-1398,6858,-1300,6865,-1441,6872,-1268,6879,-1488,6886,-1373,6893,-1492,6900,-1381,6907,-1486,6914,-1478,6921,-1323,6928,-1439,6935,-1446,6942,-1404,6949,-1294,6955,-1480,6963,-1381,6969,-1357,6976,-1352,6983,-1284,6990,-1515,6997,-1289,7004,-1331,7011,-1399,7018,-1358,7025,-1400,7032,-1470,7039,-1420,7046,-1299,7053,-1367,7060,-1403,7067,-1501,7074,-1552,7081,-1427,7088,-1379,7095,-1458,7102,-1362,7109,-1308,7116,-1366,7123,-1462,7130,-1299,7137,-1314,7144,-1442,7151,-1423,7158,-1468,7165,-1343,7172,-1462,7178,-1341,7185,-1505,7192,-1323,7199,-1358,7206,-1527,7213,-1315,7220,-1333,7227,-1494,7234,-1337,7241,-1388,7248,-1314,7255,-1389,7262,-1388,7269,-1481,7276,-1378,7283,-1501,7290,-1311,7297,-1479,7304,-1450,7311,-1466,7318,-1541,7325,-1439,7332,-1552,7339,-1292,7346,-1392,7353,-1496,7360,-1384,7367,-1326,7374,-1455,7381,-1427,7388,-1393,7394,-1264,7401,-1250,7408,-1495,7415,-1477,7422,-1386,7429,-1378,7436,-1340,7443,-1349,7450,-1376,7457,-1239,7464,-1343,7471,-1349,7478,-1366,7485,-1303,7492,-1402,7499,-1394,7506,-1337,7513,-1428,7520,-1363,7527,-1477,7534,-1514,7541,-1418,7548,-1369,7555,-1320,7562,-1520,7569,-1292,7576,-1411,7583,-1274,7590,-1408,7597,-1406,7604,-1331,7610,-1318,7617,-1479,7624,-1345,7631,-1496,7638,-1334,7645,-1310,7652,-1313,7659,-1400,7666,-1333,7673,-1394,7680,-1387,7687,-1233,7694,-1241,7701,-1369,7708,-1436,7715,-1391,7722,-1479,7729,-1477,7736,-1299,7743,-1299,7750,-1391,7757,-1310,7764,-1235,7771,-1345,7778,-1439,7785,-1397,7792,-1421,7799,-1365,7806,-1426,7813,-1420,7820,-1340,7826,-1382,7833,-1299,7840,-1357,7847,-1453,7854,-1469,7861,-1364,7868,-1388,7875,-1347,7882,-1305,7889,-1281,7896,-1428,7903,-1195,7910,-1301,7917,-1280,7924,-1344,7931,-1266,7938,-1377,7945,-1421,7952,-1377,7959,-1336,7966,-1353,7973,-1366,7980,-1305,7987,-1333,7994,-1454,8001,-1485,8008,-1297,8015,-1298,8022,-1502,8029,-1355,8035,-1428,8043,-1263,8049,-1303,8056,-1436,8063,-1312,8070,-1349,8077,-1448,8084,-1358,8091,-1436,8098,-1302,8105,-1225,8112,-1343,8119,-1300,8126,-1360,8133,-1296,8140,-1440,8147,-1317,8154,-1304,8161,-1336,8168,-1412,8175,-1474,8182,-1380,8189,-1435,8196,-1421,8203,-1433,8210,-1453,8217,-1498,8224,-1394,8231,-1389,8238,-1315,8245,-1299,8252,-1339,8258,-1377,8266,-1294,8272,-1618,8279,-1298,8286,-1424,8293,-1429,8300,-1361,8307,-1371,8314,-1346,8321,-1379,8328,-1453,8335,-1491,8342,-1343,8349,-1389,8356,-1277,8363,-1306,8370,-1353,8377,-1449,8384,-1383,8391,-1271,8398,-1331,8405,-1347,8412,-1436,8419,-1553,8426,-1479,8433,-1368,8440,-1255,8447,-1399,8454,-1450,8461,-1320,8468,-1387,8475,-1446,8481,-1334,8488,-1310,8495,-1343,8502,-1331,8509,-1371,8516,-1318,8523,-1253,8530,-1291,8537,-1342,8544,-1430,8551,-1413,8558,-1328,8565,-1304,8572,-1295,8579,-1355,8586,-1512,8593,-1248,8600,-1393,8607,-1314,8614,-1536,8621,-1299,8628,-1348,8635,-1347,8642,-1326,8649,-1299,8656,-1397,8663,-1347,8670,-1421,8677,-1501,8684,-1427,8690,-1344,8698,-1363,8704,-1318,8711,-1359,8718,-1363,8725,-1634,8732,-1355,8739,-1311,8746,-1476,8753,-1270,8760,-1580,8767,-1332,8774,-1287,8781,-1388,8788,-1251,8795,-1465,8802,-1355,8809,-1380,8816,-1354,8823,-1349,8830,-1379,8837,-1377,8844,-1394,8851,-1310,8858,-1376,8865,-1441,8872,-1369,8879,-1408,8886,-1283,8893,-1268,8900,-1411,8907,-1333,8913,-1609,8920,-1301,8927,-1369,8934,-1323,8941,-1345,8948,-1320,8955,-1405,8962,-1376,8969,-1312,8976,-1401,8983,-1303,8990,-1354,8997,-1417,9004,-1405,9011,-1572,9018,-1406,9025,-1341,9032,-1456,9039,-1401,9046,-1280,9053,-1432,9060,-1291,9067,-1239,9074,-1447,9081,-1404,9088,-1329,9095,-1299,9102,-1314,9109,-1352,9116,-1486,9123,-1310,9129,-1240,9136,-1437,9143,-1434,9150,-1303,9157,-1356,9164,-1445,9171,-1316,9178,-1408,9185,-1418,9192,-1386,9199,-1454,9206,-1324,9213,-1522,9220,-1349,9227,-1356,9234,-1383,9241,-1415,9248,-1327,9255,-1394,9262,-1470,9269,-1378,9276,-1376,9283,-1295,9290,-1269,9297,-1317,9304,-1378,9311,-1286,9318,-1321,9325,-1321,9332,-1367,9339,-1414,9345,-1536,9352,-1571,9359,-1431,9366,-1449e" filled="false" stroked="true" strokeweight=".371318pt" strokecolor="#006400">
                <v:path arrowok="t"/>
              </v:shape>
            </v:group>
            <v:group style="position:absolute;left:1918;top:-1717;width:7936;height:572" coordorigin="1918,-1717" coordsize="7936,572">
              <v:shape style="position:absolute;left:1918;top:-1717;width:7936;height:572" coordorigin="1918,-1717" coordsize="7936,572" path="m1918,-1146l9854,-1146,9854,-1717,1918,-1717,1918,-1146xe" filled="false" stroked="true" strokeweight=".371318pt" strokecolor="#000000">
                <v:path arrowok="t"/>
              </v:shape>
            </v:group>
            <v:group style="position:absolute;left:1720;top:-1314;width:57;height:2" coordorigin="1720,-1314" coordsize="57,2">
              <v:shape style="position:absolute;left:1720;top:-1314;width:57;height:2" coordorigin="1720,-1314" coordsize="57,0" path="m1776,-1314l1720,-1314e" filled="false" stroked="true" strokeweight=".371318pt" strokecolor="#000000">
                <v:path arrowok="t"/>
              </v:shape>
            </v:group>
            <v:group style="position:absolute;left:1720;top:-1464;width:57;height:2" coordorigin="1720,-1464" coordsize="57,2">
              <v:shape style="position:absolute;left:1720;top:-1464;width:57;height:2" coordorigin="1720,-1464" coordsize="57,0" path="m1776,-1464l1720,-1464e" filled="false" stroked="true" strokeweight=".371318pt" strokecolor="#000000">
                <v:path arrowok="t"/>
              </v:shape>
            </v:group>
            <v:group style="position:absolute;left:1720;top:-1615;width:57;height:2" coordorigin="1720,-1615" coordsize="57,2">
              <v:shape style="position:absolute;left:1720;top:-1615;width:57;height:2" coordorigin="1720,-1615" coordsize="57,0" path="m1776,-1615l1720,-1615e" filled="false" stroked="true" strokeweight=".371318pt" strokecolor="#000000">
                <v:path arrowok="t"/>
              </v:shape>
            </v:group>
            <v:group style="position:absolute;left:1776;top:-1717;width:143;height:572" coordorigin="1776,-1717" coordsize="143,572">
              <v:shape style="position:absolute;left:1776;top:-1717;width:143;height:572" coordorigin="1776,-1717" coordsize="143,572" path="m1776,-1146l1918,-1146,1918,-1717,1776,-1717,1776,-1146xe" filled="true" fillcolor="#87ceeb" stroked="false">
                <v:path arrowok="t"/>
                <v:fill type="solid"/>
              </v:shape>
            </v:group>
            <v:group style="position:absolute;left:1776;top:-1717;width:143;height:572" coordorigin="1776,-1717" coordsize="143,572">
              <v:shape style="position:absolute;left:1776;top:-1717;width:143;height:572" coordorigin="1776,-1717" coordsize="143,572" path="m1776,-1146l1918,-1146,1918,-1717,1776,-1717,1776,-1146xe" filled="false" stroked="true" strokeweight=".371318pt" strokecolor="#000000">
                <v:path arrowok="t"/>
              </v:shape>
            </v:group>
            <v:group style="position:absolute;left:1720;top:-1744;width:57;height:2" coordorigin="1720,-1744" coordsize="57,2">
              <v:shape style="position:absolute;left:1720;top:-1744;width:57;height:2" coordorigin="1720,-1744" coordsize="57,0" path="m1776,-1744l1720,-1744e" filled="false" stroked="true" strokeweight=".371318pt" strokecolor="#000000">
                <v:path arrowok="t"/>
              </v:shape>
            </v:group>
            <v:group style="position:absolute;left:2406;top:-2254;width:6961;height:488" coordorigin="2406,-2254" coordsize="6961,488">
              <v:shape style="position:absolute;left:2406;top:-2254;width:6961;height:488" coordorigin="2406,-2254" coordsize="6961,488" path="m2406,-2048l2412,-1848,2419,-1980,2426,-2010,2433,-1808,2440,-1978,2447,-1937,2454,-1972,2461,-2018,2468,-1883,2475,-1990,2482,-1956,2489,-1993,2496,-2006,2503,-1915,2510,-1870,2517,-1950,2524,-2016,2531,-1942,2538,-1970,2545,-1873,2552,-2039,2559,-2057,2566,-1921,2573,-1939,2580,-1838,2587,-2000,2594,-1900,2601,-1924,2608,-1962,2615,-1903,2621,-1868,2629,-2152,2635,-2087,2642,-1821,2649,-1845,2656,-1933,2663,-2028,2670,-1991,2677,-1944,2684,-1927,2691,-1868,2698,-2051,2705,-2009,2712,-1984,2719,-1960,2726,-1874,2733,-1840,2740,-1882,2747,-1888,2754,-1934,2761,-1980,2768,-1936,2775,-1906,2782,-1943,2789,-1908,2796,-1906,2803,-1832,2810,-1963,2817,-1891,2824,-2101,2831,-1865,2838,-1932,2844,-2254,2851,-1900,2858,-1898,2865,-2084,2872,-1967,2879,-2078,2886,-1966,2893,-1878,2900,-2061,2907,-1977,2914,-1889,2921,-1884,2928,-2008,2935,-1839,2942,-2000,2949,-1975,2956,-1856,2963,-1980,2970,-1954,2977,-1897,2984,-1920,2991,-1934,2998,-1966,3005,-1880,3012,-1960,3019,-1960,3026,-2029,3033,-1906,3040,-1923,3047,-1891,3053,-2006,3060,-1999,3067,-1936,3074,-1900,3081,-1958,3088,-1938,3095,-1862,3102,-2203,3109,-1957,3116,-1966,3123,-2055,3130,-1940,3137,-2094,3144,-2001,3151,-1963,3158,-1938,3165,-2078,3172,-1926,3179,-1878,3186,-2022,3193,-2008,3200,-1899,3207,-2071,3214,-1856,3221,-1925,3228,-2016,3235,-1921,3242,-2007,3249,-1906,3256,-1943,3263,-1891,3270,-1924,3276,-2060,3283,-1903,3290,-1882,3297,-2011,3304,-1906,3311,-1928,3318,-2075,3325,-1942,3332,-1884,3339,-2044,3346,-1908,3353,-1958,3360,-2082,3367,-1871,3374,-1869,3381,-1902,3388,-1985,3395,-1902,3402,-1888,3409,-1884,3416,-1968,3423,-2076,3430,-2132,3437,-1995,3444,-1910,3451,-1992,3458,-2014,3465,-1886,3472,-1938,3479,-1912,3486,-1821,3492,-1902,3499,-1900,3506,-1973,3513,-1984,3520,-1871,3527,-1921,3534,-1918,3541,-1959,3548,-1814,3555,-1950,3562,-1898,3569,-1927,3576,-1944,3583,-2032,3590,-1892,3597,-1942,3604,-1951,3611,-1992,3618,-1845,3625,-2028,3632,-1847,3639,-2027,3646,-1935,3653,-1907,3660,-2020,3667,-1935,3674,-1901,3681,-2008,3688,-1864,3695,-1976,3701,-2074,3708,-1923,3715,-1889,3722,-1861,3729,-1856,3736,-1895,3743,-1942,3750,-1999,3757,-2002,3764,-1823,3771,-1832,3778,-1976,3785,-1941,3792,-1946,3799,-1974,3806,-1857,3813,-1902,3820,-1923,3827,-1870,3834,-1918,3841,-1859,3848,-2115,3855,-1951,3862,-1928,3869,-2069,3876,-1813,3883,-1876,3890,-1884,3897,-2032,3904,-1819,3911,-1993,3918,-1955,3924,-1852,3931,-2001,3938,-1859,3945,-1965,3952,-1809,3959,-1946,3966,-1940,3973,-2086,3980,-1933,3987,-1998,3994,-1953,4001,-1976,4008,-1994,4015,-1992,4022,-2032,4029,-2128,4036,-1929,4043,-1927,4050,-1917,4057,-1888,4064,-1999,4071,-2104,4078,-1799,4085,-1988,4092,-1987,4099,-2037,4106,-1932,4113,-1995,4120,-1953,4127,-1925,4133,-1845,4141,-1958,4147,-1912,4154,-1886,4161,-1871,4168,-1927,4175,-2091,4182,-1865,4189,-2009,4196,-1931,4203,-1881,4210,-1836,4217,-1951,4224,-1927,4231,-2026,4238,-2000,4245,-1822,4252,-1947,4259,-1907,4266,-1797,4273,-1973,4280,-1941,4287,-2013,4294,-2005,4301,-1961,4308,-1845,4315,-2091,4322,-1932,4329,-1948,4336,-2099,4343,-1902,4350,-1933,4356,-1856,4364,-1884,4370,-1945,4377,-1939,4384,-1871,4391,-1910,4398,-1969,4405,-1969,4412,-1955,4419,-1896,4426,-1861,4433,-1886,4440,-2032,4447,-1966,4454,-1877,4461,-1958,4468,-1981,4475,-1918,4482,-1975,4489,-1997,4496,-1980,4503,-2008,4510,-2048,4517,-2025,4524,-1874,4531,-2035,4538,-2084,4545,-1882,4552,-1793,4559,-1913,4565,-1920,4573,-1939,4579,-1798,4586,-1909,4593,-2033,4600,-1873,4607,-1983,4614,-1918,4621,-1905,4628,-1977,4635,-1883,4642,-1968,4649,-1971,4656,-2017,4663,-1964,4670,-1841,4677,-1929,4684,-1940,4691,-1975,4698,-1977,4705,-2032,4712,-1905,4719,-1937,4726,-1960,4733,-1843,4740,-2107,4747,-1949,4754,-1984,4761,-1943,4768,-1916,4775,-1901,4782,-1930,4788,-1975,4796,-1996,4802,-2061,4809,-1833,4816,-2042,4823,-1882,4830,-1997,4837,-1984,4844,-1914,4851,-1966,4858,-1951,4865,-1989,4872,-2011,4879,-1892,4886,-1797,4893,-1965,4900,-2120,4907,-2018,4914,-1883,4921,-2002,4928,-1766,4935,-2009,4942,-1986,4949,-1975,4956,-1857,4963,-1956,4970,-1965,4977,-1944,4984,-1935,4991,-1989,4998,-1978,5005,-1861,5011,-2048,5018,-1903,5025,-1925,5032,-2014,5039,-1924,5046,-1953,5053,-1943,5060,-1949,5067,-1916,5074,-1906,5081,-1979,5088,-2004,5095,-1896,5102,-1916,5109,-1982,5116,-1932,5123,-1878,5130,-1868,5137,-2032,5144,-1852,5151,-1893,5158,-1915,5165,-1920,5172,-2007,5179,-2015,5186,-1884,5193,-1870,5200,-1992,5207,-1952,5214,-1915,5221,-2043,5227,-2131,5234,-2016,5241,-1843,5248,-1903,5255,-1843,5262,-1976,5269,-1932,5276,-1963,5283,-2054,5290,-2055,5297,-2040,5304,-2018,5311,-1968,5318,-2026,5325,-1938,5332,-1977,5339,-1884,5346,-2059,5353,-2016,5360,-1976,5367,-1823,5374,-1907,5381,-1878,5388,-1936,5395,-1916,5402,-1874,5409,-1911,5416,-1825,5423,-1925,5430,-2010,5437,-2035,5443,-2042,5450,-2088,5457,-2031,5464,-1908,5471,-1858,5478,-1851,5485,-1865,5492,-1990,5499,-1999,5506,-1970,5513,-2022,5520,-1919,5527,-1964,5534,-1930,5541,-1940,5548,-1947,5555,-2008,5562,-1974,5569,-1956,5576,-2051,5583,-2023,5590,-1944,5597,-1860,5604,-1971,5611,-1857,5618,-1973,5625,-2171,5632,-1930,5639,-1884,5646,-1984,5653,-1826,5659,-1825,5666,-1905,5673,-2000,5680,-1889,5687,-2016,5694,-1959,5701,-2024,5708,-2007,5715,-1974,5722,-1972,5729,-1803,5736,-1894,5743,-2005,5750,-1998,5757,-1995,5764,-1899,5771,-1894,5778,-1920,5785,-1917,5792,-2049,5799,-2151,5806,-1908,5813,-1980,5820,-1859,5827,-1936,5834,-2119,5841,-1936,5848,-1952,5855,-1910,5862,-1915,5868,-2006,5876,-1961,5882,-1998,5889,-2105,5896,-1933,5903,-1943,5910,-2066,5917,-1963,5924,-1845,5931,-1977,5938,-2018,5945,-2017,5952,-2022,5959,-1803,5966,-1900,5973,-1928,5980,-1878,5987,-1938,5994,-1913,6001,-1914,6008,-1984,6015,-1868,6022,-1889,6029,-2019,6036,-1870,6043,-1923,6050,-1860,6057,-1992,6064,-1984,6071,-2048,6078,-1956,6085,-1820,6091,-2110,6098,-2074,6105,-1952,6112,-2010,6119,-1819,6126,-2038,6133,-1941,6140,-1903,6147,-1869,6154,-1956,6161,-1870,6168,-2056,6175,-1886,6182,-1993,6189,-2032,6196,-2054,6203,-1894,6210,-1983,6217,-1975,6224,-1920,6231,-2059,6238,-1892,6245,-1925,6252,-1900,6259,-1915,6266,-1906,6273,-2191,6280,-1971,6287,-2140,6294,-1963,6300,-1911,6308,-1923,6314,-1977,6321,-1898,6328,-2047,6335,-1903,6342,-1858,6349,-1929,6356,-1995,6363,-1893,6370,-1940,6377,-2129,6384,-1998,6391,-1986,6398,-1936,6405,-1917,6412,-2043,6419,-1945,6426,-1933,6433,-1938,6440,-1967,6447,-1895,6454,-1998,6461,-1827,6468,-1959,6475,-2045,6482,-1855,6489,-1864,6496,-2052,6503,-1879,6510,-2021,6517,-2079,6523,-1879,6531,-1897,6537,-1977,6544,-1988,6551,-1997,6558,-1943,6565,-1933,6572,-1935,6579,-1943,6586,-1828,6593,-2060,6600,-1953,6607,-1879,6614,-1985,6621,-1958,6628,-1901,6635,-2085,6642,-1965,6649,-2003,6656,-1831,6663,-1954,6670,-2031,6677,-1937,6684,-1914,6691,-1995,6698,-1988,6705,-1926,6712,-1866,6719,-1965,6726,-1901,6733,-1928,6740,-1957,6746,-2004,6753,-1837,6760,-1966,6767,-2066,6774,-1882,6781,-1853,6788,-1852,6795,-2033,6802,-1858,6809,-1990,6816,-1948,6823,-2114,6830,-1837,6837,-1919,6844,-1944,6851,-1948,6858,-1972,6865,-2032,6872,-1892,6879,-1919,6886,-1920,6893,-2044,6900,-1953,6907,-2056,6914,-2068,6921,-1898,6928,-1976,6935,-1925,6942,-1923,6949,-1925,6955,-1923,6963,-1897,6969,-1884,6976,-1983,6983,-1934,6990,-1904,6997,-1976,7004,-2009,7011,-2007,7018,-1928,7025,-1800,7032,-1936,7039,-1996,7046,-1877,7053,-1885,7060,-1879,7067,-1860,7074,-1938,7081,-2056,7088,-1957,7095,-1974,7102,-1951,7109,-1907,7116,-2140,7123,-1924,7130,-1939,7137,-2032,7144,-1905,7151,-1860,7158,-2003,7165,-1985,7172,-2046,7178,-1876,7185,-2005,7192,-1946,7199,-2058,7206,-1952,7213,-1973,7220,-1926,7227,-1954,7234,-1956,7241,-1919,7248,-1886,7255,-1851,7262,-1894,7269,-1986,7276,-2131,7283,-2024,7290,-1908,7297,-1892,7304,-1879,7311,-1876,7318,-1942,7325,-1929,7332,-1952,7339,-1950,7346,-1966,7353,-2050,7360,-1982,7367,-1943,7374,-2016,7381,-1936,7388,-2054,7394,-1963,7401,-1949,7408,-1866,7415,-2072,7422,-1889,7429,-1905,7436,-2038,7443,-1965,7450,-1923,7457,-1890,7464,-1984,7471,-1900,7478,-1850,7485,-1974,7492,-2001,7499,-1903,7506,-1937,7513,-1959,7520,-1897,7527,-1931,7534,-1904,7541,-1808,7548,-2031,7555,-1975,7562,-1860,7569,-1956,7576,-1902,7583,-1970,7590,-1995,7597,-1876,7604,-1860,7610,-1849,7617,-1950,7624,-2156,7631,-1818,7638,-1931,7645,-1802,7652,-2028,7659,-2068,7666,-1916,7673,-1936,7680,-1953,7687,-1921,7694,-1988,7701,-1900,7708,-1958,7715,-1917,7722,-1874,7729,-2002,7736,-1832,7743,-1915,7750,-2018,7757,-2026,7764,-2013,7771,-1907,7778,-1964,7785,-2013,7792,-1881,7799,-2049,7806,-1968,7813,-2064,7820,-1929,7826,-1861,7833,-1889,7840,-1955,7847,-1981,7854,-1926,7861,-2130,7868,-1965,7875,-2034,7882,-2004,7889,-1948,7896,-1960,7903,-1936,7910,-1962,7917,-1808,7924,-1967,7931,-1939,7938,-1925,7945,-1922,7952,-1934,7959,-1847,7966,-1929,7973,-1874,7980,-2018,7987,-1903,7994,-1885,8001,-1938,8008,-1921,8015,-1899,8022,-1980,8029,-2026,8035,-2153,8043,-1955,8049,-1904,8056,-2001,8063,-1955,8070,-1963,8077,-1870,8084,-1959,8091,-1862,8098,-1887,8105,-1890,8112,-2028,8119,-1952,8126,-2049,8133,-1910,8140,-1968,8147,-1877,8154,-1957,8161,-1916,8168,-1956,8175,-1943,8182,-2078,8189,-1896,8196,-1912,8203,-1995,8210,-1931,8217,-1966,8224,-1976,8231,-2025,8238,-1888,8245,-1936,8252,-1991,8258,-1885,8266,-2098,8272,-1826,8279,-2094,8286,-1940,8293,-1921,8300,-2088,8307,-1903,8314,-1880,8321,-1957,8328,-1934,8335,-2089,8342,-1904,8349,-1855,8356,-2027,8363,-1898,8370,-1952,8377,-1871,8384,-1939,8391,-2118,8398,-1924,8405,-2069,8412,-1885,8419,-1964,8426,-1926,8433,-1966,8440,-1993,8447,-1873,8454,-2032,8461,-1914,8468,-1961,8475,-1898,8481,-1928,8488,-1922,8495,-2084,8502,-1990,8509,-1885,8516,-1821,8523,-1907,8530,-1931,8537,-1942,8544,-1905,8551,-1954,8558,-1913,8565,-1913,8572,-1912,8579,-1875,8586,-2008,8593,-2011,8600,-2050,8607,-2003,8614,-1921,8621,-1962,8628,-1858,8635,-1976,8642,-1977,8649,-2015,8656,-1932,8663,-1934,8670,-1918,8677,-1943,8684,-1944,8690,-1874,8698,-1892,8704,-1923,8711,-2015,8718,-2103,8725,-1978,8732,-1872,8739,-1913,8746,-1958,8753,-1987,8760,-1986,8767,-2079,8774,-1868,8781,-1935,8788,-2012,8795,-1908,8802,-1935,8809,-1938,8816,-2034,8823,-2014,8830,-1893,8837,-1861,8844,-1995,8851,-1936,8858,-1848,8865,-1830,8872,-2021,8879,-1979,8886,-1957,8893,-1914,8900,-1902,8907,-1910,8913,-1960,8920,-1964,8927,-2031,8934,-1948,8941,-1904,8948,-2046,8955,-1907,8962,-1893,8969,-2026,8976,-1900,8983,-1883,8990,-1895,8997,-1970,9004,-1926,9011,-2091,9018,-1882,9025,-1961,9032,-2123,9039,-1974,9046,-2053,9053,-1932,9060,-1905,9067,-2029,9074,-1952,9081,-2014,9088,-1925,9095,-1908,9102,-1960,9109,-1916,9116,-2008,9123,-1941,9129,-1897,9136,-1967,9143,-1895,9150,-2013,9157,-2071,9164,-1959,9171,-1886,9178,-1962,9185,-1948,9192,-1952,9199,-2117,9206,-1871,9213,-1944,9220,-2032,9227,-2046,9234,-1926,9241,-1925,9248,-1971,9255,-1890,9262,-2079,9269,-2060,9276,-1905,9283,-1937,9290,-2000,9297,-1988,9304,-1787,9311,-1945,9318,-1875,9325,-2014,9332,-2056,9339,-1926,9345,-1986,9352,-2009,9359,-2062,9366,-2052e" filled="false" stroked="true" strokeweight=".371318pt" strokecolor="#0080ff">
                <v:path arrowok="t"/>
              </v:shape>
            </v:group>
            <v:group style="position:absolute;left:2406;top:-2234;width:6961;height:482" coordorigin="2406,-2234" coordsize="6961,482">
              <v:shape style="position:absolute;left:2406;top:-2234;width:6961;height:482" coordorigin="2406,-2234" coordsize="6961,482" path="m2406,-1993l2412,-1962,2419,-2047,2426,-1926,2433,-1955,2440,-1945,2447,-1943,2454,-1828,2461,-2095,2468,-1948,2475,-2009,2482,-1909,2489,-1948,2496,-1853,2503,-2101,2510,-2173,2517,-1846,2524,-1927,2531,-2042,2538,-2003,2545,-2042,2552,-1925,2559,-1951,2566,-1927,2573,-1943,2580,-2092,2587,-1988,2594,-2026,2601,-1927,2608,-1921,2615,-1965,2621,-1988,2629,-1897,2635,-2131,2642,-1802,2649,-1971,2656,-2001,2663,-1978,2670,-1997,2677,-1993,2684,-1889,2691,-1974,2698,-2087,2705,-1943,2712,-2041,2719,-1968,2726,-1826,2733,-1975,2740,-1980,2747,-1924,2754,-1918,2761,-1886,2768,-1902,2775,-2035,2782,-1860,2789,-1908,2796,-2101,2803,-2000,2810,-1909,2817,-1946,2824,-2054,2831,-2065,2838,-2234,2844,-1857,2851,-1980,2858,-1967,2865,-1881,2872,-1872,2879,-1922,2886,-1910,2893,-1930,2900,-2037,2907,-2069,2914,-2008,2921,-1900,2928,-1946,2935,-1915,2942,-1890,2949,-1878,2956,-1955,2963,-1958,2970,-1956,2977,-1998,2984,-2008,2991,-1901,2998,-1859,3005,-1939,3012,-2036,3019,-2023,3026,-1809,3033,-1920,3040,-1891,3047,-1896,3053,-1931,3060,-2044,3067,-2069,3074,-1860,3081,-1957,3088,-1893,3095,-1926,3102,-1881,3109,-1900,3116,-1975,3123,-1914,3130,-2030,3137,-2018,3144,-2053,3151,-1921,3158,-1993,3165,-2052,3172,-1938,3179,-1841,3186,-1893,3193,-1946,3200,-1962,3207,-2082,3214,-1875,3221,-1990,3228,-1995,3235,-1823,3242,-2001,3249,-1893,3256,-2040,3263,-2057,3270,-1876,3276,-1961,3283,-1873,3290,-1917,3297,-1808,3304,-1946,3311,-1928,3318,-1976,3325,-1859,3332,-2001,3339,-1902,3346,-1960,3353,-2053,3360,-1993,3367,-1904,3374,-2015,3381,-2018,3388,-2165,3395,-1924,3402,-1939,3409,-1934,3416,-1951,3423,-1938,3430,-1890,3437,-1979,3444,-1938,3451,-1904,3458,-2029,3465,-1918,3472,-1875,3479,-1840,3486,-1914,3492,-1915,3499,-1922,3506,-1833,3513,-1951,3520,-1911,3527,-1930,3534,-1952,3541,-1826,3548,-1948,3555,-1855,3562,-1964,3569,-1895,3576,-1875,3583,-1997,3590,-1983,3597,-1890,3604,-1881,3611,-2008,3618,-1919,3625,-1944,3632,-2115,3639,-1888,3646,-1977,3653,-1974,3660,-1979,3667,-2029,3674,-1963,3681,-1855,3688,-1997,3695,-1876,3701,-1940,3708,-1930,3715,-2100,3722,-1887,3729,-1979,3736,-1904,3743,-2094,3750,-2030,3757,-1879,3764,-1940,3771,-1763,3778,-1886,3785,-2031,3792,-1948,3799,-1941,3806,-1862,3813,-1863,3820,-2007,3827,-1928,3834,-2072,3841,-1891,3848,-1972,3855,-1850,3862,-2047,3869,-1927,3876,-2071,3883,-1843,3890,-2117,3897,-1884,3904,-1987,3911,-1916,3918,-1983,3924,-1864,3931,-2053,3938,-1942,3945,-1992,3952,-1878,3959,-1965,3966,-1865,3973,-1915,3980,-1952,3987,-2057,3994,-1889,4001,-1879,4008,-1983,4015,-1869,4022,-1909,4029,-1928,4036,-1929,4043,-1858,4050,-1924,4057,-1934,4064,-1924,4071,-1870,4078,-1899,4085,-2057,4092,-1903,4099,-1960,4106,-1953,4113,-1971,4120,-1945,4127,-1975,4133,-1845,4141,-1999,4147,-1958,4154,-1925,4161,-1920,4168,-1972,4175,-2039,4182,-2039,4189,-1970,4196,-2015,4203,-1856,4210,-1893,4217,-1992,4224,-1956,4231,-1931,4238,-1863,4245,-1869,4252,-1983,4259,-1938,4266,-1873,4273,-1845,4280,-1843,4287,-1868,4294,-1905,4301,-1907,4308,-1950,4315,-1999,4322,-1855,4329,-2031,4336,-1999,4343,-1883,4350,-2037,4356,-1889,4364,-1930,4370,-2058,4377,-1798,4384,-1817,4391,-1930,4398,-2093,4405,-1876,4412,-1952,4419,-1978,4426,-1964,4433,-1852,4440,-1887,4447,-1959,4454,-1944,4461,-2007,4468,-1952,4475,-1946,4482,-1965,4489,-2145,4496,-2026,4503,-1951,4510,-1952,4517,-1871,4524,-1903,4531,-1924,4538,-1808,4545,-1926,4552,-1895,4559,-1868,4565,-1938,4573,-2070,4579,-1910,4586,-1963,4593,-1901,4600,-1895,4607,-2005,4614,-1978,4621,-2081,4628,-1830,4635,-1903,4642,-1834,4649,-1948,4656,-1916,4663,-1934,4670,-1860,4677,-1946,4684,-1923,4691,-1873,4698,-1956,4705,-1862,4712,-2036,4719,-1917,4726,-2015,4733,-2070,4740,-1936,4747,-1845,4754,-1940,4761,-1956,4768,-1861,4775,-1969,4782,-1815,4788,-1942,4796,-1846,4802,-1944,4809,-1997,4816,-1888,4823,-1901,4830,-1921,4837,-1901,4844,-1919,4851,-1844,4858,-2041,4865,-2084,4872,-1923,4879,-1866,4886,-2087,4893,-1960,4900,-2146,4907,-1996,4914,-1949,4921,-1940,4928,-1953,4935,-1922,4942,-1923,4949,-1859,4956,-1920,4963,-1944,4970,-1989,4977,-2118,4984,-1991,4991,-1935,4998,-1955,5005,-2039,5011,-1923,5018,-1869,5025,-1961,5032,-1884,5039,-1992,5046,-1908,5053,-1919,5060,-1946,5067,-1940,5074,-1847,5081,-2018,5088,-1922,5095,-1817,5102,-1849,5109,-1953,5116,-1871,5123,-1853,5130,-1888,5137,-1985,5144,-1957,5151,-2044,5158,-2061,5165,-1816,5172,-1990,5179,-1971,5186,-2028,5193,-1962,5200,-2010,5207,-1994,5214,-1897,5221,-2128,5227,-1886,5234,-1962,5241,-1990,5248,-1854,5255,-1886,5262,-1970,5269,-1988,5276,-1984,5283,-1819,5290,-1978,5297,-1942,5304,-1951,5311,-1948,5318,-1998,5325,-1840,5332,-1859,5339,-1955,5346,-1976,5353,-1991,5360,-1931,5367,-1968,5374,-2007,5381,-1919,5388,-1920,5395,-1978,5402,-1960,5409,-1781,5416,-2010,5423,-1871,5430,-1844,5437,-1928,5443,-1811,5450,-1978,5457,-1971,5464,-2015,5471,-1972,5478,-1879,5485,-2065,5492,-2062,5499,-1925,5506,-1898,5513,-1971,5520,-1911,5527,-1955,5534,-1974,5541,-1994,5548,-1968,5555,-2008,5562,-1998,5569,-2001,5576,-2011,5583,-1879,5590,-1994,5597,-1927,5604,-1938,5611,-2027,5618,-1967,5625,-2063,5632,-1887,5639,-2066,5646,-2010,5653,-1834,5659,-1913,5666,-1900,5673,-1994,5680,-1939,5687,-1974,5694,-1955,5701,-1830,5708,-1906,5715,-1932,5722,-1928,5729,-1844,5736,-2026,5743,-1895,5750,-1889,5757,-1842,5764,-1972,5771,-1960,5778,-1928,5785,-1753,5792,-1869,5799,-1976,5806,-1907,5813,-2017,5820,-1939,5827,-1931,5834,-1978,5841,-1954,5848,-1778,5855,-2026,5862,-1975,5868,-1994,5876,-2152,5882,-1956,5889,-1955,5896,-1923,5903,-1913,5910,-2004,5917,-1916,5924,-1989,5931,-1981,5938,-1928,5945,-2016,5952,-2042,5959,-1977,5966,-1904,5973,-1838,5980,-1987,5987,-2062,5994,-1942,6001,-1974,6008,-2069,6015,-1979,6022,-1980,6029,-1886,6036,-1936,6043,-1958,6050,-1994,6057,-1969,6064,-1938,6071,-1958,6078,-1927,6085,-1940,6091,-1976,6098,-1844,6105,-2068,6112,-1980,6119,-2069,6126,-1927,6133,-1808,6140,-1969,6147,-1942,6154,-2025,6161,-1977,6168,-1880,6175,-2029,6182,-1906,6189,-2033,6196,-1888,6203,-1995,6210,-2101,6217,-2028,6224,-2132,6231,-2052,6238,-1938,6245,-2052,6252,-1953,6259,-1880,6266,-2071,6273,-1967,6280,-1885,6287,-1928,6294,-1997,6300,-1952,6308,-1998,6314,-1942,6321,-1907,6328,-1795,6335,-2093,6342,-1935,6349,-1929,6356,-1890,6363,-1981,6370,-1926,6377,-1813,6384,-2030,6391,-1927,6398,-1964,6405,-1972,6412,-1938,6419,-1918,6426,-1959,6433,-1999,6440,-1841,6447,-1928,6454,-1995,6461,-1935,6468,-1850,6475,-1999,6482,-1903,6489,-1934,6496,-1872,6503,-1950,6510,-1951,6517,-2015,6523,-1985,6531,-1888,6537,-1942,6544,-1856,6551,-1923,6558,-1936,6565,-1894,6572,-1871,6579,-1940,6586,-1950,6593,-2052,6600,-2005,6607,-1850,6614,-2003,6621,-1872,6628,-1962,6635,-1950,6642,-1997,6649,-1875,6656,-1953,6663,-1929,6670,-1953,6677,-1999,6684,-2001,6691,-1869,6698,-2016,6705,-1976,6712,-2018,6719,-1887,6726,-1870,6733,-1941,6740,-1979,6746,-1903,6753,-2062,6760,-1941,6767,-1977,6774,-2004,6781,-1924,6788,-1898,6795,-1989,6802,-1993,6809,-2011,6816,-1968,6823,-1976,6830,-1950,6837,-1799,6844,-1946,6851,-1921,6858,-1856,6865,-2167,6872,-1784,6879,-1969,6886,-2024,6893,-1868,6900,-1951,6907,-1992,6914,-1963,6921,-1964,6928,-2035,6935,-1928,6942,-1929,6949,-1883,6955,-1978,6963,-1908,6969,-2014,6976,-1908,6983,-2118,6990,-1932,6997,-1979,7004,-2025,7011,-1966,7018,-1888,7025,-1973,7032,-1893,7039,-1973,7046,-2018,7053,-1914,7060,-1917,7067,-1991,7074,-1819,7081,-1870,7088,-1920,7095,-2042,7102,-1985,7109,-1979,7116,-1953,7123,-1842,7130,-1987,7137,-2047,7144,-1879,7151,-1924,7158,-2018,7165,-1951,7172,-1952,7178,-1884,7185,-1980,7192,-1925,7199,-1910,7206,-1987,7213,-1937,7220,-2004,7227,-1889,7234,-1846,7241,-1983,7248,-1951,7255,-1926,7262,-1942,7269,-1931,7276,-1884,7283,-1943,7290,-1881,7297,-1917,7304,-1813,7311,-1952,7318,-1909,7325,-1877,7332,-1994,7339,-1972,7346,-1997,7353,-1924,7360,-2000,7367,-1879,7374,-2041,7381,-1869,7388,-1988,7394,-1969,7401,-1913,7408,-1932,7415,-2023,7422,-1871,7429,-1971,7436,-1987,7443,-1961,7450,-2031,7457,-2012,7464,-2133,7471,-1931,7478,-1874,7485,-1982,7492,-1941,7499,-2040,7506,-1874,7513,-1907,7520,-2014,7527,-1841,7534,-1890,7541,-1972,7548,-1900,7555,-1847,7562,-1867,7569,-1851,7576,-1974,7583,-1995,7590,-1909,7597,-2034,7604,-1994,7610,-2069,7617,-2017,7624,-1882,7631,-1917,7638,-1992,7645,-1889,7652,-1937,7659,-2069,7666,-1942,7673,-1954,7680,-1937,7687,-1912,7694,-1853,7701,-1893,7708,-2130,7715,-1951,7722,-2063,7729,-1960,7736,-1922,7743,-1997,7750,-1894,7757,-1894,7764,-2224,7771,-1900,7778,-1992,7785,-1991,7792,-2004,7799,-1921,7806,-1944,7813,-1911,7820,-1866,7826,-1963,7833,-1881,7840,-1945,7847,-1948,7854,-1898,7861,-2025,7868,-2066,7875,-1871,7882,-1855,7889,-2007,7896,-1889,7903,-1972,7910,-1901,7917,-1885,7924,-2000,7931,-1930,7938,-1850,7945,-1916,7952,-2004,7959,-1855,7966,-1883,7973,-1897,7980,-1939,7987,-1971,7994,-1958,8001,-1895,8008,-1972,8015,-1999,8022,-1980,8029,-1975,8035,-1915,8043,-1883,8049,-1940,8056,-2033,8063,-2029,8070,-1944,8077,-1985,8084,-1919,8091,-1972,8098,-1938,8105,-1917,8112,-1914,8119,-2022,8126,-2021,8133,-1969,8140,-1998,8147,-1937,8154,-1972,8161,-2006,8168,-1853,8175,-1978,8182,-1886,8189,-2115,8196,-1987,8203,-1908,8210,-1892,8217,-2063,8224,-1871,8231,-1938,8238,-1902,8245,-1917,8252,-1839,8258,-1954,8266,-1898,8272,-2029,8279,-1977,8286,-1969,8293,-1946,8300,-1902,8307,-1936,8314,-1908,8321,-2010,8328,-2010,8335,-2016,8342,-1971,8349,-2065,8356,-1962,8363,-1998,8370,-2023,8377,-1817,8384,-1988,8391,-1901,8398,-1976,8405,-1897,8412,-1837,8419,-2018,8426,-1911,8433,-1959,8440,-1998,8447,-1987,8454,-1929,8461,-1857,8468,-1853,8475,-2060,8481,-1796,8488,-2017,8495,-1919,8502,-1908,8509,-1905,8516,-1931,8523,-1850,8530,-1946,8537,-2060,8544,-1919,8551,-1932,8558,-2100,8565,-1957,8572,-1849,8579,-1881,8586,-2024,8593,-1967,8600,-2013,8607,-1977,8614,-1935,8621,-1959,8628,-1853,8635,-1965,8642,-1943,8649,-1928,8656,-2040,8663,-1862,8670,-1931,8677,-1961,8684,-2092,8690,-1929,8698,-1981,8704,-1874,8711,-1951,8718,-2011,8725,-2025,8732,-1941,8739,-1851,8746,-1941,8753,-1970,8760,-2082,8767,-1929,8774,-1847,8781,-2011,8788,-1860,8795,-1977,8802,-1976,8809,-1891,8816,-1904,8823,-1974,8830,-1992,8837,-1988,8844,-2023,8851,-1919,8858,-1908,8865,-2003,8872,-2053,8879,-1910,8886,-1854,8893,-1934,8900,-1804,8907,-2001,8913,-1843,8920,-1961,8927,-2025,8934,-2018,8941,-1970,8948,-1907,8955,-1825,8962,-1852,8969,-1990,8976,-1988,8983,-1974,8990,-1855,8997,-2155,9004,-2031,9011,-1935,9018,-1992,9025,-1945,9032,-1955,9039,-1869,9046,-1936,9053,-1983,9060,-1900,9067,-1968,9074,-1932,9081,-1865,9088,-2019,9095,-2170,9102,-1881,9109,-2005,9116,-1878,9123,-1892,9129,-1813,9136,-2122,9143,-1942,9150,-1890,9157,-2039,9164,-2000,9171,-1868,9178,-1935,9185,-1860,9192,-2037,9199,-1833,9206,-2014,9213,-1829,9220,-1940,9227,-1877,9234,-1957,9241,-1928,9248,-2014,9255,-1914,9262,-1938,9269,-1974,9276,-1986,9283,-1933,9290,-1876,9297,-1953,9304,-1975,9311,-2002,9318,-1897,9325,-1930,9332,-1882,9339,-1965,9345,-1928,9352,-1950,9359,-1861,9366,-1933e" filled="false" stroked="true" strokeweight=".371318pt" strokecolor="#ff00ff">
                <v:path arrowok="t"/>
              </v:shape>
            </v:group>
            <v:group style="position:absolute;left:2406;top:-2207;width:6961;height:438" coordorigin="2406,-2207" coordsize="6961,438">
              <v:shape style="position:absolute;left:2406;top:-2207;width:6961;height:438" coordorigin="2406,-2207" coordsize="6961,438" path="m2406,-1857l2412,-1898,2419,-1958,2426,-1921,2433,-1911,2440,-1991,2447,-1829,2454,-2036,2461,-1887,2468,-2029,2475,-1835,2482,-2003,2489,-1880,2496,-2033,2503,-1883,2510,-1926,2517,-2018,2524,-2036,2531,-1854,2538,-2015,2545,-1855,2552,-1993,2559,-1924,2566,-1999,2573,-1934,2580,-1928,2587,-1978,2594,-2029,2601,-2001,2608,-1899,2615,-1852,2621,-1997,2629,-1884,2635,-1891,2642,-1945,2649,-1956,2656,-1998,2663,-1972,2670,-1927,2677,-2009,2684,-1834,2691,-2128,2698,-2059,2705,-2007,2712,-1838,2719,-1946,2726,-1920,2733,-1993,2740,-1908,2747,-2000,2754,-1994,2761,-1991,2768,-1820,2775,-1866,2782,-1820,2789,-2000,2796,-1889,2803,-1966,2810,-1965,2817,-1900,2824,-1989,2831,-2062,2838,-1997,2844,-1835,2851,-1849,2858,-1995,2865,-2072,2872,-1954,2879,-1957,2886,-1877,2893,-1990,2900,-1994,2907,-1779,2914,-1874,2921,-2009,2928,-1975,2935,-1942,2942,-1928,2949,-1908,2956,-2002,2963,-2089,2970,-1912,2977,-2031,2984,-1891,2991,-1994,2998,-1913,3005,-1897,3012,-1950,3019,-1917,3026,-2014,3033,-1951,3040,-1925,3047,-1875,3053,-1958,3060,-1908,3067,-2059,3074,-1874,3081,-2016,3088,-2023,3095,-1890,3102,-2045,3109,-1913,3116,-1971,3123,-1838,3130,-2087,3137,-1895,3144,-1954,3151,-2162,3158,-1858,3165,-1968,3172,-2041,3179,-1889,3186,-2011,3193,-2084,3200,-1868,3207,-1874,3214,-1999,3221,-1967,3228,-1948,3235,-1997,3242,-1922,3249,-1946,3256,-1833,3263,-1854,3270,-1867,3276,-1900,3283,-1903,3290,-1946,3297,-1976,3304,-1990,3311,-1974,3318,-1957,3325,-1996,3332,-1857,3339,-2003,3346,-1879,3353,-1967,3360,-1987,3367,-1966,3374,-1888,3381,-2019,3388,-1860,3395,-1871,3402,-1889,3409,-1892,3416,-1923,3423,-1880,3430,-1948,3437,-1899,3444,-1839,3451,-1855,3458,-1907,3465,-1865,3472,-2033,3479,-1967,3486,-1900,3492,-1952,3499,-1921,3506,-1964,3513,-1961,3520,-2134,3527,-2145,3534,-1856,3541,-1968,3548,-2013,3555,-1978,3562,-2055,3569,-1905,3576,-1985,3583,-1848,3590,-1923,3597,-2012,3604,-1967,3611,-1985,3618,-2016,3625,-1907,3632,-1807,3639,-1882,3646,-1934,3653,-2022,3660,-1968,3667,-1946,3674,-1834,3681,-1975,3688,-1875,3695,-2032,3701,-1964,3708,-1923,3715,-1856,3722,-2024,3729,-2098,3736,-1964,3743,-1920,3750,-1983,3757,-1985,3764,-1836,3771,-1868,3778,-1982,3785,-1922,3792,-1959,3799,-2045,3806,-2024,3813,-2057,3820,-1885,3827,-2014,3834,-1819,3841,-2001,3848,-1890,3855,-1967,3862,-1922,3869,-1877,3876,-1922,3883,-1903,3890,-2088,3897,-2046,3904,-1967,3911,-1917,3918,-2072,3924,-2013,3931,-2042,3938,-1931,3945,-2018,3952,-1908,3959,-2074,3966,-2049,3973,-1959,3980,-1991,3987,-1896,3994,-1932,4001,-2041,4008,-1924,4015,-1971,4022,-1906,4029,-1947,4036,-1959,4043,-1854,4050,-1936,4057,-2017,4064,-1959,4071,-1844,4078,-1948,4085,-1934,4092,-1907,4099,-1937,4106,-1918,4113,-1997,4120,-1983,4127,-2082,4133,-1897,4141,-1911,4147,-1967,4154,-1979,4161,-1897,4168,-1948,4175,-2080,4182,-2018,4189,-1936,4196,-2086,4203,-1880,4210,-2105,4217,-1992,4224,-2064,4231,-1862,4238,-1856,4245,-2117,4252,-1919,4259,-2000,4266,-2038,4273,-2058,4280,-1887,4287,-2098,4294,-2003,4301,-1880,4308,-2098,4315,-2003,4322,-1946,4329,-1992,4336,-1810,4343,-1918,4350,-2070,4356,-2047,4364,-2014,4370,-1890,4377,-1859,4384,-1913,4391,-1997,4398,-1891,4405,-2016,4412,-1976,4419,-1972,4426,-1839,4433,-1850,4440,-1878,4447,-1973,4454,-2056,4461,-1946,4468,-1968,4475,-1925,4482,-1990,4489,-1850,4496,-1943,4503,-2088,4510,-2003,4517,-1978,4524,-1847,4531,-1920,4538,-1897,4545,-1940,4552,-1934,4559,-1908,4565,-1932,4573,-2078,4579,-1956,4586,-1982,4593,-1817,4600,-1994,4607,-1769,4614,-1910,4621,-1776,4628,-1928,4635,-2060,4642,-1840,4649,-1942,4656,-2036,4663,-2004,4670,-1915,4677,-1955,4684,-1899,4691,-1960,4698,-1923,4705,-1958,4712,-2029,4719,-1886,4726,-1986,4733,-1881,4740,-1975,4747,-1940,4754,-1885,4761,-1943,4768,-1852,4775,-1968,4782,-2062,4788,-1993,4796,-1939,4802,-1912,4809,-2021,4816,-2013,4823,-1973,4830,-1950,4837,-2042,4844,-1963,4851,-1894,4858,-1805,4865,-1916,4872,-2040,4879,-2080,4886,-1855,4893,-2093,4900,-1850,4907,-1891,4914,-1928,4921,-2138,4928,-1974,4935,-2048,4942,-1975,4949,-1955,4956,-1844,4963,-1832,4970,-2005,4977,-1916,4984,-1912,4991,-1833,4998,-2142,5005,-1995,5011,-1978,5018,-1902,5025,-2018,5032,-2160,5039,-1897,5046,-1890,5053,-1932,5060,-1913,5067,-1926,5074,-1922,5081,-1904,5088,-2045,5095,-2010,5102,-1878,5109,-2052,5116,-1957,5123,-1892,5130,-1886,5137,-1966,5144,-2130,5151,-1953,5158,-1927,5165,-2000,5172,-1895,5179,-1971,5186,-1928,5193,-1852,5200,-1929,5207,-1976,5214,-1900,5221,-1985,5227,-1990,5234,-2001,5241,-1836,5248,-1966,5255,-1885,5262,-1908,5269,-1920,5276,-1972,5283,-1909,5290,-1869,5297,-1993,5304,-1853,5311,-1942,5318,-1934,5325,-1995,5332,-2003,5339,-2000,5346,-1923,5353,-1966,5360,-1970,5367,-1904,5374,-1983,5381,-1938,5388,-1914,5395,-2110,5402,-1986,5409,-1957,5416,-2002,5423,-1822,5430,-2008,5437,-1958,5443,-1921,5450,-1931,5457,-1923,5464,-1910,5471,-1915,5478,-2011,5485,-1880,5492,-1869,5499,-2048,5506,-1851,5513,-1866,5520,-1888,5527,-2067,5534,-1931,5541,-2029,5548,-1935,5555,-1915,5562,-2018,5569,-1981,5576,-2099,5583,-1920,5590,-1884,5597,-2040,5604,-1967,5611,-1859,5618,-1993,5625,-1998,5632,-1938,5639,-1975,5646,-1963,5653,-1985,5659,-1919,5666,-2070,5673,-1835,5680,-1971,5687,-1914,5694,-2152,5701,-1873,5708,-2001,5715,-1975,5722,-1937,5729,-1963,5736,-1978,5743,-1861,5750,-1836,5757,-2005,5764,-1926,5771,-2048,5778,-1856,5785,-1877,5792,-1966,5799,-2051,5806,-2038,5813,-2028,5820,-1875,5827,-1872,5834,-2118,5841,-2058,5848,-1937,5855,-2042,5862,-1895,5868,-1886,5876,-1880,5882,-1920,5889,-1880,5896,-2061,5903,-1844,5910,-2058,5917,-1952,5924,-2058,5931,-1990,5938,-1930,5945,-1909,5952,-1907,5959,-2032,5966,-1994,5973,-1872,5980,-1968,5987,-2019,5994,-1983,6001,-1932,6008,-1901,6015,-1937,6022,-1882,6029,-1874,6036,-1950,6043,-1912,6050,-1966,6057,-1917,6064,-1886,6071,-2065,6078,-1949,6085,-1984,6091,-1964,6098,-1960,6105,-1975,6112,-1957,6119,-1783,6126,-1924,6133,-1997,6140,-2207,6147,-1932,6154,-1855,6161,-1966,6168,-1878,6175,-1891,6182,-2032,6189,-1963,6196,-1954,6203,-2004,6210,-1924,6217,-1941,6224,-2024,6231,-1905,6238,-1907,6245,-1849,6252,-1884,6259,-1899,6266,-1902,6273,-1848,6280,-1915,6287,-1925,6294,-1886,6300,-2014,6308,-1861,6314,-1988,6321,-1856,6328,-1956,6335,-1947,6342,-2097,6349,-2020,6356,-2012,6363,-1931,6370,-1931,6377,-1977,6384,-2051,6391,-2126,6398,-1866,6405,-2087,6412,-1849,6419,-1873,6426,-2037,6433,-2004,6440,-2043,6447,-1994,6454,-2023,6461,-1908,6468,-1872,6475,-1905,6482,-1895,6489,-1942,6496,-1884,6503,-1904,6510,-2022,6517,-1806,6523,-1886,6531,-1972,6537,-1861,6544,-1817,6551,-1948,6558,-1910,6565,-2000,6572,-1978,6579,-1963,6586,-1854,6593,-2042,6600,-1965,6607,-2101,6614,-1939,6621,-2034,6628,-1909,6635,-1883,6642,-1960,6649,-2012,6656,-1833,6663,-1940,6670,-1898,6677,-1950,6684,-2021,6691,-2005,6698,-2023,6705,-1930,6712,-2043,6719,-2009,6726,-1952,6733,-2005,6740,-1996,6746,-2074,6753,-1959,6760,-1960,6767,-1902,6774,-1929,6781,-1995,6788,-2083,6795,-1940,6802,-1955,6809,-1859,6816,-1925,6823,-1926,6830,-1970,6837,-1948,6844,-1929,6851,-2018,6858,-1955,6865,-2025,6872,-1857,6879,-1930,6886,-2016,6893,-1877,6900,-1892,6907,-1976,6914,-1948,6921,-2014,6928,-1929,6935,-1865,6942,-1964,6949,-1952,6955,-1933,6963,-2072,6969,-1946,6976,-1890,6983,-2024,6990,-1903,6997,-1833,7004,-1924,7011,-1876,7018,-1998,7025,-1903,7032,-1910,7039,-2030,7046,-1856,7053,-1905,7060,-1869,7067,-1815,7074,-1854,7081,-2048,7088,-1924,7095,-1953,7102,-1892,7109,-1980,7116,-1916,7123,-1856,7130,-1940,7137,-1968,7144,-1990,7151,-2013,7158,-1933,7165,-1883,7172,-1862,7178,-1905,7185,-1952,7192,-1946,7199,-2003,7206,-2101,7213,-1894,7220,-2054,7227,-1955,7234,-1912,7241,-2006,7248,-1966,7255,-1862,7262,-1967,7269,-1933,7276,-2188,7283,-1896,7290,-2004,7297,-2014,7304,-2003,7311,-1959,7318,-1845,7325,-1934,7332,-1898,7339,-1879,7346,-1981,7353,-1934,7360,-1944,7367,-1968,7374,-1894,7381,-1860,7388,-1959,7394,-2038,7401,-1896,7408,-2055,7415,-1967,7422,-1993,7429,-1830,7436,-1905,7443,-1983,7450,-2009,7457,-2166,7464,-1961,7471,-1978,7478,-2063,7485,-1881,7492,-1915,7499,-1944,7506,-1872,7513,-2027,7520,-1869,7527,-1928,7534,-2049,7541,-1948,7548,-1877,7555,-1885,7562,-1910,7569,-2047,7576,-2025,7583,-1952,7590,-1949,7597,-1914,7604,-2050,7610,-2066,7617,-2034,7624,-2031,7631,-1901,7638,-1990,7645,-1931,7652,-1870,7659,-1977,7666,-2022,7673,-1976,7680,-2002,7687,-2089,7694,-1944,7701,-2003,7708,-2044,7715,-1945,7722,-1896,7729,-1981,7736,-1954,7743,-1908,7750,-1933,7757,-1932,7764,-1920,7771,-2042,7778,-2065,7785,-1999,7792,-2058,7799,-2094,7806,-1928,7813,-1947,7820,-1968,7826,-1933,7833,-1892,7840,-1933,7847,-1982,7854,-1979,7861,-1962,7868,-1850,7875,-1875,7882,-1890,7889,-2032,7896,-1882,7903,-1968,7910,-1994,7917,-1914,7924,-1921,7931,-1960,7938,-1915,7945,-1941,7952,-1985,7959,-1857,7966,-1990,7973,-1931,7980,-1940,7987,-1915,7994,-1903,8001,-1920,8008,-1902,8015,-2020,8022,-1978,8029,-1935,8035,-2025,8043,-1859,8049,-1963,8056,-2090,8063,-1974,8070,-2008,8077,-1879,8084,-1950,8091,-2029,8098,-1980,8105,-1979,8112,-1938,8119,-1853,8126,-1947,8133,-1934,8140,-1948,8147,-1886,8154,-1889,8161,-1892,8168,-2010,8175,-1868,8182,-1913,8189,-1930,8196,-1913,8203,-2044,8210,-1915,8217,-1938,8224,-1955,8231,-1938,8238,-1855,8245,-1943,8252,-2030,8258,-2101,8266,-1931,8272,-1828,8279,-1980,8286,-1912,8293,-1938,8300,-1923,8307,-1944,8314,-1963,8321,-2064,8328,-2020,8335,-1960,8342,-2054,8349,-1909,8356,-2021,8363,-1982,8370,-1989,8377,-1851,8384,-1938,8391,-1932,8398,-1841,8405,-1990,8412,-1986,8419,-1892,8426,-1913,8433,-1997,8440,-1877,8447,-2087,8454,-2002,8461,-1894,8468,-1892,8475,-2094,8481,-1902,8488,-1956,8495,-1964,8502,-2034,8509,-1898,8516,-2047,8523,-1854,8530,-2035,8537,-2032,8544,-2004,8551,-1939,8558,-2051,8565,-1880,8572,-1914,8579,-1867,8586,-1989,8593,-1931,8600,-1963,8607,-2104,8614,-1876,8621,-1987,8628,-1960,8635,-1845,8642,-1970,8649,-1900,8656,-1874,8663,-1893,8670,-1986,8677,-1999,8684,-1923,8690,-1899,8698,-2012,8704,-1938,8711,-1836,8718,-1990,8725,-2111,8732,-1981,8739,-1979,8746,-1849,8753,-1913,8760,-1916,8767,-1965,8774,-1881,8781,-1876,8788,-1966,8795,-1898,8802,-2051,8809,-2000,8816,-1872,8823,-2004,8830,-1917,8837,-1877,8844,-1962,8851,-2052,8858,-1897,8865,-2009,8872,-1810,8879,-1943,8886,-1882,8893,-1998,8900,-1911,8907,-1884,8913,-2026,8920,-1842,8927,-1812,8934,-1825,8941,-1823,8948,-2173,8955,-1949,8962,-1945,8969,-1926,8976,-2055,8983,-1961,8990,-2100,8997,-1887,9004,-1870,9011,-1936,9018,-1974,9025,-2061,9032,-1977,9039,-1948,9046,-1961,9053,-2065,9060,-1926,9067,-2014,9074,-1961,9081,-1945,9088,-1971,9095,-1990,9102,-1860,9109,-1902,9116,-1916,9123,-2074,9129,-2028,9136,-2017,9143,-1983,9150,-1827,9157,-1896,9164,-2003,9171,-1952,9178,-1998,9185,-1889,9192,-1983,9199,-2062,9206,-1919,9213,-1806,9220,-2013,9227,-1847,9234,-1878,9241,-1989,9248,-2042,9255,-1900,9262,-1918,9269,-1909,9276,-1920,9283,-1912,9290,-1918,9297,-1968,9304,-1915,9311,-1852,9318,-2017,9325,-1790,9332,-2029,9339,-1984,9345,-1958,9352,-1883,9359,-1939,9366,-2043e" filled="false" stroked="true" strokeweight=".371318pt" strokecolor="#006400">
                <v:path arrowok="t"/>
              </v:shape>
            </v:group>
            <v:group style="position:absolute;left:1918;top:-2289;width:7936;height:572" coordorigin="1918,-2289" coordsize="7936,572">
              <v:shape style="position:absolute;left:1918;top:-2289;width:7936;height:572" coordorigin="1918,-2289" coordsize="7936,572" path="m1918,-1717l9854,-1717,9854,-2289,1918,-2289,1918,-1717xe" filled="false" stroked="true" strokeweight=".371318pt" strokecolor="#000000">
                <v:path arrowok="t"/>
              </v:shape>
            </v:group>
            <v:group style="position:absolute;left:1720;top:-1890;width:57;height:2" coordorigin="1720,-1890" coordsize="57,2">
              <v:shape style="position:absolute;left:1720;top:-1890;width:57;height:2" coordorigin="1720,-1890" coordsize="57,0" path="m1776,-1890l1720,-1890e" filled="false" stroked="true" strokeweight=".371318pt" strokecolor="#000000">
                <v:path arrowok="t"/>
              </v:shape>
            </v:group>
            <v:group style="position:absolute;left:1720;top:-2036;width:57;height:2" coordorigin="1720,-2036" coordsize="57,2">
              <v:shape style="position:absolute;left:1720;top:-2036;width:57;height:2" coordorigin="1720,-2036" coordsize="57,0" path="m1776,-2036l1720,-2036e" filled="false" stroked="true" strokeweight=".371318pt" strokecolor="#000000">
                <v:path arrowok="t"/>
              </v:shape>
            </v:group>
            <v:group style="position:absolute;left:1720;top:-2183;width:57;height:2" coordorigin="1720,-2183" coordsize="57,2">
              <v:shape style="position:absolute;left:1720;top:-2183;width:57;height:2" coordorigin="1720,-2183" coordsize="57,0" path="m1776,-2183l1720,-2183e" filled="false" stroked="true" strokeweight=".371318pt" strokecolor="#000000">
                <v:path arrowok="t"/>
              </v:shape>
            </v:group>
            <v:group style="position:absolute;left:1776;top:-2289;width:143;height:572" coordorigin="1776,-2289" coordsize="143,572">
              <v:shape style="position:absolute;left:1776;top:-2289;width:143;height:572" coordorigin="1776,-2289" coordsize="143,572" path="m1776,-1717l1918,-1717,1918,-2289,1776,-2289,1776,-1717xe" filled="true" fillcolor="#87ceeb" stroked="false">
                <v:path arrowok="t"/>
                <v:fill type="solid"/>
              </v:shape>
            </v:group>
            <v:group style="position:absolute;left:1776;top:-2289;width:143;height:572" coordorigin="1776,-2289" coordsize="143,572">
              <v:shape style="position:absolute;left:1776;top:-2289;width:143;height:572" coordorigin="1776,-2289" coordsize="143,572" path="m1776,-1717l1918,-1717,1918,-2289,1776,-2289,1776,-1717xe" filled="false" stroked="true" strokeweight=".371318pt" strokecolor="#000000">
                <v:path arrowok="t"/>
              </v:shape>
            </v:group>
            <v:group style="position:absolute;left:1720;top:-2319;width:57;height:2" coordorigin="1720,-2319" coordsize="57,2">
              <v:shape style="position:absolute;left:1720;top:-2319;width:57;height:2" coordorigin="1720,-2319" coordsize="57,0" path="m1776,-2319l1720,-2319e" filled="false" stroked="true" strokeweight=".371318pt" strokecolor="#000000">
                <v:path arrowok="t"/>
              </v:shape>
            </v:group>
            <v:group style="position:absolute;left:2406;top:-2825;width:6961;height:473" coordorigin="2406,-2825" coordsize="6961,473">
              <v:shape style="position:absolute;left:2406;top:-2825;width:6961;height:473" coordorigin="2406,-2825" coordsize="6961,473" path="m2406,-2453l2412,-2462,2419,-2599,2426,-2490,2433,-2442,2440,-2510,2447,-2509,2454,-2526,2461,-2436,2468,-2429,2475,-2435,2482,-2470,2489,-2524,2496,-2518,2503,-2533,2510,-2459,2517,-2459,2524,-2613,2531,-2575,2538,-2460,2545,-2510,2552,-2432,2559,-2552,2566,-2491,2573,-2509,2580,-2475,2587,-2460,2594,-2476,2601,-2487,2608,-2513,2615,-2459,2621,-2433,2629,-2665,2635,-2508,2642,-2406,2649,-2470,2656,-2462,2663,-2480,2670,-2498,2677,-2529,2684,-2461,2691,-2524,2698,-2551,2705,-2430,2712,-2529,2719,-2635,2726,-2488,2733,-2622,2740,-2643,2747,-2542,2754,-2506,2761,-2436,2768,-2437,2775,-2524,2782,-2477,2789,-2416,2796,-2563,2803,-2505,2810,-2526,2817,-2488,2824,-2515,2831,-2495,2838,-2459,2844,-2600,2851,-2488,2858,-2626,2865,-2461,2872,-2429,2879,-2492,2886,-2567,2893,-2585,2900,-2533,2907,-2670,2914,-2430,2921,-2440,2928,-2517,2935,-2492,2942,-2457,2949,-2648,2956,-2637,2963,-2521,2970,-2393,2977,-2393,2984,-2466,2991,-2500,2998,-2578,3005,-2600,3012,-2495,3019,-2616,3026,-2520,3033,-2423,3040,-2408,3047,-2493,3053,-2556,3060,-2519,3067,-2565,3074,-2477,3081,-2614,3088,-2488,3095,-2456,3102,-2501,3109,-2468,3116,-2433,3123,-2487,3130,-2501,3137,-2611,3144,-2473,3151,-2436,3158,-2543,3165,-2513,3172,-2525,3179,-2566,3186,-2430,3193,-2493,3200,-2544,3207,-2501,3214,-2381,3221,-2366,3228,-2586,3235,-2482,3242,-2512,3249,-2392,3256,-2629,3263,-2556,3270,-2474,3276,-2458,3283,-2502,3290,-2426,3297,-2528,3304,-2489,3311,-2404,3318,-2411,3325,-2468,3332,-2523,3339,-2485,3346,-2469,3353,-2478,3360,-2515,3367,-2430,3374,-2426,3381,-2460,3388,-2518,3395,-2491,3402,-2500,3409,-2557,3416,-2464,3423,-2457,3430,-2530,3437,-2476,3444,-2431,3451,-2506,3458,-2427,3465,-2397,3472,-2429,3479,-2493,3486,-2468,3492,-2537,3499,-2492,3506,-2489,3513,-2438,3520,-2398,3527,-2390,3534,-2430,3541,-2504,3548,-2470,3555,-2542,3562,-2533,3569,-2504,3576,-2512,3583,-2519,3590,-2605,3597,-2501,3604,-2492,3611,-2395,3618,-2453,3625,-2465,3632,-2449,3639,-2445,3646,-2581,3653,-2652,3660,-2579,3667,-2456,3674,-2455,3681,-2468,3688,-2417,3695,-2380,3701,-2459,3708,-2452,3715,-2419,3722,-2600,3729,-2541,3736,-2548,3743,-2633,3750,-2554,3757,-2693,3764,-2495,3771,-2516,3778,-2459,3785,-2591,3792,-2430,3799,-2465,3806,-2513,3813,-2445,3820,-2495,3827,-2421,3834,-2500,3841,-2574,3848,-2523,3855,-2519,3862,-2482,3869,-2586,3876,-2575,3883,-2540,3890,-2481,3897,-2406,3904,-2455,3911,-2487,3918,-2500,3924,-2573,3931,-2505,3938,-2458,3945,-2452,3952,-2594,3959,-2443,3966,-2524,3973,-2574,3980,-2648,3987,-2609,3994,-2516,4001,-2478,4008,-2394,4015,-2439,4022,-2454,4029,-2502,4036,-2499,4043,-2595,4050,-2656,4057,-2399,4064,-2534,4071,-2540,4078,-2503,4085,-2547,4092,-2618,4099,-2522,4106,-2573,4113,-2439,4120,-2469,4127,-2416,4133,-2568,4141,-2525,4147,-2485,4154,-2548,4161,-2585,4168,-2683,4175,-2507,4182,-2475,4189,-2521,4196,-2528,4203,-2517,4210,-2377,4217,-2413,4224,-2463,4231,-2483,4238,-2562,4245,-2504,4252,-2536,4259,-2500,4266,-2603,4273,-2523,4280,-2472,4287,-2494,4294,-2402,4301,-2446,4308,-2549,4315,-2428,4322,-2535,4329,-2509,4336,-2570,4343,-2443,4350,-2482,4356,-2486,4364,-2478,4370,-2471,4377,-2477,4384,-2474,4391,-2415,4398,-2579,4405,-2552,4412,-2467,4419,-2520,4426,-2491,4433,-2446,4440,-2494,4447,-2563,4454,-2431,4461,-2550,4468,-2541,4475,-2433,4482,-2579,4489,-2385,4496,-2474,4503,-2534,4510,-2426,4517,-2545,4524,-2446,4531,-2487,4538,-2542,4545,-2471,4552,-2380,4559,-2458,4565,-2492,4573,-2485,4579,-2586,4586,-2456,4593,-2419,4600,-2528,4607,-2609,4614,-2486,4621,-2548,4628,-2477,4635,-2523,4642,-2532,4649,-2490,4656,-2455,4663,-2490,4670,-2487,4677,-2497,4684,-2455,4691,-2472,4698,-2583,4705,-2492,4712,-2386,4719,-2482,4726,-2528,4733,-2447,4740,-2528,4747,-2652,4754,-2398,4761,-2447,4768,-2463,4775,-2627,4782,-2560,4788,-2456,4796,-2513,4802,-2540,4809,-2534,4816,-2493,4823,-2485,4830,-2499,4837,-2634,4844,-2477,4851,-2427,4858,-2445,4865,-2506,4872,-2569,4879,-2496,4886,-2664,4893,-2414,4900,-2428,4907,-2591,4914,-2456,4921,-2453,4928,-2420,4935,-2429,4942,-2437,4949,-2494,4956,-2655,4963,-2481,4970,-2532,4977,-2604,4984,-2494,4991,-2563,4998,-2495,5005,-2470,5011,-2630,5018,-2448,5025,-2496,5032,-2433,5039,-2499,5046,-2513,5053,-2547,5060,-2561,5067,-2410,5074,-2471,5081,-2502,5088,-2575,5095,-2540,5102,-2651,5109,-2416,5116,-2512,5123,-2530,5130,-2388,5137,-2674,5144,-2571,5151,-2551,5158,-2458,5165,-2416,5172,-2447,5179,-2571,5186,-2537,5193,-2529,5200,-2461,5207,-2552,5214,-2521,5221,-2463,5227,-2528,5234,-2451,5241,-2473,5248,-2603,5255,-2459,5262,-2593,5269,-2577,5276,-2485,5283,-2452,5290,-2526,5297,-2419,5304,-2431,5311,-2472,5318,-2568,5325,-2514,5332,-2368,5339,-2493,5346,-2473,5353,-2595,5360,-2434,5367,-2581,5374,-2492,5381,-2483,5388,-2468,5395,-2473,5402,-2470,5409,-2458,5416,-2458,5423,-2472,5430,-2588,5437,-2655,5443,-2417,5450,-2517,5457,-2590,5464,-2500,5471,-2469,5478,-2607,5485,-2531,5492,-2544,5499,-2421,5506,-2470,5513,-2401,5520,-2438,5527,-2547,5534,-2428,5541,-2433,5548,-2456,5555,-2447,5562,-2417,5569,-2474,5576,-2506,5583,-2460,5590,-2529,5597,-2425,5604,-2394,5611,-2519,5618,-2542,5625,-2471,5632,-2580,5639,-2503,5646,-2537,5653,-2499,5659,-2510,5666,-2464,5673,-2414,5680,-2453,5687,-2479,5694,-2583,5701,-2604,5708,-2466,5715,-2455,5722,-2579,5729,-2494,5736,-2534,5743,-2459,5750,-2491,5757,-2494,5764,-2354,5771,-2512,5778,-2428,5785,-2448,5792,-2454,5799,-2499,5806,-2618,5813,-2463,5820,-2536,5827,-2432,5834,-2626,5841,-2578,5848,-2481,5855,-2519,5862,-2507,5868,-2541,5876,-2587,5882,-2352,5889,-2459,5896,-2508,5903,-2478,5910,-2515,5917,-2500,5924,-2429,5931,-2542,5938,-2584,5945,-2436,5952,-2506,5959,-2540,5966,-2468,5973,-2460,5980,-2549,5987,-2500,5994,-2527,6001,-2540,6008,-2506,6015,-2562,6022,-2525,6029,-2603,6036,-2419,6043,-2442,6050,-2477,6057,-2476,6064,-2516,6071,-2433,6078,-2560,6085,-2520,6091,-2510,6098,-2570,6105,-2611,6112,-2399,6119,-2486,6126,-2505,6133,-2503,6140,-2457,6147,-2600,6154,-2461,6161,-2377,6168,-2588,6175,-2388,6182,-2551,6189,-2407,6196,-2514,6203,-2674,6210,-2396,6217,-2571,6224,-2400,6231,-2416,6238,-2520,6245,-2447,6252,-2488,6259,-2579,6266,-2509,6273,-2562,6280,-2425,6287,-2573,6294,-2432,6300,-2482,6308,-2592,6314,-2442,6321,-2477,6328,-2415,6335,-2438,6342,-2605,6349,-2544,6356,-2469,6363,-2537,6370,-2404,6377,-2504,6384,-2398,6391,-2484,6398,-2488,6405,-2469,6412,-2510,6419,-2439,6426,-2536,6433,-2508,6440,-2516,6447,-2466,6454,-2456,6461,-2459,6468,-2413,6475,-2682,6482,-2658,6489,-2567,6496,-2596,6503,-2403,6510,-2529,6517,-2545,6523,-2539,6531,-2699,6537,-2466,6544,-2548,6551,-2482,6558,-2466,6565,-2505,6572,-2481,6579,-2535,6586,-2415,6593,-2511,6600,-2428,6607,-2481,6614,-2535,6621,-2405,6628,-2513,6635,-2453,6642,-2566,6649,-2468,6656,-2475,6663,-2476,6670,-2557,6677,-2460,6684,-2417,6691,-2355,6698,-2495,6705,-2468,6712,-2538,6719,-2511,6726,-2421,6733,-2437,6740,-2510,6746,-2507,6753,-2530,6760,-2511,6767,-2509,6774,-2431,6781,-2518,6788,-2556,6795,-2420,6802,-2558,6809,-2504,6816,-2549,6823,-2534,6830,-2623,6837,-2564,6844,-2533,6851,-2478,6858,-2448,6865,-2448,6872,-2452,6879,-2498,6886,-2537,6893,-2459,6900,-2536,6907,-2475,6914,-2512,6921,-2470,6928,-2556,6935,-2554,6942,-2496,6949,-2585,6955,-2509,6963,-2516,6969,-2452,6976,-2492,6983,-2521,6990,-2448,6997,-2457,7004,-2536,7011,-2468,7018,-2480,7025,-2438,7032,-2509,7039,-2559,7046,-2497,7053,-2465,7060,-2561,7067,-2502,7074,-2544,7081,-2481,7088,-2492,7095,-2487,7102,-2454,7109,-2546,7116,-2626,7123,-2556,7130,-2485,7137,-2411,7144,-2633,7151,-2413,7158,-2518,7165,-2524,7172,-2537,7178,-2530,7185,-2666,7192,-2534,7199,-2450,7206,-2412,7213,-2509,7220,-2504,7227,-2594,7234,-2517,7241,-2561,7248,-2408,7255,-2591,7262,-2426,7269,-2515,7276,-2545,7283,-2414,7290,-2439,7297,-2454,7304,-2666,7311,-2457,7318,-2526,7325,-2423,7332,-2478,7339,-2542,7346,-2492,7353,-2427,7360,-2373,7367,-2511,7374,-2396,7381,-2559,7388,-2487,7394,-2468,7401,-2617,7408,-2553,7415,-2492,7422,-2478,7429,-2468,7436,-2487,7443,-2383,7450,-2519,7457,-2475,7464,-2408,7471,-2537,7478,-2575,7485,-2460,7492,-2460,7499,-2430,7506,-2587,7513,-2512,7520,-2486,7527,-2574,7534,-2555,7541,-2471,7548,-2444,7555,-2575,7562,-2430,7569,-2428,7576,-2411,7583,-2465,7590,-2467,7597,-2552,7604,-2567,7610,-2521,7617,-2379,7624,-2447,7631,-2652,7638,-2537,7645,-2455,7652,-2449,7659,-2400,7666,-2471,7673,-2447,7680,-2406,7687,-2520,7694,-2406,7701,-2522,7708,-2548,7715,-2470,7722,-2620,7729,-2575,7736,-2459,7743,-2475,7750,-2439,7757,-2521,7764,-2446,7771,-2495,7778,-2600,7785,-2591,7792,-2565,7799,-2521,7806,-2457,7813,-2464,7820,-2464,7826,-2457,7833,-2523,7840,-2542,7847,-2436,7854,-2499,7861,-2446,7868,-2607,7875,-2618,7882,-2507,7889,-2399,7896,-2515,7903,-2459,7910,-2507,7917,-2466,7924,-2436,7931,-2485,7938,-2494,7945,-2515,7952,-2444,7959,-2629,7966,-2594,7973,-2465,7980,-2573,7987,-2677,7994,-2544,8001,-2527,8008,-2498,8015,-2522,8022,-2476,8029,-2505,8035,-2619,8043,-2468,8049,-2379,8056,-2479,8063,-2515,8070,-2587,8077,-2518,8084,-2598,8091,-2393,8098,-2443,8105,-2421,8112,-2548,8119,-2540,8126,-2478,8133,-2409,8140,-2421,8147,-2484,8154,-2512,8161,-2409,8168,-2378,8175,-2463,8182,-2391,8189,-2473,8196,-2569,8203,-2501,8210,-2470,8217,-2432,8224,-2825,8231,-2534,8238,-2449,8245,-2539,8252,-2457,8258,-2504,8266,-2363,8272,-2499,8279,-2419,8286,-2422,8293,-2511,8300,-2492,8307,-2518,8314,-2507,8321,-2438,8328,-2459,8335,-2542,8342,-2473,8349,-2566,8356,-2505,8363,-2569,8370,-2427,8377,-2391,8384,-2510,8391,-2472,8398,-2480,8405,-2493,8412,-2553,8419,-2589,8426,-2506,8433,-2454,8440,-2560,8447,-2566,8454,-2418,8461,-2514,8468,-2444,8475,-2523,8481,-2502,8488,-2483,8495,-2588,8502,-2556,8509,-2519,8516,-2463,8523,-2580,8530,-2462,8537,-2452,8544,-2534,8551,-2432,8558,-2550,8565,-2515,8572,-2492,8579,-2441,8586,-2448,8593,-2509,8600,-2484,8607,-2394,8614,-2566,8621,-2460,8628,-2629,8635,-2574,8642,-2483,8649,-2361,8656,-2451,8663,-2523,8670,-2592,8677,-2501,8684,-2511,8690,-2453,8698,-2563,8704,-2464,8711,-2443,8718,-2523,8725,-2388,8732,-2430,8739,-2572,8746,-2487,8753,-2677,8760,-2422,8767,-2483,8774,-2394,8781,-2467,8788,-2423,8795,-2552,8802,-2475,8809,-2568,8816,-2412,8823,-2471,8830,-2519,8837,-2568,8844,-2507,8851,-2550,8858,-2422,8865,-2526,8872,-2495,8879,-2458,8886,-2507,8893,-2553,8900,-2436,8907,-2468,8913,-2381,8920,-2498,8927,-2607,8934,-2542,8941,-2497,8948,-2437,8955,-2497,8962,-2624,8969,-2541,8976,-2522,8983,-2522,8990,-2602,8997,-2473,9004,-2504,9011,-2513,9018,-2547,9025,-2566,9032,-2520,9039,-2555,9046,-2530,9053,-2479,9060,-2456,9067,-2426,9074,-2428,9081,-2613,9088,-2568,9095,-2463,9102,-2528,9109,-2496,9116,-2556,9123,-2577,9129,-2487,9136,-2462,9143,-2585,9150,-2582,9157,-2469,9164,-2498,9171,-2486,9178,-2469,9185,-2568,9192,-2473,9199,-2464,9206,-2411,9213,-2545,9220,-2511,9227,-2424,9234,-2432,9241,-2546,9248,-2482,9255,-2567,9262,-2494,9269,-2548,9276,-2445,9283,-2456,9290,-2402,9297,-2418,9304,-2501,9311,-2419,9318,-2430,9325,-2426,9332,-2538,9339,-2464,9345,-2519,9352,-2459,9359,-2565,9366,-2579e" filled="false" stroked="true" strokeweight=".371318pt" strokecolor="#0080ff">
                <v:path arrowok="t"/>
              </v:shape>
            </v:group>
            <v:group style="position:absolute;left:2406;top:-2716;width:6961;height:384" coordorigin="2406,-2716" coordsize="6961,384">
              <v:shape style="position:absolute;left:2406;top:-2716;width:6961;height:384" coordorigin="2406,-2716" coordsize="6961,384" path="m2406,-2579l2412,-2630,2419,-2469,2426,-2493,2433,-2497,2440,-2471,2447,-2471,2454,-2502,2461,-2478,2468,-2516,2475,-2550,2482,-2454,2489,-2486,2496,-2530,2503,-2458,2510,-2465,2517,-2536,2524,-2600,2531,-2431,2538,-2507,2545,-2517,2552,-2581,2559,-2461,2566,-2492,2573,-2552,2580,-2590,2587,-2425,2594,-2658,2601,-2370,2608,-2382,2615,-2403,2621,-2570,2629,-2530,2635,-2609,2642,-2582,2649,-2451,2656,-2461,2663,-2487,2670,-2619,2677,-2427,2684,-2491,2691,-2466,2698,-2592,2705,-2466,2712,-2540,2719,-2592,2726,-2486,2733,-2558,2740,-2465,2747,-2407,2754,-2550,2761,-2385,2768,-2453,2775,-2507,2782,-2451,2789,-2454,2796,-2411,2803,-2498,2810,-2491,2817,-2442,2824,-2589,2831,-2429,2838,-2390,2844,-2445,2851,-2432,2858,-2487,2865,-2487,2872,-2550,2879,-2536,2886,-2465,2893,-2474,2900,-2494,2907,-2538,2914,-2462,2921,-2473,2928,-2554,2935,-2461,2942,-2527,2949,-2491,2956,-2530,2963,-2483,2970,-2343,2977,-2600,2984,-2442,2991,-2379,2998,-2439,3005,-2651,3012,-2452,3019,-2524,3026,-2434,3033,-2546,3040,-2492,3047,-2490,3053,-2577,3060,-2588,3067,-2517,3074,-2489,3081,-2485,3088,-2554,3095,-2400,3102,-2445,3109,-2543,3116,-2472,3123,-2486,3130,-2716,3137,-2569,3144,-2574,3151,-2553,3158,-2488,3165,-2493,3172,-2404,3179,-2529,3186,-2426,3193,-2640,3200,-2456,3207,-2412,3214,-2468,3221,-2518,3228,-2380,3235,-2547,3242,-2589,3249,-2482,3256,-2568,3263,-2502,3270,-2571,3276,-2535,3283,-2513,3290,-2500,3297,-2467,3304,-2433,3311,-2574,3318,-2472,3325,-2504,3332,-2477,3339,-2484,3346,-2480,3353,-2556,3360,-2562,3367,-2480,3374,-2539,3381,-2497,3388,-2447,3395,-2525,3402,-2519,3409,-2575,3416,-2510,3423,-2468,3430,-2517,3437,-2500,3444,-2517,3451,-2434,3458,-2453,3465,-2621,3472,-2431,3479,-2424,3486,-2452,3492,-2470,3499,-2553,3506,-2425,3513,-2463,3520,-2508,3527,-2425,3534,-2422,3541,-2438,3548,-2467,3555,-2515,3562,-2488,3569,-2412,3576,-2528,3583,-2491,3590,-2403,3597,-2454,3604,-2401,3611,-2572,3618,-2505,3625,-2573,3632,-2477,3639,-2518,3646,-2496,3653,-2464,3660,-2552,3667,-2478,3674,-2479,3681,-2448,3688,-2474,3695,-2542,3701,-2613,3708,-2439,3715,-2476,3722,-2558,3729,-2511,3736,-2414,3743,-2403,3750,-2521,3757,-2443,3764,-2512,3771,-2501,3778,-2443,3785,-2441,3792,-2569,3799,-2603,3806,-2676,3813,-2427,3820,-2493,3827,-2457,3834,-2475,3841,-2517,3848,-2509,3855,-2416,3862,-2557,3869,-2570,3876,-2540,3883,-2501,3890,-2504,3897,-2414,3904,-2478,3911,-2461,3918,-2397,3924,-2509,3931,-2556,3938,-2527,3945,-2436,3952,-2406,3959,-2521,3966,-2465,3973,-2410,3980,-2443,3987,-2600,3994,-2457,4001,-2520,4008,-2429,4015,-2501,4022,-2500,4029,-2507,4036,-2440,4043,-2440,4050,-2537,4057,-2460,4064,-2393,4071,-2570,4078,-2478,4085,-2426,4092,-2476,4099,-2409,4106,-2518,4113,-2459,4120,-2466,4127,-2469,4133,-2496,4141,-2452,4147,-2667,4154,-2489,4161,-2433,4168,-2458,4175,-2564,4182,-2589,4189,-2471,4196,-2558,4203,-2522,4210,-2442,4217,-2582,4224,-2437,4231,-2510,4238,-2471,4245,-2539,4252,-2526,4259,-2493,4266,-2527,4273,-2405,4280,-2461,4287,-2565,4294,-2519,4301,-2432,4308,-2506,4315,-2498,4322,-2450,4329,-2523,4336,-2670,4343,-2506,4350,-2493,4356,-2537,4364,-2371,4370,-2356,4377,-2464,4384,-2409,4391,-2572,4398,-2555,4405,-2483,4412,-2395,4419,-2423,4426,-2478,4433,-2480,4440,-2541,4447,-2480,4454,-2498,4461,-2434,4468,-2430,4475,-2588,4482,-2555,4489,-2492,4496,-2463,4503,-2602,4510,-2501,4517,-2552,4524,-2636,4531,-2444,4538,-2424,4545,-2455,4552,-2528,4559,-2458,4565,-2432,4573,-2399,4579,-2453,4586,-2405,4593,-2508,4600,-2490,4607,-2557,4614,-2594,4621,-2495,4628,-2522,4635,-2548,4642,-2420,4649,-2440,4656,-2460,4663,-2561,4670,-2480,4677,-2563,4684,-2589,4691,-2506,4698,-2530,4705,-2387,4712,-2480,4719,-2532,4726,-2607,4733,-2540,4740,-2502,4747,-2531,4754,-2484,4761,-2618,4768,-2563,4775,-2456,4782,-2509,4788,-2506,4796,-2399,4802,-2492,4809,-2575,4816,-2496,4823,-2549,4830,-2491,4837,-2422,4844,-2549,4851,-2440,4858,-2457,4865,-2535,4872,-2565,4879,-2477,4886,-2466,4893,-2472,4900,-2383,4907,-2561,4914,-2394,4921,-2431,4928,-2498,4935,-2369,4942,-2521,4949,-2571,4956,-2377,4963,-2431,4970,-2475,4977,-2535,4984,-2548,4991,-2553,4998,-2541,5005,-2463,5011,-2514,5018,-2499,5025,-2435,5032,-2456,5039,-2543,5046,-2496,5053,-2496,5060,-2511,5067,-2514,5074,-2440,5081,-2391,5088,-2499,5095,-2526,5102,-2443,5109,-2528,5116,-2380,5123,-2508,5130,-2513,5137,-2436,5144,-2409,5151,-2614,5158,-2508,5165,-2428,5172,-2362,5179,-2397,5186,-2505,5193,-2365,5200,-2575,5207,-2352,5214,-2467,5221,-2403,5227,-2422,5234,-2634,5241,-2582,5248,-2428,5255,-2511,5262,-2458,5269,-2482,5276,-2469,5283,-2626,5290,-2496,5297,-2462,5304,-2605,5311,-2515,5318,-2574,5325,-2502,5332,-2521,5339,-2434,5346,-2523,5353,-2613,5360,-2635,5367,-2499,5374,-2501,5381,-2508,5388,-2565,5395,-2535,5402,-2437,5409,-2493,5416,-2501,5423,-2521,5430,-2437,5437,-2570,5443,-2490,5450,-2443,5457,-2487,5464,-2599,5471,-2538,5478,-2527,5485,-2696,5492,-2598,5499,-2551,5506,-2593,5513,-2446,5520,-2400,5527,-2527,5534,-2521,5541,-2480,5548,-2420,5555,-2604,5562,-2623,5569,-2460,5576,-2490,5583,-2484,5590,-2417,5597,-2476,5604,-2385,5611,-2569,5618,-2544,5625,-2496,5632,-2485,5639,-2456,5646,-2486,5653,-2533,5659,-2492,5666,-2439,5673,-2442,5680,-2562,5687,-2550,5694,-2454,5701,-2576,5708,-2461,5715,-2560,5722,-2446,5729,-2530,5736,-2548,5743,-2533,5750,-2506,5757,-2432,5764,-2471,5771,-2475,5778,-2619,5785,-2429,5792,-2552,5799,-2467,5806,-2426,5813,-2538,5820,-2594,5827,-2569,5834,-2466,5841,-2478,5848,-2440,5855,-2540,5862,-2444,5868,-2570,5876,-2389,5882,-2449,5889,-2577,5896,-2521,5903,-2435,5910,-2483,5917,-2573,5924,-2421,5931,-2365,5938,-2603,5945,-2515,5952,-2443,5959,-2527,5966,-2557,5973,-2627,5980,-2441,5987,-2532,5994,-2447,6001,-2529,6008,-2495,6015,-2437,6022,-2402,6029,-2541,6036,-2601,6043,-2435,6050,-2549,6057,-2477,6064,-2415,6071,-2538,6078,-2562,6085,-2528,6091,-2491,6098,-2402,6105,-2547,6112,-2509,6119,-2494,6126,-2572,6133,-2556,6140,-2442,6147,-2521,6154,-2479,6161,-2527,6168,-2509,6175,-2495,6182,-2618,6189,-2457,6196,-2479,6203,-2504,6210,-2532,6217,-2527,6224,-2488,6231,-2623,6238,-2473,6245,-2516,6252,-2490,6259,-2471,6266,-2428,6273,-2453,6280,-2503,6287,-2483,6294,-2381,6300,-2431,6308,-2496,6314,-2527,6321,-2468,6328,-2447,6335,-2466,6342,-2424,6349,-2566,6356,-2509,6363,-2556,6370,-2409,6377,-2534,6384,-2511,6391,-2547,6398,-2620,6405,-2523,6412,-2485,6419,-2479,6426,-2509,6433,-2552,6440,-2468,6447,-2424,6454,-2444,6461,-2554,6468,-2466,6475,-2506,6482,-2464,6489,-2536,6496,-2432,6503,-2633,6510,-2476,6517,-2553,6523,-2426,6531,-2597,6537,-2487,6544,-2442,6551,-2510,6558,-2550,6565,-2657,6572,-2516,6579,-2503,6586,-2591,6593,-2353,6600,-2478,6607,-2590,6614,-2540,6621,-2442,6628,-2622,6635,-2488,6642,-2481,6649,-2514,6656,-2416,6663,-2494,6670,-2461,6677,-2475,6684,-2579,6691,-2528,6698,-2488,6705,-2386,6712,-2500,6719,-2537,6726,-2476,6733,-2495,6740,-2483,6746,-2407,6753,-2583,6760,-2531,6767,-2514,6774,-2425,6781,-2445,6788,-2578,6795,-2515,6802,-2520,6809,-2469,6816,-2510,6823,-2510,6830,-2465,6837,-2525,6844,-2640,6851,-2519,6858,-2566,6865,-2504,6872,-2421,6879,-2497,6886,-2556,6893,-2604,6900,-2461,6907,-2468,6914,-2513,6921,-2483,6928,-2490,6935,-2533,6942,-2467,6949,-2539,6955,-2479,6963,-2461,6969,-2606,6976,-2548,6983,-2570,6990,-2451,6997,-2419,7004,-2453,7011,-2494,7018,-2540,7025,-2402,7032,-2475,7039,-2480,7046,-2417,7053,-2443,7060,-2471,7067,-2605,7074,-2559,7081,-2556,7088,-2451,7095,-2467,7102,-2478,7109,-2568,7116,-2467,7123,-2542,7130,-2548,7137,-2564,7144,-2569,7151,-2642,7158,-2517,7165,-2554,7172,-2540,7178,-2518,7185,-2473,7192,-2407,7199,-2586,7206,-2462,7213,-2468,7220,-2370,7227,-2618,7234,-2502,7241,-2516,7248,-2517,7255,-2418,7262,-2518,7269,-2514,7276,-2441,7283,-2564,7290,-2472,7297,-2431,7304,-2460,7311,-2465,7318,-2446,7325,-2483,7332,-2474,7339,-2428,7346,-2509,7353,-2423,7360,-2332,7367,-2448,7374,-2520,7381,-2567,7388,-2401,7394,-2496,7401,-2513,7408,-2491,7415,-2463,7422,-2490,7429,-2605,7436,-2438,7443,-2443,7450,-2531,7457,-2461,7464,-2411,7471,-2503,7478,-2489,7485,-2434,7492,-2465,7499,-2489,7506,-2522,7513,-2497,7520,-2416,7527,-2399,7534,-2496,7541,-2428,7548,-2508,7555,-2558,7562,-2599,7569,-2403,7576,-2503,7583,-2570,7590,-2424,7597,-2527,7604,-2485,7610,-2419,7617,-2500,7624,-2455,7631,-2551,7638,-2431,7645,-2624,7652,-2430,7659,-2669,7666,-2399,7673,-2525,7680,-2535,7687,-2533,7694,-2584,7701,-2533,7708,-2527,7715,-2452,7722,-2476,7729,-2568,7736,-2418,7743,-2556,7750,-2535,7757,-2489,7764,-2450,7771,-2550,7778,-2540,7785,-2560,7792,-2486,7799,-2560,7806,-2450,7813,-2505,7820,-2410,7826,-2511,7833,-2502,7840,-2425,7847,-2475,7854,-2430,7861,-2534,7868,-2513,7875,-2402,7882,-2415,7889,-2606,7896,-2456,7903,-2474,7910,-2549,7917,-2511,7924,-2558,7931,-2593,7938,-2486,7945,-2571,7952,-2533,7959,-2514,7966,-2607,7973,-2511,7980,-2418,7987,-2500,7994,-2487,8001,-2604,8008,-2507,8015,-2436,8022,-2500,8029,-2586,8035,-2418,8043,-2451,8049,-2441,8056,-2499,8063,-2468,8070,-2440,8077,-2584,8084,-2485,8091,-2423,8098,-2558,8105,-2390,8112,-2633,8119,-2541,8126,-2463,8133,-2535,8140,-2580,8147,-2433,8154,-2445,8161,-2540,8168,-2495,8175,-2491,8182,-2434,8189,-2446,8196,-2451,8203,-2471,8210,-2468,8217,-2447,8224,-2485,8231,-2425,8238,-2570,8245,-2503,8252,-2501,8258,-2475,8266,-2500,8272,-2617,8279,-2653,8286,-2510,8293,-2556,8300,-2462,8307,-2539,8314,-2575,8321,-2569,8328,-2478,8335,-2481,8342,-2488,8349,-2502,8356,-2450,8363,-2492,8370,-2520,8377,-2508,8384,-2605,8391,-2478,8398,-2463,8405,-2547,8412,-2523,8419,-2407,8426,-2549,8433,-2449,8440,-2446,8447,-2443,8454,-2540,8461,-2552,8468,-2496,8475,-2464,8481,-2609,8488,-2509,8495,-2493,8502,-2521,8509,-2500,8516,-2491,8523,-2476,8530,-2593,8537,-2545,8544,-2462,8551,-2538,8558,-2404,8565,-2523,8572,-2606,8579,-2519,8586,-2464,8593,-2481,8600,-2408,8607,-2485,8614,-2519,8621,-2396,8628,-2592,8635,-2384,8642,-2482,8649,-2502,8656,-2474,8663,-2503,8670,-2340,8677,-2513,8684,-2590,8690,-2449,8698,-2568,8704,-2446,8711,-2553,8718,-2419,8725,-2626,8732,-2529,8739,-2613,8746,-2597,8753,-2480,8760,-2385,8767,-2461,8774,-2586,8781,-2413,8788,-2496,8795,-2441,8802,-2485,8809,-2514,8816,-2462,8823,-2408,8830,-2440,8837,-2547,8844,-2546,8851,-2417,8858,-2545,8865,-2610,8872,-2449,8879,-2478,8886,-2427,8893,-2498,8900,-2550,8907,-2459,8913,-2586,8920,-2513,8927,-2446,8934,-2541,8941,-2497,8948,-2600,8955,-2548,8962,-2540,8969,-2494,8976,-2527,8983,-2473,8990,-2473,8997,-2588,9004,-2577,9011,-2574,9018,-2534,9025,-2539,9032,-2441,9039,-2477,9046,-2503,9053,-2519,9060,-2513,9067,-2520,9074,-2557,9081,-2409,9088,-2459,9095,-2474,9102,-2520,9109,-2551,9116,-2379,9123,-2553,9129,-2582,9136,-2485,9143,-2476,9150,-2558,9157,-2475,9164,-2604,9171,-2512,9178,-2579,9185,-2392,9192,-2456,9199,-2563,9206,-2432,9213,-2528,9220,-2482,9227,-2469,9234,-2478,9241,-2564,9248,-2522,9255,-2584,9262,-2534,9269,-2469,9276,-2482,9283,-2533,9290,-2512,9297,-2500,9304,-2453,9311,-2570,9318,-2580,9325,-2456,9332,-2491,9339,-2432,9345,-2397,9352,-2493,9359,-2525,9366,-2550e" filled="false" stroked="true" strokeweight=".371318pt" strokecolor="#ff00ff">
                <v:path arrowok="t"/>
              </v:shape>
            </v:group>
            <v:group style="position:absolute;left:2406;top:-2687;width:6961;height:363" coordorigin="2406,-2687" coordsize="6961,363">
              <v:shape style="position:absolute;left:2406;top:-2687;width:6961;height:363" coordorigin="2406,-2687" coordsize="6961,363" path="m2406,-2632l2412,-2480,2419,-2564,2426,-2541,2433,-2544,2440,-2527,2447,-2502,2454,-2527,2461,-2570,2468,-2501,2475,-2547,2482,-2452,2489,-2387,2496,-2464,2503,-2406,2510,-2435,2517,-2453,2524,-2530,2531,-2482,2538,-2459,2545,-2560,2552,-2479,2559,-2525,2566,-2505,2573,-2407,2580,-2611,2587,-2496,2594,-2452,2601,-2486,2608,-2474,2615,-2506,2621,-2452,2629,-2511,2635,-2439,2642,-2482,2649,-2422,2656,-2602,2663,-2487,2670,-2494,2677,-2538,2684,-2535,2691,-2372,2698,-2586,2705,-2661,2712,-2426,2719,-2452,2726,-2508,2733,-2601,2740,-2404,2747,-2500,2754,-2487,2761,-2427,2768,-2493,2775,-2430,2782,-2527,2789,-2578,2796,-2455,2803,-2395,2810,-2493,2817,-2471,2824,-2452,2831,-2537,2838,-2496,2844,-2520,2851,-2556,2858,-2639,2865,-2423,2872,-2482,2879,-2539,2886,-2540,2893,-2514,2900,-2560,2907,-2414,2914,-2492,2921,-2523,2928,-2428,2935,-2446,2942,-2564,2949,-2466,2956,-2508,2963,-2600,2970,-2557,2977,-2468,2984,-2454,2991,-2466,2998,-2546,3005,-2502,3012,-2430,3019,-2626,3026,-2687,3033,-2528,3040,-2593,3047,-2531,3053,-2535,3060,-2412,3067,-2544,3074,-2489,3081,-2532,3088,-2457,3095,-2415,3102,-2492,3109,-2475,3116,-2570,3123,-2519,3130,-2489,3137,-2607,3144,-2488,3151,-2410,3158,-2667,3165,-2535,3172,-2568,3179,-2379,3186,-2451,3193,-2445,3200,-2498,3207,-2439,3214,-2439,3221,-2584,3228,-2420,3235,-2435,3242,-2440,3249,-2435,3256,-2435,3263,-2415,3270,-2458,3276,-2476,3283,-2482,3290,-2556,3297,-2548,3304,-2517,3311,-2430,3318,-2539,3325,-2480,3332,-2577,3339,-2483,3346,-2539,3353,-2432,3360,-2404,3367,-2488,3374,-2528,3381,-2603,3388,-2450,3395,-2523,3402,-2510,3409,-2421,3416,-2576,3423,-2477,3430,-2569,3437,-2431,3444,-2514,3451,-2444,3458,-2518,3465,-2534,3472,-2452,3479,-2415,3486,-2468,3492,-2423,3499,-2519,3506,-2570,3513,-2529,3520,-2428,3527,-2577,3534,-2456,3541,-2402,3548,-2504,3555,-2600,3562,-2531,3569,-2509,3576,-2494,3583,-2490,3590,-2495,3597,-2489,3604,-2514,3611,-2457,3618,-2556,3625,-2431,3632,-2594,3639,-2466,3646,-2468,3653,-2534,3660,-2400,3667,-2547,3674,-2497,3681,-2492,3688,-2437,3695,-2538,3701,-2530,3708,-2511,3715,-2412,3722,-2382,3729,-2531,3736,-2462,3743,-2582,3750,-2561,3757,-2439,3764,-2515,3771,-2617,3778,-2583,3785,-2435,3792,-2477,3799,-2530,3806,-2454,3813,-2478,3820,-2474,3827,-2551,3834,-2501,3841,-2461,3848,-2459,3855,-2640,3862,-2539,3869,-2545,3876,-2518,3883,-2535,3890,-2568,3897,-2523,3904,-2447,3911,-2551,3918,-2398,3924,-2395,3931,-2440,3938,-2536,3945,-2509,3952,-2640,3959,-2577,3966,-2540,3973,-2501,3980,-2468,3987,-2420,3994,-2632,4001,-2624,4008,-2513,4015,-2445,4022,-2466,4029,-2484,4036,-2450,4043,-2480,4050,-2427,4057,-2583,4064,-2533,4071,-2554,4078,-2515,4085,-2530,4092,-2483,4099,-2524,4106,-2484,4113,-2445,4120,-2514,4127,-2663,4133,-2439,4141,-2553,4147,-2520,4154,-2579,4161,-2544,4168,-2519,4175,-2514,4182,-2544,4189,-2449,4196,-2605,4203,-2600,4210,-2503,4217,-2487,4224,-2495,4231,-2440,4238,-2546,4245,-2478,4252,-2548,4259,-2497,4266,-2503,4273,-2631,4280,-2530,4287,-2455,4294,-2595,4301,-2492,4308,-2549,4315,-2468,4322,-2481,4329,-2523,4336,-2416,4343,-2404,4350,-2568,4356,-2482,4364,-2427,4370,-2471,4377,-2445,4384,-2469,4391,-2579,4398,-2606,4405,-2410,4412,-2447,4419,-2451,4426,-2533,4433,-2527,4440,-2496,4447,-2484,4454,-2496,4461,-2510,4468,-2606,4475,-2471,4482,-2600,4489,-2532,4496,-2521,4503,-2460,4510,-2427,4517,-2523,4524,-2440,4531,-2491,4538,-2454,4545,-2408,4552,-2607,4559,-2456,4565,-2636,4573,-2471,4579,-2577,4586,-2402,4593,-2513,4600,-2443,4607,-2513,4614,-2380,4621,-2444,4628,-2510,4635,-2562,4642,-2429,4649,-2501,4656,-2561,4663,-2553,4670,-2472,4677,-2570,4684,-2506,4691,-2454,4698,-2475,4705,-2472,4712,-2593,4719,-2491,4726,-2459,4733,-2446,4740,-2494,4747,-2482,4754,-2567,4761,-2552,4768,-2494,4775,-2473,4782,-2561,4788,-2384,4796,-2394,4802,-2458,4809,-2553,4816,-2465,4823,-2609,4830,-2516,4837,-2611,4844,-2404,4851,-2456,4858,-2450,4865,-2452,4872,-2503,4879,-2532,4886,-2495,4893,-2578,4900,-2509,4907,-2393,4914,-2483,4921,-2552,4928,-2598,4935,-2463,4942,-2529,4949,-2534,4956,-2408,4963,-2450,4970,-2418,4977,-2505,4984,-2497,4991,-2548,4998,-2501,5005,-2506,5011,-2471,5018,-2598,5025,-2466,5032,-2602,5039,-2436,5046,-2422,5053,-2434,5060,-2462,5067,-2505,5074,-2558,5081,-2432,5088,-2479,5095,-2531,5102,-2564,5109,-2453,5116,-2442,5123,-2535,5130,-2481,5137,-2626,5144,-2453,5151,-2410,5158,-2472,5165,-2540,5172,-2456,5179,-2512,5186,-2526,5193,-2488,5200,-2475,5207,-2442,5214,-2494,5221,-2437,5227,-2477,5234,-2507,5241,-2462,5248,-2442,5255,-2515,5262,-2417,5269,-2424,5276,-2459,5283,-2614,5290,-2539,5297,-2485,5304,-2475,5311,-2422,5318,-2505,5325,-2679,5332,-2534,5339,-2527,5346,-2427,5353,-2393,5360,-2406,5367,-2520,5374,-2600,5381,-2465,5388,-2469,5395,-2384,5402,-2416,5409,-2493,5416,-2437,5423,-2527,5430,-2537,5437,-2449,5443,-2498,5450,-2502,5457,-2472,5464,-2519,5471,-2534,5478,-2423,5485,-2579,5492,-2485,5499,-2610,5506,-2493,5513,-2501,5520,-2444,5527,-2499,5534,-2638,5541,-2546,5548,-2454,5555,-2491,5562,-2508,5569,-2505,5576,-2514,5583,-2483,5590,-2466,5597,-2455,5604,-2462,5611,-2440,5618,-2437,5625,-2449,5632,-2629,5639,-2481,5646,-2475,5653,-2595,5659,-2614,5666,-2452,5673,-2521,5680,-2542,5687,-2526,5694,-2496,5701,-2531,5708,-2413,5715,-2541,5722,-2498,5729,-2500,5736,-2507,5743,-2510,5750,-2519,5757,-2536,5764,-2661,5771,-2512,5778,-2428,5785,-2514,5792,-2558,5799,-2504,5806,-2494,5813,-2426,5820,-2516,5827,-2455,5834,-2524,5841,-2445,5848,-2559,5855,-2455,5862,-2451,5868,-2426,5876,-2672,5882,-2567,5889,-2522,5896,-2437,5903,-2451,5910,-2449,5917,-2496,5924,-2419,5931,-2538,5938,-2515,5945,-2451,5952,-2501,5959,-2486,5966,-2512,5973,-2496,5980,-2525,5987,-2457,5994,-2374,6001,-2425,6008,-2415,6015,-2497,6022,-2515,6029,-2616,6036,-2446,6043,-2433,6050,-2453,6057,-2438,6064,-2408,6071,-2522,6078,-2603,6085,-2447,6091,-2494,6098,-2470,6105,-2526,6112,-2505,6119,-2499,6126,-2550,6133,-2487,6140,-2568,6147,-2499,6154,-2508,6161,-2496,6168,-2521,6175,-2574,6182,-2534,6189,-2480,6196,-2491,6203,-2418,6210,-2591,6217,-2451,6224,-2478,6231,-2504,6238,-2647,6245,-2452,6252,-2501,6259,-2672,6266,-2409,6273,-2442,6280,-2516,6287,-2516,6294,-2616,6300,-2588,6308,-2552,6314,-2489,6321,-2447,6328,-2405,6335,-2563,6342,-2569,6349,-2530,6356,-2655,6363,-2425,6370,-2513,6377,-2526,6384,-2523,6391,-2471,6398,-2507,6405,-2529,6412,-2490,6419,-2456,6426,-2397,6433,-2503,6440,-2557,6447,-2426,6454,-2512,6461,-2484,6468,-2567,6475,-2448,6482,-2472,6489,-2468,6496,-2532,6503,-2499,6510,-2450,6517,-2538,6523,-2411,6531,-2580,6537,-2478,6544,-2504,6551,-2398,6558,-2472,6565,-2536,6572,-2581,6579,-2533,6586,-2488,6593,-2429,6600,-2563,6607,-2613,6614,-2635,6621,-2436,6628,-2608,6635,-2489,6642,-2459,6649,-2567,6656,-2419,6663,-2459,6670,-2548,6677,-2570,6684,-2461,6691,-2551,6698,-2475,6705,-2457,6712,-2508,6719,-2387,6726,-2577,6733,-2559,6740,-2531,6746,-2436,6753,-2461,6760,-2481,6767,-2395,6774,-2481,6781,-2423,6788,-2363,6795,-2324,6802,-2481,6809,-2508,6816,-2577,6823,-2577,6830,-2573,6837,-2457,6844,-2479,6851,-2380,6858,-2437,6865,-2594,6872,-2490,6879,-2440,6886,-2401,6893,-2433,6900,-2423,6907,-2515,6914,-2420,6921,-2411,6928,-2470,6935,-2579,6942,-2562,6949,-2513,6955,-2562,6963,-2533,6969,-2581,6976,-2452,6983,-2530,6990,-2483,6997,-2466,7004,-2412,7011,-2454,7018,-2538,7025,-2476,7032,-2650,7039,-2541,7046,-2410,7053,-2415,7060,-2418,7067,-2454,7074,-2543,7081,-2536,7088,-2471,7095,-2494,7102,-2504,7109,-2485,7116,-2417,7123,-2554,7130,-2452,7137,-2633,7144,-2526,7151,-2419,7158,-2433,7165,-2476,7172,-2543,7178,-2429,7185,-2599,7192,-2550,7199,-2420,7206,-2663,7213,-2504,7220,-2522,7227,-2485,7234,-2542,7241,-2496,7248,-2438,7255,-2623,7262,-2588,7269,-2484,7276,-2542,7283,-2560,7290,-2517,7297,-2544,7304,-2547,7311,-2462,7318,-2451,7325,-2503,7332,-2533,7339,-2567,7346,-2510,7353,-2480,7360,-2468,7367,-2491,7374,-2528,7381,-2492,7388,-2521,7394,-2440,7401,-2517,7408,-2442,7415,-2474,7422,-2450,7429,-2611,7436,-2473,7443,-2532,7450,-2459,7457,-2435,7464,-2511,7471,-2464,7478,-2489,7485,-2581,7492,-2485,7499,-2500,7506,-2556,7513,-2422,7520,-2508,7527,-2528,7534,-2536,7541,-2547,7548,-2612,7555,-2581,7562,-2555,7569,-2399,7576,-2460,7583,-2558,7590,-2498,7597,-2445,7604,-2385,7610,-2545,7617,-2558,7624,-2437,7631,-2558,7638,-2544,7645,-2442,7652,-2506,7659,-2603,7666,-2580,7673,-2634,7680,-2455,7687,-2580,7694,-2602,7701,-2471,7708,-2548,7715,-2568,7722,-2448,7729,-2492,7736,-2621,7743,-2581,7750,-2473,7757,-2589,7764,-2608,7771,-2407,7778,-2395,7785,-2515,7792,-2498,7799,-2543,7806,-2501,7813,-2436,7820,-2436,7826,-2573,7833,-2478,7840,-2395,7847,-2515,7854,-2425,7861,-2487,7868,-2572,7875,-2533,7882,-2466,7889,-2578,7896,-2555,7903,-2507,7910,-2471,7917,-2488,7924,-2528,7931,-2480,7938,-2442,7945,-2416,7952,-2501,7959,-2521,7966,-2398,7973,-2538,7980,-2456,7987,-2593,7994,-2510,8001,-2508,8008,-2638,8015,-2577,8022,-2500,8029,-2456,8035,-2530,8043,-2519,8049,-2574,8056,-2563,8063,-2384,8070,-2531,8077,-2482,8084,-2629,8091,-2435,8098,-2489,8105,-2521,8112,-2592,8119,-2561,8126,-2517,8133,-2492,8140,-2509,8147,-2396,8154,-2543,8161,-2585,8168,-2616,8175,-2416,8182,-2458,8189,-2528,8196,-2575,8203,-2469,8210,-2505,8217,-2547,8224,-2530,8231,-2385,8238,-2570,8245,-2641,8252,-2512,8258,-2486,8266,-2530,8272,-2479,8279,-2407,8286,-2615,8293,-2430,8300,-2548,8307,-2443,8314,-2509,8321,-2491,8328,-2542,8335,-2453,8342,-2575,8349,-2497,8356,-2591,8363,-2545,8370,-2578,8377,-2528,8384,-2541,8391,-2574,8398,-2580,8405,-2555,8412,-2418,8419,-2554,8426,-2596,8433,-2541,8440,-2619,8447,-2424,8454,-2482,8461,-2450,8468,-2567,8475,-2564,8481,-2594,8488,-2448,8495,-2583,8502,-2566,8509,-2517,8516,-2461,8523,-2626,8530,-2473,8537,-2483,8544,-2676,8551,-2540,8558,-2519,8565,-2513,8572,-2467,8579,-2454,8586,-2421,8593,-2597,8600,-2506,8607,-2511,8614,-2563,8621,-2522,8628,-2476,8635,-2421,8642,-2409,8649,-2591,8656,-2448,8663,-2510,8670,-2504,8677,-2585,8684,-2549,8690,-2445,8698,-2478,8704,-2495,8711,-2456,8718,-2529,8725,-2592,8732,-2557,8739,-2511,8746,-2408,8753,-2523,8760,-2494,8767,-2535,8774,-2478,8781,-2468,8788,-2539,8795,-2512,8802,-2464,8809,-2546,8816,-2484,8823,-2474,8830,-2589,8837,-2580,8844,-2517,8851,-2509,8858,-2522,8865,-2460,8872,-2460,8879,-2475,8886,-2671,8893,-2401,8900,-2538,8907,-2438,8913,-2559,8920,-2544,8927,-2567,8934,-2459,8941,-2542,8948,-2539,8955,-2522,8962,-2525,8969,-2406,8976,-2581,8983,-2502,8990,-2444,8997,-2521,9004,-2419,9011,-2444,9018,-2410,9025,-2585,9032,-2528,9039,-2446,9046,-2610,9053,-2485,9060,-2517,9067,-2466,9074,-2463,9081,-2434,9088,-2568,9095,-2403,9102,-2513,9109,-2520,9116,-2465,9123,-2547,9129,-2530,9136,-2517,9143,-2443,9150,-2454,9157,-2483,9164,-2499,9171,-2558,9178,-2488,9185,-2417,9192,-2402,9199,-2550,9206,-2478,9213,-2553,9220,-2542,9227,-2584,9234,-2506,9241,-2464,9248,-2420,9255,-2530,9262,-2456,9269,-2477,9276,-2436,9283,-2498,9290,-2447,9297,-2463,9304,-2491,9311,-2478,9318,-2451,9325,-2516,9332,-2576,9339,-2507,9345,-2440,9352,-2553,9359,-2497,9366,-2580e" filled="false" stroked="true" strokeweight=".371318pt" strokecolor="#006400">
                <v:path arrowok="t"/>
              </v:shape>
            </v:group>
            <v:group style="position:absolute;left:1918;top:-2860;width:7936;height:572" coordorigin="1918,-2860" coordsize="7936,572">
              <v:shape style="position:absolute;left:1918;top:-2860;width:7936;height:572" coordorigin="1918,-2860" coordsize="7936,572" path="m1918,-2289l9854,-2289,9854,-2860,1918,-2860,1918,-2289xe" filled="false" stroked="true" strokeweight=".371318pt" strokecolor="#000000">
                <v:path arrowok="t"/>
              </v:shape>
            </v:group>
            <v:group style="position:absolute;left:1720;top:-2445;width:57;height:2" coordorigin="1720,-2445" coordsize="57,2">
              <v:shape style="position:absolute;left:1720;top:-2445;width:57;height:2" coordorigin="1720,-2445" coordsize="57,0" path="m1776,-2445l1720,-2445e" filled="false" stroked="true" strokeweight=".371318pt" strokecolor="#000000">
                <v:path arrowok="t"/>
              </v:shape>
            </v:group>
            <v:group style="position:absolute;left:1720;top:-2570;width:57;height:2" coordorigin="1720,-2570" coordsize="57,2">
              <v:shape style="position:absolute;left:1720;top:-2570;width:57;height:2" coordorigin="1720,-2570" coordsize="57,0" path="m1776,-2570l1720,-2570e" filled="false" stroked="true" strokeweight=".371318pt" strokecolor="#000000">
                <v:path arrowok="t"/>
              </v:shape>
            </v:group>
            <v:group style="position:absolute;left:1720;top:-2696;width:57;height:2" coordorigin="1720,-2696" coordsize="57,2">
              <v:shape style="position:absolute;left:1720;top:-2696;width:57;height:2" coordorigin="1720,-2696" coordsize="57,0" path="m1776,-2696l1720,-2696e" filled="false" stroked="true" strokeweight=".371318pt" strokecolor="#000000">
                <v:path arrowok="t"/>
              </v:shape>
            </v:group>
            <v:group style="position:absolute;left:1720;top:-2822;width:57;height:2" coordorigin="1720,-2822" coordsize="57,2">
              <v:shape style="position:absolute;left:1720;top:-2822;width:57;height:2" coordorigin="1720,-2822" coordsize="57,0" path="m1776,-2822l1720,-2822e" filled="false" stroked="true" strokeweight=".371318pt" strokecolor="#000000">
                <v:path arrowok="t"/>
              </v:shape>
            </v:group>
            <v:group style="position:absolute;left:1776;top:-2860;width:143;height:572" coordorigin="1776,-2860" coordsize="143,572">
              <v:shape style="position:absolute;left:1776;top:-2860;width:143;height:572" coordorigin="1776,-2860" coordsize="143,572" path="m1776,-2289l1918,-2289,1918,-2860,1776,-2860,1776,-2289xe" filled="true" fillcolor="#87ceeb" stroked="false">
                <v:path arrowok="t"/>
                <v:fill type="solid"/>
              </v:shape>
            </v:group>
            <v:group style="position:absolute;left:1776;top:-2860;width:143;height:572" coordorigin="1776,-2860" coordsize="143,572">
              <v:shape style="position:absolute;left:1776;top:-2860;width:143;height:572" coordorigin="1776,-2860" coordsize="143,572" path="m1776,-2289l1918,-2289,1918,-2860,1776,-2860,1776,-2289xe" filled="false" stroked="true" strokeweight=".371318pt" strokecolor="#000000">
                <v:path arrowok="t"/>
              </v:shape>
            </v:group>
            <v:group style="position:absolute;left:1720;top:-2876;width:57;height:2" coordorigin="1720,-2876" coordsize="57,2">
              <v:shape style="position:absolute;left:1720;top:-2876;width:57;height:2" coordorigin="1720,-2876" coordsize="57,0" path="m1776,-2876l1720,-2876e" filled="false" stroked="true" strokeweight=".371318pt" strokecolor="#000000">
                <v:path arrowok="t"/>
              </v:shape>
            </v:group>
            <v:group style="position:absolute;left:3270;top:-3488;width:2;height:57" coordorigin="3270,-3488" coordsize="2,57">
              <v:shape style="position:absolute;left:3270;top:-3488;width:2;height:57" coordorigin="3270,-3488" coordsize="0,57" path="m3270,-3431l3270,-3488e" filled="false" stroked="true" strokeweight=".371318pt" strokecolor="#000000">
                <v:path arrowok="t"/>
              </v:shape>
            </v:group>
            <v:group style="position:absolute;left:5011;top:-3488;width:2;height:57" coordorigin="5011,-3488" coordsize="2,57">
              <v:shape style="position:absolute;left:5011;top:-3488;width:2;height:57" coordorigin="5011,-3488" coordsize="0,57" path="m5011,-3431l5011,-3488e" filled="false" stroked="true" strokeweight=".371318pt" strokecolor="#000000">
                <v:path arrowok="t"/>
              </v:shape>
            </v:group>
            <v:group style="position:absolute;left:6753;top:-3488;width:2;height:57" coordorigin="6753,-3488" coordsize="2,57">
              <v:shape style="position:absolute;left:6753;top:-3488;width:2;height:57" coordorigin="6753,-3488" coordsize="0,57" path="m6753,-3431l6753,-3488e" filled="false" stroked="true" strokeweight=".371318pt" strokecolor="#000000">
                <v:path arrowok="t"/>
              </v:shape>
            </v:group>
            <v:group style="position:absolute;left:8495;top:-3488;width:2;height:57" coordorigin="8495,-3488" coordsize="2,57">
              <v:shape style="position:absolute;left:8495;top:-3488;width:2;height:57" coordorigin="8495,-3488" coordsize="0,57" path="m8495,-3431l8495,-3488e" filled="false" stroked="true" strokeweight=".371318pt" strokecolor="#000000">
                <v:path arrowok="t"/>
              </v:shape>
            </v:group>
            <v:group style="position:absolute;left:2406;top:-3396;width:6961;height:501" coordorigin="2406,-3396" coordsize="6961,501">
              <v:shape style="position:absolute;left:2406;top:-3396;width:6961;height:501" coordorigin="2406,-3396" coordsize="6961,501" path="m2406,-3039l2412,-3044,2419,-3178,2426,-3061,2433,-3059,2440,-3054,2447,-3001,2454,-3067,2461,-3025,2468,-3090,2475,-3066,2482,-3080,2489,-3214,2496,-3068,2503,-3075,2510,-3060,2517,-3118,2524,-2975,2531,-3098,2538,-3098,2545,-3049,2552,-3155,2559,-2988,2566,-2997,2573,-3023,2580,-3142,2587,-3045,2594,-3146,2601,-3046,2608,-3211,2615,-3110,2621,-3197,2629,-3188,2635,-3095,2642,-3080,2649,-3046,2656,-3188,2663,-3158,2670,-3092,2677,-3004,2684,-3137,2691,-3083,2698,-3137,2705,-3077,2712,-3054,2719,-3171,2726,-3080,2733,-2953,2740,-3153,2747,-3111,2754,-3000,2761,-3251,2768,-3190,2775,-3190,2782,-3082,2789,-3048,2796,-3052,2803,-2999,2810,-3180,2817,-3086,2824,-3017,2831,-3191,2838,-3223,2844,-3186,2851,-3106,2858,-3057,2865,-3016,2872,-2992,2879,-3021,2886,-3183,2893,-3052,2900,-3010,2907,-3117,2914,-3066,2921,-3104,2928,-3144,2935,-3056,2942,-2973,2949,-3052,2956,-3084,2963,-3201,2970,-3188,2977,-3044,2984,-3113,2991,-3016,2998,-3156,3005,-2991,3012,-3115,3019,-3107,3026,-3193,3033,-3231,3040,-3225,3047,-3246,3053,-3138,3060,-3019,3067,-3005,3074,-3149,3081,-3040,3088,-3026,3095,-3231,3102,-3007,3109,-3233,3116,-3184,3123,-2962,3130,-3007,3137,-3107,3144,-3083,3151,-3028,3158,-3002,3165,-3130,3172,-3069,3179,-3156,3186,-3112,3193,-3088,3200,-3101,3207,-3045,3214,-3063,3221,-3208,3228,-2947,3235,-3068,3242,-3083,3249,-3111,3256,-3149,3263,-3036,3270,-3101,3276,-3025,3283,-3144,3290,-2985,3297,-2952,3304,-3078,3311,-3018,3318,-3090,3325,-3054,3332,-3092,3339,-2998,3346,-3085,3353,-2976,3360,-3152,3367,-2998,3374,-3154,3381,-3155,3388,-3120,3395,-3128,3402,-2927,3409,-3067,3416,-3077,3423,-3112,3430,-3134,3437,-3024,3444,-3062,3451,-3036,3458,-2979,3465,-3056,3472,-3104,3479,-3100,3486,-3140,3492,-2937,3499,-3039,3506,-2960,3513,-3099,3520,-3081,3527,-3095,3534,-3081,3541,-3093,3548,-3180,3555,-3076,3562,-3014,3569,-3039,3576,-3008,3583,-3082,3590,-3148,3597,-3084,3604,-3053,3611,-3046,3618,-3012,3625,-3033,3632,-3020,3639,-2976,3646,-3122,3653,-3080,3660,-3056,3667,-3008,3674,-3134,3681,-3124,3688,-3045,3695,-3059,3701,-3054,3708,-3105,3715,-3173,3722,-2980,3729,-3000,3736,-2978,3743,-3092,3750,-3061,3757,-3033,3764,-3143,3771,-2999,3778,-3056,3785,-3164,3792,-3008,3799,-3017,3806,-3144,3813,-3146,3820,-3150,3827,-2980,3834,-3104,3841,-3174,3848,-2957,3855,-3003,3862,-3060,3869,-2999,3876,-3131,3883,-3099,3890,-2988,3897,-3044,3904,-3158,3911,-3097,3918,-3396,3924,-2989,3931,-3147,3938,-2988,3945,-3208,3952,-3164,3959,-3038,3966,-3118,3973,-3056,3980,-3050,3987,-3052,3994,-2992,4001,-2896,4008,-3000,4015,-3070,4022,-3154,4029,-3293,4036,-2997,4043,-3165,4050,-3033,4057,-3043,4064,-3108,4071,-3133,4078,-3222,4085,-3001,4092,-2982,4099,-3119,4106,-3053,4113,-3167,4120,-3107,4127,-3035,4133,-3092,4141,-3060,4147,-3147,4154,-3067,4161,-3268,4168,-3092,4175,-3119,4182,-3082,4189,-3059,4196,-3063,4203,-3108,4210,-3048,4217,-2975,4224,-3101,4231,-3059,4238,-3098,4245,-3139,4252,-3116,4259,-3122,4266,-3104,4273,-3156,4280,-3197,4287,-3077,4294,-3005,4301,-3278,4308,-3186,4315,-3161,4322,-3200,4329,-2994,4336,-3109,4343,-3077,4350,-3072,4356,-3106,4364,-3024,4370,-3037,4377,-3033,4384,-3104,4391,-3126,4398,-3079,4405,-3137,4412,-2994,4419,-3115,4426,-3117,4433,-3067,4440,-2965,4447,-3079,4454,-3125,4461,-3041,4468,-3201,4475,-3049,4482,-3038,4489,-3189,4496,-3179,4503,-3057,4510,-3249,4517,-3193,4524,-3150,4531,-3137,4538,-3107,4545,-3171,4552,-3206,4559,-3122,4565,-3127,4573,-3061,4579,-3048,4586,-3059,4593,-3196,4600,-3234,4607,-3043,4614,-2955,4621,-3114,4628,-3074,4635,-3199,4642,-3100,4649,-3084,4656,-3087,4663,-3036,4670,-3092,4677,-3195,4684,-3008,4691,-3045,4698,-3029,4705,-3179,4712,-3139,4719,-3019,4726,-3095,4733,-3121,4740,-3057,4747,-3129,4754,-3126,4761,-3086,4768,-3110,4775,-3049,4782,-2920,4788,-3047,4796,-2940,4802,-3124,4809,-3078,4816,-3159,4823,-2979,4830,-3167,4837,-3047,4844,-3022,4851,-3107,4858,-3040,4865,-3077,4872,-3085,4879,-3232,4886,-3127,4893,-3100,4900,-3114,4907,-3093,4914,-3128,4921,-2993,4928,-3210,4935,-3046,4942,-3056,4949,-3014,4956,-3051,4963,-3043,4970,-3014,4977,-3089,4984,-3057,4991,-3084,4998,-3066,5005,-3226,5011,-3004,5018,-3028,5025,-3076,5032,-3196,5039,-3017,5046,-3034,5053,-3079,5060,-3233,5067,-3175,5074,-3018,5081,-2984,5088,-3167,5095,-3109,5102,-3085,5109,-3095,5116,-3077,5123,-3103,5130,-3127,5137,-3059,5144,-2985,5151,-3151,5158,-3072,5165,-3065,5172,-3059,5179,-3004,5186,-3101,5193,-3099,5200,-3221,5207,-3078,5214,-3045,5221,-2967,5227,-3154,5234,-3075,5241,-3027,5248,-3041,5255,-2972,5262,-3027,5269,-3037,5276,-3142,5283,-3013,5290,-3073,5297,-3009,5304,-3033,5311,-3166,5318,-3010,5325,-3141,5332,-3207,5339,-3162,5346,-3078,5353,-3044,5360,-3010,5367,-3128,5374,-3082,5381,-3070,5388,-3042,5395,-3026,5402,-3061,5409,-3032,5416,-3025,5423,-2991,5430,-3017,5437,-3116,5443,-3137,5450,-3108,5457,-2980,5464,-3076,5471,-3086,5478,-3230,5485,-3117,5492,-3057,5499,-3167,5506,-3021,5513,-2999,5520,-3042,5527,-3091,5534,-3173,5541,-3143,5548,-3018,5555,-3120,5562,-3000,5569,-3088,5576,-3239,5583,-3194,5590,-3056,5597,-2965,5604,-3036,5611,-3118,5618,-3199,5625,-3043,5632,-3151,5639,-3014,5646,-3060,5653,-3131,5659,-3118,5666,-3064,5673,-3267,5680,-3084,5687,-3009,5694,-3102,5701,-3257,5708,-2993,5715,-3022,5722,-3008,5729,-3027,5736,-3032,5743,-3173,5750,-3052,5757,-3017,5764,-3148,5771,-3188,5778,-3193,5785,-3050,5792,-3171,5799,-3217,5806,-3113,5813,-3195,5820,-3160,5827,-2967,5834,-3038,5841,-3002,5848,-3093,5855,-3188,5862,-3083,5868,-3107,5876,-3093,5882,-3028,5889,-3006,5896,-3074,5903,-3049,5910,-3123,5917,-3034,5924,-3069,5931,-3030,5938,-3179,5945,-3007,5952,-3109,5959,-3056,5966,-3016,5973,-3147,5980,-3152,5987,-3130,5994,-2950,6001,-3110,6008,-3113,6015,-3083,6022,-3109,6029,-3118,6036,-3051,6043,-3048,6050,-3160,6057,-3256,6064,-2986,6071,-3001,6078,-3070,6085,-3058,6091,-3077,6098,-3131,6105,-3162,6112,-3173,6119,-3144,6126,-3088,6133,-3037,6140,-3009,6147,-3028,6154,-3053,6161,-3135,6168,-3128,6175,-3012,6182,-2982,6189,-3121,6196,-3069,6203,-3153,6210,-3268,6217,-3096,6224,-3046,6231,-3022,6238,-3166,6245,-3118,6252,-3025,6259,-3104,6266,-3039,6273,-3213,6280,-3101,6287,-3141,6294,-2965,6300,-3045,6308,-3057,6314,-3077,6321,-3165,6328,-3017,6335,-3011,6342,-3000,6349,-2967,6356,-3141,6363,-3165,6370,-3009,6377,-2980,6384,-3042,6391,-3170,6398,-2995,6405,-3011,6412,-2977,6419,-3102,6426,-3069,6433,-3158,6440,-3014,6447,-3074,6454,-3064,6461,-2985,6468,-3213,6475,-3234,6482,-3025,6489,-3072,6496,-3069,6503,-3099,6510,-3213,6517,-3176,6523,-3094,6531,-3111,6537,-2990,6544,-3145,6551,-3164,6558,-3127,6565,-3083,6572,-3130,6579,-3125,6586,-3127,6593,-3226,6600,-2948,6607,-3146,6614,-3028,6621,-3143,6628,-3082,6635,-3090,6642,-3115,6649,-3191,6656,-3024,6663,-3079,6670,-3090,6677,-3002,6684,-3096,6691,-3058,6698,-2990,6705,-3076,6712,-3083,6719,-3050,6726,-3136,6733,-3100,6740,-2960,6746,-3157,6753,-2977,6760,-3030,6767,-3054,6774,-3140,6781,-3073,6788,-3099,6795,-3281,6802,-3061,6809,-3030,6816,-3014,6823,-3105,6830,-3059,6837,-3109,6844,-3059,6851,-3048,6858,-3054,6865,-3150,6872,-3060,6879,-3105,6886,-3095,6893,-3109,6900,-3158,6907,-3119,6914,-3180,6921,-3107,6928,-3029,6935,-2996,6942,-3066,6949,-2992,6955,-3100,6963,-3172,6969,-2965,6976,-3074,6983,-3175,6990,-3152,6997,-3179,7004,-3020,7011,-3106,7018,-3202,7025,-3052,7032,-3066,7039,-3127,7046,-3246,7053,-3196,7060,-3100,7067,-3057,7074,-3129,7081,-3211,7088,-3041,7095,-3248,7102,-3211,7109,-3184,7116,-3077,7123,-3093,7130,-3056,7137,-3089,7144,-2952,7151,-3013,7158,-3138,7165,-3083,7172,-3064,7178,-3168,7185,-3067,7192,-3177,7199,-3083,7206,-3016,7213,-3139,7220,-3134,7227,-3042,7234,-3087,7241,-3071,7248,-3053,7255,-3156,7262,-3123,7269,-3065,7276,-3233,7283,-3040,7290,-3081,7297,-3013,7304,-3145,7311,-3055,7318,-3117,7325,-3015,7332,-3092,7339,-3081,7346,-2997,7353,-3086,7360,-3061,7367,-3045,7374,-3057,7381,-3039,7388,-3042,7394,-3059,7401,-2967,7408,-3085,7415,-3115,7422,-3027,7429,-3083,7436,-3039,7443,-3059,7450,-3038,7457,-2975,7464,-3041,7471,-3027,7478,-3178,7485,-3019,7492,-3281,7499,-3015,7506,-3180,7513,-3123,7520,-3239,7527,-3059,7534,-3068,7541,-3155,7548,-3045,7555,-3144,7562,-3091,7569,-2982,7576,-3051,7583,-3048,7590,-3081,7597,-3031,7604,-3127,7610,-3129,7617,-2988,7624,-3137,7631,-3033,7638,-2987,7645,-3111,7652,-3243,7659,-3312,7666,-3094,7673,-3031,7680,-3022,7687,-2991,7694,-2964,7701,-3276,7708,-3051,7715,-2971,7722,-3066,7729,-3209,7736,-3099,7743,-3111,7750,-3069,7757,-3093,7764,-3172,7771,-3016,7778,-3010,7785,-3168,7792,-2980,7799,-3078,7806,-3067,7813,-3098,7820,-3131,7826,-3121,7833,-3138,7840,-3044,7847,-3095,7854,-3247,7861,-2967,7868,-2963,7875,-3160,7882,-3039,7889,-3007,7896,-3092,7903,-3097,7910,-3221,7917,-3120,7924,-3101,7931,-3058,7938,-3146,7945,-3010,7952,-3065,7959,-3047,7966,-3042,7973,-3046,7980,-3068,7987,-3110,7994,-3032,8001,-3076,8008,-3079,8015,-3119,8022,-3053,8029,-3083,8035,-3112,8043,-3098,8049,-3094,8056,-3143,8063,-3164,8070,-3173,8077,-3009,8084,-3145,8091,-3053,8098,-3187,8105,-3232,8112,-3037,8119,-3028,8126,-3071,8133,-3227,8140,-3097,8147,-3096,8154,-3083,8161,-3040,8168,-3034,8175,-3116,8182,-2973,8189,-3068,8196,-3113,8203,-3262,8210,-3205,8217,-3073,8224,-3059,8231,-3086,8238,-3142,8245,-3101,8252,-3285,8258,-3212,8266,-3044,8272,-3009,8279,-3286,8286,-3029,8293,-3158,8300,-3126,8307,-3165,8314,-3038,8321,-3127,8328,-3172,8335,-2994,8342,-2957,8349,-3203,8356,-3133,8363,-2971,8370,-3062,8377,-3132,8384,-3108,8391,-3104,8398,-3113,8405,-3135,8412,-3105,8419,-3021,8426,-3168,8433,-3030,8440,-3124,8447,-3060,8454,-3090,8461,-3060,8468,-3087,8475,-3097,8481,-3129,8488,-3048,8495,-3089,8502,-3073,8509,-3032,8516,-3025,8523,-3054,8530,-3067,8537,-3055,8544,-3120,8551,-2990,8558,-3090,8565,-3108,8572,-3083,8579,-3095,8586,-3016,8593,-3122,8600,-3164,8607,-3061,8614,-3173,8621,-3097,8628,-3035,8635,-2997,8642,-3096,8649,-3039,8656,-3178,8663,-3089,8670,-3141,8677,-3027,8684,-3062,8690,-3190,8698,-3016,8704,-3132,8711,-3072,8718,-3103,8725,-3050,8732,-3113,8739,-3016,8746,-3027,8753,-3191,8760,-3109,8767,-3144,8774,-3133,8781,-3224,8788,-3173,8795,-3145,8802,-3167,8809,-3110,8816,-3216,8823,-3137,8830,-3096,8837,-3066,8844,-3216,8851,-3063,8858,-3270,8865,-3231,8872,-3090,8879,-3126,8886,-3050,8893,-3058,8900,-3132,8907,-3009,8913,-3061,8920,-3068,8927,-3049,8934,-3061,8941,-2963,8948,-3106,8955,-2980,8962,-3024,8969,-3052,8976,-3140,8983,-3034,8990,-3076,8997,-2990,9004,-3129,9011,-3063,9018,-3208,9025,-3205,9032,-3034,9039,-3086,9046,-3047,9053,-3024,9060,-3095,9067,-3007,9074,-3001,9081,-3227,9088,-3254,9095,-3137,9102,-3048,9109,-3113,9116,-3063,9123,-3013,9129,-3144,9136,-3145,9143,-3144,9150,-3004,9157,-3074,9164,-3014,9171,-3052,9178,-3038,9185,-3132,9192,-3071,9199,-3045,9206,-2969,9213,-3039,9220,-3116,9227,-3198,9234,-3003,9241,-3144,9248,-3109,9255,-3175,9262,-3057,9269,-3105,9276,-3111,9283,-2974,9290,-3071,9297,-2991,9304,-3045,9311,-3194,9318,-3152,9325,-3132,9332,-2999,9339,-3055,9345,-3061,9352,-3085,9359,-3145,9366,-3043e" filled="false" stroked="true" strokeweight=".371318pt" strokecolor="#0080ff">
                <v:path arrowok="t"/>
              </v:shape>
            </v:group>
            <v:group style="position:absolute;left:2406;top:-3319;width:6961;height:424" coordorigin="2406,-3319" coordsize="6961,424">
              <v:shape style="position:absolute;left:2406;top:-3319;width:6961;height:424" coordorigin="2406,-3319" coordsize="6961,424" path="m2406,-3013l2412,-3050,2419,-3049,2426,-3052,2433,-3142,2440,-3056,2447,-3319,2454,-3151,2461,-3167,2468,-3101,2475,-3082,2482,-3001,2489,-3028,2496,-3139,2503,-3039,2510,-3133,2517,-3048,2524,-2981,2531,-3070,2538,-3067,2545,-3084,2552,-3024,2559,-3067,2566,-3053,2573,-3178,2580,-3014,2587,-3187,2594,-3001,2601,-3114,2608,-3077,2615,-3068,2621,-3093,2629,-3199,2635,-3159,2642,-3071,2649,-2993,2656,-3133,2663,-3290,2670,-3068,2677,-3291,2684,-2997,2691,-3083,2698,-3127,2705,-3117,2712,-3010,2719,-3068,2726,-3188,2733,-2976,2740,-3074,2747,-3236,2754,-2978,2761,-3155,2768,-3028,2775,-2962,2782,-3111,2789,-3151,2796,-2956,2803,-3041,2810,-3227,2817,-3170,2824,-3031,2831,-3047,2838,-3147,2844,-3239,2851,-3054,2858,-3106,2865,-3051,2872,-3100,2879,-2988,2886,-3057,2893,-3105,2900,-3122,2907,-3035,2914,-3113,2921,-3130,2928,-2996,2935,-3172,2942,-3132,2949,-3031,2956,-3030,2963,-3082,2970,-3069,2977,-3109,2984,-3085,2991,-3041,2998,-3037,3005,-3145,3012,-3006,3019,-3070,3026,-3008,3033,-3129,3040,-3064,3047,-3122,3053,-3188,3060,-3069,3067,-3215,3074,-3041,3081,-3084,3088,-3110,3095,-3202,3102,-3111,3109,-3085,3116,-3108,3123,-3088,3130,-2998,3137,-3091,3144,-3139,3151,-3158,3158,-3207,3165,-3020,3172,-3055,3179,-2999,3186,-3067,3193,-2977,3200,-3077,3207,-3028,3214,-3000,3221,-3047,3228,-3072,3235,-3041,3242,-2995,3249,-3058,3256,-3077,3263,-3062,3270,-3176,3276,-3231,3283,-3248,3290,-3119,3297,-3105,3304,-3002,3311,-3165,3318,-3041,3325,-3197,3332,-3086,3339,-3136,3346,-3048,3353,-3092,3360,-3072,3367,-3100,3374,-3132,3381,-3068,3388,-3222,3395,-3123,3402,-3045,3409,-3105,3416,-3147,3423,-3088,3430,-3134,3437,-3152,3444,-3033,3451,-3023,3458,-3040,3465,-3104,3472,-3185,3479,-3195,3486,-3076,3492,-3067,3499,-3050,3506,-3007,3513,-3024,3520,-3146,3527,-3073,3534,-3119,3541,-3025,3548,-3152,3555,-2954,3562,-3079,3569,-3103,3576,-3047,3583,-3085,3590,-3042,3597,-3074,3604,-3275,3611,-2966,3618,-3226,3625,-3119,3632,-3049,3639,-3105,3646,-3024,3653,-3121,3660,-3065,3667,-3064,3674,-3044,3681,-3174,3688,-3135,3695,-3121,3701,-3095,3708,-3008,3715,-3005,3722,-3143,3729,-2991,3736,-3114,3743,-3050,3750,-2992,3757,-3117,3764,-3058,3771,-3027,3778,-3049,3785,-3090,3792,-3126,3799,-3072,3806,-3107,3813,-3020,3820,-3117,3827,-3223,3834,-3047,3841,-3067,3848,-3087,3855,-2996,3862,-3151,3869,-3198,3876,-3079,3883,-3064,3890,-2974,3897,-3133,3904,-3004,3911,-3149,3918,-3044,3924,-3082,3931,-3139,3938,-3076,3945,-3075,3952,-3098,3959,-3045,3966,-3247,3973,-3180,3980,-3095,3987,-2965,3994,-2926,4001,-2998,4008,-3137,4015,-3205,4022,-3049,4029,-3086,4036,-3100,4043,-3028,4050,-3187,4057,-3048,4064,-3218,4071,-2980,4078,-3074,4085,-3038,4092,-3015,4099,-3053,4106,-3202,4113,-3017,4120,-3038,4127,-3106,4133,-3035,4141,-3182,4147,-2972,4154,-3146,4161,-3055,4168,-3042,4175,-3120,4182,-3040,4189,-3157,4196,-3003,4203,-2929,4210,-3059,4217,-3069,4224,-2932,4231,-3015,4238,-2993,4245,-3143,4252,-3108,4259,-3025,4266,-3125,4273,-3157,4280,-3007,4287,-2997,4294,-3173,4301,-3120,4308,-3045,4315,-3039,4322,-3107,4329,-3040,4336,-3031,4343,-3122,4350,-3027,4356,-3068,4364,-3030,4370,-2956,4377,-3128,4384,-3100,4391,-3089,4398,-3096,4405,-3078,4412,-3054,4419,-3133,4426,-3033,4433,-3024,4440,-3110,4447,-3006,4454,-3070,4461,-3276,4468,-3097,4475,-3110,4482,-3035,4489,-3071,4496,-3124,4503,-3155,4510,-3110,4517,-3021,4524,-3099,4531,-3185,4538,-3008,4545,-3120,4552,-3093,4559,-3093,4565,-3140,4573,-2974,4579,-3024,4586,-2997,4593,-2968,4600,-3004,4607,-3011,4614,-3091,4621,-3120,4628,-3122,4635,-3218,4642,-3104,4649,-3123,4656,-3096,4663,-2988,4670,-3115,4677,-3099,4684,-3106,4691,-3080,4698,-3070,4705,-2994,4712,-3075,4719,-3260,4726,-3147,4733,-2970,4740,-3016,4747,-2967,4754,-3130,4761,-2991,4768,-2995,4775,-3118,4782,-3023,4788,-3113,4796,-3197,4802,-3098,4809,-2990,4816,-3029,4823,-3168,4830,-3181,4837,-3055,4844,-3080,4851,-3019,4858,-3162,4865,-2952,4872,-3045,4879,-2998,4886,-3075,4893,-3089,4900,-3061,4907,-3035,4914,-3087,4921,-3176,4928,-2945,4935,-3196,4942,-3070,4949,-3058,4956,-3107,4963,-3070,4970,-3262,4977,-3030,4984,-3128,4991,-2979,4998,-3128,5005,-2991,5011,-3016,5018,-2995,5025,-3211,5032,-3091,5039,-3082,5046,-3165,5053,-3107,5060,-3066,5067,-3053,5074,-3167,5081,-3147,5088,-3138,5095,-3054,5102,-3122,5109,-3079,5116,-3092,5123,-3081,5130,-3006,5137,-2994,5144,-3111,5151,-3171,5158,-3208,5165,-3158,5172,-3057,5179,-3064,5186,-2992,5193,-3148,5200,-3143,5207,-3029,5214,-3088,5221,-3029,5227,-3281,5234,-3084,5241,-3033,5248,-3156,5255,-3030,5262,-3016,5269,-3205,5276,-3210,5283,-3008,5290,-3100,5297,-3099,5304,-3066,5311,-3042,5318,-3168,5325,-3205,5332,-3165,5339,-3110,5346,-3018,5353,-3038,5360,-3164,5367,-3160,5374,-3248,5381,-3004,5388,-3135,5395,-3132,5402,-2984,5409,-3021,5416,-3081,5423,-3127,5430,-3226,5437,-3078,5443,-3051,5450,-3062,5457,-3131,5464,-3190,5471,-3148,5478,-3181,5485,-3113,5492,-3007,5499,-3064,5506,-3155,5513,-3023,5520,-3051,5527,-3068,5534,-3081,5541,-3020,5548,-2999,5555,-2993,5562,-3107,5569,-3117,5576,-3112,5583,-3061,5590,-3043,5597,-3130,5604,-3044,5611,-3112,5618,-3120,5625,-2971,5632,-3048,5639,-3109,5646,-3051,5653,-3049,5659,-2895,5666,-3106,5673,-3091,5680,-3003,5687,-3049,5694,-3178,5701,-3035,5708,-3059,5715,-3033,5722,-3047,5729,-2983,5736,-3031,5743,-3049,5750,-3098,5757,-3080,5764,-3059,5771,-3112,5778,-3078,5785,-3069,5792,-3112,5799,-3011,5806,-3133,5813,-3037,5820,-3112,5827,-3058,5834,-3073,5841,-3130,5848,-3096,5855,-3094,5862,-3102,5868,-3136,5876,-2989,5882,-3152,5889,-3014,5896,-3036,5903,-3081,5910,-3131,5917,-2922,5924,-3217,5931,-2972,5938,-3104,5945,-3055,5952,-3184,5959,-3048,5966,-3042,5973,-3024,5980,-3065,5987,-3214,5994,-3109,6001,-3034,6008,-3225,6015,-3267,6022,-3010,6029,-3047,6036,-3021,6043,-3148,6050,-2982,6057,-3219,6064,-3021,6071,-3182,6078,-3232,6085,-3095,6091,-3114,6098,-3135,6105,-3045,6112,-3043,6119,-3131,6126,-3122,6133,-3170,6140,-3195,6147,-3100,6154,-3046,6161,-3089,6168,-3076,6175,-3026,6182,-3083,6189,-3138,6196,-3036,6203,-3140,6210,-3063,6217,-3122,6224,-3010,6231,-3214,6238,-3192,6245,-3042,6252,-3028,6259,-3211,6266,-3083,6273,-3193,6280,-3190,6287,-3151,6294,-3146,6300,-3108,6308,-3147,6314,-3111,6321,-3253,6328,-2962,6335,-3050,6342,-3063,6349,-3212,6356,-3001,6363,-3034,6370,-3178,6377,-3047,6384,-3051,6391,-3106,6398,-3093,6405,-3083,6412,-3116,6419,-2974,6426,-3024,6433,-2983,6440,-3129,6447,-3132,6454,-3113,6461,-3143,6468,-3055,6475,-3135,6482,-3015,6489,-3202,6496,-3089,6503,-3186,6510,-3038,6517,-3062,6523,-2984,6531,-3204,6537,-3151,6544,-3241,6551,-3163,6558,-3073,6565,-3090,6572,-3061,6579,-3138,6586,-3155,6593,-3148,6600,-3006,6607,-3137,6614,-3159,6621,-2976,6628,-3070,6635,-3084,6642,-3131,6649,-3270,6656,-2968,6663,-3135,6670,-3149,6677,-3062,6684,-3137,6691,-3055,6698,-3007,6705,-2992,6712,-2981,6719,-3047,6726,-3076,6733,-3089,6740,-3080,6746,-3130,6753,-3160,6760,-3029,6767,-3068,6774,-3062,6781,-3124,6788,-3051,6795,-3043,6802,-3077,6809,-3088,6816,-3184,6823,-3079,6830,-3059,6837,-3105,6844,-3051,6851,-3100,6858,-3143,6865,-3052,6872,-3051,6879,-3119,6886,-3203,6893,-2952,6900,-3168,6907,-3078,6914,-3208,6921,-3016,6928,-3091,6935,-3034,6942,-3101,6949,-3136,6955,-3087,6963,-3036,6969,-3087,6976,-2995,6983,-3026,6990,-3104,6997,-3041,7004,-3062,7011,-3076,7018,-3159,7025,-3068,7032,-3206,7039,-3021,7046,-3053,7053,-3061,7060,-2994,7067,-3059,7074,-3054,7081,-3138,7088,-3013,7095,-3136,7102,-2901,7109,-3014,7116,-3097,7123,-3226,7130,-2996,7137,-3072,7144,-3097,7151,-3020,7158,-3132,7165,-3092,7172,-3055,7178,-3032,7185,-3177,7192,-3129,7199,-3104,7206,-3208,7213,-3076,7220,-3111,7227,-3077,7234,-3166,7241,-3155,7248,-3058,7255,-3016,7262,-3074,7269,-3043,7276,-3080,7283,-3143,7290,-3110,7297,-3072,7304,-2995,7311,-3237,7318,-3263,7325,-3091,7332,-3069,7339,-2940,7346,-3032,7353,-3017,7360,-3099,7367,-3142,7374,-3164,7381,-2951,7388,-2985,7394,-3109,7401,-3229,7408,-3132,7415,-3051,7422,-3068,7429,-3047,7436,-3263,7443,-3067,7450,-3194,7457,-3204,7464,-3054,7471,-3241,7478,-3055,7485,-3122,7492,-3178,7499,-3146,7506,-3134,7513,-3102,7520,-3169,7527,-2939,7534,-3026,7541,-3033,7548,-3063,7555,-2960,7562,-3167,7569,-3137,7576,-3050,7583,-3106,7590,-3021,7597,-3177,7604,-3123,7610,-3141,7617,-3232,7624,-3203,7631,-3132,7638,-3080,7645,-2986,7652,-3071,7659,-3056,7666,-3052,7673,-3230,7680,-3019,7687,-2982,7694,-2952,7701,-3110,7708,-3002,7715,-3047,7722,-3174,7729,-3068,7736,-3000,7743,-3017,7750,-3138,7757,-3103,7764,-3098,7771,-3030,7778,-3054,7785,-3020,7792,-3158,7799,-3065,7806,-2926,7813,-3069,7820,-2969,7826,-3055,7833,-3059,7840,-3191,7847,-3141,7854,-3126,7861,-3210,7868,-3053,7875,-2959,7882,-3107,7889,-2988,7896,-3137,7903,-3099,7910,-3085,7917,-3091,7924,-3136,7931,-3062,7938,-3143,7945,-3048,7952,-3089,7959,-3070,7966,-3157,7973,-3118,7980,-3067,7987,-3003,7994,-3177,8001,-3178,8008,-3155,8015,-2967,8022,-3064,8029,-3123,8035,-3049,8043,-3070,8049,-3060,8056,-2997,8063,-3041,8070,-3050,8077,-3165,8084,-3014,8091,-3115,8098,-3161,8105,-3140,8112,-3183,8119,-3099,8126,-3155,8133,-3015,8140,-3013,8147,-3192,8154,-3051,8161,-3073,8168,-3052,8175,-3129,8182,-3039,8189,-3010,8196,-3102,8203,-3081,8210,-3220,8217,-3153,8224,-3129,8231,-2980,8238,-3166,8245,-3097,8252,-3047,8258,-3080,8266,-3052,8272,-3062,8279,-3056,8286,-3234,8293,-2976,8300,-3170,8307,-3178,8314,-3091,8321,-3203,8328,-3053,8335,-3091,8342,-3136,8349,-3113,8356,-3160,8363,-3132,8370,-3133,8377,-3032,8384,-3033,8391,-3139,8398,-3060,8405,-2976,8412,-3184,8419,-3229,8426,-3116,8433,-3143,8440,-2999,8447,-2994,8454,-3142,8461,-3047,8468,-3062,8475,-3020,8481,-3053,8488,-3005,8495,-3038,8502,-3133,8509,-3130,8516,-3188,8523,-2996,8530,-3106,8537,-3096,8544,-3076,8551,-3140,8558,-3038,8565,-3248,8572,-3081,8579,-3105,8586,-3080,8593,-3077,8600,-3015,8607,-2970,8614,-2996,8621,-3081,8628,-3151,8635,-2974,8642,-3107,8649,-3025,8656,-3022,8663,-3054,8670,-3109,8677,-2983,8684,-3176,8690,-3078,8698,-3034,8704,-2996,8711,-3184,8718,-3207,8725,-2969,8732,-3094,8739,-3014,8746,-2969,8753,-3043,8760,-2987,8767,-3035,8774,-3076,8781,-3058,8788,-3024,8795,-2986,8802,-3041,8809,-3046,8816,-3160,8823,-3047,8830,-3191,8837,-3153,8844,-3239,8851,-3200,8858,-3060,8865,-3088,8872,-3246,8879,-3085,8886,-3099,8893,-3170,8900,-3125,8907,-3036,8913,-3155,8920,-3059,8927,-3028,8934,-3153,8941,-3037,8948,-3038,8955,-3019,8962,-2988,8969,-3032,8976,-3099,8983,-2948,8990,-3102,8997,-3116,9004,-3162,9011,-3053,9018,-3043,9025,-3080,9032,-2970,9039,-2990,9046,-3041,9053,-3134,9060,-3127,9067,-3122,9074,-3123,9081,-3109,9088,-3146,9095,-3255,9102,-2957,9109,-3143,9116,-3209,9123,-3068,9129,-3011,9136,-3136,9143,-3180,9150,-3032,9157,-3168,9164,-3213,9171,-3021,9178,-2956,9185,-3101,9192,-3183,9199,-3018,9206,-3031,9213,-3121,9220,-2997,9227,-3145,9234,-3055,9241,-3087,9248,-3204,9255,-3118,9262,-3036,9269,-3048,9276,-3036,9283,-3111,9290,-3125,9297,-3106,9304,-3050,9311,-3115,9318,-3025,9325,-3061,9332,-3060,9339,-3087,9345,-3018,9352,-3069,9359,-3187,9366,-3105e" filled="false" stroked="true" strokeweight=".371318pt" strokecolor="#ff00ff">
                <v:path arrowok="t"/>
              </v:shape>
            </v:group>
            <v:group style="position:absolute;left:2406;top:-3384;width:6961;height:483" coordorigin="2406,-3384" coordsize="6961,483">
              <v:shape style="position:absolute;left:2406;top:-3384;width:6961;height:483" coordorigin="2406,-3384" coordsize="6961,483" path="m2406,-3138l2412,-3033,2419,-3180,2426,-3117,2433,-2966,2440,-3179,2447,-3204,2454,-3109,2461,-3027,2468,-3075,2475,-3068,2482,-3067,2489,-3095,2496,-3094,2503,-3139,2510,-3104,2517,-2978,2524,-3049,2531,-3026,2538,-3019,2545,-3071,2552,-3096,2559,-3200,2566,-3095,2573,-3068,2580,-3022,2587,-3203,2594,-3095,2601,-3102,2608,-3148,2615,-3163,2621,-3014,2629,-2999,2635,-3195,2642,-3099,2649,-2931,2656,-3034,2663,-3033,2670,-3079,2677,-3058,2684,-3072,2691,-3106,2698,-3034,2705,-3133,2712,-3097,2719,-3080,2726,-3063,2733,-3036,2740,-3042,2747,-3161,2754,-2999,2761,-3021,2768,-3161,2775,-3083,2782,-3010,2789,-3126,2796,-3080,2803,-2902,2810,-3191,2817,-3097,2824,-3040,2831,-3173,2838,-3141,2844,-3279,2851,-3080,2858,-3061,2865,-3009,2872,-2969,2879,-3190,2886,-3264,2893,-3179,2900,-3023,2907,-3177,2914,-3104,2921,-3095,2928,-3080,2935,-3104,2942,-3146,2949,-3078,2956,-2968,2963,-3095,2970,-3121,2977,-3077,2984,-3161,2991,-3070,2998,-2988,3005,-3044,3012,-3058,3019,-3149,3026,-3033,3033,-3197,3040,-3022,3047,-3077,3053,-3011,3060,-3311,3067,-3029,3074,-3095,3081,-3022,3088,-3169,3095,-3223,3102,-3325,3109,-3001,3116,-3030,3123,-2999,3130,-3091,3137,-2947,3144,-3087,3151,-3096,3158,-3123,3165,-3024,3172,-3012,3179,-2982,3186,-3186,3193,-3001,3200,-3071,3207,-3135,3214,-2987,3221,-3032,3228,-2992,3235,-3208,3242,-3119,3249,-3083,3256,-3098,3263,-3002,3290,-3085,3297,-3180,3304,-3027,3311,-3088,3318,-3019,3325,-3065,3332,-2971,3339,-3065,3346,-3234,3353,-3054,3360,-3000,3367,-3148,3374,-3096,3381,-3073,3388,-3080,3395,-3141,3402,-3141,3409,-3072,3416,-3002,3423,-3150,3430,-3059,3437,-3097,3444,-3188,3451,-3137,3458,-3086,3465,-3085,3472,-3174,3479,-3059,3486,-3162,3492,-3086,3499,-3088,3506,-3001,3513,-3013,3520,-3109,3527,-3047,3534,-3113,3541,-3191,3548,-3044,3555,-3218,3562,-3134,3569,-3061,3576,-3107,3583,-3099,3590,-3054,3597,-3144,3604,-3165,3611,-3125,3618,-3320,3625,-3132,3632,-3175,3639,-3202,3646,-2948,3653,-3031,3660,-3030,3667,-3053,3674,-2996,3681,-3074,3688,-3061,3695,-3058,3701,-3096,3708,-3051,3715,-3176,3722,-3115,3729,-3095,3736,-3089,3743,-3239,3750,-3138,3757,-3053,3764,-3183,3771,-3063,3778,-3237,3785,-3054,3792,-2982,3799,-3058,3806,-3082,3813,-3207,3820,-3020,3827,-3099,3834,-2973,3841,-3098,3848,-3218,3855,-3020,3862,-3168,3869,-3000,3876,-2977,3883,-3203,3890,-3082,3897,-3093,3904,-3278,3911,-3109,3918,-2997,3924,-3182,3931,-3171,3938,-3127,3945,-3007,3952,-3262,3959,-3216,3966,-3076,3973,-3051,3980,-3077,3987,-3074,3994,-3071,4001,-3077,4008,-3097,4015,-3068,4022,-3024,4029,-3076,4036,-3267,4043,-3170,4050,-3084,4057,-3055,4064,-3150,4071,-3019,4078,-3158,4085,-3103,4092,-3051,4099,-3022,4106,-3260,4113,-3102,4120,-3060,4127,-3017,4133,-3082,4141,-3038,4147,-3025,4154,-3093,4161,-3068,4168,-3108,4175,-3024,4182,-3148,4189,-3075,4196,-3126,4203,-3141,4210,-3092,4217,-3197,4224,-3132,4231,-3170,4238,-3141,4245,-2992,4252,-3057,4259,-3133,4266,-3121,4273,-3077,4280,-3042,4287,-3037,4294,-3065,4301,-3107,4308,-3206,4315,-2926,4322,-3139,4329,-3117,4336,-3078,4343,-3099,4350,-3130,4356,-3111,4364,-3036,4370,-3156,4377,-3189,4384,-3059,4391,-3072,4398,-2996,4405,-3073,4412,-3123,4419,-3057,4426,-3042,4433,-3004,4440,-3008,4447,-3027,4454,-3102,4461,-2990,4468,-3070,4475,-3114,4482,-3086,4489,-3100,4496,-3134,4503,-2995,4510,-3108,4517,-3015,4524,-3184,4531,-3178,4538,-3204,4545,-2960,4552,-3129,4559,-3038,4565,-3008,4573,-3153,4579,-3097,4586,-3046,4593,-3037,4600,-3094,4607,-3107,4614,-3025,4621,-3189,4628,-3063,4635,-3185,4642,-3010,4649,-3084,4656,-3197,4663,-3093,4670,-3136,4677,-3020,4684,-3030,4691,-3044,4698,-3167,4705,-3094,4712,-3025,4719,-3096,4726,-3075,4733,-3056,4740,-3136,4747,-3029,4754,-3088,4761,-3057,4768,-3030,4775,-2990,4782,-3049,4788,-3117,4796,-3073,4802,-3152,4809,-3157,4816,-3155,4823,-3129,4830,-3195,4837,-3165,4844,-3064,4851,-3025,4858,-3137,4865,-3130,4872,-2994,4879,-3006,4886,-2994,4893,-2970,4900,-3091,4907,-3084,4914,-3124,4921,-3102,4928,-3135,4935,-3087,4942,-2999,4949,-3000,4956,-3176,4963,-3150,4970,-3115,4977,-3103,4984,-3105,4991,-3023,4998,-3074,5005,-3004,5011,-3057,5018,-3077,5025,-3056,5032,-3110,5039,-3171,5046,-3076,5053,-3147,5060,-3030,5067,-3118,5074,-3087,5081,-3163,5088,-3078,5095,-3010,5102,-3029,5109,-3050,5116,-3086,5123,-3099,5130,-3003,5137,-3082,5144,-3130,5151,-3007,5158,-3098,5165,-3013,5172,-3085,5179,-3082,5186,-3058,5193,-3136,5200,-3155,5207,-3053,5214,-3069,5221,-3099,5227,-3120,5234,-3211,5241,-3043,5248,-2939,5255,-3078,5262,-2963,5269,-3033,5276,-3061,5283,-3053,5290,-2989,5297,-3080,5304,-3112,5311,-3146,5318,-3071,5325,-3079,5332,-3233,5339,-2957,5346,-3191,5353,-3127,5360,-3107,5367,-3074,5374,-2978,5381,-3126,5388,-3196,5395,-3045,5402,-3036,5409,-3124,5416,-3024,5423,-3068,5430,-3035,5437,-3132,5443,-3014,5450,-3110,5457,-2995,5464,-3061,5471,-3119,5478,-3082,5485,-3046,5492,-3104,5499,-3091,5506,-3145,5513,-3118,5520,-3116,5527,-2993,5534,-3125,5541,-3099,5548,-3231,5555,-3057,5562,-3116,5569,-3114,5576,-3114,5583,-3019,5590,-3058,5597,-3040,5604,-2995,5611,-3186,5618,-3133,5625,-2966,5632,-2980,5639,-3273,5646,-3082,5653,-3050,5659,-3015,5666,-3094,5673,-3062,5680,-3017,5687,-3081,5694,-3206,5701,-3206,5708,-3113,5715,-3020,5722,-3058,5729,-3063,5736,-3095,5743,-3097,5750,-3028,5757,-3203,5764,-3060,5771,-3145,5778,-3090,5785,-3106,5792,-3023,5799,-3151,5806,-3051,5813,-3139,5820,-3150,5827,-3139,5834,-3176,5841,-3096,5848,-3135,5855,-3001,5862,-3024,5868,-3083,5876,-3054,5882,-3034,5889,-2961,5896,-3048,5903,-3099,5910,-2976,5917,-3126,5924,-3142,5931,-3118,5938,-3116,5945,-3157,5952,-2998,5959,-3028,5966,-3190,5973,-2997,5980,-3114,5987,-3114,5994,-3277,6001,-3031,6008,-3104,6015,-3109,6022,-3053,6029,-3038,6036,-3043,6043,-3128,6050,-3163,6057,-3116,6064,-3103,6071,-2977,6078,-3033,6085,-3157,6091,-2982,6098,-3101,6105,-3125,6112,-3104,6119,-3167,6126,-3118,6133,-3036,6140,-3125,6147,-3107,6154,-3088,6161,-3032,6168,-3143,6175,-2956,6182,-3102,6189,-3091,6196,-3093,6203,-3077,6210,-3241,6217,-3091,6224,-3203,6231,-2995,6238,-3124,6245,-3327,6252,-3014,6259,-3021,6266,-2985,6273,-3147,6280,-3083,6287,-3223,6294,-3040,6300,-2990,6308,-3254,6314,-3048,6321,-2940,6328,-3012,6335,-3124,6342,-3151,6349,-3151,6356,-3102,6363,-3006,6370,-3145,6377,-3000,6384,-3239,6391,-3075,6398,-3006,6405,-3144,6412,-3121,6419,-3018,6426,-3113,6433,-3112,6440,-3175,6447,-3038,6454,-3025,6461,-3221,6468,-3068,6475,-3140,6482,-3055,6489,-3204,6496,-3079,6503,-3000,6510,-3132,6517,-3100,6523,-3037,6531,-3131,6537,-3000,6544,-3184,6551,-3014,6558,-3200,6565,-3096,6572,-2960,6579,-3140,6586,-3155,6593,-3074,6600,-3039,6607,-3113,6614,-3156,6621,-3014,6628,-3190,6635,-3051,6642,-3146,6649,-3133,6656,-3188,6663,-3024,6670,-3087,6677,-3062,6684,-3021,6691,-3149,6698,-3082,6705,-2953,6712,-2991,6719,-3032,6726,-3054,6733,-3049,6740,-3138,6746,-3182,6753,-3087,6760,-3128,6767,-3093,6774,-3058,6781,-3009,6788,-3027,6795,-3111,6802,-3093,6809,-3136,6816,-3132,6823,-3125,6830,-3089,6837,-3129,6844,-3095,6851,-2985,6858,-3203,6865,-3078,6872,-3217,6879,-3061,6886,-3038,6893,-3133,6900,-3091,6907,-3186,6914,-3195,6921,-2923,6928,-3235,6935,-3219,6942,-3147,6949,-2993,6955,-3017,6963,-3001,6969,-3141,6976,-3098,6983,-3191,6990,-3051,6997,-3247,7004,-3262,7011,-3126,7018,-2983,7025,-3113,7032,-3031,7039,-3173,7046,-3277,7053,-3060,7060,-3073,7067,-3099,7074,-3122,7081,-3122,7088,-3175,7095,-3146,7102,-2941,7109,-3102,7116,-3175,7123,-3007,7130,-3180,7137,-3047,7144,-3068,7151,-3041,7158,-3104,7165,-3085,7172,-3026,7178,-3101,7185,-3119,7192,-3045,7199,-3084,7206,-3178,7213,-3153,7220,-3047,7227,-3025,7234,-3047,7241,-3164,7248,-3163,7255,-3027,7262,-3101,7269,-3184,7276,-3042,7283,-3070,7290,-3163,7297,-2997,7304,-3093,7311,-3116,7318,-3000,7325,-3002,7332,-3007,7339,-3152,7346,-3016,7353,-3201,7360,-3090,7367,-3086,7374,-3113,7381,-3162,7388,-3078,7394,-3037,7401,-3003,7408,-3078,7415,-3107,7422,-3215,7429,-3012,7436,-3002,7443,-2971,7450,-3136,7457,-3060,7464,-3166,7471,-3139,7478,-3169,7485,-3097,7492,-3094,7499,-3123,7506,-3096,7513,-3384,7520,-3126,7527,-3184,7534,-3130,7541,-3017,7548,-3026,7555,-3024,7562,-3119,7569,-3111,7576,-3163,7583,-3173,7590,-3041,7597,-3108,7604,-3069,7610,-3083,7617,-3107,7624,-3119,7631,-2990,7638,-3133,7645,-3100,7652,-2988,7659,-2929,7666,-3025,7673,-3082,7680,-3078,7687,-2982,7694,-3095,7701,-3036,7708,-3053,7715,-3087,7722,-3089,7729,-3256,7736,-3109,7743,-3085,7750,-3058,7757,-3122,7764,-3174,7771,-3079,7778,-3087,7785,-3131,7792,-3059,7799,-3029,7806,-3067,7813,-3048,7820,-3024,7826,-3239,7833,-3071,7840,-2975,7847,-3084,7854,-3080,7861,-2955,7868,-3055,7875,-3142,7882,-3114,7889,-3069,7896,-3082,7903,-3181,7910,-3152,7917,-3133,7924,-3081,7931,-2976,7938,-2991,7945,-3111,7952,-3074,7959,-3188,7966,-3128,7973,-2978,7980,-3172,7987,-3152,7994,-3229,8001,-3008,8008,-3095,8015,-3063,8022,-3096,8029,-3087,8035,-3018,8043,-3104,8049,-3049,8056,-3059,8063,-3097,8070,-3115,8077,-3013,8084,-3125,8091,-3131,8098,-3165,8105,-3162,8112,-3008,8119,-3190,8126,-3079,8133,-3092,8140,-3003,8147,-3119,8154,-3128,8161,-2969,8168,-2973,8175,-3151,8182,-3046,8189,-3056,8196,-3193,8203,-3096,8210,-3033,8217,-3092,8224,-3059,8231,-3029,8238,-3105,8245,-3153,8252,-3008,8258,-3074,8266,-2974,8272,-3199,8279,-3029,8286,-3090,8293,-3133,8300,-3075,8307,-3007,8314,-2991,8321,-3007,8328,-3179,8335,-3213,8342,-3050,8349,-3124,8356,-3075,8363,-3133,8370,-3146,8377,-3051,8384,-3065,8391,-3233,8398,-3000,8405,-2995,8412,-3117,8419,-3056,8426,-3018,8433,-2960,8440,-3111,8447,-3050,8454,-3114,8461,-3070,8468,-3093,8475,-2983,8481,-2997,8488,-3158,8495,-3075,8502,-3122,8509,-2997,8516,-3052,8523,-3211,8530,-3102,8537,-3052,8544,-3135,8551,-3080,8558,-3045,8565,-3197,8572,-3086,8579,-3024,8586,-3092,8593,-3126,8600,-3113,8607,-3114,8614,-3002,8621,-3076,8628,-3080,8635,-3011,8642,-3132,8649,-3129,8656,-3109,8663,-3049,8670,-3003,8677,-3062,8684,-3081,8690,-2972,8698,-3198,8704,-3041,8711,-3074,8718,-3014,8725,-3126,8732,-3116,8739,-3102,8746,-3016,8753,-3155,8760,-3148,8767,-3144,8774,-3021,8781,-3095,8788,-3253,8795,-3007,8802,-3290,8809,-3125,8816,-3102,8823,-3031,8830,-3015,8837,-3134,8844,-3130,8851,-2972,8858,-3038,8865,-3159,8872,-3099,8879,-3047,8886,-3098,8893,-3052,8900,-3052,8907,-3082,8913,-2963,8920,-3173,8927,-3069,8934,-3125,8941,-3018,8948,-2978,8955,-3156,8962,-3120,8969,-3041,8976,-2967,8983,-3228,8990,-3188,8997,-3298,9004,-3155,9011,-3174,9018,-3050,9025,-3026,9032,-3081,9039,-3048,9046,-3181,9053,-3052,9060,-3238,9067,-3073,9074,-3023,9081,-3143,9088,-3024,9095,-3197,9102,-3019,9109,-3028,9116,-3091,9123,-3035,9129,-3184,9136,-3069,9143,-3109,9150,-2942,9157,-3035,9164,-3023,9171,-3046,9178,-3251,9185,-3139,9192,-3169,9199,-3087,9206,-3059,9213,-2999,9220,-3059,9227,-3237,9234,-3062,9241,-3111,9248,-2990,9255,-2996,9262,-3096,9269,-3026,9276,-3186,9283,-3087,9290,-3116,9297,-3045,9304,-2984,9311,-2994,9318,-3131,9325,-3298,9332,-3200,9339,-3078,9345,-3059,9352,-3076,9359,-3127,9366,-3073e" filled="false" stroked="true" strokeweight=".371318pt" strokecolor="#006400">
                <v:path arrowok="t"/>
              </v:shape>
            </v:group>
            <v:group style="position:absolute;left:1918;top:-3431;width:7936;height:572" coordorigin="1918,-3431" coordsize="7936,572">
              <v:shape style="position:absolute;left:1918;top:-3431;width:7936;height:572" coordorigin="1918,-3431" coordsize="7936,572" path="m1918,-2860l9854,-2860,9854,-3431,1918,-3431,1918,-2860xe" filled="false" stroked="true" strokeweight=".371318pt" strokecolor="#000000">
                <v:path arrowok="t"/>
              </v:shape>
            </v:group>
            <v:group style="position:absolute;left:1720;top:-3018;width:57;height:2" coordorigin="1720,-3018" coordsize="57,2">
              <v:shape style="position:absolute;left:1720;top:-3018;width:57;height:2" coordorigin="1720,-3018" coordsize="57,0" path="m1776,-3018l1720,-3018e" filled="false" stroked="true" strokeweight=".371318pt" strokecolor="#000000">
                <v:path arrowok="t"/>
              </v:shape>
            </v:group>
            <v:group style="position:absolute;left:1720;top:-3161;width:57;height:2" coordorigin="1720,-3161" coordsize="57,2">
              <v:shape style="position:absolute;left:1720;top:-3161;width:57;height:2" coordorigin="1720,-3161" coordsize="57,0" path="m1776,-3161l1720,-3161e" filled="false" stroked="true" strokeweight=".371318pt" strokecolor="#000000">
                <v:path arrowok="t"/>
              </v:shape>
            </v:group>
            <v:group style="position:absolute;left:1720;top:-3303;width:57;height:2" coordorigin="1720,-3303" coordsize="57,2">
              <v:shape style="position:absolute;left:1720;top:-3303;width:57;height:2" coordorigin="1720,-3303" coordsize="57,0" path="m1776,-3303l1720,-3303e" filled="false" stroked="true" strokeweight=".371318pt" strokecolor="#000000">
                <v:path arrowok="t"/>
              </v:shape>
            </v:group>
            <v:group style="position:absolute;left:1776;top:-3431;width:143;height:572" coordorigin="1776,-3431" coordsize="143,572">
              <v:shape style="position:absolute;left:1776;top:-3431;width:143;height:572" coordorigin="1776,-3431" coordsize="143,572" path="m1776,-2860l1918,-2860,1918,-3431,1776,-3431,1776,-2860xe" filled="true" fillcolor="#87ceeb" stroked="false">
                <v:path arrowok="t"/>
                <v:fill type="solid"/>
              </v:shape>
            </v:group>
            <v:group style="position:absolute;left:1776;top:-3431;width:143;height:572" coordorigin="1776,-3431" coordsize="143,572">
              <v:shape style="position:absolute;left:1776;top:-3431;width:143;height:572" coordorigin="1776,-3431" coordsize="143,572" path="m1776,-2860l1918,-2860,1918,-3431,1776,-3431,1776,-2860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8.157196pt;margin-top:-168.91066pt;width:6.95pt;height:173.45pt;mso-position-horizontal-relative:page;mso-position-vertical-relative:paragraph;z-index:856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20.6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21.0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21.</w:t>
                  </w:r>
                  <w:r>
                    <w:rPr>
                      <w:rFonts w:ascii="Arial"/>
                      <w:spacing w:val="-38"/>
                      <w:w w:val="99"/>
                      <w:sz w:val="10"/>
                    </w:rPr>
                    <w:t>4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30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40</w:t>
                  </w:r>
                  <w:r>
                    <w:rPr>
                      <w:rFonts w:ascii="Arial"/>
                      <w:spacing w:val="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pacing w:val="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pacing w:val="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30</w:t>
                  </w:r>
                  <w:r>
                    <w:rPr>
                      <w:rFonts w:ascii="Arial"/>
                      <w:spacing w:val="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40</w:t>
                  </w:r>
                  <w:r>
                    <w:rPr>
                      <w:rFonts w:ascii="Arial"/>
                      <w:spacing w:val="-9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30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40</w:t>
                  </w:r>
                  <w:r>
                    <w:rPr>
                      <w:rFonts w:ascii="Arial"/>
                      <w:spacing w:val="-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pacing w:val="-1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pacing w:val="-1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30</w:t>
                  </w:r>
                  <w:r>
                    <w:rPr>
                      <w:rFonts w:ascii="Arial"/>
                      <w:spacing w:val="-1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40</w:t>
                  </w:r>
                  <w:r>
                    <w:rPr>
                      <w:rFonts w:ascii="Arial"/>
                      <w:spacing w:val="-13"/>
                      <w:sz w:val="10"/>
                    </w:rPr>
                    <w:t> </w:t>
                  </w:r>
                  <w:r>
                    <w:rPr>
                      <w:rFonts w:ascii="Arial"/>
                      <w:spacing w:val="-2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54"/>
                      <w:w w:val="99"/>
                      <w:sz w:val="10"/>
                    </w:rPr>
                    <w:t>1</w:t>
                  </w:r>
                  <w:r>
                    <w:rPr>
                      <w:rFonts w:ascii="Arial"/>
                      <w:spacing w:val="-2"/>
                      <w:w w:val="99"/>
                      <w:sz w:val="10"/>
                    </w:rPr>
                    <w:t>0</w:t>
                  </w:r>
                  <w:r>
                    <w:rPr>
                      <w:rFonts w:ascii="Arial"/>
                      <w:w w:val="99"/>
                      <w:sz w:val="10"/>
                    </w:rPr>
                    <w:t>0</w:t>
                  </w:r>
                  <w:r>
                    <w:rPr>
                      <w:rFonts w:ascii="Arial"/>
                      <w:spacing w:val="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pacing w:val="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30</w:t>
                  </w:r>
                  <w:r>
                    <w:rPr>
                      <w:rFonts w:ascii="Arial"/>
                      <w:spacing w:val="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40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25.199892pt;width:7.95pt;height:21.5pt;mso-position-horizontal-relative:page;mso-position-vertical-relative:paragraph;z-index:858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53.766586pt;width:7.95pt;height:21.5pt;mso-position-horizontal-relative:page;mso-position-vertical-relative:paragraph;z-index:860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82.328323pt;width:7.95pt;height:21.5pt;mso-position-horizontal-relative:page;mso-position-vertical-relative:paragraph;z-index:863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110.89502pt;width:7.95pt;height:21.5pt;mso-position-horizontal-relative:page;mso-position-vertical-relative:paragraph;z-index:865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5" w:id="106"/>
      <w:bookmarkEnd w:id="106"/>
      <w:r>
        <w:rPr/>
      </w:r>
      <w:r>
        <w:rPr>
          <w:rFonts w:ascii="Arial"/>
          <w:w w:val="95"/>
          <w:sz w:val="10"/>
        </w:rPr>
        <w:t>2000</w:t>
        <w:tab/>
        <w:t>3000</w:t>
        <w:tab/>
        <w:t>4000</w:t>
        <w:tab/>
      </w:r>
      <w:r>
        <w:rPr>
          <w:rFonts w:ascii="Arial"/>
          <w:sz w:val="10"/>
        </w:rPr>
        <w:t>5000</w:t>
      </w:r>
      <w:r>
        <w:rPr>
          <w:rFonts w:ascii="Arial"/>
          <w:sz w:val="10"/>
        </w:rPr>
      </w:r>
    </w:p>
    <w:p>
      <w:pPr>
        <w:spacing w:before="67"/>
        <w:ind w:left="0" w:right="1766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/>
          <w:spacing w:val="-1"/>
          <w:sz w:val="12"/>
        </w:rPr>
        <w:t>Iteration</w:t>
      </w:r>
      <w:r>
        <w:rPr>
          <w:rFonts w:ascii="Arial"/>
          <w:spacing w:val="-10"/>
          <w:sz w:val="12"/>
        </w:rPr>
        <w:t> </w:t>
      </w:r>
      <w:r>
        <w:rPr>
          <w:rFonts w:ascii="Arial"/>
          <w:spacing w:val="-1"/>
          <w:sz w:val="12"/>
        </w:rPr>
        <w:t>number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3"/>
        <w:ind w:left="117" w:right="0"/>
        <w:jc w:val="left"/>
      </w:pPr>
      <w:r>
        <w:rPr>
          <w:w w:val="110"/>
        </w:rPr>
        <w:t>Figure</w:t>
      </w:r>
      <w:r>
        <w:rPr>
          <w:spacing w:val="10"/>
          <w:w w:val="110"/>
        </w:rPr>
        <w:t> </w:t>
      </w:r>
      <w:r>
        <w:rPr>
          <w:w w:val="110"/>
        </w:rPr>
        <w:t>2.9:</w:t>
      </w:r>
      <w:r>
        <w:rPr>
          <w:spacing w:val="36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5"/>
          <w:w w:val="110"/>
        </w:rPr>
        <w:t>races</w:t>
      </w:r>
      <w:r>
        <w:rPr>
          <w:spacing w:val="10"/>
          <w:w w:val="110"/>
        </w:rPr>
        <w:t> </w:t>
      </w:r>
      <w:r>
        <w:rPr>
          <w:w w:val="110"/>
        </w:rPr>
        <w:t>plot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category</w:t>
      </w:r>
      <w:r>
        <w:rPr>
          <w:spacing w:val="11"/>
          <w:w w:val="110"/>
        </w:rPr>
        <w:t> </w:t>
      </w:r>
      <w:r>
        <w:rPr>
          <w:w w:val="110"/>
        </w:rPr>
        <w:t>total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1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5"/>
        <w:rPr>
          <w:rFonts w:ascii="PMingLiU" w:hAnsi="PMingLiU" w:cs="PMingLiU" w:eastAsia="PMingLiU"/>
          <w:sz w:val="18"/>
          <w:szCs w:val="18"/>
        </w:rPr>
      </w:pPr>
    </w:p>
    <w:p>
      <w:pPr>
        <w:spacing w:before="0"/>
        <w:ind w:left="2693" w:right="0" w:firstLine="0"/>
        <w:jc w:val="left"/>
        <w:rPr>
          <w:rFonts w:ascii="Arial" w:hAnsi="Arial" w:cs="Arial" w:eastAsia="Arial"/>
          <w:sz w:val="14"/>
          <w:szCs w:val="14"/>
        </w:rPr>
      </w:pPr>
      <w:bookmarkStart w:name="_bookmark56" w:id="107"/>
      <w:bookmarkEnd w:id="107"/>
      <w:r>
        <w:rPr/>
      </w:r>
      <w:r>
        <w:rPr>
          <w:rFonts w:ascii="Arial"/>
          <w:b/>
          <w:spacing w:val="-1"/>
          <w:sz w:val="14"/>
        </w:rPr>
        <w:t>Autocorrelation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plot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pacing w:val="-1"/>
          <w:sz w:val="14"/>
        </w:rPr>
        <w:t>for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category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pacing w:val="-3"/>
          <w:sz w:val="14"/>
        </w:rPr>
        <w:t>Total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of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all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models</w:t>
      </w:r>
      <w:r>
        <w:rPr>
          <w:rFonts w:asci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tabs>
          <w:tab w:pos="5186" w:val="left" w:leader="none"/>
          <w:tab w:pos="5678" w:val="left" w:leader="none"/>
          <w:tab w:pos="6198" w:val="left" w:leader="none"/>
          <w:tab w:pos="6718" w:val="left" w:leader="none"/>
          <w:tab w:pos="7237" w:val="left" w:leader="none"/>
          <w:tab w:pos="7757" w:val="left" w:leader="none"/>
        </w:tabs>
        <w:spacing w:before="0"/>
        <w:ind w:left="466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9.024246pt;margin-top:-6.659998pt;width:375.75pt;height:145.35pt;mso-position-horizontal-relative:page;mso-position-vertical-relative:paragraph;z-index:8512" coordorigin="1980,-133" coordsize="7515,2907">
            <v:group style="position:absolute;left:1984;top:2582;width:57;height:2" coordorigin="1984,2582" coordsize="57,2">
              <v:shape style="position:absolute;left:1984;top:2582;width:57;height:2" coordorigin="1984,2582" coordsize="57,0" path="m2040,2582l1984,2582e" filled="false" stroked="true" strokeweight=".371318pt" strokecolor="#000000">
                <v:path arrowok="t"/>
              </v:shape>
            </v:group>
            <v:group style="position:absolute;left:1984;top:2415;width:57;height:2" coordorigin="1984,2415" coordsize="57,2">
              <v:shape style="position:absolute;left:1984;top:2415;width:57;height:2" coordorigin="1984,2415" coordsize="57,0" path="m2040,2415l1984,2415e" filled="false" stroked="true" strokeweight=".371318pt" strokecolor="#000000">
                <v:path arrowok="t"/>
              </v:shape>
            </v:group>
            <v:group style="position:absolute;left:1984;top:2249;width:57;height:2" coordorigin="1984,2249" coordsize="57,2">
              <v:shape style="position:absolute;left:1984;top:2249;width:57;height:2" coordorigin="1984,2249" coordsize="57,0" path="m2040,2249l1984,2249e" filled="false" stroked="true" strokeweight=".371318pt" strokecolor="#000000">
                <v:path arrowok="t"/>
              </v:shape>
            </v:group>
            <v:group style="position:absolute;left:1984;top:2082;width:57;height:2" coordorigin="1984,2082" coordsize="57,2">
              <v:shape style="position:absolute;left:1984;top:2082;width:57;height:2" coordorigin="1984,2082" coordsize="57,0" path="m2040,2082l1984,2082e" filled="false" stroked="true" strokeweight=".371318pt" strokecolor="#000000">
                <v:path arrowok="t"/>
              </v:shape>
            </v:group>
            <v:group style="position:absolute;left:1984;top:1916;width:57;height:2" coordorigin="1984,1916" coordsize="57,2">
              <v:shape style="position:absolute;left:1984;top:1916;width:57;height:2" coordorigin="1984,1916" coordsize="57,0" path="m2040,1916l1984,1916e" filled="false" stroked="true" strokeweight=".371318pt" strokecolor="#000000">
                <v:path arrowok="t"/>
              </v:shape>
            </v:group>
            <v:group style="position:absolute;left:2297;top:2713;width:2;height:57" coordorigin="2297,2713" coordsize="2,57">
              <v:shape style="position:absolute;left:2297;top:2713;width:2;height:57" coordorigin="2297,2713" coordsize="0,57" path="m2297,2713l2297,2769e" filled="false" stroked="true" strokeweight=".371318pt" strokecolor="#000000">
                <v:path arrowok="t"/>
              </v:shape>
            </v:group>
            <v:group style="position:absolute;left:2817;top:2713;width:2;height:57" coordorigin="2817,2713" coordsize="2,57">
              <v:shape style="position:absolute;left:2817;top:2713;width:2;height:57" coordorigin="2817,2713" coordsize="0,57" path="m2817,2713l2817,2769e" filled="false" stroked="true" strokeweight=".371318pt" strokecolor="#000000">
                <v:path arrowok="t"/>
              </v:shape>
            </v:group>
            <v:group style="position:absolute;left:3337;top:2713;width:2;height:57" coordorigin="3337,2713" coordsize="2,57">
              <v:shape style="position:absolute;left:3337;top:2713;width:2;height:57" coordorigin="3337,2713" coordsize="0,57" path="m3337,2713l3337,2769e" filled="false" stroked="true" strokeweight=".371318pt" strokecolor="#000000">
                <v:path arrowok="t"/>
              </v:shape>
            </v:group>
            <v:group style="position:absolute;left:3856;top:2713;width:2;height:57" coordorigin="3856,2713" coordsize="2,57">
              <v:shape style="position:absolute;left:3856;top:2713;width:2;height:57" coordorigin="3856,2713" coordsize="0,57" path="m3856,2713l3856,2769e" filled="false" stroked="true" strokeweight=".371318pt" strokecolor="#000000">
                <v:path arrowok="t"/>
              </v:shape>
            </v:group>
            <v:group style="position:absolute;left:4376;top:2713;width:2;height:57" coordorigin="4376,2713" coordsize="2,57">
              <v:shape style="position:absolute;left:4376;top:2713;width:2;height:57" coordorigin="4376,2713" coordsize="0,57" path="m4376,2713l4376,2769e" filled="false" stroked="true" strokeweight=".371318pt" strokecolor="#000000">
                <v:path arrowok="t"/>
              </v:shape>
            </v:group>
            <v:group style="position:absolute;left:4896;top:2713;width:2;height:57" coordorigin="4896,2713" coordsize="2,57">
              <v:shape style="position:absolute;left:4896;top:2713;width:2;height:57" coordorigin="4896,2713" coordsize="0,57" path="m4896,2713l4896,2769e" filled="false" stroked="true" strokeweight=".371318pt" strokecolor="#000000">
                <v:path arrowok="t"/>
              </v:shape>
            </v:group>
            <v:group style="position:absolute;left:5415;top:2713;width:2;height:57" coordorigin="5415,2713" coordsize="2,57">
              <v:shape style="position:absolute;left:5415;top:2713;width:2;height:57" coordorigin="5415,2713" coordsize="0,57" path="m5415,2713l5415,2769e" filled="false" stroked="true" strokeweight=".371318pt" strokecolor="#000000">
                <v:path arrowok="t"/>
              </v:shape>
            </v:group>
            <v:group style="position:absolute;left:2183;top:2249;width:3555;height:2" coordorigin="2183,2249" coordsize="3555,2">
              <v:shape style="position:absolute;left:2183;top:2249;width:3555;height:2" coordorigin="2183,2249" coordsize="3555,0" path="m2183,2249l5737,2249e" filled="false" stroked="true" strokeweight=".371318pt" strokecolor="#e6e6e6">
                <v:path arrowok="t"/>
              </v:shape>
            </v:group>
            <v:group style="position:absolute;left:2183;top:1784;width:3555;height:929" coordorigin="2183,1784" coordsize="3555,929">
              <v:shape style="position:absolute;left:2183;top:1784;width:3555;height:929" coordorigin="2183,1784" coordsize="3555,929" path="m2183,2713l5737,2713,5737,1784,2183,1784,2183,2713xe" filled="false" stroked="true" strokeweight=".371318pt" strokecolor="#000000">
                <v:path arrowok="t"/>
              </v:shape>
            </v:group>
            <v:group style="position:absolute;left:2040;top:1784;width:143;height:929" coordorigin="2040,1784" coordsize="143,929">
              <v:shape style="position:absolute;left:2040;top:1784;width:143;height:929" coordorigin="2040,1784" coordsize="143,929" path="m2040,2713l2183,2713,2183,1784,2040,1784,2040,2713xe" filled="true" fillcolor="#87ceeb" stroked="false">
                <v:path arrowok="t"/>
                <v:fill type="solid"/>
              </v:shape>
            </v:group>
            <v:group style="position:absolute;left:2040;top:1784;width:143;height:929" coordorigin="2040,1784" coordsize="143,929">
              <v:shape style="position:absolute;left:2040;top:1784;width:143;height:929" coordorigin="2040,1784" coordsize="143,929" path="m2040,2713l2183,2713,2183,1784,2040,1784,2040,2713xe" filled="false" stroked="true" strokeweight=".371318pt" strokecolor="#000000">
                <v:path arrowok="t"/>
              </v:shape>
            </v:group>
            <v:group style="position:absolute;left:5994;top:2713;width:2;height:57" coordorigin="5994,2713" coordsize="2,57">
              <v:shape style="position:absolute;left:5994;top:2713;width:2;height:57" coordorigin="5994,2713" coordsize="0,57" path="m5994,2713l5994,2769e" filled="false" stroked="true" strokeweight=".371318pt" strokecolor="#000000">
                <v:path arrowok="t"/>
              </v:shape>
            </v:group>
            <v:group style="position:absolute;left:6514;top:2713;width:2;height:57" coordorigin="6514,2713" coordsize="2,57">
              <v:shape style="position:absolute;left:6514;top:2713;width:2;height:57" coordorigin="6514,2713" coordsize="0,57" path="m6514,2713l6514,2769e" filled="false" stroked="true" strokeweight=".371318pt" strokecolor="#000000">
                <v:path arrowok="t"/>
              </v:shape>
            </v:group>
            <v:group style="position:absolute;left:7034;top:2713;width:2;height:57" coordorigin="7034,2713" coordsize="2,57">
              <v:shape style="position:absolute;left:7034;top:2713;width:2;height:57" coordorigin="7034,2713" coordsize="0,57" path="m7034,2713l7034,2769e" filled="false" stroked="true" strokeweight=".371318pt" strokecolor="#000000">
                <v:path arrowok="t"/>
              </v:shape>
            </v:group>
            <v:group style="position:absolute;left:7553;top:2713;width:2;height:57" coordorigin="7553,2713" coordsize="2,57">
              <v:shape style="position:absolute;left:7553;top:2713;width:2;height:57" coordorigin="7553,2713" coordsize="0,57" path="m7553,2713l7553,2769e" filled="false" stroked="true" strokeweight=".371318pt" strokecolor="#000000">
                <v:path arrowok="t"/>
              </v:shape>
            </v:group>
            <v:group style="position:absolute;left:8073;top:2713;width:2;height:57" coordorigin="8073,2713" coordsize="2,57">
              <v:shape style="position:absolute;left:8073;top:2713;width:2;height:57" coordorigin="8073,2713" coordsize="0,57" path="m8073,2713l8073,2769e" filled="false" stroked="true" strokeweight=".371318pt" strokecolor="#000000">
                <v:path arrowok="t"/>
              </v:shape>
            </v:group>
            <v:group style="position:absolute;left:8593;top:2713;width:2;height:57" coordorigin="8593,2713" coordsize="2,57">
              <v:shape style="position:absolute;left:8593;top:2713;width:2;height:57" coordorigin="8593,2713" coordsize="0,57" path="m8593,2713l8593,2769e" filled="false" stroked="true" strokeweight=".371318pt" strokecolor="#000000">
                <v:path arrowok="t"/>
              </v:shape>
            </v:group>
            <v:group style="position:absolute;left:9113;top:2713;width:2;height:57" coordorigin="9113,2713" coordsize="2,57">
              <v:shape style="position:absolute;left:9113;top:2713;width:2;height:57" coordorigin="9113,2713" coordsize="0,57" path="m9113,2713l9113,2769e" filled="false" stroked="true" strokeweight=".371318pt" strokecolor="#000000">
                <v:path arrowok="t"/>
              </v:shape>
            </v:group>
            <v:group style="position:absolute;left:9435;top:2582;width:57;height:2" coordorigin="9435,2582" coordsize="57,2">
              <v:shape style="position:absolute;left:9435;top:2582;width:57;height:2" coordorigin="9435,2582" coordsize="57,0" path="m9435,2582l9491,2582e" filled="false" stroked="true" strokeweight=".371318pt" strokecolor="#000000">
                <v:path arrowok="t"/>
              </v:shape>
            </v:group>
            <v:group style="position:absolute;left:9435;top:2415;width:57;height:2" coordorigin="9435,2415" coordsize="57,2">
              <v:shape style="position:absolute;left:9435;top:2415;width:57;height:2" coordorigin="9435,2415" coordsize="57,0" path="m9435,2415l9491,2415e" filled="false" stroked="true" strokeweight=".371318pt" strokecolor="#000000">
                <v:path arrowok="t"/>
              </v:shape>
            </v:group>
            <v:group style="position:absolute;left:9435;top:2249;width:57;height:2" coordorigin="9435,2249" coordsize="57,2">
              <v:shape style="position:absolute;left:9435;top:2249;width:57;height:2" coordorigin="9435,2249" coordsize="57,0" path="m9435,2249l9491,2249e" filled="false" stroked="true" strokeweight=".371318pt" strokecolor="#000000">
                <v:path arrowok="t"/>
              </v:shape>
            </v:group>
            <v:group style="position:absolute;left:5880;top:2249;width:3555;height:2" coordorigin="5880,2249" coordsize="3555,2">
              <v:shape style="position:absolute;left:5880;top:2249;width:3555;height:2" coordorigin="5880,2249" coordsize="3555,0" path="m5880,2249l9435,2249e" filled="false" stroked="true" strokeweight=".371318pt" strokecolor="#e6e6e6">
                <v:path arrowok="t"/>
              </v:shape>
            </v:group>
            <v:group style="position:absolute;left:6191;top:1784;width:3025;height:691" coordorigin="6191,1784" coordsize="3025,691">
              <v:shape style="position:absolute;left:6191;top:1784;width:3025;height:691" coordorigin="6191,1784" coordsize="3025,691" path="m6191,1784l6202,2119,6306,2389,6410,2212,6514,2464,6618,2227,6722,2149,6826,2475,6930,2346,7034,2234,7138,2413,7242,2249,7346,2108,7450,2119,7553,2277,7657,2277,7761,2168,7865,2071,7969,2324,8073,2103,8177,2284,8281,2358,8385,2298,8489,2428,8593,2357,8697,2280,8801,2277,8905,2218,9009,2088,9113,2218,9216,2236e" filled="false" stroked="true" strokeweight=".371318pt" strokecolor="#0080ff">
                <v:path arrowok="t"/>
              </v:shape>
            </v:group>
            <v:group style="position:absolute;left:6193;top:1784;width:3024;height:648" coordorigin="6193,1784" coordsize="3024,648">
              <v:shape style="position:absolute;left:6193;top:1784;width:3024;height:648" coordorigin="6193,1784" coordsize="3024,648" path="m6193,1784l6202,2069,6306,2189,6410,2128,6514,2256,6618,2139,6722,2243,6826,2237,6930,2193,7034,2287,7138,2216,7242,2118,7346,2175,7450,2283,7553,2345,7657,2313,7761,2241,7865,2080,7969,2161,8073,2063,8177,2396,8281,2320,8385,2279,8489,2329,8593,2202,8697,2305,8801,2338,8905,2432,9009,2261,9113,2428,9216,2188e" filled="false" stroked="true" strokeweight=".371318pt" strokecolor="#ff00ff">
                <v:path arrowok="t"/>
              </v:shape>
            </v:group>
            <v:group style="position:absolute;left:6184;top:1784;width:3033;height:634" coordorigin="6184,1784" coordsize="3033,634">
              <v:shape style="position:absolute;left:6184;top:1784;width:3033;height:634" coordorigin="6184,1784" coordsize="3033,634" path="m6184,1784l6202,2414,6306,2194,6410,2212,6514,2237,6618,2261,6722,2246,6826,2151,6930,2249,7034,2223,7138,1999,7242,2223,7346,2286,7450,2418,7553,2197,7657,2343,7761,2165,7865,2247,7969,2191,8073,2307,8177,2094,8281,2339,8385,2362,8489,2155,8593,2192,8697,2211,8801,2338,8905,2155,9009,2122,9113,2265,9216,2231e" filled="false" stroked="true" strokeweight=".371318pt" strokecolor="#006400">
                <v:path arrowok="t"/>
              </v:shape>
            </v:group>
            <v:group style="position:absolute;left:9435;top:2082;width:57;height:2" coordorigin="9435,2082" coordsize="57,2">
              <v:shape style="position:absolute;left:9435;top:2082;width:57;height:2" coordorigin="9435,2082" coordsize="57,0" path="m9435,2082l9491,2082e" filled="false" stroked="true" strokeweight=".371318pt" strokecolor="#000000">
                <v:path arrowok="t"/>
              </v:shape>
            </v:group>
            <v:group style="position:absolute;left:9435;top:1916;width:57;height:2" coordorigin="9435,1916" coordsize="57,2">
              <v:shape style="position:absolute;left:9435;top:1916;width:57;height:2" coordorigin="9435,1916" coordsize="57,0" path="m9435,1916l9491,1916e" filled="false" stroked="true" strokeweight=".371318pt" strokecolor="#000000">
                <v:path arrowok="t"/>
              </v:shape>
            </v:group>
            <v:group style="position:absolute;left:5880;top:1784;width:3555;height:929" coordorigin="5880,1784" coordsize="3555,929">
              <v:shape style="position:absolute;left:5880;top:1784;width:3555;height:929" coordorigin="5880,1784" coordsize="3555,929" path="m5880,2713l9435,2713,9435,1784,5880,1784,5880,2713xe" filled="false" stroked="true" strokeweight=".371318pt" strokecolor="#000000">
                <v:path arrowok="t"/>
              </v:shape>
            </v:group>
            <v:group style="position:absolute;left:5738;top:1784;width:143;height:929" coordorigin="5738,1784" coordsize="143,929">
              <v:shape style="position:absolute;left:5738;top:1784;width:143;height:929" coordorigin="5738,1784" coordsize="143,929" path="m5738,2713l5880,2713,5880,1784,5738,1784,5738,2713xe" filled="true" fillcolor="#87ceeb" stroked="false">
                <v:path arrowok="t"/>
                <v:fill type="solid"/>
              </v:shape>
            </v:group>
            <v:group style="position:absolute;left:5738;top:1784;width:143;height:929" coordorigin="5738,1784" coordsize="143,929">
              <v:shape style="position:absolute;left:5738;top:1784;width:143;height:929" coordorigin="5738,1784" coordsize="143,929" path="m5738,2713l5880,2713,5880,1784,5738,1784,5738,2713xe" filled="false" stroked="true" strokeweight=".371318pt" strokecolor="#000000">
                <v:path arrowok="t"/>
              </v:shape>
            </v:group>
            <v:group style="position:absolute;left:2183;top:1320;width:3555;height:2" coordorigin="2183,1320" coordsize="3555,2">
              <v:shape style="position:absolute;left:2183;top:1320;width:3555;height:2" coordorigin="2183,1320" coordsize="3555,0" path="m2183,1320l5737,1320e" filled="false" stroked="true" strokeweight=".371318pt" strokecolor="#e6e6e6">
                <v:path arrowok="t"/>
              </v:shape>
            </v:group>
            <v:group style="position:absolute;left:2490;top:855;width:3030;height:610" coordorigin="2490,855" coordsize="3030,610">
              <v:shape style="position:absolute;left:2490;top:855;width:3030;height:610" coordorigin="2490,855" coordsize="3030,610" path="m2490,855l2505,1345,2609,1277,2713,1299,2817,1241,2921,1384,3025,1193,3129,1209,3233,1395,3337,1289,3441,1361,3545,1277,3648,1317,3752,1049,3856,1408,3960,1279,4064,1243,4168,1203,4272,1187,4376,1401,4480,1379,4584,1465,4688,1373,4792,1320,4896,1326,5000,1334,5104,1401,5208,1308,5311,1325,5415,1400,5519,1218e" filled="false" stroked="true" strokeweight=".371318pt" strokecolor="#0080ff">
                <v:path arrowok="t"/>
              </v:shape>
            </v:group>
            <v:group style="position:absolute;left:2491;top:855;width:3029;height:872" coordorigin="2491,855" coordsize="3029,872">
              <v:shape style="position:absolute;left:2491;top:855;width:3029;height:872" coordorigin="2491,855" coordsize="3029,872" path="m2491,855l2505,1308,2609,1137,2713,1203,2817,1344,2921,1195,3025,1727,3129,1212,3233,1340,3337,1371,3441,1243,3545,1337,3648,1346,3752,1246,3856,1566,3960,1382,4064,1430,4168,1149,4272,1248,4376,1277,4480,1166,4584,1315,4688,1272,4792,1401,4896,1239,5000,1255,5104,1386,5208,1474,5311,1333,5415,1243,5519,1139e" filled="false" stroked="true" strokeweight=".371318pt" strokecolor="#ff00ff">
                <v:path arrowok="t"/>
              </v:shape>
            </v:group>
            <v:group style="position:absolute;left:2490;top:855;width:3030;height:659" coordorigin="2490,855" coordsize="3030,659">
              <v:shape style="position:absolute;left:2490;top:855;width:3030;height:659" coordorigin="2490,855" coordsize="3030,659" path="m2490,855l2505,1353,2609,1140,2713,1361,2817,1316,2921,1309,3025,1385,3129,1219,3233,1323,3337,1089,3441,1468,3545,1213,3648,1369,3752,1453,3856,1340,3960,1514,4064,1355,4168,1375,4272,1292,4376,1389,4480,1239,4584,1356,4688,1359,4792,1474,4896,1393,5000,1479,5104,1439,5208,1275,5311,1293,5415,1196,5519,1393e" filled="false" stroked="true" strokeweight=".371318pt" strokecolor="#006400">
                <v:path arrowok="t"/>
              </v:shape>
            </v:group>
            <v:group style="position:absolute;left:2183;top:855;width:3555;height:929" coordorigin="2183,855" coordsize="3555,929">
              <v:shape style="position:absolute;left:2183;top:855;width:3555;height:929" coordorigin="2183,855" coordsize="3555,929" path="m2183,1784l5737,1784,5737,855,2183,855,2183,1784xe" filled="false" stroked="true" strokeweight=".371318pt" strokecolor="#000000">
                <v:path arrowok="t"/>
              </v:shape>
            </v:group>
            <v:group style="position:absolute;left:1984;top:1653;width:57;height:2" coordorigin="1984,1653" coordsize="57,2">
              <v:shape style="position:absolute;left:1984;top:1653;width:57;height:2" coordorigin="1984,1653" coordsize="57,0" path="m2040,1653l1984,1653e" filled="false" stroked="true" strokeweight=".371318pt" strokecolor="#000000">
                <v:path arrowok="t"/>
              </v:shape>
            </v:group>
            <v:group style="position:absolute;left:1984;top:1486;width:57;height:2" coordorigin="1984,1486" coordsize="57,2">
              <v:shape style="position:absolute;left:1984;top:1486;width:57;height:2" coordorigin="1984,1486" coordsize="57,0" path="m2040,1486l1984,1486e" filled="false" stroked="true" strokeweight=".371318pt" strokecolor="#000000">
                <v:path arrowok="t"/>
              </v:shape>
            </v:group>
            <v:group style="position:absolute;left:1984;top:1320;width:57;height:2" coordorigin="1984,1320" coordsize="57,2">
              <v:shape style="position:absolute;left:1984;top:1320;width:57;height:2" coordorigin="1984,1320" coordsize="57,0" path="m2040,1320l1984,1320e" filled="false" stroked="true" strokeweight=".371318pt" strokecolor="#000000">
                <v:path arrowok="t"/>
              </v:shape>
            </v:group>
            <v:group style="position:absolute;left:1984;top:1153;width:57;height:2" coordorigin="1984,1153" coordsize="57,2">
              <v:shape style="position:absolute;left:1984;top:1153;width:57;height:2" coordorigin="1984,1153" coordsize="57,0" path="m2040,1153l1984,1153e" filled="false" stroked="true" strokeweight=".371318pt" strokecolor="#000000">
                <v:path arrowok="t"/>
              </v:shape>
            </v:group>
            <v:group style="position:absolute;left:1984;top:987;width:57;height:2" coordorigin="1984,987" coordsize="57,2">
              <v:shape style="position:absolute;left:1984;top:987;width:57;height:2" coordorigin="1984,987" coordsize="57,0" path="m2040,987l1984,987e" filled="false" stroked="true" strokeweight=".371318pt" strokecolor="#000000">
                <v:path arrowok="t"/>
              </v:shape>
            </v:group>
            <v:group style="position:absolute;left:2040;top:855;width:143;height:929" coordorigin="2040,855" coordsize="143,929">
              <v:shape style="position:absolute;left:2040;top:855;width:143;height:929" coordorigin="2040,855" coordsize="143,929" path="m2040,1784l2183,1784,2183,855,2040,855,2040,1784xe" filled="true" fillcolor="#87ceeb" stroked="false">
                <v:path arrowok="t"/>
                <v:fill type="solid"/>
              </v:shape>
            </v:group>
            <v:group style="position:absolute;left:2040;top:855;width:143;height:929" coordorigin="2040,855" coordsize="143,929">
              <v:shape style="position:absolute;left:2040;top:855;width:143;height:929" coordorigin="2040,855" coordsize="143,929" path="m2040,1784l2183,1784,2183,855,2040,855,2040,1784xe" filled="false" stroked="true" strokeweight=".371318pt" strokecolor="#000000">
                <v:path arrowok="t"/>
              </v:shape>
            </v:group>
            <v:group style="position:absolute;left:9435;top:1653;width:57;height:2" coordorigin="9435,1653" coordsize="57,2">
              <v:shape style="position:absolute;left:9435;top:1653;width:57;height:2" coordorigin="9435,1653" coordsize="57,0" path="m9435,1653l9491,1653e" filled="false" stroked="true" strokeweight=".371318pt" strokecolor="#000000">
                <v:path arrowok="t"/>
              </v:shape>
            </v:group>
            <v:group style="position:absolute;left:9435;top:1486;width:57;height:2" coordorigin="9435,1486" coordsize="57,2">
              <v:shape style="position:absolute;left:9435;top:1486;width:57;height:2" coordorigin="9435,1486" coordsize="57,0" path="m9435,1486l9491,1486e" filled="false" stroked="true" strokeweight=".371318pt" strokecolor="#000000">
                <v:path arrowok="t"/>
              </v:shape>
            </v:group>
            <v:group style="position:absolute;left:9435;top:1320;width:57;height:2" coordorigin="9435,1320" coordsize="57,2">
              <v:shape style="position:absolute;left:9435;top:1320;width:57;height:2" coordorigin="9435,1320" coordsize="57,0" path="m9435,1320l9491,1320e" filled="false" stroked="true" strokeweight=".371318pt" strokecolor="#000000">
                <v:path arrowok="t"/>
              </v:shape>
            </v:group>
            <v:group style="position:absolute;left:9435;top:1153;width:57;height:2" coordorigin="9435,1153" coordsize="57,2">
              <v:shape style="position:absolute;left:9435;top:1153;width:57;height:2" coordorigin="9435,1153" coordsize="57,0" path="m9435,1153l9491,1153e" filled="false" stroked="true" strokeweight=".371318pt" strokecolor="#000000">
                <v:path arrowok="t"/>
              </v:shape>
            </v:group>
            <v:group style="position:absolute;left:9435;top:987;width:57;height:2" coordorigin="9435,987" coordsize="57,2">
              <v:shape style="position:absolute;left:9435;top:987;width:57;height:2" coordorigin="9435,987" coordsize="57,0" path="m9435,987l9491,987e" filled="false" stroked="true" strokeweight=".371318pt" strokecolor="#000000">
                <v:path arrowok="t"/>
              </v:shape>
            </v:group>
            <v:group style="position:absolute;left:5880;top:1320;width:3555;height:2" coordorigin="5880,1320" coordsize="3555,2">
              <v:shape style="position:absolute;left:5880;top:1320;width:3555;height:2" coordorigin="5880,1320" coordsize="3555,0" path="m5880,1320l9435,1320e" filled="false" stroked="true" strokeweight=".371318pt" strokecolor="#e6e6e6">
                <v:path arrowok="t"/>
              </v:shape>
            </v:group>
            <v:group style="position:absolute;left:6184;top:855;width:3033;height:737" coordorigin="6184,855" coordsize="3033,737">
              <v:shape style="position:absolute;left:6184;top:855;width:3033;height:737" coordorigin="6184,855" coordsize="3033,737" path="m6184,855l6202,1456,6306,1531,6410,1305,6514,1592,6618,1226,6722,1157,6826,1456,6930,1369,7034,1319,7138,1385,7242,1324,7346,1369,7450,1420,7553,1232,7657,1274,7761,1407,7865,1246,7969,1308,8073,1511,8177,1399,8281,1417,8385,1328,8489,1263,8593,1368,8697,1281,8801,1311,8905,1302,9009,1304,9113,1396,9216,1368e" filled="false" stroked="true" strokeweight=".371318pt" strokecolor="#0080ff">
                <v:path arrowok="t"/>
              </v:shape>
            </v:group>
            <v:group style="position:absolute;left:6183;top:855;width:3034;height:654" coordorigin="6183,855" coordsize="3034,654">
              <v:shape style="position:absolute;left:6183;top:855;width:3034;height:654" coordorigin="6183,855" coordsize="3034,654" path="m6183,855l6202,1509,6306,1255,6410,1286,6514,1325,6618,1339,6722,1129,6826,1452,6930,1309,7034,1383,7138,1178,7242,1229,7346,1344,7450,1455,7553,1378,7657,1429,7761,1244,7865,1382,7969,1205,8073,1485,8177,1374,8281,1377,8385,1327,8489,1133,8593,1397,8697,1403,8801,1361,8905,1358,9009,1501,9113,1385,9216,1458e" filled="false" stroked="true" strokeweight=".371318pt" strokecolor="#ff00ff">
                <v:path arrowok="t"/>
              </v:shape>
            </v:group>
            <v:group style="position:absolute;left:6185;top:855;width:3032;height:610" coordorigin="6185,855" coordsize="3032,610">
              <v:shape style="position:absolute;left:6185;top:855;width:3032;height:610" coordorigin="6185,855" coordsize="3032,610" path="m6185,855l6202,1415,6306,1294,6410,1465,6514,1344,6618,1353,6722,1101,6826,1372,6930,1266,7034,1209,7138,1310,7242,1428,7346,1445,7450,1276,7553,1317,7657,1410,7761,1369,7865,1408,7969,1344,8073,1353,8177,1352,8281,1379,8385,1380,8489,1364,8593,1140,8697,1397,8801,1396,8905,1304,9009,1357,9113,1421,9216,1339e" filled="false" stroked="true" strokeweight=".371318pt" strokecolor="#006400">
                <v:path arrowok="t"/>
              </v:shape>
            </v:group>
            <v:group style="position:absolute;left:5880;top:855;width:3555;height:929" coordorigin="5880,855" coordsize="3555,929">
              <v:shape style="position:absolute;left:5880;top:855;width:3555;height:929" coordorigin="5880,855" coordsize="3555,929" path="m5880,1784l9435,1784,9435,855,5880,855,5880,1784xe" filled="false" stroked="true" strokeweight=".371318pt" strokecolor="#000000">
                <v:path arrowok="t"/>
              </v:shape>
            </v:group>
            <v:group style="position:absolute;left:5738;top:855;width:143;height:929" coordorigin="5738,855" coordsize="143,929">
              <v:shape style="position:absolute;left:5738;top:855;width:143;height:929" coordorigin="5738,855" coordsize="143,929" path="m5738,1784l5880,1784,5880,855,5738,855,5738,1784xe" filled="true" fillcolor="#87ceeb" stroked="false">
                <v:path arrowok="t"/>
                <v:fill type="solid"/>
              </v:shape>
            </v:group>
            <v:group style="position:absolute;left:5738;top:855;width:143;height:929" coordorigin="5738,855" coordsize="143,929">
              <v:shape style="position:absolute;left:5738;top:855;width:143;height:929" coordorigin="5738,855" coordsize="143,929" path="m5738,1784l5880,1784,5880,855,5738,855,5738,1784xe" filled="false" stroked="true" strokeweight=".371318pt" strokecolor="#000000">
                <v:path arrowok="t"/>
              </v:shape>
            </v:group>
            <v:group style="position:absolute;left:2297;top:-129;width:2;height:57" coordorigin="2297,-129" coordsize="2,57">
              <v:shape style="position:absolute;left:2297;top:-129;width:2;height:57" coordorigin="2297,-129" coordsize="0,57" path="m2297,-73l2297,-129e" filled="false" stroked="true" strokeweight=".371318pt" strokecolor="#000000">
                <v:path arrowok="t"/>
              </v:shape>
            </v:group>
            <v:group style="position:absolute;left:2817;top:-129;width:2;height:57" coordorigin="2817,-129" coordsize="2,57">
              <v:shape style="position:absolute;left:2817;top:-129;width:2;height:57" coordorigin="2817,-129" coordsize="0,57" path="m2817,-73l2817,-129e" filled="false" stroked="true" strokeweight=".371318pt" strokecolor="#000000">
                <v:path arrowok="t"/>
              </v:shape>
            </v:group>
            <v:group style="position:absolute;left:3337;top:-129;width:2;height:57" coordorigin="3337,-129" coordsize="2,57">
              <v:shape style="position:absolute;left:3337;top:-129;width:2;height:57" coordorigin="3337,-129" coordsize="0,57" path="m3337,-73l3337,-129e" filled="false" stroked="true" strokeweight=".371318pt" strokecolor="#000000">
                <v:path arrowok="t"/>
              </v:shape>
            </v:group>
            <v:group style="position:absolute;left:3856;top:-129;width:2;height:57" coordorigin="3856,-129" coordsize="2,57">
              <v:shape style="position:absolute;left:3856;top:-129;width:2;height:57" coordorigin="3856,-129" coordsize="0,57" path="m3856,-73l3856,-129e" filled="false" stroked="true" strokeweight=".371318pt" strokecolor="#000000">
                <v:path arrowok="t"/>
              </v:shape>
            </v:group>
            <v:group style="position:absolute;left:4376;top:-129;width:2;height:57" coordorigin="4376,-129" coordsize="2,57">
              <v:shape style="position:absolute;left:4376;top:-129;width:2;height:57" coordorigin="4376,-129" coordsize="0,57" path="m4376,-73l4376,-129e" filled="false" stroked="true" strokeweight=".371318pt" strokecolor="#000000">
                <v:path arrowok="t"/>
              </v:shape>
            </v:group>
            <v:group style="position:absolute;left:4896;top:-129;width:2;height:57" coordorigin="4896,-129" coordsize="2,57">
              <v:shape style="position:absolute;left:4896;top:-129;width:2;height:57" coordorigin="4896,-129" coordsize="0,57" path="m4896,-73l4896,-129e" filled="false" stroked="true" strokeweight=".371318pt" strokecolor="#000000">
                <v:path arrowok="t"/>
              </v:shape>
            </v:group>
            <v:group style="position:absolute;left:5415;top:-129;width:2;height:57" coordorigin="5415,-129" coordsize="2,57">
              <v:shape style="position:absolute;left:5415;top:-129;width:2;height:57" coordorigin="5415,-129" coordsize="0,57" path="m5415,-73l5415,-129e" filled="false" stroked="true" strokeweight=".371318pt" strokecolor="#000000">
                <v:path arrowok="t"/>
              </v:shape>
            </v:group>
            <v:group style="position:absolute;left:2183;top:391;width:3555;height:2" coordorigin="2183,391" coordsize="3555,2">
              <v:shape style="position:absolute;left:2183;top:391;width:3555;height:2" coordorigin="2183,391" coordsize="3555,0" path="m2183,391l5737,391e" filled="false" stroked="true" strokeweight=".371318pt" strokecolor="#e6e6e6">
                <v:path arrowok="t"/>
              </v:shape>
            </v:group>
            <v:group style="position:absolute;left:2496;top:-73;width:3024;height:742" coordorigin="2496,-73" coordsize="3024,742">
              <v:shape style="position:absolute;left:2496;top:-73;width:3024;height:742" coordorigin="2496,-73" coordsize="3024,742" path="m2496,-73l2505,199,2609,439,2713,511,2817,607,2921,356,3025,598,3129,377,3233,519,3337,469,3441,242,3545,483,3648,322,3752,326,3856,318,3960,216,4064,260,4168,351,4272,295,4376,575,4480,300,4584,668,4688,472,4792,372,4896,341,5000,247,5104,386,5208,305,5311,434,5415,581,5519,255e" filled="false" stroked="true" strokeweight=".371318pt" strokecolor="#0080ff">
                <v:path arrowok="t"/>
              </v:shape>
            </v:group>
            <v:group style="position:absolute;left:2490;top:-73;width:3030;height:636" coordorigin="2490,-73" coordsize="3030,636">
              <v:shape style="position:absolute;left:2490;top:-73;width:3030;height:636" coordorigin="2490,-73" coordsize="3030,636" path="m2490,-73l2505,429,2609,506,2713,324,2817,330,2921,399,3025,326,3129,128,3233,347,3337,508,3441,377,3545,326,3648,415,3752,434,3856,548,3960,421,4064,373,4168,471,4272,355,4376,435,4480,455,4584,285,4688,427,4792,369,4896,419,5000,440,5104,205,5208,456,5311,562,5415,425,5519,328e" filled="false" stroked="true" strokeweight=".371318pt" strokecolor="#ff00ff">
                <v:path arrowok="t"/>
              </v:shape>
            </v:group>
            <v:group style="position:absolute;left:2493;top:-73;width:3027;height:657" coordorigin="2493,-73" coordsize="3027,657">
              <v:shape style="position:absolute;left:2493;top:-73;width:3027;height:657" coordorigin="2493,-73" coordsize="3027,657" path="m2493,-73l2505,300,2609,466,2713,542,2817,313,2921,584,3025,228,3129,177,3233,383,3337,455,3441,444,3545,477,3648,239,3752,457,3856,285,3960,323,4064,211,4168,323,4272,174,4376,287,4480,521,4584,412,4688,412,4792,394,4896,498,5000,333,5104,351,5208,417,5311,353,5415,268,5519,289e" filled="false" stroked="true" strokeweight=".371318pt" strokecolor="#006400">
                <v:path arrowok="t"/>
              </v:shape>
            </v:group>
            <v:group style="position:absolute;left:2183;top:-73;width:3555;height:929" coordorigin="2183,-73" coordsize="3555,929">
              <v:shape style="position:absolute;left:2183;top:-73;width:3555;height:929" coordorigin="2183,-73" coordsize="3555,929" path="m2183,856l5737,856,5737,-73,2183,-73,2183,856xe" filled="false" stroked="true" strokeweight=".371318pt" strokecolor="#000000">
                <v:path arrowok="t"/>
              </v:shape>
            </v:group>
            <v:group style="position:absolute;left:1984;top:724;width:57;height:2" coordorigin="1984,724" coordsize="57,2">
              <v:shape style="position:absolute;left:1984;top:724;width:57;height:2" coordorigin="1984,724" coordsize="57,0" path="m2040,724l1984,724e" filled="false" stroked="true" strokeweight=".371318pt" strokecolor="#000000">
                <v:path arrowok="t"/>
              </v:shape>
            </v:group>
            <v:group style="position:absolute;left:1984;top:558;width:57;height:2" coordorigin="1984,558" coordsize="57,2">
              <v:shape style="position:absolute;left:1984;top:558;width:57;height:2" coordorigin="1984,558" coordsize="57,0" path="m2040,558l1984,558e" filled="false" stroked="true" strokeweight=".371318pt" strokecolor="#000000">
                <v:path arrowok="t"/>
              </v:shape>
            </v:group>
            <v:group style="position:absolute;left:1984;top:391;width:57;height:2" coordorigin="1984,391" coordsize="57,2">
              <v:shape style="position:absolute;left:1984;top:391;width:57;height:2" coordorigin="1984,391" coordsize="57,0" path="m2040,391l1984,391e" filled="false" stroked="true" strokeweight=".371318pt" strokecolor="#000000">
                <v:path arrowok="t"/>
              </v:shape>
            </v:group>
            <v:group style="position:absolute;left:1984;top:225;width:57;height:2" coordorigin="1984,225" coordsize="57,2">
              <v:shape style="position:absolute;left:1984;top:225;width:57;height:2" coordorigin="1984,225" coordsize="57,0" path="m2040,225l1984,225e" filled="false" stroked="true" strokeweight=".371318pt" strokecolor="#000000">
                <v:path arrowok="t"/>
              </v:shape>
            </v:group>
            <v:group style="position:absolute;left:1984;top:58;width:57;height:2" coordorigin="1984,58" coordsize="57,2">
              <v:shape style="position:absolute;left:1984;top:58;width:57;height:2" coordorigin="1984,58" coordsize="57,0" path="m2040,58l1984,58e" filled="false" stroked="true" strokeweight=".371318pt" strokecolor="#000000">
                <v:path arrowok="t"/>
              </v:shape>
            </v:group>
            <v:group style="position:absolute;left:2040;top:-73;width:143;height:929" coordorigin="2040,-73" coordsize="143,929">
              <v:shape style="position:absolute;left:2040;top:-73;width:143;height:929" coordorigin="2040,-73" coordsize="143,929" path="m2040,856l2183,856,2183,-73,2040,-73,2040,856xe" filled="true" fillcolor="#87ceeb" stroked="false">
                <v:path arrowok="t"/>
                <v:fill type="solid"/>
              </v:shape>
            </v:group>
            <v:group style="position:absolute;left:2040;top:-73;width:143;height:929" coordorigin="2040,-73" coordsize="143,929">
              <v:shape style="position:absolute;left:2040;top:-73;width:143;height:929" coordorigin="2040,-73" coordsize="143,929" path="m2040,856l2183,856,2183,-73,2040,-73,2040,856xe" filled="false" stroked="true" strokeweight=".371318pt" strokecolor="#000000">
                <v:path arrowok="t"/>
              </v:shape>
            </v:group>
            <v:group style="position:absolute;left:5994;top:-129;width:2;height:57" coordorigin="5994,-129" coordsize="2,57">
              <v:shape style="position:absolute;left:5994;top:-129;width:2;height:57" coordorigin="5994,-129" coordsize="0,57" path="m5994,-73l5994,-129e" filled="false" stroked="true" strokeweight=".371318pt" strokecolor="#000000">
                <v:path arrowok="t"/>
              </v:shape>
            </v:group>
            <v:group style="position:absolute;left:6514;top:-129;width:2;height:57" coordorigin="6514,-129" coordsize="2,57">
              <v:shape style="position:absolute;left:6514;top:-129;width:2;height:57" coordorigin="6514,-129" coordsize="0,57" path="m6514,-73l6514,-129e" filled="false" stroked="true" strokeweight=".371318pt" strokecolor="#000000">
                <v:path arrowok="t"/>
              </v:shape>
            </v:group>
            <v:group style="position:absolute;left:7034;top:-129;width:2;height:57" coordorigin="7034,-129" coordsize="2,57">
              <v:shape style="position:absolute;left:7034;top:-129;width:2;height:57" coordorigin="7034,-129" coordsize="0,57" path="m7034,-73l7034,-129e" filled="false" stroked="true" strokeweight=".371318pt" strokecolor="#000000">
                <v:path arrowok="t"/>
              </v:shape>
            </v:group>
            <v:group style="position:absolute;left:7553;top:-129;width:2;height:57" coordorigin="7553,-129" coordsize="2,57">
              <v:shape style="position:absolute;left:7553;top:-129;width:2;height:57" coordorigin="7553,-129" coordsize="0,57" path="m7553,-73l7553,-129e" filled="false" stroked="true" strokeweight=".371318pt" strokecolor="#000000">
                <v:path arrowok="t"/>
              </v:shape>
            </v:group>
            <v:group style="position:absolute;left:8073;top:-129;width:2;height:57" coordorigin="8073,-129" coordsize="2,57">
              <v:shape style="position:absolute;left:8073;top:-129;width:2;height:57" coordorigin="8073,-129" coordsize="0,57" path="m8073,-73l8073,-129e" filled="false" stroked="true" strokeweight=".371318pt" strokecolor="#000000">
                <v:path arrowok="t"/>
              </v:shape>
            </v:group>
            <v:group style="position:absolute;left:8593;top:-129;width:2;height:57" coordorigin="8593,-129" coordsize="2,57">
              <v:shape style="position:absolute;left:8593;top:-129;width:2;height:57" coordorigin="8593,-129" coordsize="0,57" path="m8593,-73l8593,-129e" filled="false" stroked="true" strokeweight=".371318pt" strokecolor="#000000">
                <v:path arrowok="t"/>
              </v:shape>
            </v:group>
            <v:group style="position:absolute;left:9113;top:-129;width:2;height:57" coordorigin="9113,-129" coordsize="2,57">
              <v:shape style="position:absolute;left:9113;top:-129;width:2;height:57" coordorigin="9113,-129" coordsize="0,57" path="m9113,-73l9113,-129e" filled="false" stroked="true" strokeweight=".371318pt" strokecolor="#000000">
                <v:path arrowok="t"/>
              </v:shape>
            </v:group>
            <v:group style="position:absolute;left:9435;top:724;width:57;height:2" coordorigin="9435,724" coordsize="57,2">
              <v:shape style="position:absolute;left:9435;top:724;width:57;height:2" coordorigin="9435,724" coordsize="57,0" path="m9435,724l9491,724e" filled="false" stroked="true" strokeweight=".371318pt" strokecolor="#000000">
                <v:path arrowok="t"/>
              </v:shape>
            </v:group>
            <v:group style="position:absolute;left:9435;top:558;width:57;height:2" coordorigin="9435,558" coordsize="57,2">
              <v:shape style="position:absolute;left:9435;top:558;width:57;height:2" coordorigin="9435,558" coordsize="57,0" path="m9435,558l9491,558e" filled="false" stroked="true" strokeweight=".371318pt" strokecolor="#000000">
                <v:path arrowok="t"/>
              </v:shape>
            </v:group>
            <v:group style="position:absolute;left:9435;top:391;width:57;height:2" coordorigin="9435,391" coordsize="57,2">
              <v:shape style="position:absolute;left:9435;top:391;width:57;height:2" coordorigin="9435,391" coordsize="57,0" path="m9435,391l9491,391e" filled="false" stroked="true" strokeweight=".371318pt" strokecolor="#000000">
                <v:path arrowok="t"/>
              </v:shape>
            </v:group>
            <v:group style="position:absolute;left:9435;top:225;width:57;height:2" coordorigin="9435,225" coordsize="57,2">
              <v:shape style="position:absolute;left:9435;top:225;width:57;height:2" coordorigin="9435,225" coordsize="57,0" path="m9435,225l9491,225e" filled="false" stroked="true" strokeweight=".371318pt" strokecolor="#000000">
                <v:path arrowok="t"/>
              </v:shape>
            </v:group>
            <v:group style="position:absolute;left:9435;top:58;width:57;height:2" coordorigin="9435,58" coordsize="57,2">
              <v:shape style="position:absolute;left:9435;top:58;width:57;height:2" coordorigin="9435,58" coordsize="57,0" path="m9435,58l9491,58e" filled="false" stroked="true" strokeweight=".371318pt" strokecolor="#000000">
                <v:path arrowok="t"/>
              </v:shape>
            </v:group>
            <v:group style="position:absolute;left:5880;top:391;width:3555;height:2" coordorigin="5880,391" coordsize="3555,2">
              <v:shape style="position:absolute;left:5880;top:391;width:3555;height:2" coordorigin="5880,391" coordsize="3555,0" path="m5880,391l9435,391e" filled="false" stroked="true" strokeweight=".371318pt" strokecolor="#e6e6e6">
                <v:path arrowok="t"/>
              </v:shape>
            </v:group>
            <v:group style="position:absolute;left:6193;top:-73;width:3024;height:632" coordorigin="6193,-73" coordsize="3024,632">
              <v:shape style="position:absolute;left:6193;top:-73;width:3024;height:632" coordorigin="6193,-73" coordsize="3024,632" path="m6193,-73l6202,208,6306,416,6410,497,6514,382,6618,277,6722,191,6826,284,6930,478,7034,408,7138,382,7242,157,7346,508,7450,503,7553,444,7657,432,7761,248,7865,374,7969,356,8073,483,8177,408,8281,345,8385,316,8489,361,8593,368,8697,432,8801,558,8905,403,9009,334,9113,266,9216,308e" filled="false" stroked="true" strokeweight=".371318pt" strokecolor="#0080ff">
                <v:path arrowok="t"/>
              </v:shape>
            </v:group>
            <v:group style="position:absolute;left:6188;top:-73;width:3029;height:736" coordorigin="6188,-73" coordsize="3029,736">
              <v:shape style="position:absolute;left:6188;top:-73;width:3029;height:736" coordorigin="6188,-73" coordsize="3029,736" path="m6188,-73l6202,397,6306,335,6410,435,6514,377,6618,412,6722,304,6826,206,6930,480,7034,374,7138,528,7242,509,7346,402,7450,255,7553,662,7657,245,7761,416,7865,463,7969,500,8073,307,8177,260,8281,411,8385,354,8489,449,8593,320,8697,314,8801,470,8905,396,9009,392,9113,394,9216,284e" filled="false" stroked="true" strokeweight=".371318pt" strokecolor="#ff00ff">
                <v:path arrowok="t"/>
              </v:shape>
            </v:group>
            <v:group style="position:absolute;left:6187;top:-73;width:3030;height:663" coordorigin="6187,-73" coordsize="3030,663">
              <v:shape style="position:absolute;left:6187;top:-73;width:3030;height:663" coordorigin="6187,-73" coordsize="3030,663" path="m6187,-73l6202,440,6306,566,6410,496,6514,409,6618,432,6722,403,6826,249,6930,494,7034,441,7138,474,7242,568,7346,487,7450,589,7553,274,7657,438,7761,416,7865,463,7969,397,8073,315,8177,275,8281,291,8385,308,8489,257,8593,576,8697,373,8801,295,8905,393,9009,336,9113,315,9216,507e" filled="false" stroked="true" strokeweight=".371318pt" strokecolor="#006400">
                <v:path arrowok="t"/>
              </v:shape>
            </v:group>
            <v:group style="position:absolute;left:5880;top:-73;width:3555;height:929" coordorigin="5880,-73" coordsize="3555,929">
              <v:shape style="position:absolute;left:5880;top:-73;width:3555;height:929" coordorigin="5880,-73" coordsize="3555,929" path="m5880,856l9435,856,9435,-73,5880,-73,5880,856xe" filled="false" stroked="true" strokeweight=".371318pt" strokecolor="#000000">
                <v:path arrowok="t"/>
              </v:shape>
            </v:group>
            <v:group style="position:absolute;left:5738;top:-73;width:143;height:929" coordorigin="5738,-73" coordsize="143,929">
              <v:shape style="position:absolute;left:5738;top:-73;width:143;height:929" coordorigin="5738,-73" coordsize="143,929" path="m5738,856l5880,856,5880,-73,5738,-73,5738,856xe" filled="true" fillcolor="#87ceeb" stroked="false">
                <v:path arrowok="t"/>
                <v:fill type="solid"/>
              </v:shape>
            </v:group>
            <v:group style="position:absolute;left:5738;top:-73;width:143;height:929" coordorigin="5738,-73" coordsize="143,929">
              <v:shape style="position:absolute;left:5738;top:-73;width:143;height:929" coordorigin="5738,-73" coordsize="143,929" path="m5738,856l5880,856,5880,-73,5738,-73,5738,856xe" filled="false" stroked="true" strokeweight=".371318pt" strokecolor="#000000">
                <v:path arrowok="t"/>
              </v:shape>
              <v:shape style="position:absolute;left:2479;top:165;width:53;height:167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22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103;top:94;width:53;height:116" type="#_x0000_t202" filled="false" stroked="false">
                <v:textbox inset="0,0,0,0">
                  <w:txbxContent>
                    <w:p>
                      <w:pPr>
                        <w:spacing w:line="5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46;top:14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2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99;top:19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15;top:205;width:260;height:70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177;width:157;height:72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78;top:17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17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158;width:156;height:80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38;top:22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4;top:21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222;width:156;height:79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21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211;width:364;height:96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51;top:226;width:157;height:97" type="#_x0000_t20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2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25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251;width:260;height:69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86;top:232;width:157;height:85" type="#_x0000_t202" filled="false" stroked="false">
                <v:textbox inset="0,0,0,0">
                  <w:txbxContent>
                    <w:p>
                      <w:pPr>
                        <w:spacing w:line="8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279;width:364;height:83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25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24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314;width:364;height:96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18;top:285;width:468;height:74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262;width:156;height:93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26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27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250;width:156;height:86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38;top:318;width:780;height:88" type="#_x0000_t202" filled="false" stroked="false">
                <v:textbox inset="0,0,0,0">
                  <w:txbxContent>
                    <w:p>
                      <w:pPr>
                        <w:tabs>
                          <w:tab w:pos="727" w:val="left" w:leader="none"/>
                        </w:tabs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70;top:299;width:157;height:75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274;width:364;height:73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261;width:260;height:92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78;top:318;width:260;height:68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29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30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36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9;top:281;width:260;height:146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103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9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79;top:396;width:157;height:143" type="#_x0000_t20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-1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3" w:lineRule="exact" w:before="0"/>
                        <w:ind w:left="103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50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349;width:53;height:203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5"/>
                        <w:rPr>
                          <w:rFonts w:ascii="PMingLiU" w:hAnsi="PMingLiU" w:cs="PMingLiU" w:eastAsia="PMingLiU"/>
                          <w:sz w:val="4"/>
                          <w:szCs w:val="4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15;top:3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1;top:410;width:261;height:99" type="#_x0000_t202" filled="false" stroked="false">
                <v:textbox inset="0,0,0,0">
                  <w:txbxContent>
                    <w:p>
                      <w:pPr>
                        <w:spacing w:line="9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22;top:382;width:157;height:85" type="#_x0000_t2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38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40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421;width:53;height:133" type="#_x0000_t202" filled="false" stroked="false">
                <v:textbox inset="0,0,0,0">
                  <w:txbxContent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353;width:884;height:120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7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7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7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7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7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7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343;width:572;height:124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340;width:156;height:101" type="#_x0000_t202" filled="false" stroked="false">
                <v:textbox inset="0,0,0,0">
                  <w:txbxContent>
                    <w:p>
                      <w:pPr>
                        <w:spacing w:line="3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282;width:884;height:124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6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6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39" w:lineRule="exact" w:before="0"/>
                        <w:ind w:left="207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36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363;width:676;height:107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9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9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71;top:39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43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42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4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4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4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43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62;top:43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42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41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70;top:46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84;top:46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446;width:53;height:80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-44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51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441;width:53;height:120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466;width:780;height:76" type="#_x0000_t202" filled="false" stroked="false">
                <v:textbox inset="0,0,0,0">
                  <w:txbxContent>
                    <w:p>
                      <w:pPr>
                        <w:tabs>
                          <w:tab w:pos="727" w:val="left" w:leader="none"/>
                        </w:tabs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4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42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44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47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1;top:47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91;top:550;width:260;height:90" type="#_x0000_t202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54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85;top:52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54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53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53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5;top:437;width:53;height:154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47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55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54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63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62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01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1;top:105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106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110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111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110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1096;width:53;height:94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117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18;top:117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1153;width:156;height:83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113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1208;width:260;height:124" type="#_x0000_t202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-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-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-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-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1159;width:260;height:93" type="#_x0000_t20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91;top:1275;width:157;height:74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1;top:1209;width:261;height:113" type="#_x0000_t202" filled="false" stroked="false">
                <v:textbox inset="0,0,0,0">
                  <w:txbxContent>
                    <w:p>
                      <w:pPr>
                        <w:spacing w:line="44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8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1162;width:156;height:89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11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119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11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19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117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22;top:1258;width:676;height:92" type="#_x0000_t202" filled="false" stroked="false">
                <v:textbox inset="0,0,0,0">
                  <w:txbxContent>
                    <w:p>
                      <w:pPr>
                        <w:tabs>
                          <w:tab w:pos="623" w:val="left" w:leader="none"/>
                        </w:tabs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position w:val="-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206;width:780;height:106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9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9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9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9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9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9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70;top:1205;width:157;height:83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120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62;top:123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124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1222;width:157;height:97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123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1259;width:157;height:82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1260;width:157;height:78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124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1310;width:364;height:107" type="#_x0000_t202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129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1304;width:468;height:100" type="#_x0000_t202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136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1306;width:364;height:109" type="#_x0000_t20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12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66;top:1286;width:572;height:81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1276;width:780;height:82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1306;width:157;height:80" type="#_x0000_t20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1352;width:1715;height:89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  <w:tab w:pos="935" w:val="left" w:leader="none"/>
                          <w:tab w:pos="1558" w:val="left" w:leader="none"/>
                        </w:tabs>
                        <w:spacing w:line="8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1322;width:260;height:90" type="#_x0000_t202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1286;width:261;height:119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0" w:right="0" w:firstLine="0"/>
                        <w:jc w:val="righ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1198;width:53;height:212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9" w:lineRule="exact" w:before="7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1210;width:260;height:97" type="#_x0000_t202" filled="false" stroked="false">
                <v:textbox inset="0,0,0,0">
                  <w:txbxContent>
                    <w:p>
                      <w:pPr>
                        <w:spacing w:line="9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1099;width:157;height:197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45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71;top:124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79;top:127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127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5;top:1270;width:260;height:73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1350;width:156;height:68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1310;width:53;height:91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35;top:1311;width:1404;height:107" type="#_x0000_t202" filled="false" stroked="false">
                <v:textbox inset="0,0,0,0">
                  <w:txbxContent>
                    <w:p>
                      <w:pPr>
                        <w:tabs>
                          <w:tab w:pos="1351" w:val="left" w:leader="none"/>
                        </w:tabs>
                        <w:spacing w:line="10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7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7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7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59;top:129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79;top:131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5;top:1323;width:260;height:71" type="#_x0000_t20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1306;width:53;height:95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1366;width:676;height:84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8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1363;width:260;height:67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15;top:143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41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38;top:13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143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66;top:144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4;top:1405;width:260;height:106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13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1423;width:157;height:141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84;top:143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141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394;width:260;height:93" type="#_x0000_t202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138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139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86;top:1388;width:157;height:104" type="#_x0000_t20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145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148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147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82;top:146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153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155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99;top:169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196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2036;width:53;height:116" type="#_x0000_t202" filled="false" stroked="false">
                <v:textbox inset="0,0,0,0">
                  <w:txbxContent>
                    <w:p>
                      <w:pPr>
                        <w:spacing w:line="5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204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202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2095;width:157;height:150" type="#_x0000_t202" filled="false" stroked="false">
                <v:textbox inset="0,0,0,0">
                  <w:txbxContent>
                    <w:p>
                      <w:pPr>
                        <w:spacing w:line="58" w:lineRule="exact" w:before="0"/>
                        <w:ind w:left="103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91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2106;width:260;height:78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2074;width:260;height:77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2061;width:157;height:75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82;top:205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214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35;top:2128;width:261;height:96" type="#_x0000_t20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12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9;top:2088;width:156;height:99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215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216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2213;width:157;height:81" type="#_x0000_t202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220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2182;width:468;height:138" type="#_x0000_t202" filled="false" stroked="false">
                <v:textbox inset="0,0,0,0">
                  <w:txbxContent>
                    <w:p>
                      <w:pPr>
                        <w:spacing w:line="61" w:lineRule="exact" w:before="0"/>
                        <w:ind w:left="103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tabs>
                          <w:tab w:pos="311" w:val="left" w:leader="none"/>
                        </w:tabs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2159;width:156;height:180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100" w:lineRule="exact" w:before="0"/>
                        <w:ind w:left="103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21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2194;width:1404;height:116" type="#_x0000_t202" filled="false" stroked="false">
                <v:textbox inset="0,0,0,0">
                  <w:txbxContent>
                    <w:p>
                      <w:pPr>
                        <w:tabs>
                          <w:tab w:pos="727" w:val="left" w:leader="none"/>
                          <w:tab w:pos="1039" w:val="left" w:leader="none"/>
                        </w:tabs>
                        <w:spacing w:line="11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2190;width:364;height:92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5;top:2184;width:468;height:125" type="#_x0000_t202" filled="false" stroked="false">
                <v:textbox inset="0,0,0,0">
                  <w:txbxContent>
                    <w:p>
                      <w:pPr>
                        <w:spacing w:line="54" w:lineRule="exact" w:before="0"/>
                        <w:ind w:left="103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86;top:2198;width:157;height:100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231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2279;width:157;height:99" type="#_x0000_t202" filled="false" stroked="false"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2246;width:572;height:116" type="#_x0000_t2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55;top:2306;width:156;height:89" type="#_x0000_t20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232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5;top:230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2355;width:157;height:92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238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238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51;top:236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394;width:676;height:70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243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244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sz w:val="10"/>
        </w:rPr>
        <w:t>0.10</w:t>
      </w:r>
    </w:p>
    <w:p>
      <w:pPr>
        <w:spacing w:before="51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01.901405pt;margin-top:3.042634pt;width:7.95pt;height:21.5pt;mso-position-horizontal-relative:page;mso-position-vertical-relative:paragraph;z-index:87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63062pt;margin-top:3.042634pt;width:7.95pt;height:21.5pt;mso-position-horizontal-relative:page;mso-position-vertical-relative:paragraph;z-index:884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0.05</w:t>
      </w:r>
    </w:p>
    <w:p>
      <w:pPr>
        <w:spacing w:before="51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0.00</w:t>
      </w:r>
    </w:p>
    <w:p>
      <w:pPr>
        <w:spacing w:before="51"/>
        <w:ind w:left="37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−0.05</w:t>
      </w:r>
    </w:p>
    <w:p>
      <w:pPr>
        <w:spacing w:before="51"/>
        <w:ind w:left="37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−0.10</w:t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p>
      <w:pPr>
        <w:spacing w:before="0"/>
        <w:ind w:left="0" w:right="2498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72.29007pt;margin-top:-1.335227pt;width:7.95pt;height:41.8pt;mso-position-horizontal-relative:page;mso-position-vertical-relative:paragraph;z-index:853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Autocorrelation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0.10</w:t>
      </w:r>
      <w:r>
        <w:rPr>
          <w:rFonts w:ascii="Arial"/>
          <w:sz w:val="10"/>
        </w:rPr>
      </w:r>
    </w:p>
    <w:p>
      <w:pPr>
        <w:spacing w:before="51"/>
        <w:ind w:left="0" w:right="2498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01.901405pt;margin-top:3.042653pt;width:7.95pt;height:21.5pt;mso-position-horizontal-relative:page;mso-position-vertical-relative:paragraph;z-index:875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63062pt;margin-top:3.042653pt;width:7.95pt;height:21.5pt;mso-position-horizontal-relative:page;mso-position-vertical-relative:paragraph;z-index:88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0.05</w:t>
      </w:r>
      <w:r>
        <w:rPr>
          <w:rFonts w:ascii="Arial"/>
          <w:sz w:val="10"/>
        </w:rPr>
      </w:r>
    </w:p>
    <w:p>
      <w:pPr>
        <w:spacing w:before="51"/>
        <w:ind w:left="0" w:right="2498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0.00</w:t>
      </w:r>
      <w:r>
        <w:rPr>
          <w:rFonts w:ascii="Arial"/>
          <w:sz w:val="10"/>
        </w:rPr>
      </w:r>
    </w:p>
    <w:p>
      <w:pPr>
        <w:spacing w:before="51"/>
        <w:ind w:left="0" w:right="244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95"/>
          <w:sz w:val="10"/>
          <w:szCs w:val="10"/>
        </w:rPr>
        <w:t>−0.05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51"/>
        <w:ind w:left="0" w:right="244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95"/>
          <w:sz w:val="10"/>
          <w:szCs w:val="10"/>
        </w:rPr>
        <w:t>−0.10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10"/>
        <w:rPr>
          <w:rFonts w:ascii="Arial" w:hAnsi="Arial" w:cs="Arial" w:eastAsia="Arial"/>
          <w:sz w:val="12"/>
          <w:szCs w:val="12"/>
        </w:rPr>
      </w:pPr>
    </w:p>
    <w:p>
      <w:pPr>
        <w:spacing w:before="0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0.10</w:t>
      </w:r>
    </w:p>
    <w:p>
      <w:pPr>
        <w:spacing w:before="51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01.901405pt;margin-top:3.042649pt;width:7.95pt;height:21.5pt;mso-position-horizontal-relative:page;mso-position-vertical-relative:paragraph;z-index:872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763062pt;margin-top:3.042649pt;width:7.95pt;height:21.5pt;mso-position-horizontal-relative:page;mso-position-vertical-relative:paragraph;z-index:880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0.05</w:t>
      </w:r>
    </w:p>
    <w:p>
      <w:pPr>
        <w:spacing w:before="51"/>
        <w:ind w:left="4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0.00</w:t>
      </w:r>
    </w:p>
    <w:p>
      <w:pPr>
        <w:spacing w:before="51"/>
        <w:ind w:left="37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−0.05</w:t>
      </w:r>
    </w:p>
    <w:p>
      <w:pPr>
        <w:spacing w:before="51"/>
        <w:ind w:left="37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−0.10</w:t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pgSz w:w="12240" w:h="15840"/>
          <w:pgMar w:header="987" w:footer="749" w:top="1260" w:bottom="940" w:left="1300" w:right="0"/>
        </w:sectPr>
      </w:pPr>
    </w:p>
    <w:p>
      <w:pPr>
        <w:spacing w:line="240" w:lineRule="auto" w:before="3"/>
        <w:rPr>
          <w:rFonts w:ascii="Arial" w:hAnsi="Arial" w:cs="Arial" w:eastAsia="Arial"/>
          <w:sz w:val="14"/>
          <w:szCs w:val="14"/>
        </w:rPr>
      </w:pPr>
    </w:p>
    <w:p>
      <w:pPr>
        <w:tabs>
          <w:tab w:pos="1489" w:val="left" w:leader="none"/>
          <w:tab w:pos="1981" w:val="left" w:leader="none"/>
          <w:tab w:pos="2501" w:val="left" w:leader="none"/>
          <w:tab w:pos="3020" w:val="left" w:leader="none"/>
          <w:tab w:pos="3540" w:val="left" w:leader="none"/>
          <w:tab w:pos="4060" w:val="left" w:leader="none"/>
        </w:tabs>
        <w:spacing w:before="0"/>
        <w:ind w:left="96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before="70"/>
        <w:ind w:left="19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sz w:val="12"/>
        </w:rPr>
        <w:t>Lag</w:t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500" w:bottom="280" w:left="1300" w:right="0"/>
          <w:cols w:num="2" w:equalWidth="0">
            <w:col w:w="4171" w:space="40"/>
            <w:col w:w="672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88.667648pt;margin-top:136.968872pt;width:7.95pt;height:21.5pt;mso-position-horizontal-relative:page;mso-position-vertical-relative:page;z-index:868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108.402184pt;width:7.95pt;height:21.5pt;mso-position-horizontal-relative:page;mso-position-vertical-relative:page;z-index:870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3"/>
        <w:ind w:left="117" w:right="0"/>
        <w:jc w:val="left"/>
      </w:pPr>
      <w:r>
        <w:rPr>
          <w:w w:val="110"/>
        </w:rPr>
        <w:t>Figure</w:t>
      </w:r>
      <w:r>
        <w:rPr>
          <w:spacing w:val="9"/>
          <w:w w:val="110"/>
        </w:rPr>
        <w:t> </w:t>
      </w:r>
      <w:r>
        <w:rPr>
          <w:w w:val="110"/>
        </w:rPr>
        <w:t>2.10: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A</w:t>
      </w:r>
      <w:r>
        <w:rPr>
          <w:spacing w:val="-3"/>
          <w:w w:val="110"/>
        </w:rPr>
        <w:t>CF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plots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category</w:t>
      </w:r>
      <w:r>
        <w:rPr>
          <w:spacing w:val="10"/>
          <w:w w:val="110"/>
        </w:rPr>
        <w:t> </w:t>
      </w:r>
      <w:r>
        <w:rPr>
          <w:w w:val="110"/>
        </w:rPr>
        <w:t>total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spacing w:line="242" w:lineRule="auto"/>
        <w:ind w:left="117" w:right="2265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race</w:t>
      </w:r>
      <w:r>
        <w:rPr>
          <w:spacing w:val="-15"/>
          <w:w w:val="115"/>
        </w:rPr>
        <w:t> </w:t>
      </w:r>
      <w:r>
        <w:rPr>
          <w:w w:val="115"/>
        </w:rPr>
        <w:t>plots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</w:t>
      </w:r>
      <w:r>
        <w:rPr>
          <w:spacing w:val="20"/>
          <w:w w:val="115"/>
        </w:rPr>
        <w:t> </w:t>
      </w:r>
      <w:hyperlink w:history="true" w:anchor="_bookmark55">
        <w:r>
          <w:rPr>
            <w:w w:val="115"/>
          </w:rPr>
          <w:t>2.9</w:t>
        </w:r>
      </w:hyperlink>
      <w:r>
        <w:rPr>
          <w:spacing w:val="-14"/>
          <w:w w:val="115"/>
        </w:rPr>
        <w:t> </w:t>
      </w:r>
      <w:r>
        <w:rPr>
          <w:spacing w:val="-3"/>
          <w:w w:val="115"/>
        </w:rPr>
        <w:t>allows</w:t>
      </w:r>
      <w:r>
        <w:rPr>
          <w:spacing w:val="-14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visual</w:t>
      </w:r>
      <w:r>
        <w:rPr>
          <w:spacing w:val="-14"/>
          <w:w w:val="115"/>
        </w:rPr>
        <w:t> </w:t>
      </w:r>
      <w:r>
        <w:rPr>
          <w:w w:val="115"/>
        </w:rPr>
        <w:t>inspection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convergence</w:t>
      </w:r>
      <w:r>
        <w:rPr>
          <w:spacing w:val="-14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top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45"/>
          <w:w w:val="102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y.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trac</w:t>
      </w:r>
      <w:r>
        <w:rPr>
          <w:spacing w:val="-2"/>
          <w:w w:val="115"/>
        </w:rPr>
        <w:t>e</w:t>
      </w:r>
      <w:r>
        <w:rPr>
          <w:spacing w:val="-11"/>
          <w:w w:val="115"/>
        </w:rPr>
        <w:t> </w:t>
      </w:r>
      <w:r>
        <w:rPr>
          <w:w w:val="115"/>
        </w:rPr>
        <w:t>plot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1"/>
          <w:w w:val="115"/>
        </w:rPr>
        <w:t> </w:t>
      </w:r>
      <w:r>
        <w:rPr>
          <w:w w:val="115"/>
        </w:rPr>
        <w:t>1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completely</w:t>
      </w:r>
      <w:r>
        <w:rPr>
          <w:spacing w:val="-10"/>
          <w:w w:val="115"/>
        </w:rPr>
        <w:t> </w:t>
      </w:r>
      <w:r>
        <w:rPr>
          <w:w w:val="115"/>
        </w:rPr>
        <w:t>fl </w:t>
      </w:r>
      <w:r>
        <w:rPr>
          <w:spacing w:val="59"/>
          <w:w w:val="115"/>
        </w:rPr>
        <w:t> </w:t>
      </w:r>
      <w:r>
        <w:rPr>
          <w:w w:val="115"/>
        </w:rPr>
        <w:t>suggesting</w:t>
      </w:r>
      <w:r>
        <w:rPr>
          <w:spacing w:val="-10"/>
          <w:w w:val="115"/>
        </w:rPr>
        <w:t> </w:t>
      </w:r>
      <w:r>
        <w:rPr>
          <w:w w:val="115"/>
        </w:rPr>
        <w:t>that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here</w:t>
      </w:r>
      <w:r>
        <w:rPr>
          <w:spacing w:val="31"/>
          <w:w w:val="109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no</w:t>
      </w:r>
      <w:r>
        <w:rPr>
          <w:spacing w:val="3"/>
          <w:w w:val="115"/>
        </w:rPr>
        <w:t> </w:t>
      </w:r>
      <w:r>
        <w:rPr>
          <w:w w:val="115"/>
        </w:rPr>
        <w:t>mixing</w:t>
      </w:r>
      <w:r>
        <w:rPr>
          <w:spacing w:val="3"/>
          <w:w w:val="115"/>
        </w:rPr>
        <w:t> </w:t>
      </w:r>
      <w:r>
        <w:rPr>
          <w:w w:val="115"/>
        </w:rPr>
        <w:t>at</w:t>
      </w:r>
      <w:r>
        <w:rPr>
          <w:spacing w:val="3"/>
          <w:w w:val="115"/>
        </w:rPr>
        <w:t> </w:t>
      </w:r>
      <w:r>
        <w:rPr>
          <w:w w:val="115"/>
        </w:rPr>
        <w:t>all,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trace</w:t>
      </w:r>
      <w:r>
        <w:rPr>
          <w:spacing w:val="3"/>
          <w:w w:val="115"/>
        </w:rPr>
        <w:t> </w:t>
      </w:r>
      <w:r>
        <w:rPr>
          <w:w w:val="115"/>
        </w:rPr>
        <w:t>plots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3"/>
          <w:w w:val="115"/>
        </w:rPr>
        <w:t> </w:t>
      </w:r>
      <w:r>
        <w:rPr>
          <w:w w:val="115"/>
        </w:rPr>
        <w:t>2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6</w:t>
      </w:r>
      <w:r>
        <w:rPr>
          <w:spacing w:val="3"/>
          <w:w w:val="115"/>
        </w:rPr>
        <w:t> </w:t>
      </w:r>
      <w:r>
        <w:rPr>
          <w:spacing w:val="-5"/>
          <w:w w:val="115"/>
        </w:rPr>
        <w:t>v</w:t>
      </w:r>
      <w:r>
        <w:rPr>
          <w:spacing w:val="-4"/>
          <w:w w:val="115"/>
        </w:rPr>
        <w:t>ary</w:t>
      </w:r>
      <w:r>
        <w:rPr>
          <w:spacing w:val="3"/>
          <w:w w:val="115"/>
        </w:rPr>
        <w:t> </w:t>
      </w:r>
      <w:r>
        <w:rPr>
          <w:w w:val="115"/>
        </w:rPr>
        <w:t>around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mean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do</w:t>
      </w:r>
      <w:r>
        <w:rPr>
          <w:spacing w:val="24"/>
          <w:w w:val="111"/>
        </w:rPr>
        <w:t> </w:t>
      </w:r>
      <w:r>
        <w:rPr>
          <w:w w:val="115"/>
        </w:rPr>
        <w:t>not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trend,</w:t>
      </w:r>
      <w:r>
        <w:rPr>
          <w:spacing w:val="-7"/>
          <w:w w:val="115"/>
        </w:rPr>
        <w:t> </w:t>
      </w:r>
      <w:r>
        <w:rPr>
          <w:w w:val="115"/>
        </w:rPr>
        <w:t>this</w:t>
      </w:r>
      <w:r>
        <w:rPr>
          <w:spacing w:val="-7"/>
          <w:w w:val="115"/>
        </w:rPr>
        <w:t> </w:t>
      </w:r>
      <w:r>
        <w:rPr>
          <w:w w:val="115"/>
        </w:rPr>
        <w:t>suggest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6"/>
          <w:w w:val="115"/>
        </w:rPr>
        <w:t> </w:t>
      </w:r>
      <w:r>
        <w:rPr>
          <w:w w:val="115"/>
        </w:rPr>
        <w:t>our</w:t>
      </w:r>
      <w:r>
        <w:rPr>
          <w:spacing w:val="-7"/>
          <w:w w:val="115"/>
        </w:rPr>
        <w:t> </w:t>
      </w:r>
      <w:r>
        <w:rPr>
          <w:w w:val="115"/>
        </w:rPr>
        <w:t>samples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mixed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well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chains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35"/>
          <w:w w:val="104"/>
        </w:rPr>
        <w:t> </w:t>
      </w:r>
      <w:r>
        <w:rPr>
          <w:spacing w:val="-3"/>
          <w:w w:val="115"/>
        </w:rPr>
        <w:t>converged.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Auto</w:t>
      </w:r>
      <w:r>
        <w:rPr>
          <w:spacing w:val="-19"/>
          <w:w w:val="115"/>
        </w:rPr>
        <w:t> </w:t>
      </w:r>
      <w:r>
        <w:rPr>
          <w:w w:val="115"/>
        </w:rPr>
        <w:t>Correlation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F</w:t>
      </w:r>
      <w:r>
        <w:rPr>
          <w:spacing w:val="-4"/>
          <w:w w:val="115"/>
        </w:rPr>
        <w:t>unction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(A</w:t>
      </w:r>
      <w:r>
        <w:rPr>
          <w:spacing w:val="-2"/>
          <w:w w:val="115"/>
        </w:rPr>
        <w:t>CF)</w:t>
      </w:r>
      <w:r>
        <w:rPr>
          <w:spacing w:val="-19"/>
          <w:w w:val="115"/>
        </w:rPr>
        <w:t> </w:t>
      </w:r>
      <w:r>
        <w:rPr>
          <w:w w:val="115"/>
        </w:rPr>
        <w:t>plots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-19"/>
          <w:w w:val="115"/>
        </w:rPr>
        <w:t> </w:t>
      </w:r>
      <w:r>
        <w:rPr>
          <w:w w:val="115"/>
        </w:rPr>
        <w:t>in</w:t>
      </w:r>
      <w:r>
        <w:rPr>
          <w:spacing w:val="-19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</w:t>
      </w:r>
      <w:r>
        <w:rPr>
          <w:spacing w:val="1"/>
          <w:w w:val="115"/>
        </w:rPr>
        <w:t> </w:t>
      </w:r>
      <w:hyperlink w:history="true" w:anchor="_bookmark56">
        <w:r>
          <w:rPr>
            <w:w w:val="115"/>
          </w:rPr>
          <w:t>2.10</w:t>
        </w:r>
      </w:hyperlink>
      <w:r>
        <w:rPr>
          <w:spacing w:val="-19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37"/>
          <w:w w:val="102"/>
        </w:rPr>
        <w:t> </w:t>
      </w:r>
      <w:r>
        <w:rPr>
          <w:w w:val="115"/>
        </w:rPr>
        <w:t>no</w:t>
      </w:r>
      <w:r>
        <w:rPr>
          <w:spacing w:val="-23"/>
          <w:w w:val="115"/>
        </w:rPr>
        <w:t> </w:t>
      </w:r>
      <w:r>
        <w:rPr>
          <w:spacing w:val="-4"/>
          <w:w w:val="115"/>
        </w:rPr>
        <w:t>A</w:t>
      </w:r>
      <w:r>
        <w:rPr>
          <w:spacing w:val="-3"/>
          <w:w w:val="115"/>
        </w:rPr>
        <w:t>CF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3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2"/>
          <w:w w:val="115"/>
        </w:rPr>
        <w:t> </w:t>
      </w:r>
      <w:r>
        <w:rPr>
          <w:w w:val="115"/>
        </w:rPr>
        <w:t>1;</w:t>
      </w:r>
      <w:r>
        <w:rPr>
          <w:spacing w:val="-22"/>
          <w:w w:val="115"/>
        </w:rPr>
        <w:t> </w:t>
      </w:r>
      <w:r>
        <w:rPr>
          <w:w w:val="115"/>
        </w:rPr>
        <w:t>this</w:t>
      </w:r>
      <w:r>
        <w:rPr>
          <w:spacing w:val="-23"/>
          <w:w w:val="115"/>
        </w:rPr>
        <w:t> </w:t>
      </w:r>
      <w:r>
        <w:rPr>
          <w:w w:val="115"/>
        </w:rPr>
        <w:t>indicates</w:t>
      </w:r>
      <w:r>
        <w:rPr>
          <w:spacing w:val="-23"/>
          <w:w w:val="115"/>
        </w:rPr>
        <w:t> </w:t>
      </w:r>
      <w:r>
        <w:rPr>
          <w:w w:val="115"/>
        </w:rPr>
        <w:t>that</w:t>
      </w:r>
      <w:r>
        <w:rPr>
          <w:spacing w:val="-2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22"/>
          <w:w w:val="115"/>
        </w:rPr>
        <w:t> </w:t>
      </w:r>
      <w:r>
        <w:rPr>
          <w:w w:val="115"/>
        </w:rPr>
        <w:t>1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22"/>
          <w:w w:val="115"/>
        </w:rPr>
        <w:t> </w:t>
      </w:r>
      <w:r>
        <w:rPr>
          <w:w w:val="115"/>
        </w:rPr>
        <w:t>no</w:t>
      </w:r>
      <w:r>
        <w:rPr>
          <w:spacing w:val="-23"/>
          <w:w w:val="115"/>
        </w:rPr>
        <w:t> </w:t>
      </w:r>
      <w:r>
        <w:rPr>
          <w:w w:val="115"/>
        </w:rPr>
        <w:t>autocorrelation.</w:t>
      </w:r>
      <w:r>
        <w:rPr>
          <w:spacing w:val="-4"/>
          <w:w w:val="115"/>
        </w:rPr>
        <w:t> A</w:t>
      </w:r>
      <w:r>
        <w:rPr>
          <w:spacing w:val="-3"/>
          <w:w w:val="115"/>
        </w:rPr>
        <w:t>CF</w:t>
      </w:r>
      <w:r>
        <w:rPr>
          <w:spacing w:val="-22"/>
          <w:w w:val="115"/>
        </w:rPr>
        <w:t> </w:t>
      </w:r>
      <w:r>
        <w:rPr>
          <w:w w:val="115"/>
        </w:rPr>
        <w:t>plots</w:t>
      </w:r>
      <w:r>
        <w:rPr>
          <w:spacing w:val="31"/>
          <w:w w:val="110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5"/>
          <w:w w:val="115"/>
        </w:rPr>
        <w:t> </w:t>
      </w:r>
      <w:r>
        <w:rPr>
          <w:w w:val="115"/>
        </w:rPr>
        <w:t>2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5"/>
          <w:w w:val="115"/>
        </w:rPr>
        <w:t> </w:t>
      </w:r>
      <w:r>
        <w:rPr>
          <w:w w:val="115"/>
        </w:rPr>
        <w:t>6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shows</w:t>
      </w:r>
      <w:r>
        <w:rPr>
          <w:spacing w:val="-15"/>
          <w:w w:val="115"/>
        </w:rPr>
        <w:t> </w:t>
      </w:r>
      <w:r>
        <w:rPr>
          <w:w w:val="115"/>
        </w:rPr>
        <w:t>no</w:t>
      </w:r>
      <w:r>
        <w:rPr>
          <w:spacing w:val="-15"/>
          <w:w w:val="115"/>
        </w:rPr>
        <w:t> </w:t>
      </w:r>
      <w:r>
        <w:rPr>
          <w:w w:val="115"/>
        </w:rPr>
        <w:t>signs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signifi  </w:t>
      </w:r>
      <w:r>
        <w:rPr>
          <w:spacing w:val="35"/>
          <w:w w:val="115"/>
        </w:rPr>
        <w:t> </w:t>
      </w:r>
      <w:r>
        <w:rPr>
          <w:w w:val="115"/>
        </w:rPr>
        <w:t>t</w:t>
      </w:r>
      <w:r>
        <w:rPr>
          <w:spacing w:val="-15"/>
          <w:w w:val="115"/>
        </w:rPr>
        <w:t> </w:t>
      </w:r>
      <w:r>
        <w:rPr>
          <w:w w:val="115"/>
        </w:rPr>
        <w:t>autocorrelation.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300" w:right="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2"/>
        <w:rPr>
          <w:rFonts w:ascii="PMingLiU" w:hAnsi="PMingLiU" w:cs="PMingLiU" w:eastAsia="PMingLiU"/>
          <w:sz w:val="26"/>
          <w:szCs w:val="26"/>
        </w:rPr>
      </w:pPr>
    </w:p>
    <w:p>
      <w:pPr>
        <w:tabs>
          <w:tab w:pos="1741" w:val="left" w:leader="none"/>
          <w:tab w:pos="3483" w:val="left" w:leader="none"/>
          <w:tab w:pos="5225" w:val="left" w:leader="none"/>
        </w:tabs>
        <w:spacing w:before="86"/>
        <w:ind w:left="0" w:right="492" w:firstLine="0"/>
        <w:jc w:val="center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28.310486pt;margin-top:-174.562195pt;width:407.1pt;height:177.4pt;mso-position-horizontal-relative:page;mso-position-vertical-relative:paragraph;z-index:8872" coordorigin="2566,-3491" coordsize="8142,3548">
            <v:group style="position:absolute;left:2570;top:-91;width:57;height:2" coordorigin="2570,-91" coordsize="57,2">
              <v:shape style="position:absolute;left:2570;top:-91;width:57;height:2" coordorigin="2570,-91" coordsize="57,0" path="m2626,-91l2570,-91e" filled="false" stroked="true" strokeweight=".371318pt" strokecolor="#000000">
                <v:path arrowok="t"/>
              </v:shape>
            </v:group>
            <v:group style="position:absolute;left:2570;top:-206;width:57;height:2" coordorigin="2570,-206" coordsize="57,2">
              <v:shape style="position:absolute;left:2570;top:-206;width:57;height:2" coordorigin="2570,-206" coordsize="57,0" path="m2626,-206l2570,-206e" filled="false" stroked="true" strokeweight=".371318pt" strokecolor="#000000">
                <v:path arrowok="t"/>
              </v:shape>
            </v:group>
            <v:group style="position:absolute;left:2570;top:-320;width:57;height:2" coordorigin="2570,-320" coordsize="57,2">
              <v:shape style="position:absolute;left:2570;top:-320;width:57;height:2" coordorigin="2570,-320" coordsize="57,0" path="m2626,-320l2570,-320e" filled="false" stroked="true" strokeweight=".371318pt" strokecolor="#000000">
                <v:path arrowok="t"/>
              </v:shape>
            </v:group>
            <v:group style="position:absolute;left:2570;top:-434;width:57;height:2" coordorigin="2570,-434" coordsize="57,2">
              <v:shape style="position:absolute;left:2570;top:-434;width:57;height:2" coordorigin="2570,-434" coordsize="57,0" path="m2626,-434l2570,-434e" filled="false" stroked="true" strokeweight=".371318pt" strokecolor="#000000">
                <v:path arrowok="t"/>
              </v:shape>
            </v:group>
            <v:group style="position:absolute;left:2570;top:-548;width:57;height:2" coordorigin="2570,-548" coordsize="57,2">
              <v:shape style="position:absolute;left:2570;top:-548;width:57;height:2" coordorigin="2570,-548" coordsize="57,0" path="m2626,-548l2570,-548e" filled="false" stroked="true" strokeweight=".371318pt" strokecolor="#000000">
                <v:path arrowok="t"/>
              </v:shape>
            </v:group>
            <v:group style="position:absolute;left:4120;top:-3;width:2;height:57" coordorigin="4120,-3" coordsize="2,57">
              <v:shape style="position:absolute;left:4120;top:-3;width:2;height:57" coordorigin="4120,-3" coordsize="0,57" path="m4120,-3l4120,53e" filled="false" stroked="true" strokeweight=".371318pt" strokecolor="#000000">
                <v:path arrowok="t"/>
              </v:shape>
            </v:group>
            <v:group style="position:absolute;left:5862;top:-3;width:2;height:57" coordorigin="5862,-3" coordsize="2,57">
              <v:shape style="position:absolute;left:5862;top:-3;width:2;height:57" coordorigin="5862,-3" coordsize="0,57" path="m5862,-3l5862,53e" filled="false" stroked="true" strokeweight=".371318pt" strokecolor="#000000">
                <v:path arrowok="t"/>
              </v:shape>
            </v:group>
            <v:group style="position:absolute;left:7604;top:-3;width:2;height:57" coordorigin="7604,-3" coordsize="2,57">
              <v:shape style="position:absolute;left:7604;top:-3;width:2;height:57" coordorigin="7604,-3" coordsize="0,57" path="m7604,-3l7604,53e" filled="false" stroked="true" strokeweight=".371318pt" strokecolor="#000000">
                <v:path arrowok="t"/>
              </v:shape>
            </v:group>
            <v:group style="position:absolute;left:9346;top:-3;width:2;height:57" coordorigin="9346,-3" coordsize="2,57">
              <v:shape style="position:absolute;left:9346;top:-3;width:2;height:57" coordorigin="9346,-3" coordsize="0,57" path="m9346,-3l9346,53e" filled="false" stroked="true" strokeweight=".371318pt" strokecolor="#000000">
                <v:path arrowok="t"/>
              </v:shape>
            </v:group>
            <v:group style="position:absolute;left:3256;top:-289;width:6961;height:2" coordorigin="3256,-289" coordsize="6961,2">
              <v:shape style="position:absolute;left:3256;top:-289;width:6961;height:2" coordorigin="3256,-289" coordsize="6961,0" path="m3256,-289l3256,-289,10210,-289,10217,-289e" filled="false" stroked="true" strokeweight=".371318pt" strokecolor="#0080ff">
                <v:path arrowok="t"/>
              </v:shape>
            </v:group>
            <v:group style="position:absolute;left:3256;top:-289;width:6961;height:2" coordorigin="3256,-289" coordsize="6961,2">
              <v:shape style="position:absolute;left:3256;top:-289;width:6961;height:2" coordorigin="3256,-289" coordsize="6961,0" path="m3256,-289l3256,-289,10210,-289,10217,-289e" filled="false" stroked="true" strokeweight=".371318pt" strokecolor="#ff00ff">
                <v:path arrowok="t"/>
              </v:shape>
            </v:group>
            <v:group style="position:absolute;left:3256;top:-289;width:6961;height:2" coordorigin="3256,-289" coordsize="6961,2">
              <v:shape style="position:absolute;left:3256;top:-289;width:6961;height:2" coordorigin="3256,-289" coordsize="6961,0" path="m3256,-289l3256,-289,10210,-289,10217,-289e" filled="false" stroked="true" strokeweight=".371318pt" strokecolor="#006400">
                <v:path arrowok="t"/>
              </v:shape>
            </v:group>
            <v:group style="position:absolute;left:2769;top:-575;width:7936;height:572" coordorigin="2769,-575" coordsize="7936,572">
              <v:shape style="position:absolute;left:2769;top:-575;width:7936;height:572" coordorigin="2769,-575" coordsize="7936,572" path="m2769,-3l10704,-3,10704,-575,2769,-575,2769,-3xe" filled="false" stroked="true" strokeweight=".371318pt" strokecolor="#000000">
                <v:path arrowok="t"/>
              </v:shape>
            </v:group>
            <v:group style="position:absolute;left:2626;top:-575;width:143;height:572" coordorigin="2626,-575" coordsize="143,572">
              <v:shape style="position:absolute;left:2626;top:-575;width:143;height:572" coordorigin="2626,-575" coordsize="143,572" path="m2626,-3l2769,-3,2769,-575,2626,-575,2626,-3xe" filled="true" fillcolor="#87ceeb" stroked="false">
                <v:path arrowok="t"/>
                <v:fill type="solid"/>
              </v:shape>
            </v:group>
            <v:group style="position:absolute;left:2626;top:-575;width:143;height:572" coordorigin="2626,-575" coordsize="143,572">
              <v:shape style="position:absolute;left:2626;top:-575;width:143;height:572" coordorigin="2626,-575" coordsize="143,572" path="m2626,-3l2769,-3,2769,-575,2626,-575,2626,-3xe" filled="false" stroked="true" strokeweight=".371318pt" strokecolor="#000000">
                <v:path arrowok="t"/>
              </v:shape>
            </v:group>
            <v:group style="position:absolute;left:3256;top:-1082;width:6961;height:456" coordorigin="3256,-1082" coordsize="6961,456">
              <v:shape style="position:absolute;left:3256;top:-1082;width:6961;height:456" coordorigin="3256,-1082" coordsize="6961,456" path="m3256,-758l3263,-725,3270,-822,3277,-789,3284,-792,3291,-817,3298,-703,3305,-747,3312,-828,3319,-863,3326,-815,3333,-798,3339,-748,3347,-825,3353,-791,3360,-789,3367,-796,3374,-686,3381,-774,3388,-805,3395,-758,3402,-675,3409,-770,3416,-778,3423,-726,3430,-740,3437,-853,3444,-754,3451,-741,3458,-761,3465,-858,3472,-740,3479,-926,3486,-807,3493,-914,3500,-669,3507,-701,3514,-838,3521,-855,3528,-810,3535,-662,3542,-812,3549,-802,3556,-866,3562,-803,3569,-865,3576,-723,3583,-714,3590,-810,3597,-847,3604,-724,3611,-857,3618,-769,3625,-791,3632,-761,3639,-809,3646,-802,3653,-738,3660,-795,3667,-790,3674,-776,3681,-744,3688,-714,3695,-788,3702,-718,3709,-790,3716,-813,3723,-791,3730,-729,3737,-670,3744,-838,3751,-804,3758,-772,3765,-752,3772,-882,3778,-811,3785,-783,3792,-788,3799,-715,3806,-817,3813,-772,3820,-798,3827,-777,3834,-922,3841,-826,3848,-692,3855,-783,3862,-729,3869,-897,3876,-706,3883,-882,3890,-748,3897,-901,3904,-810,3911,-686,3918,-891,3925,-798,3932,-773,3939,-834,3946,-744,3953,-952,3960,-746,3967,-787,3974,-916,3981,-665,3988,-729,3994,-773,4001,-755,4008,-799,4015,-808,4022,-925,4029,-1010,4036,-855,4043,-723,4050,-794,4057,-855,4064,-769,4071,-777,4078,-938,4085,-831,4092,-846,4099,-747,4106,-742,4113,-700,4120,-829,4127,-745,4134,-856,4141,-750,4148,-740,4155,-836,4162,-768,4169,-825,4176,-715,4183,-848,4190,-792,4197,-776,4204,-791,4210,-738,4217,-916,4224,-952,4231,-753,4238,-784,4245,-863,4252,-699,4259,-909,4266,-851,4273,-881,4280,-808,4287,-771,4294,-707,4301,-767,4308,-725,4315,-766,4322,-856,4329,-843,4336,-796,4343,-739,4350,-805,4357,-828,4364,-837,4371,-764,4378,-892,4385,-925,4392,-837,4399,-922,4406,-790,4413,-780,4419,-725,4427,-786,4433,-716,4440,-781,4447,-744,4454,-675,4461,-803,4468,-931,4475,-711,4482,-682,4489,-761,4496,-828,4503,-786,4510,-797,4517,-833,4524,-837,4531,-772,4538,-800,4545,-793,4552,-983,4559,-862,4566,-690,4573,-784,4580,-806,4587,-834,4594,-685,4601,-720,4608,-780,4615,-789,4622,-735,4629,-755,4636,-773,4642,-850,4649,-919,4656,-856,4663,-805,4670,-736,4677,-697,4684,-879,4691,-722,4698,-695,4705,-697,4712,-751,4719,-770,4726,-880,4733,-670,4740,-757,4747,-856,4754,-797,4761,-869,4768,-884,4775,-756,4782,-756,4789,-696,4796,-742,4803,-832,4810,-784,4817,-734,4824,-714,4831,-901,4838,-746,4845,-843,4851,-763,4859,-781,4865,-851,4872,-743,4879,-765,4886,-753,4893,-768,4900,-792,4907,-778,4914,-739,4921,-725,4928,-840,4935,-838,4942,-947,4949,-823,4956,-811,4963,-799,4970,-848,4977,-889,4984,-842,4991,-803,4998,-912,5005,-752,5012,-873,5019,-727,5026,-878,5033,-816,5040,-777,5047,-1033,5054,-869,5061,-777,5068,-850,5074,-907,5082,-767,5088,-990,5095,-767,5102,-737,5109,-729,5116,-839,5123,-748,5130,-650,5137,-929,5144,-704,5151,-1050,5158,-780,5165,-749,5172,-815,5179,-757,5186,-928,5193,-841,5200,-760,5207,-873,5214,-697,5221,-770,5228,-700,5235,-666,5242,-693,5249,-799,5256,-884,5263,-763,5270,-814,5277,-806,5284,-729,5291,-794,5297,-877,5304,-786,5311,-764,5318,-762,5325,-717,5332,-869,5339,-831,5346,-784,5353,-732,5360,-852,5367,-731,5374,-904,5381,-856,5388,-797,5395,-776,5402,-842,5409,-826,5416,-775,5423,-884,5430,-804,5437,-699,5444,-824,5451,-732,5458,-687,5465,-782,5472,-697,5479,-800,5486,-870,5493,-811,5500,-789,5506,-694,5514,-828,5520,-900,5527,-716,5534,-726,5541,-769,5548,-852,5555,-691,5562,-811,5569,-773,5576,-688,5583,-860,5590,-844,5597,-713,5604,-814,5611,-790,5618,-746,5625,-759,5632,-738,5639,-839,5646,-764,5653,-789,5660,-681,5667,-761,5674,-735,5681,-755,5688,-805,5695,-774,5702,-745,5709,-791,5716,-780,5723,-696,5729,-763,5736,-803,5743,-843,5750,-814,5757,-875,5764,-869,5771,-778,5778,-794,5785,-780,5792,-798,5799,-777,5806,-734,5813,-834,5820,-696,5827,-766,5834,-692,5841,-804,5848,-889,5855,-731,5862,-802,5869,-819,5876,-822,5883,-835,5890,-737,5897,-807,5904,-808,5911,-852,5918,-818,5925,-710,5932,-740,5939,-823,5945,-813,5952,-895,5959,-717,5966,-695,5973,-781,5980,-863,5987,-805,5994,-795,6001,-800,6008,-746,6015,-735,6022,-744,6029,-709,6036,-738,6043,-807,6050,-1003,6057,-771,6064,-824,6071,-824,6078,-839,6085,-820,6092,-823,6099,-975,6106,-832,6113,-769,6120,-802,6127,-784,6134,-735,6141,-857,6148,-832,6155,-776,6162,-857,6168,-847,6175,-775,6182,-647,6189,-829,6196,-808,6203,-749,6210,-857,6217,-739,6224,-722,6231,-740,6238,-793,6245,-788,6252,-818,6259,-753,6266,-791,6273,-761,6280,-860,6287,-742,6294,-911,6301,-783,6308,-769,6315,-809,6322,-859,6329,-768,6336,-767,6343,-714,6350,-819,6357,-826,6364,-813,6371,-742,6377,-707,6384,-852,6391,-664,6398,-782,6405,-759,6412,-795,6419,-799,6426,-803,6433,-751,6440,-829,6447,-766,6454,-886,6461,-821,6468,-755,6475,-902,6482,-898,6489,-948,6496,-886,6503,-871,6510,-720,6517,-753,6524,-881,6531,-872,6538,-792,6545,-831,6552,-767,6559,-779,6566,-869,6573,-803,6580,-756,6586,-849,6594,-959,6600,-837,6607,-927,6614,-869,6621,-865,6628,-827,6635,-796,6642,-824,6649,-886,6656,-840,6663,-875,6670,-729,6677,-814,6684,-803,6691,-798,6698,-780,6705,-814,6712,-730,6719,-857,6726,-858,6733,-830,6740,-834,6747,-849,6754,-839,6761,-742,6768,-889,6775,-727,6782,-769,6789,-754,6796,-725,6803,-758,6809,-761,6817,-817,6823,-850,6830,-772,6837,-817,6844,-839,6851,-905,6858,-860,6865,-855,6872,-772,6879,-933,6886,-851,6893,-726,6900,-729,6907,-793,6914,-824,6921,-813,6928,-735,6935,-872,6942,-923,6949,-771,6956,-877,6963,-811,6970,-738,6977,-766,6984,-759,6991,-749,6998,-871,7005,-791,7012,-733,7019,-847,7026,-694,7032,-750,7039,-854,7046,-697,7053,-728,7060,-715,7067,-887,7074,-864,7081,-684,7088,-921,7095,-755,7102,-881,7109,-861,7116,-787,7123,-878,7130,-806,7137,-718,7144,-791,7151,-763,7158,-776,7165,-709,7172,-769,7179,-847,7186,-711,7193,-786,7200,-917,7207,-903,7214,-839,7221,-728,7228,-825,7235,-823,7241,-753,7249,-744,7255,-777,7262,-845,7269,-685,7276,-841,7283,-703,7290,-785,7297,-807,7304,-869,7311,-765,7318,-798,7325,-773,7332,-735,7339,-726,7346,-996,7353,-817,7360,-742,7367,-710,7374,-886,7381,-766,7388,-724,7395,-692,7402,-740,7409,-743,7416,-856,7423,-687,7430,-731,7437,-876,7444,-866,7451,-720,7458,-787,7464,-793,7471,-733,7478,-827,7485,-787,7492,-714,7499,-843,7506,-857,7513,-701,7520,-696,7527,-732,7534,-786,7541,-708,7548,-712,7555,-810,7562,-746,7569,-1004,7576,-815,7583,-716,7590,-753,7597,-777,7604,-795,7611,-760,7618,-774,7625,-764,7632,-739,7639,-856,7646,-805,7653,-877,7660,-859,7667,-882,7674,-1008,7680,-714,7687,-755,7694,-1082,7701,-796,7708,-811,7715,-816,7722,-759,7729,-674,7736,-1038,7743,-813,7750,-822,7757,-703,7764,-813,7771,-817,7778,-868,7785,-831,7792,-741,7799,-766,7806,-909,7813,-822,7820,-943,7827,-874,7834,-795,7841,-767,7848,-741,7855,-724,7862,-901,7869,-727,7876,-679,7883,-837,7890,-684,7896,-918,7903,-794,7910,-700,7917,-853,7924,-919,7931,-758,7938,-796,7945,-734,7952,-881,7959,-847,7966,-729,7973,-738,7980,-800,7987,-792,7994,-875,8001,-802,8008,-644,8015,-820,8022,-724,8029,-953,8036,-767,8043,-800,8050,-806,8057,-1017,8064,-953,8071,-778,8078,-733,8085,-834,8092,-703,8099,-804,8106,-747,8112,-763,8119,-789,8126,-745,8133,-808,8140,-694,8147,-825,8154,-774,8161,-748,8168,-772,8175,-817,8182,-741,8189,-763,8196,-826,8203,-829,8210,-765,8217,-840,8224,-795,8231,-712,8238,-747,8245,-827,8252,-909,8259,-730,8266,-697,8273,-940,8280,-778,8287,-837,8294,-865,8301,-803,8308,-838,8315,-632,8321,-805,8329,-830,8335,-821,8342,-765,8349,-800,8356,-836,8363,-829,8370,-812,8377,-684,8384,-750,8391,-753,8398,-849,8405,-780,8412,-769,8419,-897,8426,-823,8433,-787,8440,-709,8447,-751,8454,-832,8461,-890,8468,-757,8475,-735,8482,-720,8489,-794,8496,-783,8503,-761,8510,-852,8517,-801,8524,-763,8531,-817,8538,-848,8544,-848,8552,-822,8558,-909,8565,-760,8572,-779,8579,-883,8586,-870,8593,-703,8600,-968,8607,-679,8614,-831,8621,-734,8628,-821,8635,-750,8642,-806,8649,-664,8656,-742,8663,-842,8670,-781,8677,-829,8684,-761,8691,-737,8698,-774,8705,-626,8712,-754,8719,-689,8726,-736,8733,-889,8740,-805,8747,-929,8753,-675,8761,-719,8767,-806,8774,-759,8781,-769,8788,-793,8795,-704,8802,-764,8809,-740,8816,-733,8823,-740,8830,-864,8837,-775,8844,-771,8851,-862,8858,-748,8865,-790,8872,-742,8879,-958,8886,-763,8893,-775,8900,-802,8907,-938,8914,-868,8921,-771,8928,-798,8935,-849,8942,-877,8949,-883,8956,-768,8963,-751,8970,-827,8976,-759,8984,-781,8990,-833,8997,-766,9004,-769,9011,-781,9018,-787,9025,-761,9032,-881,9039,-838,9046,-690,9053,-765,9060,-791,9067,-800,9074,-728,9081,-719,9088,-738,9095,-717,9102,-747,9109,-857,9116,-807,9123,-803,9130,-732,9137,-697,9144,-817,9151,-718,9158,-809,9165,-829,9172,-737,9179,-952,9186,-940,9193,-909,9199,-888,9206,-704,9213,-832,9220,-688,9227,-706,9234,-819,9241,-869,9248,-769,9255,-669,9262,-782,9269,-842,9276,-772,9283,-800,9290,-720,9297,-797,9304,-706,9311,-858,9318,-754,9325,-859,9332,-769,9339,-871,9346,-810,9353,-789,9360,-868,9367,-737,9374,-784,9381,-836,9388,-890,9395,-747,9402,-896,9409,-834,9416,-786,9422,-680,9429,-891,9436,-930,9443,-811,9450,-823,9457,-770,9464,-806,9471,-816,9478,-777,9485,-692,9492,-812,9499,-738,9506,-764,9513,-856,9520,-733,9527,-847,9534,-862,9541,-881,9548,-715,9555,-773,9562,-666,9569,-701,9576,-760,9583,-827,9590,-827,9597,-867,9604,-721,9611,-870,9618,-798,9625,-1047,9631,-809,9638,-865,9645,-789,9652,-875,9659,-709,9666,-725,9673,-903,9680,-754,9687,-752,9694,-686,9701,-825,9708,-848,9715,-913,9722,-779,9729,-883,9736,-747,9743,-766,9750,-881,9757,-780,9764,-768,9771,-749,9778,-740,9785,-904,9792,-846,9799,-809,9806,-849,9813,-750,9820,-796,9827,-716,9834,-725,9841,-879,9847,-724,9854,-847,9861,-744,9868,-735,9875,-766,9882,-722,9889,-764,9896,-956,9903,-715,9910,-814,9917,-817,9924,-817,9931,-765,9938,-939,9945,-837,9952,-773,9959,-751,9966,-652,9973,-765,9980,-841,9987,-807,9994,-711,10001,-874,10008,-887,10015,-833,10022,-830,10029,-748,10036,-692,10043,-844,10050,-758,10057,-702,10064,-744,10070,-873,10077,-757,10084,-811,10091,-739,10098,-965,10105,-702,10112,-864,10119,-786,10126,-798,10133,-801,10140,-845,10147,-673,10154,-831,10161,-701,10168,-792,10175,-780,10182,-700,10189,-700,10196,-772,10203,-750,10210,-737,10217,-882e" filled="false" stroked="true" strokeweight=".371318pt" strokecolor="#0080ff">
                <v:path arrowok="t"/>
              </v:shape>
            </v:group>
            <v:group style="position:absolute;left:3256;top:-1111;width:6961;height:502" coordorigin="3256,-1111" coordsize="6961,502">
              <v:shape style="position:absolute;left:3256;top:-1111;width:6961;height:502" coordorigin="3256,-1111" coordsize="6961,502" path="m3256,-754l3263,-791,3270,-796,3277,-906,3284,-750,3291,-798,3298,-857,3305,-899,3312,-746,3319,-860,3326,-838,3333,-760,3339,-773,3347,-713,3353,-686,3360,-686,3367,-907,3374,-788,3381,-726,3388,-781,3395,-758,3402,-794,3409,-817,3416,-719,3423,-821,3430,-744,3437,-826,3444,-717,3451,-736,3458,-847,3465,-846,3472,-794,3479,-876,3486,-783,3493,-854,3500,-821,3507,-721,3514,-720,3521,-730,3528,-710,3535,-831,3542,-776,3549,-825,3556,-878,3562,-768,3569,-780,3576,-797,3583,-698,3590,-861,3597,-885,3604,-876,3611,-800,3618,-801,3625,-892,3632,-786,3639,-837,3646,-808,3653,-865,3660,-739,3667,-813,3674,-821,3681,-788,3688,-889,3695,-683,3702,-835,3709,-725,3716,-806,3723,-736,3730,-845,3737,-802,3744,-1050,3751,-837,3758,-741,3765,-800,3772,-861,3778,-742,3785,-831,3792,-857,3799,-836,3806,-805,3813,-756,3820,-818,3827,-841,3834,-797,3841,-786,3848,-753,3855,-1020,3862,-768,3869,-748,3876,-719,3883,-825,3890,-814,3897,-778,3904,-815,3911,-670,3918,-773,3925,-866,3932,-746,3939,-779,3946,-842,3953,-649,3960,-927,3967,-739,3974,-849,3981,-675,3988,-791,3994,-755,4001,-873,4008,-750,4015,-829,4022,-772,4029,-904,4036,-855,4043,-849,4050,-713,4057,-822,4064,-673,4071,-913,4078,-748,4085,-833,4092,-694,4099,-776,4106,-757,4113,-772,4120,-860,4127,-822,4134,-690,4141,-923,4148,-650,4155,-815,4162,-749,4169,-711,4176,-765,4183,-895,4190,-811,4197,-674,4204,-836,4210,-818,4217,-914,4224,-881,4231,-741,4238,-733,4245,-830,4252,-879,4259,-805,4266,-826,4273,-767,4280,-774,4287,-749,4294,-799,4301,-769,4308,-790,4315,-770,4322,-804,4329,-736,4336,-803,4343,-921,4350,-694,4357,-842,4364,-696,4371,-795,4378,-878,4385,-750,4392,-874,4399,-756,4406,-782,4413,-686,4419,-764,4427,-796,4433,-824,4440,-783,4447,-887,4454,-844,4461,-727,4468,-819,4475,-833,4482,-731,4489,-757,4496,-793,4503,-807,4510,-798,4517,-783,4524,-950,4531,-918,4538,-763,4545,-675,4552,-697,4559,-828,4566,-697,4573,-673,4580,-697,4587,-942,4594,-787,4601,-793,4608,-751,4615,-701,4622,-831,4629,-797,4636,-852,4642,-754,4649,-750,4656,-810,4663,-802,4670,-973,4677,-742,4684,-853,4691,-774,4698,-717,4705,-864,4712,-943,4719,-714,4726,-936,4733,-738,4740,-851,4747,-862,4754,-798,4761,-858,4768,-792,4775,-758,4782,-876,4789,-847,4796,-780,4803,-858,4810,-808,4817,-739,4824,-717,4831,-782,4838,-704,4845,-771,4851,-814,4859,-821,4865,-831,4872,-805,4879,-756,4886,-882,4893,-868,4900,-845,4907,-834,4914,-886,4921,-894,4928,-957,4935,-708,4942,-878,4949,-770,4956,-820,4963,-824,4970,-805,4977,-810,4984,-747,4991,-898,4998,-768,5005,-789,5012,-785,5019,-796,5026,-842,5033,-862,5040,-795,5047,-765,5054,-856,5061,-781,5068,-769,5074,-732,5082,-806,5088,-767,5095,-770,5102,-849,5109,-701,5116,-804,5123,-865,5130,-816,5137,-712,5144,-800,5151,-864,5158,-869,5165,-788,5172,-807,5179,-823,5186,-731,5193,-762,5200,-853,5207,-725,5214,-793,5221,-714,5228,-776,5235,-748,5242,-697,5249,-729,5256,-929,5263,-776,5270,-806,5277,-919,5284,-707,5291,-825,5297,-685,5304,-723,5311,-792,5318,-758,5325,-859,5332,-864,5339,-786,5346,-708,5353,-835,5360,-867,5367,-768,5374,-808,5381,-885,5388,-763,5395,-839,5402,-804,5409,-738,5416,-733,5423,-880,5430,-792,5437,-806,5444,-848,5451,-830,5458,-874,5465,-708,5472,-719,5479,-785,5486,-687,5493,-874,5500,-979,5506,-819,5514,-835,5520,-854,5527,-642,5534,-703,5541,-746,5548,-842,5555,-804,5562,-806,5569,-853,5576,-904,5583,-951,5590,-723,5597,-739,5604,-877,5611,-610,5618,-793,5625,-815,5632,-725,5639,-776,5646,-875,5653,-810,5660,-749,5667,-701,5674,-728,5681,-728,5688,-744,5695,-847,5702,-680,5709,-890,5716,-800,5723,-928,5729,-764,5736,-895,5743,-773,5750,-788,5757,-802,5764,-783,5771,-856,5778,-759,5785,-831,5792,-843,5799,-792,5806,-769,5813,-779,5820,-709,5827,-760,5834,-728,5841,-771,5848,-914,5855,-718,5862,-855,5869,-694,5876,-797,5883,-748,5890,-767,5897,-800,5904,-811,5911,-817,5918,-899,5925,-754,5932,-703,5939,-743,5945,-809,5952,-735,5959,-928,5966,-704,5973,-768,5980,-830,5987,-919,5994,-847,6001,-811,6008,-809,6015,-845,6022,-852,6029,-890,6036,-791,6043,-758,6050,-772,6057,-887,6064,-841,6071,-827,6078,-721,6085,-865,6092,-849,6099,-816,6106,-907,6113,-792,6120,-774,6127,-812,6134,-784,6141,-876,6148,-771,6155,-738,6162,-819,6168,-767,6175,-744,6182,-714,6189,-802,6196,-756,6203,-802,6210,-760,6217,-825,6224,-830,6231,-811,6238,-685,6245,-814,6252,-767,6259,-809,6266,-864,6273,-705,6280,-752,6287,-785,6294,-792,6301,-857,6308,-898,6315,-842,6322,-770,6329,-916,6336,-845,6343,-745,6350,-786,6357,-793,6364,-775,6371,-728,6377,-928,6384,-788,6391,-750,6398,-744,6405,-824,6412,-775,6419,-795,6426,-814,6433,-879,6440,-755,6447,-721,6454,-896,6461,-815,6468,-800,6475,-895,6482,-770,6489,-702,6496,-826,6503,-818,6510,-886,6517,-815,6524,-727,6531,-732,6538,-722,6545,-761,6552,-756,6559,-704,6566,-839,6573,-785,6580,-670,6586,-901,6594,-717,6600,-691,6607,-903,6614,-817,6621,-669,6628,-809,6635,-940,6642,-789,6649,-666,6656,-781,6663,-771,6670,-830,6677,-786,6684,-660,6691,-752,6698,-864,6705,-804,6712,-863,6719,-840,6726,-815,6733,-796,6740,-815,6747,-783,6754,-818,6761,-932,6768,-728,6775,-807,6782,-774,6789,-688,6796,-768,6803,-666,6809,-714,6817,-915,6823,-837,6830,-751,6837,-796,6844,-923,6851,-832,6858,-759,6865,-731,6872,-734,6879,-755,6886,-938,6893,-839,6900,-759,6907,-810,6914,-680,6921,-834,6928,-798,6935,-799,6942,-859,6949,-718,6956,-700,6963,-733,6970,-743,6977,-778,6984,-991,6991,-840,6998,-803,7005,-820,7012,-782,7019,-839,7026,-775,7032,-799,7039,-815,7046,-807,7053,-863,7060,-739,7067,-893,7074,-849,7081,-789,7088,-766,7095,-823,7102,-885,7109,-746,7116,-840,7123,-741,7130,-799,7137,-726,7144,-711,7151,-785,7158,-886,7165,-754,7172,-849,7179,-764,7186,-768,7193,-843,7200,-733,7207,-753,7214,-787,7221,-846,7228,-781,7235,-738,7241,-748,7249,-756,7255,-696,7262,-837,7269,-724,7276,-725,7283,-901,7290,-825,7297,-874,7304,-850,7311,-813,7318,-857,7325,-898,7332,-762,7339,-831,7346,-934,7353,-684,7360,-763,7367,-1016,7374,-927,7381,-819,7388,-876,7395,-926,7402,-696,7409,-755,7416,-627,7423,-873,7430,-817,7437,-759,7444,-900,7451,-765,7458,-947,7464,-789,7471,-715,7478,-762,7485,-946,7492,-840,7499,-750,7506,-915,7513,-753,7520,-749,7527,-896,7534,-793,7541,-819,7548,-753,7555,-889,7562,-706,7569,-807,7576,-869,7583,-891,7590,-769,7597,-849,7604,-710,7611,-759,7618,-739,7625,-841,7632,-761,7639,-736,7646,-775,7653,-797,7660,-685,7667,-820,7674,-801,7680,-743,7687,-743,7694,-805,7701,-847,7708,-702,7715,-885,7722,-811,7729,-889,7736,-830,7743,-773,7750,-688,7757,-827,7764,-746,7771,-839,7778,-856,7785,-742,7792,-824,7799,-687,7806,-714,7813,-906,7820,-754,7827,-874,7834,-769,7841,-786,7848,-732,7855,-849,7862,-687,7869,-829,7876,-820,7883,-691,7890,-894,7896,-787,7903,-778,7910,-797,7917,-717,7924,-850,7931,-762,7938,-827,7945,-666,7952,-695,7959,-777,7966,-757,7973,-843,7980,-826,7987,-720,7994,-784,8001,-772,8008,-886,8015,-895,8022,-782,8029,-750,8036,-785,8043,-924,8050,-870,8057,-757,8064,-684,8071,-806,8078,-763,8085,-737,8092,-800,8099,-868,8106,-880,8112,-746,8119,-741,8126,-881,8133,-785,8140,-883,8147,-778,8154,-814,8161,-873,8168,-794,8175,-879,8182,-839,8189,-781,8196,-784,8203,-825,8210,-742,8217,-893,8224,-760,8231,-806,8238,-802,8245,-763,8252,-742,8259,-718,8266,-818,8273,-705,8280,-845,8287,-913,8294,-748,8301,-812,8308,-749,8315,-665,8321,-855,8329,-779,8335,-780,8342,-857,8349,-823,8356,-880,8363,-799,8370,-814,8377,-860,8384,-770,8391,-744,8398,-881,8405,-717,8412,-766,8419,-862,8426,-711,8433,-700,8440,-921,8447,-772,8454,-879,8461,-695,8468,-755,8475,-722,8482,-700,8489,-820,8496,-787,8503,-874,8510,-832,8517,-891,8524,-797,8531,-928,8538,-863,8544,-756,8552,-823,8558,-816,8565,-763,8572,-806,8579,-765,8586,-692,8593,-744,8600,-844,8607,-737,8614,-782,8621,-759,8628,-750,8635,-773,8642,-913,8649,-794,8656,-732,8663,-756,8670,-903,8677,-708,8684,-681,8691,-776,8698,-730,8705,-872,8712,-885,8719,-1111,8726,-797,8733,-767,8740,-737,8747,-958,8753,-979,8761,-725,8767,-787,8774,-794,8781,-895,8788,-870,8795,-829,8802,-820,8809,-801,8816,-803,8823,-740,8830,-866,8837,-796,8844,-779,8851,-793,8858,-815,8865,-714,8872,-816,8879,-859,8886,-841,8893,-840,8900,-794,8907,-822,8914,-739,8921,-904,8928,-846,8935,-698,8942,-858,8949,-733,8956,-732,8963,-812,8970,-782,8976,-907,8984,-782,8990,-745,8997,-875,9004,-959,9011,-725,9018,-793,9025,-863,9032,-722,9039,-855,9046,-827,9053,-912,9060,-785,9067,-713,9074,-855,9081,-803,9088,-869,9095,-838,9102,-715,9109,-833,9116,-802,9123,-734,9130,-800,9137,-867,9144,-852,9151,-861,9158,-892,9165,-866,9172,-777,9179,-792,9186,-908,9193,-786,9199,-813,9206,-711,9213,-740,9220,-714,9227,-682,9234,-671,9241,-718,9248,-835,9255,-819,9262,-721,9269,-822,9276,-875,9283,-711,9290,-936,9297,-827,9304,-697,9311,-896,9318,-716,9325,-743,9332,-798,9339,-834,9346,-757,9353,-850,9360,-802,9367,-719,9374,-836,9381,-789,9388,-799,9395,-739,9402,-798,9409,-841,9416,-920,9422,-779,9429,-748,9436,-711,9443,-797,9450,-832,9457,-705,9464,-709,9471,-871,9478,-806,9485,-693,9492,-854,9499,-745,9506,-801,9513,-789,9520,-756,9527,-878,9534,-749,9541,-775,9548,-839,9555,-778,9562,-717,9569,-801,9576,-781,9583,-700,9590,-812,9597,-839,9604,-783,9611,-803,9618,-726,9625,-841,9631,-850,9638,-805,9645,-877,9652,-1020,9659,-760,9666,-914,9673,-771,9680,-716,9687,-762,9694,-820,9701,-833,9708,-952,9715,-855,9722,-799,9729,-755,9736,-638,9743,-722,9750,-775,9757,-796,9764,-816,9771,-698,9778,-734,9785,-771,9792,-838,9799,-712,9806,-817,9813,-789,9820,-748,9827,-738,9834,-849,9841,-785,9847,-751,9854,-834,9861,-683,9868,-790,9875,-883,9882,-941,9889,-915,9896,-808,9903,-832,9910,-898,9917,-754,9924,-653,9931,-908,9938,-746,9945,-800,9952,-827,9959,-741,9966,-726,9973,-803,9980,-752,9987,-705,9994,-731,10001,-778,10008,-798,10015,-734,10022,-852,10029,-979,10036,-792,10043,-727,10050,-776,10057,-835,10064,-947,10070,-937,10077,-965,10084,-810,10091,-857,10098,-881,10105,-844,10112,-735,10119,-666,10126,-703,10133,-760,10140,-868,10147,-711,10154,-772,10161,-896,10168,-737,10175,-747,10182,-842,10189,-785,10196,-793,10203,-707,10210,-785,10217,-851e" filled="false" stroked="true" strokeweight=".371318pt" strokecolor="#ff00ff">
                <v:path arrowok="t"/>
              </v:shape>
            </v:group>
            <v:group style="position:absolute;left:3256;top:-1041;width:6961;height:415" coordorigin="3256,-1041" coordsize="6961,415">
              <v:shape style="position:absolute;left:3256;top:-1041;width:6961;height:415" coordorigin="3256,-1041" coordsize="6961,415" path="m3256,-739l3263,-739,3270,-735,3277,-717,3284,-747,3291,-797,3298,-765,3305,-903,3312,-758,3319,-855,3326,-851,3333,-813,3339,-872,3347,-850,3353,-782,3360,-700,3367,-896,3374,-872,3381,-747,3388,-790,3395,-685,3402,-828,3409,-784,3416,-765,3423,-854,3430,-802,3437,-820,3444,-825,3451,-856,3458,-896,3465,-833,3472,-725,3479,-757,3486,-818,3493,-796,3500,-882,3507,-715,3514,-763,3521,-807,3528,-837,3535,-787,3542,-885,3549,-804,3556,-774,3562,-855,3569,-774,3576,-757,3583,-717,3590,-829,3597,-780,3604,-825,3611,-729,3618,-699,3625,-789,3632,-848,3639,-794,3646,-687,3653,-755,3660,-827,3667,-844,3674,-760,3681,-808,3688,-852,3695,-797,3702,-782,3709,-859,3716,-725,3723,-713,3730,-687,3737,-825,3744,-930,3751,-782,3758,-975,3765,-848,3772,-765,3778,-726,3785,-751,3792,-728,3799,-851,3806,-753,3813,-799,3820,-724,3827,-734,3834,-769,3841,-889,3848,-932,3855,-960,3862,-840,3869,-876,3876,-827,3883,-822,3890,-716,3897,-741,3904,-740,3911,-797,3918,-804,3925,-764,3932,-923,3939,-718,3946,-802,3953,-795,3960,-862,3967,-748,3974,-762,3981,-748,3988,-1000,3994,-876,4001,-701,4008,-899,4015,-914,4022,-995,4029,-874,4036,-809,4043,-730,4050,-882,4057,-793,4064,-775,4071,-762,4078,-713,4085,-866,4092,-754,4099,-815,4106,-718,4113,-735,4120,-787,4127,-896,4134,-740,4141,-734,4148,-770,4155,-831,4162,-796,4169,-716,4176,-865,4183,-717,4190,-788,4197,-816,4204,-882,4210,-758,4217,-783,4224,-822,4231,-1006,4238,-831,4245,-807,4252,-847,4259,-754,4266,-884,4273,-787,4280,-736,4287,-762,4294,-836,4301,-829,4308,-689,4315,-802,4322,-757,4329,-792,4336,-899,4343,-846,4350,-723,4357,-749,4364,-884,4371,-793,4378,-768,4385,-900,4392,-781,4399,-819,4406,-748,4413,-797,4419,-845,4427,-779,4433,-828,4440,-866,4447,-723,4454,-694,4461,-704,4468,-697,4475,-806,4482,-778,4489,-775,4496,-755,4503,-800,4510,-697,4517,-795,4524,-739,4531,-735,4538,-858,4545,-807,4552,-777,4559,-726,4566,-740,4573,-837,4580,-780,4587,-802,4594,-907,4601,-800,4608,-785,4615,-759,4622,-737,4629,-786,4636,-731,4642,-869,4649,-747,4656,-707,4663,-863,4670,-694,4677,-627,4684,-760,4691,-793,4698,-788,4705,-801,4712,-866,4719,-809,4726,-721,4733,-733,4740,-799,4747,-761,4754,-769,4761,-706,4768,-921,4775,-723,4782,-910,4789,-697,4796,-696,4803,-812,4810,-924,4817,-793,4824,-714,4831,-718,4838,-756,4845,-761,4851,-806,4859,-716,4865,-715,4872,-828,4879,-725,4886,-1009,4893,-804,4900,-696,4907,-713,4914,-815,4921,-785,4928,-742,4935,-874,4942,-842,4949,-905,4956,-873,4963,-816,4970,-892,4977,-802,4984,-803,4991,-807,4998,-815,5005,-829,5012,-726,5019,-754,5026,-839,5033,-802,5040,-846,5047,-763,5054,-791,5061,-741,5068,-758,5074,-807,5082,-792,5088,-711,5095,-803,5102,-828,5109,-763,5116,-819,5123,-801,5130,-825,5137,-861,5144,-749,5151,-722,5158,-860,5165,-819,5172,-942,5179,-708,5186,-783,5193,-899,5200,-816,5207,-749,5214,-755,5221,-755,5228,-776,5235,-712,5242,-760,5249,-677,5256,-857,5263,-887,5270,-827,5277,-853,5284,-792,5291,-733,5297,-782,5304,-872,5311,-784,5318,-756,5325,-744,5332,-736,5339,-810,5346,-781,5353,-721,5360,-655,5367,-789,5374,-684,5381,-886,5388,-791,5395,-980,5402,-739,5409,-737,5416,-804,5423,-761,5430,-856,5437,-925,5444,-749,5451,-767,5458,-818,5465,-740,5472,-836,5479,-796,5486,-774,5493,-783,5500,-878,5506,-708,5514,-1015,5520,-890,5527,-888,5534,-773,5541,-745,5548,-764,5555,-726,5562,-700,5569,-866,5576,-776,5583,-772,5590,-826,5597,-877,5604,-766,5611,-885,5618,-916,5625,-751,5632,-924,5639,-800,5646,-848,5653,-826,5660,-853,5667,-890,5674,-763,5681,-740,5688,-713,5695,-753,5702,-746,5709,-754,5716,-760,5723,-722,5729,-863,5736,-822,5743,-799,5750,-666,5757,-765,5764,-843,5771,-813,5778,-775,5785,-760,5792,-765,5799,-750,5806,-746,5813,-720,5820,-828,5827,-827,5834,-789,5841,-840,5848,-872,5855,-946,5862,-739,5869,-768,5876,-726,5883,-787,5890,-821,5897,-722,5904,-714,5911,-804,5918,-742,5925,-702,5932,-651,5939,-851,5945,-838,5952,-672,5959,-926,5966,-925,5973,-781,5980,-766,5987,-747,5994,-820,6001,-778,6008,-829,6015,-783,6022,-813,6029,-754,6036,-854,6043,-775,6050,-818,6057,-795,6064,-831,6071,-744,6078,-753,6085,-807,6092,-741,6099,-749,6106,-792,6113,-870,6120,-831,6127,-731,6134,-777,6141,-735,6148,-821,6155,-904,6162,-870,6168,-789,6175,-872,6182,-844,6189,-715,6196,-907,6203,-748,6210,-813,6217,-797,6224,-730,6231,-796,6238,-720,6245,-692,6252,-708,6259,-916,6266,-763,6273,-724,6280,-781,6287,-919,6294,-682,6301,-878,6308,-825,6315,-831,6322,-742,6329,-710,6336,-741,6343,-796,6350,-760,6357,-793,6364,-788,6371,-739,6377,-791,6384,-816,6391,-774,6398,-772,6405,-801,6412,-785,6419,-704,6426,-759,6433,-791,6440,-790,6447,-829,6454,-923,6461,-849,6468,-765,6475,-846,6482,-786,6489,-772,6496,-747,6503,-767,6510,-748,6517,-832,6524,-700,6531,-832,6538,-870,6545,-665,6552,-829,6559,-788,6566,-830,6573,-758,6580,-774,6586,-744,6594,-728,6600,-810,6607,-754,6614,-822,6621,-711,6628,-814,6635,-996,6642,-746,6649,-823,6656,-773,6663,-826,6670,-779,6677,-766,6684,-702,6691,-752,6698,-809,6705,-907,6712,-906,6719,-767,6726,-783,6733,-743,6740,-705,6747,-709,6754,-786,6761,-807,6768,-768,6775,-784,6782,-847,6789,-844,6796,-811,6803,-879,6809,-794,6817,-801,6823,-863,6830,-852,6837,-1006,6844,-828,6851,-812,6858,-728,6865,-767,6872,-759,6879,-822,6886,-726,6893,-766,6900,-769,6907,-841,6914,-796,6921,-833,6928,-748,6935,-652,6942,-700,6949,-852,6956,-786,6963,-867,6970,-708,6977,-740,6984,-840,6991,-823,6998,-759,7005,-721,7012,-751,7019,-722,7026,-786,7032,-787,7039,-877,7046,-889,7053,-852,7060,-825,7067,-846,7074,-799,7081,-797,7088,-858,7095,-774,7102,-687,7109,-829,7116,-896,7123,-754,7130,-787,7137,-787,7144,-800,7151,-707,7158,-892,7165,-754,7172,-845,7179,-766,7186,-777,7193,-733,7200,-1041,7207,-880,7214,-749,7221,-804,7228,-766,7235,-748,7241,-750,7249,-757,7255,-671,7262,-930,7269,-805,7276,-768,7283,-857,7290,-733,7297,-724,7304,-789,7311,-709,7318,-717,7325,-822,7332,-713,7339,-754,7346,-710,7353,-817,7360,-787,7367,-766,7374,-807,7381,-893,7388,-704,7395,-860,7402,-688,7409,-735,7416,-755,7423,-844,7430,-771,7437,-824,7444,-856,7451,-769,7458,-785,7464,-745,7471,-838,7478,-733,7485,-826,7492,-805,7499,-818,7506,-798,7513,-823,7520,-751,7527,-753,7534,-839,7541,-732,7548,-839,7555,-738,7562,-879,7569,-750,7576,-778,7583,-770,7590,-776,7597,-766,7604,-926,7611,-733,7618,-772,7625,-678,7632,-737,7639,-777,7646,-751,7653,-782,7660,-780,7667,-820,7674,-825,7680,-818,7687,-790,7694,-778,7701,-779,7708,-772,7715,-714,7722,-767,7729,-757,7736,-869,7743,-785,7750,-843,7757,-838,7764,-707,7771,-754,7778,-806,7785,-757,7792,-765,7799,-763,7806,-743,7813,-720,7820,-789,7827,-781,7834,-718,7841,-707,7848,-790,7855,-766,7862,-787,7869,-753,7876,-755,7883,-759,7890,-823,7896,-852,7903,-860,7910,-794,7917,-730,7924,-730,7931,-930,7938,-938,7945,-817,7952,-800,7959,-737,7966,-824,7973,-892,7980,-844,7987,-700,7994,-825,8001,-744,8008,-837,8015,-878,8022,-805,8029,-681,8036,-899,8043,-866,8050,-871,8057,-903,8064,-717,8071,-800,8078,-770,8085,-852,8092,-743,8099,-805,8106,-689,8112,-747,8119,-728,8126,-766,8133,-700,8140,-741,8147,-768,8154,-973,8161,-789,8168,-813,8175,-747,8182,-750,8189,-770,8196,-741,8203,-909,8210,-840,8217,-900,8224,-734,8231,-772,8238,-803,8245,-860,8252,-748,8259,-850,8266,-812,8273,-917,8280,-973,8287,-810,8294,-774,8301,-746,8308,-862,8315,-889,8321,-729,8329,-918,8335,-805,8342,-806,8349,-833,8356,-849,8363,-776,8370,-770,8377,-830,8384,-741,8391,-869,8398,-828,8405,-774,8412,-699,8419,-796,8426,-795,8433,-715,8440,-876,8447,-942,8454,-710,8461,-827,8468,-804,8475,-960,8482,-748,8489,-816,8496,-774,8503,-809,8510,-864,8517,-858,8524,-759,8531,-729,8538,-772,8544,-772,8552,-691,8558,-846,8565,-709,8572,-869,8579,-875,8586,-849,8593,-713,8600,-730,8607,-732,8614,-901,8621,-833,8628,-935,8635,-761,8642,-845,8649,-805,8656,-818,8663,-776,8670,-763,8677,-806,8684,-773,8691,-805,8698,-788,8705,-795,8712,-751,8719,-774,8726,-755,8733,-741,8740,-760,8747,-833,8753,-737,8761,-841,8767,-861,8774,-719,8781,-786,8788,-809,8795,-811,8802,-842,8809,-778,8816,-717,8823,-805,8830,-919,8837,-862,8844,-781,8851,-827,8858,-741,8865,-852,8872,-743,8879,-726,8886,-1016,8893,-876,8900,-779,8907,-776,8914,-669,8921,-686,8928,-861,8935,-789,8942,-852,8949,-801,8956,-729,8963,-758,8970,-757,8976,-758,8984,-813,8990,-677,8997,-676,9004,-779,9011,-752,9018,-762,9025,-728,9032,-666,9039,-841,9046,-864,9053,-874,9060,-888,9067,-682,9074,-760,9081,-778,9088,-798,9095,-679,9102,-861,9109,-916,9116,-876,9123,-850,9130,-811,9137,-725,9144,-794,9151,-707,9158,-773,9165,-738,9172,-685,9179,-783,9186,-713,9193,-920,9199,-831,9206,-750,9213,-775,9220,-703,9227,-815,9234,-786,9241,-859,9248,-740,9255,-690,9262,-834,9269,-819,9276,-809,9283,-817,9290,-791,9297,-760,9304,-771,9311,-669,9318,-803,9325,-807,9332,-849,9339,-772,9346,-762,9353,-833,9360,-729,9367,-735,9374,-750,9381,-790,9388,-877,9395,-747,9402,-754,9409,-795,9416,-653,9422,-760,9429,-735,9436,-754,9443,-903,9450,-1030,9457,-836,9464,-845,9471,-800,9478,-800,9485,-830,9492,-794,9499,-834,9506,-980,9513,-798,9520,-718,9527,-863,9534,-817,9541,-798,9548,-727,9555,-730,9562,-776,9569,-808,9576,-733,9583,-779,9590,-743,9597,-906,9604,-781,9611,-753,9618,-720,9625,-829,9631,-784,9638,-807,9645,-751,9652,-871,9659,-839,9666,-790,9673,-820,9680,-789,9687,-910,9694,-754,9701,-722,9708,-763,9715,-685,9722,-826,9729,-888,9736,-891,9743,-817,9750,-989,9757,-796,9764,-855,9771,-806,9778,-682,9785,-740,9792,-823,9799,-921,9806,-775,9813,-806,9820,-866,9827,-883,9834,-718,9841,-857,9847,-712,9854,-852,9861,-661,9868,-738,9875,-743,9882,-818,9889,-886,9896,-777,9903,-874,9910,-839,9917,-748,9924,-708,9931,-757,9938,-802,9945,-875,9952,-927,9959,-768,9966,-760,9973,-730,9980,-729,9987,-839,9994,-935,10001,-825,10008,-795,10015,-842,10022,-712,10029,-789,10036,-726,10043,-856,10050,-735,10057,-751,10064,-735,10070,-931,10077,-855,10084,-782,10091,-703,10098,-778,10105,-796,10112,-775,10119,-712,10126,-859,10133,-808,10140,-760,10147,-882,10154,-724,10161,-991,10168,-861,10175,-716,10182,-805,10189,-842,10196,-802,10203,-845,10210,-931,10217,-832e" filled="false" stroked="true" strokeweight=".371318pt" strokecolor="#006400">
                <v:path arrowok="t"/>
              </v:shape>
            </v:group>
            <v:group style="position:absolute;left:2769;top:-1146;width:7936;height:572" coordorigin="2769,-1146" coordsize="7936,572">
              <v:shape style="position:absolute;left:2769;top:-1146;width:7936;height:572" coordorigin="2769,-1146" coordsize="7936,572" path="m2769,-575l10704,-575,10704,-1146,2769,-1146,2769,-575xe" filled="false" stroked="true" strokeweight=".371318pt" strokecolor="#000000">
                <v:path arrowok="t"/>
              </v:shape>
            </v:group>
            <v:group style="position:absolute;left:2570;top:-655;width:57;height:2" coordorigin="2570,-655" coordsize="57,2">
              <v:shape style="position:absolute;left:2570;top:-655;width:57;height:2" coordorigin="2570,-655" coordsize="57,0" path="m2626,-655l2570,-655e" filled="false" stroked="true" strokeweight=".371318pt" strokecolor="#000000">
                <v:path arrowok="t"/>
              </v:shape>
            </v:group>
            <v:group style="position:absolute;left:2570;top:-751;width:57;height:2" coordorigin="2570,-751" coordsize="57,2">
              <v:shape style="position:absolute;left:2570;top:-751;width:57;height:2" coordorigin="2570,-751" coordsize="57,0" path="m2626,-751l2570,-751e" filled="false" stroked="true" strokeweight=".371318pt" strokecolor="#000000">
                <v:path arrowok="t"/>
              </v:shape>
            </v:group>
            <v:group style="position:absolute;left:2570;top:-847;width:57;height:2" coordorigin="2570,-847" coordsize="57,2">
              <v:shape style="position:absolute;left:2570;top:-847;width:57;height:2" coordorigin="2570,-847" coordsize="57,0" path="m2626,-847l2570,-847e" filled="false" stroked="true" strokeweight=".371318pt" strokecolor="#000000">
                <v:path arrowok="t"/>
              </v:shape>
            </v:group>
            <v:group style="position:absolute;left:2570;top:-943;width:57;height:2" coordorigin="2570,-943" coordsize="57,2">
              <v:shape style="position:absolute;left:2570;top:-943;width:57;height:2" coordorigin="2570,-943" coordsize="57,0" path="m2626,-943l2570,-943e" filled="false" stroked="true" strokeweight=".371318pt" strokecolor="#000000">
                <v:path arrowok="t"/>
              </v:shape>
            </v:group>
            <v:group style="position:absolute;left:2570;top:-1039;width:57;height:2" coordorigin="2570,-1039" coordsize="57,2">
              <v:shape style="position:absolute;left:2570;top:-1039;width:57;height:2" coordorigin="2570,-1039" coordsize="57,0" path="m2626,-1039l2570,-1039e" filled="false" stroked="true" strokeweight=".371318pt" strokecolor="#000000">
                <v:path arrowok="t"/>
              </v:shape>
            </v:group>
            <v:group style="position:absolute;left:2570;top:-1135;width:57;height:2" coordorigin="2570,-1135" coordsize="57,2">
              <v:shape style="position:absolute;left:2570;top:-1135;width:57;height:2" coordorigin="2570,-1135" coordsize="57,0" path="m2626,-1135l2570,-1135e" filled="false" stroked="true" strokeweight=".371318pt" strokecolor="#000000">
                <v:path arrowok="t"/>
              </v:shape>
            </v:group>
            <v:group style="position:absolute;left:2626;top:-1146;width:143;height:572" coordorigin="2626,-1146" coordsize="143,572">
              <v:shape style="position:absolute;left:2626;top:-1146;width:143;height:572" coordorigin="2626,-1146" coordsize="143,572" path="m2626,-575l2769,-575,2769,-1146,2626,-1146,2626,-575xe" filled="true" fillcolor="#87ceeb" stroked="false">
                <v:path arrowok="t"/>
                <v:fill type="solid"/>
              </v:shape>
            </v:group>
            <v:group style="position:absolute;left:2626;top:-1146;width:143;height:572" coordorigin="2626,-1146" coordsize="143,572">
              <v:shape style="position:absolute;left:2626;top:-1146;width:143;height:572" coordorigin="2626,-1146" coordsize="143,572" path="m2626,-575l2769,-575,2769,-1146,2626,-1146,2626,-575xe" filled="false" stroked="true" strokeweight=".371318pt" strokecolor="#000000">
                <v:path arrowok="t"/>
              </v:shape>
            </v:group>
            <v:group style="position:absolute;left:2570;top:-1201;width:57;height:2" coordorigin="2570,-1201" coordsize="57,2">
              <v:shape style="position:absolute;left:2570;top:-1201;width:57;height:2" coordorigin="2570,-1201" coordsize="57,0" path="m2626,-1201l2570,-1201e" filled="false" stroked="true" strokeweight=".371318pt" strokecolor="#000000">
                <v:path arrowok="t"/>
              </v:shape>
            </v:group>
            <v:group style="position:absolute;left:3256;top:-1682;width:6961;height:502" coordorigin="3256,-1682" coordsize="6961,502">
              <v:shape style="position:absolute;left:3256;top:-1682;width:6961;height:502" coordorigin="3256,-1682" coordsize="6961,502" path="m3256,-1466l3263,-1362,3270,-1335,3277,-1359,3284,-1314,3291,-1377,3298,-1424,3305,-1404,3312,-1255,3319,-1281,3326,-1268,3333,-1449,3339,-1271,3347,-1304,3353,-1357,3360,-1303,3367,-1325,3374,-1343,3381,-1540,3388,-1289,3395,-1317,3402,-1383,3409,-1413,3416,-1296,3423,-1324,3430,-1410,3437,-1542,3444,-1323,3451,-1289,3458,-1451,3465,-1358,3472,-1292,3479,-1343,3486,-1309,3493,-1368,3500,-1318,3507,-1342,3514,-1432,3521,-1370,3528,-1342,3535,-1518,3542,-1240,3549,-1524,3556,-1285,3562,-1392,3569,-1436,3576,-1454,3583,-1300,3590,-1273,3597,-1321,3604,-1329,3611,-1357,3618,-1368,3625,-1272,3632,-1321,3639,-1405,3646,-1445,3653,-1281,3660,-1222,3667,-1223,3674,-1385,3681,-1262,3688,-1335,3695,-1356,3702,-1266,3709,-1324,3716,-1222,3723,-1398,3730,-1425,3737,-1375,3744,-1373,3751,-1315,3758,-1299,3765,-1321,3772,-1414,3778,-1279,3785,-1343,3792,-1397,3799,-1408,3806,-1368,3813,-1337,3820,-1259,3827,-1323,3834,-1289,3841,-1239,3848,-1568,3855,-1352,3862,-1295,3869,-1364,3876,-1419,3883,-1489,3890,-1288,3897,-1355,3904,-1377,3911,-1261,3918,-1432,3925,-1572,3932,-1297,3939,-1394,3946,-1384,3953,-1343,3960,-1378,3967,-1303,3974,-1382,3981,-1415,3988,-1379,3994,-1272,4001,-1314,4008,-1373,4015,-1282,4022,-1293,4029,-1217,4036,-1265,4043,-1295,4050,-1303,4057,-1248,4064,-1334,4071,-1340,4078,-1311,4085,-1432,4092,-1233,4099,-1289,4106,-1368,4113,-1343,4120,-1338,4127,-1321,4134,-1388,4141,-1338,4148,-1390,4155,-1366,4162,-1332,4169,-1364,4176,-1282,4183,-1380,4190,-1399,4197,-1367,4204,-1376,4210,-1358,4217,-1258,4224,-1449,4231,-1265,4238,-1273,4245,-1363,4252,-1217,4259,-1298,4266,-1361,4273,-1383,4280,-1338,4287,-1427,4294,-1259,4301,-1260,4308,-1504,4315,-1297,4322,-1354,4329,-1423,4336,-1438,4343,-1335,4350,-1317,4357,-1555,4364,-1336,4371,-1466,4378,-1433,4385,-1464,4392,-1342,4399,-1317,4406,-1307,4413,-1374,4419,-1274,4427,-1394,4433,-1258,4440,-1396,4447,-1308,4454,-1396,4461,-1288,4468,-1262,4475,-1300,4482,-1227,4489,-1492,4496,-1433,4503,-1319,4510,-1356,4517,-1374,4524,-1387,4531,-1325,4538,-1371,4545,-1374,4552,-1223,4559,-1237,4566,-1388,4573,-1421,4580,-1353,4587,-1302,4594,-1281,4601,-1296,4608,-1293,4615,-1443,4622,-1336,4629,-1340,4636,-1450,4642,-1310,4649,-1371,4656,-1414,4663,-1314,4670,-1340,4677,-1314,4684,-1332,4691,-1271,4698,-1343,4705,-1303,4712,-1353,4719,-1557,4726,-1537,4733,-1306,4740,-1292,4747,-1305,4754,-1465,4761,-1334,4768,-1419,4775,-1524,4782,-1465,4789,-1219,4796,-1388,4803,-1369,4810,-1295,4817,-1390,4824,-1345,4831,-1390,4838,-1347,4845,-1364,4851,-1461,4859,-1255,4865,-1369,4872,-1374,4879,-1381,4886,-1300,4893,-1351,4900,-1385,4907,-1328,4914,-1288,4921,-1461,4928,-1325,4935,-1289,4942,-1375,4949,-1235,4956,-1236,4963,-1377,4970,-1402,4977,-1331,4984,-1301,4991,-1277,4998,-1261,5005,-1300,5012,-1221,5019,-1259,5026,-1271,5033,-1358,5040,-1418,5047,-1396,5054,-1270,5061,-1260,5068,-1368,5074,-1344,5082,-1313,5088,-1362,5095,-1409,5102,-1334,5109,-1412,5116,-1301,5123,-1414,5130,-1387,5137,-1402,5144,-1269,5151,-1373,5158,-1370,5165,-1333,5172,-1303,5179,-1420,5186,-1347,5193,-1340,5200,-1325,5207,-1361,5214,-1331,5221,-1284,5228,-1310,5235,-1346,5242,-1333,5249,-1314,5256,-1386,5263,-1435,5270,-1560,5277,-1377,5284,-1391,5291,-1401,5297,-1281,5304,-1329,5311,-1232,5318,-1351,5325,-1338,5332,-1313,5339,-1416,5346,-1306,5353,-1210,5360,-1309,5367,-1346,5374,-1210,5381,-1308,5388,-1345,5395,-1393,5402,-1285,5409,-1361,5416,-1425,5423,-1293,5430,-1313,5437,-1313,5444,-1395,5451,-1367,5458,-1323,5465,-1334,5472,-1377,5479,-1336,5486,-1306,5493,-1376,5500,-1522,5506,-1441,5514,-1367,5520,-1261,5527,-1276,5534,-1366,5541,-1292,5548,-1275,5555,-1385,5562,-1248,5569,-1343,5576,-1561,5583,-1373,5590,-1338,5597,-1462,5604,-1413,5611,-1264,5618,-1354,5625,-1351,5632,-1420,5639,-1365,5646,-1304,5653,-1287,5660,-1342,5667,-1281,5674,-1299,5681,-1253,5688,-1416,5695,-1421,5702,-1245,5709,-1381,5716,-1325,5723,-1419,5729,-1343,5736,-1328,5743,-1416,5750,-1352,5757,-1274,5764,-1464,5771,-1362,5778,-1280,5785,-1345,5792,-1309,5799,-1285,5806,-1483,5813,-1344,5820,-1372,5827,-1288,5834,-1363,5841,-1283,5848,-1355,5855,-1366,5862,-1370,5869,-1273,5876,-1293,5883,-1377,5890,-1321,5897,-1410,5904,-1270,5911,-1599,5918,-1454,5925,-1422,5932,-1336,5939,-1417,5945,-1275,5952,-1324,5959,-1432,5966,-1481,5973,-1385,5980,-1352,5987,-1381,5994,-1242,6001,-1388,6008,-1320,6015,-1409,6022,-1313,6029,-1343,6036,-1321,6043,-1399,6050,-1327,6057,-1244,6064,-1357,6071,-1252,6078,-1192,6085,-1334,6092,-1422,6099,-1274,6106,-1390,6113,-1520,6120,-1314,6127,-1422,6134,-1415,6141,-1394,6148,-1432,6155,-1323,6162,-1201,6168,-1341,6175,-1305,6182,-1434,6189,-1396,6196,-1379,6203,-1404,6210,-1274,6217,-1473,6224,-1287,6231,-1338,6238,-1281,6245,-1230,6252,-1259,6259,-1394,6266,-1379,6273,-1297,6280,-1218,6287,-1297,6294,-1407,6301,-1484,6308,-1335,6315,-1323,6322,-1286,6329,-1396,6336,-1381,6343,-1462,6350,-1288,6357,-1307,6364,-1224,6371,-1502,6377,-1397,6384,-1249,6391,-1294,6398,-1348,6405,-1455,6412,-1239,6419,-1303,6426,-1515,6433,-1374,6440,-1425,6447,-1434,6454,-1341,6461,-1292,6468,-1352,6475,-1390,6482,-1263,6489,-1231,6496,-1343,6503,-1265,6510,-1367,6517,-1360,6524,-1362,6531,-1347,6538,-1469,6545,-1278,6552,-1339,6559,-1346,6566,-1348,6573,-1302,6580,-1356,6586,-1350,6594,-1215,6600,-1343,6607,-1291,6614,-1341,6621,-1381,6628,-1476,6635,-1364,6642,-1437,6649,-1325,6656,-1389,6663,-1298,6670,-1247,6677,-1373,6684,-1412,6691,-1374,6698,-1241,6705,-1307,6712,-1362,6719,-1298,6726,-1295,6733,-1323,6740,-1503,6747,-1299,6754,-1339,6761,-1228,6768,-1336,6775,-1400,6782,-1463,6789,-1287,6796,-1243,6803,-1406,6809,-1423,6817,-1399,6823,-1454,6830,-1319,6837,-1350,6844,-1450,6851,-1386,6858,-1330,6865,-1250,6872,-1278,6879,-1402,6886,-1243,6893,-1228,6900,-1253,6907,-1338,6914,-1340,6921,-1503,6928,-1436,6935,-1419,6942,-1216,6949,-1353,6956,-1329,6963,-1308,6970,-1402,6977,-1333,6984,-1322,6991,-1486,6998,-1396,7005,-1283,7012,-1319,7019,-1326,7026,-1486,7032,-1441,7039,-1495,7046,-1253,7053,-1401,7060,-1378,7067,-1514,7074,-1232,7081,-1289,7088,-1254,7095,-1313,7102,-1440,7109,-1430,7116,-1326,7123,-1334,7130,-1451,7137,-1470,7144,-1356,7151,-1303,7158,-1349,7165,-1298,7172,-1259,7179,-1384,7186,-1282,7193,-1270,7200,-1373,7207,-1275,7214,-1401,7221,-1359,7228,-1303,7235,-1311,7241,-1318,7249,-1390,7255,-1270,7262,-1377,7269,-1435,7276,-1387,7283,-1376,7290,-1403,7297,-1438,7304,-1383,7311,-1280,7318,-1350,7325,-1485,7332,-1422,7339,-1301,7346,-1414,7353,-1334,7360,-1413,7367,-1442,7374,-1325,7381,-1290,7388,-1384,7395,-1273,7402,-1322,7409,-1337,7416,-1419,7423,-1228,7430,-1301,7437,-1240,7444,-1361,7451,-1348,7458,-1271,7464,-1270,7471,-1366,7478,-1372,7485,-1401,7492,-1301,7499,-1462,7506,-1377,7513,-1325,7520,-1314,7527,-1235,7534,-1278,7541,-1356,7548,-1378,7555,-1393,7562,-1317,7569,-1249,7576,-1321,7583,-1321,7590,-1430,7597,-1303,7604,-1295,7611,-1444,7618,-1372,7625,-1305,7632,-1296,7639,-1506,7646,-1357,7653,-1281,7660,-1352,7667,-1300,7674,-1305,7680,-1502,7687,-1315,7694,-1343,7701,-1375,7708,-1371,7715,-1343,7722,-1396,7729,-1309,7736,-1435,7743,-1469,7750,-1471,7757,-1353,7764,-1310,7771,-1212,7778,-1321,7785,-1327,7792,-1268,7799,-1450,7806,-1298,7813,-1291,7820,-1322,7827,-1323,7834,-1345,7841,-1266,7848,-1399,7855,-1509,7862,-1331,7869,-1252,7876,-1298,7883,-1356,7890,-1347,7896,-1350,7903,-1181,7910,-1341,7917,-1375,7924,-1279,7931,-1240,7938,-1308,7945,-1518,7952,-1419,7959,-1319,7966,-1311,7973,-1314,7980,-1534,7987,-1254,7994,-1247,8001,-1254,8008,-1441,8015,-1249,8022,-1393,8029,-1365,8036,-1412,8043,-1343,8050,-1364,8057,-1316,8064,-1260,8071,-1301,8078,-1446,8085,-1523,8092,-1312,8099,-1315,8106,-1279,8112,-1403,8119,-1348,8126,-1415,8133,-1414,8140,-1310,8147,-1538,8154,-1354,8161,-1273,8168,-1400,8175,-1321,8182,-1443,8189,-1228,8196,-1297,8203,-1396,8210,-1336,8217,-1193,8224,-1409,8231,-1331,8238,-1352,8245,-1342,8252,-1324,8259,-1334,8266,-1283,8273,-1336,8280,-1432,8287,-1384,8294,-1327,8301,-1314,8308,-1294,8315,-1263,8321,-1328,8329,-1396,8335,-1454,8342,-1350,8349,-1331,8356,-1313,8363,-1383,8370,-1295,8377,-1295,8384,-1228,8391,-1312,8398,-1288,8405,-1434,8412,-1286,8419,-1268,8426,-1271,8433,-1267,8440,-1401,8447,-1318,8454,-1391,8461,-1406,8468,-1390,8475,-1339,8482,-1310,8489,-1355,8496,-1358,8503,-1440,8510,-1369,8517,-1314,8524,-1256,8531,-1331,8538,-1231,8544,-1499,8552,-1359,8558,-1320,8565,-1254,8572,-1323,8579,-1354,8586,-1406,8593,-1279,8600,-1335,8607,-1246,8614,-1381,8621,-1449,8628,-1359,8635,-1358,8642,-1352,8649,-1338,8656,-1344,8663,-1295,8670,-1266,8677,-1322,8684,-1352,8691,-1250,8698,-1381,8705,-1297,8712,-1332,8719,-1344,8726,-1219,8733,-1341,8740,-1246,8747,-1319,8753,-1379,8761,-1256,8767,-1562,8774,-1308,8781,-1257,8788,-1371,8795,-1412,8802,-1489,8809,-1476,8816,-1313,8823,-1338,8830,-1369,8837,-1509,8844,-1327,8851,-1329,8858,-1262,8865,-1263,8872,-1237,8879,-1395,8886,-1386,8893,-1301,8900,-1310,8907,-1292,8914,-1327,8921,-1250,8928,-1282,8935,-1299,8942,-1363,8949,-1403,8956,-1277,8963,-1349,8970,-1424,8976,-1429,8984,-1387,8990,-1230,8997,-1322,9004,-1421,9011,-1244,9018,-1289,9025,-1331,9032,-1357,9039,-1448,9046,-1241,9053,-1294,9060,-1293,9067,-1272,9074,-1322,9081,-1347,9088,-1372,9095,-1245,9102,-1255,9109,-1341,9116,-1371,9123,-1397,9130,-1285,9137,-1438,9144,-1204,9151,-1428,9158,-1238,9165,-1281,9172,-1404,9179,-1232,9186,-1306,9193,-1319,9199,-1448,9206,-1452,9213,-1390,9220,-1346,9227,-1342,9234,-1367,9241,-1281,9248,-1302,9255,-1348,9262,-1290,9269,-1523,9276,-1203,9283,-1446,9290,-1333,9297,-1436,9304,-1411,9311,-1358,9318,-1393,9325,-1495,9332,-1356,9339,-1297,9346,-1270,9353,-1386,9360,-1330,9367,-1258,9374,-1321,9381,-1488,9388,-1351,9395,-1323,9402,-1391,9409,-1497,9416,-1352,9422,-1281,9429,-1269,9436,-1459,9443,-1263,9450,-1282,9457,-1410,9464,-1344,9471,-1365,9478,-1311,9485,-1249,9492,-1344,9499,-1372,9506,-1282,9513,-1377,9520,-1259,9527,-1397,9534,-1341,9541,-1392,9548,-1485,9555,-1261,9562,-1369,9569,-1390,9576,-1299,9583,-1264,9590,-1285,9597,-1251,9604,-1438,9611,-1288,9618,-1257,9625,-1325,9631,-1330,9638,-1344,9645,-1341,9652,-1437,9659,-1347,9666,-1405,9673,-1261,9680,-1420,9687,-1284,9694,-1319,9701,-1472,9708,-1391,9715,-1472,9722,-1307,9729,-1258,9736,-1372,9743,-1264,9750,-1374,9757,-1418,9764,-1373,9771,-1391,9778,-1435,9785,-1251,9792,-1497,9799,-1682,9806,-1275,9813,-1340,9820,-1274,9827,-1372,9834,-1346,9841,-1346,9847,-1298,9854,-1353,9861,-1383,9868,-1350,9875,-1290,9882,-1299,9889,-1349,9896,-1295,9903,-1350,9910,-1338,9917,-1208,9924,-1392,9931,-1385,9938,-1301,9945,-1264,9952,-1302,9959,-1422,9966,-1279,9973,-1391,9980,-1404,9987,-1335,9994,-1300,10001,-1374,10008,-1342,10015,-1278,10022,-1326,10029,-1459,10036,-1256,10043,-1426,10050,-1245,10057,-1433,10064,-1319,10070,-1271,10077,-1283,10084,-1339,10091,-1369,10098,-1295,10105,-1316,10112,-1303,10119,-1356,10126,-1302,10133,-1247,10140,-1399,10147,-1276,10154,-1275,10161,-1502,10168,-1294,10175,-1362,10182,-1219,10189,-1379,10196,-1425,10203,-1284,10210,-1290,10217,-1350e" filled="false" stroked="true" strokeweight=".371318pt" strokecolor="#0080ff">
                <v:path arrowok="t"/>
              </v:shape>
            </v:group>
            <v:group style="position:absolute;left:3256;top:-1653;width:6961;height:456" coordorigin="3256,-1653" coordsize="6961,456">
              <v:shape style="position:absolute;left:3256;top:-1653;width:6961;height:456" coordorigin="3256,-1653" coordsize="6961,456" path="m3256,-1277l3263,-1357,3270,-1449,3277,-1487,3284,-1297,3291,-1357,3298,-1343,3305,-1233,3312,-1334,3319,-1272,3326,-1413,3333,-1368,3339,-1412,3347,-1368,3353,-1283,3360,-1232,3367,-1367,3374,-1430,3381,-1301,3388,-1235,3395,-1289,3402,-1400,3409,-1323,3416,-1393,3423,-1416,3430,-1615,3437,-1281,3444,-1398,3451,-1313,3458,-1253,3465,-1374,3472,-1406,3479,-1443,3486,-1307,3493,-1361,3500,-1312,3507,-1343,3514,-1199,3521,-1439,3528,-1346,3535,-1283,3542,-1397,3549,-1331,3556,-1346,3562,-1348,3569,-1288,3576,-1359,3583,-1318,3590,-1468,3597,-1239,3604,-1353,3611,-1321,3618,-1280,3625,-1307,3632,-1239,3639,-1265,3646,-1481,3653,-1436,3660,-1357,3667,-1361,3674,-1312,3681,-1452,3688,-1396,3695,-1456,3702,-1264,3709,-1381,3716,-1244,3723,-1303,3730,-1333,3737,-1351,3744,-1269,3751,-1324,3758,-1315,3765,-1253,3772,-1412,3778,-1366,3785,-1339,3792,-1305,3799,-1425,3806,-1445,3813,-1364,3820,-1252,3827,-1420,3834,-1374,3841,-1341,3848,-1320,3855,-1295,3862,-1430,3869,-1448,3876,-1384,3883,-1422,3890,-1468,3897,-1310,3904,-1425,3911,-1385,3918,-1400,3925,-1496,3932,-1404,3939,-1399,3946,-1514,3953,-1328,3960,-1423,3967,-1361,3974,-1617,3981,-1351,3988,-1272,3994,-1298,4001,-1269,4008,-1376,4015,-1440,4022,-1466,4029,-1253,4036,-1341,4043,-1303,4050,-1244,4057,-1287,4064,-1450,4071,-1385,4078,-1384,4085,-1493,4092,-1378,4099,-1514,4106,-1424,4113,-1404,4120,-1314,4127,-1414,4134,-1256,4141,-1314,4148,-1405,4155,-1408,4162,-1256,4169,-1322,4176,-1266,4183,-1316,4190,-1302,4197,-1291,4204,-1345,4210,-1286,4217,-1258,4224,-1547,4231,-1363,4238,-1391,4245,-1251,4252,-1467,4259,-1199,4266,-1279,4273,-1280,4280,-1294,4287,-1475,4294,-1287,4301,-1393,4308,-1373,4315,-1344,4322,-1317,4329,-1328,4336,-1314,4343,-1390,4350,-1293,4357,-1337,4364,-1366,4371,-1217,4378,-1274,4385,-1419,4392,-1293,4399,-1321,4406,-1295,4413,-1406,4419,-1359,4427,-1365,4433,-1283,4440,-1353,4447,-1241,4454,-1360,4461,-1300,4468,-1246,4475,-1436,4482,-1391,4489,-1365,4496,-1529,4503,-1333,4510,-1341,4517,-1345,4524,-1383,4531,-1331,4538,-1391,4545,-1342,4552,-1294,4559,-1299,4566,-1312,4573,-1315,4580,-1265,4587,-1358,4594,-1279,4601,-1328,4608,-1308,4615,-1435,4622,-1343,4629,-1318,4636,-1345,4642,-1333,4649,-1261,4656,-1345,4663,-1320,4670,-1314,4677,-1294,4684,-1412,4691,-1344,4698,-1316,4705,-1482,4712,-1300,4719,-1392,4726,-1273,4733,-1327,4740,-1544,4747,-1415,4754,-1568,4761,-1627,4768,-1475,4775,-1324,4782,-1317,4789,-1392,4796,-1335,4803,-1300,4810,-1257,4817,-1475,4824,-1217,4831,-1356,4838,-1351,4845,-1261,4851,-1482,4859,-1272,4865,-1398,4872,-1313,4879,-1413,4886,-1354,4893,-1419,4900,-1304,4907,-1370,4914,-1215,4921,-1256,4928,-1395,4935,-1334,4942,-1228,4949,-1419,4956,-1306,4963,-1350,4970,-1352,4977,-1397,4984,-1338,4991,-1337,4998,-1300,5005,-1318,5012,-1362,5019,-1314,5026,-1218,5033,-1361,5040,-1452,5047,-1531,5054,-1472,5061,-1452,5068,-1653,5074,-1428,5082,-1402,5088,-1304,5095,-1316,5102,-1344,5109,-1294,5116,-1346,5123,-1491,5130,-1279,5137,-1433,5144,-1304,5151,-1338,5158,-1397,5165,-1285,5172,-1347,5179,-1336,5186,-1452,5193,-1286,5200,-1412,5207,-1387,5214,-1307,5221,-1356,5228,-1361,5235,-1313,5242,-1429,5249,-1388,5256,-1355,5263,-1308,5270,-1291,5277,-1272,5284,-1389,5291,-1444,5297,-1308,5304,-1353,5311,-1295,5318,-1417,5325,-1306,5332,-1399,5339,-1252,5346,-1356,5353,-1439,5360,-1439,5367,-1269,5374,-1371,5381,-1293,5388,-1343,5395,-1536,5402,-1503,5409,-1289,5416,-1305,5423,-1397,5430,-1304,5437,-1392,5444,-1266,5451,-1218,5458,-1311,5465,-1408,5472,-1454,5479,-1280,5486,-1329,5493,-1413,5500,-1331,5506,-1398,5514,-1382,5520,-1313,5527,-1363,5534,-1266,5541,-1340,5548,-1393,5555,-1447,5562,-1342,5569,-1364,5576,-1419,5583,-1343,5590,-1351,5597,-1381,5604,-1271,5611,-1285,5618,-1333,5625,-1420,5632,-1260,5639,-1333,5646,-1319,5653,-1347,5660,-1382,5667,-1298,5674,-1507,5681,-1312,5688,-1325,5695,-1406,5702,-1373,5709,-1312,5716,-1447,5723,-1301,5729,-1471,5736,-1434,5743,-1540,5750,-1255,5757,-1299,5764,-1334,5771,-1290,5778,-1355,5785,-1302,5792,-1311,5799,-1327,5806,-1245,5813,-1602,5820,-1290,5827,-1406,5834,-1447,5841,-1448,5848,-1427,5855,-1383,5862,-1370,5869,-1314,5876,-1225,5883,-1316,5890,-1303,5897,-1297,5904,-1271,5911,-1293,5918,-1338,5925,-1301,5932,-1531,5939,-1282,5945,-1335,5952,-1345,5959,-1247,5966,-1336,5973,-1337,5980,-1318,5987,-1405,5994,-1371,6001,-1257,6008,-1328,6015,-1446,6022,-1281,6029,-1390,6036,-1258,6043,-1450,6050,-1325,6057,-1227,6064,-1225,6071,-1433,6078,-1318,6085,-1395,6092,-1343,6099,-1373,6106,-1278,6113,-1383,6120,-1430,6127,-1294,6134,-1404,6141,-1433,6148,-1450,6155,-1354,6162,-1283,6168,-1287,6175,-1220,6182,-1317,6189,-1275,6196,-1374,6203,-1333,6210,-1494,6217,-1397,6224,-1441,6231,-1259,6238,-1488,6245,-1322,6252,-1298,6259,-1433,6266,-1306,6273,-1358,6280,-1367,6287,-1260,6294,-1456,6301,-1340,6308,-1314,6315,-1482,6322,-1326,6329,-1294,6336,-1307,6343,-1319,6350,-1345,6357,-1339,6364,-1223,6371,-1431,6377,-1378,6384,-1423,6391,-1263,6398,-1270,6405,-1301,6412,-1270,6419,-1290,6426,-1260,6433,-1197,6440,-1225,6447,-1316,6454,-1410,6461,-1356,6468,-1333,6475,-1328,6482,-1324,6489,-1253,6496,-1213,6503,-1284,6510,-1392,6517,-1332,6524,-1316,6531,-1423,6538,-1342,6545,-1350,6552,-1360,6559,-1363,6566,-1373,6573,-1215,6580,-1252,6586,-1303,6594,-1354,6600,-1388,6607,-1345,6614,-1291,6621,-1293,6628,-1364,6635,-1332,6642,-1499,6649,-1237,6656,-1342,6663,-1265,6670,-1304,6677,-1322,6684,-1393,6691,-1342,6698,-1319,6705,-1218,6712,-1275,6719,-1343,6726,-1290,6733,-1247,6740,-1462,6747,-1272,6754,-1326,6761,-1365,6768,-1280,6775,-1447,6782,-1331,6789,-1370,6796,-1316,6803,-1259,6809,-1299,6817,-1433,6823,-1368,6830,-1288,6837,-1294,6844,-1326,6851,-1369,6858,-1333,6865,-1344,6872,-1272,6879,-1397,6886,-1375,6893,-1228,6900,-1312,6907,-1425,6914,-1515,6921,-1345,6928,-1452,6935,-1282,6942,-1395,6949,-1394,6956,-1322,6963,-1242,6970,-1341,6977,-1372,6984,-1343,6991,-1234,6998,-1324,7005,-1402,7012,-1387,7019,-1300,7026,-1339,7032,-1289,7039,-1328,7046,-1408,7053,-1262,7060,-1502,7067,-1485,7074,-1469,7081,-1350,7088,-1320,7095,-1395,7102,-1329,7109,-1370,7116,-1374,7123,-1307,7130,-1304,7137,-1380,7144,-1299,7151,-1341,7158,-1382,7165,-1323,7172,-1267,7179,-1371,7186,-1361,7193,-1308,7200,-1371,7207,-1434,7214,-1473,7221,-1267,7228,-1272,7235,-1331,7241,-1347,7249,-1381,7255,-1401,7262,-1468,7269,-1322,7276,-1337,7283,-1283,7290,-1385,7297,-1342,7304,-1201,7311,-1443,7318,-1396,7325,-1232,7332,-1387,7339,-1325,7346,-1350,7353,-1325,7360,-1274,7367,-1432,7374,-1314,7381,-1329,7388,-1339,7395,-1390,7402,-1298,7409,-1313,7416,-1315,7423,-1343,7430,-1462,7437,-1408,7444,-1380,7451,-1531,7458,-1383,7464,-1428,7471,-1333,7478,-1231,7485,-1424,7492,-1226,7499,-1406,7506,-1327,7513,-1401,7520,-1347,7527,-1446,7534,-1287,7541,-1301,7548,-1496,7555,-1200,7562,-1344,7569,-1268,7576,-1370,7583,-1372,7590,-1253,7597,-1343,7604,-1212,7611,-1262,7618,-1298,7625,-1492,7632,-1246,7639,-1244,7646,-1535,7653,-1482,7660,-1347,7667,-1435,7674,-1397,7680,-1269,7687,-1290,7694,-1373,7701,-1299,7708,-1243,7715,-1339,7722,-1408,7729,-1382,7736,-1373,7743,-1346,7750,-1255,7757,-1341,7764,-1273,7771,-1264,7778,-1364,7785,-1560,7792,-1441,7799,-1386,7806,-1281,7813,-1292,7820,-1215,7827,-1378,7834,-1373,7841,-1267,7848,-1319,7855,-1303,7862,-1451,7869,-1409,7876,-1396,7883,-1344,7890,-1377,7896,-1326,7903,-1398,7910,-1385,7917,-1340,7924,-1398,7931,-1497,7938,-1402,7945,-1346,7952,-1346,7959,-1415,7966,-1244,7973,-1402,7980,-1370,7987,-1352,7994,-1330,8001,-1393,8008,-1250,8015,-1316,8022,-1372,8029,-1362,8036,-1291,8043,-1250,8050,-1294,8057,-1248,8064,-1370,8071,-1389,8078,-1401,8085,-1344,8092,-1356,8099,-1489,8106,-1389,8112,-1444,8119,-1372,8126,-1295,8133,-1293,8140,-1452,8147,-1312,8154,-1313,8161,-1333,8168,-1431,8175,-1450,8182,-1512,8189,-1403,8196,-1303,8203,-1329,8210,-1342,8217,-1359,8224,-1450,8231,-1286,8238,-1451,8245,-1415,8252,-1378,8259,-1541,8266,-1327,8273,-1268,8280,-1331,8287,-1296,8294,-1420,8301,-1275,8308,-1283,8315,-1454,8321,-1340,8329,-1381,8335,-1213,8342,-1398,8349,-1425,8356,-1274,8363,-1337,8370,-1411,8377,-1366,8384,-1499,8391,-1270,8398,-1439,8405,-1388,8412,-1343,8419,-1347,8426,-1292,8433,-1427,8440,-1380,8447,-1330,8454,-1378,8461,-1293,8468,-1307,8475,-1256,8482,-1372,8489,-1280,8496,-1243,8503,-1373,8510,-1363,8517,-1331,8524,-1445,8531,-1273,8538,-1237,8544,-1280,8552,-1405,8558,-1494,8565,-1422,8572,-1323,8579,-1373,8586,-1248,8593,-1351,8600,-1471,8607,-1387,8614,-1256,8621,-1282,8628,-1275,8635,-1310,8642,-1301,8649,-1275,8656,-1374,8663,-1342,8670,-1369,8677,-1330,8684,-1277,8691,-1221,8698,-1236,8705,-1410,8712,-1409,8719,-1412,8726,-1244,8733,-1417,8740,-1219,8747,-1238,8753,-1304,8761,-1447,8767,-1341,8774,-1210,8781,-1306,8788,-1379,8795,-1287,8802,-1430,8809,-1344,8816,-1420,8823,-1348,8830,-1409,8837,-1336,8844,-1259,8851,-1380,8858,-1303,8865,-1329,8872,-1382,8879,-1364,8886,-1328,8893,-1281,8900,-1358,8907,-1423,8914,-1341,8921,-1385,8928,-1296,8935,-1246,8942,-1429,8949,-1343,8956,-1315,8963,-1382,8970,-1346,8976,-1340,8984,-1269,8990,-1304,8997,-1369,9004,-1285,9011,-1390,9018,-1260,9025,-1396,9032,-1357,9039,-1401,9046,-1494,9053,-1427,9060,-1374,9067,-1369,9074,-1428,9081,-1271,9088,-1252,9095,-1242,9102,-1319,9109,-1323,9116,-1375,9123,-1543,9130,-1237,9137,-1281,9144,-1382,9151,-1357,9158,-1339,9165,-1350,9172,-1274,9179,-1351,9186,-1398,9193,-1280,9199,-1314,9206,-1374,9213,-1331,9220,-1376,9227,-1336,9234,-1297,9241,-1293,9248,-1448,9255,-1280,9262,-1355,9269,-1305,9276,-1266,9283,-1269,9290,-1324,9297,-1306,9304,-1319,9311,-1419,9318,-1236,9325,-1383,9332,-1336,9339,-1287,9346,-1299,9353,-1375,9360,-1578,9367,-1403,9374,-1301,9381,-1443,9388,-1331,9395,-1268,9402,-1345,9409,-1345,9416,-1326,9422,-1478,9429,-1461,9436,-1399,9443,-1460,9450,-1417,9457,-1430,9464,-1301,9471,-1384,9478,-1365,9485,-1425,9492,-1287,9499,-1271,9506,-1240,9513,-1267,9520,-1414,9527,-1453,9534,-1293,9541,-1250,9548,-1365,9555,-1327,9562,-1307,9569,-1282,9576,-1414,9583,-1397,9590,-1392,9597,-1337,9604,-1326,9611,-1385,9618,-1347,9625,-1213,9631,-1339,9638,-1386,9645,-1279,9652,-1378,9659,-1298,9666,-1421,9673,-1478,9680,-1310,9687,-1327,9694,-1337,9701,-1398,9708,-1465,9715,-1492,9722,-1347,9729,-1301,9736,-1371,9743,-1296,9750,-1293,9757,-1572,9764,-1450,9771,-1297,9778,-1316,9785,-1367,9792,-1341,9799,-1334,9806,-1361,9813,-1309,9820,-1535,9827,-1352,9834,-1309,9841,-1309,9847,-1335,9854,-1326,9861,-1275,9868,-1436,9875,-1354,9882,-1346,9889,-1451,9896,-1273,9903,-1424,9910,-1337,9917,-1381,9924,-1403,9931,-1361,9938,-1340,9945,-1290,9952,-1230,9959,-1309,9966,-1361,9973,-1291,9980,-1363,9987,-1374,9994,-1331,10001,-1287,10008,-1325,10015,-1472,10022,-1302,10029,-1274,10036,-1484,10043,-1386,10050,-1383,10057,-1280,10064,-1344,10070,-1341,10077,-1341,10084,-1337,10091,-1223,10098,-1304,10105,-1359,10112,-1283,10119,-1349,10126,-1326,10133,-1427,10140,-1301,10147,-1447,10154,-1367,10161,-1375,10168,-1305,10175,-1428,10182,-1479,10189,-1330,10196,-1341,10203,-1436,10210,-1258,10217,-1383e" filled="false" stroked="true" strokeweight=".371318pt" strokecolor="#ff00ff">
                <v:path arrowok="t"/>
              </v:shape>
            </v:group>
            <v:group style="position:absolute;left:3256;top:-1664;width:6961;height:478" coordorigin="3256,-1664" coordsize="6961,478">
              <v:shape style="position:absolute;left:3256;top:-1664;width:6961;height:478" coordorigin="3256,-1664" coordsize="6961,478" path="m3256,-1386l3263,-1330,3270,-1344,3277,-1308,3284,-1399,3291,-1258,3298,-1293,3305,-1289,3312,-1281,3319,-1259,3326,-1533,3333,-1519,3339,-1379,3347,-1482,3353,-1349,3360,-1340,3367,-1415,3374,-1404,3381,-1333,3388,-1354,3395,-1342,3402,-1354,3409,-1346,3416,-1295,3423,-1275,3430,-1360,3437,-1309,3444,-1405,3451,-1403,3458,-1407,3465,-1330,3472,-1387,3479,-1451,3486,-1360,3493,-1341,3500,-1383,3507,-1391,3514,-1344,3521,-1320,3528,-1454,3535,-1399,3542,-1408,3549,-1268,3556,-1255,3562,-1310,3569,-1332,3576,-1312,3583,-1352,3590,-1398,3597,-1336,3604,-1341,3611,-1275,3618,-1431,3625,-1378,3632,-1265,3639,-1289,3646,-1332,3653,-1267,3660,-1291,3667,-1378,3674,-1342,3681,-1274,3688,-1424,3695,-1511,3702,-1362,3709,-1367,3716,-1354,3723,-1275,3730,-1289,3737,-1360,3744,-1418,3751,-1274,3758,-1333,3765,-1249,3772,-1518,3778,-1353,3785,-1302,3792,-1454,3799,-1236,3806,-1285,3813,-1283,3820,-1255,3827,-1543,3834,-1488,3841,-1346,3848,-1283,3855,-1377,3862,-1384,3869,-1335,3876,-1344,3883,-1262,3890,-1290,3897,-1328,3904,-1377,3911,-1354,3918,-1347,3925,-1347,3932,-1339,3939,-1232,3946,-1281,3953,-1319,3960,-1367,3967,-1310,3974,-1346,3981,-1458,3988,-1318,3994,-1294,4001,-1272,4008,-1313,4015,-1380,4022,-1433,4029,-1271,4036,-1303,4043,-1490,4050,-1332,4057,-1321,4064,-1360,4071,-1322,4078,-1278,4085,-1424,4092,-1226,4099,-1398,4106,-1281,4113,-1563,4120,-1398,4127,-1315,4134,-1386,4141,-1343,4148,-1328,4155,-1358,4162,-1372,4169,-1343,4176,-1429,4183,-1362,4190,-1392,4197,-1358,4204,-1322,4210,-1343,4217,-1431,4224,-1577,4231,-1376,4238,-1287,4245,-1310,4252,-1269,4259,-1338,4266,-1390,4273,-1498,4280,-1325,4287,-1332,4294,-1277,4301,-1377,4308,-1526,4315,-1364,4322,-1378,4329,-1372,4336,-1442,4343,-1278,4350,-1221,4357,-1282,4364,-1318,4371,-1269,4378,-1347,4385,-1369,4392,-1391,4399,-1432,4406,-1376,4413,-1299,4419,-1286,4427,-1314,4433,-1410,4440,-1472,4447,-1412,4454,-1453,4461,-1268,4468,-1316,4475,-1390,4482,-1277,4489,-1344,4496,-1378,4503,-1435,4510,-1366,4517,-1274,4524,-1372,4531,-1386,4538,-1341,4545,-1265,4552,-1309,4559,-1324,4566,-1331,4573,-1380,4580,-1407,4587,-1302,4594,-1243,4601,-1271,4608,-1251,4615,-1375,4622,-1449,4629,-1322,4636,-1231,4642,-1348,4649,-1327,4656,-1335,4663,-1450,4670,-1301,4677,-1277,4684,-1306,4691,-1403,4698,-1391,4705,-1380,4712,-1324,4719,-1223,4726,-1428,4733,-1365,4740,-1431,4747,-1358,4754,-1390,4761,-1445,4768,-1350,4775,-1402,4782,-1260,4789,-1234,4796,-1440,4803,-1358,4810,-1309,4817,-1283,4824,-1370,4831,-1337,4838,-1377,4845,-1351,4851,-1522,4859,-1282,4865,-1324,4872,-1261,4879,-1302,4886,-1383,4893,-1244,4900,-1310,4907,-1414,4914,-1218,4921,-1327,4928,-1379,4935,-1317,4942,-1392,4949,-1290,4956,-1380,4963,-1430,4970,-1338,4977,-1380,4984,-1389,4991,-1300,4998,-1239,5005,-1302,5012,-1296,5019,-1312,5026,-1377,5033,-1339,5040,-1291,5047,-1375,5054,-1267,5061,-1327,5068,-1276,5074,-1284,5082,-1356,5088,-1304,5095,-1291,5102,-1284,5109,-1286,5116,-1374,5123,-1430,5130,-1419,5137,-1315,5144,-1382,5151,-1369,5158,-1347,5165,-1421,5172,-1333,5179,-1312,5186,-1375,5193,-1327,5200,-1344,5207,-1487,5214,-1396,5221,-1483,5228,-1430,5235,-1397,5242,-1370,5249,-1462,5256,-1454,5263,-1275,5270,-1327,5277,-1509,5284,-1497,5291,-1320,5297,-1324,5304,-1300,5311,-1329,5318,-1296,5325,-1358,5332,-1463,5339,-1360,5346,-1363,5353,-1367,5360,-1275,5367,-1291,5374,-1330,5381,-1276,5388,-1459,5395,-1377,5402,-1255,5409,-1270,5416,-1333,5423,-1295,5430,-1332,5437,-1285,5444,-1470,5451,-1380,5458,-1317,5465,-1354,5472,-1201,5479,-1464,5486,-1295,5493,-1423,5500,-1496,5506,-1220,5514,-1323,5520,-1332,5527,-1331,5534,-1373,5541,-1319,5548,-1296,5555,-1348,5562,-1332,5569,-1286,5576,-1345,5583,-1393,5590,-1536,5597,-1306,5604,-1503,5611,-1398,5618,-1464,5625,-1289,5632,-1229,5639,-1311,5646,-1338,5653,-1319,5660,-1326,5667,-1263,5674,-1366,5681,-1485,5688,-1308,5695,-1371,5702,-1404,5709,-1460,5716,-1407,5723,-1422,5729,-1333,5736,-1256,5743,-1206,5750,-1563,5757,-1330,5764,-1353,5771,-1368,5778,-1288,5785,-1427,5792,-1231,5799,-1211,5806,-1468,5813,-1347,5820,-1279,5827,-1366,5834,-1283,5841,-1360,5848,-1295,5855,-1370,5862,-1358,5869,-1325,5876,-1379,5883,-1333,5890,-1218,5897,-1363,5904,-1406,5911,-1254,5918,-1243,5925,-1322,5932,-1252,5939,-1360,5945,-1303,5952,-1274,5959,-1476,5966,-1288,5973,-1446,5980,-1346,5987,-1306,5994,-1282,6001,-1350,6008,-1404,6015,-1402,6022,-1356,6029,-1332,6036,-1261,6043,-1359,6050,-1417,6057,-1371,6064,-1309,6071,-1251,6078,-1415,6085,-1293,6092,-1269,6099,-1340,6106,-1381,6113,-1342,6120,-1424,6127,-1402,6134,-1329,6141,-1230,6148,-1389,6155,-1292,6162,-1353,6168,-1397,6175,-1380,6182,-1349,6189,-1355,6196,-1424,6203,-1351,6210,-1453,6217,-1381,6224,-1300,6231,-1246,6238,-1374,6245,-1387,6252,-1391,6259,-1405,6266,-1280,6273,-1287,6280,-1396,6287,-1269,6294,-1323,6301,-1363,6308,-1416,6315,-1289,6322,-1276,6329,-1332,6336,-1400,6343,-1371,6350,-1288,6357,-1365,6364,-1301,6371,-1390,6377,-1403,6384,-1303,6391,-1317,6398,-1292,6405,-1251,6412,-1410,6419,-1247,6426,-1295,6433,-1409,6440,-1296,6447,-1403,6454,-1360,6461,-1378,6468,-1421,6475,-1272,6482,-1345,6489,-1312,6496,-1275,6503,-1253,6510,-1420,6517,-1427,6524,-1432,6531,-1336,6538,-1350,6545,-1274,6552,-1282,6559,-1314,6566,-1365,6573,-1404,6580,-1397,6586,-1332,6594,-1346,6600,-1344,6607,-1312,6614,-1308,6621,-1385,6628,-1411,6635,-1423,6642,-1287,6649,-1272,6656,-1273,6663,-1318,6670,-1557,6677,-1277,6684,-1438,6691,-1334,6698,-1488,6705,-1325,6712,-1347,6719,-1366,6726,-1295,6733,-1263,6740,-1583,6747,-1247,6754,-1273,6761,-1293,6768,-1251,6775,-1416,6782,-1321,6789,-1325,6796,-1345,6803,-1221,6809,-1407,6817,-1371,6823,-1266,6830,-1254,6837,-1350,6844,-1290,6851,-1664,6858,-1276,6865,-1324,6872,-1374,6879,-1396,6886,-1374,6893,-1319,6900,-1369,6907,-1348,6914,-1348,6921,-1425,6928,-1400,6935,-1322,6942,-1415,6949,-1367,6956,-1577,6963,-1479,6970,-1299,6977,-1520,6984,-1367,6991,-1260,6998,-1300,7005,-1370,7012,-1324,7019,-1439,7026,-1492,7032,-1286,7039,-1359,7046,-1363,7053,-1263,7060,-1399,7067,-1292,7074,-1338,7081,-1279,7088,-1289,7095,-1363,7102,-1433,7109,-1350,7116,-1362,7123,-1393,7130,-1308,7137,-1253,7144,-1492,7151,-1377,7158,-1330,7165,-1347,7172,-1324,7179,-1403,7186,-1321,7193,-1204,7200,-1366,7207,-1279,7214,-1331,7221,-1247,7228,-1308,7235,-1322,7241,-1322,7249,-1392,7255,-1316,7262,-1513,7269,-1369,7276,-1270,7283,-1474,7290,-1474,7297,-1341,7304,-1445,7311,-1236,7318,-1484,7325,-1309,7332,-1487,7339,-1405,7346,-1298,7353,-1319,7360,-1321,7367,-1328,7374,-1516,7381,-1392,7388,-1416,7395,-1414,7402,-1420,7409,-1379,7416,-1400,7423,-1353,7430,-1438,7437,-1466,7444,-1353,7451,-1387,7458,-1282,7464,-1186,7471,-1369,7478,-1469,7485,-1314,7492,-1339,7499,-1347,7506,-1404,7513,-1250,7520,-1258,7527,-1384,7534,-1400,7541,-1540,7548,-1240,7555,-1363,7562,-1326,7569,-1260,7576,-1356,7583,-1408,7590,-1283,7597,-1304,7604,-1240,7611,-1291,7618,-1395,7625,-1310,7632,-1338,7639,-1338,7646,-1424,7653,-1391,7660,-1394,7667,-1307,7674,-1370,7680,-1348,7687,-1411,7694,-1297,7701,-1410,7708,-1382,7715,-1241,7722,-1360,7729,-1342,7736,-1299,7743,-1462,7750,-1514,7757,-1339,7764,-1571,7771,-1300,7778,-1344,7785,-1311,7792,-1369,7799,-1368,7806,-1269,7813,-1379,7820,-1379,7827,-1411,7834,-1355,7841,-1456,7848,-1440,7855,-1285,7862,-1399,7869,-1238,7876,-1363,7883,-1347,7890,-1322,7896,-1344,7903,-1331,7910,-1381,7917,-1226,7924,-1252,7931,-1391,7938,-1456,7945,-1328,7952,-1371,7959,-1278,7966,-1419,7973,-1293,7980,-1395,7987,-1237,7994,-1303,8001,-1413,8008,-1346,8015,-1409,8022,-1317,8029,-1341,8036,-1336,8043,-1303,8050,-1365,8057,-1372,8064,-1440,8071,-1319,8078,-1311,8085,-1373,8092,-1402,8099,-1273,8106,-1405,8112,-1253,8119,-1404,8126,-1291,8133,-1289,8140,-1285,8147,-1343,8154,-1425,8161,-1419,8168,-1369,8175,-1426,8182,-1314,8189,-1322,8196,-1247,8203,-1331,8210,-1380,8217,-1395,8224,-1301,8231,-1322,8238,-1388,8245,-1389,8252,-1307,8259,-1397,8266,-1271,8273,-1411,8280,-1341,8287,-1360,8294,-1367,8301,-1289,8308,-1417,8315,-1420,8321,-1364,8329,-1393,8335,-1380,8342,-1525,8349,-1338,8356,-1374,8363,-1361,8370,-1529,8377,-1439,8384,-1382,8391,-1256,8398,-1269,8405,-1250,8412,-1508,8419,-1453,8426,-1387,8433,-1391,8440,-1315,8447,-1395,8454,-1377,8461,-1298,8468,-1390,8475,-1292,8482,-1307,8489,-1242,8496,-1215,8503,-1271,8510,-1360,8517,-1352,8524,-1380,8531,-1377,8538,-1249,8544,-1207,8552,-1354,8558,-1344,8565,-1453,8572,-1430,8579,-1366,8586,-1424,8593,-1436,8600,-1244,8607,-1272,8614,-1242,8621,-1349,8628,-1231,8635,-1270,8642,-1360,8649,-1374,8656,-1234,8663,-1301,8670,-1372,8677,-1285,8684,-1357,8691,-1252,8698,-1427,8705,-1235,8712,-1426,8719,-1328,8726,-1356,8733,-1313,8740,-1405,8747,-1354,8753,-1442,8761,-1310,8767,-1283,8774,-1364,8781,-1307,8788,-1464,8795,-1339,8802,-1319,8809,-1322,8816,-1391,8823,-1523,8830,-1350,8837,-1385,8844,-1290,8851,-1346,8858,-1370,8865,-1464,8872,-1317,8879,-1220,8886,-1321,8893,-1320,8900,-1292,8907,-1369,8914,-1405,8921,-1281,8928,-1285,8935,-1289,8942,-1285,8949,-1356,8956,-1335,8963,-1404,8970,-1353,8976,-1291,8984,-1253,8990,-1302,8997,-1397,9004,-1449,9011,-1417,9018,-1351,9025,-1319,9032,-1436,9039,-1363,9046,-1369,9053,-1349,9060,-1308,9067,-1327,9074,-1500,9081,-1342,9088,-1251,9095,-1437,9102,-1301,9109,-1252,9116,-1343,9123,-1340,9130,-1421,9137,-1356,9144,-1354,9151,-1397,9158,-1342,9165,-1378,9172,-1453,9179,-1284,9186,-1340,9193,-1378,9199,-1330,9206,-1457,9213,-1442,9220,-1331,9227,-1443,9234,-1327,9241,-1464,9248,-1434,9255,-1357,9262,-1331,9269,-1335,9276,-1397,9283,-1400,9290,-1356,9297,-1361,9304,-1292,9311,-1294,9318,-1448,9325,-1277,9332,-1323,9339,-1338,9346,-1411,9353,-1377,9360,-1414,9367,-1257,9374,-1282,9381,-1229,9388,-1455,9395,-1271,9402,-1294,9409,-1385,9416,-1436,9422,-1300,9429,-1393,9436,-1338,9443,-1348,9450,-1339,9457,-1306,9464,-1405,9471,-1406,9478,-1359,9485,-1396,9492,-1327,9499,-1309,9506,-1506,9513,-1351,9520,-1263,9527,-1478,9534,-1336,9541,-1343,9548,-1240,9555,-1378,9562,-1353,9569,-1500,9576,-1277,9583,-1226,9590,-1254,9597,-1331,9604,-1325,9611,-1325,9618,-1225,9625,-1350,9631,-1282,9638,-1403,9645,-1339,9652,-1415,9659,-1341,9666,-1281,9673,-1342,9680,-1322,9687,-1359,9694,-1355,9701,-1487,9708,-1376,9715,-1309,9722,-1189,9729,-1317,9736,-1404,9743,-1250,9750,-1534,9757,-1229,9764,-1440,9771,-1313,9778,-1367,9785,-1308,9792,-1360,9799,-1340,9806,-1272,9813,-1310,9820,-1354,9827,-1350,9834,-1300,9841,-1228,9847,-1297,9854,-1293,9861,-1279,9868,-1617,9875,-1352,9882,-1275,9889,-1222,9896,-1266,9903,-1289,9910,-1354,9917,-1455,9924,-1366,9931,-1315,9938,-1317,9945,-1367,9952,-1287,9959,-1415,9966,-1247,9973,-1318,9980,-1265,9987,-1275,9994,-1397,10001,-1248,10008,-1256,10015,-1454,10022,-1333,10029,-1295,10036,-1279,10043,-1414,10050,-1408,10057,-1294,10064,-1394,10070,-1418,10077,-1247,10084,-1351,10091,-1422,10098,-1472,10105,-1392,10112,-1296,10119,-1324,10126,-1372,10133,-1341,10140,-1371,10147,-1403,10154,-1459,10161,-1276,10168,-1449,10175,-1343,10182,-1347,10189,-1298,10196,-1434,10203,-1402,10210,-1287,10217,-1278e" filled="false" stroked="true" strokeweight=".371318pt" strokecolor="#006400">
                <v:path arrowok="t"/>
              </v:shape>
            </v:group>
            <v:group style="position:absolute;left:2769;top:-1717;width:7936;height:572" coordorigin="2769,-1717" coordsize="7936,572">
              <v:shape style="position:absolute;left:2769;top:-1717;width:7936;height:572" coordorigin="2769,-1717" coordsize="7936,572" path="m2769,-1146l10704,-1146,10704,-1717,2769,-1717,2769,-1146xe" filled="false" stroked="true" strokeweight=".371318pt" strokecolor="#000000">
                <v:path arrowok="t"/>
              </v:shape>
            </v:group>
            <v:group style="position:absolute;left:2570;top:-1303;width:57;height:2" coordorigin="2570,-1303" coordsize="57,2">
              <v:shape style="position:absolute;left:2570;top:-1303;width:57;height:2" coordorigin="2570,-1303" coordsize="57,0" path="m2626,-1303l2570,-1303e" filled="false" stroked="true" strokeweight=".371318pt" strokecolor="#000000">
                <v:path arrowok="t"/>
              </v:shape>
            </v:group>
            <v:group style="position:absolute;left:2570;top:-1405;width:57;height:2" coordorigin="2570,-1405" coordsize="57,2">
              <v:shape style="position:absolute;left:2570;top:-1405;width:57;height:2" coordorigin="2570,-1405" coordsize="57,0" path="m2626,-1405l2570,-1405e" filled="false" stroked="true" strokeweight=".371318pt" strokecolor="#000000">
                <v:path arrowok="t"/>
              </v:shape>
            </v:group>
            <v:group style="position:absolute;left:2570;top:-1507;width:57;height:2" coordorigin="2570,-1507" coordsize="57,2">
              <v:shape style="position:absolute;left:2570;top:-1507;width:57;height:2" coordorigin="2570,-1507" coordsize="57,0" path="m2626,-1507l2570,-1507e" filled="false" stroked="true" strokeweight=".371318pt" strokecolor="#000000">
                <v:path arrowok="t"/>
              </v:shape>
            </v:group>
            <v:group style="position:absolute;left:2570;top:-1609;width:57;height:2" coordorigin="2570,-1609" coordsize="57,2">
              <v:shape style="position:absolute;left:2570;top:-1609;width:57;height:2" coordorigin="2570,-1609" coordsize="57,0" path="m2626,-1609l2570,-1609e" filled="false" stroked="true" strokeweight=".371318pt" strokecolor="#000000">
                <v:path arrowok="t"/>
              </v:shape>
            </v:group>
            <v:group style="position:absolute;left:2570;top:-1711;width:57;height:2" coordorigin="2570,-1711" coordsize="57,2">
              <v:shape style="position:absolute;left:2570;top:-1711;width:57;height:2" coordorigin="2570,-1711" coordsize="57,0" path="m2626,-1711l2570,-1711e" filled="false" stroked="true" strokeweight=".371318pt" strokecolor="#000000">
                <v:path arrowok="t"/>
              </v:shape>
            </v:group>
            <v:group style="position:absolute;left:2626;top:-1717;width:143;height:572" coordorigin="2626,-1717" coordsize="143,572">
              <v:shape style="position:absolute;left:2626;top:-1717;width:143;height:572" coordorigin="2626,-1717" coordsize="143,572" path="m2626,-1146l2769,-1146,2769,-1717,2626,-1717,2626,-1146xe" filled="true" fillcolor="#87ceeb" stroked="false">
                <v:path arrowok="t"/>
                <v:fill type="solid"/>
              </v:shape>
            </v:group>
            <v:group style="position:absolute;left:2626;top:-1717;width:143;height:572" coordorigin="2626,-1717" coordsize="143,572">
              <v:shape style="position:absolute;left:2626;top:-1717;width:143;height:572" coordorigin="2626,-1717" coordsize="143,572" path="m2626,-1146l2769,-1146,2769,-1717,2626,-1717,2626,-1146xe" filled="false" stroked="true" strokeweight=".371318pt" strokecolor="#000000">
                <v:path arrowok="t"/>
              </v:shape>
            </v:group>
            <v:group style="position:absolute;left:2570;top:-1790;width:57;height:2" coordorigin="2570,-1790" coordsize="57,2">
              <v:shape style="position:absolute;left:2570;top:-1790;width:57;height:2" coordorigin="2570,-1790" coordsize="57,0" path="m2626,-1790l2570,-1790e" filled="false" stroked="true" strokeweight=".371318pt" strokecolor="#000000">
                <v:path arrowok="t"/>
              </v:shape>
            </v:group>
            <v:group style="position:absolute;left:3256;top:-2213;width:6961;height:461" coordorigin="3256,-2213" coordsize="6961,461">
              <v:shape style="position:absolute;left:3256;top:-2213;width:6961;height:461" coordorigin="3256,-2213" coordsize="6961,461" path="m3256,-2038l3263,-1914,3270,-1873,3277,-1971,3284,-2006,3291,-1940,3298,-2006,3305,-1927,3312,-1885,3319,-2145,3326,-1998,3333,-1922,3339,-1926,3347,-1920,3353,-2001,3360,-2007,3367,-1961,3374,-1925,3381,-1904,3388,-1994,3395,-1780,3402,-1829,3409,-1944,3416,-1866,3423,-1879,3430,-1878,3437,-2008,3444,-2024,3451,-1835,3458,-1897,3465,-1904,3472,-1970,3479,-1848,3486,-1860,3493,-1897,3500,-1958,3507,-1944,3514,-1906,3521,-1911,3528,-1925,3535,-2000,3542,-1921,3549,-1910,3556,-1913,3562,-1788,3569,-1920,3576,-1888,3583,-1938,3590,-2044,3597,-1917,3604,-1953,3611,-1889,3618,-2051,3625,-1947,3632,-1847,3639,-1923,3646,-1910,3653,-1937,3660,-1953,3667,-1904,3674,-1857,3681,-1961,3688,-2035,3695,-2047,3702,-1945,3709,-1972,3716,-1979,3723,-1874,3730,-1798,3737,-1923,3744,-2063,3751,-1896,3758,-1955,3765,-2017,3772,-1871,3778,-1959,3785,-2135,3792,-1985,3799,-1886,3806,-1902,3813,-1874,3820,-1890,3827,-1967,3834,-1808,3841,-1842,3848,-2024,3855,-1948,3862,-1849,3869,-1877,3876,-1956,3883,-1967,3890,-1858,3897,-1950,3904,-1911,3911,-1956,3918,-1832,3925,-1951,3932,-1899,3939,-1976,3946,-1840,3953,-2061,3960,-2020,3967,-1920,3974,-1902,3981,-1899,3988,-1925,3994,-1999,4001,-1889,4008,-1828,4015,-1899,4022,-1946,4029,-1922,4036,-1911,4043,-2119,4050,-2058,4057,-1932,4064,-1918,4071,-2005,4078,-1931,4085,-1902,4092,-1832,4099,-1928,4106,-1891,4113,-1958,4120,-1934,4127,-1888,4134,-2079,4141,-1887,4148,-1911,4155,-1958,4162,-1981,4169,-1873,4176,-1870,4183,-1959,4190,-2095,4197,-1948,4204,-1864,4210,-1857,4217,-1817,4224,-1885,4231,-1888,4238,-1991,4245,-1821,4252,-2011,4259,-1990,4266,-1957,4273,-1855,4280,-1978,4287,-1842,4294,-1977,4301,-1956,4308,-2003,4315,-1901,4322,-1957,4329,-1847,4336,-1888,4343,-2001,4350,-1950,4357,-1923,4364,-1909,4371,-1950,4378,-1945,4385,-1877,4392,-2026,4399,-1989,4406,-1853,4413,-1969,4419,-1954,4427,-1915,4433,-2101,4440,-1972,4447,-1921,4454,-1967,4461,-2011,4468,-1834,4475,-1917,4482,-1982,4489,-1987,4496,-1900,4503,-1846,4510,-1895,4517,-1842,4524,-2000,4531,-1919,4538,-1878,4545,-1918,4552,-1981,4559,-2022,4566,-1966,4573,-2038,4580,-1957,4587,-1925,4594,-1936,4601,-1986,4608,-1930,4615,-1985,4622,-1872,4629,-1952,4636,-1915,4642,-1925,4649,-1915,4656,-2024,4663,-1808,4670,-1808,4677,-1883,4684,-1875,4691,-1893,4698,-1969,4705,-1955,4712,-1921,4719,-1924,4726,-2059,4733,-1913,4740,-1915,4747,-1899,4754,-1927,4761,-2000,4768,-2013,4775,-1948,4782,-1952,4789,-1990,4796,-2063,4803,-1959,4810,-1933,4817,-2002,4824,-1951,4831,-1916,4838,-1965,4845,-1903,4851,-1822,4859,-1857,4865,-1930,4872,-1912,4879,-2059,4886,-1939,4893,-1880,4900,-2012,4907,-1881,4914,-1977,4921,-1888,4928,-1952,4935,-1851,4942,-1916,4949,-1952,4956,-2154,4963,-1887,4970,-1890,4977,-1954,4984,-2052,4991,-1924,4998,-1946,5005,-1869,5012,-1892,5019,-1906,5026,-1991,5033,-1933,5040,-2018,5047,-1891,5054,-1968,5061,-1997,5068,-1916,5074,-2153,5082,-1976,5088,-1926,5095,-1939,5102,-2030,5109,-1929,5116,-1949,5123,-1957,5130,-1870,5137,-1950,5144,-1842,5151,-1889,5158,-1852,5165,-1864,5172,-1995,5179,-1908,5186,-1914,5193,-1888,5200,-1987,5207,-1912,5214,-1988,5221,-1913,5228,-1983,5235,-1861,5242,-1980,5249,-1878,5256,-1890,5263,-1840,5270,-1900,5277,-2091,5284,-1976,5291,-2049,5297,-2062,5304,-1806,5311,-2132,5318,-1886,5325,-1884,5332,-1897,5339,-1997,5346,-1945,5353,-1900,5360,-1997,5367,-1910,5374,-1920,5381,-1875,5388,-2102,5395,-1974,5402,-1982,5409,-1963,5416,-1876,5423,-1948,5430,-1869,5437,-1814,5444,-1988,5451,-1937,5458,-1947,5465,-1911,5472,-1935,5479,-1809,5486,-2015,5493,-1872,5500,-1875,5506,-1927,5514,-1884,5520,-1931,5527,-1896,5534,-1866,5541,-2013,5548,-2014,5555,-1908,5562,-2036,5569,-1909,5576,-1947,5583,-2114,5590,-1871,5597,-1997,5604,-1883,5611,-1906,5618,-2098,5625,-1906,5632,-1855,5639,-1986,5646,-1931,5653,-1946,5660,-1981,5667,-1982,5674,-2017,5681,-2041,5688,-1884,5695,-1996,5702,-1923,5709,-2012,5716,-1956,5723,-2065,5729,-1868,5736,-2007,5743,-1957,5750,-1984,5757,-1867,5764,-2083,5771,-1948,5778,-1848,5785,-1907,5792,-1927,5799,-1858,5806,-1969,5813,-1912,5820,-1993,5827,-1849,5834,-1866,5841,-1959,5848,-2006,5855,-1940,5862,-2025,5869,-1923,5876,-1976,5883,-2053,5890,-2009,5897,-2023,5904,-1933,5911,-1957,5918,-1966,5925,-1812,5932,-2044,5939,-1907,5945,-1915,5952,-1932,5959,-1991,5966,-1870,5973,-1894,5980,-1930,5987,-1902,5994,-1870,6001,-1990,6008,-1842,6015,-1950,6022,-1895,6029,-1904,6036,-1938,6043,-2023,6050,-2059,6057,-1969,6064,-1875,6071,-1955,6078,-2206,6085,-1950,6092,-1971,6099,-1899,6106,-1900,6113,-1826,6120,-1928,6127,-1919,6134,-2063,6141,-1834,6148,-1907,6155,-1881,6162,-1927,6168,-1985,6175,-2039,6182,-1967,6189,-1824,6196,-2017,6203,-2074,6210,-1991,6217,-1876,6224,-1975,6231,-1859,6238,-1932,6245,-1862,6252,-1993,6259,-1960,6266,-1875,6273,-2012,6280,-1913,6287,-1988,6294,-1964,6301,-1857,6308,-1888,6315,-2053,6322,-2031,6329,-1919,6336,-1861,6343,-1868,6350,-1877,6357,-1973,6364,-1889,6371,-2061,6377,-2062,6384,-1933,6391,-1871,6398,-1931,6405,-1994,6412,-1819,6419,-1953,6426,-1931,6433,-1950,6440,-1891,6447,-1843,6454,-1911,6461,-2096,6468,-1962,6475,-1895,6482,-1885,6489,-1866,6496,-1945,6503,-1936,6510,-1949,6517,-2030,6524,-1943,6531,-1990,6538,-1937,6545,-1922,6552,-1858,6559,-1922,6566,-1900,6573,-1940,6580,-1879,6586,-1888,6594,-1961,6600,-1819,6607,-1906,6614,-2046,6621,-2028,6628,-2031,6635,-2010,6642,-2014,6649,-1936,6656,-1922,6663,-2099,6670,-1941,6677,-1896,6684,-1784,6691,-1977,6698,-1970,6705,-2041,6712,-1943,6719,-1879,6726,-1924,6733,-2041,6740,-1901,6747,-1848,6754,-1985,6761,-1977,6768,-1913,6775,-1934,6782,-1902,6789,-1952,6796,-1969,6803,-1884,6809,-1865,6817,-1862,6823,-1937,6830,-1941,6837,-1867,6844,-2030,6851,-1815,6858,-1882,6865,-1943,6872,-1893,6879,-1838,6886,-1938,6893,-1859,6900,-1999,6907,-1891,6914,-1935,6921,-2012,6928,-1920,6935,-1965,6942,-2017,6949,-2189,6956,-1979,6963,-1961,6970,-1942,6977,-1773,6984,-1839,6991,-2011,6998,-1857,7005,-1941,7012,-1974,7019,-1950,7026,-2046,7032,-1849,7039,-2024,7046,-1910,7053,-2036,7060,-1854,7067,-2070,7074,-1909,7081,-1951,7088,-1903,7095,-1876,7102,-2027,7109,-2071,7116,-1941,7123,-1925,7130,-1914,7137,-1941,7144,-1943,7151,-1971,7158,-1970,7165,-2023,7172,-1952,7179,-2028,7186,-2038,7193,-1969,7200,-1984,7207,-1804,7214,-1878,7221,-1960,7228,-1959,7235,-1885,7241,-1928,7249,-1861,7255,-2064,7262,-1995,7269,-1949,7276,-1989,7283,-1839,7290,-1985,7297,-1900,7304,-1936,7311,-1847,7318,-1973,7325,-1822,7332,-1861,7339,-1887,7346,-2057,7353,-1873,7360,-2078,7367,-1918,7374,-1904,7381,-2063,7388,-2048,7395,-1943,7402,-2129,7409,-1954,7416,-1943,7423,-1982,7430,-1846,7437,-1943,7444,-1864,7451,-1914,7458,-1935,7464,-1886,7471,-1903,7478,-2000,7485,-1999,7492,-2002,7499,-1956,7506,-1976,7513,-1876,7520,-1989,7527,-1908,7534,-2061,7541,-1831,7548,-1915,7555,-1900,7562,-1893,7569,-1946,7576,-1862,7583,-1839,7590,-1944,7597,-1945,7604,-1897,7611,-1930,7618,-1929,7625,-1971,7632,-1894,7639,-1986,7646,-2015,7653,-1875,7660,-1914,7667,-1993,7674,-1937,7680,-2141,7687,-2028,7694,-1865,7701,-2213,7708,-1850,7715,-1913,7722,-1893,7729,-2045,7736,-1888,7743,-1901,7750,-2046,7757,-1914,7764,-1921,7771,-1934,7778,-1898,7785,-1948,7792,-1885,7799,-1886,7806,-1846,7813,-1883,7820,-1920,7827,-1932,7834,-1900,7841,-1887,7848,-1869,7855,-1855,7862,-1844,7869,-1956,7876,-2050,7883,-1923,7890,-1856,7896,-1970,7903,-2155,7910,-1942,7917,-1925,7924,-1912,7931,-1868,7938,-2046,7945,-1934,7952,-1921,7959,-1884,7966,-1887,7973,-1839,7980,-1908,7987,-1882,7994,-1915,8001,-1995,8008,-2064,8015,-1938,8022,-1854,8029,-1855,8036,-1947,8043,-1893,8050,-1884,8057,-1971,8064,-1955,8071,-2072,8078,-1989,8085,-1971,8092,-1867,8099,-1950,8106,-1960,8112,-1818,8119,-1872,8126,-1914,8133,-1917,8140,-1968,8147,-1895,8154,-2012,8161,-1958,8168,-1954,8175,-1925,8182,-2041,8189,-1947,8196,-1912,8203,-1959,8210,-1940,8217,-1953,8224,-2025,8231,-1886,8238,-1981,8245,-1826,8252,-2001,8259,-1923,8266,-1947,8273,-1896,8280,-1897,8287,-2036,8294,-1965,8301,-1904,8308,-1973,8315,-1982,8321,-1964,8329,-2004,8335,-1900,8342,-1880,8349,-1874,8356,-1889,8363,-2109,8370,-1989,8377,-1981,8384,-1985,8391,-1935,8398,-1981,8405,-2051,8412,-1858,8419,-1919,8426,-1895,8433,-1911,8440,-1852,8447,-1834,8454,-1926,8461,-1912,8468,-1944,8475,-1878,8482,-1828,8489,-1910,8496,-1972,8503,-1999,8510,-1974,8517,-1962,8524,-1892,8531,-1944,8538,-1915,8544,-2064,8552,-1998,8558,-1822,8565,-2056,8572,-2074,8579,-1996,8586,-1892,8593,-1900,8600,-1911,8607,-1945,8614,-1878,8621,-1992,8628,-1939,8635,-1915,8642,-1915,8649,-1877,8656,-1879,8663,-1944,8670,-1928,8677,-2022,8684,-2019,8691,-1864,8698,-1849,8705,-2000,8712,-2103,8719,-2031,8726,-2035,8733,-1911,8740,-1927,8747,-1896,8753,-1820,8761,-1858,8767,-1997,8774,-1957,8781,-2018,8788,-1913,8795,-1868,8802,-1915,8809,-1956,8816,-1968,8823,-1951,8830,-1956,8837,-2175,8844,-1919,8851,-2001,8858,-2058,8865,-1753,8872,-1913,8879,-1979,8886,-1913,8893,-1958,8900,-1884,8907,-1898,8914,-1988,8921,-1850,8928,-1988,8935,-2041,8942,-1968,8949,-1925,8956,-1917,8963,-1931,8970,-2032,8976,-1912,8984,-1841,8990,-2020,8997,-2002,9004,-1864,9011,-1810,9018,-2056,9025,-2114,9032,-1967,9039,-1977,9046,-2083,9053,-1981,9060,-1907,9067,-1961,9074,-1936,9081,-1991,9088,-1994,9095,-1931,9102,-1952,9109,-2039,9116,-1953,9123,-1921,9130,-1925,9137,-1915,9144,-1955,9151,-1937,9158,-1929,9165,-2008,9172,-1875,9179,-1886,9186,-1892,9193,-1939,9199,-1938,9206,-1990,9213,-1981,9220,-2054,9227,-1973,9234,-1904,9241,-1930,9248,-1873,9255,-2061,9262,-1951,9269,-1918,9276,-1987,9283,-1850,9290,-1901,9297,-2017,9304,-1834,9311,-1887,9318,-1844,9325,-2031,9332,-1909,9339,-1919,9346,-1979,9353,-1840,9360,-1975,9367,-1984,9374,-1918,9381,-1993,9388,-1918,9395,-2017,9402,-1979,9409,-1958,9416,-2078,9422,-1875,9429,-1959,9436,-1941,9443,-1844,9450,-1972,9457,-2059,9464,-1997,9471,-1957,9478,-1964,9485,-1896,9492,-1800,9499,-1909,9506,-1978,9513,-1914,9520,-1947,9527,-1875,9534,-1945,9541,-1879,9548,-1971,9555,-1970,9562,-2066,9569,-1897,9576,-1955,9583,-1942,9590,-1931,9597,-1812,9604,-1890,9611,-2005,9618,-1987,9625,-1932,9631,-1974,9638,-1948,9645,-2011,9652,-1979,9659,-1899,9666,-1925,9673,-1892,9680,-1948,9687,-1953,9694,-1968,9701,-1827,9708,-1944,9715,-1892,9722,-1887,9729,-1835,9736,-1909,9743,-1905,9750,-1824,9757,-2012,9764,-1920,9771,-2044,9778,-2031,9785,-2016,9792,-2065,9799,-1874,9806,-1832,9813,-2140,9820,-1876,9827,-2081,9834,-2015,9841,-1822,9847,-1820,9854,-1849,9861,-1927,9868,-1847,9875,-1953,9882,-1997,9889,-2105,9896,-1978,9903,-1970,9910,-1815,9917,-2006,9924,-2039,9931,-1870,9938,-1975,9945,-1945,9952,-2002,9959,-1940,9966,-1981,9973,-1973,9980,-2024,9987,-1894,9994,-1882,10001,-1998,10008,-1967,10015,-2055,10022,-1889,10029,-1938,10036,-1930,10043,-1894,10050,-2007,10057,-1980,10064,-2209,10070,-2093,10077,-1870,10084,-1996,10091,-1872,10098,-2021,10105,-1965,10112,-2087,10119,-1938,10126,-1987,10133,-2030,10140,-2043,10147,-1942,10154,-1810,10161,-1865,10168,-1876,10175,-2010,10182,-1985,10189,-1963,10196,-1982,10203,-1972,10210,-1905,10217,-2044e" filled="false" stroked="true" strokeweight=".371318pt" strokecolor="#0080ff">
                <v:path arrowok="t"/>
              </v:shape>
            </v:group>
            <v:group style="position:absolute;left:3256;top:-2236;width:6961;height:461" coordorigin="3256,-2236" coordsize="6961,461">
              <v:shape style="position:absolute;left:3256;top:-2236;width:6961;height:461" coordorigin="3256,-2236" coordsize="6961,461" path="m3256,-1857l3263,-1834,3270,-1970,3277,-2108,3284,-1891,3291,-1975,3298,-1948,3305,-1927,3312,-1887,3319,-1933,3326,-1915,3333,-1961,3339,-1845,3347,-1989,3353,-1949,3360,-1949,3367,-1876,3374,-1878,3381,-2057,3388,-1996,3395,-1979,3402,-1847,3409,-1900,3416,-1914,3423,-1921,3430,-1862,3437,-1892,3444,-1916,3451,-1904,3458,-1934,3465,-2018,3472,-1903,3479,-1935,3486,-1940,3493,-1917,3500,-1925,3507,-2069,3514,-1904,3521,-1882,3528,-1976,3535,-1991,3542,-1917,3549,-1855,3556,-1948,3562,-1858,3569,-2067,3576,-1882,3583,-1859,3590,-1859,3597,-2032,3604,-2006,3611,-1890,3618,-1862,3625,-1906,3632,-1890,3639,-2017,3646,-2035,3653,-1936,3660,-1996,3667,-2023,3674,-1910,3681,-2018,3688,-2065,3695,-1912,3702,-1903,3709,-1956,3716,-1909,3723,-2018,3730,-1938,3737,-1872,3744,-1973,3751,-1915,3758,-2026,3765,-2117,3772,-1877,3778,-1889,3785,-1923,3792,-1876,3799,-1907,3806,-1887,3813,-1874,3820,-2106,3827,-1975,3834,-1961,3841,-1984,3848,-2012,3855,-1948,3862,-1995,3869,-2082,3876,-1975,3883,-1882,3890,-2110,3897,-1911,3904,-1889,3911,-1814,3918,-2069,3925,-1935,3932,-1936,3939,-1997,3946,-1964,3953,-1938,3960,-1921,3967,-1927,3974,-1994,3981,-1951,3988,-1991,3994,-2007,4001,-2094,4008,-1921,4015,-1834,4022,-2149,4029,-1978,4036,-2126,4043,-1983,4050,-2168,4057,-1926,4064,-1995,4071,-2000,4078,-1924,4085,-1984,4092,-2038,4099,-1974,4106,-2014,4113,-2049,4120,-2011,4127,-1925,4134,-1944,4141,-1863,4148,-1922,4155,-1924,4162,-2063,4169,-1888,4176,-1990,4183,-2019,4190,-1973,4197,-1929,4204,-1919,4210,-1987,4217,-1964,4224,-1946,4231,-1893,4238,-1887,4245,-1935,4252,-1957,4259,-1838,4266,-2079,4273,-1902,4280,-1877,4287,-1873,4294,-1917,4301,-1997,4308,-1926,4315,-2077,4322,-1909,4329,-1928,4336,-1921,4343,-1892,4350,-1893,4357,-1895,4364,-2023,4371,-1929,4378,-1978,4385,-2079,4392,-2004,4399,-1834,4406,-1987,4413,-1855,4419,-2020,4427,-1872,4433,-1949,4440,-1957,4447,-1948,4454,-2093,4461,-2067,4468,-1919,4475,-1994,4482,-1805,4489,-2018,4496,-2024,4503,-2021,4510,-2007,4517,-1990,4524,-1988,4531,-1969,4538,-1944,4545,-2065,4552,-1972,4559,-1953,4566,-1978,4573,-1888,4580,-2009,4587,-2070,4594,-2126,4601,-1877,4608,-1980,4615,-1974,4622,-1870,4629,-2063,4636,-1999,4642,-1953,4649,-1847,4656,-1996,4663,-2135,4670,-1954,4677,-1920,4684,-1879,4691,-1985,4698,-2002,4705,-1889,4712,-2052,4719,-1999,4726,-1928,4733,-1835,4740,-2036,4747,-1942,4754,-1990,4761,-1805,4768,-1901,4775,-1992,4782,-2043,4789,-1992,4796,-1976,4803,-1917,4810,-1915,4817,-2080,4824,-1988,4831,-1950,4838,-1867,4845,-2024,4851,-1929,4859,-1941,4865,-2032,4872,-1936,4879,-2191,4886,-2057,4893,-1952,4900,-1993,4907,-1928,4914,-1855,4921,-1923,4928,-1962,4935,-1959,4942,-1916,4949,-1905,4956,-1912,4963,-1962,4970,-2032,4977,-1876,4984,-2001,4991,-2064,4998,-1935,5005,-1983,5012,-1852,5019,-2014,5026,-1826,5033,-1869,5040,-1857,5047,-1932,5054,-1964,5061,-2019,5068,-1834,5074,-1952,5082,-1927,5088,-1897,5095,-1993,5102,-1869,5109,-1931,5116,-2020,5123,-1924,5130,-1909,5137,-1870,5144,-2023,5151,-1954,5158,-1946,5165,-1947,5172,-1938,5179,-1883,5186,-1902,5193,-1977,5200,-1983,5207,-1870,5214,-1958,5221,-1974,5228,-1988,5235,-1809,5242,-1906,5249,-1818,5256,-1935,5263,-1864,5270,-1999,5277,-2002,5284,-1824,5291,-1898,5297,-2052,5304,-1989,5311,-1966,5318,-1928,5325,-1914,5332,-1872,5339,-1939,5346,-1989,5353,-2007,5360,-1984,5367,-1999,5374,-2018,5381,-1949,5388,-1975,5395,-1837,5402,-1872,5409,-1894,5416,-1849,5423,-1988,5430,-1867,5437,-1888,5444,-1925,5451,-1926,5458,-1923,5465,-2009,5472,-1974,5479,-2008,5486,-1838,5493,-1921,5500,-1939,5506,-2067,5514,-1851,5520,-1886,5527,-1895,5534,-1949,5541,-1933,5548,-1984,5555,-2054,5562,-2042,5569,-1901,5576,-1894,5583,-1998,5590,-1837,5597,-2078,5604,-1905,5611,-1867,5618,-1923,5625,-1933,5632,-2040,5639,-1972,5646,-2038,5653,-2084,5660,-1931,5667,-1803,5674,-2030,5681,-1925,5688,-1890,5695,-1939,5702,-2085,5709,-2148,5716,-1887,5723,-1968,5729,-1811,5736,-2042,5743,-1949,5750,-1910,5757,-1836,5764,-2019,5771,-1912,5778,-1908,5785,-1892,5792,-1996,5799,-1955,5806,-1995,5813,-1993,5820,-2033,5827,-2069,5834,-1973,5841,-1945,5848,-1909,5855,-1950,5862,-1861,5869,-2098,5876,-2002,5883,-2011,5890,-1863,5897,-1853,5904,-1897,5911,-1838,5918,-1955,5925,-1846,5932,-1862,5939,-2100,5945,-1962,5952,-2059,5959,-1871,5966,-1939,5973,-1880,5980,-2092,5987,-2010,5994,-2049,6001,-1916,6008,-1963,6015,-1857,6022,-1926,6029,-1790,6036,-1904,6043,-1975,6050,-2009,6057,-2065,6064,-1996,6071,-1858,6078,-1920,6085,-1837,6092,-1892,6099,-1880,6106,-2010,6113,-1915,6120,-1987,6127,-2080,6134,-1911,6141,-1928,6148,-1923,6155,-1969,6162,-1929,6168,-1885,6175,-1958,6182,-1991,6189,-2006,6196,-1927,6203,-1900,6210,-1810,6217,-1961,6224,-1927,6231,-1817,6238,-1886,6245,-1848,6252,-1853,6259,-1966,6266,-2119,6273,-1930,6280,-1953,6287,-1906,6294,-2071,6301,-1957,6308,-2014,6315,-2028,6322,-1928,6329,-2049,6336,-2020,6343,-1935,6350,-1902,6357,-1827,6364,-1924,6371,-1884,6377,-1850,6384,-1983,6391,-2035,6398,-1973,6405,-1882,6412,-2236,6419,-1896,6426,-1965,6433,-1903,6440,-2057,6447,-1963,6454,-2061,6461,-1902,6468,-1880,6475,-2012,6482,-1923,6489,-2007,6496,-2007,6503,-1939,6510,-1904,6517,-1844,6524,-1964,6531,-1960,6538,-2014,6545,-2042,6552,-1919,6559,-1911,6566,-1974,6573,-1855,6580,-2057,6586,-1958,6594,-1925,6600,-1985,6607,-2049,6614,-1896,6621,-1982,6628,-1977,6635,-1942,6642,-2103,6649,-1837,6656,-1978,6663,-1874,6670,-1934,6677,-1881,6684,-1976,6691,-1937,6698,-1949,6705,-1864,6712,-1951,6719,-1958,6726,-1890,6733,-1958,6740,-2003,6747,-1979,6754,-1924,6761,-1927,6768,-2156,6775,-2073,6782,-1968,6789,-1910,6796,-1897,6803,-2022,6809,-1912,6817,-1863,6823,-1861,6830,-1971,6837,-1941,6844,-1929,6851,-1994,6858,-2040,6865,-1978,6872,-1904,6879,-1898,6886,-1984,6893,-1935,6900,-1878,6907,-1876,6914,-1926,6921,-1866,6928,-1866,6935,-1987,6942,-1891,6949,-2054,6956,-2039,6963,-1900,6970,-2025,6977,-1887,6984,-1987,6991,-2006,6998,-1935,7005,-1962,7012,-1934,7019,-2019,7026,-2117,7032,-2058,7039,-1907,7046,-1846,7053,-2028,7060,-1928,7067,-1911,7074,-2037,7081,-1982,7088,-1966,7095,-2008,7102,-1943,7109,-1907,7116,-1813,7123,-1927,7130,-2081,7137,-2011,7144,-1926,7151,-1978,7158,-1872,7165,-1900,7172,-1894,7179,-1898,7186,-1890,7193,-1875,7200,-1868,7207,-1943,7214,-1874,7221,-1870,7228,-1960,7235,-2051,7241,-1915,7249,-2047,7255,-1922,7262,-2020,7269,-2068,7276,-1928,7283,-1951,7290,-1815,7297,-1939,7304,-2077,7311,-1945,7318,-2055,7325,-1923,7332,-1961,7339,-1939,7346,-1944,7353,-1943,7360,-1956,7367,-1958,7374,-1898,7381,-2157,7388,-1869,7395,-1905,7402,-2011,7409,-2015,7416,-1886,7423,-1886,7430,-1996,7437,-1899,7444,-1933,7451,-1874,7458,-2128,7464,-1839,7471,-2020,7478,-1953,7485,-1970,7492,-1901,7499,-2173,7506,-1962,7513,-1923,7520,-1959,7527,-1938,7534,-1984,7541,-1967,7548,-2033,7555,-2047,7562,-1887,7569,-2014,7576,-1946,7583,-1924,7590,-1893,7597,-1868,7604,-2002,7611,-1895,7618,-1880,7625,-1996,7632,-1847,7639,-1984,7646,-1908,7653,-1952,7660,-2046,7667,-1845,7674,-1891,7680,-1989,7687,-1984,7694,-1960,7701,-1828,7708,-1963,7715,-1928,7722,-1953,7729,-1917,7736,-1962,7743,-1879,7750,-1853,7757,-1827,7764,-1942,7771,-1943,7778,-1959,7785,-1895,7792,-1899,7799,-1983,7806,-1900,7813,-1924,7820,-1932,7827,-2170,7834,-1963,7841,-2035,7848,-1903,7855,-1819,7862,-1892,7869,-1965,7876,-1857,7883,-1894,7890,-1939,7896,-2024,7903,-1816,7910,-2006,7917,-1958,7924,-1972,7931,-1972,7938,-1920,7945,-1979,7952,-1882,7959,-1970,7966,-1904,7973,-1894,7980,-2067,7987,-1888,7994,-1978,8001,-1877,8008,-2032,8015,-1908,8022,-1998,8029,-1885,8036,-1916,8043,-2014,8050,-1864,8057,-1922,8064,-1976,8071,-1868,8078,-1975,8085,-1921,8092,-1911,8099,-1894,8106,-1992,8112,-1912,8119,-1937,8126,-1901,8133,-1986,8140,-2092,8147,-1965,8154,-1930,8161,-1944,8168,-1861,8175,-1897,8182,-1962,8189,-1960,8196,-1998,8203,-1948,8210,-1852,8217,-1864,8224,-2047,8231,-1903,8238,-2052,8245,-1889,8252,-1945,8259,-1931,8266,-1882,8273,-1873,8280,-1969,8287,-1968,8294,-1944,8301,-1834,8308,-1980,8315,-2088,8321,-1924,8329,-2016,8335,-1987,8342,-2028,8349,-1884,8356,-1956,8363,-1911,8370,-2155,8377,-2063,8384,-2035,8391,-1865,8398,-2059,8405,-1889,8412,-1957,8419,-1815,8426,-1855,8433,-1914,8440,-1818,8447,-1809,8454,-1923,8461,-1948,8468,-1891,8475,-1936,8482,-1995,8489,-1916,8496,-1802,8503,-1868,8510,-1960,8517,-1846,8524,-2185,8531,-1871,8538,-1935,8544,-2013,8552,-1901,8558,-1970,8565,-1941,8572,-1912,8579,-2079,8586,-1835,8593,-1927,8600,-1945,8607,-2138,8614,-1913,8621,-1856,8628,-1955,8635,-1979,8642,-1909,8649,-2009,8656,-1900,8663,-1857,8670,-1998,8677,-2015,8684,-1941,8691,-1886,8698,-1835,8705,-1902,8712,-1876,8719,-1874,8726,-1905,8733,-1996,8740,-1960,8747,-1829,8753,-1950,8761,-1952,8767,-1944,8774,-2043,8781,-1922,8788,-1880,8795,-1865,8802,-1945,8809,-1841,8816,-1931,8823,-1903,8830,-1776,8837,-1853,8844,-1986,8851,-1977,8858,-1920,8865,-1886,8872,-2055,8879,-1836,8886,-1885,8893,-1868,8900,-1972,8907,-1788,8914,-2132,8921,-2090,8928,-1934,8935,-1981,8942,-1910,8949,-1919,8956,-1902,8963,-1895,8970,-1863,8976,-1963,8984,-1948,8990,-1847,8997,-2019,9004,-1993,9011,-1862,9018,-1979,9025,-1820,9032,-1950,9039,-1958,9046,-1877,9053,-1929,9060,-1867,9067,-1976,9074,-1981,9081,-2043,9088,-1921,9095,-1897,9102,-1902,9109,-1898,9116,-1847,9123,-1905,9130,-1905,9137,-1836,9144,-1837,9151,-2000,9158,-1917,9165,-2117,9172,-1886,9179,-2036,9186,-1965,9193,-1998,9199,-1814,9206,-1841,9213,-1975,9220,-1898,9227,-1975,9234,-1895,9241,-1981,9248,-1918,9255,-1954,9262,-2049,9269,-1882,9276,-1903,9283,-1902,9290,-1815,9297,-1987,9304,-2092,9311,-1955,9318,-1972,9325,-2068,9332,-2054,9339,-1948,9346,-2061,9353,-1983,9360,-1777,9367,-1941,9374,-1971,9381,-1848,9388,-1960,9395,-1836,9402,-1964,9409,-1942,9416,-1901,9422,-1969,9429,-1863,9436,-1930,9443,-1882,9450,-1976,9457,-1986,9464,-1959,9471,-1904,9478,-1926,9485,-1906,9492,-1881,9499,-1947,9506,-1932,9513,-1900,9520,-1980,9527,-1873,9534,-1965,9541,-2048,9548,-1917,9555,-1990,9562,-1859,9569,-1871,9576,-1943,9583,-1911,9590,-1971,9597,-2014,9604,-1833,9611,-2096,9618,-1947,9625,-1919,9631,-1946,9638,-2029,9645,-2029,9652,-1869,9659,-1991,9666,-2061,9673,-1878,9680,-2043,9687,-1961,9694,-2076,9701,-1901,9708,-1868,9715,-2046,9722,-2019,9729,-2042,9736,-1979,9743,-1939,9750,-1909,9757,-1911,9764,-1952,9771,-1941,9778,-1891,9785,-1989,9792,-2001,9799,-1906,9806,-1912,9813,-1920,9820,-1863,9827,-1926,9834,-1817,9841,-1988,9847,-1938,9854,-1939,9861,-1913,9868,-1981,9875,-1930,9882,-1968,9889,-1927,9896,-2020,9903,-1991,9910,-2027,9917,-1956,9924,-2102,9931,-2031,9938,-1870,9945,-1950,9952,-1893,9959,-1941,9966,-1985,9973,-2121,9980,-1810,9987,-1983,9994,-1932,10001,-1933,10008,-1884,10015,-2086,10022,-2032,10029,-1887,10036,-1898,10043,-1875,10050,-1869,10057,-1953,10064,-1967,10070,-2024,10077,-1968,10084,-1995,10091,-1890,10098,-1952,10105,-1993,10112,-2020,10119,-1851,10126,-1989,10133,-1940,10140,-2024,10147,-1916,10154,-1815,10161,-1902,10168,-1871,10175,-1942,10182,-1809,10189,-1892,10196,-1920,10203,-1852,10210,-2104,10217,-1890e" filled="false" stroked="true" strokeweight=".371318pt" strokecolor="#ff00ff">
                <v:path arrowok="t"/>
              </v:shape>
            </v:group>
            <v:group style="position:absolute;left:3256;top:-2254;width:6961;height:468" coordorigin="3256,-2254" coordsize="6961,468">
              <v:shape style="position:absolute;left:3256;top:-2254;width:6961;height:468" coordorigin="3256,-2254" coordsize="6961,468" path="m3256,-2045l3263,-1853,3270,-1832,3277,-1930,3284,-1849,3291,-1916,3298,-1981,3305,-1932,3312,-2058,3319,-1984,3326,-1993,3333,-2010,3339,-1860,3347,-2033,3353,-2109,3360,-1883,3367,-2085,3374,-2041,3381,-2012,3388,-1860,3395,-1931,3402,-1966,3409,-1887,3416,-1893,3423,-1873,3430,-1875,3437,-1958,3444,-1924,3451,-1878,3458,-1945,3465,-2003,3472,-1929,3479,-1892,3486,-2104,3493,-1939,3500,-1957,3507,-2071,3514,-1939,3521,-1861,3528,-1960,3535,-1919,3542,-2082,3549,-1842,3556,-2178,3562,-2038,3569,-1899,3576,-1961,3583,-1857,3590,-1863,3597,-1960,3604,-1977,3611,-2007,3618,-1993,3625,-1976,3632,-1889,3639,-1921,3646,-1938,3653,-1883,3660,-1835,3667,-2094,3674,-2254,3681,-1942,3688,-1901,3695,-2050,3702,-1989,3709,-1950,3716,-1827,3723,-1903,3730,-1909,3737,-2002,3744,-1876,3751,-2023,3758,-2114,3765,-1832,3772,-1987,3778,-1879,3785,-1933,3792,-1883,3799,-1890,3806,-1941,3813,-2022,3820,-1919,3827,-2109,3834,-1968,3841,-1859,3848,-2028,3855,-1915,3862,-1979,3869,-1870,3876,-1970,3883,-2008,3890,-1966,3897,-1924,3904,-2043,3911,-1895,3918,-1889,3925,-1918,3932,-1931,3939,-2099,3946,-1827,3953,-1914,3960,-2017,3967,-1896,3974,-2009,3981,-1952,3988,-1976,3994,-1972,4001,-1870,4008,-1874,4015,-1831,4022,-1976,4029,-1867,4036,-2030,4043,-1919,4050,-2059,4057,-1975,4064,-2024,4071,-2004,4078,-1901,4085,-2074,4092,-1858,4099,-1856,4106,-2002,4113,-1872,4120,-2003,4127,-1940,4134,-1973,4141,-2018,4148,-1881,4155,-1984,4162,-2010,4169,-1920,4176,-1956,4183,-2154,4190,-1892,4197,-1953,4204,-2004,4210,-1949,4217,-1967,4224,-1954,4231,-1841,4238,-1812,4245,-1933,4252,-1938,4259,-1932,4266,-1861,4273,-2067,4280,-2017,4287,-1948,4294,-1824,4301,-1922,4308,-1909,4315,-1984,4322,-1902,4329,-1915,4336,-1961,4343,-1952,4350,-2126,4357,-1951,4364,-2071,4371,-1967,4378,-1880,4385,-1958,4392,-1936,4399,-1806,4406,-1884,4413,-1907,4419,-1997,4427,-1897,4433,-1975,4440,-1849,4447,-2047,4454,-1947,4461,-2081,4468,-1973,4475,-1903,4482,-1844,4489,-1878,4496,-2030,4503,-1909,4510,-1960,4517,-2006,4524,-1891,4531,-1899,4538,-2037,4545,-1971,4552,-1837,4559,-1881,4566,-1880,4573,-1984,4580,-1933,4587,-1982,4594,-1908,4601,-2124,4608,-1961,4615,-2028,4622,-2022,4629,-1896,4636,-2093,4642,-1932,4649,-1903,4656,-1922,4663,-1870,4670,-1931,4677,-1978,4684,-1949,4691,-1926,4698,-1963,4705,-1959,4712,-1937,4719,-1983,4726,-1987,4733,-1798,4740,-1842,4747,-1946,4754,-1830,4761,-1909,4768,-1955,4775,-2015,4782,-1970,4789,-1909,4796,-1971,4803,-1883,4810,-1848,4817,-1914,4824,-1865,4831,-1970,4838,-1909,4845,-1926,4851,-1971,4859,-1954,4865,-1842,4872,-1906,4879,-1923,4886,-1950,4893,-1847,4900,-1987,4907,-1826,4914,-2101,4921,-1901,4928,-2141,4935,-2182,4942,-1857,4949,-1877,4956,-1826,4963,-1990,4970,-1857,4977,-1938,4984,-1976,4991,-1873,4998,-1821,5005,-2070,5012,-1923,5019,-1919,5026,-1929,5033,-1888,5040,-1958,5047,-1884,5054,-1911,5061,-1964,5068,-2090,5074,-1900,5082,-1980,5088,-1998,5095,-1990,5102,-2008,5109,-2037,5116,-1922,5123,-1930,5130,-1933,5137,-1912,5144,-1852,5151,-1986,5158,-1949,5165,-1914,5172,-1871,5179,-1889,5186,-2023,5193,-2017,5200,-1918,5207,-1982,5214,-1878,5221,-2047,5228,-1982,5235,-1954,5242,-2074,5249,-1901,5256,-1999,5263,-2032,5270,-2055,5277,-1923,5284,-1914,5291,-1939,5297,-1854,5304,-1955,5311,-1881,5318,-1836,5325,-1913,5332,-1933,5339,-1995,5346,-1979,5353,-1843,5360,-1929,5367,-1924,5374,-1865,5381,-1973,5388,-2030,5395,-1828,5402,-1894,5409,-1985,5416,-1892,5423,-2043,5430,-1829,5437,-1912,5444,-1932,5451,-1899,5458,-1908,5465,-1911,5472,-1982,5479,-1970,5486,-2164,5493,-2099,5500,-2036,5506,-2056,5514,-1984,5520,-2013,5527,-1918,5534,-1920,5541,-1880,5548,-1857,5555,-1884,5562,-1873,5569,-1867,5576,-1914,5583,-1996,5590,-2039,5597,-1992,5604,-1975,5611,-1985,5618,-1890,5625,-1853,5632,-1856,5639,-1858,5646,-1805,5653,-1966,5660,-2062,5667,-1980,5674,-1913,5681,-1937,5688,-1931,5695,-1888,5702,-1862,5709,-1965,5716,-2096,5723,-2041,5729,-2019,5736,-1978,5743,-1843,5750,-2021,5757,-1955,5764,-1884,5771,-1857,5778,-1900,5785,-1961,5792,-1915,5799,-1910,5806,-1983,5813,-1948,5820,-1892,5827,-1880,5834,-1906,5841,-1988,5848,-1855,5855,-1977,5862,-1945,5869,-1854,5876,-1905,5883,-2146,5890,-2060,5897,-1865,5904,-1951,5911,-1943,5918,-1951,5925,-1875,5932,-1883,5939,-1961,5945,-1787,5952,-1912,5959,-1986,5966,-1903,5973,-1941,5980,-1931,5987,-1929,5994,-2030,6001,-1841,6008,-2009,6015,-1896,6022,-1882,6029,-1850,6036,-2011,6043,-1940,6050,-1902,6057,-1937,6064,-2221,6071,-1825,6078,-1860,6085,-1868,6092,-1915,6099,-1937,6106,-1909,6113,-1942,6120,-1934,6127,-2001,6134,-1976,6141,-2026,6148,-1896,6155,-1951,6162,-1986,6168,-1861,6175,-1872,6182,-2012,6189,-2035,6196,-1930,6203,-1856,6210,-2002,6217,-1931,6224,-1963,6231,-1859,6238,-1884,6245,-1936,6252,-1923,6259,-1896,6266,-2056,6273,-1949,6280,-2011,6287,-2002,6294,-1918,6301,-1966,6308,-1946,6315,-2041,6322,-2063,6329,-1926,6336,-2021,6343,-1940,6350,-1909,6357,-1979,6364,-1870,6371,-1964,6377,-2078,6384,-1999,6391,-1881,6398,-1905,6405,-1853,6412,-2058,6419,-1839,6426,-1987,6433,-1940,6440,-1913,6447,-2049,6454,-2016,6461,-1832,6468,-1892,6475,-1855,6482,-2144,6489,-2008,6496,-1895,6503,-1869,6510,-1881,6517,-1930,6524,-1909,6531,-1857,6538,-1864,6545,-1853,6552,-1954,6559,-1878,6566,-1987,6573,-1953,6580,-1962,6586,-2115,6594,-1881,6600,-1931,6607,-1812,6614,-1949,6621,-1935,6628,-1879,6635,-1867,6642,-1942,6649,-1885,6656,-1962,6663,-1937,6670,-1910,6677,-1966,6684,-1970,6691,-2028,6698,-1941,6705,-1935,6712,-2021,6719,-1949,6726,-1932,6733,-1914,6740,-2116,6747,-2029,6754,-1906,6761,-1930,6768,-1937,6775,-1970,6782,-1926,6789,-1835,6796,-2055,6803,-1949,6809,-1942,6817,-1865,6823,-1836,6830,-2069,6837,-1916,6844,-1938,6851,-1978,6858,-2010,6865,-1910,6872,-1789,6879,-1847,6886,-1991,6893,-1875,6900,-1899,6907,-1918,6914,-1991,6921,-2064,6928,-1847,6935,-1922,6942,-2079,6949,-1933,6956,-1962,6963,-2074,6970,-2041,6977,-1817,6984,-1803,6991,-1918,6998,-1894,7005,-1914,7012,-1958,7019,-1995,7026,-2070,7032,-1942,7039,-1858,7046,-1912,7053,-1932,7060,-1917,7067,-1955,7074,-1902,7081,-2029,7088,-1963,7095,-1844,7102,-1989,7109,-1958,7116,-2062,7123,-1999,7130,-1919,7137,-1802,7144,-1940,7151,-1934,7158,-1849,7165,-2065,7172,-1849,7179,-1992,7186,-1898,7193,-1912,7200,-2033,7207,-1936,7214,-1858,7221,-1904,7228,-1932,7235,-1869,7241,-1902,7249,-1927,7255,-1972,7262,-1892,7269,-1933,7276,-1938,7283,-1878,7290,-1928,7297,-1931,7304,-1903,7311,-1976,7318,-1867,7325,-1936,7332,-1929,7339,-2027,7346,-1987,7353,-1917,7360,-1877,7367,-1868,7374,-1843,7381,-1938,7388,-1970,7395,-2036,7402,-2044,7409,-1842,7416,-2093,7423,-1908,7430,-2019,7437,-1831,7444,-1999,7451,-1959,7458,-2048,7464,-1932,7471,-1958,7478,-1791,7485,-1809,7492,-2148,7499,-1911,7506,-1922,7513,-1917,7520,-1959,7527,-1997,7534,-1883,7541,-1928,7548,-2111,7555,-1985,7562,-1871,7569,-1843,7576,-1992,7583,-1917,7590,-1917,7597,-1836,7604,-1989,7611,-1934,7618,-1955,7625,-1907,7632,-1952,7639,-1901,7646,-1861,7653,-1902,7660,-1955,7667,-1967,7674,-1961,7680,-2013,7687,-1995,7694,-1925,7701,-1857,7708,-1993,7715,-1916,7722,-1894,7729,-1917,7736,-1954,7743,-1976,7750,-2214,7757,-2019,7764,-2012,7771,-1975,7778,-2070,7785,-2004,7792,-1881,7799,-2000,7806,-1891,7813,-1906,7820,-1995,7827,-2092,7834,-1999,7841,-1883,7848,-1913,7855,-2049,7862,-1810,7869,-1966,7876,-2035,7883,-1841,7890,-1907,7896,-1882,7903,-1952,7910,-1905,7917,-1842,7924,-1826,7931,-1919,7938,-1908,7945,-1973,7952,-1908,7959,-1926,7966,-1919,7973,-2052,7980,-1980,7987,-1949,7994,-1938,8001,-1899,8008,-1786,8015,-2027,8022,-1974,8029,-1911,8036,-1926,8043,-1884,8050,-1960,8057,-1966,8064,-1891,8071,-1989,8078,-2058,8085,-2025,8092,-1952,8099,-1834,8106,-1917,8112,-1945,8119,-1982,8126,-2029,8133,-1947,8140,-1877,8147,-1911,8154,-2016,8161,-1900,8168,-2025,8175,-1876,8182,-1949,8189,-1888,8196,-1957,8203,-1886,8210,-1855,8217,-1938,8224,-2027,8231,-2066,8238,-2061,8245,-1915,8252,-1998,8259,-2090,8266,-1856,8273,-1975,8280,-1983,8287,-1933,8294,-1800,8301,-1902,8308,-1962,8315,-1997,8321,-1897,8329,-2035,8335,-1940,8342,-1908,8349,-1962,8356,-2021,8363,-1996,8370,-1856,8377,-1901,8384,-1902,8391,-1827,8398,-2028,8405,-1842,8412,-2005,8419,-2002,8426,-1928,8433,-1954,8440,-1842,8447,-1903,8454,-1986,8461,-1983,8468,-1981,8475,-1861,8482,-1928,8489,-1849,8496,-1905,8503,-1992,8510,-1861,8517,-1966,8524,-1827,8531,-1950,8538,-2018,8544,-1954,8552,-1894,8558,-1905,8565,-1833,8572,-1849,8579,-1969,8586,-2095,8593,-1994,8600,-1843,8607,-1914,8614,-1890,8621,-1995,8628,-1953,8635,-1942,8642,-1918,8649,-1930,8656,-1897,8663,-1930,8670,-1925,8677,-2080,8684,-1868,8691,-1904,8698,-1988,8705,-2077,8712,-1958,8719,-1900,8726,-1866,8733,-1829,8740,-2117,8747,-1987,8753,-2061,8761,-1852,8767,-1906,8774,-1974,8781,-1849,8788,-1930,8795,-1936,8802,-2032,8809,-1982,8816,-1992,8823,-1915,8830,-2085,8837,-1810,8844,-2013,8851,-1866,8858,-2091,8865,-1905,8872,-1979,8879,-1978,8886,-1827,8893,-1952,8900,-1846,8907,-1973,8914,-1902,8921,-2076,8928,-1914,8935,-1889,8942,-2039,8949,-1986,8956,-1866,8963,-1964,8970,-1972,8976,-2059,8984,-1805,8990,-1902,8997,-1904,9004,-1877,9011,-1914,9018,-2029,9025,-1906,9032,-1887,9039,-1889,9046,-1963,9053,-1958,9060,-2008,9067,-1942,9074,-1891,9081,-1881,9088,-1978,9095,-1981,9102,-2024,9109,-1873,9116,-1898,9123,-2043,9130,-1985,9137,-2087,9144,-1952,9151,-2070,9158,-2189,9165,-1903,9172,-1988,9179,-2014,9186,-2021,9193,-1947,9199,-1942,9206,-1985,9213,-1967,9220,-1953,9227,-1803,9234,-1880,9241,-1905,9248,-1910,9255,-1996,9262,-1949,9269,-1926,9276,-1986,9283,-1870,9290,-1976,9297,-1954,9304,-2019,9311,-2071,9318,-1871,9325,-1947,9332,-1855,9339,-2047,9346,-1864,9353,-1860,9360,-1892,9367,-2053,9374,-1972,9381,-1964,9388,-1918,9395,-1966,9402,-1857,9409,-1880,9416,-1870,9422,-1933,9429,-2017,9436,-2029,9443,-1940,9450,-1994,9457,-1900,9464,-1864,9471,-2054,9478,-2072,9485,-2019,9492,-1888,9499,-1888,9506,-1853,9513,-1939,9520,-2086,9527,-1882,9534,-2044,9541,-1943,9548,-1982,9555,-1878,9562,-1973,9569,-1929,9576,-1870,9583,-1967,9590,-1926,9597,-1860,9604,-1871,9611,-1893,9618,-1876,9625,-1880,9631,-1905,9638,-1913,9645,-2023,9652,-1868,9659,-1957,9666,-1893,9673,-1918,9680,-1909,9687,-1955,9694,-2009,9701,-1979,9708,-1984,9715,-1942,9722,-1890,9729,-2067,9736,-1907,9743,-1900,9750,-1943,9757,-1899,9764,-2005,9771,-1912,9778,-2058,9785,-1879,9792,-1879,9799,-1833,9806,-1891,9813,-2011,9820,-2065,9827,-1875,9834,-2002,9841,-1935,9847,-1982,9854,-1840,9861,-1949,9868,-2032,9875,-1909,9882,-2074,9889,-1915,9896,-2011,9903,-1984,9910,-2037,9917,-1910,9924,-1911,9931,-1873,9938,-1868,9945,-2023,9952,-1854,9959,-1869,9966,-1952,9973,-1851,9980,-2000,9987,-1907,9994,-1934,10001,-1960,10008,-1851,10015,-1893,10022,-2009,10029,-1949,10036,-1982,10043,-1954,10050,-1986,10057,-2004,10064,-2128,10070,-1935,10077,-1869,10084,-1851,10091,-1883,10098,-1848,10105,-1942,10112,-1898,10119,-1936,10126,-1949,10133,-1959,10140,-1999,10147,-1944,10154,-1947,10161,-1837,10168,-1915,10175,-1954,10182,-1920,10189,-1978,10196,-2038,10203,-1910,10210,-1830,10217,-1890e" filled="false" stroked="true" strokeweight=".371318pt" strokecolor="#006400">
                <v:path arrowok="t"/>
              </v:shape>
            </v:group>
            <v:group style="position:absolute;left:2769;top:-2289;width:7936;height:572" coordorigin="2769,-2289" coordsize="7936,572">
              <v:shape style="position:absolute;left:2769;top:-2289;width:7936;height:572" coordorigin="2769,-2289" coordsize="7936,572" path="m2769,-1717l10704,-1717,10704,-2289,2769,-2289,2769,-1717xe" filled="false" stroked="true" strokeweight=".371318pt" strokecolor="#000000">
                <v:path arrowok="t"/>
              </v:shape>
            </v:group>
            <v:group style="position:absolute;left:2570;top:-1899;width:57;height:2" coordorigin="2570,-1899" coordsize="57,2">
              <v:shape style="position:absolute;left:2570;top:-1899;width:57;height:2" coordorigin="2570,-1899" coordsize="57,0" path="m2626,-1899l2570,-1899e" filled="false" stroked="true" strokeweight=".371318pt" strokecolor="#000000">
                <v:path arrowok="t"/>
              </v:shape>
            </v:group>
            <v:group style="position:absolute;left:2570;top:-2009;width:57;height:2" coordorigin="2570,-2009" coordsize="57,2">
              <v:shape style="position:absolute;left:2570;top:-2009;width:57;height:2" coordorigin="2570,-2009" coordsize="57,0" path="m2626,-2009l2570,-2009e" filled="false" stroked="true" strokeweight=".371318pt" strokecolor="#000000">
                <v:path arrowok="t"/>
              </v:shape>
            </v:group>
            <v:group style="position:absolute;left:2570;top:-2119;width:57;height:2" coordorigin="2570,-2119" coordsize="57,2">
              <v:shape style="position:absolute;left:2570;top:-2119;width:57;height:2" coordorigin="2570,-2119" coordsize="57,0" path="m2626,-2119l2570,-2119e" filled="false" stroked="true" strokeweight=".371318pt" strokecolor="#000000">
                <v:path arrowok="t"/>
              </v:shape>
            </v:group>
            <v:group style="position:absolute;left:2570;top:-2229;width:57;height:2" coordorigin="2570,-2229" coordsize="57,2">
              <v:shape style="position:absolute;left:2570;top:-2229;width:57;height:2" coordorigin="2570,-2229" coordsize="57,0" path="m2626,-2229l2570,-2229e" filled="false" stroked="true" strokeweight=".371318pt" strokecolor="#000000">
                <v:path arrowok="t"/>
              </v:shape>
            </v:group>
            <v:group style="position:absolute;left:2626;top:-2289;width:143;height:572" coordorigin="2626,-2289" coordsize="143,572">
              <v:shape style="position:absolute;left:2626;top:-2289;width:143;height:572" coordorigin="2626,-2289" coordsize="143,572" path="m2626,-1717l2769,-1717,2769,-2289,2626,-2289,2626,-1717xe" filled="true" fillcolor="#87ceeb" stroked="false">
                <v:path arrowok="t"/>
                <v:fill type="solid"/>
              </v:shape>
            </v:group>
            <v:group style="position:absolute;left:2626;top:-2289;width:143;height:572" coordorigin="2626,-2289" coordsize="143,572">
              <v:shape style="position:absolute;left:2626;top:-2289;width:143;height:572" coordorigin="2626,-2289" coordsize="143,572" path="m2626,-1717l2769,-1717,2769,-2289,2626,-2289,2626,-1717xe" filled="false" stroked="true" strokeweight=".371318pt" strokecolor="#000000">
                <v:path arrowok="t"/>
              </v:shape>
            </v:group>
            <v:group style="position:absolute;left:3256;top:-2825;width:6961;height:475" coordorigin="3256,-2825" coordsize="6961,475">
              <v:shape style="position:absolute;left:3256;top:-2825;width:6961;height:475" coordorigin="3256,-2825" coordsize="6961,475" path="m3256,-2436l3263,-2613,3270,-2500,3277,-2416,3284,-2664,3291,-2825,3298,-2436,3305,-2461,3312,-2445,3319,-2557,3326,-2551,3333,-2435,3339,-2541,3347,-2444,3353,-2581,3360,-2654,3367,-2477,3374,-2545,3381,-2613,3388,-2555,3395,-2527,3402,-2468,3409,-2503,3416,-2460,3423,-2463,3430,-2580,3437,-2443,3444,-2553,3451,-2626,3458,-2507,3465,-2442,3472,-2672,3479,-2517,3486,-2526,3493,-2507,3500,-2550,3507,-2514,3514,-2546,3521,-2376,3528,-2586,3535,-2526,3542,-2654,3549,-2398,3556,-2596,3562,-2540,3569,-2540,3576,-2464,3583,-2507,3590,-2468,3597,-2446,3604,-2486,3611,-2499,3618,-2531,3625,-2454,3632,-2547,3639,-2453,3646,-2544,3653,-2536,3660,-2473,3667,-2489,3674,-2579,3681,-2485,3688,-2570,3695,-2536,3702,-2506,3709,-2652,3716,-2470,3723,-2504,3730,-2497,3737,-2519,3744,-2441,3751,-2534,3758,-2537,3765,-2478,3772,-2568,3778,-2411,3785,-2497,3792,-2471,3799,-2488,3806,-2395,3813,-2486,3820,-2492,3827,-2649,3834,-2612,3841,-2416,3848,-2416,3855,-2468,3862,-2521,3869,-2540,3876,-2544,3883,-2442,3890,-2459,3897,-2473,3904,-2459,3911,-2536,3918,-2459,3925,-2590,3932,-2548,3939,-2622,3946,-2513,3953,-2421,3960,-2525,3967,-2544,3974,-2609,3981,-2599,3988,-2518,3994,-2646,4001,-2682,4008,-2562,4015,-2638,4022,-2393,4029,-2437,4036,-2636,4043,-2525,4050,-2461,4057,-2466,4064,-2460,4071,-2578,4078,-2545,4085,-2503,4092,-2488,4099,-2541,4106,-2552,4113,-2666,4120,-2501,4127,-2644,4134,-2590,4141,-2563,4148,-2431,4155,-2467,4162,-2487,4169,-2521,4176,-2593,4183,-2550,4190,-2433,4197,-2597,4204,-2468,4210,-2555,4217,-2522,4224,-2507,4231,-2445,4238,-2557,4245,-2526,4252,-2541,4259,-2663,4266,-2759,4273,-2582,4280,-2479,4287,-2625,4294,-2403,4301,-2700,4308,-2441,4315,-2484,4322,-2438,4329,-2471,4336,-2500,4343,-2565,4350,-2488,4357,-2544,4364,-2616,4371,-2508,4378,-2456,4385,-2558,4392,-2608,4399,-2444,4406,-2560,4413,-2509,4419,-2490,4427,-2535,4433,-2505,4440,-2422,4447,-2640,4454,-2537,4461,-2533,4468,-2408,4475,-2473,4482,-2567,4489,-2466,4496,-2464,4503,-2414,4510,-2559,4517,-2505,4524,-2536,4531,-2554,4538,-2496,4545,-2731,4552,-2463,4559,-2533,4566,-2577,4573,-2467,4580,-2536,4587,-2466,4594,-2659,4601,-2482,4608,-2541,4615,-2475,4622,-2461,4629,-2419,4636,-2573,4642,-2463,4649,-2453,4656,-2459,4663,-2508,4670,-2465,4677,-2537,4684,-2802,4691,-2584,4698,-2694,4705,-2527,4712,-2482,4719,-2576,4726,-2604,4733,-2452,4740,-2587,4747,-2590,4754,-2530,4761,-2479,4768,-2497,4775,-2432,4782,-2526,4789,-2474,4796,-2508,4803,-2467,4810,-2559,4817,-2477,4824,-2636,4831,-2506,4838,-2497,4845,-2590,4851,-2464,4859,-2663,4865,-2482,4872,-2603,4879,-2515,4886,-2621,4893,-2450,4900,-2638,4907,-2465,4914,-2495,4921,-2504,4928,-2653,4935,-2427,4942,-2550,4949,-2499,4956,-2538,4963,-2571,4970,-2648,4977,-2540,4984,-2516,4991,-2476,4998,-2484,5005,-2637,5012,-2592,5019,-2486,5026,-2511,5033,-2666,5040,-2571,5047,-2439,5054,-2469,5061,-2560,5068,-2538,5074,-2613,5082,-2577,5088,-2696,5095,-2467,5102,-2398,5109,-2485,5116,-2571,5123,-2673,5130,-2495,5137,-2538,5144,-2532,5151,-2643,5158,-2463,5165,-2460,5172,-2455,5179,-2470,5186,-2497,5193,-2596,5200,-2500,5207,-2442,5214,-2445,5221,-2541,5228,-2487,5235,-2435,5242,-2594,5249,-2582,5256,-2583,5263,-2483,5270,-2558,5277,-2569,5284,-2410,5291,-2632,5297,-2614,5304,-2677,5311,-2439,5318,-2426,5325,-2400,5332,-2483,5339,-2570,5346,-2579,5353,-2523,5360,-2532,5367,-2542,5374,-2442,5381,-2470,5388,-2397,5395,-2483,5402,-2510,5409,-2600,5416,-2402,5423,-2463,5430,-2492,5437,-2475,5444,-2576,5451,-2463,5458,-2484,5465,-2576,5472,-2552,5479,-2517,5486,-2481,5493,-2532,5500,-2464,5506,-2472,5514,-2507,5520,-2460,5527,-2578,5534,-2492,5541,-2413,5548,-2476,5555,-2640,5562,-2406,5569,-2496,5576,-2454,5583,-2430,5590,-2482,5597,-2569,5604,-2491,5611,-2448,5618,-2646,5625,-2628,5632,-2574,5639,-2472,5646,-2506,5653,-2581,5660,-2603,5667,-2553,5674,-2648,5681,-2499,5688,-2629,5695,-2505,5702,-2564,5709,-2392,5716,-2564,5723,-2428,5729,-2590,5736,-2521,5743,-2554,5750,-2528,5757,-2526,5764,-2458,5771,-2485,5778,-2384,5785,-2444,5792,-2459,5799,-2476,5806,-2531,5813,-2472,5820,-2467,5827,-2504,5834,-2630,5841,-2448,5848,-2448,5855,-2538,5862,-2506,5869,-2486,5876,-2570,5883,-2523,5890,-2488,5897,-2612,5904,-2481,5911,-2605,5918,-2462,5925,-2674,5932,-2591,5939,-2472,5945,-2478,5952,-2431,5959,-2659,5966,-2438,5973,-2472,5980,-2546,5987,-2490,5994,-2499,6001,-2534,6008,-2524,6015,-2474,6022,-2478,6029,-2474,6036,-2484,6043,-2501,6050,-2487,6057,-2576,6064,-2569,6071,-2651,6078,-2483,6085,-2571,6092,-2587,6099,-2577,6106,-2545,6113,-2672,6120,-2567,6127,-2555,6134,-2605,6141,-2661,6148,-2514,6155,-2585,6162,-2592,6168,-2523,6175,-2458,6182,-2599,6189,-2494,6196,-2433,6203,-2503,6210,-2729,6217,-2657,6224,-2616,6231,-2492,6238,-2471,6245,-2769,6252,-2613,6259,-2478,6266,-2600,6273,-2588,6280,-2447,6287,-2490,6294,-2483,6301,-2422,6308,-2478,6315,-2487,6322,-2479,6329,-2493,6336,-2447,6343,-2540,6350,-2504,6357,-2484,6364,-2406,6371,-2509,6377,-2541,6384,-2493,6391,-2499,6398,-2405,6405,-2445,6412,-2581,6419,-2472,6426,-2471,6433,-2586,6440,-2408,6447,-2530,6454,-2403,6461,-2602,6468,-2511,6475,-2442,6482,-2649,6489,-2480,6496,-2452,6503,-2565,6510,-2604,6517,-2577,6524,-2481,6531,-2573,6538,-2468,6545,-2564,6552,-2461,6559,-2434,6566,-2578,6573,-2556,6580,-2533,6586,-2543,6594,-2438,6600,-2534,6607,-2459,6614,-2625,6621,-2505,6628,-2589,6635,-2509,6642,-2683,6649,-2442,6656,-2510,6663,-2527,6670,-2420,6677,-2665,6684,-2517,6691,-2422,6698,-2478,6705,-2498,6712,-2574,6719,-2527,6726,-2693,6733,-2505,6740,-2495,6747,-2351,6754,-2468,6761,-2449,6768,-2498,6775,-2479,6782,-2507,6789,-2669,6796,-2543,6803,-2545,6809,-2538,6817,-2530,6823,-2528,6830,-2615,6837,-2503,6844,-2516,6851,-2461,6858,-2604,6865,-2641,6872,-2471,6879,-2595,6886,-2698,6893,-2533,6900,-2491,6907,-2495,6914,-2569,6921,-2487,6928,-2589,6935,-2533,6942,-2451,6949,-2620,6956,-2558,6963,-2526,6970,-2541,6977,-2427,6984,-2654,6991,-2622,6998,-2429,7005,-2528,7012,-2522,7019,-2388,7026,-2365,7032,-2523,7039,-2473,7046,-2498,7053,-2436,7060,-2456,7067,-2486,7074,-2436,7081,-2662,7088,-2760,7095,-2505,7102,-2560,7109,-2445,7116,-2474,7123,-2461,7130,-2389,7137,-2533,7144,-2569,7151,-2535,7158,-2500,7165,-2588,7172,-2484,7179,-2473,7186,-2474,7193,-2475,7200,-2587,7207,-2597,7214,-2504,7221,-2413,7228,-2476,7235,-2700,7241,-2462,7249,-2467,7255,-2525,7262,-2410,7269,-2560,7276,-2590,7283,-2413,7290,-2400,7297,-2571,7304,-2506,7311,-2555,7318,-2532,7325,-2638,7332,-2484,7339,-2487,7346,-2606,7353,-2532,7360,-2515,7367,-2525,7374,-2491,7381,-2635,7388,-2530,7395,-2529,7402,-2484,7409,-2365,7416,-2610,7423,-2511,7430,-2527,7437,-2541,7444,-2660,7451,-2515,7458,-2555,7464,-2566,7471,-2557,7478,-2493,7485,-2520,7492,-2536,7499,-2471,7506,-2430,7513,-2607,7520,-2451,7527,-2453,7534,-2497,7541,-2489,7548,-2564,7555,-2576,7562,-2507,7569,-2563,7576,-2464,7583,-2543,7590,-2479,7597,-2457,7604,-2477,7611,-2494,7618,-2444,7625,-2398,7632,-2579,7639,-2406,7646,-2519,7653,-2533,7660,-2584,7667,-2496,7674,-2473,7680,-2459,7687,-2526,7694,-2435,7701,-2492,7708,-2520,7715,-2531,7722,-2461,7729,-2453,7736,-2519,7743,-2508,7750,-2458,7757,-2522,7764,-2558,7771,-2537,7778,-2529,7785,-2586,7792,-2486,7799,-2648,7806,-2570,7813,-2515,7820,-2599,7827,-2482,7834,-2420,7841,-2476,7848,-2406,7855,-2388,7862,-2516,7869,-2485,7876,-2587,7883,-2512,7890,-2485,7896,-2548,7903,-2554,7910,-2516,7917,-2624,7924,-2505,7931,-2548,7938,-2536,7945,-2478,7952,-2459,7959,-2450,7966,-2636,7973,-2492,7980,-2453,7987,-2461,7994,-2576,8001,-2479,8008,-2449,8015,-2533,8022,-2422,8029,-2513,8036,-2423,8043,-2554,8050,-2563,8057,-2507,8064,-2633,8071,-2463,8078,-2592,8085,-2448,8092,-2413,8099,-2460,8106,-2554,8112,-2533,8119,-2394,8126,-2524,8133,-2588,8140,-2482,8147,-2522,8154,-2544,8161,-2522,8168,-2501,8175,-2490,8182,-2568,8189,-2530,8196,-2458,8203,-2557,8210,-2497,8217,-2456,8224,-2437,8231,-2478,8238,-2480,8245,-2478,8252,-2498,8259,-2424,8266,-2482,8273,-2528,8280,-2522,8287,-2609,8294,-2434,8301,-2525,8308,-2431,8315,-2502,8321,-2566,8329,-2515,8335,-2540,8342,-2543,8349,-2604,8356,-2395,8363,-2544,8370,-2444,8377,-2516,8384,-2565,8391,-2435,8398,-2582,8405,-2519,8412,-2545,8419,-2526,8426,-2545,8433,-2526,8440,-2437,8447,-2617,8454,-2498,8461,-2404,8468,-2461,8475,-2382,8482,-2599,8489,-2610,8496,-2557,8503,-2523,8510,-2455,8517,-2544,8524,-2434,8531,-2517,8538,-2653,8544,-2572,8552,-2457,8558,-2562,8565,-2584,8572,-2574,8579,-2505,8586,-2548,8593,-2592,8600,-2486,8607,-2418,8614,-2440,8621,-2506,8628,-2588,8635,-2604,8642,-2552,8649,-2594,8656,-2502,8663,-2470,8670,-2422,8677,-2547,8684,-2586,8691,-2584,8698,-2494,8705,-2621,8712,-2590,8719,-2539,8726,-2482,8733,-2525,8740,-2640,8747,-2623,8753,-2496,8761,-2498,8767,-2480,8774,-2435,8781,-2552,8788,-2498,8795,-2500,8802,-2480,8809,-2468,8816,-2593,8823,-2566,8830,-2537,8837,-2512,8844,-2456,8851,-2585,8858,-2577,8865,-2545,8872,-2421,8879,-2573,8886,-2433,8893,-2409,8900,-2486,8907,-2539,8914,-2386,8921,-2524,8928,-2723,8935,-2585,8942,-2469,8949,-2544,8956,-2424,8963,-2484,8970,-2424,8976,-2600,8984,-2521,8990,-2555,8997,-2551,9004,-2460,9011,-2546,9018,-2542,9025,-2509,9032,-2509,9039,-2459,9046,-2560,9053,-2522,9060,-2515,9067,-2453,9074,-2484,9081,-2583,9088,-2696,9095,-2561,9102,-2570,9109,-2590,9116,-2589,9123,-2546,9130,-2451,9137,-2414,9144,-2509,9151,-2412,9158,-2438,9165,-2609,9172,-2562,9179,-2524,9186,-2476,9193,-2516,9199,-2493,9206,-2423,9213,-2404,9220,-2724,9227,-2568,9234,-2524,9241,-2486,9248,-2560,9255,-2482,9262,-2661,9269,-2602,9276,-2510,9283,-2560,9290,-2505,9297,-2474,9304,-2468,9311,-2485,9318,-2412,9325,-2404,9332,-2480,9339,-2496,9346,-2552,9353,-2555,9360,-2506,9367,-2517,9374,-2426,9381,-2622,9388,-2545,9395,-2723,9402,-2665,9409,-2625,9416,-2500,9422,-2443,9429,-2550,9436,-2548,9443,-2519,9450,-2438,9457,-2396,9464,-2530,9471,-2499,9478,-2565,9485,-2403,9492,-2491,9499,-2527,9506,-2567,9513,-2649,9520,-2481,9527,-2514,9534,-2517,9541,-2447,9548,-2555,9555,-2538,9562,-2411,9569,-2467,9576,-2588,9583,-2543,9590,-2554,9597,-2536,9604,-2540,9611,-2607,9618,-2587,9625,-2605,9631,-2538,9638,-2635,9645,-2506,9652,-2522,9659,-2526,9666,-2584,9673,-2585,9680,-2646,9687,-2464,9694,-2723,9701,-2612,9708,-2594,9715,-2549,9722,-2503,9729,-2486,9736,-2529,9743,-2508,9750,-2448,9757,-2541,9764,-2521,9771,-2521,9778,-2588,9785,-2477,9792,-2485,9799,-2462,9806,-2515,9813,-2405,9820,-2426,9827,-2547,9834,-2599,9841,-2510,9847,-2713,9854,-2544,9861,-2442,9868,-2515,9875,-2462,9882,-2457,9889,-2483,9896,-2499,9903,-2587,9910,-2435,9917,-2501,9924,-2497,9931,-2510,9938,-2457,9945,-2422,9952,-2481,9959,-2413,9966,-2618,9973,-2382,9980,-2543,9987,-2504,9994,-2468,10001,-2462,10008,-2581,10015,-2481,10022,-2460,10029,-2444,10036,-2519,10043,-2577,10050,-2464,10057,-2499,10064,-2471,10070,-2426,10077,-2450,10084,-2654,10091,-2634,10098,-2502,10105,-2522,10112,-2417,10119,-2436,10126,-2470,10133,-2413,10140,-2421,10147,-2524,10154,-2624,10161,-2636,10168,-2498,10175,-2388,10182,-2455,10189,-2460,10196,-2646,10203,-2435,10210,-2616,10217,-2503e" filled="false" stroked="true" strokeweight=".371318pt" strokecolor="#0080ff">
                <v:path arrowok="t"/>
              </v:shape>
            </v:group>
            <v:group style="position:absolute;left:3256;top:-2787;width:6961;height:463" coordorigin="3256,-2787" coordsize="6961,463">
              <v:shape style="position:absolute;left:3256;top:-2787;width:6961;height:463" coordorigin="3256,-2787" coordsize="6961,463" path="m3256,-2438l3263,-2485,3270,-2511,3277,-2433,3284,-2446,3291,-2420,3298,-2504,3305,-2505,3312,-2480,3319,-2571,3326,-2483,3333,-2498,3339,-2491,3347,-2458,3353,-2455,3360,-2568,3367,-2512,3374,-2562,3381,-2562,3388,-2591,3395,-2577,3402,-2542,3409,-2522,3416,-2557,3423,-2483,3430,-2407,3437,-2387,3444,-2450,3451,-2482,3458,-2449,3465,-2556,3472,-2596,3479,-2603,3486,-2619,3493,-2487,3500,-2557,3507,-2530,3514,-2434,3521,-2544,3528,-2579,3535,-2589,3542,-2492,3549,-2431,3556,-2482,3562,-2482,3569,-2473,3576,-2505,3583,-2560,3590,-2485,3597,-2527,3604,-2531,3611,-2450,3618,-2506,3625,-2490,3632,-2526,3639,-2576,3646,-2507,3653,-2423,3660,-2487,3667,-2515,3674,-2410,3681,-2548,3688,-2602,3695,-2540,3702,-2539,3709,-2608,3716,-2508,3723,-2490,3730,-2654,3737,-2445,3744,-2433,3751,-2534,3758,-2465,3765,-2466,3772,-2662,3778,-2488,3785,-2498,3792,-2492,3799,-2585,3806,-2602,3813,-2560,3820,-2555,3827,-2524,3834,-2556,3841,-2459,3848,-2573,3855,-2506,3862,-2436,3869,-2638,3876,-2423,3883,-2589,3890,-2508,3897,-2491,3904,-2540,3911,-2531,3918,-2480,3925,-2547,3932,-2563,3939,-2524,3946,-2579,3953,-2403,3960,-2505,3967,-2505,3974,-2540,3981,-2731,3988,-2473,3994,-2511,4001,-2489,4008,-2657,4015,-2470,4022,-2496,4029,-2459,4036,-2646,4043,-2600,4050,-2557,4057,-2576,4064,-2487,4071,-2559,4078,-2461,4085,-2541,4092,-2519,4099,-2516,4106,-2433,4113,-2469,4120,-2449,4127,-2472,4134,-2430,4141,-2407,4148,-2441,4155,-2454,4162,-2495,4169,-2421,4176,-2562,4183,-2588,4190,-2447,4197,-2496,4204,-2494,4210,-2489,4217,-2463,4224,-2526,4231,-2547,4238,-2467,4245,-2506,4252,-2532,4259,-2516,4266,-2394,4273,-2460,4280,-2536,4287,-2490,4294,-2471,4301,-2592,4308,-2450,4315,-2689,4322,-2452,4329,-2611,4336,-2608,4343,-2600,4350,-2541,4357,-2670,4364,-2484,4371,-2512,4378,-2535,4385,-2503,4392,-2525,4399,-2486,4406,-2485,4413,-2520,4419,-2506,4427,-2512,4433,-2465,4440,-2528,4447,-2523,4454,-2586,4461,-2490,4468,-2458,4475,-2443,4482,-2553,4489,-2493,4496,-2426,4503,-2650,4510,-2649,4517,-2676,4524,-2582,4531,-2664,4538,-2521,4545,-2513,4552,-2420,4559,-2491,4566,-2535,4573,-2503,4580,-2581,4587,-2492,4594,-2521,4601,-2692,4608,-2453,4615,-2422,4622,-2467,4629,-2512,4636,-2507,4642,-2426,4649,-2542,4656,-2484,4663,-2561,4670,-2513,4677,-2529,4684,-2765,4691,-2584,4698,-2466,4705,-2463,4712,-2504,4719,-2480,4726,-2570,4733,-2464,4740,-2462,4747,-2516,4754,-2491,4761,-2480,4768,-2478,4775,-2489,4782,-2561,4789,-2445,4796,-2508,4803,-2730,4810,-2523,4817,-2514,4824,-2589,4831,-2408,4838,-2511,4845,-2469,4851,-2565,4859,-2558,4865,-2489,4872,-2449,4879,-2522,4886,-2479,4893,-2514,4900,-2611,4907,-2398,4914,-2533,4921,-2481,4928,-2466,4935,-2421,4942,-2436,4949,-2568,4956,-2544,4963,-2459,4970,-2530,4977,-2565,4984,-2413,4991,-2457,4998,-2489,5005,-2468,5012,-2586,5019,-2497,5026,-2590,5033,-2476,5040,-2456,5047,-2485,5054,-2449,5061,-2602,5068,-2468,5074,-2537,5082,-2552,5088,-2678,5095,-2494,5102,-2621,5109,-2458,5116,-2568,5123,-2484,5130,-2553,5137,-2538,5144,-2547,5151,-2438,5158,-2444,5165,-2498,5172,-2569,5179,-2534,5186,-2491,5193,-2541,5200,-2505,5207,-2374,5214,-2542,5221,-2510,5228,-2444,5235,-2439,5242,-2491,5249,-2498,5256,-2592,5263,-2416,5270,-2513,5277,-2581,5284,-2787,5291,-2563,5297,-2645,5304,-2560,5311,-2417,5318,-2445,5325,-2456,5332,-2594,5339,-2461,5346,-2520,5353,-2583,5360,-2441,5367,-2481,5374,-2509,5381,-2477,5388,-2483,5395,-2406,5402,-2601,5409,-2593,5416,-2552,5423,-2698,5430,-2484,5437,-2433,5444,-2403,5451,-2447,5458,-2458,5465,-2603,5472,-2491,5479,-2467,5486,-2382,5493,-2467,5500,-2480,5506,-2524,5514,-2437,5520,-2477,5527,-2629,5534,-2541,5541,-2473,5548,-2500,5555,-2421,5562,-2527,5569,-2461,5576,-2606,5583,-2458,5590,-2589,5597,-2522,5604,-2495,5611,-2501,5618,-2706,5625,-2545,5632,-2523,5639,-2733,5646,-2486,5653,-2559,5660,-2584,5667,-2524,5674,-2516,5681,-2653,5688,-2651,5695,-2488,5702,-2583,5709,-2395,5716,-2500,5723,-2427,5729,-2501,5736,-2461,5743,-2554,5750,-2609,5757,-2737,5764,-2463,5771,-2612,5778,-2449,5785,-2491,5792,-2424,5799,-2453,5806,-2566,5813,-2522,5820,-2459,5827,-2560,5834,-2474,5841,-2449,5848,-2476,5855,-2570,5862,-2579,5869,-2457,5876,-2542,5883,-2500,5890,-2536,5897,-2629,5904,-2444,5911,-2618,5918,-2514,5925,-2508,5932,-2553,5939,-2476,5945,-2548,5952,-2522,5959,-2522,5966,-2478,5973,-2513,5980,-2464,5987,-2481,5994,-2587,6001,-2644,6008,-2431,6015,-2664,6022,-2593,6029,-2633,6036,-2520,6043,-2470,6050,-2482,6057,-2464,6064,-2544,6071,-2504,6078,-2493,6085,-2418,6092,-2461,6099,-2415,6106,-2590,6113,-2555,6120,-2502,6127,-2529,6134,-2527,6141,-2469,6148,-2415,6155,-2571,6162,-2566,6168,-2623,6175,-2526,6182,-2500,6189,-2562,6196,-2482,6203,-2570,6210,-2512,6217,-2450,6224,-2577,6231,-2467,6238,-2453,6245,-2673,6252,-2532,6259,-2541,6266,-2597,6273,-2485,6280,-2499,6287,-2573,6294,-2517,6301,-2574,6308,-2585,6315,-2517,6322,-2458,6329,-2550,6336,-2531,6343,-2495,6350,-2564,6357,-2527,6364,-2415,6371,-2568,6377,-2535,6384,-2539,6391,-2434,6398,-2439,6405,-2504,6412,-2617,6419,-2689,6426,-2632,6433,-2620,6440,-2703,6447,-2580,6454,-2565,6461,-2596,6468,-2650,6475,-2555,6482,-2532,6489,-2460,6496,-2482,6503,-2392,6510,-2402,6517,-2554,6524,-2489,6531,-2536,6538,-2566,6545,-2608,6552,-2517,6559,-2516,6566,-2482,6573,-2498,6580,-2472,6586,-2432,6594,-2396,6600,-2346,6607,-2483,6614,-2456,6621,-2579,6628,-2464,6635,-2431,6642,-2441,6649,-2529,6656,-2554,6663,-2484,6670,-2571,6677,-2551,6684,-2484,6691,-2489,6698,-2460,6705,-2542,6712,-2469,6719,-2497,6726,-2497,6733,-2488,6740,-2473,6747,-2430,6754,-2598,6761,-2589,6768,-2424,6775,-2723,6782,-2531,6789,-2432,6796,-2499,6803,-2444,6809,-2464,6817,-2463,6823,-2547,6830,-2562,6837,-2513,6844,-2447,6851,-2426,6858,-2642,6865,-2616,6872,-2607,6879,-2497,6886,-2480,6893,-2462,6900,-2469,6907,-2506,6914,-2674,6921,-2493,6928,-2556,6935,-2450,6942,-2432,6949,-2563,6956,-2702,6963,-2604,6970,-2406,6977,-2525,6984,-2449,6991,-2499,6998,-2515,7005,-2589,7012,-2685,7019,-2414,7026,-2492,7032,-2515,7039,-2585,7046,-2521,7053,-2542,7060,-2539,7067,-2649,7074,-2618,7081,-2538,7088,-2527,7095,-2496,7102,-2539,7109,-2527,7116,-2483,7123,-2475,7130,-2455,7137,-2596,7144,-2507,7151,-2490,7158,-2490,7165,-2548,7172,-2530,7179,-2396,7186,-2613,7193,-2528,7200,-2442,7207,-2413,7214,-2531,7221,-2540,7228,-2461,7235,-2571,7241,-2586,7249,-2689,7255,-2513,7262,-2553,7269,-2597,7276,-2505,7283,-2631,7290,-2483,7297,-2552,7304,-2505,7311,-2522,7318,-2624,7325,-2607,7332,-2423,7339,-2580,7346,-2492,7353,-2592,7360,-2469,7367,-2416,7374,-2473,7381,-2472,7388,-2462,7395,-2469,7402,-2563,7409,-2613,7416,-2608,7423,-2431,7430,-2666,7437,-2562,7444,-2437,7451,-2458,7458,-2459,7464,-2505,7471,-2553,7478,-2437,7485,-2458,7492,-2691,7499,-2465,7506,-2517,7513,-2526,7520,-2453,7527,-2560,7534,-2442,7541,-2505,7548,-2481,7555,-2427,7562,-2503,7569,-2588,7576,-2423,7583,-2590,7590,-2527,7597,-2524,7604,-2600,7611,-2479,7618,-2521,7625,-2521,7632,-2509,7639,-2542,7646,-2498,7653,-2547,7660,-2490,7667,-2513,7674,-2583,7680,-2546,7687,-2599,7694,-2576,7701,-2445,7708,-2654,7715,-2475,7722,-2507,7729,-2493,7736,-2484,7743,-2631,7750,-2490,7757,-2438,7764,-2376,7771,-2571,7778,-2649,7785,-2625,7792,-2584,7799,-2623,7806,-2613,7813,-2587,7820,-2563,7827,-2446,7834,-2615,7841,-2607,7848,-2658,7855,-2505,7862,-2545,7869,-2551,7876,-2579,7883,-2507,7890,-2593,7896,-2535,7903,-2632,7910,-2410,7917,-2661,7924,-2389,7931,-2647,7938,-2469,7945,-2482,7952,-2556,7959,-2430,7966,-2575,7973,-2599,7980,-2501,7987,-2495,7994,-2545,8001,-2501,8008,-2518,8015,-2597,8022,-2492,8029,-2595,8036,-2570,8043,-2698,8050,-2545,8057,-2738,8064,-2461,8071,-2498,8078,-2575,8085,-2505,8092,-2570,8099,-2546,8106,-2554,8112,-2574,8119,-2486,8126,-2416,8133,-2527,8140,-2473,8147,-2510,8154,-2405,8161,-2544,8168,-2404,8175,-2439,8182,-2511,8189,-2546,8196,-2449,8203,-2487,8210,-2509,8217,-2459,8224,-2484,8231,-2538,8238,-2439,8245,-2508,8252,-2462,8259,-2495,8266,-2488,8273,-2490,8280,-2614,8287,-2595,8294,-2490,8301,-2513,8308,-2474,8315,-2463,8321,-2599,8329,-2452,8335,-2492,8342,-2583,8349,-2545,8356,-2545,8363,-2498,8370,-2471,8377,-2556,8384,-2471,8391,-2324,8398,-2385,8405,-2459,8412,-2629,8419,-2595,8426,-2595,8433,-2499,8440,-2460,8447,-2518,8454,-2730,8461,-2506,8468,-2507,8475,-2433,8482,-2463,8489,-2550,8496,-2506,8503,-2564,8510,-2481,8517,-2556,8524,-2530,8531,-2594,8538,-2495,8544,-2445,8552,-2564,8558,-2422,8565,-2506,8572,-2628,8579,-2494,8586,-2435,8593,-2445,8600,-2466,8607,-2535,8614,-2462,8621,-2452,8628,-2598,8635,-2538,8642,-2524,8649,-2568,8656,-2505,8663,-2522,8670,-2630,8677,-2526,8684,-2539,8691,-2470,8698,-2552,8705,-2475,8712,-2515,8719,-2450,8726,-2580,8733,-2563,8740,-2500,8747,-2488,8753,-2456,8761,-2511,8767,-2526,8774,-2705,8781,-2421,8788,-2404,8795,-2480,8802,-2515,8809,-2673,8816,-2630,8823,-2440,8830,-2480,8837,-2518,8844,-2571,8851,-2411,8858,-2472,8865,-2475,8872,-2652,8879,-2498,8886,-2467,8893,-2539,8900,-2540,8907,-2531,8914,-2505,8921,-2647,8928,-2543,8935,-2600,8942,-2469,8949,-2543,8956,-2449,8963,-2662,8970,-2466,8976,-2595,8984,-2573,8990,-2501,8997,-2402,9004,-2473,9011,-2583,9018,-2540,9025,-2495,9032,-2518,9039,-2680,9046,-2560,9053,-2564,9060,-2412,9067,-2449,9074,-2510,9081,-2524,9088,-2508,9095,-2492,9102,-2488,9109,-2474,9116,-2597,9123,-2517,9130,-2408,9137,-2595,9144,-2613,9151,-2506,9158,-2535,9165,-2467,9172,-2544,9179,-2551,9186,-2466,9193,-2434,9199,-2540,9206,-2567,9213,-2564,9220,-2509,9227,-2521,9234,-2523,9241,-2453,9248,-2377,9255,-2545,9262,-2450,9269,-2543,9276,-2512,9283,-2453,9290,-2508,9297,-2498,9304,-2510,9311,-2639,9318,-2445,9325,-2530,9332,-2484,9339,-2556,9346,-2515,9353,-2450,9360,-2501,9367,-2550,9374,-2596,9381,-2633,9388,-2449,9395,-2528,9402,-2476,9409,-2526,9416,-2627,9422,-2467,9429,-2510,9436,-2496,9443,-2478,9450,-2432,9457,-2576,9464,-2510,9471,-2648,9478,-2491,9485,-2592,9492,-2564,9499,-2419,9506,-2527,9513,-2445,9520,-2645,9527,-2562,9534,-2518,9541,-2606,9548,-2567,9555,-2583,9562,-2540,9569,-2563,9576,-2595,9583,-2503,9590,-2563,9597,-2545,9604,-2585,9611,-2515,9618,-2462,9625,-2424,9631,-2552,9638,-2569,9645,-2580,9652,-2491,9659,-2522,9666,-2620,9673,-2539,9680,-2405,9687,-2526,9694,-2709,9701,-2523,9708,-2384,9715,-2475,9722,-2547,9729,-2461,9736,-2469,9743,-2431,9750,-2467,9757,-2493,9764,-2476,9771,-2537,9778,-2662,9785,-2562,9792,-2388,9799,-2478,9806,-2527,9813,-2536,9820,-2470,9827,-2541,9834,-2523,9841,-2508,9847,-2647,9854,-2498,9861,-2548,9868,-2498,9875,-2436,9882,-2577,9889,-2478,9896,-2398,9903,-2543,9910,-2513,9917,-2516,9924,-2581,9931,-2465,9938,-2477,9945,-2676,9952,-2566,9959,-2751,9966,-2502,9973,-2454,9980,-2561,9987,-2458,9994,-2504,10001,-2602,10008,-2596,10015,-2436,10022,-2481,10029,-2438,10036,-2471,10043,-2517,10050,-2594,10057,-2494,10064,-2772,10070,-2673,10077,-2390,10084,-2544,10091,-2546,10098,-2525,10105,-2570,10112,-2470,10119,-2545,10126,-2461,10133,-2613,10140,-2512,10147,-2436,10154,-2442,10161,-2617,10168,-2533,10175,-2530,10182,-2485,10189,-2456,10196,-2468,10203,-2403,10210,-2560,10217,-2448e" filled="false" stroked="true" strokeweight=".371318pt" strokecolor="#ff00ff">
                <v:path arrowok="t"/>
              </v:shape>
            </v:group>
            <v:group style="position:absolute;left:3256;top:-2755;width:6961;height:393" coordorigin="3256,-2755" coordsize="6961,393">
              <v:shape style="position:absolute;left:3256;top:-2755;width:6961;height:393" coordorigin="3256,-2755" coordsize="6961,393" path="m3256,-2439l3263,-2547,3270,-2471,3277,-2463,3284,-2423,3291,-2575,3298,-2619,3305,-2557,3312,-2524,3319,-2425,3326,-2458,3333,-2743,3339,-2653,3347,-2424,3353,-2468,3360,-2554,3367,-2551,3374,-2500,3381,-2467,3388,-2471,3395,-2371,3402,-2478,3409,-2562,3416,-2438,3423,-2542,3430,-2529,3437,-2427,3444,-2496,3451,-2431,3458,-2438,3465,-2439,3472,-2543,3479,-2515,3486,-2599,3493,-2563,3500,-2619,3507,-2545,3514,-2545,3521,-2450,3528,-2565,3535,-2479,3542,-2551,3549,-2427,3556,-2543,3562,-2497,3569,-2489,3576,-2536,3583,-2576,3590,-2595,3597,-2645,3604,-2456,3611,-2496,3618,-2463,3625,-2549,3632,-2526,3639,-2492,3646,-2504,3653,-2473,3660,-2463,3667,-2498,3674,-2614,3681,-2626,3688,-2422,3695,-2446,3702,-2448,3709,-2569,3716,-2478,3723,-2580,3730,-2556,3737,-2413,3744,-2594,3751,-2526,3758,-2417,3765,-2579,3772,-2563,3778,-2542,3785,-2554,3792,-2528,3799,-2472,3806,-2452,3813,-2505,3820,-2414,3827,-2409,3834,-2458,3841,-2420,3848,-2484,3855,-2490,3862,-2505,3869,-2462,3876,-2501,3883,-2414,3890,-2460,3897,-2572,3904,-2611,3911,-2640,3918,-2461,3925,-2570,3932,-2386,3939,-2661,3946,-2583,3953,-2513,3960,-2611,3967,-2411,3974,-2508,3981,-2542,3988,-2444,3994,-2529,4001,-2657,4008,-2431,4015,-2533,4022,-2618,4029,-2648,4036,-2439,4043,-2534,4050,-2440,4057,-2555,4064,-2576,4071,-2378,4078,-2651,4085,-2543,4092,-2571,4099,-2525,4106,-2425,4113,-2506,4120,-2524,4127,-2482,4134,-2469,4141,-2525,4148,-2521,4155,-2596,4162,-2581,4169,-2502,4176,-2496,4183,-2568,4190,-2469,4197,-2472,4204,-2485,4210,-2426,4217,-2416,4224,-2517,4231,-2589,4238,-2571,4245,-2432,4252,-2487,4259,-2547,4266,-2541,4273,-2396,4280,-2515,4287,-2406,4294,-2561,4301,-2602,4308,-2382,4315,-2609,4322,-2511,4329,-2474,4336,-2478,4343,-2513,4350,-2491,4357,-2493,4364,-2467,4371,-2544,4378,-2462,4385,-2531,4392,-2520,4399,-2435,4406,-2573,4413,-2409,4419,-2521,4427,-2534,4433,-2484,4440,-2644,4447,-2422,4454,-2633,4461,-2443,4468,-2389,4475,-2666,4482,-2609,4489,-2609,4496,-2602,4503,-2492,4510,-2476,4517,-2646,4524,-2600,4531,-2449,4538,-2610,4545,-2548,4552,-2584,4559,-2408,4566,-2555,4573,-2416,4580,-2499,4587,-2571,4594,-2452,4601,-2499,4608,-2493,4615,-2546,4622,-2489,4629,-2578,4636,-2462,4642,-2622,4649,-2453,4656,-2441,4663,-2450,4670,-2484,4677,-2505,4684,-2484,4691,-2467,4698,-2578,4705,-2517,4712,-2581,4719,-2560,4726,-2454,4733,-2445,4740,-2490,4747,-2560,4754,-2468,4761,-2473,4768,-2473,4775,-2667,4782,-2679,4789,-2451,4796,-2532,4803,-2538,4810,-2577,4817,-2535,4824,-2490,4831,-2508,4838,-2405,4845,-2565,4851,-2699,4859,-2448,4865,-2661,4872,-2550,4879,-2532,4886,-2436,4893,-2555,4900,-2487,4907,-2438,4914,-2453,4921,-2466,4928,-2595,4935,-2440,4942,-2647,4949,-2493,4956,-2520,4963,-2484,4970,-2553,4977,-2545,4984,-2422,4991,-2516,4998,-2492,5005,-2515,5012,-2548,5019,-2400,5026,-2575,5033,-2523,5040,-2620,5047,-2470,5054,-2396,5061,-2537,5068,-2528,5074,-2447,5082,-2406,5088,-2652,5095,-2448,5102,-2546,5109,-2556,5116,-2502,5123,-2574,5130,-2722,5137,-2712,5144,-2672,5151,-2559,5158,-2653,5165,-2554,5172,-2609,5179,-2478,5186,-2475,5193,-2557,5200,-2468,5207,-2483,5214,-2574,5221,-2591,5228,-2574,5235,-2624,5242,-2464,5249,-2376,5256,-2549,5263,-2385,5270,-2502,5277,-2495,5284,-2401,5291,-2444,5297,-2487,5304,-2608,5311,-2386,5318,-2535,5325,-2437,5332,-2487,5339,-2411,5346,-2549,5353,-2426,5360,-2443,5367,-2434,5374,-2518,5381,-2468,5388,-2481,5395,-2577,5402,-2618,5409,-2574,5416,-2452,5423,-2554,5430,-2462,5437,-2378,5444,-2540,5451,-2494,5458,-2554,5465,-2466,5472,-2523,5479,-2626,5486,-2755,5493,-2461,5500,-2414,5506,-2494,5514,-2582,5520,-2699,5527,-2626,5534,-2518,5541,-2490,5548,-2510,5555,-2507,5562,-2518,5569,-2531,5576,-2460,5583,-2494,5590,-2456,5597,-2579,5604,-2517,5611,-2480,5618,-2477,5625,-2501,5632,-2474,5639,-2555,5646,-2529,5653,-2529,5660,-2630,5667,-2511,5674,-2542,5681,-2541,5688,-2556,5695,-2637,5702,-2465,5709,-2585,5716,-2676,5723,-2547,5729,-2452,5736,-2534,5743,-2378,5750,-2597,5757,-2547,5764,-2441,5771,-2437,5778,-2457,5785,-2410,5792,-2572,5799,-2549,5806,-2559,5813,-2417,5820,-2465,5827,-2566,5834,-2452,5841,-2542,5848,-2578,5855,-2655,5862,-2638,5869,-2613,5876,-2639,5883,-2430,5890,-2469,5897,-2536,5904,-2478,5911,-2420,5918,-2494,5925,-2517,5932,-2458,5939,-2469,5945,-2748,5952,-2629,5959,-2502,5966,-2600,5973,-2596,5980,-2484,5987,-2394,5994,-2593,6001,-2445,6008,-2435,6015,-2489,6022,-2431,6029,-2506,6036,-2551,6043,-2440,6050,-2529,6057,-2648,6064,-2516,6071,-2482,6078,-2513,6085,-2523,6092,-2589,6099,-2393,6106,-2570,6113,-2556,6120,-2526,6127,-2622,6134,-2591,6141,-2629,6148,-2581,6155,-2547,6162,-2576,6168,-2657,6175,-2604,6182,-2539,6189,-2478,6196,-2424,6203,-2545,6210,-2491,6217,-2566,6224,-2453,6231,-2604,6238,-2591,6245,-2498,6252,-2516,6259,-2538,6266,-2485,6273,-2557,6280,-2541,6287,-2520,6294,-2483,6301,-2566,6308,-2591,6315,-2545,6322,-2528,6329,-2511,6336,-2533,6343,-2522,6350,-2511,6357,-2566,6364,-2481,6371,-2413,6377,-2700,6384,-2614,6391,-2495,6398,-2607,6405,-2612,6412,-2707,6419,-2513,6426,-2629,6433,-2510,6440,-2431,6447,-2366,6454,-2595,6461,-2461,6468,-2426,6475,-2532,6482,-2536,6489,-2526,6496,-2519,6503,-2535,6510,-2604,6517,-2572,6524,-2549,6531,-2458,6538,-2442,6545,-2458,6552,-2542,6559,-2554,6566,-2455,6573,-2568,6580,-2433,6586,-2643,6594,-2452,6600,-2544,6607,-2535,6614,-2487,6621,-2544,6628,-2567,6635,-2534,6642,-2470,6649,-2457,6656,-2515,6663,-2452,6670,-2640,6677,-2487,6684,-2574,6691,-2473,6698,-2498,6705,-2390,6712,-2488,6719,-2573,6726,-2560,6733,-2513,6740,-2558,6747,-2660,6754,-2492,6761,-2627,6768,-2657,6775,-2377,6782,-2620,6789,-2631,6796,-2514,6803,-2535,6809,-2530,6817,-2387,6823,-2567,6830,-2564,6837,-2457,6844,-2536,6851,-2586,6858,-2521,6865,-2627,6872,-2488,6879,-2506,6886,-2523,6893,-2452,6900,-2470,6907,-2494,6914,-2447,6921,-2561,6928,-2495,6935,-2424,6942,-2630,6949,-2467,6956,-2525,6963,-2375,6970,-2475,6977,-2519,6984,-2516,6991,-2553,6998,-2446,7005,-2466,7012,-2487,7019,-2523,7026,-2566,7032,-2498,7039,-2582,7046,-2501,7053,-2525,7060,-2507,7067,-2664,7074,-2514,7081,-2527,7088,-2518,7095,-2568,7102,-2529,7109,-2476,7116,-2442,7123,-2466,7130,-2449,7137,-2518,7144,-2576,7151,-2474,7158,-2558,7165,-2624,7172,-2563,7179,-2546,7186,-2402,7193,-2553,7200,-2566,7207,-2543,7214,-2536,7221,-2420,7228,-2376,7235,-2489,7241,-2422,7249,-2637,7255,-2580,7262,-2491,7269,-2483,7276,-2441,7283,-2440,7290,-2429,7297,-2407,7304,-2657,7311,-2445,7318,-2476,7325,-2445,7332,-2553,7339,-2420,7346,-2455,7353,-2423,7360,-2591,7367,-2464,7374,-2500,7381,-2460,7388,-2447,7395,-2471,7402,-2509,7409,-2555,7416,-2482,7423,-2452,7430,-2503,7437,-2443,7444,-2463,7451,-2462,7458,-2683,7464,-2562,7471,-2456,7478,-2447,7485,-2528,7492,-2575,7499,-2512,7506,-2560,7513,-2552,7520,-2575,7527,-2464,7534,-2404,7541,-2517,7548,-2623,7555,-2413,7562,-2445,7569,-2522,7576,-2477,7583,-2453,7590,-2541,7597,-2468,7604,-2455,7611,-2461,7618,-2521,7625,-2511,7632,-2681,7639,-2454,7646,-2485,7653,-2533,7660,-2418,7667,-2599,7674,-2458,7680,-2419,7687,-2478,7694,-2420,7701,-2649,7708,-2528,7715,-2453,7722,-2515,7729,-2482,7736,-2429,7743,-2439,7750,-2438,7757,-2444,7764,-2497,7771,-2597,7778,-2510,7785,-2535,7792,-2468,7799,-2535,7806,-2459,7813,-2484,7820,-2513,7827,-2550,7834,-2620,7841,-2537,7848,-2569,7855,-2436,7862,-2597,7869,-2546,7876,-2667,7883,-2712,7890,-2494,7896,-2548,7903,-2575,7910,-2522,7917,-2524,7924,-2633,7931,-2494,7938,-2476,7945,-2523,7952,-2639,7959,-2553,7966,-2440,7973,-2533,7980,-2526,7987,-2474,7994,-2404,8001,-2459,8008,-2662,8015,-2604,8022,-2463,8029,-2508,8036,-2535,8043,-2694,8050,-2675,8057,-2490,8064,-2592,8071,-2578,8078,-2498,8085,-2507,8092,-2503,8099,-2669,8106,-2469,8112,-2568,8119,-2404,8126,-2544,8133,-2398,8140,-2611,8147,-2589,8154,-2479,8161,-2387,8168,-2523,8175,-2522,8182,-2612,8189,-2515,8196,-2638,8203,-2472,8210,-2472,8217,-2541,8224,-2555,8231,-2385,8238,-2427,8245,-2476,8252,-2571,8259,-2498,8266,-2411,8273,-2454,8280,-2488,8287,-2508,8294,-2546,8301,-2558,8308,-2596,8315,-2583,8321,-2460,8329,-2437,8335,-2552,8342,-2530,8349,-2516,8356,-2474,8363,-2657,8370,-2518,8377,-2539,8384,-2688,8391,-2630,8398,-2465,8405,-2546,8412,-2545,8419,-2491,8426,-2596,8433,-2468,8440,-2532,8447,-2580,8454,-2603,8461,-2517,8468,-2495,8475,-2567,8482,-2441,8489,-2489,8496,-2536,8503,-2517,8510,-2487,8517,-2411,8524,-2457,8531,-2486,8538,-2459,8544,-2427,8552,-2605,8558,-2504,8565,-2477,8572,-2411,8579,-2627,8586,-2556,8593,-2438,8600,-2544,8607,-2644,8614,-2487,8621,-2411,8628,-2602,8635,-2501,8642,-2532,8649,-2589,8656,-2493,8663,-2511,8670,-2539,8677,-2622,8684,-2511,8691,-2431,8698,-2403,8705,-2468,8712,-2494,8719,-2457,8726,-2624,8733,-2550,8740,-2491,8747,-2628,8753,-2532,8761,-2502,8767,-2429,8774,-2510,8781,-2426,8788,-2470,8795,-2422,8802,-2431,8809,-2608,8816,-2481,8823,-2404,8830,-2465,8837,-2635,8844,-2439,8851,-2493,8858,-2487,8865,-2545,8872,-2536,8879,-2510,8886,-2473,8893,-2463,8900,-2504,8907,-2446,8914,-2423,8921,-2434,8928,-2460,8935,-2385,8942,-2459,8949,-2598,8956,-2481,8963,-2425,8970,-2613,8976,-2400,8984,-2463,8990,-2560,8997,-2541,9004,-2601,9011,-2610,9018,-2585,9025,-2627,9032,-2525,9039,-2489,9046,-2569,9053,-2448,9060,-2467,9067,-2508,9074,-2445,9081,-2518,9088,-2573,9095,-2546,9102,-2579,9109,-2465,9116,-2467,9123,-2425,9130,-2439,9137,-2531,9144,-2447,9151,-2603,9158,-2437,9165,-2465,9172,-2631,9179,-2638,9186,-2509,9193,-2506,9199,-2616,9206,-2503,9213,-2509,9220,-2489,9227,-2469,9234,-2482,9241,-2501,9248,-2521,9255,-2484,9262,-2629,9269,-2592,9276,-2549,9283,-2556,9290,-2517,9297,-2492,9304,-2738,9311,-2549,9318,-2465,9325,-2582,9332,-2573,9339,-2508,9346,-2440,9353,-2519,9360,-2526,9367,-2494,9374,-2421,9381,-2385,9388,-2578,9395,-2492,9402,-2432,9409,-2414,9416,-2617,9422,-2569,9429,-2500,9436,-2482,9443,-2479,9450,-2494,9457,-2556,9464,-2482,9471,-2426,9478,-2607,9485,-2546,9492,-2551,9499,-2584,9506,-2518,9513,-2519,9520,-2484,9527,-2476,9534,-2489,9541,-2515,9548,-2460,9555,-2475,9562,-2590,9569,-2674,9576,-2421,9583,-2472,9590,-2469,9597,-2434,9604,-2541,9611,-2710,9618,-2512,9625,-2468,9631,-2525,9638,-2668,9645,-2517,9652,-2613,9659,-2475,9666,-2517,9673,-2524,9680,-2491,9687,-2472,9694,-2512,9701,-2564,9708,-2643,9715,-2556,9722,-2714,9729,-2504,9736,-2463,9743,-2408,9750,-2487,9757,-2414,9764,-2576,9771,-2530,9778,-2382,9785,-2489,9792,-2503,9799,-2418,9806,-2639,9813,-2511,9820,-2422,9827,-2638,9834,-2363,9841,-2553,9847,-2605,9854,-2545,9861,-2666,9868,-2544,9875,-2534,9882,-2429,9889,-2426,9896,-2471,9903,-2559,9910,-2549,9917,-2624,9924,-2663,9931,-2452,9938,-2476,9945,-2566,9952,-2440,9959,-2620,9966,-2634,9973,-2384,9980,-2378,9987,-2541,9994,-2510,10001,-2492,10008,-2548,10015,-2522,10022,-2566,10029,-2517,10036,-2512,10043,-2498,10050,-2480,10057,-2594,10064,-2575,10070,-2632,10077,-2502,10084,-2413,10091,-2531,10098,-2500,10105,-2467,10112,-2548,10119,-2474,10126,-2529,10133,-2635,10140,-2632,10147,-2496,10154,-2526,10161,-2644,10168,-2544,10175,-2483,10182,-2410,10189,-2480,10196,-2546,10203,-2483,10210,-2606,10217,-2538e" filled="false" stroked="true" strokeweight=".371318pt" strokecolor="#006400">
                <v:path arrowok="t"/>
              </v:shape>
            </v:group>
            <v:group style="position:absolute;left:2769;top:-2860;width:7936;height:572" coordorigin="2769,-2860" coordsize="7936,572">
              <v:shape style="position:absolute;left:2769;top:-2860;width:7936;height:572" coordorigin="2769,-2860" coordsize="7936,572" path="m2769,-2289l10704,-2289,10704,-2860,2769,-2860,2769,-2289xe" filled="false" stroked="true" strokeweight=".371318pt" strokecolor="#000000">
                <v:path arrowok="t"/>
              </v:shape>
            </v:group>
            <v:group style="position:absolute;left:2570;top:-2372;width:57;height:2" coordorigin="2570,-2372" coordsize="57,2">
              <v:shape style="position:absolute;left:2570;top:-2372;width:57;height:2" coordorigin="2570,-2372" coordsize="57,0" path="m2626,-2372l2570,-2372e" filled="false" stroked="true" strokeweight=".371318pt" strokecolor="#000000">
                <v:path arrowok="t"/>
              </v:shape>
            </v:group>
            <v:group style="position:absolute;left:2570;top:-2472;width:57;height:2" coordorigin="2570,-2472" coordsize="57,2">
              <v:shape style="position:absolute;left:2570;top:-2472;width:57;height:2" coordorigin="2570,-2472" coordsize="57,0" path="m2626,-2472l2570,-2472e" filled="false" stroked="true" strokeweight=".371318pt" strokecolor="#000000">
                <v:path arrowok="t"/>
              </v:shape>
            </v:group>
            <v:group style="position:absolute;left:2570;top:-2573;width:57;height:2" coordorigin="2570,-2573" coordsize="57,2">
              <v:shape style="position:absolute;left:2570;top:-2573;width:57;height:2" coordorigin="2570,-2573" coordsize="57,0" path="m2626,-2573l2570,-2573e" filled="false" stroked="true" strokeweight=".371318pt" strokecolor="#000000">
                <v:path arrowok="t"/>
              </v:shape>
            </v:group>
            <v:group style="position:absolute;left:2570;top:-2673;width:57;height:2" coordorigin="2570,-2673" coordsize="57,2">
              <v:shape style="position:absolute;left:2570;top:-2673;width:57;height:2" coordorigin="2570,-2673" coordsize="57,0" path="m2626,-2673l2570,-2673e" filled="false" stroked="true" strokeweight=".371318pt" strokecolor="#000000">
                <v:path arrowok="t"/>
              </v:shape>
            </v:group>
            <v:group style="position:absolute;left:2570;top:-2773;width:57;height:2" coordorigin="2570,-2773" coordsize="57,2">
              <v:shape style="position:absolute;left:2570;top:-2773;width:57;height:2" coordorigin="2570,-2773" coordsize="57,0" path="m2626,-2773l2570,-2773e" filled="false" stroked="true" strokeweight=".371318pt" strokecolor="#000000">
                <v:path arrowok="t"/>
              </v:shape>
            </v:group>
            <v:group style="position:absolute;left:2626;top:-2860;width:143;height:572" coordorigin="2626,-2860" coordsize="143,572">
              <v:shape style="position:absolute;left:2626;top:-2860;width:143;height:572" coordorigin="2626,-2860" coordsize="143,572" path="m2626,-2289l2769,-2289,2769,-2860,2626,-2860,2626,-2289xe" filled="true" fillcolor="#87ceeb" stroked="false">
                <v:path arrowok="t"/>
                <v:fill type="solid"/>
              </v:shape>
            </v:group>
            <v:group style="position:absolute;left:2626;top:-2860;width:143;height:572" coordorigin="2626,-2860" coordsize="143,572">
              <v:shape style="position:absolute;left:2626;top:-2860;width:143;height:572" coordorigin="2626,-2860" coordsize="143,572" path="m2626,-2289l2769,-2289,2769,-2860,2626,-2860,2626,-2289xe" filled="false" stroked="true" strokeweight=".371318pt" strokecolor="#000000">
                <v:path arrowok="t"/>
              </v:shape>
            </v:group>
            <v:group style="position:absolute;left:2570;top:-2909;width:57;height:2" coordorigin="2570,-2909" coordsize="57,2">
              <v:shape style="position:absolute;left:2570;top:-2909;width:57;height:2" coordorigin="2570,-2909" coordsize="57,0" path="m2626,-2909l2570,-2909e" filled="false" stroked="true" strokeweight=".371318pt" strokecolor="#000000">
                <v:path arrowok="t"/>
              </v:shape>
            </v:group>
            <v:group style="position:absolute;left:3256;top:-3351;width:6961;height:449" coordorigin="3256,-3351" coordsize="6961,449">
              <v:shape style="position:absolute;left:3256;top:-3351;width:6961;height:449" coordorigin="3256,-3351" coordsize="6961,449" path="m3256,-3134l3263,-3006,3270,-3007,3277,-3084,3284,-3068,3291,-3091,3298,-3064,3305,-3079,3312,-3110,3319,-3106,3326,-3094,3333,-3061,3339,-3113,3347,-3225,3353,-3021,3360,-3085,3367,-3000,3374,-2932,3381,-3155,3388,-3113,3395,-3076,3402,-3128,3409,-3057,3416,-3008,3423,-3062,3430,-3174,3437,-3056,3444,-2997,3451,-3056,3458,-2994,3465,-3045,3472,-3213,3479,-3131,3486,-3009,3493,-3007,3500,-3109,3507,-2970,3514,-3179,3521,-3191,3528,-3063,3535,-3007,3542,-2941,3549,-3069,3556,-3091,3562,-3073,3569,-3141,3576,-2992,3583,-3141,3590,-3107,3597,-2941,3604,-3084,3611,-3090,3618,-3104,3625,-3006,3632,-3083,3639,-3118,3646,-3089,3653,-3117,3660,-3023,3667,-3154,3674,-3019,3681,-2994,3688,-3082,3695,-3012,3702,-3082,3709,-3022,3716,-3183,3723,-3107,3730,-3003,3737,-3064,3744,-3056,3751,-3116,3758,-3053,3765,-3016,3772,-3091,3778,-3192,3785,-3099,3792,-3004,3799,-3002,3806,-3109,3813,-3169,3820,-3059,3827,-3078,3834,-3036,3841,-3021,3848,-3025,3855,-3054,3862,-2912,3869,-3128,3876,-3012,3883,-3110,3890,-2977,3897,-3078,3904,-3041,3911,-3077,3918,-3086,3925,-3053,3932,-3139,3939,-3136,3946,-3091,3953,-3089,3960,-3170,3967,-2982,3974,-3071,3981,-3135,3988,-3100,3994,-2956,4001,-3070,4008,-3069,4015,-3064,4022,-3045,4029,-3039,4036,-2986,4043,-2968,4050,-2941,4057,-3041,4064,-2966,4071,-3155,4078,-3024,4085,-3151,4092,-3123,4099,-3047,4106,-3023,4113,-2998,4120,-3087,4127,-3097,4134,-3073,4141,-3098,4148,-2956,4155,-3166,4162,-3111,4169,-3313,4176,-3038,4183,-3070,4190,-2920,4197,-3073,4204,-3013,4210,-3108,4217,-2994,4224,-3146,4231,-2974,4238,-3017,4245,-3087,4252,-3097,4259,-3004,4266,-2983,4273,-3098,4280,-3046,4287,-2943,4294,-3110,4301,-3026,4308,-3072,4315,-3048,4322,-3040,4329,-3039,4336,-3235,4343,-3032,4350,-3197,4357,-3072,4364,-3016,4371,-2983,4378,-3134,4385,-3204,4392,-3120,4399,-3166,4406,-3018,4413,-3085,4419,-3181,4427,-3059,4433,-3067,4440,-3088,4447,-3139,4454,-3168,4461,-3115,4468,-3147,4475,-3084,4482,-3254,4489,-3137,4496,-3108,4503,-3020,4510,-3077,4517,-3158,4524,-2987,4531,-2927,4538,-3041,4545,-3117,4552,-3031,4559,-3123,4566,-3121,4573,-3123,4580,-3055,4587,-3186,4594,-3147,4601,-3154,4608,-3038,4615,-3081,4622,-2993,4629,-3007,4636,-3036,4642,-2981,4649,-3047,4656,-2979,4663,-3045,4670,-2999,4677,-3205,4684,-3086,4691,-3053,4698,-3094,4705,-3105,4712,-2987,4719,-3060,4726,-3034,4733,-3137,4740,-3006,4747,-3146,4754,-3184,4761,-3020,4768,-3170,4775,-3113,4782,-3157,4789,-2994,4796,-3079,4803,-3082,4810,-2969,4817,-3052,4824,-3101,4831,-2953,4838,-2982,4845,-3109,4851,-3065,4859,-3134,4865,-3094,4872,-3001,4879,-3003,4886,-2955,4893,-3082,4900,-3068,4907,-3040,4914,-3083,4921,-3048,4928,-3011,4935,-3187,4942,-3059,4949,-3147,4956,-3157,4963,-3094,4970,-2976,4977,-3093,4984,-3056,4991,-3094,4998,-3056,5005,-2974,5012,-3000,5019,-3047,5026,-3313,5033,-3020,5040,-3144,5047,-3010,5054,-3056,5061,-3110,5068,-2996,5074,-3017,5082,-3221,5088,-2936,5095,-2999,5102,-3105,5109,-2947,5116,-2929,5123,-3034,5130,-3017,5137,-3144,5144,-3128,5151,-2990,5158,-2997,5165,-3099,5172,-3219,5179,-3041,5186,-3068,5193,-3097,5200,-3091,5207,-3028,5214,-3050,5221,-3091,5228,-3100,5235,-2997,5242,-2950,5249,-2923,5256,-3142,5263,-2963,5270,-3016,5277,-3025,5284,-3097,5291,-2981,5297,-3140,5304,-2960,5311,-3049,5318,-2990,5325,-3036,5332,-3034,5339,-3065,5346,-3120,5353,-3142,5360,-3119,5367,-3040,5374,-3000,5381,-2947,5388,-3103,5395,-3055,5402,-3012,5409,-3189,5416,-2997,5423,-2941,5430,-3209,5437,-2946,5444,-3060,5451,-3117,5458,-3016,5465,-3160,5472,-3159,5479,-3027,5486,-2979,5493,-2957,5500,-3144,5506,-3016,5514,-3040,5520,-3118,5527,-3025,5534,-3009,5541,-3216,5548,-3175,5555,-3112,5562,-3039,5569,-2998,5576,-3030,5583,-3120,5590,-3030,5597,-2998,5604,-3196,5611,-3155,5618,-2957,5625,-3065,5632,-3032,5639,-3027,5646,-3027,5653,-3072,5660,-2950,5667,-3192,5674,-3097,5681,-3025,5688,-3134,5695,-3085,5702,-3098,5709,-3085,5716,-3161,5723,-3246,5729,-2922,5736,-3000,5743,-3105,5750,-3197,5757,-3132,5764,-3051,5771,-3099,5778,-3207,5785,-3004,5792,-3108,5799,-3149,5806,-3051,5813,-3119,5820,-3292,5827,-3283,5834,-2924,5841,-3058,5848,-3074,5855,-3126,5862,-3070,5869,-3009,5876,-3070,5883,-3196,5890,-3084,5897,-3023,5904,-3073,5911,-3125,5918,-3007,5925,-2903,5932,-2991,5939,-3159,5945,-3106,5952,-3089,5959,-3054,5966,-3089,5973,-3088,5980,-3041,5987,-3202,5994,-3054,6001,-3089,6008,-2950,6015,-2997,6022,-3127,6029,-3075,6036,-3087,6043,-3027,6050,-3087,6057,-3062,6064,-3078,6071,-2984,6078,-2998,6085,-3077,6092,-3058,6099,-3079,6106,-3213,6113,-3137,6120,-3211,6127,-3115,6134,-3143,6141,-3132,6148,-3239,6155,-3077,6162,-3030,6168,-3036,6175,-3105,6182,-3021,6189,-2985,6196,-3153,6203,-2986,6210,-3067,6217,-3048,6224,-3122,6231,-2996,6238,-3069,6245,-2984,6252,-3127,6259,-3121,6266,-3136,6273,-3100,6280,-3138,6287,-2920,6294,-3086,6301,-3145,6308,-3184,6315,-2975,6322,-3095,6329,-3066,6336,-3007,6343,-2981,6350,-3043,6357,-3053,6364,-2990,6371,-3152,6377,-2934,6384,-3159,6391,-3176,6398,-3190,6405,-3043,6412,-2935,6419,-3153,6426,-3101,6433,-3038,6440,-3000,6447,-2999,6454,-3106,6461,-3031,6468,-3027,6475,-3013,6482,-2998,6489,-3082,6496,-3184,6503,-3033,6510,-3068,6517,-3022,6524,-3077,6531,-3055,6538,-3044,6545,-3042,6552,-3113,6559,-3047,6566,-2965,6573,-2974,6580,-3007,6586,-3297,6594,-3157,6600,-3001,6607,-3050,6614,-2939,6621,-2995,6628,-3185,6635,-2971,6642,-3004,6649,-3041,6656,-3059,6663,-3081,6670,-3043,6677,-3036,6684,-3050,6691,-3267,6698,-3008,6705,-3104,6712,-3092,6719,-2953,6726,-3003,6733,-3074,6740,-3181,6747,-3071,6754,-3154,6761,-3223,6768,-3042,6775,-3059,6782,-3132,6789,-3131,6796,-3199,6803,-3139,6809,-3066,6817,-3190,6823,-2982,6830,-2988,6837,-3053,6844,-3071,6851,-3077,6858,-3073,6865,-3009,6872,-3166,6879,-2939,6886,-3030,6893,-3116,6900,-3041,6907,-2981,6914,-3162,6921,-2997,6928,-3054,6935,-3080,6942,-3045,6949,-3054,6956,-3014,6963,-3145,6970,-2977,6977,-3094,6984,-2993,6991,-2931,6998,-3118,7005,-2952,7012,-3090,7019,-3267,7026,-2987,7032,-3080,7039,-3178,7046,-3050,7053,-2970,7060,-3160,7067,-3093,7074,-3137,7081,-3228,7088,-2947,7095,-3212,7102,-3191,7109,-3098,7116,-3042,7123,-3074,7130,-3186,7137,-3005,7144,-3083,7151,-3036,7158,-3044,7165,-3097,7172,-3019,7179,-3021,7186,-2992,7193,-3077,7200,-3161,7207,-3076,7214,-3069,7221,-3036,7228,-3032,7235,-3061,7241,-3056,7249,-3012,7255,-3008,7262,-3114,7269,-3092,7276,-3065,7283,-3132,7290,-3003,7297,-3010,7304,-3114,7311,-3018,7318,-3035,7325,-3127,7332,-3039,7339,-3119,7346,-2942,7353,-3005,7360,-2906,7367,-3194,7374,-3322,7381,-3031,7388,-3066,7395,-3149,7402,-3228,7409,-2990,7416,-3064,7423,-3235,7430,-3302,7437,-3017,7444,-3232,7451,-3093,7458,-2953,7464,-3067,7471,-3110,7478,-2974,7485,-3102,7492,-3203,7499,-3012,7506,-2964,7513,-3009,7520,-3048,7527,-3023,7534,-3116,7541,-2939,7548,-3070,7555,-3073,7562,-3078,7569,-3026,7576,-3048,7583,-3056,7590,-3132,7597,-3033,7604,-2922,7611,-3092,7618,-3050,7625,-3002,7632,-2963,7639,-3108,7646,-3021,7653,-3062,7660,-3004,7667,-3020,7674,-3026,7680,-3064,7687,-3025,7694,-3136,7701,-3157,7708,-3019,7715,-3162,7722,-3110,7729,-3113,7736,-2979,7743,-3152,7750,-3109,7757,-3078,7764,-2997,7771,-3171,7778,-3076,7785,-3040,7792,-2988,7799,-3066,7806,-3110,7813,-3173,7820,-2996,7827,-3091,7834,-3166,7841,-3154,7848,-2964,7855,-3034,7862,-3064,7869,-3134,7876,-3070,7883,-3017,7890,-2923,7896,-3004,7903,-3087,7910,-3049,7917,-3093,7924,-3051,7931,-3108,7938,-3255,7945,-3145,7952,-3106,7959,-2971,7966,-3086,7973,-3115,7980,-3098,7987,-3090,7994,-3009,8001,-3034,8008,-3326,8015,-2966,8022,-3058,8029,-3184,8036,-3123,8043,-3059,8050,-3010,8057,-3125,8064,-2991,8071,-3174,8078,-3059,8085,-3054,8092,-3071,8099,-3168,8106,-3106,8112,-2990,8119,-2989,8126,-2992,8133,-3067,8140,-3103,8147,-2966,8154,-2997,8161,-3061,8168,-3193,8175,-3067,8182,-3086,8189,-2969,8196,-3027,8203,-3021,8210,-3086,8217,-3026,8224,-2993,8231,-3150,8238,-3025,8245,-3051,8252,-2983,8259,-2973,8266,-2950,8273,-3091,8280,-3036,8287,-3025,8294,-3132,8301,-2997,8308,-3056,8315,-3061,8321,-3055,8329,-3068,8335,-3218,8342,-3055,8349,-3009,8356,-3202,8363,-3037,8370,-3073,8377,-3097,8384,-2966,8391,-3043,8398,-3081,8405,-3051,8412,-3312,8419,-3195,8426,-2994,8433,-3110,8440,-3011,8447,-3351,8454,-3088,8461,-2971,8468,-2982,8475,-3047,8482,-2977,8489,-3090,8496,-3017,8503,-2979,8510,-3102,8517,-3043,8524,-3126,8531,-2977,8538,-3048,8544,-3014,8552,-3131,8558,-3140,8565,-3100,8572,-3002,8579,-3051,8586,-2936,8593,-3052,8600,-3143,8607,-2935,8614,-3106,8621,-3036,8628,-3096,8635,-3046,8642,-3099,8649,-2997,8656,-3072,8663,-3101,8670,-3121,8677,-3095,8684,-3076,8691,-3134,8698,-3110,8705,-3046,8712,-3177,8719,-3068,8726,-3052,8733,-3043,8740,-3107,8747,-3108,8753,-3101,8761,-3066,8767,-2999,8774,-3140,8781,-3061,8788,-3022,8795,-3079,8802,-3060,8809,-2964,8816,-2966,8823,-3204,8830,-3167,8837,-3082,8844,-3037,8851,-3217,8858,-3009,8865,-3213,8872,-3101,8879,-3049,8886,-3061,8893,-2994,8900,-3020,8907,-3159,8914,-2964,8921,-3203,8928,-2979,8935,-3081,8942,-3078,8949,-3113,8956,-3115,8963,-3089,8970,-3283,8976,-3229,8984,-3177,8990,-3002,8997,-3095,9004,-3057,9011,-2947,9018,-2999,9025,-3177,9032,-3076,9039,-2976,9046,-3065,9053,-3153,9060,-3043,9067,-3182,9074,-3124,9081,-2963,9088,-3175,9095,-3226,9102,-3064,9109,-3001,9116,-3075,9123,-3166,9130,-3043,9137,-2978,9144,-3052,9151,-2995,9158,-3003,9165,-3154,9172,-3114,9179,-3089,9186,-3077,9193,-3196,9199,-3032,9206,-3041,9213,-3018,9220,-3131,9227,-3000,9234,-3045,9241,-3048,9248,-3051,9255,-3292,9262,-3023,9269,-3029,9276,-3087,9283,-3087,9290,-3102,9297,-3035,9304,-3049,9311,-3024,9318,-3106,9325,-3078,9332,-3100,9339,-3156,9346,-3051,9353,-3164,9360,-2983,9367,-3039,9374,-3167,9381,-2977,9388,-3015,9395,-2993,9402,-3076,9409,-3022,9416,-3157,9422,-3046,9429,-3070,9436,-3145,9443,-3155,9450,-3046,9457,-3041,9464,-3001,9471,-3050,9478,-2989,9485,-3024,9492,-3026,9499,-3013,9506,-3098,9513,-3071,9520,-3103,9527,-3070,9534,-3045,9541,-3049,9548,-3048,9555,-2978,9562,-3130,9569,-2943,9576,-3097,9583,-3188,9590,-3019,9597,-2915,9604,-3096,9611,-3146,9618,-3194,9625,-3100,9631,-3141,9638,-3091,9645,-3183,9652,-3132,9659,-3014,9666,-2956,9673,-3009,9680,-2998,9687,-3037,9694,-2965,9701,-3086,9708,-3188,9715,-2993,9722,-3094,9729,-2969,9736,-3078,9743,-2960,9750,-3123,9757,-3069,9764,-3075,9771,-3025,9778,-3061,9785,-3169,9792,-3070,9799,-3023,9806,-3126,9813,-3094,9820,-3015,9827,-3066,9834,-3067,9841,-3095,9847,-3032,9854,-3138,9861,-2974,9868,-3090,9875,-3105,9882,-2985,9889,-2960,9896,-3176,9903,-3034,9910,-3058,9917,-3099,9924,-3211,9931,-3122,9938,-3075,9945,-3263,9952,-3230,9959,-3066,9966,-3036,9973,-2994,9980,-2995,9987,-3030,9994,-3088,10001,-3123,10008,-3028,10015,-3045,10022,-3066,10029,-3082,10036,-3103,10043,-2984,10050,-2988,10057,-3055,10064,-3016,10070,-3075,10077,-2970,10084,-2996,10091,-3044,10098,-3161,10105,-3057,10112,-3058,10119,-3233,10126,-3075,10133,-3167,10140,-3056,10147,-3062,10154,-3105,10161,-3075,10168,-3097,10175,-3138,10182,-3044,10189,-3058,10196,-3088,10203,-3105,10210,-2950,10217,-3095e" filled="false" stroked="true" strokeweight=".371318pt" strokecolor="#0080ff">
                <v:path arrowok="t"/>
              </v:shape>
            </v:group>
            <v:group style="position:absolute;left:4120;top:-3488;width:2;height:57" coordorigin="4120,-3488" coordsize="2,57">
              <v:shape style="position:absolute;left:4120;top:-3488;width:2;height:57" coordorigin="4120,-3488" coordsize="0,57" path="m4120,-3431l4120,-3488e" filled="false" stroked="true" strokeweight=".371318pt" strokecolor="#000000">
                <v:path arrowok="t"/>
              </v:shape>
            </v:group>
            <v:group style="position:absolute;left:5862;top:-3488;width:2;height:57" coordorigin="5862,-3488" coordsize="2,57">
              <v:shape style="position:absolute;left:5862;top:-3488;width:2;height:57" coordorigin="5862,-3488" coordsize="0,57" path="m5862,-3431l5862,-3488e" filled="false" stroked="true" strokeweight=".371318pt" strokecolor="#000000">
                <v:path arrowok="t"/>
              </v:shape>
            </v:group>
            <v:group style="position:absolute;left:7604;top:-3488;width:2;height:57" coordorigin="7604,-3488" coordsize="2,57">
              <v:shape style="position:absolute;left:7604;top:-3488;width:2;height:57" coordorigin="7604,-3488" coordsize="0,57" path="m7604,-3431l7604,-3488e" filled="false" stroked="true" strokeweight=".371318pt" strokecolor="#000000">
                <v:path arrowok="t"/>
              </v:shape>
            </v:group>
            <v:group style="position:absolute;left:9346;top:-3488;width:2;height:57" coordorigin="9346,-3488" coordsize="2,57">
              <v:shape style="position:absolute;left:9346;top:-3488;width:2;height:57" coordorigin="9346,-3488" coordsize="0,57" path="m9346,-3431l9346,-3488e" filled="false" stroked="true" strokeweight=".371318pt" strokecolor="#000000">
                <v:path arrowok="t"/>
              </v:shape>
            </v:group>
            <v:group style="position:absolute;left:3256;top:-3395;width:6961;height:491" coordorigin="3256,-3395" coordsize="6961,491">
              <v:shape style="position:absolute;left:3256;top:-3395;width:6961;height:491" coordorigin="3256,-3395" coordsize="6961,491" path="m3256,-2990l3263,-3165,3270,-3063,3277,-3176,3284,-2999,3291,-3053,3298,-3097,3305,-3004,3312,-3037,3319,-3143,3326,-3233,3333,-3129,3339,-3271,3347,-3101,3353,-2959,3360,-2979,3367,-3034,3374,-3167,3381,-2975,3388,-2989,3395,-2969,3402,-3191,3409,-3212,3416,-3053,3423,-3140,3430,-3046,3437,-3041,3444,-3052,3451,-3016,3458,-2980,3465,-3017,3472,-3070,3479,-3109,3486,-3014,3493,-3184,3500,-3092,3507,-3011,3514,-3072,3521,-3065,3528,-3141,3535,-3000,3542,-3220,3549,-3160,3556,-3129,3562,-3008,3569,-3201,3576,-3229,3583,-3223,3590,-3232,3597,-3068,3604,-2960,3611,-2994,3618,-3032,3625,-3186,3632,-3071,3639,-3046,3646,-2998,3653,-3109,3660,-3020,3667,-2946,3674,-3212,3681,-2994,3688,-3165,3695,-3037,3702,-3081,3709,-3173,3716,-3039,3723,-3001,3730,-2986,3737,-3318,3744,-2966,3751,-2981,3758,-3106,3765,-2997,3772,-3033,3778,-3075,3785,-3044,3792,-2994,3799,-3092,3806,-3007,3813,-3070,3820,-3157,3827,-3129,3834,-2965,3841,-3023,3848,-2973,3855,-3143,3862,-2956,3869,-3187,3876,-3153,3883,-3030,3890,-3235,3897,-3068,3904,-3025,3911,-2971,3918,-3216,3925,-3068,3932,-3011,3939,-3129,3946,-2962,3953,-3137,3960,-3119,3967,-2997,3974,-2935,3981,-2980,3988,-3063,3994,-3121,4001,-3065,4008,-3041,4015,-3209,4022,-3038,4029,-3045,4036,-3213,4043,-2959,4050,-3214,4057,-3056,4064,-3008,4071,-3253,4078,-3030,4085,-3085,4092,-2950,4099,-2949,4106,-3032,4113,-3180,4120,-3003,4127,-3019,4134,-3124,4141,-3081,4148,-3118,4155,-3004,4162,-3050,4169,-3136,4176,-3152,4183,-3204,4190,-3133,4197,-3001,4204,-3146,4210,-3068,4217,-3102,4224,-3045,4231,-3173,4238,-3304,4245,-3010,4252,-3013,4259,-2994,4266,-2999,4273,-2986,4280,-3088,4287,-3023,4294,-3057,4301,-3048,4308,-3178,4315,-3040,4322,-2997,4329,-3073,4336,-2929,4343,-3033,4350,-3123,4357,-3059,4364,-3186,4371,-3184,4378,-3086,4385,-3039,4392,-3087,4399,-3024,4406,-3070,4413,-3028,4419,-3107,4427,-3158,4433,-3121,4440,-3157,4447,-3014,4454,-3068,4461,-3016,4468,-3183,4475,-3182,4482,-3137,4489,-3112,4496,-3089,4503,-3051,4510,-3073,4517,-3200,4524,-3031,4531,-2970,4538,-3093,4545,-3025,4552,-3078,4559,-3038,4566,-2992,4573,-3168,4580,-2982,4587,-3148,4594,-3131,4601,-3083,4608,-2998,4615,-3023,4622,-3125,4629,-3081,4636,-3150,4642,-3080,4649,-3088,4656,-3040,4663,-3030,4670,-3083,4677,-3047,4684,-3307,4691,-3139,4698,-3056,4705,-3096,4712,-3077,4719,-3219,4726,-3138,4733,-3095,4740,-3100,4747,-3219,4754,-2996,4761,-2966,4768,-3084,4775,-3140,4782,-3094,4789,-3141,4796,-2947,4803,-3027,4810,-3093,4817,-3098,4824,-3043,4831,-3136,4838,-2991,4845,-3148,4851,-3066,4859,-2937,4865,-2968,4872,-3337,4879,-3061,4886,-3018,4893,-2971,4900,-3165,4907,-3134,4914,-3096,4921,-2944,4928,-3128,4935,-3089,4942,-3070,4949,-3216,4956,-3126,4963,-3090,4970,-3103,4977,-3118,4984,-3101,4991,-3143,4998,-3085,5005,-2954,5012,-3050,5019,-3083,5026,-3221,5033,-2973,5040,-3182,5047,-2991,5054,-3045,5061,-3214,5068,-3086,5074,-3013,5082,-3079,5088,-3090,5095,-3093,5102,-3137,5109,-3028,5116,-2995,5123,-3113,5130,-3034,5137,-3080,5144,-2994,5151,-3006,5158,-3209,5165,-3029,5172,-3025,5179,-3049,5186,-3074,5193,-3086,5200,-3147,5207,-3168,5214,-3020,5221,-3081,5228,-3114,5235,-3102,5242,-3082,5249,-3059,5256,-3100,5263,-3081,5270,-3106,5277,-3043,5284,-3249,5291,-3266,5297,-3077,5304,-3101,5311,-2985,5318,-3135,5325,-3128,5332,-3171,5339,-3123,5346,-2994,5353,-2930,5360,-3003,5367,-2996,5374,-3221,5381,-3085,5388,-3066,5395,-3115,5402,-2962,5409,-3031,5416,-3041,5423,-3171,5430,-3064,5437,-3056,5444,-3062,5451,-3000,5458,-2959,5465,-3011,5472,-3025,5479,-3044,5486,-3247,5493,-3132,5500,-2971,5506,-3072,5514,-3060,5520,-3081,5527,-3011,5534,-3118,5541,-3018,5548,-3049,5555,-3100,5562,-3145,5569,-3117,5576,-3039,5583,-3127,5590,-3268,5597,-3059,5604,-3155,5611,-3077,5618,-3085,5625,-3073,5632,-3002,5639,-2988,5646,-3086,5653,-3157,5660,-3093,5667,-3009,5674,-3055,5681,-3148,5688,-3095,5695,-3040,5702,-3046,5709,-3106,5716,-3064,5723,-3235,5729,-3037,5736,-3019,5743,-2984,5750,-3061,5757,-2972,5764,-2986,5771,-3021,5778,-3037,5785,-2936,5792,-2976,5799,-3062,5806,-3128,5813,-3087,5820,-3066,5827,-3176,5834,-2977,5841,-3116,5848,-3047,5855,-3038,5862,-3228,5869,-3045,5876,-3075,5883,-3028,5890,-3061,5897,-3198,5904,-2982,5911,-3036,5918,-3223,5925,-3191,5932,-3040,5939,-2996,5945,-3084,5952,-3108,5959,-3014,5966,-3112,5973,-3180,5980,-3153,5987,-2942,5994,-3080,6001,-3009,6008,-3215,6015,-3163,6022,-3123,6029,-3125,6036,-3033,6043,-3027,6050,-3099,6057,-3078,6064,-3178,6071,-3181,6078,-3078,6085,-3106,6092,-3022,6099,-3074,6106,-3052,6113,-3088,6120,-3070,6127,-3098,6134,-3243,6141,-3015,6148,-3011,6155,-3063,6162,-3050,6168,-3049,6175,-3042,6182,-3023,6189,-3113,6196,-3041,6203,-3035,6210,-3015,6217,-3147,6224,-3332,6231,-3161,6238,-3395,6245,-3213,6252,-3072,6259,-3149,6266,-3316,6273,-2939,6280,-3074,6287,-3051,6294,-3141,6301,-3127,6308,-2992,6315,-3044,6322,-3045,6329,-2972,6336,-3087,6343,-3011,6350,-3091,6357,-3093,6364,-3002,6371,-3045,6377,-3004,6384,-3054,6391,-3067,6398,-3031,6405,-3089,6412,-3046,6419,-3260,6426,-2990,6433,-3152,6440,-3005,6447,-3068,6454,-3007,6461,-3098,6468,-3088,6475,-3040,6482,-2998,6489,-2941,6496,-3058,6503,-3140,6510,-3048,6517,-3250,6524,-3096,6531,-2994,6538,-3299,6545,-3162,6552,-3009,6559,-2955,6566,-3170,6573,-3021,6580,-3021,6586,-2966,6594,-3238,6600,-3153,6607,-2983,6614,-3081,6621,-3062,6628,-3062,6635,-3006,6642,-3017,6649,-2904,6656,-3101,6663,-3028,6670,-3090,6677,-3057,6684,-3122,6691,-3054,6698,-3185,6705,-2996,6712,-3008,6719,-3051,6726,-3138,6733,-3016,6740,-3168,6747,-3049,6754,-3038,6761,-3097,6768,-3194,6775,-3034,6782,-3126,6789,-3051,6796,-3060,6803,-2980,6809,-3114,6817,-2923,6823,-2937,6830,-3040,6837,-3033,6844,-2962,6851,-3070,6858,-3012,6865,-3182,6872,-3143,6879,-3012,6886,-3057,6893,-2929,6900,-3100,6907,-3061,6914,-2992,6921,-3031,6928,-3024,6935,-3020,6942,-3020,6949,-3124,6956,-3194,6963,-3089,6970,-3062,6977,-2977,6984,-3084,6991,-3084,6998,-3130,7005,-3100,7012,-3000,7019,-2986,7026,-3097,7032,-3228,7039,-3028,7046,-3008,7053,-3102,7060,-2996,7067,-3022,7074,-3009,7081,-3070,7088,-3179,7095,-2957,7102,-2933,7109,-3111,7116,-3013,7123,-3176,7130,-3038,7137,-3088,7144,-2960,7151,-2992,7158,-2991,7165,-3101,7172,-3093,7179,-3004,7186,-3163,7193,-3133,7200,-3016,7207,-3265,7214,-3029,7221,-2989,7228,-3036,7235,-3105,7241,-3147,7249,-3019,7255,-3170,7262,-2995,7269,-3074,7276,-3054,7283,-3007,7290,-3089,7297,-3134,7304,-3107,7311,-3025,7318,-3060,7325,-3029,7332,-3161,7339,-3101,7346,-2991,7353,-3069,7360,-3026,7367,-3015,7374,-3112,7381,-3095,7388,-3096,7395,-2912,7402,-3046,7409,-3014,7416,-3004,7423,-3068,7430,-3254,7437,-3197,7444,-3063,7451,-3103,7458,-3126,7464,-3112,7471,-3074,7478,-3084,7485,-3041,7492,-3009,7499,-2966,7506,-3156,7513,-3014,7520,-2993,7527,-3008,7534,-2957,7541,-3095,7548,-3028,7555,-3146,7562,-3065,7569,-3223,7576,-3171,7583,-3100,7590,-3075,7597,-3029,7604,-2952,7611,-3045,7618,-3069,7625,-3182,7632,-3231,7639,-3202,7646,-3033,7653,-3051,7660,-3172,7667,-2905,7674,-3106,7680,-3154,7687,-3088,7694,-3128,7701,-3032,7708,-3120,7715,-3112,7722,-2939,7729,-3082,7736,-3141,7743,-3079,7750,-3081,7757,-3108,7764,-3053,7771,-3072,7778,-3081,7785,-3161,7792,-3006,7799,-3021,7806,-3080,7813,-3070,7820,-3125,7827,-3053,7834,-3219,7841,-2988,7848,-3336,7855,-3035,7862,-3070,7869,-3136,7876,-3258,7883,-3035,7890,-3105,7896,-2955,7903,-3046,7910,-3133,7917,-3177,7924,-3018,7931,-3111,7938,-2964,7945,-2939,7952,-3096,7959,-3148,7966,-3005,7973,-3044,7980,-3092,7987,-3166,7994,-3117,8001,-2934,8008,-3037,8015,-2971,8022,-3063,8029,-3073,8036,-3277,8043,-2942,8050,-3061,8057,-2986,8064,-3132,8071,-2949,8078,-3130,8085,-3045,8092,-3098,8099,-3077,8106,-3026,8112,-3053,8119,-2994,8126,-3164,8133,-3168,8140,-3055,8147,-3042,8154,-3061,8161,-3122,8168,-3099,8175,-3137,8182,-3059,8189,-3132,8196,-3160,8203,-3115,8210,-3110,8217,-3081,8224,-2950,8231,-3160,8238,-2952,8245,-2943,8252,-3162,8259,-3176,8266,-3043,8273,-3076,8280,-3120,8287,-3025,8294,-3078,8301,-2991,8308,-3035,8315,-3080,8321,-2961,8329,-3134,8335,-3234,8342,-3113,8349,-3065,8356,-3257,8363,-3052,8370,-3073,8377,-3091,8384,-3077,8391,-3083,8398,-2951,8405,-3038,8412,-3068,8419,-2996,8426,-3039,8433,-3058,8440,-3112,8447,-3057,8454,-2994,8461,-3046,8468,-3105,8475,-2950,8482,-3155,8489,-3072,8496,-3077,8503,-2960,8510,-3062,8517,-3144,8524,-3095,8531,-3116,8538,-3131,8544,-2980,8552,-3187,8558,-3127,8565,-3161,8572,-2992,8579,-3111,8586,-3026,8593,-3022,8600,-3026,8607,-3097,8614,-3079,8621,-3059,8628,-2955,8635,-3131,8642,-3060,8649,-3156,8656,-3038,8663,-3042,8670,-3114,8677,-3067,8684,-3044,8691,-3052,8698,-3097,8705,-3081,8712,-2980,8719,-3038,8726,-3211,8733,-3128,8740,-2977,8747,-3136,8753,-3233,8761,-3033,8767,-3071,8774,-3125,8781,-2996,8788,-2984,8795,-3052,8802,-2984,8809,-2945,8816,-3211,8823,-3070,8830,-2964,8837,-3144,8844,-3049,8851,-3055,8858,-3256,8865,-3065,8872,-3069,8879,-2992,8886,-3100,8893,-3030,8900,-3112,8907,-3050,8914,-3093,8921,-3014,8928,-3042,8935,-2977,8942,-3122,8949,-2957,8956,-3017,8963,-3151,8970,-3003,8976,-3096,8984,-3077,8990,-3013,8997,-3130,9004,-3040,9011,-3098,9018,-3045,9025,-3029,9032,-3061,9039,-3223,9046,-3137,9053,-3154,9060,-3101,9067,-3063,9074,-3052,9081,-2953,9088,-3141,9095,-3082,9102,-3171,9109,-3125,9116,-3087,9123,-3080,9130,-3251,9137,-3083,9144,-3115,9151,-3033,9158,-3142,9165,-3076,9172,-3078,9179,-2960,9186,-3067,9193,-3022,9199,-3123,9206,-3111,9213,-2994,9220,-3068,9227,-2957,9234,-3289,9241,-3120,9248,-3112,9255,-3075,9262,-3078,9269,-3056,9276,-3026,9283,-3115,9290,-2981,9297,-3064,9304,-3167,9311,-3044,9318,-3012,9325,-3006,9332,-3168,9339,-3054,9346,-3069,9353,-3126,9360,-3118,9367,-3029,9374,-2992,9381,-3184,9388,-3071,9395,-3109,9402,-3052,9409,-3066,9416,-3115,9422,-3101,9429,-3100,9436,-3035,9443,-3036,9450,-3006,9457,-3032,9464,-3082,9471,-3056,9478,-3048,9485,-3010,9492,-3070,9499,-3138,9506,-3017,9513,-3131,9520,-3127,9527,-2991,9534,-3110,9541,-2981,9548,-3083,9555,-2978,9562,-2999,9569,-3161,9576,-3071,9583,-3056,9590,-3071,9597,-2996,9604,-3023,9611,-3046,9618,-3004,9625,-3231,9631,-3051,9638,-3112,9645,-2962,9652,-3044,9659,-3037,9666,-3085,9673,-3105,9680,-3166,9687,-3086,9694,-3000,9701,-3011,9708,-3114,9715,-3004,9722,-3024,9729,-3156,9736,-2997,9743,-2967,9750,-3016,9757,-2967,9764,-3010,9771,-3043,9778,-2983,9785,-3098,9792,-3054,9799,-3063,9806,-3045,9813,-3022,9820,-2995,9827,-3035,9834,-3021,9841,-3056,9847,-3057,9854,-3095,9861,-2994,9868,-3140,9875,-3032,9882,-3138,9889,-3074,9896,-2995,9903,-3025,9910,-3191,9917,-3038,9924,-3033,9931,-2959,9938,-2994,9945,-2950,9952,-3109,9959,-3074,9966,-3069,9973,-3071,9980,-3075,9987,-3161,9994,-3013,10001,-2983,10008,-3108,10015,-3143,10022,-2976,10029,-3185,10036,-3037,10043,-3087,10050,-3157,10057,-3138,10064,-2964,10070,-3159,10077,-3152,10084,-3118,10091,-3045,10098,-3121,10105,-3055,10112,-3096,10119,-3034,10126,-3095,10133,-3146,10140,-3181,10147,-3062,10154,-3152,10161,-3163,10168,-3163,10175,-3201,10182,-3041,10189,-3126,10196,-3093,10203,-3020,10210,-3041,10217,-3019e" filled="false" stroked="true" strokeweight=".371318pt" strokecolor="#ff00ff">
                <v:path arrowok="t"/>
              </v:shape>
            </v:group>
            <v:group style="position:absolute;left:3256;top:-3396;width:6961;height:502" coordorigin="3256,-3396" coordsize="6961,502">
              <v:shape style="position:absolute;left:3256;top:-3396;width:6961;height:502" coordorigin="3256,-3396" coordsize="6961,502" path="m3256,-3199l3263,-3109,3270,-3059,3277,-3138,3284,-3075,3291,-3134,3298,-3145,3305,-3029,3312,-2988,3319,-3106,3326,-3100,3333,-3106,3339,-3075,3347,-3064,3353,-3047,3360,-3097,3367,-3048,3374,-2990,3381,-3136,3388,-3009,3395,-3081,3402,-3118,3409,-3039,3416,-3030,3423,-3053,3430,-3058,3437,-3040,3444,-3087,3451,-3162,3458,-3085,3465,-3057,3472,-3144,3479,-3040,3486,-3091,3493,-3062,3500,-3253,3507,-3120,3514,-3113,3521,-3084,3528,-3037,3535,-3025,3542,-3095,3549,-3107,3556,-2979,3562,-3022,3569,-3009,3576,-3085,3583,-3118,3590,-3012,3597,-3190,3604,-3178,3611,-3007,3618,-3101,3625,-3262,3632,-3021,3639,-3116,3646,-3063,3653,-3100,3660,-3003,3667,-3134,3674,-2980,3681,-3236,3688,-3052,3695,-2955,3702,-2944,3709,-3092,3716,-3108,3723,-3311,3730,-3022,3737,-3029,3744,-3037,3751,-3031,3758,-3025,3765,-3095,3772,-3081,3778,-2964,3785,-3006,3792,-3070,3799,-3123,3806,-2996,3813,-3120,3820,-3136,3827,-3147,3834,-3021,3841,-3108,3848,-3115,3855,-3097,3862,-3168,3869,-3098,3876,-3106,3883,-3212,3890,-3146,3897,-3199,3904,-3198,3911,-3038,3918,-3127,3925,-3063,3932,-3019,3939,-3046,3946,-3027,3953,-3005,3960,-2999,3967,-3040,3974,-2998,3981,-3031,3988,-3069,3994,-3071,4001,-2971,4008,-3061,4015,-3090,4022,-3104,4029,-3069,4036,-3097,4043,-3063,4050,-3024,4057,-3250,4064,-3000,4071,-3160,4078,-3031,4085,-3037,4092,-3019,4099,-3156,4106,-2973,4113,-3088,4120,-3073,4127,-3069,4134,-2988,4141,-3106,4148,-3082,4155,-3026,4162,-3004,4169,-3260,4176,-3001,4183,-3279,4190,-3028,4197,-3108,4204,-2917,4210,-3010,4217,-3103,4224,-3139,4231,-3053,4238,-3161,4245,-2975,4252,-3155,4259,-3187,4266,-3046,4273,-3009,4280,-3130,4287,-3238,4294,-3042,4301,-2989,4308,-3215,4315,-2984,4322,-3132,4329,-3110,4336,-3147,4343,-2980,4350,-2974,4357,-3098,4364,-3045,4371,-3042,4378,-3104,4385,-3146,4392,-3132,4399,-3263,4406,-3210,4413,-3097,4419,-3034,4427,-3140,4433,-3020,4440,-3088,4447,-2927,4454,-3122,4461,-3086,4468,-3239,4475,-3072,4482,-2904,4489,-3046,4496,-3061,4503,-3176,4510,-3054,4517,-3075,4524,-3250,4531,-3071,4538,-3128,4545,-3129,4552,-2966,4559,-2994,4566,-2965,4573,-3089,4580,-3050,4587,-2979,4594,-3118,4601,-2986,4608,-3037,4615,-3048,4622,-3073,4629,-3012,4636,-3149,4642,-3220,4649,-3069,4656,-3146,4663,-3005,4670,-2998,4677,-3059,4684,-3036,4691,-3115,4698,-2947,4705,-3035,4712,-2966,4719,-3042,4726,-3059,4733,-3034,4740,-3073,4747,-3101,4754,-2986,4761,-3031,4768,-2979,4775,-3195,4782,-2973,4789,-3223,4796,-3074,4803,-3004,4810,-3032,4817,-3146,4824,-3094,4831,-3185,4838,-3080,4845,-3082,4851,-3091,4859,-3239,4865,-3109,4872,-3090,4879,-3110,4886,-3073,4893,-2951,4900,-3222,4907,-3064,4914,-3016,4921,-3197,4928,-2937,4935,-3092,4942,-3081,4949,-2994,4956,-3058,4963,-3159,4970,-3073,4977,-3070,4984,-3114,4991,-3165,4998,-3070,5005,-3080,5012,-3010,5019,-3001,5026,-3022,5033,-3093,5040,-3049,5047,-3244,5054,-3087,5061,-3026,5068,-2967,5074,-2962,5082,-3048,5088,-2929,5095,-3058,5102,-3037,5109,-2989,5116,-2970,5123,-3036,5130,-3108,5137,-3171,5144,-3162,5151,-3267,5158,-3007,5165,-3058,5172,-3012,5179,-3075,5186,-3038,5193,-3007,5200,-3085,5207,-3084,5214,-3137,5221,-3037,5228,-3030,5235,-2998,5242,-3053,5249,-3091,5256,-3062,5263,-3046,5270,-3198,5277,-3049,5284,-3053,5291,-3043,5297,-3117,5304,-3061,5311,-3103,5318,-2993,5325,-3039,5332,-3039,5339,-3112,5346,-3021,5353,-2983,5360,-3019,5367,-3259,5374,-3127,5381,-3071,5388,-2998,5395,-2986,5402,-3030,5409,-3172,5416,-2996,5423,-3081,5430,-2994,5437,-3052,5444,-3016,5451,-3068,5458,-3050,5465,-2944,5472,-3006,5479,-3125,5486,-2981,5493,-3221,5500,-3095,5506,-3080,5514,-3047,5520,-3015,5527,-3044,5534,-3037,5541,-3005,5548,-3098,5555,-2998,5562,-2991,5569,-3021,5576,-3256,5583,-3224,5590,-3074,5597,-3015,5604,-3056,5611,-3102,5618,-3055,5625,-3036,5632,-3236,5639,-3042,5646,-3162,5653,-3215,5660,-2933,5667,-3161,5674,-3102,5681,-3041,5688,-3146,5695,-3059,5702,-3030,5709,-3095,5716,-3056,5723,-3223,5729,-3020,5736,-3085,5743,-3095,5750,-3039,5757,-3193,5764,-3003,5771,-3105,5778,-3104,5785,-3121,5792,-3054,5799,-3094,5806,-3192,5813,-3066,5820,-2988,5827,-3097,5834,-3123,5841,-3045,5848,-3012,5855,-3143,5862,-3149,5869,-3091,5876,-3090,5883,-3003,5890,-3168,5897,-3249,5904,-3050,5911,-3103,5918,-3001,5925,-3037,5932,-3054,5939,-3034,5945,-2910,5952,-3064,5959,-3160,5966,-2981,5973,-3076,5980,-3106,5987,-3080,5994,-3105,6001,-3025,6008,-3001,6015,-3093,6022,-3076,6029,-3017,6036,-3107,6043,-3064,6050,-3208,6057,-3042,6064,-2996,6071,-3135,6078,-3095,6085,-2956,6092,-3149,6099,-3004,6106,-3156,6113,-3163,6120,-3064,6127,-3127,6134,-3120,6141,-3060,6148,-2996,6155,-3019,6162,-3221,6168,-2930,6175,-3116,6182,-2990,6189,-3118,6196,-3004,6203,-3087,6210,-3024,6217,-3038,6224,-3041,6231,-3022,6238,-3036,6245,-3202,6252,-2998,6259,-2984,6266,-3003,6273,-3278,6280,-3095,6287,-3016,6294,-3028,6301,-3159,6308,-3055,6315,-3175,6322,-3053,6329,-3282,6336,-3066,6343,-3296,6350,-3254,6357,-3075,6364,-2999,6371,-3169,6377,-3008,6384,-3028,6391,-3106,6398,-3149,6405,-3023,6412,-3021,6419,-3131,6426,-3166,6433,-3107,6440,-3266,6447,-3054,6454,-2988,6461,-3057,6468,-3159,6475,-3125,6482,-3111,6489,-2949,6496,-3104,6503,-3047,6510,-3020,6517,-3126,6524,-3108,6531,-2995,6538,-3196,6545,-3135,6552,-2972,6559,-3022,6566,-3024,6573,-3135,6580,-2990,6586,-2936,6594,-3084,6600,-2996,6607,-3063,6614,-3118,6621,-3017,6628,-3039,6635,-3070,6642,-3078,6649,-3117,6656,-3116,6663,-3059,6670,-2978,6677,-3261,6684,-3024,6691,-3047,6698,-3024,6705,-3054,6712,-3027,6719,-3038,6726,-3157,6733,-3089,6740,-3255,6747,-3040,6754,-2998,6761,-3052,6768,-3051,6775,-3185,6782,-3085,6789,-3048,6796,-3014,6803,-3032,6809,-3143,6817,-2990,6823,-3067,6830,-3108,6837,-3011,6844,-3067,6851,-3143,6858,-3122,6865,-3084,6872,-3183,6879,-3063,6886,-3096,6893,-3047,6900,-3396,6907,-2995,6914,-3026,6921,-3093,6928,-3077,6935,-2947,6942,-3062,6949,-3069,6956,-3034,6963,-3011,6970,-3029,6977,-3015,6984,-3031,6991,-3293,6998,-3088,7005,-2998,7012,-3135,7019,-3095,7026,-3025,7032,-3016,7039,-3085,7046,-3070,7053,-3006,7060,-3055,7067,-2985,7074,-3166,7081,-3037,7088,-2993,7095,-3153,7102,-3081,7109,-2993,7116,-2963,7123,-3045,7130,-3055,7137,-3163,7144,-3012,7151,-3119,7158,-3024,7165,-3109,7172,-3142,7179,-3248,7186,-3065,7193,-3068,7200,-3112,7207,-3121,7214,-3135,7221,-2990,7228,-3141,7235,-3066,7241,-2984,7249,-3054,7255,-3048,7262,-3063,7269,-3057,7276,-3069,7283,-3129,7290,-3181,7297,-3101,7304,-3104,7311,-3036,7318,-3248,7325,-3065,7332,-3101,7339,-3196,7346,-3185,7353,-3131,7360,-3060,7367,-3036,7374,-3043,7381,-3152,7388,-3026,7395,-3355,7402,-2913,7409,-3147,7416,-3112,7423,-2963,7430,-3041,7437,-3055,7444,-2997,7451,-3047,7458,-3076,7464,-3053,7471,-3078,7478,-3041,7485,-3072,7492,-3188,7499,-3000,7506,-3087,7513,-3095,7520,-2990,7527,-3142,7534,-2957,7541,-2993,7548,-3085,7555,-3031,7562,-3081,7569,-3027,7576,-3178,7583,-3045,7590,-3068,7597,-2969,7604,-2994,7611,-3006,7618,-3086,7625,-3017,7632,-2984,7639,-3002,7646,-3165,7653,-3055,7660,-2971,7667,-3069,7674,-2976,7680,-2998,7687,-3023,7694,-2987,7701,-3038,7708,-3163,7715,-3050,7722,-3231,7729,-3189,7736,-3075,7743,-3085,7750,-3068,7757,-3071,7764,-3226,7771,-3164,7778,-3181,7785,-3157,7792,-3028,7799,-3032,7806,-3138,7813,-3205,7820,-2975,7827,-3170,7834,-2955,7841,-3057,7848,-2971,7855,-3044,7862,-2996,7869,-3107,7876,-3041,7883,-3094,7890,-2985,7896,-2964,7903,-3088,7910,-3134,7917,-3029,7924,-3111,7931,-3127,7938,-3212,7945,-3108,7952,-3064,7959,-3252,7966,-3092,7973,-3082,7980,-3050,7987,-2991,7994,-3052,8001,-3159,8008,-3109,8015,-2973,8022,-3193,8029,-3123,8036,-3110,8043,-3060,8050,-3033,8057,-3212,8064,-3146,8071,-3139,8078,-2997,8085,-3055,8092,-3154,8099,-3098,8106,-3097,8112,-3008,8119,-3035,8126,-3007,8133,-3122,8140,-3090,8147,-3034,8154,-3025,8161,-3002,8168,-3069,8175,-3012,8182,-2955,8189,-3034,8196,-3075,8203,-3165,8210,-3028,8217,-3088,8224,-3150,8231,-3045,8238,-3114,8245,-3020,8252,-3217,8259,-3097,8266,-3125,8273,-3147,8280,-3026,8287,-3144,8294,-2956,8301,-3150,8308,-3077,8315,-3021,8321,-2995,8329,-2995,8335,-3035,8342,-3028,8349,-3035,8356,-3230,8363,-2987,8370,-3088,8377,-3107,8384,-3090,8391,-2992,8398,-3065,8405,-2968,8412,-3117,8419,-2988,8426,-2905,8433,-3034,8440,-3246,8447,-3077,8454,-3160,8461,-3224,8468,-3006,8475,-3093,8482,-2895,8489,-3061,8496,-3145,8503,-3022,8510,-2992,8517,-3073,8524,-3068,8531,-3039,8538,-3004,8544,-3120,8552,-3014,8558,-3000,8565,-3115,8572,-3081,8579,-3229,8586,-3082,8593,-3064,8600,-3104,8607,-3091,8614,-3064,8621,-3031,8628,-2960,8635,-3050,8642,-3370,8649,-3077,8656,-3056,8663,-3182,8670,-3152,8677,-3065,8684,-2966,8691,-3031,8698,-3115,8705,-2992,8712,-2980,8719,-3025,8726,-3168,8733,-3095,8740,-3142,8747,-3188,8753,-3016,8761,-2985,8767,-3083,8774,-2987,8781,-3178,8788,-3124,8795,-3050,8802,-3049,8809,-3011,8816,-3035,8823,-3039,8830,-3005,8837,-3209,8844,-3062,8851,-2938,8858,-3016,8865,-3010,8872,-2973,8879,-3179,8886,-3094,8893,-3138,8900,-3024,8907,-3140,8914,-3058,8921,-3107,8928,-3092,8935,-3027,8942,-3050,8949,-2997,8956,-3238,8963,-3078,8970,-3013,8976,-3063,8984,-3014,8990,-3080,8997,-2975,9004,-3024,9011,-3029,9018,-3164,9025,-3014,9032,-3022,9039,-3097,9046,-3091,9053,-3084,9060,-3053,9067,-2989,9074,-3066,9081,-3090,9088,-3123,9095,-3073,9102,-3104,9109,-3150,9116,-2983,9123,-3089,9130,-3086,9137,-3025,9144,-3088,9151,-3058,9158,-3121,9165,-3079,9172,-3128,9179,-3065,9186,-3252,9193,-2991,9199,-3187,9206,-3168,9213,-3029,9220,-3107,9227,-3141,9234,-3075,9241,-3127,9248,-3195,9255,-3228,9262,-3041,9269,-3134,9276,-3053,9283,-3073,9290,-2996,9297,-3065,9304,-3059,9311,-3041,9318,-2999,9325,-3171,9332,-3029,9339,-3187,9346,-2958,9353,-3009,9360,-2977,9367,-3070,9374,-3090,9381,-3062,9388,-3000,9395,-3169,9402,-3055,9409,-3213,9416,-3017,9422,-2973,9429,-3190,9436,-3005,9443,-3156,9450,-3085,9457,-3026,9464,-3088,9471,-3027,9478,-3005,9485,-3009,9492,-2997,9499,-2976,9506,-3142,9513,-3076,9520,-3025,9527,-2922,9534,-3138,9541,-3006,9548,-3044,9555,-3116,9562,-3206,9569,-3038,9576,-3126,9583,-3251,9590,-2918,9597,-3032,9604,-3135,9611,-3058,9618,-3317,9625,-3241,9631,-2994,9638,-3016,9645,-3035,9652,-3074,9659,-3221,9666,-3043,9673,-3010,9680,-3206,9687,-3188,9694,-3184,9701,-3082,9708,-3117,9715,-3164,9722,-3223,9729,-3086,9736,-3059,9743,-3083,9750,-2983,9757,-3187,9764,-3187,9771,-3059,9778,-3000,9785,-3141,9792,-2953,9799,-3167,9806,-3111,9813,-3277,9820,-3079,9827,-2984,9834,-3024,9841,-2983,9847,-3106,9854,-2910,9861,-2965,9868,-3005,9875,-3107,9882,-3177,9889,-2974,9896,-3022,9903,-3063,9910,-2949,9917,-3048,9924,-3007,9931,-3027,9938,-3141,9945,-3000,9952,-3068,9959,-2999,9966,-3062,9973,-3133,9980,-3128,9987,-3128,9994,-3077,10001,-3050,10008,-2977,10015,-3012,10022,-2972,10029,-3192,10036,-3030,10043,-3148,10050,-2984,10057,-3048,10064,-3061,10070,-3051,10077,-3020,10084,-3138,10091,-3174,10098,-3198,10105,-3032,10112,-3130,10119,-3006,10126,-3260,10133,-3171,10140,-2943,10147,-3172,10154,-3173,10161,-3140,10168,-3092,10175,-3060,10182,-3105,10189,-2958,10196,-3023,10203,-2988,10210,-3101,10217,-3086e" filled="false" stroked="true" strokeweight=".371318pt" strokecolor="#006400">
                <v:path arrowok="t"/>
              </v:shape>
            </v:group>
            <v:group style="position:absolute;left:2769;top:-3431;width:7936;height:572" coordorigin="2769,-3431" coordsize="7936,572">
              <v:shape style="position:absolute;left:2769;top:-3431;width:7936;height:572" coordorigin="2769,-3431" coordsize="7936,572" path="m2769,-2860l10704,-2860,10704,-3431,2769,-3431,2769,-2860xe" filled="false" stroked="true" strokeweight=".371318pt" strokecolor="#000000">
                <v:path arrowok="t"/>
              </v:shape>
            </v:group>
            <v:group style="position:absolute;left:2570;top:-3012;width:57;height:2" coordorigin="2570,-3012" coordsize="57,2">
              <v:shape style="position:absolute;left:2570;top:-3012;width:57;height:2" coordorigin="2570,-3012" coordsize="57,0" path="m2626,-3012l2570,-3012e" filled="false" stroked="true" strokeweight=".371318pt" strokecolor="#000000">
                <v:path arrowok="t"/>
              </v:shape>
            </v:group>
            <v:group style="position:absolute;left:2570;top:-3116;width:57;height:2" coordorigin="2570,-3116" coordsize="57,2">
              <v:shape style="position:absolute;left:2570;top:-3116;width:57;height:2" coordorigin="2570,-3116" coordsize="57,0" path="m2626,-3116l2570,-3116e" filled="false" stroked="true" strokeweight=".371318pt" strokecolor="#000000">
                <v:path arrowok="t"/>
              </v:shape>
            </v:group>
            <v:group style="position:absolute;left:2570;top:-3219;width:57;height:2" coordorigin="2570,-3219" coordsize="57,2">
              <v:shape style="position:absolute;left:2570;top:-3219;width:57;height:2" coordorigin="2570,-3219" coordsize="57,0" path="m2626,-3219l2570,-3219e" filled="false" stroked="true" strokeweight=".371318pt" strokecolor="#000000">
                <v:path arrowok="t"/>
              </v:shape>
            </v:group>
            <v:group style="position:absolute;left:2570;top:-3322;width:57;height:2" coordorigin="2570,-3322" coordsize="57,2">
              <v:shape style="position:absolute;left:2570;top:-3322;width:57;height:2" coordorigin="2570,-3322" coordsize="57,0" path="m2626,-3322l2570,-3322e" filled="false" stroked="true" strokeweight=".371318pt" strokecolor="#000000">
                <v:path arrowok="t"/>
              </v:shape>
            </v:group>
            <v:group style="position:absolute;left:2570;top:-3425;width:57;height:2" coordorigin="2570,-3425" coordsize="57,2">
              <v:shape style="position:absolute;left:2570;top:-3425;width:57;height:2" coordorigin="2570,-3425" coordsize="57,0" path="m2626,-3425l2570,-3425e" filled="false" stroked="true" strokeweight=".371318pt" strokecolor="#000000">
                <v:path arrowok="t"/>
              </v:shape>
            </v:group>
            <v:group style="position:absolute;left:2626;top:-3431;width:143;height:572" coordorigin="2626,-3431" coordsize="143,572">
              <v:shape style="position:absolute;left:2626;top:-3431;width:143;height:572" coordorigin="2626,-3431" coordsize="143,572" path="m2626,-2860l2769,-2860,2769,-3431,2626,-3431,2626,-2860xe" filled="true" fillcolor="#87ceeb" stroked="false">
                <v:path arrowok="t"/>
                <v:fill type="solid"/>
              </v:shape>
            </v:group>
            <v:group style="position:absolute;left:2626;top:-3431;width:143;height:572" coordorigin="2626,-3431" coordsize="143,572">
              <v:shape style="position:absolute;left:2626;top:-3431;width:143;height:572" coordorigin="2626,-3431" coordsize="143,572" path="m2626,-2860l2769,-2860,2769,-3431,2626,-3431,2626,-2860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20.6772pt;margin-top:-50.905952pt;width:6.95pt;height:52.2pt;mso-position-horizontal-relative:page;mso-position-vertical-relative:paragraph;z-index:1412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10.2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10.6</w:t>
                  </w:r>
                  <w:r>
                    <w:rPr>
                      <w:rFonts w:ascii="Arial"/>
                      <w:spacing w:val="8"/>
                      <w:sz w:val="10"/>
                    </w:rPr>
                    <w:t> </w:t>
                  </w:r>
                  <w:r>
                    <w:rPr>
                      <w:rFonts w:ascii="Arial"/>
                      <w:spacing w:val="-4"/>
                      <w:w w:val="99"/>
                      <w:sz w:val="10"/>
                    </w:rPr>
                    <w:t>11.05</w:t>
                  </w:r>
                  <w:r>
                    <w:rPr>
                      <w:rFonts w:ascii="Arial"/>
                      <w:spacing w:val="-15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-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2pt;margin-top:-82.328323pt;width:18.5pt;height:24.7pt;mso-position-horizontal-relative:page;mso-position-vertical-relative:paragraph;z-index:1415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9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0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83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2pt;margin-top:-110.89502pt;width:18.5pt;height:23.8pt;mso-position-horizontal-relative:page;mso-position-vertical-relative:paragraph;z-index:1417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-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66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187653pt;margin-top:-25.199892pt;width:7.95pt;height:21.5pt;mso-position-horizontal-relative:page;mso-position-vertical-relative:paragraph;z-index:1424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187653pt;margin-top:-53.766586pt;width:7.95pt;height:21.5pt;mso-position-horizontal-relative:page;mso-position-vertical-relative:paragraph;z-index:1427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7" w:id="108"/>
      <w:bookmarkEnd w:id="108"/>
      <w:r>
        <w:rPr/>
      </w:r>
      <w:r>
        <w:rPr>
          <w:rFonts w:ascii="Arial"/>
          <w:w w:val="95"/>
          <w:sz w:val="10"/>
        </w:rPr>
        <w:t>2000</w:t>
        <w:tab/>
        <w:t>3000</w:t>
        <w:tab/>
        <w:t>4000</w:t>
        <w:tab/>
      </w:r>
      <w:r>
        <w:rPr>
          <w:rFonts w:ascii="Arial"/>
          <w:sz w:val="10"/>
        </w:rPr>
        <w:t>5000</w:t>
      </w:r>
      <w:r>
        <w:rPr>
          <w:rFonts w:ascii="Arial"/>
          <w:sz w:val="10"/>
        </w:rPr>
      </w:r>
    </w:p>
    <w:p>
      <w:pPr>
        <w:spacing w:before="67"/>
        <w:ind w:left="0" w:right="485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/>
          <w:spacing w:val="-1"/>
          <w:sz w:val="12"/>
        </w:rPr>
        <w:t>Iteration</w:t>
      </w:r>
      <w:r>
        <w:rPr>
          <w:rFonts w:ascii="Arial"/>
          <w:spacing w:val="-10"/>
          <w:sz w:val="12"/>
        </w:rPr>
        <w:t> </w:t>
      </w:r>
      <w:r>
        <w:rPr>
          <w:rFonts w:ascii="Arial"/>
          <w:spacing w:val="-1"/>
          <w:sz w:val="12"/>
        </w:rPr>
        <w:t>number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3"/>
        <w:ind w:right="0"/>
        <w:jc w:val="left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2.11: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5"/>
          <w:w w:val="110"/>
        </w:rPr>
        <w:t>races</w:t>
      </w:r>
      <w:r>
        <w:rPr>
          <w:spacing w:val="6"/>
          <w:w w:val="110"/>
        </w:rPr>
        <w:t> </w:t>
      </w:r>
      <w:r>
        <w:rPr>
          <w:w w:val="110"/>
        </w:rPr>
        <w:t>plot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category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1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7"/>
        <w:rPr>
          <w:rFonts w:ascii="PMingLiU" w:hAnsi="PMingLiU" w:cs="PMingLiU" w:eastAsia="PMingLiU"/>
          <w:sz w:val="32"/>
          <w:szCs w:val="32"/>
        </w:rPr>
      </w:pPr>
    </w:p>
    <w:p>
      <w:pPr>
        <w:spacing w:before="0"/>
        <w:ind w:left="3233" w:right="0" w:firstLine="0"/>
        <w:jc w:val="left"/>
        <w:rPr>
          <w:rFonts w:ascii="Arial" w:hAnsi="Arial" w:cs="Arial" w:eastAsia="Arial"/>
          <w:sz w:val="14"/>
          <w:szCs w:val="14"/>
        </w:rPr>
      </w:pPr>
      <w:bookmarkStart w:name="_bookmark58" w:id="109"/>
      <w:bookmarkEnd w:id="109"/>
      <w:r>
        <w:rPr/>
      </w:r>
      <w:r>
        <w:rPr>
          <w:rFonts w:ascii="Arial"/>
          <w:b/>
          <w:spacing w:val="-1"/>
          <w:sz w:val="14"/>
        </w:rPr>
        <w:t>Autocorrelation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plot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pacing w:val="-1"/>
          <w:sz w:val="14"/>
        </w:rPr>
        <w:t>for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category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A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of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all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models</w:t>
      </w:r>
      <w:r>
        <w:rPr>
          <w:rFonts w:asci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tabs>
          <w:tab w:pos="5616" w:val="left" w:leader="none"/>
          <w:tab w:pos="6109" w:val="left" w:leader="none"/>
          <w:tab w:pos="6628" w:val="left" w:leader="none"/>
          <w:tab w:pos="7148" w:val="left" w:leader="none"/>
          <w:tab w:pos="7668" w:val="left" w:leader="none"/>
          <w:tab w:pos="8187" w:val="left" w:leader="none"/>
        </w:tabs>
        <w:spacing w:before="0"/>
        <w:ind w:left="509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pgSz w:w="12240" w:h="15840"/>
          <w:pgMar w:header="987" w:footer="749" w:top="1260" w:bottom="940" w:left="1720" w:right="0"/>
        </w:sect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0.10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44.421402pt;margin-top:1.918357pt;width:7.95pt;height:21.5pt;mso-position-horizontal-relative:page;mso-position-vertical-relative:paragraph;z-index:1434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0.05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0.00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95"/>
          <w:sz w:val="10"/>
          <w:szCs w:val="10"/>
        </w:rPr>
        <w:t>−0.05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14.810074pt;margin-top:8.784249pt;width:7.95pt;height:41.8pt;mso-position-horizontal-relative:page;mso-position-vertical-relative:paragraph;z-index:1410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Autocorrelation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421402pt;margin-top:18.929634pt;width:7.95pt;height:21.5pt;mso-position-horizontal-relative:page;mso-position-vertical-relative:paragraph;z-index:143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w w:val="95"/>
          <w:sz w:val="10"/>
          <w:szCs w:val="10"/>
        </w:rPr>
        <w:t>−0.10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7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0.10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44.421402pt;margin-top:1.918336pt;width:7.95pt;height:21.5pt;mso-position-horizontal-relative:page;mso-position-vertical-relative:paragraph;z-index:1429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0.05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0.00</w:t>
      </w:r>
      <w:r>
        <w:rPr>
          <w:rFonts w:ascii="Arial"/>
          <w:sz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95"/>
          <w:sz w:val="10"/>
          <w:szCs w:val="10"/>
        </w:rPr>
        <w:t>−0.05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4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95"/>
          <w:sz w:val="10"/>
          <w:szCs w:val="10"/>
        </w:rPr>
        <w:t>−0.10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spacing w:before="0"/>
        <w:ind w:left="80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41.54425pt;margin-top:-44.965126pt;width:375.75pt;height:126.75pt;mso-position-horizontal-relative:page;mso-position-vertical-relative:paragraph;z-index:14080" coordorigin="2831,-899" coordsize="7515,2535">
            <v:group style="position:absolute;left:2835;top:1483;width:57;height:2" coordorigin="2835,1483" coordsize="57,2">
              <v:shape style="position:absolute;left:2835;top:1483;width:57;height:2" coordorigin="2835,1483" coordsize="57,0" path="m2891,1483l2835,1483e" filled="false" stroked="true" strokeweight=".371318pt" strokecolor="#000000">
                <v:path arrowok="t"/>
              </v:shape>
            </v:group>
            <v:group style="position:absolute;left:2835;top:1328;width:57;height:2" coordorigin="2835,1328" coordsize="57,2">
              <v:shape style="position:absolute;left:2835;top:1328;width:57;height:2" coordorigin="2835,1328" coordsize="57,0" path="m2891,1328l2835,1328e" filled="false" stroked="true" strokeweight=".371318pt" strokecolor="#000000">
                <v:path arrowok="t"/>
              </v:shape>
            </v:group>
            <v:group style="position:absolute;left:2835;top:1173;width:57;height:2" coordorigin="2835,1173" coordsize="57,2">
              <v:shape style="position:absolute;left:2835;top:1173;width:57;height:2" coordorigin="2835,1173" coordsize="57,0" path="m2891,1173l2835,1173e" filled="false" stroked="true" strokeweight=".371318pt" strokecolor="#000000">
                <v:path arrowok="t"/>
              </v:shape>
            </v:group>
            <v:group style="position:absolute;left:2835;top:1018;width:57;height:2" coordorigin="2835,1018" coordsize="57,2">
              <v:shape style="position:absolute;left:2835;top:1018;width:57;height:2" coordorigin="2835,1018" coordsize="57,0" path="m2891,1018l2835,1018e" filled="false" stroked="true" strokeweight=".371318pt" strokecolor="#000000">
                <v:path arrowok="t"/>
              </v:shape>
            </v:group>
            <v:group style="position:absolute;left:2835;top:863;width:57;height:2" coordorigin="2835,863" coordsize="57,2">
              <v:shape style="position:absolute;left:2835;top:863;width:57;height:2" coordorigin="2835,863" coordsize="57,0" path="m2891,863l2835,863e" filled="false" stroked="true" strokeweight=".371318pt" strokecolor="#000000">
                <v:path arrowok="t"/>
              </v:shape>
            </v:group>
            <v:group style="position:absolute;left:3148;top:1576;width:2;height:57" coordorigin="3148,1576" coordsize="2,57">
              <v:shape style="position:absolute;left:3148;top:1576;width:2;height:57" coordorigin="3148,1576" coordsize="0,57" path="m3148,1576l3148,1632e" filled="false" stroked="true" strokeweight=".371318pt" strokecolor="#000000">
                <v:path arrowok="t"/>
              </v:shape>
            </v:group>
            <v:group style="position:absolute;left:3667;top:1576;width:2;height:57" coordorigin="3667,1576" coordsize="2,57">
              <v:shape style="position:absolute;left:3667;top:1576;width:2;height:57" coordorigin="3667,1576" coordsize="0,57" path="m3667,1576l3667,1632e" filled="false" stroked="true" strokeweight=".371318pt" strokecolor="#000000">
                <v:path arrowok="t"/>
              </v:shape>
            </v:group>
            <v:group style="position:absolute;left:4187;top:1576;width:2;height:57" coordorigin="4187,1576" coordsize="2,57">
              <v:shape style="position:absolute;left:4187;top:1576;width:2;height:57" coordorigin="4187,1576" coordsize="0,57" path="m4187,1576l4187,1632e" filled="false" stroked="true" strokeweight=".371318pt" strokecolor="#000000">
                <v:path arrowok="t"/>
              </v:shape>
            </v:group>
            <v:group style="position:absolute;left:4707;top:1576;width:2;height:57" coordorigin="4707,1576" coordsize="2,57">
              <v:shape style="position:absolute;left:4707;top:1576;width:2;height:57" coordorigin="4707,1576" coordsize="0,57" path="m4707,1576l4707,1632e" filled="false" stroked="true" strokeweight=".371318pt" strokecolor="#000000">
                <v:path arrowok="t"/>
              </v:shape>
            </v:group>
            <v:group style="position:absolute;left:5226;top:1576;width:2;height:57" coordorigin="5226,1576" coordsize="2,57">
              <v:shape style="position:absolute;left:5226;top:1576;width:2;height:57" coordorigin="5226,1576" coordsize="0,57" path="m5226,1576l5226,1632e" filled="false" stroked="true" strokeweight=".371318pt" strokecolor="#000000">
                <v:path arrowok="t"/>
              </v:shape>
            </v:group>
            <v:group style="position:absolute;left:5746;top:1576;width:2;height:57" coordorigin="5746,1576" coordsize="2,57">
              <v:shape style="position:absolute;left:5746;top:1576;width:2;height:57" coordorigin="5746,1576" coordsize="0,57" path="m5746,1576l5746,1632e" filled="false" stroked="true" strokeweight=".371318pt" strokecolor="#000000">
                <v:path arrowok="t"/>
              </v:shape>
            </v:group>
            <v:group style="position:absolute;left:6266;top:1576;width:2;height:57" coordorigin="6266,1576" coordsize="2,57">
              <v:shape style="position:absolute;left:6266;top:1576;width:2;height:57" coordorigin="6266,1576" coordsize="0,57" path="m6266,1576l6266,1632e" filled="false" stroked="true" strokeweight=".371318pt" strokecolor="#000000">
                <v:path arrowok="t"/>
              </v:shape>
            </v:group>
            <v:group style="position:absolute;left:3033;top:1173;width:3555;height:2" coordorigin="3033,1173" coordsize="3555,2">
              <v:shape style="position:absolute;left:3033;top:1173;width:3555;height:2" coordorigin="3033,1173" coordsize="3555,0" path="m3033,1173l6588,1173e" filled="false" stroked="true" strokeweight=".371318pt" strokecolor="#e6e6e6">
                <v:path arrowok="t"/>
              </v:shape>
            </v:group>
            <v:group style="position:absolute;left:3033;top:770;width:3555;height:805" coordorigin="3033,770" coordsize="3555,805">
              <v:shape style="position:absolute;left:3033;top:770;width:3555;height:805" coordorigin="3033,770" coordsize="3555,805" path="m3033,1576l6588,1576,6588,770,3033,770,3033,1576xe" filled="false" stroked="true" strokeweight=".371318pt" strokecolor="#000000">
                <v:path arrowok="t"/>
              </v:shape>
            </v:group>
            <v:group style="position:absolute;left:2891;top:770;width:143;height:805" coordorigin="2891,770" coordsize="143,805">
              <v:shape style="position:absolute;left:2891;top:770;width:143;height:805" coordorigin="2891,770" coordsize="143,805" path="m2891,1576l3033,1576,3033,770,2891,770,2891,1576xe" filled="true" fillcolor="#87ceeb" stroked="false">
                <v:path arrowok="t"/>
                <v:fill type="solid"/>
              </v:shape>
            </v:group>
            <v:group style="position:absolute;left:2891;top:770;width:143;height:805" coordorigin="2891,770" coordsize="143,805">
              <v:shape style="position:absolute;left:2891;top:770;width:143;height:805" coordorigin="2891,770" coordsize="143,805" path="m2891,1576l3033,1576,3033,770,2891,770,2891,1576xe" filled="false" stroked="true" strokeweight=".371318pt" strokecolor="#000000">
                <v:path arrowok="t"/>
              </v:shape>
            </v:group>
            <v:group style="position:absolute;left:6845;top:1576;width:2;height:57" coordorigin="6845,1576" coordsize="2,57">
              <v:shape style="position:absolute;left:6845;top:1576;width:2;height:57" coordorigin="6845,1576" coordsize="0,57" path="m6845,1576l6845,1632e" filled="false" stroked="true" strokeweight=".371318pt" strokecolor="#000000">
                <v:path arrowok="t"/>
              </v:shape>
            </v:group>
            <v:group style="position:absolute;left:7365;top:1576;width:2;height:57" coordorigin="7365,1576" coordsize="2,57">
              <v:shape style="position:absolute;left:7365;top:1576;width:2;height:57" coordorigin="7365,1576" coordsize="0,57" path="m7365,1576l7365,1632e" filled="false" stroked="true" strokeweight=".371318pt" strokecolor="#000000">
                <v:path arrowok="t"/>
              </v:shape>
            </v:group>
            <v:group style="position:absolute;left:7884;top:1576;width:2;height:57" coordorigin="7884,1576" coordsize="2,57">
              <v:shape style="position:absolute;left:7884;top:1576;width:2;height:57" coordorigin="7884,1576" coordsize="0,57" path="m7884,1576l7884,1632e" filled="false" stroked="true" strokeweight=".371318pt" strokecolor="#000000">
                <v:path arrowok="t"/>
              </v:shape>
            </v:group>
            <v:group style="position:absolute;left:8404;top:1576;width:2;height:57" coordorigin="8404,1576" coordsize="2,57">
              <v:shape style="position:absolute;left:8404;top:1576;width:2;height:57" coordorigin="8404,1576" coordsize="0,57" path="m8404,1576l8404,1632e" filled="false" stroked="true" strokeweight=".371318pt" strokecolor="#000000">
                <v:path arrowok="t"/>
              </v:shape>
            </v:group>
            <v:group style="position:absolute;left:8924;top:1576;width:2;height:57" coordorigin="8924,1576" coordsize="2,57">
              <v:shape style="position:absolute;left:8924;top:1576;width:2;height:57" coordorigin="8924,1576" coordsize="0,57" path="m8924,1576l8924,1632e" filled="false" stroked="true" strokeweight=".371318pt" strokecolor="#000000">
                <v:path arrowok="t"/>
              </v:shape>
            </v:group>
            <v:group style="position:absolute;left:9443;top:1576;width:2;height:57" coordorigin="9443,1576" coordsize="2,57">
              <v:shape style="position:absolute;left:9443;top:1576;width:2;height:57" coordorigin="9443,1576" coordsize="0,57" path="m9443,1576l9443,1632e" filled="false" stroked="true" strokeweight=".371318pt" strokecolor="#000000">
                <v:path arrowok="t"/>
              </v:shape>
            </v:group>
            <v:group style="position:absolute;left:9963;top:1576;width:2;height:57" coordorigin="9963,1576" coordsize="2,57">
              <v:shape style="position:absolute;left:9963;top:1576;width:2;height:57" coordorigin="9963,1576" coordsize="0,57" path="m9963,1576l9963,1632e" filled="false" stroked="true" strokeweight=".371318pt" strokecolor="#000000">
                <v:path arrowok="t"/>
              </v:shape>
            </v:group>
            <v:group style="position:absolute;left:10285;top:1483;width:57;height:2" coordorigin="10285,1483" coordsize="57,2">
              <v:shape style="position:absolute;left:10285;top:1483;width:57;height:2" coordorigin="10285,1483" coordsize="57,0" path="m10285,1483l10341,1483e" filled="false" stroked="true" strokeweight=".371318pt" strokecolor="#000000">
                <v:path arrowok="t"/>
              </v:shape>
            </v:group>
            <v:group style="position:absolute;left:10285;top:1328;width:57;height:2" coordorigin="10285,1328" coordsize="57,2">
              <v:shape style="position:absolute;left:10285;top:1328;width:57;height:2" coordorigin="10285,1328" coordsize="57,0" path="m10285,1328l10341,1328e" filled="false" stroked="true" strokeweight=".371318pt" strokecolor="#000000">
                <v:path arrowok="t"/>
              </v:shape>
            </v:group>
            <v:group style="position:absolute;left:10285;top:1173;width:57;height:2" coordorigin="10285,1173" coordsize="57,2">
              <v:shape style="position:absolute;left:10285;top:1173;width:57;height:2" coordorigin="10285,1173" coordsize="57,0" path="m10285,1173l10341,1173e" filled="false" stroked="true" strokeweight=".371318pt" strokecolor="#000000">
                <v:path arrowok="t"/>
              </v:shape>
            </v:group>
            <v:group style="position:absolute;left:6731;top:1173;width:3555;height:2" coordorigin="6731,1173" coordsize="3555,2">
              <v:shape style="position:absolute;left:6731;top:1173;width:3555;height:2" coordorigin="6731,1173" coordsize="3555,0" path="m6731,1173l10285,1173e" filled="false" stroked="true" strokeweight=".371318pt" strokecolor="#e6e6e6">
                <v:path arrowok="t"/>
              </v:shape>
            </v:group>
            <v:group style="position:absolute;left:7040;top:770;width:3027;height:555" coordorigin="7040,770" coordsize="3027,555">
              <v:shape style="position:absolute;left:7040;top:770;width:3027;height:555" coordorigin="7040,770" coordsize="3027,555" path="m7040,770l7053,1151,7157,1141,7261,1135,7365,1057,7468,1045,7572,1130,7676,1325,7780,1248,7884,1238,7988,1085,8092,1274,8196,1205,8300,1054,8404,1221,8508,982,8612,1103,8716,1099,8820,1113,8924,1071,9027,1150,9131,1199,9235,1288,9339,1090,9443,1195,9547,1316,9651,1296,9755,1127,9859,1189,9963,1129,10067,1119e" filled="false" stroked="true" strokeweight=".371318pt" strokecolor="#0080ff">
                <v:path arrowok="t"/>
              </v:shape>
            </v:group>
            <v:group style="position:absolute;left:7039;top:770;width:3029;height:666" coordorigin="7039,770" coordsize="3029,666">
              <v:shape style="position:absolute;left:7039;top:770;width:3029;height:666" coordorigin="7039,770" coordsize="3029,666" path="m7039,770l7053,1195,7157,1233,7261,1054,7365,1288,7468,1238,7572,1092,7676,1268,7780,1202,7884,1125,7988,1184,8092,1127,8196,1260,8300,1393,8404,1266,8508,1436,8612,1107,8716,1259,8820,1142,8924,1209,9027,1083,9131,1211,9235,1213,9339,1152,9443,1215,9547,1249,9651,1020,9755,1033,9859,1259,9963,1044,10067,1314e" filled="false" stroked="true" strokeweight=".371318pt" strokecolor="#ff00ff">
                <v:path arrowok="t"/>
              </v:shape>
            </v:group>
            <v:group style="position:absolute;left:7048;top:770;width:3019;height:607" coordorigin="7048,770" coordsize="3019,607">
              <v:shape style="position:absolute;left:7048;top:770;width:3019;height:607" coordorigin="7048,770" coordsize="3019,607" path="m7048,770l7053,893,7157,1131,7261,1350,7365,1224,7468,1229,7572,1107,7676,1324,7780,1226,7884,1055,7988,1150,8092,1097,8196,1290,8300,1244,8404,1366,8508,1182,8612,1233,8716,971,8820,1377,8924,1270,9027,1182,9131,1139,9235,1063,9339,1222,9443,1143,9547,1020,9651,1168,9755,1165,9859,1209,9963,1242,10067,1146e" filled="false" stroked="true" strokeweight=".371318pt" strokecolor="#006400">
                <v:path arrowok="t"/>
              </v:shape>
            </v:group>
            <v:group style="position:absolute;left:10285;top:1018;width:57;height:2" coordorigin="10285,1018" coordsize="57,2">
              <v:shape style="position:absolute;left:10285;top:1018;width:57;height:2" coordorigin="10285,1018" coordsize="57,0" path="m10285,1018l10341,1018e" filled="false" stroked="true" strokeweight=".371318pt" strokecolor="#000000">
                <v:path arrowok="t"/>
              </v:shape>
            </v:group>
            <v:group style="position:absolute;left:10285;top:863;width:57;height:2" coordorigin="10285,863" coordsize="57,2">
              <v:shape style="position:absolute;left:10285;top:863;width:57;height:2" coordorigin="10285,863" coordsize="57,0" path="m10285,863l10341,863e" filled="false" stroked="true" strokeweight=".371318pt" strokecolor="#000000">
                <v:path arrowok="t"/>
              </v:shape>
            </v:group>
            <v:group style="position:absolute;left:6731;top:770;width:3555;height:805" coordorigin="6731,770" coordsize="3555,805">
              <v:shape style="position:absolute;left:6731;top:770;width:3555;height:805" coordorigin="6731,770" coordsize="3555,805" path="m6731,1576l10285,1576,10285,770,6731,770,6731,1576xe" filled="false" stroked="true" strokeweight=".371318pt" strokecolor="#000000">
                <v:path arrowok="t"/>
              </v:shape>
            </v:group>
            <v:group style="position:absolute;left:6588;top:770;width:143;height:805" coordorigin="6588,770" coordsize="143,805">
              <v:shape style="position:absolute;left:6588;top:770;width:143;height:805" coordorigin="6588,770" coordsize="143,805" path="m6588,1576l6731,1576,6731,770,6588,770,6588,1576xe" filled="true" fillcolor="#87ceeb" stroked="false">
                <v:path arrowok="t"/>
                <v:fill type="solid"/>
              </v:shape>
            </v:group>
            <v:group style="position:absolute;left:6588;top:770;width:143;height:805" coordorigin="6588,770" coordsize="143,805">
              <v:shape style="position:absolute;left:6588;top:770;width:143;height:805" coordorigin="6588,770" coordsize="143,805" path="m6588,1576l6731,1576,6731,770,6588,770,6588,1576xe" filled="false" stroked="true" strokeweight=".371318pt" strokecolor="#000000">
                <v:path arrowok="t"/>
              </v:shape>
            </v:group>
            <v:group style="position:absolute;left:3033;top:368;width:3555;height:2" coordorigin="3033,368" coordsize="3555,2">
              <v:shape style="position:absolute;left:3033;top:368;width:3555;height:2" coordorigin="3033,368" coordsize="3555,0" path="m3033,368l6588,368e" filled="false" stroked="true" strokeweight=".371318pt" strokecolor="#e6e6e6">
                <v:path arrowok="t"/>
              </v:shape>
            </v:group>
            <v:group style="position:absolute;left:3344;top:-34;width:3026;height:600" coordorigin="3344,-34" coordsize="3026,600">
              <v:shape style="position:absolute;left:3344;top:-34;width:3026;height:600" coordorigin="3344,-34" coordsize="3026,600" path="m3344,-34l3356,294,3460,565,3563,429,3667,229,3771,253,3875,439,3979,438,4083,339,4187,477,4291,363,4395,308,4499,469,4603,473,4707,402,4811,435,4915,295,5019,526,5123,497,5226,334,5330,396,5434,378,5538,418,5642,514,5746,362,5850,488,5954,396,6058,239,6162,389,6266,288,6370,324e" filled="false" stroked="true" strokeweight=".371318pt" strokecolor="#0080ff">
                <v:path arrowok="t"/>
              </v:shape>
            </v:group>
            <v:group style="position:absolute;left:3349;top:-34;width:3022;height:535" coordorigin="3349,-34" coordsize="3022,535">
              <v:shape style="position:absolute;left:3349;top:-34;width:3022;height:535" coordorigin="3349,-34" coordsize="3022,535" path="m3349,-34l3356,159,3460,233,3563,302,3667,421,3771,433,3875,490,3979,347,4083,396,4187,438,4291,284,4395,320,4499,414,4603,385,4707,305,4811,399,4915,371,5019,317,5123,499,5226,351,5330,232,5434,273,5538,260,5642,287,5746,500,5850,444,5954,459,6058,316,6162,404,6266,434,6370,334e" filled="false" stroked="true" strokeweight=".371318pt" strokecolor="#ff00ff">
                <v:path arrowok="t"/>
              </v:shape>
            </v:group>
            <v:group style="position:absolute;left:3345;top:-34;width:3026;height:666" coordorigin="3345,-34" coordsize="3026,666">
              <v:shape style="position:absolute;left:3345;top:-34;width:3026;height:666" coordorigin="3345,-34" coordsize="3026,666" path="m3345,-34l3356,279,3460,424,3563,506,3667,555,3771,250,3875,234,3979,295,4083,152,4187,508,4291,329,4395,323,4499,501,4603,262,4707,400,4811,225,4915,254,5019,448,5123,415,5226,515,5330,324,5434,382,5538,443,5642,498,5746,299,5850,481,5954,415,6058,435,6162,631,6266,490,6370,335e" filled="false" stroked="true" strokeweight=".371318pt" strokecolor="#006400">
                <v:path arrowok="t"/>
              </v:shape>
            </v:group>
            <v:group style="position:absolute;left:3033;top:-34;width:3555;height:805" coordorigin="3033,-34" coordsize="3555,805">
              <v:shape style="position:absolute;left:3033;top:-34;width:3555;height:805" coordorigin="3033,-34" coordsize="3555,805" path="m3033,771l6588,771,6588,-34,3033,-34,3033,771xe" filled="false" stroked="true" strokeweight=".371318pt" strokecolor="#000000">
                <v:path arrowok="t"/>
              </v:shape>
            </v:group>
            <v:group style="position:absolute;left:2835;top:678;width:57;height:2" coordorigin="2835,678" coordsize="57,2">
              <v:shape style="position:absolute;left:2835;top:678;width:57;height:2" coordorigin="2835,678" coordsize="57,0" path="m2891,678l2835,678e" filled="false" stroked="true" strokeweight=".371318pt" strokecolor="#000000">
                <v:path arrowok="t"/>
              </v:shape>
            </v:group>
            <v:group style="position:absolute;left:2835;top:523;width:57;height:2" coordorigin="2835,523" coordsize="57,2">
              <v:shape style="position:absolute;left:2835;top:523;width:57;height:2" coordorigin="2835,523" coordsize="57,0" path="m2891,523l2835,523e" filled="false" stroked="true" strokeweight=".371318pt" strokecolor="#000000">
                <v:path arrowok="t"/>
              </v:shape>
            </v:group>
            <v:group style="position:absolute;left:2835;top:368;width:57;height:2" coordorigin="2835,368" coordsize="57,2">
              <v:shape style="position:absolute;left:2835;top:368;width:57;height:2" coordorigin="2835,368" coordsize="57,0" path="m2891,368l2835,368e" filled="false" stroked="true" strokeweight=".371318pt" strokecolor="#000000">
                <v:path arrowok="t"/>
              </v:shape>
            </v:group>
            <v:group style="position:absolute;left:2835;top:213;width:57;height:2" coordorigin="2835,213" coordsize="57,2">
              <v:shape style="position:absolute;left:2835;top:213;width:57;height:2" coordorigin="2835,213" coordsize="57,0" path="m2891,213l2835,213e" filled="false" stroked="true" strokeweight=".371318pt" strokecolor="#000000">
                <v:path arrowok="t"/>
              </v:shape>
            </v:group>
            <v:group style="position:absolute;left:2835;top:58;width:57;height:2" coordorigin="2835,58" coordsize="57,2">
              <v:shape style="position:absolute;left:2835;top:58;width:57;height:2" coordorigin="2835,58" coordsize="57,0" path="m2891,58l2835,58e" filled="false" stroked="true" strokeweight=".371318pt" strokecolor="#000000">
                <v:path arrowok="t"/>
              </v:shape>
            </v:group>
            <v:group style="position:absolute;left:2891;top:-34;width:143;height:805" coordorigin="2891,-34" coordsize="143,805">
              <v:shape style="position:absolute;left:2891;top:-34;width:143;height:805" coordorigin="2891,-34" coordsize="143,805" path="m2891,771l3033,771,3033,-34,2891,-34,2891,771xe" filled="true" fillcolor="#87ceeb" stroked="false">
                <v:path arrowok="t"/>
                <v:fill type="solid"/>
              </v:shape>
            </v:group>
            <v:group style="position:absolute;left:2891;top:-34;width:143;height:805" coordorigin="2891,-34" coordsize="143,805">
              <v:shape style="position:absolute;left:2891;top:-34;width:143;height:805" coordorigin="2891,-34" coordsize="143,805" path="m2891,771l3033,771,3033,-34,2891,-34,2891,771xe" filled="false" stroked="true" strokeweight=".371318pt" strokecolor="#000000">
                <v:path arrowok="t"/>
              </v:shape>
            </v:group>
            <v:group style="position:absolute;left:10285;top:678;width:57;height:2" coordorigin="10285,678" coordsize="57,2">
              <v:shape style="position:absolute;left:10285;top:678;width:57;height:2" coordorigin="10285,678" coordsize="57,0" path="m10285,678l10341,678e" filled="false" stroked="true" strokeweight=".371318pt" strokecolor="#000000">
                <v:path arrowok="t"/>
              </v:shape>
            </v:group>
            <v:group style="position:absolute;left:10285;top:523;width:57;height:2" coordorigin="10285,523" coordsize="57,2">
              <v:shape style="position:absolute;left:10285;top:523;width:57;height:2" coordorigin="10285,523" coordsize="57,0" path="m10285,523l10341,523e" filled="false" stroked="true" strokeweight=".371318pt" strokecolor="#000000">
                <v:path arrowok="t"/>
              </v:shape>
            </v:group>
            <v:group style="position:absolute;left:10285;top:368;width:57;height:2" coordorigin="10285,368" coordsize="57,2">
              <v:shape style="position:absolute;left:10285;top:368;width:57;height:2" coordorigin="10285,368" coordsize="57,0" path="m10285,368l10341,368e" filled="false" stroked="true" strokeweight=".371318pt" strokecolor="#000000">
                <v:path arrowok="t"/>
              </v:shape>
            </v:group>
            <v:group style="position:absolute;left:10285;top:213;width:57;height:2" coordorigin="10285,213" coordsize="57,2">
              <v:shape style="position:absolute;left:10285;top:213;width:57;height:2" coordorigin="10285,213" coordsize="57,0" path="m10285,213l10341,213e" filled="false" stroked="true" strokeweight=".371318pt" strokecolor="#000000">
                <v:path arrowok="t"/>
              </v:shape>
            </v:group>
            <v:group style="position:absolute;left:10285;top:58;width:57;height:2" coordorigin="10285,58" coordsize="57,2">
              <v:shape style="position:absolute;left:10285;top:58;width:57;height:2" coordorigin="10285,58" coordsize="57,0" path="m10285,58l10341,58e" filled="false" stroked="true" strokeweight=".371318pt" strokecolor="#000000">
                <v:path arrowok="t"/>
              </v:shape>
            </v:group>
            <v:group style="position:absolute;left:6731;top:368;width:3555;height:2" coordorigin="6731,368" coordsize="3555,2">
              <v:shape style="position:absolute;left:6731;top:368;width:3555;height:2" coordorigin="6731,368" coordsize="3555,0" path="m6731,368l10285,368e" filled="false" stroked="true" strokeweight=".371318pt" strokecolor="#e6e6e6">
                <v:path arrowok="t"/>
              </v:shape>
            </v:group>
            <v:group style="position:absolute;left:7043;top:-34;width:3024;height:595" coordorigin="7043,-34" coordsize="3024,595">
              <v:shape style="position:absolute;left:7043;top:-34;width:3024;height:595" coordorigin="7043,-34" coordsize="3024,595" path="m7043,-34l7053,241,7157,395,7261,354,7365,377,7468,400,7572,388,7676,560,7780,341,7884,531,7988,461,8092,461,8196,484,8300,290,8404,478,8508,465,8612,239,8716,278,8820,502,8924,400,9027,417,9131,237,9235,478,9339,338,9443,246,9547,291,9651,343,9755,422,9859,283,9963,378,10067,367e" filled="false" stroked="true" strokeweight=".371318pt" strokecolor="#0080ff">
                <v:path arrowok="t"/>
              </v:shape>
            </v:group>
            <v:group style="position:absolute;left:7040;top:-34;width:3028;height:514" coordorigin="7040,-34" coordsize="3028,514">
              <v:shape style="position:absolute;left:7040;top:-34;width:3028;height:514" coordorigin="7040,-34" coordsize="3028,514" path="m7040,-34l7053,356,7157,235,7261,436,7365,268,7468,431,7572,413,7676,289,7780,328,7884,406,7988,203,8092,368,8196,235,8300,406,8404,479,8508,385,8612,300,8716,337,8820,343,8924,425,9027,341,9131,240,9235,228,9339,344,9443,407,9547,142,9651,230,9755,405,9859,332,9963,436,10067,373e" filled="false" stroked="true" strokeweight=".371318pt" strokecolor="#ff00ff">
                <v:path arrowok="t"/>
              </v:shape>
            </v:group>
            <v:group style="position:absolute;left:7042;top:-34;width:3025;height:756" coordorigin="7042,-34" coordsize="3025,756">
              <v:shape style="position:absolute;left:7042;top:-34;width:3025;height:756" coordorigin="7042,-34" coordsize="3025,756" path="m7042,-34l7053,268,7157,371,7261,454,7365,433,7468,406,7572,721,7676,417,7780,295,7884,560,7988,366,8092,243,8196,406,8300,351,8404,541,8508,336,8612,475,8716,361,8820,469,8924,386,9027,461,9131,316,9235,316,9339,256,9443,346,9547,349,9651,344,9755,509,9859,570,9963,362,10067,417e" filled="false" stroked="true" strokeweight=".371318pt" strokecolor="#006400">
                <v:path arrowok="t"/>
              </v:shape>
            </v:group>
            <v:group style="position:absolute;left:6731;top:-34;width:3555;height:805" coordorigin="6731,-34" coordsize="3555,805">
              <v:shape style="position:absolute;left:6731;top:-34;width:3555;height:805" coordorigin="6731,-34" coordsize="3555,805" path="m6731,771l10285,771,10285,-34,6731,-34,6731,771xe" filled="false" stroked="true" strokeweight=".371318pt" strokecolor="#000000">
                <v:path arrowok="t"/>
              </v:shape>
            </v:group>
            <v:group style="position:absolute;left:6588;top:-34;width:143;height:805" coordorigin="6588,-34" coordsize="143,805">
              <v:shape style="position:absolute;left:6588;top:-34;width:143;height:805" coordorigin="6588,-34" coordsize="143,805" path="m6588,771l6731,771,6731,-34,6588,-34,6588,771xe" filled="true" fillcolor="#87ceeb" stroked="false">
                <v:path arrowok="t"/>
                <v:fill type="solid"/>
              </v:shape>
            </v:group>
            <v:group style="position:absolute;left:6588;top:-34;width:143;height:805" coordorigin="6588,-34" coordsize="143,805">
              <v:shape style="position:absolute;left:6588;top:-34;width:143;height:805" coordorigin="6588,-34" coordsize="143,805" path="m6588,771l6731,771,6731,-34,6588,-34,6588,771xe" filled="false" stroked="true" strokeweight=".371318pt" strokecolor="#000000">
                <v:path arrowok="t"/>
              </v:shape>
            </v:group>
            <v:group style="position:absolute;left:3148;top:-896;width:2;height:57" coordorigin="3148,-896" coordsize="2,57">
              <v:shape style="position:absolute;left:3148;top:-896;width:2;height:57" coordorigin="3148,-896" coordsize="0,57" path="m3148,-839l3148,-896e" filled="false" stroked="true" strokeweight=".371318pt" strokecolor="#000000">
                <v:path arrowok="t"/>
              </v:shape>
            </v:group>
            <v:group style="position:absolute;left:3667;top:-896;width:2;height:57" coordorigin="3667,-896" coordsize="2,57">
              <v:shape style="position:absolute;left:3667;top:-896;width:2;height:57" coordorigin="3667,-896" coordsize="0,57" path="m3667,-839l3667,-896e" filled="false" stroked="true" strokeweight=".371318pt" strokecolor="#000000">
                <v:path arrowok="t"/>
              </v:shape>
            </v:group>
            <v:group style="position:absolute;left:4187;top:-896;width:2;height:57" coordorigin="4187,-896" coordsize="2,57">
              <v:shape style="position:absolute;left:4187;top:-896;width:2;height:57" coordorigin="4187,-896" coordsize="0,57" path="m4187,-839l4187,-896e" filled="false" stroked="true" strokeweight=".371318pt" strokecolor="#000000">
                <v:path arrowok="t"/>
              </v:shape>
            </v:group>
            <v:group style="position:absolute;left:4707;top:-896;width:2;height:57" coordorigin="4707,-896" coordsize="2,57">
              <v:shape style="position:absolute;left:4707;top:-896;width:2;height:57" coordorigin="4707,-896" coordsize="0,57" path="m4707,-839l4707,-896e" filled="false" stroked="true" strokeweight=".371318pt" strokecolor="#000000">
                <v:path arrowok="t"/>
              </v:shape>
            </v:group>
            <v:group style="position:absolute;left:5226;top:-896;width:2;height:57" coordorigin="5226,-896" coordsize="2,57">
              <v:shape style="position:absolute;left:5226;top:-896;width:2;height:57" coordorigin="5226,-896" coordsize="0,57" path="m5226,-839l5226,-896e" filled="false" stroked="true" strokeweight=".371318pt" strokecolor="#000000">
                <v:path arrowok="t"/>
              </v:shape>
            </v:group>
            <v:group style="position:absolute;left:5746;top:-896;width:2;height:57" coordorigin="5746,-896" coordsize="2,57">
              <v:shape style="position:absolute;left:5746;top:-896;width:2;height:57" coordorigin="5746,-896" coordsize="0,57" path="m5746,-839l5746,-896e" filled="false" stroked="true" strokeweight=".371318pt" strokecolor="#000000">
                <v:path arrowok="t"/>
              </v:shape>
            </v:group>
            <v:group style="position:absolute;left:6266;top:-896;width:2;height:57" coordorigin="6266,-896" coordsize="2,57">
              <v:shape style="position:absolute;left:6266;top:-896;width:2;height:57" coordorigin="6266,-896" coordsize="0,57" path="m6266,-839l6266,-896e" filled="false" stroked="true" strokeweight=".371318pt" strokecolor="#000000">
                <v:path arrowok="t"/>
              </v:shape>
            </v:group>
            <v:group style="position:absolute;left:3033;top:-437;width:3555;height:2" coordorigin="3033,-437" coordsize="3555,2">
              <v:shape style="position:absolute;left:3033;top:-437;width:3555;height:2" coordorigin="3033,-437" coordsize="3555,0" path="m3033,-437l6588,-437e" filled="false" stroked="true" strokeweight=".371318pt" strokecolor="#e6e6e6">
                <v:path arrowok="t"/>
              </v:shape>
            </v:group>
            <v:group style="position:absolute;left:3348;top:-839;width:3022;height:664" coordorigin="3348,-839" coordsize="3022,664">
              <v:shape style="position:absolute;left:3348;top:-839;width:3022;height:664" coordorigin="3348,-839" coordsize="3022,664" path="m3348,-839l3356,-640,3460,-525,3563,-406,3667,-542,3771,-391,3875,-431,3979,-410,4083,-407,4187,-541,4291,-516,4395,-356,4499,-313,4603,-340,4707,-484,4811,-542,4915,-538,5019,-512,5123,-314,5226,-460,5330,-458,5434,-586,5538,-497,5642,-658,5746,-441,5850,-436,5954,-447,6058,-506,6162,-176,6266,-342,6370,-316e" filled="false" stroked="true" strokeweight=".371318pt" strokecolor="#0080ff">
                <v:path arrowok="t"/>
              </v:shape>
            </v:group>
            <v:group style="position:absolute;left:3350;top:-839;width:3020;height:576" coordorigin="3350,-839" coordsize="3020,576">
              <v:shape style="position:absolute;left:3350;top:-839;width:3020;height:576" coordorigin="3350,-839" coordsize="3020,576" path="m3350,-839l3356,-680,3460,-594,3563,-455,3667,-393,3771,-461,3875,-382,3979,-329,4083,-525,4187,-456,4291,-264,4395,-446,4499,-363,4603,-536,4707,-449,4811,-488,4915,-588,5019,-401,5123,-435,5226,-270,5330,-453,5434,-275,5538,-454,5642,-371,5746,-478,5850,-610,5954,-404,6058,-311,6162,-328,6266,-387,6370,-468e" filled="false" stroked="true" strokeweight=".371318pt" strokecolor="#ff00ff">
                <v:path arrowok="t"/>
              </v:shape>
            </v:group>
            <v:group style="position:absolute;left:3350;top:-839;width:3020;height:634" coordorigin="3350,-839" coordsize="3020,634">
              <v:shape style="position:absolute;left:3350;top:-839;width:3020;height:634" coordorigin="3350,-839" coordsize="3020,634" path="m3350,-839l3356,-691,3460,-404,3563,-612,3667,-494,3771,-464,3875,-467,3979,-396,4083,-317,4187,-409,4291,-469,4395,-483,4499,-528,4603,-474,4707,-564,4811,-323,4915,-465,5019,-205,5123,-268,5226,-301,5330,-421,5434,-363,5538,-519,5642,-459,5746,-358,5850,-484,5954,-411,6058,-325,6162,-539,6266,-391,6370,-342e" filled="false" stroked="true" strokeweight=".371318pt" strokecolor="#006400">
                <v:path arrowok="t"/>
              </v:shape>
            </v:group>
            <v:group style="position:absolute;left:3033;top:-839;width:3555;height:805" coordorigin="3033,-839" coordsize="3555,805">
              <v:shape style="position:absolute;left:3033;top:-839;width:3555;height:805" coordorigin="3033,-839" coordsize="3555,805" path="m3033,-34l6588,-34,6588,-839,3033,-839,3033,-34xe" filled="false" stroked="true" strokeweight=".371318pt" strokecolor="#000000">
                <v:path arrowok="t"/>
              </v:shape>
            </v:group>
            <v:group style="position:absolute;left:2835;top:-127;width:57;height:2" coordorigin="2835,-127" coordsize="57,2">
              <v:shape style="position:absolute;left:2835;top:-127;width:57;height:2" coordorigin="2835,-127" coordsize="57,0" path="m2891,-127l2835,-127e" filled="false" stroked="true" strokeweight=".371318pt" strokecolor="#000000">
                <v:path arrowok="t"/>
              </v:shape>
            </v:group>
            <v:group style="position:absolute;left:2835;top:-282;width:57;height:2" coordorigin="2835,-282" coordsize="57,2">
              <v:shape style="position:absolute;left:2835;top:-282;width:57;height:2" coordorigin="2835,-282" coordsize="57,0" path="m2891,-282l2835,-282e" filled="false" stroked="true" strokeweight=".371318pt" strokecolor="#000000">
                <v:path arrowok="t"/>
              </v:shape>
            </v:group>
            <v:group style="position:absolute;left:2835;top:-437;width:57;height:2" coordorigin="2835,-437" coordsize="57,2">
              <v:shape style="position:absolute;left:2835;top:-437;width:57;height:2" coordorigin="2835,-437" coordsize="57,0" path="m2891,-437l2835,-437e" filled="false" stroked="true" strokeweight=".371318pt" strokecolor="#000000">
                <v:path arrowok="t"/>
              </v:shape>
            </v:group>
            <v:group style="position:absolute;left:2835;top:-592;width:57;height:2" coordorigin="2835,-592" coordsize="57,2">
              <v:shape style="position:absolute;left:2835;top:-592;width:57;height:2" coordorigin="2835,-592" coordsize="57,0" path="m2891,-592l2835,-592e" filled="false" stroked="true" strokeweight=".371318pt" strokecolor="#000000">
                <v:path arrowok="t"/>
              </v:shape>
            </v:group>
            <v:group style="position:absolute;left:2835;top:-747;width:57;height:2" coordorigin="2835,-747" coordsize="57,2">
              <v:shape style="position:absolute;left:2835;top:-747;width:57;height:2" coordorigin="2835,-747" coordsize="57,0" path="m2891,-747l2835,-747e" filled="false" stroked="true" strokeweight=".371318pt" strokecolor="#000000">
                <v:path arrowok="t"/>
              </v:shape>
            </v:group>
            <v:group style="position:absolute;left:2891;top:-839;width:143;height:805" coordorigin="2891,-839" coordsize="143,805">
              <v:shape style="position:absolute;left:2891;top:-839;width:143;height:805" coordorigin="2891,-839" coordsize="143,805" path="m2891,-34l3033,-34,3033,-839,2891,-839,2891,-34xe" filled="true" fillcolor="#87ceeb" stroked="false">
                <v:path arrowok="t"/>
                <v:fill type="solid"/>
              </v:shape>
            </v:group>
            <v:group style="position:absolute;left:2891;top:-839;width:143;height:805" coordorigin="2891,-839" coordsize="143,805">
              <v:shape style="position:absolute;left:2891;top:-839;width:143;height:805" coordorigin="2891,-839" coordsize="143,805" path="m2891,-34l3033,-34,3033,-839,2891,-839,2891,-34xe" filled="false" stroked="true" strokeweight=".371318pt" strokecolor="#000000">
                <v:path arrowok="t"/>
              </v:shape>
            </v:group>
            <v:group style="position:absolute;left:6845;top:-896;width:2;height:57" coordorigin="6845,-896" coordsize="2,57">
              <v:shape style="position:absolute;left:6845;top:-896;width:2;height:57" coordorigin="6845,-896" coordsize="0,57" path="m6845,-839l6845,-896e" filled="false" stroked="true" strokeweight=".371318pt" strokecolor="#000000">
                <v:path arrowok="t"/>
              </v:shape>
            </v:group>
            <v:group style="position:absolute;left:7365;top:-896;width:2;height:57" coordorigin="7365,-896" coordsize="2,57">
              <v:shape style="position:absolute;left:7365;top:-896;width:2;height:57" coordorigin="7365,-896" coordsize="0,57" path="m7365,-839l7365,-896e" filled="false" stroked="true" strokeweight=".371318pt" strokecolor="#000000">
                <v:path arrowok="t"/>
              </v:shape>
            </v:group>
            <v:group style="position:absolute;left:7884;top:-896;width:2;height:57" coordorigin="7884,-896" coordsize="2,57">
              <v:shape style="position:absolute;left:7884;top:-896;width:2;height:57" coordorigin="7884,-896" coordsize="0,57" path="m7884,-839l7884,-896e" filled="false" stroked="true" strokeweight=".371318pt" strokecolor="#000000">
                <v:path arrowok="t"/>
              </v:shape>
            </v:group>
            <v:group style="position:absolute;left:8404;top:-896;width:2;height:57" coordorigin="8404,-896" coordsize="2,57">
              <v:shape style="position:absolute;left:8404;top:-896;width:2;height:57" coordorigin="8404,-896" coordsize="0,57" path="m8404,-839l8404,-896e" filled="false" stroked="true" strokeweight=".371318pt" strokecolor="#000000">
                <v:path arrowok="t"/>
              </v:shape>
            </v:group>
            <v:group style="position:absolute;left:8924;top:-896;width:2;height:57" coordorigin="8924,-896" coordsize="2,57">
              <v:shape style="position:absolute;left:8924;top:-896;width:2;height:57" coordorigin="8924,-896" coordsize="0,57" path="m8924,-839l8924,-896e" filled="false" stroked="true" strokeweight=".371318pt" strokecolor="#000000">
                <v:path arrowok="t"/>
              </v:shape>
            </v:group>
            <v:group style="position:absolute;left:9443;top:-896;width:2;height:57" coordorigin="9443,-896" coordsize="2,57">
              <v:shape style="position:absolute;left:9443;top:-896;width:2;height:57" coordorigin="9443,-896" coordsize="0,57" path="m9443,-839l9443,-896e" filled="false" stroked="true" strokeweight=".371318pt" strokecolor="#000000">
                <v:path arrowok="t"/>
              </v:shape>
            </v:group>
            <v:group style="position:absolute;left:9963;top:-896;width:2;height:57" coordorigin="9963,-896" coordsize="2,57">
              <v:shape style="position:absolute;left:9963;top:-896;width:2;height:57" coordorigin="9963,-896" coordsize="0,57" path="m9963,-839l9963,-896e" filled="false" stroked="true" strokeweight=".371318pt" strokecolor="#000000">
                <v:path arrowok="t"/>
              </v:shape>
            </v:group>
            <v:group style="position:absolute;left:10285;top:-127;width:57;height:2" coordorigin="10285,-127" coordsize="57,2">
              <v:shape style="position:absolute;left:10285;top:-127;width:57;height:2" coordorigin="10285,-127" coordsize="57,0" path="m10285,-127l10341,-127e" filled="false" stroked="true" strokeweight=".371318pt" strokecolor="#000000">
                <v:path arrowok="t"/>
              </v:shape>
            </v:group>
            <v:group style="position:absolute;left:10285;top:-282;width:57;height:2" coordorigin="10285,-282" coordsize="57,2">
              <v:shape style="position:absolute;left:10285;top:-282;width:57;height:2" coordorigin="10285,-282" coordsize="57,0" path="m10285,-282l10341,-282e" filled="false" stroked="true" strokeweight=".371318pt" strokecolor="#000000">
                <v:path arrowok="t"/>
              </v:shape>
            </v:group>
            <v:group style="position:absolute;left:10285;top:-437;width:57;height:2" coordorigin="10285,-437" coordsize="57,2">
              <v:shape style="position:absolute;left:10285;top:-437;width:57;height:2" coordorigin="10285,-437" coordsize="57,0" path="m10285,-437l10341,-437e" filled="false" stroked="true" strokeweight=".371318pt" strokecolor="#000000">
                <v:path arrowok="t"/>
              </v:shape>
            </v:group>
            <v:group style="position:absolute;left:10285;top:-592;width:57;height:2" coordorigin="10285,-592" coordsize="57,2">
              <v:shape style="position:absolute;left:10285;top:-592;width:57;height:2" coordorigin="10285,-592" coordsize="57,0" path="m10285,-592l10341,-592e" filled="false" stroked="true" strokeweight=".371318pt" strokecolor="#000000">
                <v:path arrowok="t"/>
              </v:shape>
            </v:group>
            <v:group style="position:absolute;left:10285;top:-747;width:57;height:2" coordorigin="10285,-747" coordsize="57,2">
              <v:shape style="position:absolute;left:10285;top:-747;width:57;height:2" coordorigin="10285,-747" coordsize="57,0" path="m10285,-747l10341,-747e" filled="false" stroked="true" strokeweight=".371318pt" strokecolor="#000000">
                <v:path arrowok="t"/>
              </v:shape>
            </v:group>
            <v:group style="position:absolute;left:6731;top:-437;width:3555;height:2" coordorigin="6731,-437" coordsize="3555,2">
              <v:shape style="position:absolute;left:6731;top:-437;width:3555;height:2" coordorigin="6731,-437" coordsize="3555,0" path="m6731,-437l10285,-437e" filled="false" stroked="true" strokeweight=".371318pt" strokecolor="#e6e6e6">
                <v:path arrowok="t"/>
              </v:shape>
            </v:group>
            <v:group style="position:absolute;left:7040;top:-839;width:3027;height:585" coordorigin="7040,-839" coordsize="3027,585">
              <v:shape style="position:absolute;left:7040;top:-839;width:3027;height:585" coordorigin="7040,-839" coordsize="3027,585" path="m7040,-839l7053,-478,7157,-255,7261,-525,7365,-621,7468,-419,7572,-498,7676,-286,7780,-313,7884,-466,7988,-471,8092,-299,8196,-381,8300,-514,8404,-403,8508,-502,8612,-428,8716,-404,8820,-338,8924,-529,9027,-279,9131,-383,9235,-336,9339,-486,9443,-598,9547,-362,9651,-286,9755,-374,9859,-464,9963,-524,10067,-287e" filled="false" stroked="true" strokeweight=".371318pt" strokecolor="#0080ff">
                <v:path arrowok="t"/>
              </v:shape>
            </v:group>
            <v:group style="position:absolute;left:7040;top:-839;width:3027;height:593" coordorigin="7040,-839" coordsize="3027,593">
              <v:shape style="position:absolute;left:7040;top:-839;width:3027;height:593" coordorigin="7040,-839" coordsize="3027,593" path="m7040,-839l7053,-464,7157,-413,7261,-415,7365,-469,7468,-383,7572,-497,7676,-482,7780,-468,7884,-425,7988,-362,8092,-324,8196,-458,8300,-289,8404,-586,8508,-447,8612,-286,8716,-486,8820,-427,8924,-464,9027,-247,9131,-450,9235,-381,9339,-486,9443,-568,9547,-337,9651,-578,9755,-438,9859,-444,9963,-526,10067,-364e" filled="false" stroked="true" strokeweight=".371318pt" strokecolor="#ff00ff">
                <v:path arrowok="t"/>
              </v:shape>
            </v:group>
            <v:group style="position:absolute;left:7037;top:-839;width:3030;height:633" coordorigin="7037,-839" coordsize="3030,633">
              <v:shape style="position:absolute;left:7037;top:-839;width:3030;height:633" coordorigin="7037,-839" coordsize="3030,633" path="m7037,-839l7053,-373,7157,-543,7261,-491,7365,-513,7468,-448,7572,-563,7676,-323,7780,-540,7884,-317,7988,-591,8092,-218,8196,-458,8300,-333,8404,-500,8508,-337,8612,-343,8716,-416,8820,-388,8924,-327,9027,-630,9131,-376,9235,-497,9339,-243,9443,-475,9547,-369,9651,-518,9755,-207,9859,-476,9963,-282,10067,-386e" filled="false" stroked="true" strokeweight=".371318pt" strokecolor="#006400">
                <v:path arrowok="t"/>
              </v:shape>
            </v:group>
            <v:group style="position:absolute;left:6731;top:-839;width:3555;height:805" coordorigin="6731,-839" coordsize="3555,805">
              <v:shape style="position:absolute;left:6731;top:-839;width:3555;height:805" coordorigin="6731,-839" coordsize="3555,805" path="m6731,-34l10285,-34,10285,-839,6731,-839,6731,-34xe" filled="false" stroked="true" strokeweight=".371318pt" strokecolor="#000000">
                <v:path arrowok="t"/>
              </v:shape>
            </v:group>
            <v:group style="position:absolute;left:6588;top:-839;width:143;height:805" coordorigin="6588,-839" coordsize="143,805">
              <v:shape style="position:absolute;left:6588;top:-839;width:143;height:805" coordorigin="6588,-839" coordsize="143,805" path="m6588,-34l6731,-34,6731,-839,6588,-839,6588,-34xe" filled="true" fillcolor="#87ceeb" stroked="false">
                <v:path arrowok="t"/>
                <v:fill type="solid"/>
              </v:shape>
            </v:group>
            <v:group style="position:absolute;left:6588;top:-839;width:143;height:805" coordorigin="6588,-839" coordsize="143,805">
              <v:shape style="position:absolute;left:6588;top:-839;width:143;height:805" coordorigin="6588,-839" coordsize="143,805" path="m6588,-34l6731,-34,6731,-839,6588,-839,6588,-34xe" filled="false" stroked="true" strokeweight=".371318pt" strokecolor="#000000">
                <v:path arrowok="t"/>
              </v:shape>
              <v:shape style="position:absolute;left:3329;top:-724;width:53;height:117" type="#_x0000_t202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616;top:-69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38;top:-6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01;top:-66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33;top:-628;width:53;height:135" type="#_x0000_t202" filled="false" stroked="false">
                <v:textbox inset="0,0,0,0">
                  <w:txbxContent>
                    <w:p>
                      <w:pPr>
                        <w:spacing w:line="6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37;top:-64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89;top:-622;width:572;height:69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24;top:-6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-62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41;top:-5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33;top:-464;width:780;height:106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6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6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37;top:-527;width:884;height:105" type="#_x0000_t202" filled="false" stroked="false">
                <v:textbox inset="0,0,0,0">
                  <w:txbxContent>
                    <w:p>
                      <w:pPr>
                        <w:tabs>
                          <w:tab w:pos="623" w:val="left" w:leader="none"/>
                        </w:tabs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57;top:-574;width:260;height:91" type="#_x0000_t20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73;top:-576;width:572;height:125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2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2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5" w:lineRule="exact" w:before="0"/>
                        <w:ind w:left="0" w:right="101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81;top:-59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46;top:-5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69;top:-47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77;top:-521;width:364;height:105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-553;width:53;height:88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032;top:-573;width:157;height:100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31;top:-576;width:260;height:96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74;top:-619;width:261;height:153" type="#_x0000_t20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87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00;top:-494;width:157;height:73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-512;width:260;height:90" type="#_x0000_t20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24;top:-51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44;top:-50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49;top:-41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92;top:-469;width:156;height:100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04;top:-4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20;top:-480;width:261;height:77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-512;width:53;height:172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13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35;top:-525;width:260;height:110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46;top:-573;width:260;height:124" type="#_x0000_t202" filled="false" stroked="false">
                <v:textbox inset="0,0,0,0">
                  <w:txbxContent>
                    <w:p>
                      <w:pPr>
                        <w:spacing w:line="49" w:lineRule="exact" w:before="0"/>
                        <w:ind w:left="0" w:right="0" w:firstLine="0"/>
                        <w:jc w:val="righ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97;top:-56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54;top:-505;width:260;height:71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90;top:-530;width:676;height:77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70;top:-49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417;top:-632;width:53;height:190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14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625;top:-61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625;top:-559;width:364;height:74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-4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97;top:-4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28;top:-44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31;top:-449;width:157;height:68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42;top:-45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58;top:-45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6;top:-461;width:261;height:90" type="#_x0000_t202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69;top:-397;width:156;height:74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08;top:-3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616;top:-405;width:156;height:79" type="#_x0000_t20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85;top:-35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-348;width:157;height:80" type="#_x0000_t20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032;top:-425;width:364;height:282" type="#_x0000_t202" filled="false" stroked="false">
                <v:textbox inset="0,0,0,0">
                  <w:txbxContent>
                    <w:p>
                      <w:pPr>
                        <w:spacing w:line="51" w:lineRule="exact" w:before="0"/>
                        <w:ind w:left="104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95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56"/>
                        <w:ind w:left="0" w:right="101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42;top:-41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-39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70;top:-41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8;top:-43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94;top:-42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05;top:-483;width:156;height:140" type="#_x0000_t202" filled="false" stroked="false">
                <v:textbox inset="0,0,0,0">
                  <w:txbxContent>
                    <w:p>
                      <w:pPr>
                        <w:spacing w:line="6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521;top:-40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729;top:-510;width:156;height:168" type="#_x0000_t202" filled="false" stroked="false">
                <v:textbox inset="0,0,0,0">
                  <w:txbxContent>
                    <w:p>
                      <w:pPr>
                        <w:spacing w:line="9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53;top:-363;width:157;height:78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73;top:-374;width:157;height:93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50;top:-356;width:261;height:76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66;top:-367;width:260;height:101" type="#_x0000_t20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2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-377;width:156;height:72" type="#_x0000_t202" filled="false" stroked="false">
                <v:textbox inset="0,0,0,0">
                  <w:txbxContent>
                    <w:p>
                      <w:pPr>
                        <w:spacing w:line="7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94;top:-372;width:156;height:78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09;top:-36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521;top:-37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65;top:-2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-308;width:364;height:73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50;top:-31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74;top:-323;width:780;height:109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  <w:tab w:pos="727" w:val="left" w:leader="none"/>
                        </w:tabs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625;top:-32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937;top:-420;width:157;height:170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103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25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31;top:-28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92;top:-23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66;top:-25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313;top:-2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729;top:-24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29;top:126;width:53;height:201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36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spacing w:val="-44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57;top:11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521;top:10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17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33;top:20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41;top:195;width:260;height:87" type="#_x0000_t202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77;top:22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85;top:191;width:157;height:95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04;top:19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08;top:226;width:364;height:105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032;top:205;width:53;height:143" type="#_x0000_t20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202;width:157;height:72" type="#_x0000_t202" filled="false" stroked="false">
                <v:textbox inset="0,0,0,0">
                  <w:txbxContent>
                    <w:p>
                      <w:pPr>
                        <w:spacing w:line="7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234;width:364;height:67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66;top:202;width:157;height:74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37;top:262;width:468;height:73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7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65;top:250;width:157;height:103" type="#_x0000_t20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6;top:205;width:157;height:106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05;top:194;width:364;height:95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625;top:1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81;top:27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89;top:26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40;top:254;width:156;height:102" type="#_x0000_t202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50;top:255;width:676;height:73" type="#_x0000_t202" filled="false" stroked="false">
                <v:textbox inset="0,0,0,0">
                  <w:txbxContent>
                    <w:p>
                      <w:pPr>
                        <w:tabs>
                          <w:tab w:pos="623" w:val="left" w:leader="none"/>
                        </w:tabs>
                        <w:spacing w:line="7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6;top:26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521;top:25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833;top:24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53;top:305;width:157;height:74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65;top:289;width:157;height:73" type="#_x0000_t202" filled="false" stroked="false">
                <v:textbox inset="0,0,0,0">
                  <w:txbxContent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37;top:395;width:53;height:144" type="#_x0000_t20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73;top:351;width:364;height:95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89;top:284;width:157;height:275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103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7" w:lineRule="exact" w:before="0"/>
                        <w:ind w:left="103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0"/>
                        <w:ind w:left="103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00;top:301;width:53;height:83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04;top:29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44;top:30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54;top:29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05;top:282;width:156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65;top:32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54;top:3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30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04;top:348;width:260;height:102" type="#_x0000_t202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320;width:364;height:89" type="#_x0000_t20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332;width:157;height:68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74;top:31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90;top:304;width:157;height:90" type="#_x0000_t20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01;top:3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833;top:29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57;top:362;width:156;height:109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4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20;top:329;width:53;height:204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PMingLiU" w:hAnsi="PMingLiU" w:cs="PMingLiU" w:eastAsia="PMingLiU"/>
                          <w:sz w:val="4"/>
                          <w:szCs w:val="4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313;top:310;width:364;height:130" type="#_x0000_t202" filled="false" stroked="false">
                <v:textbox inset="0,0,0,0">
                  <w:txbxContent>
                    <w:p>
                      <w:pPr>
                        <w:spacing w:line="60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8" w:lineRule="exact" w:before="0"/>
                        <w:ind w:left="0" w:right="101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937;top:328;width:157;height:83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24;top:4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28;top:356;width:364;height:112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31;top:361;width:157;height:107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42;top:354;width:260;height:110" type="#_x0000_t20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58;top:372;width:468;height:67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35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33;top:388;width:260;height:69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45;top:400;width:260;height:123" type="#_x0000_t202" filled="false" stroked="false">
                <v:textbox inset="0,0,0,0">
                  <w:txbxContent>
                    <w:p>
                      <w:pPr>
                        <w:spacing w:line="57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center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85;top:40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61;top:47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96;top:381;width:53;height:151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42;top:37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38;top:40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97;top:39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01;top:38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61;top:44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73;top:436;width:157;height:70" type="#_x0000_t20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24;top:44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28;top:42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35;top:42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427;width:157;height:67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8;top:435;width:468;height:76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43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01;top:42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00;top:4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616;top:4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40;top:45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70;top:45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94;top:46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729;top:371;width:53;height:170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25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729;top:384;width:364;height:71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937;top:40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73;top:46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616;top:46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09;top:4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33;top:53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41;top:52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50;top:526;width:261;height:67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8;top:5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833;top:53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36;top:59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46;top:68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86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94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90;top:93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35;top:1011;width:260;height:79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58;top:1021;width:468;height:67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521;top:987;width:468;height:90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28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28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1108;width:157;height:76" type="#_x0000_t202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31;top:1097;width:157;height:71" type="#_x0000_t20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58;top:1052;width:260;height:108" type="#_x0000_t202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4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4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6;top:1038;width:468;height:108" type="#_x0000_t202" filled="false" stroked="false">
                <v:textbox inset="0,0,0,0">
                  <w:txbxContent>
                    <w:p>
                      <w:pPr>
                        <w:spacing w:line="10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16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16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09;top:102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46;top:1058;width:53;height:104" type="#_x0000_t20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313;top:105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111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94;top:110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27;top:1162;width:157;height:104" type="#_x0000_t20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01;top:1105;width:468;height:123" type="#_x0000_t202" filled="false" stroked="false">
                <v:textbox inset="0,0,0,0">
                  <w:txbxContent>
                    <w:p>
                      <w:pPr>
                        <w:spacing w:line="11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417;top:11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729;top:1086;width:364;height:76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10041;top:111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38;top:1190;width:157;height:71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42;top:1205;width:468;height:66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54;top:1169;width:468;height:113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10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4"/>
                          <w:w w:val="8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position w:val="-3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62;top:115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114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625;top:1131;width:260;height:91" type="#_x0000_t202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4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8;top:118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6;top:119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38;top:12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50;top:1234;width:53;height:123" type="#_x0000_t202" filled="false" stroked="false">
                <v:textbox inset="0,0,0,0">
                  <w:txbxContent>
                    <w:p>
                      <w:pPr>
                        <w:spacing w:line="5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66;top:1227;width:157;height:97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74;top:12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8;top:1225;width:364;height:73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97;top:1175;width:53;height:127" type="#_x0000_t202" filled="false" stroked="false">
                <v:textbox inset="0,0,0,0">
                  <w:txbxContent>
                    <w:p>
                      <w:pPr>
                        <w:spacing w:line="5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05;top:1166;width:468;height:116" type="#_x0000_t2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833;top:1175;width:53;height:116" type="#_x0000_t202" filled="false" stroked="false">
                <v:textbox inset="0,0,0,0">
                  <w:txbxContent>
                    <w:p>
                      <w:pPr>
                        <w:spacing w:line="5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937;top:120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09;top:1254;width:468;height:95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10041;top:128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35;top:131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74;top:1333;width:157;height:93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94;top:13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82;top:140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329.283051pt;margin-top:-32.584328pt;width:7.95pt;height:21.5pt;mso-position-horizontal-relative:page;mso-position-vertical-relative:paragraph;z-index:1441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0.10</w:t>
      </w:r>
    </w:p>
    <w:p>
      <w:pPr>
        <w:spacing w:before="40"/>
        <w:ind w:left="80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0.05</w:t>
      </w:r>
    </w:p>
    <w:p>
      <w:pPr>
        <w:spacing w:before="40"/>
        <w:ind w:left="80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0.00</w:t>
      </w:r>
    </w:p>
    <w:p>
      <w:pPr>
        <w:spacing w:before="40"/>
        <w:ind w:left="80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−0.05</w:t>
      </w:r>
    </w:p>
    <w:p>
      <w:pPr>
        <w:spacing w:before="40"/>
        <w:ind w:left="80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329.283051pt;margin-top:18.934603pt;width:7.95pt;height:21.5pt;mso-position-horizontal-relative:page;mso-position-vertical-relative:paragraph;z-index:1436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z w:val="10"/>
          <w:szCs w:val="10"/>
        </w:rPr>
        <w:t>−0.10</w:t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720" w:right="0"/>
          <w:cols w:num="2" w:equalWidth="0">
            <w:col w:w="1059" w:space="6810"/>
            <w:col w:w="2651"/>
          </w:cols>
        </w:sect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tabs>
          <w:tab w:pos="1919" w:val="left" w:leader="none"/>
          <w:tab w:pos="2411" w:val="left" w:leader="none"/>
          <w:tab w:pos="2931" w:val="left" w:leader="none"/>
          <w:tab w:pos="3451" w:val="left" w:leader="none"/>
          <w:tab w:pos="3970" w:val="left" w:leader="none"/>
          <w:tab w:pos="4490" w:val="left" w:leader="none"/>
        </w:tabs>
        <w:spacing w:before="0"/>
        <w:ind w:left="140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329.283051pt;margin-top:-75.592796pt;width:7.95pt;height:21.5pt;mso-position-horizontal-relative:page;mso-position-vertical-relative:paragraph;z-index:1439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19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sz w:val="12"/>
        </w:rPr>
        <w:t>Lag</w:t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500" w:bottom="280" w:left="1720" w:right="0"/>
          <w:cols w:num="2" w:equalWidth="0">
            <w:col w:w="4601" w:space="40"/>
            <w:col w:w="587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20.6772pt;margin-top:136.968872pt;width:18.5pt;height:23.25pt;mso-position-horizontal-relative:page;mso-position-vertical-relative:page;z-index:1420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10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55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6772pt;margin-top:108.402184pt;width:18.5pt;height:25pt;mso-position-horizontal-relative:page;mso-position-vertical-relative:page;z-index:1422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1"/>
                    <w:rPr>
                      <w:rFonts w:ascii="PMingLiU" w:hAnsi="PMingLiU" w:cs="PMingLiU" w:eastAsia="PMingLiU"/>
                      <w:sz w:val="7"/>
                      <w:szCs w:val="7"/>
                    </w:rPr>
                  </w:pPr>
                </w:p>
                <w:p>
                  <w:pPr>
                    <w:spacing w:before="0"/>
                    <w:ind w:left="89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 w:before="13"/>
        <w:ind w:right="0"/>
        <w:jc w:val="left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2.12: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2"/>
          <w:w w:val="110"/>
        </w:rPr>
        <w:t>CFs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plot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category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1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spacing w:line="242" w:lineRule="auto"/>
        <w:ind w:left="539" w:right="1371" w:firstLine="359"/>
        <w:jc w:val="both"/>
      </w:pPr>
      <w:r>
        <w:rPr>
          <w:spacing w:val="-4"/>
          <w:w w:val="110"/>
        </w:rPr>
        <w:t>Trace</w:t>
      </w:r>
      <w:r>
        <w:rPr>
          <w:spacing w:val="5"/>
          <w:w w:val="110"/>
        </w:rPr>
        <w:t> </w:t>
      </w:r>
      <w:r>
        <w:rPr>
          <w:w w:val="110"/>
        </w:rPr>
        <w:t>plots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</w:t>
      </w:r>
      <w:r>
        <w:rPr>
          <w:spacing w:val="16"/>
          <w:w w:val="110"/>
        </w:rPr>
        <w:t> </w:t>
      </w:r>
      <w:hyperlink w:history="true" w:anchor="_bookmark57">
        <w:r>
          <w:rPr>
            <w:w w:val="110"/>
          </w:rPr>
          <w:t>2.11</w:t>
        </w:r>
      </w:hyperlink>
      <w:r>
        <w:rPr>
          <w:spacing w:val="6"/>
          <w:w w:val="110"/>
        </w:rPr>
        <w:t> </w:t>
      </w:r>
      <w:r>
        <w:rPr>
          <w:spacing w:val="-3"/>
          <w:w w:val="110"/>
        </w:rPr>
        <w:t>allows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visual</w:t>
      </w:r>
      <w:r>
        <w:rPr>
          <w:spacing w:val="5"/>
          <w:w w:val="110"/>
        </w:rPr>
        <w:t> </w:t>
      </w:r>
      <w:r>
        <w:rPr>
          <w:w w:val="110"/>
        </w:rPr>
        <w:t>inspection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convergence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second</w:t>
      </w:r>
      <w:r>
        <w:rPr>
          <w:spacing w:val="41"/>
          <w:w w:val="107"/>
        </w:rPr>
        <w:t> </w:t>
      </w:r>
      <w:r>
        <w:rPr>
          <w:spacing w:val="-3"/>
          <w:w w:val="110"/>
        </w:rPr>
        <w:t>level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hierarch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trace</w:t>
      </w:r>
      <w:r>
        <w:rPr>
          <w:spacing w:val="11"/>
          <w:w w:val="110"/>
        </w:rPr>
        <w:t> </w:t>
      </w:r>
      <w:r>
        <w:rPr>
          <w:w w:val="110"/>
        </w:rPr>
        <w:t>plot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1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completely</w:t>
      </w:r>
      <w:r>
        <w:rPr>
          <w:spacing w:val="12"/>
          <w:w w:val="110"/>
        </w:rPr>
        <w:t> </w:t>
      </w:r>
      <w:r>
        <w:rPr>
          <w:w w:val="110"/>
        </w:rPr>
        <w:t>fl</w:t>
      </w:r>
      <w:r>
        <w:rPr>
          <w:spacing w:val="16"/>
          <w:w w:val="110"/>
        </w:rPr>
        <w:t> </w:t>
      </w:r>
      <w:r>
        <w:rPr>
          <w:w w:val="110"/>
        </w:rPr>
        <w:t>suggesting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26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no</w:t>
      </w:r>
      <w:r>
        <w:rPr>
          <w:spacing w:val="9"/>
          <w:w w:val="110"/>
        </w:rPr>
        <w:t> </w:t>
      </w:r>
      <w:r>
        <w:rPr>
          <w:w w:val="110"/>
        </w:rPr>
        <w:t>mixing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all,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trace</w:t>
      </w:r>
      <w:r>
        <w:rPr>
          <w:spacing w:val="9"/>
          <w:w w:val="110"/>
        </w:rPr>
        <w:t> </w:t>
      </w:r>
      <w:r>
        <w:rPr>
          <w:w w:val="110"/>
        </w:rPr>
        <w:t>plots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6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v</w:t>
      </w:r>
      <w:r>
        <w:rPr>
          <w:spacing w:val="-4"/>
          <w:w w:val="110"/>
        </w:rPr>
        <w:t>ary</w:t>
      </w:r>
      <w:r>
        <w:rPr>
          <w:spacing w:val="9"/>
          <w:w w:val="110"/>
        </w:rPr>
        <w:t> </w:t>
      </w:r>
      <w:r>
        <w:rPr>
          <w:w w:val="110"/>
        </w:rPr>
        <w:t>around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mean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3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show an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 </w:t>
      </w:r>
      <w:r>
        <w:rPr>
          <w:w w:val="110"/>
        </w:rPr>
        <w:t>trend,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suggest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3"/>
          <w:w w:val="110"/>
        </w:rPr>
        <w:t> </w:t>
      </w:r>
      <w:r>
        <w:rPr>
          <w:w w:val="110"/>
        </w:rPr>
        <w:t>mixed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well </w:t>
      </w:r>
      <w:r>
        <w:rPr>
          <w:w w:val="110"/>
        </w:rPr>
        <w:t>and</w:t>
      </w:r>
      <w:r>
        <w:rPr>
          <w:spacing w:val="-3"/>
          <w:w w:val="110"/>
        </w:rPr>
        <w:t> c</w:t>
      </w:r>
      <w:r>
        <w:rPr>
          <w:spacing w:val="-2"/>
          <w:w w:val="110"/>
        </w:rPr>
        <w:t>hains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27"/>
          <w:w w:val="101"/>
        </w:rPr>
        <w:t> </w:t>
      </w:r>
      <w:r>
        <w:rPr>
          <w:spacing w:val="-3"/>
          <w:w w:val="110"/>
        </w:rPr>
        <w:t>converged.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Auto</w:t>
      </w:r>
      <w:r>
        <w:rPr>
          <w:spacing w:val="2"/>
          <w:w w:val="110"/>
        </w:rPr>
        <w:t> </w:t>
      </w:r>
      <w:r>
        <w:rPr>
          <w:w w:val="110"/>
        </w:rPr>
        <w:t>Correlation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Function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(ACF)</w:t>
      </w:r>
      <w:r>
        <w:rPr>
          <w:spacing w:val="2"/>
          <w:w w:val="110"/>
        </w:rPr>
        <w:t> </w:t>
      </w:r>
      <w:r>
        <w:rPr>
          <w:w w:val="110"/>
        </w:rPr>
        <w:t>plots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   </w:t>
      </w:r>
      <w:r>
        <w:rPr>
          <w:spacing w:val="1"/>
          <w:w w:val="110"/>
        </w:rPr>
        <w:t> </w:t>
      </w:r>
      <w:hyperlink w:history="true" w:anchor="_bookmark58">
        <w:r>
          <w:rPr>
            <w:w w:val="110"/>
          </w:rPr>
          <w:t>2.12</w:t>
        </w:r>
      </w:hyperlink>
      <w:r>
        <w:rPr>
          <w:spacing w:val="2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37"/>
          <w:w w:val="102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A</w:t>
      </w:r>
      <w:r>
        <w:rPr>
          <w:spacing w:val="-3"/>
          <w:w w:val="110"/>
        </w:rPr>
        <w:t>CF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1.</w:t>
      </w:r>
      <w:r>
        <w:rPr>
          <w:spacing w:val="25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observ</w:t>
      </w:r>
      <w:r>
        <w:rPr>
          <w:spacing w:val="-2"/>
          <w:w w:val="110"/>
        </w:rPr>
        <w:t>ation</w:t>
      </w:r>
      <w:r>
        <w:rPr>
          <w:spacing w:val="-3"/>
          <w:w w:val="110"/>
        </w:rPr>
        <w:t> </w:t>
      </w:r>
      <w:r>
        <w:rPr>
          <w:w w:val="110"/>
        </w:rPr>
        <w:t>indicates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3"/>
          <w:w w:val="110"/>
        </w:rPr>
        <w:t> gives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autocorrelation.</w:t>
      </w:r>
      <w:r>
        <w:rPr>
          <w:spacing w:val="51"/>
          <w:w w:val="109"/>
        </w:rPr>
        <w:t> </w:t>
      </w:r>
      <w:r>
        <w:rPr>
          <w:spacing w:val="-4"/>
          <w:w w:val="110"/>
        </w:rPr>
        <w:t>A</w:t>
      </w:r>
      <w:r>
        <w:rPr>
          <w:spacing w:val="-3"/>
          <w:w w:val="110"/>
        </w:rPr>
        <w:t>CF</w:t>
      </w:r>
      <w:r>
        <w:rPr>
          <w:spacing w:val="6"/>
          <w:w w:val="110"/>
        </w:rPr>
        <w:t> </w:t>
      </w:r>
      <w:r>
        <w:rPr>
          <w:w w:val="110"/>
        </w:rPr>
        <w:t>plots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2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6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6"/>
          <w:w w:val="110"/>
        </w:rPr>
        <w:t> </w:t>
      </w:r>
      <w:r>
        <w:rPr>
          <w:w w:val="110"/>
        </w:rPr>
        <w:t>no</w:t>
      </w:r>
      <w:r>
        <w:rPr>
          <w:spacing w:val="6"/>
          <w:w w:val="110"/>
        </w:rPr>
        <w:t> </w:t>
      </w:r>
      <w:r>
        <w:rPr>
          <w:w w:val="110"/>
        </w:rPr>
        <w:t>signs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7"/>
          <w:w w:val="110"/>
        </w:rPr>
        <w:t> </w:t>
      </w:r>
      <w:r>
        <w:rPr>
          <w:w w:val="110"/>
        </w:rPr>
        <w:t>autocorrelation.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2"/>
        <w:rPr>
          <w:rFonts w:ascii="PMingLiU" w:hAnsi="PMingLiU" w:cs="PMingLiU" w:eastAsia="PMingLiU"/>
          <w:sz w:val="26"/>
          <w:szCs w:val="26"/>
        </w:rPr>
      </w:pPr>
    </w:p>
    <w:p>
      <w:pPr>
        <w:tabs>
          <w:tab w:pos="1741" w:val="left" w:leader="none"/>
          <w:tab w:pos="3483" w:val="left" w:leader="none"/>
          <w:tab w:pos="5225" w:val="left" w:leader="none"/>
        </w:tabs>
        <w:spacing w:before="86"/>
        <w:ind w:left="0" w:right="1773" w:firstLine="0"/>
        <w:jc w:val="center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85.790489pt;margin-top:-174.562195pt;width:407.1pt;height:177.4pt;mso-position-horizontal-relative:page;mso-position-vertical-relative:paragraph;z-index:14440" coordorigin="1716,-3491" coordsize="8142,3548">
            <v:group style="position:absolute;left:1720;top:-33;width:57;height:2" coordorigin="1720,-33" coordsize="57,2">
              <v:shape style="position:absolute;left:1720;top:-33;width:57;height:2" coordorigin="1720,-33" coordsize="57,0" path="m1776,-33l1720,-33e" filled="false" stroked="true" strokeweight=".371318pt" strokecolor="#000000">
                <v:path arrowok="t"/>
              </v:shape>
            </v:group>
            <v:group style="position:absolute;left:1720;top:-148;width:57;height:2" coordorigin="1720,-148" coordsize="57,2">
              <v:shape style="position:absolute;left:1720;top:-148;width:57;height:2" coordorigin="1720,-148" coordsize="57,0" path="m1776,-148l1720,-148e" filled="false" stroked="true" strokeweight=".371318pt" strokecolor="#000000">
                <v:path arrowok="t"/>
              </v:shape>
            </v:group>
            <v:group style="position:absolute;left:1720;top:-262;width:57;height:2" coordorigin="1720,-262" coordsize="57,2">
              <v:shape style="position:absolute;left:1720;top:-262;width:57;height:2" coordorigin="1720,-262" coordsize="57,0" path="m1776,-262l1720,-262e" filled="false" stroked="true" strokeweight=".371318pt" strokecolor="#000000">
                <v:path arrowok="t"/>
              </v:shape>
            </v:group>
            <v:group style="position:absolute;left:1720;top:-376;width:57;height:2" coordorigin="1720,-376" coordsize="57,2">
              <v:shape style="position:absolute;left:1720;top:-376;width:57;height:2" coordorigin="1720,-376" coordsize="57,0" path="m1776,-376l1720,-376e" filled="false" stroked="true" strokeweight=".371318pt" strokecolor="#000000">
                <v:path arrowok="t"/>
              </v:shape>
            </v:group>
            <v:group style="position:absolute;left:1720;top:-490;width:57;height:2" coordorigin="1720,-490" coordsize="57,2">
              <v:shape style="position:absolute;left:1720;top:-490;width:57;height:2" coordorigin="1720,-490" coordsize="57,0" path="m1776,-490l1720,-490e" filled="false" stroked="true" strokeweight=".371318pt" strokecolor="#000000">
                <v:path arrowok="t"/>
              </v:shape>
            </v:group>
            <v:group style="position:absolute;left:3270;top:-3;width:2;height:57" coordorigin="3270,-3" coordsize="2,57">
              <v:shape style="position:absolute;left:3270;top:-3;width:2;height:57" coordorigin="3270,-3" coordsize="0,57" path="m3270,-3l3270,53e" filled="false" stroked="true" strokeweight=".371318pt" strokecolor="#000000">
                <v:path arrowok="t"/>
              </v:shape>
            </v:group>
            <v:group style="position:absolute;left:5011;top:-3;width:2;height:57" coordorigin="5011,-3" coordsize="2,57">
              <v:shape style="position:absolute;left:5011;top:-3;width:2;height:57" coordorigin="5011,-3" coordsize="0,57" path="m5011,-3l5011,53e" filled="false" stroked="true" strokeweight=".371318pt" strokecolor="#000000">
                <v:path arrowok="t"/>
              </v:shape>
            </v:group>
            <v:group style="position:absolute;left:6753;top:-3;width:2;height:57" coordorigin="6753,-3" coordsize="2,57">
              <v:shape style="position:absolute;left:6753;top:-3;width:2;height:57" coordorigin="6753,-3" coordsize="0,57" path="m6753,-3l6753,53e" filled="false" stroked="true" strokeweight=".371318pt" strokecolor="#000000">
                <v:path arrowok="t"/>
              </v:shape>
            </v:group>
            <v:group style="position:absolute;left:8495;top:-3;width:2;height:57" coordorigin="8495,-3" coordsize="2,57">
              <v:shape style="position:absolute;left:8495;top:-3;width:2;height:57" coordorigin="8495,-3" coordsize="0,57" path="m8495,-3l8495,53e" filled="false" stroked="true" strokeweight=".371318pt" strokecolor="#000000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0080ff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ff00ff">
                <v:path arrowok="t"/>
              </v:shape>
            </v:group>
            <v:group style="position:absolute;left:2406;top:-289;width:6961;height:2" coordorigin="2406,-289" coordsize="6961,2">
              <v:shape style="position:absolute;left:2406;top:-289;width:6961;height:2" coordorigin="2406,-289" coordsize="6961,0" path="m2406,-289l2406,-289,9359,-289,9366,-289e" filled="false" stroked="true" strokeweight=".371318pt" strokecolor="#006400">
                <v:path arrowok="t"/>
              </v:shape>
            </v:group>
            <v:group style="position:absolute;left:1918;top:-575;width:7936;height:572" coordorigin="1918,-575" coordsize="7936,572">
              <v:shape style="position:absolute;left:1918;top:-575;width:7936;height:572" coordorigin="1918,-575" coordsize="7936,572" path="m1918,-3l9854,-3,9854,-575,1918,-575,1918,-3xe" filled="false" stroked="true" strokeweight=".371318pt" strokecolor="#000000">
                <v:path arrowok="t"/>
              </v:shape>
            </v:group>
            <v:group style="position:absolute;left:1776;top:-575;width:143;height:572" coordorigin="1776,-575" coordsize="143,572">
              <v:shape style="position:absolute;left:1776;top:-575;width:143;height:572" coordorigin="1776,-575" coordsize="143,572" path="m1776,-3l1918,-3,1918,-575,1776,-575,1776,-3xe" filled="true" fillcolor="#87ceeb" stroked="false">
                <v:path arrowok="t"/>
                <v:fill type="solid"/>
              </v:shape>
            </v:group>
            <v:group style="position:absolute;left:1776;top:-575;width:143;height:572" coordorigin="1776,-575" coordsize="143,572">
              <v:shape style="position:absolute;left:1776;top:-575;width:143;height:572" coordorigin="1776,-575" coordsize="143,572" path="m1776,-3l1918,-3,1918,-575,1776,-575,1776,-3xe" filled="false" stroked="true" strokeweight=".371318pt" strokecolor="#000000">
                <v:path arrowok="t"/>
              </v:shape>
            </v:group>
            <v:group style="position:absolute;left:1720;top:-586;width:57;height:2" coordorigin="1720,-586" coordsize="57,2">
              <v:shape style="position:absolute;left:1720;top:-586;width:57;height:2" coordorigin="1720,-586" coordsize="57,0" path="m1776,-586l1720,-586e" filled="false" stroked="true" strokeweight=".371318pt" strokecolor="#000000">
                <v:path arrowok="t"/>
              </v:shape>
            </v:group>
            <v:group style="position:absolute;left:2406;top:-1033;width:6961;height:424" coordorigin="2406,-1033" coordsize="6961,424">
              <v:shape style="position:absolute;left:2406;top:-1033;width:6961;height:424" coordorigin="2406,-1033" coordsize="6961,424" path="m2406,-763l2412,-680,2419,-698,2426,-758,2433,-708,2440,-761,2447,-830,2454,-702,2461,-737,2468,-759,2475,-805,2482,-649,2489,-692,2496,-632,2503,-824,2510,-791,2517,-688,2524,-717,2531,-695,2538,-825,2545,-871,2552,-706,2559,-813,2566,-690,2573,-703,2580,-837,2587,-711,2594,-721,2601,-754,2608,-685,2615,-813,2621,-718,2629,-726,2635,-772,2642,-720,2649,-826,2656,-822,2663,-827,2670,-792,2677,-657,2684,-698,2691,-706,2698,-812,2705,-830,2712,-773,2719,-647,2726,-828,2733,-714,2740,-638,2747,-809,2754,-854,2761,-669,2768,-761,2775,-636,2782,-737,2789,-728,2796,-732,2803,-682,2810,-796,2817,-795,2824,-868,2831,-861,2838,-661,2844,-872,2851,-674,2858,-725,2865,-739,2872,-714,2879,-818,2886,-744,2893,-705,2900,-765,2907,-846,2914,-802,2921,-714,2928,-710,2935,-784,2942,-659,2949,-666,2956,-663,2963,-704,2970,-687,2977,-814,2984,-802,2991,-776,2998,-799,3005,-750,3012,-727,3019,-721,3026,-709,3033,-640,3040,-753,3047,-707,3053,-704,3060,-724,3067,-759,3074,-743,3081,-703,3088,-776,3095,-720,3102,-859,3109,-812,3116,-754,3123,-693,3130,-711,3137,-831,3144,-710,3151,-808,3158,-777,3165,-687,3172,-685,3179,-729,3186,-712,3193,-768,3200,-795,3207,-915,3214,-764,3221,-683,3228,-735,3235,-840,3242,-807,3249,-836,3256,-785,3263,-750,3270,-793,3276,-755,3283,-838,3290,-703,3297,-727,3304,-712,3311,-789,3318,-690,3325,-763,3332,-719,3339,-698,3346,-653,3353,-755,3360,-655,3367,-671,3374,-873,3381,-662,3388,-777,3395,-760,3402,-858,3409,-709,3416,-694,3423,-668,3430,-808,3437,-708,3444,-663,3451,-796,3458,-752,3465,-709,3472,-872,3479,-740,3486,-681,3492,-719,3499,-757,3506,-730,3513,-718,3520,-759,3527,-757,3534,-679,3541,-767,3548,-721,3555,-749,3562,-722,3569,-679,3576,-692,3583,-707,3590,-767,3597,-763,3604,-855,3611,-778,3618,-702,3625,-814,3632,-674,3639,-728,3646,-812,3653,-747,3660,-821,3667,-676,3674,-724,3681,-675,3688,-654,3695,-674,3701,-821,3708,-740,3715,-766,3722,-721,3729,-706,3736,-728,3743,-736,3750,-829,3757,-779,3764,-709,3771,-886,3778,-845,3785,-755,3792,-744,3799,-810,3806,-710,3813,-689,3820,-731,3827,-765,3834,-771,3841,-771,3848,-897,3855,-839,3862,-716,3869,-723,3876,-808,3883,-737,3890,-661,3897,-714,3904,-845,3911,-858,3918,-842,3924,-778,3931,-789,3938,-745,3945,-865,3952,-815,3959,-876,3966,-891,3973,-750,3980,-815,3987,-731,3994,-693,4001,-730,4008,-751,4015,-686,4022,-739,4029,-810,4036,-688,4043,-945,4050,-721,4057,-724,4064,-757,4071,-679,4078,-751,4085,-803,4092,-663,4099,-727,4106,-740,4113,-704,4120,-731,4127,-718,4133,-695,4141,-742,4147,-712,4154,-758,4161,-777,4168,-677,4175,-694,4182,-688,4189,-709,4196,-758,4203,-663,4210,-686,4217,-801,4224,-759,4231,-726,4238,-780,4245,-748,4252,-654,4259,-669,4266,-685,4273,-737,4280,-740,4287,-741,4294,-743,4301,-724,4308,-714,4315,-831,4322,-769,4329,-692,4336,-723,4343,-763,4350,-717,4356,-726,4364,-717,4370,-647,4377,-652,4384,-725,4391,-697,4398,-663,4405,-688,4412,-739,4419,-727,4426,-751,4433,-702,4440,-808,4447,-829,4454,-659,4461,-808,4468,-646,4475,-714,4482,-717,4489,-739,4496,-718,4503,-671,4510,-756,4517,-755,4524,-753,4531,-725,4538,-733,4545,-810,4552,-775,4559,-689,4565,-696,4573,-782,4579,-769,4586,-758,4593,-789,4600,-780,4607,-727,4614,-693,4621,-744,4628,-721,4635,-701,4642,-724,4649,-749,4656,-667,4663,-802,4670,-722,4677,-713,4684,-776,4691,-719,4698,-730,4705,-705,4712,-853,4719,-728,4726,-716,4733,-712,4740,-770,4747,-734,4754,-802,4761,-810,4768,-694,4775,-823,4782,-664,4788,-801,4796,-663,4802,-697,4809,-693,4816,-757,4823,-751,4830,-729,4837,-741,4844,-704,4851,-701,4858,-806,4865,-748,4872,-767,4879,-851,4886,-728,4893,-706,4900,-786,4907,-851,4914,-829,4921,-767,4928,-686,4935,-776,4942,-730,4949,-743,4956,-845,4963,-709,4970,-740,4977,-944,4984,-791,4991,-683,4998,-762,5005,-751,5011,-743,5018,-811,5025,-684,5032,-726,5039,-744,5046,-752,5053,-820,5060,-683,5067,-686,5074,-673,5081,-781,5088,-702,5095,-721,5102,-759,5109,-813,5116,-648,5123,-750,5130,-714,5137,-662,5144,-670,5151,-736,5158,-941,5165,-790,5172,-693,5179,-732,5186,-783,5193,-773,5200,-683,5207,-762,5214,-714,5221,-708,5227,-842,5234,-742,5241,-794,5248,-785,5255,-681,5262,-765,5269,-770,5276,-766,5283,-713,5290,-687,5297,-710,5304,-817,5311,-676,5318,-765,5325,-755,5332,-646,5339,-726,5346,-831,5353,-682,5360,-743,5367,-934,5374,-722,5381,-712,5388,-805,5395,-775,5402,-780,5409,-779,5416,-726,5423,-808,5430,-805,5437,-747,5443,-671,5450,-812,5457,-763,5464,-823,5471,-667,5478,-899,5485,-727,5492,-678,5499,-818,5506,-704,5513,-802,5520,-969,5527,-741,5534,-761,5541,-717,5548,-724,5555,-744,5562,-720,5569,-795,5576,-664,5583,-659,5590,-739,5597,-722,5604,-723,5611,-681,5618,-756,5625,-783,5632,-683,5639,-649,5646,-629,5653,-816,5659,-757,5666,-745,5673,-800,5680,-766,5687,-786,5694,-755,5701,-909,5708,-760,5715,-860,5722,-799,5729,-775,5736,-730,5743,-738,5750,-755,5757,-760,5764,-763,5771,-769,5778,-801,5785,-786,5792,-724,5799,-732,5806,-810,5813,-771,5820,-725,5827,-686,5834,-804,5841,-772,5848,-780,5855,-772,5862,-724,5868,-728,5876,-779,5882,-764,5889,-788,5896,-677,5903,-661,5910,-695,5917,-816,5924,-815,5931,-886,5938,-864,5945,-828,5952,-794,5959,-761,5966,-812,5973,-796,5980,-853,5987,-712,5994,-715,6001,-699,6008,-744,6015,-707,6022,-674,6029,-810,6036,-732,6043,-766,6050,-716,6057,-730,6064,-784,6071,-742,6078,-702,6085,-795,6091,-677,6098,-768,6105,-682,6112,-766,6119,-646,6126,-843,6133,-687,6140,-743,6147,-765,6154,-748,6161,-676,6168,-765,6175,-753,6182,-704,6189,-751,6196,-764,6203,-866,6210,-653,6217,-653,6224,-776,6231,-694,6238,-743,6245,-677,6252,-704,6259,-750,6266,-683,6273,-664,6280,-718,6287,-706,6294,-717,6300,-695,6308,-705,6314,-725,6321,-686,6328,-757,6335,-719,6342,-830,6349,-728,6356,-681,6363,-710,6370,-722,6377,-670,6384,-731,6391,-722,6398,-770,6405,-703,6412,-757,6419,-846,6426,-804,6433,-667,6440,-647,6447,-828,6454,-812,6461,-692,6468,-746,6475,-807,6482,-700,6489,-758,6496,-724,6503,-841,6510,-783,6517,-849,6523,-939,6531,-689,6537,-788,6544,-753,6551,-774,6558,-801,6565,-816,6572,-847,6579,-774,6586,-725,6593,-759,6600,-731,6607,-672,6614,-820,6621,-733,6628,-757,6635,-787,6642,-732,6649,-818,6656,-715,6663,-743,6670,-802,6677,-793,6684,-704,6691,-638,6698,-681,6705,-794,6712,-770,6719,-739,6726,-785,6733,-851,6740,-794,6746,-770,6753,-695,6760,-745,6767,-792,6774,-765,6781,-694,6788,-695,6795,-734,6802,-660,6809,-642,6816,-824,6823,-769,6830,-801,6837,-896,6844,-809,6851,-743,6858,-776,6865,-818,6872,-727,6879,-669,6886,-751,6893,-716,6900,-652,6907,-744,6914,-704,6921,-709,6928,-716,6935,-740,6942,-751,6949,-726,6955,-720,6963,-800,6969,-850,6976,-648,6983,-702,6990,-686,6997,-777,7004,-658,7011,-775,7018,-758,7025,-706,7032,-839,7039,-773,7046,-688,7053,-651,7060,-853,7067,-690,7074,-724,7081,-724,7088,-717,7095,-794,7102,-730,7109,-760,7116,-669,7123,-725,7130,-754,7137,-825,7144,-728,7151,-803,7158,-730,7165,-746,7172,-712,7178,-712,7185,-732,7192,-776,7199,-763,7206,-714,7213,-755,7220,-764,7227,-719,7234,-700,7241,-752,7248,-755,7255,-747,7262,-649,7269,-696,7276,-664,7283,-788,7290,-714,7297,-704,7304,-707,7311,-673,7318,-780,7325,-690,7332,-808,7339,-819,7346,-680,7353,-747,7360,-738,7367,-710,7374,-757,7381,-663,7388,-846,7394,-730,7401,-880,7408,-782,7415,-828,7422,-822,7429,-742,7436,-753,7443,-713,7450,-733,7457,-723,7464,-735,7471,-755,7478,-742,7485,-805,7492,-828,7499,-729,7506,-679,7513,-763,7520,-734,7527,-756,7534,-768,7541,-733,7548,-778,7555,-663,7562,-668,7569,-658,7576,-708,7583,-659,7590,-703,7597,-738,7604,-705,7610,-790,7617,-694,7624,-774,7631,-885,7638,-773,7645,-847,7652,-770,7659,-681,7666,-797,7673,-713,7680,-645,7687,-745,7694,-719,7701,-861,7708,-701,7715,-774,7722,-719,7729,-683,7736,-818,7743,-817,7750,-747,7757,-749,7764,-709,7771,-803,7778,-714,7785,-674,7792,-689,7799,-755,7806,-758,7813,-713,7820,-816,7826,-817,7833,-648,7840,-772,7847,-711,7854,-724,7861,-708,7868,-712,7875,-731,7882,-724,7889,-727,7896,-683,7903,-738,7910,-735,7917,-821,7924,-766,7931,-680,7938,-870,7945,-693,7952,-762,7959,-766,7966,-749,7973,-754,7980,-735,7987,-724,7994,-747,8001,-806,8008,-697,8015,-727,8022,-749,8029,-695,8035,-696,8043,-724,8049,-737,8056,-760,8063,-740,8070,-738,8077,-751,8084,-686,8091,-644,8098,-634,8105,-663,8112,-709,8119,-750,8126,-785,8133,-781,8140,-810,8147,-780,8154,-717,8161,-695,8168,-816,8175,-919,8182,-802,8189,-860,8196,-661,8203,-673,8210,-760,8217,-670,8224,-766,8231,-867,8238,-727,8245,-736,8252,-693,8258,-884,8266,-906,8272,-754,8279,-801,8286,-761,8293,-780,8300,-776,8307,-732,8314,-702,8321,-697,8328,-702,8335,-680,8342,-712,8349,-711,8356,-721,8363,-678,8370,-735,8377,-824,8384,-688,8391,-730,8398,-787,8405,-707,8412,-684,8419,-710,8426,-771,8433,-799,8440,-783,8447,-696,8454,-688,8461,-752,8468,-691,8475,-740,8481,-741,8488,-895,8495,-706,8502,-661,8509,-832,8516,-705,8523,-707,8530,-806,8537,-727,8544,-748,8551,-724,8558,-726,8565,-774,8572,-698,8579,-720,8586,-863,8593,-816,8600,-746,8607,-727,8614,-806,8621,-710,8628,-803,8635,-685,8642,-784,8649,-733,8656,-725,8663,-732,8670,-738,8677,-708,8684,-775,8690,-743,8698,-777,8704,-790,8711,-681,8718,-748,8725,-710,8732,-711,8739,-705,8746,-733,8753,-782,8760,-739,8767,-785,8774,-764,8781,-663,8788,-756,8795,-751,8802,-779,8809,-738,8816,-720,8823,-743,8830,-807,8837,-1033,8844,-856,8851,-689,8858,-845,8865,-717,8872,-762,8879,-756,8886,-856,8893,-796,8900,-738,8907,-835,8913,-762,8920,-717,8927,-686,8934,-737,8941,-683,8948,-683,8955,-676,8962,-701,8969,-681,8976,-823,8983,-701,8990,-746,8997,-755,9004,-752,9011,-751,9018,-876,9025,-657,9032,-675,9039,-777,9046,-773,9053,-755,9060,-712,9067,-780,9074,-819,9081,-622,9088,-709,9095,-729,9102,-736,9109,-721,9116,-749,9123,-737,9129,-847,9136,-846,9143,-766,9150,-727,9157,-719,9164,-789,9171,-696,9178,-663,9185,-651,9192,-670,9199,-756,9206,-766,9213,-610,9220,-657,9227,-651,9234,-727,9241,-735,9248,-687,9255,-646,9262,-670,9269,-913,9276,-903,9283,-699,9290,-834,9297,-772,9304,-680,9311,-730,9318,-722,9325,-713,9332,-749,9339,-794,9345,-673,9352,-770,9359,-729,9366,-865e" filled="false" stroked="true" strokeweight=".371318pt" strokecolor="#0080ff">
                <v:path arrowok="t"/>
              </v:shape>
            </v:group>
            <v:group style="position:absolute;left:2406;top:-1111;width:6961;height:490" coordorigin="2406,-1111" coordsize="6961,490">
              <v:shape style="position:absolute;left:2406;top:-1111;width:6961;height:490" coordorigin="2406,-1111" coordsize="6961,490" path="m2406,-650l2412,-704,2419,-709,2426,-781,2433,-843,2440,-745,2447,-866,2454,-832,2461,-767,2468,-770,2475,-760,2482,-744,2489,-741,2496,-850,2503,-727,2510,-790,2517,-738,2524,-741,2531,-883,2538,-738,2545,-911,2552,-784,2559,-674,2566,-748,2573,-824,2580,-765,2587,-740,2594,-730,2601,-760,2608,-747,2615,-702,2621,-724,2629,-761,2635,-694,2642,-767,2649,-704,2656,-887,2663,-722,2670,-700,2677,-735,2684,-721,2691,-755,2698,-824,2705,-751,2712,-734,2719,-756,2726,-688,2733,-750,2740,-761,2747,-757,2754,-748,2761,-678,2768,-828,2775,-810,2782,-671,2789,-801,2796,-799,2803,-751,2810,-761,2817,-698,2824,-658,2831,-733,2838,-705,2844,-700,2851,-689,2858,-769,2865,-691,2872,-692,2879,-644,2886,-690,2893,-692,2900,-787,2907,-753,2914,-663,2921,-732,2928,-832,2935,-728,2942,-647,2949,-693,2956,-766,2963,-789,2970,-702,2977,-672,2984,-642,2991,-768,2998,-810,3005,-793,3012,-765,3019,-763,3026,-742,3033,-722,3040,-741,3047,-735,3053,-758,3060,-734,3067,-775,3074,-726,3081,-835,3088,-833,3095,-760,3102,-639,3109,-661,3116,-768,3123,-846,3130,-888,3137,-707,3144,-693,3151,-668,3158,-669,3165,-685,3172,-700,3179,-742,3186,-659,3193,-724,3200,-750,3207,-681,3214,-764,3221,-778,3228,-720,3235,-859,3242,-716,3249,-739,3256,-748,3263,-732,3270,-736,3276,-769,3283,-672,3290,-748,3297,-767,3304,-699,3311,-768,3318,-756,3325,-711,3332,-777,3339,-721,3346,-866,3353,-755,3360,-838,3367,-716,3374,-722,3381,-676,3388,-680,3395,-642,3402,-822,3409,-878,3416,-734,3423,-750,3430,-798,3437,-759,3444,-859,3451,-904,3458,-838,3465,-870,3472,-752,3479,-735,3486,-761,3492,-788,3499,-795,3506,-793,3513,-760,3520,-868,3527,-746,3534,-682,3541,-749,3548,-730,3555,-731,3562,-757,3569,-787,3576,-764,3583,-750,3590,-755,3597,-670,3604,-672,3611,-704,3618,-882,3625,-831,3632,-740,3639,-697,3646,-719,3653,-803,3660,-676,3667,-771,3674,-697,3681,-718,3688,-702,3695,-772,3701,-780,3708,-666,3715,-751,3722,-804,3729,-750,3736,-699,3743,-749,3750,-817,3757,-729,3764,-715,3771,-809,3778,-745,3785,-665,3792,-733,3799,-738,3806,-900,3813,-667,3820,-649,3827,-703,3834,-780,3841,-747,3848,-801,3855,-748,3862,-674,3869,-691,3876,-762,3883,-834,3890,-760,3897,-787,3904,-741,3911,-668,3918,-847,3924,-731,3931,-811,3938,-710,3945,-713,3952,-825,3959,-729,3966,-814,3973,-765,3980,-854,3987,-700,3994,-722,4001,-701,4008,-729,4015,-645,4022,-677,4029,-689,4036,-724,4043,-804,4050,-727,4057,-775,4064,-740,4071,-702,4078,-793,4085,-709,4092,-839,4099,-657,4106,-735,4113,-740,4120,-671,4127,-637,4133,-690,4141,-694,4147,-686,4154,-821,4161,-705,4168,-751,4175,-667,4182,-682,4189,-701,4196,-738,4203,-749,4210,-716,4217,-667,4224,-830,4231,-694,4238,-683,4245,-695,4252,-789,4259,-744,4266,-685,4273,-642,4280,-683,4287,-636,4294,-801,4301,-701,4308,-783,4315,-730,4322,-731,4329,-836,4336,-873,4343,-817,4350,-719,4356,-738,4364,-685,4370,-722,4377,-900,4384,-671,4391,-657,4398,-766,4405,-673,4412,-767,4419,-660,4426,-712,4433,-645,4440,-749,4447,-750,4454,-838,4461,-729,4468,-771,4475,-874,4482,-734,4489,-668,4496,-750,4503,-799,4510,-843,4517,-734,4524,-703,4531,-720,4538,-728,4545,-851,4552,-744,4559,-799,4565,-669,4573,-709,4579,-728,4586,-740,4593,-752,4600,-685,4607,-668,4614,-713,4621,-750,4628,-707,4635,-742,4642,-727,4649,-724,4656,-760,4663,-647,4670,-800,4677,-905,4684,-812,4691,-696,4698,-682,4705,-713,4712,-690,4719,-676,4726,-675,4733,-698,4740,-685,4747,-758,4754,-848,4761,-673,4768,-710,4775,-665,4782,-812,4788,-807,4796,-708,4802,-768,4809,-731,4816,-778,4823,-710,4830,-654,4837,-732,4844,-714,4851,-645,4858,-815,4865,-765,4872,-759,4879,-710,4886,-806,4893,-723,4900,-705,4907,-669,4914,-726,4921,-666,4928,-793,4935,-724,4942,-743,4949,-701,4956,-688,4963,-740,4970,-803,4977,-819,4984,-749,4991,-676,4998,-847,5005,-682,5011,-791,5018,-805,5025,-788,5032,-649,5039,-707,5046,-778,5053,-709,5060,-667,5067,-713,5074,-980,5081,-664,5088,-782,5095,-832,5102,-681,5109,-733,5116,-693,5123,-690,5130,-767,5137,-730,5144,-683,5151,-692,5158,-720,5165,-737,5172,-752,5179,-742,5186,-647,5193,-639,5200,-693,5207,-742,5214,-712,5221,-686,5227,-805,5234,-834,5241,-727,5248,-732,5255,-771,5262,-776,5269,-694,5276,-682,5283,-714,5290,-765,5297,-747,5304,-679,5311,-672,5318,-623,5325,-688,5332,-707,5339,-731,5346,-683,5353,-676,5360,-757,5367,-720,5374,-694,5381,-683,5388,-803,5395,-658,5402,-808,5409,-697,5416,-812,5423,-693,5430,-743,5437,-773,5443,-663,5450,-774,5457,-756,5464,-718,5471,-733,5478,-790,5485,-737,5492,-728,5499,-729,5506,-795,5513,-685,5520,-807,5527,-725,5534,-731,5541,-827,5548,-731,5555,-741,5562,-733,5569,-696,5576,-730,5583,-780,5590,-741,5597,-726,5604,-720,5611,-828,5618,-810,5625,-694,5632,-811,5639,-826,5646,-769,5653,-744,5659,-822,5666,-782,5673,-693,5680,-791,5687,-649,5694,-763,5701,-693,5708,-719,5715,-761,5722,-759,5729,-757,5736,-744,5743,-665,5750,-773,5757,-798,5764,-969,5771,-841,5778,-802,5785,-661,5792,-815,5799,-798,5806,-674,5813,-763,5820,-829,5827,-700,5834,-740,5841,-686,5848,-711,5855,-773,5862,-687,5868,-887,5876,-799,5882,-710,5889,-799,5896,-813,5903,-738,5910,-853,5917,-787,5924,-667,5931,-733,5938,-758,5945,-768,5952,-638,5959,-859,5966,-892,5973,-729,5980,-780,5987,-659,5994,-656,6001,-738,6008,-767,6015,-679,6022,-677,6029,-701,6036,-644,6043,-739,6050,-716,6057,-804,6064,-713,6071,-793,6078,-725,6085,-748,6091,-705,6098,-678,6105,-722,6112,-758,6119,-721,6126,-725,6133,-734,6140,-765,6147,-714,6154,-796,6161,-725,6168,-764,6175,-692,6182,-861,6189,-799,6196,-820,6203,-778,6210,-714,6217,-762,6224,-865,6231,-779,6238,-740,6245,-788,6252,-996,6259,-795,6266,-733,6273,-737,6280,-724,6287,-805,6294,-857,6300,-804,6308,-778,6314,-763,6321,-690,6328,-774,6335,-688,6342,-675,6349,-838,6356,-758,6363,-702,6370,-768,6377,-666,6384,-717,6391,-793,6398,-713,6405,-728,6412,-743,6419,-819,6426,-850,6433,-752,6440,-759,6447,-740,6454,-733,6461,-788,6468,-743,6475,-658,6482,-636,6489,-780,6496,-744,6503,-718,6510,-743,6517,-713,6523,-759,6531,-857,6537,-659,6544,-755,6551,-720,6558,-702,6565,-672,6572,-655,6579,-758,6586,-750,6593,-710,6600,-755,6607,-742,6614,-738,6621,-717,6628,-777,6635,-701,6642,-739,6649,-798,6656,-744,6663,-712,6670,-701,6677,-687,6684,-763,6691,-838,6698,-654,6705,-750,6712,-778,6719,-778,6726,-865,6733,-819,6740,-784,6746,-654,6753,-733,6760,-753,6767,-691,6774,-658,6781,-843,6788,-769,6795,-734,6802,-703,6809,-755,6816,-672,6823,-694,6830,-693,6837,-770,6844,-683,6851,-770,6858,-769,6865,-801,6872,-677,6879,-738,6886,-759,6893,-697,6900,-753,6907,-784,6914,-712,6921,-763,6928,-859,6935,-707,6942,-679,6949,-744,6955,-676,6963,-748,6969,-662,6976,-865,6983,-786,6990,-738,6997,-709,7004,-784,7011,-685,7018,-685,7025,-709,7032,-682,7039,-855,7046,-752,7053,-733,7060,-728,7067,-777,7074,-778,7081,-846,7088,-839,7095,-722,7102,-822,7109,-793,7116,-635,7123,-809,7130,-647,7137,-717,7144,-812,7151,-709,7158,-740,7165,-705,7172,-799,7178,-835,7185,-730,7192,-801,7199,-748,7206,-784,7213,-767,7220,-667,7227,-782,7234,-720,7241,-722,7248,-711,7255,-748,7262,-788,7269,-771,7276,-664,7283,-792,7290,-811,7297,-691,7304,-782,7311,-811,7318,-759,7325,-727,7332,-696,7339,-794,7346,-762,7353,-812,7360,-729,7367,-715,7374,-719,7381,-729,7388,-637,7394,-695,7401,-671,7408,-759,7415,-729,7422,-857,7429,-846,7436,-694,7443,-721,7450,-809,7457,-792,7464,-781,7471,-746,7478,-716,7485,-710,7492,-798,7499,-714,7506,-640,7513,-667,7520,-781,7527,-739,7534,-754,7541,-715,7548,-717,7555,-795,7562,-825,7569,-738,7576,-711,7583,-920,7590,-693,7597,-743,7604,-700,7610,-687,7617,-755,7624,-724,7631,-740,7638,-969,7645,-771,7652,-738,7659,-685,7666,-748,7673,-794,7680,-808,7687,-692,7694,-665,7701,-761,7708,-752,7715,-737,7722,-740,7729,-811,7736,-726,7743,-655,7750,-845,7757,-782,7764,-690,7771,-713,7778,-923,7785,-756,7792,-716,7799,-756,7806,-790,7813,-676,7820,-714,7826,-759,7833,-829,7840,-679,7847,-686,7854,-733,7861,-682,7868,-697,7875,-621,7882,-767,7889,-683,7896,-838,7903,-689,7910,-732,7917,-756,7924,-716,7931,-728,7938,-728,7945,-717,7952,-769,7959,-731,7966,-706,7973,-707,7980,-723,7987,-706,7994,-788,8001,-698,8008,-741,8015,-824,8022,-695,8029,-708,8035,-788,8043,-805,8049,-737,8056,-676,8063,-698,8070,-757,8077,-742,8084,-717,8091,-777,8098,-685,8105,-689,8112,-757,8119,-732,8126,-760,8133,-870,8140,-669,8147,-811,8154,-752,8161,-641,8168,-748,8175,-831,8182,-768,8189,-906,8196,-683,8203,-737,8210,-672,8217,-828,8224,-650,8231,-727,8238,-752,8245,-821,8252,-775,8258,-854,8266,-747,8272,-738,8279,-725,8286,-710,8293,-746,8300,-815,8307,-800,8314,-693,8321,-807,8328,-738,8335,-818,8342,-686,8349,-654,8356,-771,8363,-735,8370,-717,8377,-839,8384,-815,8391,-840,8398,-784,8405,-751,8412,-900,8419,-861,8426,-670,8433,-784,8440,-827,8447,-815,8454,-686,8461,-698,8468,-663,8475,-742,8481,-771,8488,-746,8495,-702,8502,-732,8509,-800,8516,-1111,8523,-740,8530,-722,8537,-659,8544,-693,8551,-775,8558,-780,8565,-781,8572,-750,8579,-753,8586,-744,8593,-819,8600,-801,8607,-681,8614,-842,8621,-766,8628,-776,8635,-819,8642,-787,8649,-754,8656,-651,8663,-732,8670,-848,8677,-819,8684,-798,8690,-718,8698,-722,8704,-829,8711,-719,8718,-699,8725,-677,8732,-674,8739,-686,8746,-720,8753,-689,8760,-714,8767,-736,8774,-719,8781,-691,8788,-748,8795,-851,8802,-774,8809,-813,8816,-636,8823,-709,8830,-682,8837,-705,8844,-710,8851,-726,8858,-738,8865,-694,8872,-722,8879,-753,8886,-812,8893,-747,8900,-829,8907,-703,8913,-681,8920,-788,8927,-748,8934,-726,8941,-872,8948,-788,8955,-773,8962,-773,8969,-841,8976,-763,8983,-776,8990,-647,8997,-671,9004,-730,9011,-742,9018,-669,9025,-762,9032,-700,9039,-739,9046,-801,9053,-870,9060,-830,9067,-725,9074,-727,9081,-714,9088,-847,9095,-856,9102,-756,9109,-827,9116,-766,9123,-737,9129,-768,9136,-720,9143,-721,9150,-760,9157,-819,9164,-763,9171,-866,9178,-704,9185,-897,9192,-823,9199,-880,9206,-657,9213,-751,9220,-760,9227,-745,9234,-828,9241,-804,9248,-670,9255,-708,9262,-646,9269,-749,9276,-700,9283,-752,9290,-774,9297,-696,9304,-689,9311,-708,9318,-833,9325,-807,9332,-722,9339,-767,9345,-832,9352,-805,9359,-697,9366,-777e" filled="false" stroked="true" strokeweight=".371318pt" strokecolor="#ff00ff">
                <v:path arrowok="t"/>
              </v:shape>
            </v:group>
            <v:group style="position:absolute;left:2406;top:-1042;width:6961;height:427" coordorigin="2406,-1042" coordsize="6961,427">
              <v:shape style="position:absolute;left:2406;top:-1042;width:6961;height:427" coordorigin="2406,-1042" coordsize="6961,427" path="m2406,-744l2412,-740,2419,-745,2426,-771,2433,-750,2440,-782,2447,-738,2454,-707,2461,-716,2468,-684,2475,-744,2482,-681,2489,-789,2496,-702,2503,-832,2510,-767,2517,-715,2524,-762,2531,-704,2538,-886,2545,-863,2552,-804,2559,-697,2566,-764,2573,-762,2580,-659,2587,-788,2594,-663,2601,-670,2608,-734,2615,-741,2621,-709,2629,-781,2635,-682,2642,-691,2649,-780,2656,-712,2663,-702,2670,-755,2677,-715,2684,-770,2691,-775,2698,-767,2705,-712,2712,-784,2719,-637,2726,-774,2733,-761,2740,-696,2747,-808,2754,-701,2761,-771,2768,-705,2775,-689,2782,-744,2789,-816,2796,-684,2803,-858,2810,-690,2817,-745,2824,-665,2831,-688,2838,-860,2844,-744,2851,-779,2858,-708,2865,-656,2872,-679,2879,-741,2886,-637,2893,-811,2900,-799,2907,-717,2914,-724,2921,-686,2928,-694,2935,-682,2942,-766,2949,-766,2956,-702,2963,-776,2970,-750,2977,-747,2984,-728,2991,-845,2998,-751,3005,-762,3012,-747,3019,-781,3026,-725,3033,-771,3040,-734,3047,-745,3053,-752,3060,-742,3067,-652,3074,-706,3081,-755,3088,-736,3095,-705,3102,-741,3109,-717,3116,-797,3123,-729,3130,-763,3137,-686,3144,-810,3151,-771,3158,-728,3165,-782,3172,-703,3179,-716,3186,-719,3193,-671,3200,-768,3207,-642,3214,-783,3221,-752,3228,-762,3235,-726,3242,-792,3249,-715,3256,-714,3263,-726,3270,-783,3276,-728,3283,-742,3290,-746,3297,-775,3304,-831,3311,-789,3318,-673,3325,-676,3332,-671,3339,-756,3346,-764,3353,-839,3360,-1022,3367,-691,3374,-763,3381,-738,3388,-722,3395,-742,3402,-673,3409,-714,3416,-755,3423,-781,3430,-667,3437,-771,3444,-733,3451,-745,3458,-721,3465,-725,3472,-781,3479,-721,3486,-824,3492,-677,3499,-757,3506,-773,3513,-805,3520,-748,3527,-721,3534,-703,3541,-841,3548,-770,3555,-736,3562,-692,3569,-832,3576,-890,3583,-939,3590,-871,3597,-716,3604,-668,3611,-715,3618,-822,3625,-741,3632,-801,3639,-725,3646,-713,3653,-777,3660,-717,3667,-895,3674,-655,3681,-783,3688,-832,3695,-657,3701,-701,3708,-669,3715,-733,3722,-735,3729,-789,3736,-815,3743,-714,3750,-748,3757,-644,3764,-708,3771,-681,3778,-708,3785,-696,3792,-746,3799,-851,3806,-829,3813,-714,3820,-796,3827,-698,3834,-754,3841,-849,3848,-765,3855,-755,3862,-695,3869,-725,3876,-720,3883,-748,3890,-860,3897,-734,3904,-766,3911,-803,3918,-717,3924,-772,3931,-665,3938,-843,3945,-698,3952,-668,3959,-674,3966,-677,3973,-855,3980,-696,3987,-743,3994,-655,4001,-781,4008,-812,4015,-638,4022,-747,4029,-1042,4036,-740,4043,-807,4050,-784,4057,-828,4064,-791,4071,-825,4078,-730,4085,-692,4092,-724,4099,-761,4106,-708,4113,-762,4120,-734,4127,-734,4133,-703,4141,-941,4147,-740,4154,-719,4161,-694,4168,-724,4175,-682,4182,-698,4189,-788,4196,-757,4203,-757,4210,-657,4217,-711,4224,-859,4231,-662,4238,-716,4245,-753,4252,-758,4259,-744,4266,-701,4273,-825,4280,-709,4287,-799,4294,-792,4301,-753,4308,-675,4315,-733,4322,-796,4329,-702,4336,-687,4343,-738,4350,-784,4356,-703,4364,-737,4370,-729,4377,-729,4384,-772,4391,-815,4398,-728,4405,-821,4412,-644,4419,-716,4426,-675,4433,-762,4440,-722,4447,-788,4454,-814,4461,-716,4468,-682,4475,-694,4482,-792,4489,-841,4496,-901,4503,-662,4510,-820,4517,-822,4524,-703,4531,-692,4538,-786,4545,-772,4552,-647,4559,-674,4565,-771,4573,-769,4579,-646,4586,-671,4593,-667,4600,-675,4607,-704,4614,-793,4621,-789,4628,-752,4635,-739,4642,-737,4649,-681,4656,-810,4663,-833,4670,-710,4677,-773,4684,-709,4691,-710,4698,-761,4705,-725,4712,-801,4719,-745,4726,-746,4733,-735,4740,-756,4747,-762,4754,-715,4761,-773,4768,-682,4775,-738,4782,-727,4788,-679,4796,-619,4802,-772,4809,-793,4816,-727,4823,-676,4830,-656,4837,-698,4844,-719,4851,-721,4858,-707,4865,-744,4872,-739,4879,-721,4886,-809,4893,-811,4900,-797,4907,-789,4914,-854,4921,-846,4928,-862,4935,-739,4942,-799,4949,-766,4956,-783,4963,-715,4970,-813,4977,-728,4984,-772,4991,-781,4998,-824,5005,-728,5011,-690,5018,-719,5025,-729,5032,-777,5039,-672,5046,-661,5053,-717,5060,-808,5067,-794,5074,-760,5081,-733,5088,-688,5095,-694,5102,-769,5109,-765,5116,-753,5123,-731,5130,-813,5137,-761,5144,-776,5151,-704,5158,-694,5165,-644,5172,-686,5179,-725,5186,-653,5193,-757,5200,-735,5207,-711,5214,-683,5221,-734,5227,-685,5234,-780,5241,-710,5248,-682,5255,-765,5262,-748,5269,-795,5276,-620,5283,-704,5290,-779,5297,-722,5304,-807,5311,-793,5318,-643,5325,-674,5332,-933,5339,-765,5346,-725,5353,-692,5360,-673,5367,-745,5374,-770,5381,-726,5388,-717,5395,-758,5402,-698,5409,-634,5416,-668,5423,-663,5430,-796,5437,-862,5443,-742,5450,-777,5457,-759,5464,-671,5471,-755,5478,-714,5485,-725,5492,-698,5499,-718,5506,-857,5513,-798,5520,-703,5527,-631,5534,-795,5541,-732,5548,-811,5555,-736,5562,-754,5569,-811,5576,-722,5583,-773,5590,-750,5597,-736,5604,-688,5611,-709,5618,-731,5625,-798,5632,-698,5639,-844,5646,-695,5653,-709,5659,-691,5666,-639,5673,-738,5680,-803,5687,-703,5694,-754,5701,-654,5708,-759,5715,-824,5722,-765,5729,-832,5736,-664,5743,-781,5750,-681,5757,-709,5764,-800,5771,-760,5778,-642,5785,-785,5792,-766,5799,-744,5806,-742,5813,-707,5820,-722,5827,-709,5834,-722,5841,-732,5848,-748,5855,-747,5862,-811,5868,-712,5876,-683,5882,-737,5889,-735,5896,-727,5903,-728,5910,-777,5917,-847,5924,-693,5931,-744,5938,-896,5945,-749,5952,-718,5959,-721,5966,-725,5973,-785,5980,-810,5987,-746,5994,-766,6001,-710,6008,-720,6015,-749,6022,-720,6029,-754,6036,-710,6043,-771,6050,-820,6057,-712,6064,-722,6071,-775,6078,-694,6085,-788,6091,-824,6098,-758,6105,-745,6112,-816,6119,-752,6126,-724,6133,-813,6140,-699,6147,-732,6154,-677,6161,-717,6168,-747,6175,-712,6182,-833,6189,-730,6196,-747,6203,-735,6210,-722,6217,-779,6224,-754,6231,-771,6238,-621,6245,-661,6252,-882,6259,-737,6266,-717,6273,-694,6280,-775,6287,-702,6294,-691,6300,-743,6308,-750,6314,-777,6321,-728,6328,-737,6335,-769,6342,-732,6349,-693,6356,-672,6363,-718,6370,-719,6377,-684,6384,-797,6391,-699,6398,-759,6405,-822,6412,-640,6419,-718,6426,-898,6433,-780,6440,-744,6447,-795,6454,-747,6461,-650,6468,-683,6475,-667,6482,-708,6489,-716,6496,-680,6503,-705,6510,-826,6517,-756,6523,-711,6531,-710,6537,-694,6544,-661,6551,-780,6558,-633,6565,-727,6572,-756,6579,-739,6586,-642,6593,-823,6600,-794,6607,-816,6614,-661,6621,-767,6628,-877,6635,-799,6642,-649,6649,-793,6656,-895,6663,-789,6670,-792,6677,-678,6684,-672,6691,-769,6698,-697,6705,-757,6712,-730,6719,-713,6726,-800,6733,-835,6740,-798,6746,-738,6753,-667,6760,-803,6767,-756,6774,-806,6781,-687,6788,-718,6795,-651,6802,-676,6809,-701,6816,-762,6823,-783,6830,-720,6837,-789,6844,-869,6851,-741,6858,-761,6865,-798,6872,-685,6879,-739,6886,-676,6893,-720,6900,-719,6907,-832,6914,-727,6921,-723,6928,-707,6935,-911,6942,-791,6949,-744,6955,-727,6963,-822,6969,-855,6976,-744,6983,-739,6990,-765,6997,-794,7004,-803,7011,-786,7018,-739,7025,-702,7032,-688,7039,-698,7046,-740,7053,-801,7060,-766,7067,-733,7074,-690,7081,-811,7088,-738,7095,-704,7102,-706,7109,-681,7116,-737,7123,-746,7130,-754,7137,-726,7144,-710,7151,-655,7158,-718,7165,-780,7172,-691,7178,-657,7185,-719,7192,-797,7199,-713,7206,-700,7213,-802,7220,-710,7227,-719,7234,-695,7241,-846,7248,-799,7255,-920,7262,-888,7269,-853,7276,-843,7283,-855,7290,-746,7297,-740,7304,-671,7311,-734,7318,-723,7325,-720,7332,-766,7339,-666,7346,-803,7353,-674,7360,-753,7367,-653,7374,-730,7381,-677,7388,-816,7394,-856,7401,-698,7408,-767,7415,-762,7422,-842,7429,-763,7436,-822,7443,-702,7450,-763,7457,-876,7464,-795,7471,-670,7478,-685,7485,-662,7492,-740,7499,-822,7506,-680,7513,-805,7520,-747,7527,-717,7534,-719,7541,-752,7548,-841,7555,-641,7562,-788,7569,-675,7576,-690,7583,-710,7590,-714,7597,-651,7604,-799,7610,-797,7617,-789,7624,-779,7631,-832,7638,-657,7645,-734,7652,-758,7659,-781,7666,-860,7673,-870,7680,-835,7687,-721,7694,-802,7701,-862,7708,-762,7715,-717,7722,-696,7729,-838,7736,-742,7743,-735,7750,-744,7757,-735,7764,-817,7771,-691,7778,-753,7785,-846,7792,-808,7799,-686,7806,-794,7813,-706,7820,-724,7826,-650,7833,-743,7840,-711,7847,-695,7854,-715,7861,-892,7868,-747,7875,-678,7882,-781,7889,-767,7896,-884,7903,-889,7910,-697,7917,-764,7924,-707,7931,-780,7938,-722,7945,-622,7952,-786,7959,-760,7966,-687,7973,-668,7980,-686,7987,-780,7994,-780,8001,-665,8008,-859,8015,-821,8022,-772,8029,-669,8035,-694,8043,-750,8049,-736,8056,-719,8063,-749,8070,-745,8077,-674,8084,-693,8091,-720,8098,-759,8105,-730,8112,-718,8119,-650,8126,-673,8133,-713,8140,-642,8147,-677,8154,-720,8161,-839,8168,-785,8175,-887,8182,-674,8189,-782,8196,-819,8203,-723,8210,-874,8217,-803,8224,-745,8231,-717,8238,-742,8245,-670,8252,-807,8258,-850,8266,-805,8272,-778,8279,-700,8286,-782,8293,-796,8300,-665,8307,-696,8314,-761,8321,-676,8328,-806,8335,-811,8342,-878,8349,-851,8356,-682,8363,-645,8370,-642,8377,-857,8384,-715,8391,-671,8398,-796,8405,-778,8412,-790,8419,-682,8426,-767,8433,-702,8440,-788,8447,-761,8454,-700,8461,-817,8468,-734,8475,-689,8481,-741,8488,-903,8495,-735,8502,-695,8509,-803,8516,-755,8523,-777,8530,-742,8537,-755,8544,-732,8551,-736,8558,-802,8565,-730,8572,-727,8579,-894,8586,-730,8593,-735,8600,-781,8607,-709,8614,-683,8621,-738,8628,-748,8635,-694,8642,-800,8649,-753,8656,-772,8663,-726,8670,-660,8677,-779,8684,-674,8690,-672,8698,-693,8704,-789,8711,-801,8718,-775,8725,-745,8732,-745,8739,-699,8746,-695,8753,-717,8760,-724,8767,-721,8774,-744,8781,-616,8788,-617,8795,-754,8802,-710,8809,-721,8816,-756,8823,-701,8830,-748,8837,-718,8844,-711,8851,-764,8858,-862,8865,-694,8872,-736,8879,-828,8886,-774,8893,-720,8900,-717,8907,-678,8913,-859,8920,-772,8927,-843,8934,-776,8941,-728,8948,-686,8955,-688,8962,-776,8969,-752,8976,-733,8983,-704,8990,-715,8997,-704,9004,-722,9011,-800,9018,-773,9025,-717,9032,-792,9039,-793,9046,-774,9053,-724,9060,-767,9067,-709,9074,-726,9081,-829,9088,-725,9095,-807,9102,-796,9109,-746,9116,-678,9123,-764,9129,-756,9136,-694,9143,-785,9150,-861,9157,-748,9164,-687,9171,-638,9178,-617,9185,-708,9192,-643,9199,-734,9206,-800,9213,-663,9220,-792,9227,-705,9234,-764,9241,-657,9248,-671,9255,-696,9262,-714,9269,-794,9276,-762,9283,-641,9290,-728,9297,-748,9304,-692,9311,-711,9318,-818,9325,-763,9332,-649,9339,-758,9345,-673,9352,-688,9359,-705,9366,-682e" filled="false" stroked="true" strokeweight=".371318pt" strokecolor="#006400">
                <v:path arrowok="t"/>
              </v:shape>
            </v:group>
            <v:group style="position:absolute;left:1918;top:-1146;width:7936;height:572" coordorigin="1918,-1146" coordsize="7936,572">
              <v:shape style="position:absolute;left:1918;top:-1146;width:7936;height:572" coordorigin="1918,-1146" coordsize="7936,572" path="m1918,-575l9854,-575,9854,-1146,1918,-1146,1918,-575xe" filled="false" stroked="true" strokeweight=".371318pt" strokecolor="#000000">
                <v:path arrowok="t"/>
              </v:shape>
            </v:group>
            <v:group style="position:absolute;left:1720;top:-694;width:57;height:2" coordorigin="1720,-694" coordsize="57,2">
              <v:shape style="position:absolute;left:1720;top:-694;width:57;height:2" coordorigin="1720,-694" coordsize="57,0" path="m1776,-694l1720,-694e" filled="false" stroked="true" strokeweight=".371318pt" strokecolor="#000000">
                <v:path arrowok="t"/>
              </v:shape>
            </v:group>
            <v:group style="position:absolute;left:1720;top:-801;width:57;height:2" coordorigin="1720,-801" coordsize="57,2">
              <v:shape style="position:absolute;left:1720;top:-801;width:57;height:2" coordorigin="1720,-801" coordsize="57,0" path="m1776,-801l1720,-801e" filled="false" stroked="true" strokeweight=".371318pt" strokecolor="#000000">
                <v:path arrowok="t"/>
              </v:shape>
            </v:group>
            <v:group style="position:absolute;left:1720;top:-909;width:57;height:2" coordorigin="1720,-909" coordsize="57,2">
              <v:shape style="position:absolute;left:1720;top:-909;width:57;height:2" coordorigin="1720,-909" coordsize="57,0" path="m1776,-909l1720,-909e" filled="false" stroked="true" strokeweight=".371318pt" strokecolor="#000000">
                <v:path arrowok="t"/>
              </v:shape>
            </v:group>
            <v:group style="position:absolute;left:1720;top:-1017;width:57;height:2" coordorigin="1720,-1017" coordsize="57,2">
              <v:shape style="position:absolute;left:1720;top:-1017;width:57;height:2" coordorigin="1720,-1017" coordsize="57,0" path="m1776,-1017l1720,-1017e" filled="false" stroked="true" strokeweight=".371318pt" strokecolor="#000000">
                <v:path arrowok="t"/>
              </v:shape>
            </v:group>
            <v:group style="position:absolute;left:1720;top:-1125;width:57;height:2" coordorigin="1720,-1125" coordsize="57,2">
              <v:shape style="position:absolute;left:1720;top:-1125;width:57;height:2" coordorigin="1720,-1125" coordsize="57,0" path="m1776,-1125l1720,-1125e" filled="false" stroked="true" strokeweight=".371318pt" strokecolor="#000000">
                <v:path arrowok="t"/>
              </v:shape>
            </v:group>
            <v:group style="position:absolute;left:1776;top:-1146;width:143;height:572" coordorigin="1776,-1146" coordsize="143,572">
              <v:shape style="position:absolute;left:1776;top:-1146;width:143;height:572" coordorigin="1776,-1146" coordsize="143,572" path="m1776,-575l1918,-575,1918,-1146,1776,-1146,1776,-575xe" filled="true" fillcolor="#87ceeb" stroked="false">
                <v:path arrowok="t"/>
                <v:fill type="solid"/>
              </v:shape>
            </v:group>
            <v:group style="position:absolute;left:1776;top:-1146;width:143;height:572" coordorigin="1776,-1146" coordsize="143,572">
              <v:shape style="position:absolute;left:1776;top:-1146;width:143;height:572" coordorigin="1776,-1146" coordsize="143,572" path="m1776,-575l1918,-575,1918,-1146,1776,-1146,1776,-575xe" filled="false" stroked="true" strokeweight=".371318pt" strokecolor="#000000">
                <v:path arrowok="t"/>
              </v:shape>
            </v:group>
            <v:group style="position:absolute;left:1720;top:-1149;width:57;height:2" coordorigin="1720,-1149" coordsize="57,2">
              <v:shape style="position:absolute;left:1720;top:-1149;width:57;height:2" coordorigin="1720,-1149" coordsize="57,0" path="m1776,-1149l1720,-1149e" filled="false" stroked="true" strokeweight=".371318pt" strokecolor="#000000">
                <v:path arrowok="t"/>
              </v:shape>
            </v:group>
            <v:group style="position:absolute;left:2406;top:-1682;width:6961;height:500" coordorigin="2406,-1682" coordsize="6961,500">
              <v:shape style="position:absolute;left:2406;top:-1682;width:6961;height:500" coordorigin="2406,-1682" coordsize="6961,500" path="m2406,-1302l2412,-1272,2419,-1336,2426,-1219,2433,-1206,2440,-1271,2447,-1264,2454,-1277,2461,-1345,2468,-1277,2475,-1242,2482,-1289,2489,-1400,2496,-1549,2503,-1510,2510,-1388,2517,-1261,2524,-1315,2531,-1306,2538,-1334,2545,-1493,2552,-1419,2559,-1314,2566,-1237,2573,-1270,2580,-1292,2587,-1242,2594,-1280,2601,-1409,2608,-1362,2615,-1278,2621,-1325,2629,-1313,2635,-1301,2642,-1377,2649,-1335,2656,-1416,2663,-1337,2670,-1365,2677,-1323,2684,-1224,2691,-1299,2698,-1350,2705,-1320,2712,-1210,2719,-1230,2726,-1347,2733,-1242,2740,-1349,2747,-1398,2754,-1344,2761,-1279,2768,-1357,2775,-1285,2782,-1221,2789,-1303,2796,-1371,2803,-1349,2810,-1270,2817,-1296,2824,-1356,2831,-1304,2838,-1360,2844,-1504,2851,-1268,2858,-1288,2865,-1277,2872,-1326,2879,-1308,2886,-1316,2893,-1255,2900,-1241,2907,-1344,2914,-1272,2921,-1220,2928,-1339,2935,-1249,2942,-1268,2949,-1274,2956,-1287,2963,-1306,2970,-1375,2977,-1387,2984,-1270,2991,-1290,2998,-1268,3005,-1351,3012,-1432,3019,-1427,3026,-1390,3033,-1364,3040,-1345,3047,-1314,3053,-1317,3060,-1301,3067,-1241,3074,-1273,3081,-1301,3088,-1297,3095,-1389,3102,-1396,3109,-1269,3116,-1348,3123,-1314,3130,-1333,3137,-1422,3144,-1324,3151,-1331,3158,-1262,3165,-1337,3172,-1321,3179,-1303,3186,-1278,3193,-1366,3200,-1221,3207,-1380,3214,-1307,3221,-1267,3228,-1430,3235,-1330,3242,-1344,3249,-1313,3256,-1312,3263,-1400,3270,-1359,3276,-1273,3283,-1243,3290,-1257,3297,-1300,3304,-1195,3311,-1208,3318,-1304,3325,-1315,3332,-1493,3339,-1318,3346,-1260,3353,-1370,3360,-1415,3367,-1339,3374,-1364,3381,-1314,3388,-1405,3395,-1400,3402,-1203,3409,-1286,3416,-1308,3423,-1350,3430,-1355,3437,-1326,3444,-1353,3451,-1418,3458,-1273,3465,-1408,3472,-1504,3479,-1367,3486,-1298,3492,-1239,3499,-1338,3506,-1276,3513,-1329,3520,-1308,3527,-1246,3534,-1304,3541,-1280,3548,-1320,3555,-1352,3562,-1258,3569,-1332,3576,-1469,3583,-1448,3590,-1242,3597,-1346,3604,-1258,3611,-1546,3618,-1318,3625,-1327,3632,-1352,3639,-1349,3646,-1235,3653,-1323,3660,-1338,3667,-1316,3674,-1280,3681,-1308,3688,-1386,3695,-1312,3701,-1302,3708,-1295,3715,-1204,3722,-1413,3729,-1309,3736,-1195,3743,-1324,3750,-1281,3757,-1277,3764,-1262,3771,-1285,3778,-1384,3785,-1363,3792,-1336,3799,-1315,3806,-1347,3813,-1335,3820,-1259,3827,-1277,3834,-1291,3841,-1232,3848,-1382,3855,-1183,3862,-1312,3869,-1288,3876,-1322,3883,-1318,3890,-1234,3897,-1331,3904,-1289,3911,-1323,3918,-1283,3924,-1355,3931,-1433,3938,-1369,3945,-1339,3952,-1318,3959,-1371,3966,-1208,3973,-1311,3980,-1325,3987,-1336,3994,-1293,4001,-1304,4008,-1296,4015,-1316,4022,-1347,4029,-1283,4036,-1335,4043,-1462,4050,-1415,4057,-1315,4064,-1363,4071,-1263,4078,-1246,4085,-1312,4092,-1371,4099,-1319,4106,-1292,4113,-1254,4120,-1285,4127,-1263,4133,-1444,4141,-1221,4147,-1374,4154,-1326,4161,-1265,4168,-1266,4175,-1239,4182,-1258,4189,-1268,4196,-1220,4203,-1256,4210,-1259,4217,-1216,4224,-1304,4231,-1338,4238,-1266,4245,-1345,4252,-1304,4259,-1252,4266,-1337,4273,-1369,4280,-1313,4287,-1400,4294,-1290,4301,-1358,4308,-1284,4315,-1306,4322,-1325,4329,-1243,4336,-1233,4343,-1478,4350,-1327,4356,-1360,4364,-1279,4370,-1359,4377,-1325,4384,-1277,4391,-1377,4398,-1270,4405,-1440,4412,-1339,4419,-1354,4426,-1292,4433,-1302,4440,-1270,4447,-1272,4454,-1358,4461,-1362,4468,-1407,4475,-1336,4482,-1319,4489,-1324,4496,-1252,4503,-1208,4510,-1400,4517,-1312,4524,-1424,4531,-1465,4538,-1413,4545,-1372,4552,-1337,4559,-1374,4565,-1316,4573,-1247,4579,-1358,4586,-1265,4593,-1274,4600,-1347,4607,-1350,4614,-1347,4621,-1440,4628,-1431,4635,-1253,4642,-1261,4649,-1303,4656,-1297,4663,-1366,4670,-1329,4677,-1415,4684,-1400,4691,-1290,4698,-1308,4705,-1287,4712,-1243,4719,-1294,4726,-1328,4733,-1285,4740,-1454,4747,-1341,4754,-1337,4761,-1260,4768,-1268,4775,-1333,4782,-1250,4788,-1336,4796,-1330,4802,-1404,4809,-1390,4816,-1285,4823,-1321,4830,-1240,4837,-1332,4844,-1328,4851,-1326,4858,-1449,4865,-1275,4872,-1325,4879,-1305,4886,-1338,4893,-1308,4900,-1341,4907,-1376,4914,-1442,4921,-1390,4928,-1267,4935,-1298,4942,-1299,4949,-1240,4956,-1328,4963,-1405,4970,-1434,4977,-1291,4984,-1319,4991,-1284,4998,-1323,5005,-1482,5011,-1289,5018,-1271,5025,-1329,5032,-1249,5039,-1216,5046,-1374,5053,-1326,5060,-1482,5067,-1253,5074,-1442,5081,-1320,5088,-1341,5095,-1312,5102,-1390,5109,-1402,5116,-1273,5123,-1237,5130,-1291,5137,-1217,5144,-1294,5151,-1301,5158,-1247,5165,-1490,5172,-1355,5179,-1416,5186,-1273,5193,-1317,5200,-1319,5207,-1310,5214,-1206,5221,-1276,5227,-1380,5234,-1270,5241,-1263,5248,-1257,5255,-1348,5262,-1345,5269,-1312,5276,-1239,5283,-1229,5290,-1254,5297,-1309,5304,-1346,5311,-1336,5318,-1268,5325,-1237,5332,-1353,5339,-1272,5346,-1356,5353,-1445,5360,-1295,5367,-1221,5374,-1309,5381,-1432,5388,-1288,5395,-1260,5402,-1295,5409,-1351,5416,-1317,5423,-1332,5430,-1488,5437,-1281,5443,-1258,5450,-1240,5457,-1306,5464,-1313,5471,-1336,5478,-1343,5485,-1279,5492,-1308,5499,-1302,5506,-1250,5513,-1309,5520,-1289,5527,-1242,5534,-1294,5541,-1322,5548,-1270,5555,-1236,5562,-1280,5569,-1366,5576,-1413,5583,-1397,5590,-1344,5597,-1431,5604,-1294,5611,-1270,5618,-1330,5625,-1292,5632,-1338,5639,-1452,5646,-1419,5653,-1353,5659,-1367,5666,-1310,5673,-1242,5680,-1296,5687,-1277,5694,-1329,5701,-1248,5708,-1331,5715,-1283,5722,-1289,5729,-1315,5736,-1345,5743,-1304,5750,-1373,5757,-1240,5764,-1261,5771,-1239,5778,-1340,5785,-1285,5792,-1301,5799,-1438,5806,-1316,5813,-1281,5820,-1278,5827,-1341,5834,-1395,5841,-1299,5848,-1415,5855,-1288,5862,-1362,5868,-1278,5876,-1256,5882,-1238,5889,-1247,5896,-1232,5903,-1406,5910,-1244,5917,-1300,5924,-1238,5931,-1292,5938,-1355,5945,-1431,5952,-1279,5959,-1499,5966,-1298,5973,-1278,5980,-1244,5987,-1308,5994,-1243,6001,-1273,6008,-1408,6015,-1246,6022,-1288,6029,-1269,6036,-1381,6043,-1264,6050,-1302,6057,-1263,6064,-1275,6071,-1267,6078,-1384,6085,-1493,6091,-1435,6098,-1250,6105,-1377,6112,-1316,6119,-1425,6126,-1357,6133,-1374,6140,-1258,6147,-1301,6154,-1231,6161,-1240,6168,-1433,6175,-1267,6182,-1321,6189,-1388,6196,-1267,6203,-1243,6210,-1304,6217,-1385,6224,-1222,6231,-1268,6238,-1395,6245,-1292,6252,-1312,6259,-1338,6266,-1346,6273,-1498,6280,-1236,6287,-1313,6294,-1270,6300,-1244,6308,-1323,6314,-1326,6321,-1300,6328,-1250,6335,-1379,6342,-1289,6349,-1311,6356,-1306,6363,-1231,6370,-1300,6377,-1364,6384,-1291,6391,-1397,6398,-1252,6405,-1367,6412,-1266,6419,-1365,6426,-1337,6433,-1472,6440,-1266,6447,-1281,6454,-1324,6461,-1424,6468,-1382,6475,-1336,6482,-1378,6489,-1283,6496,-1386,6503,-1358,6510,-1254,6517,-1293,6523,-1310,6531,-1390,6537,-1469,6544,-1418,6551,-1299,6558,-1445,6565,-1332,6572,-1277,6579,-1440,6586,-1315,6593,-1339,6600,-1273,6607,-1384,6614,-1338,6621,-1399,6628,-1546,6635,-1430,6642,-1392,6649,-1291,6656,-1249,6663,-1446,6670,-1284,6677,-1300,6684,-1366,6691,-1324,6698,-1291,6705,-1319,6712,-1260,6719,-1347,6726,-1428,6733,-1270,6740,-1317,6746,-1347,6753,-1297,6760,-1331,6767,-1490,6774,-1283,6781,-1337,6788,-1275,6795,-1245,6802,-1304,6809,-1241,6816,-1349,6823,-1218,6830,-1311,6837,-1315,6844,-1354,6851,-1380,6858,-1322,6865,-1288,6872,-1266,6879,-1273,6886,-1340,6893,-1274,6900,-1209,6907,-1199,6914,-1359,6921,-1231,6928,-1321,6935,-1351,6942,-1391,6949,-1292,6955,-1342,6963,-1295,6969,-1501,6976,-1435,6983,-1368,6990,-1217,6997,-1209,7004,-1261,7011,-1277,7018,-1448,7025,-1284,7032,-1247,7039,-1345,7046,-1301,7053,-1407,7060,-1199,7067,-1313,7074,-1398,7081,-1324,7088,-1286,7095,-1306,7102,-1338,7109,-1363,7116,-1236,7123,-1313,7130,-1293,7137,-1326,7144,-1324,7151,-1311,7158,-1334,7165,-1321,7172,-1272,7178,-1237,7185,-1298,7192,-1299,7199,-1276,7206,-1446,7213,-1281,7220,-1363,7227,-1349,7234,-1682,7241,-1449,7248,-1329,7255,-1370,7262,-1352,7269,-1282,7276,-1245,7283,-1385,7290,-1250,7297,-1339,7304,-1263,7311,-1264,7318,-1408,7325,-1394,7332,-1313,7339,-1287,7346,-1378,7353,-1350,7360,-1335,7367,-1376,7374,-1267,7381,-1396,7388,-1311,7394,-1308,7401,-1285,7408,-1442,7415,-1299,7422,-1263,7429,-1327,7436,-1255,7443,-1248,7450,-1239,7457,-1269,7464,-1377,7471,-1277,7478,-1428,7485,-1275,7492,-1366,7499,-1260,7506,-1244,7513,-1312,7520,-1257,7527,-1311,7534,-1282,7541,-1306,7548,-1417,7555,-1347,7562,-1475,7569,-1365,7576,-1280,7583,-1244,7590,-1265,7597,-1324,7604,-1330,7610,-1298,7617,-1338,7624,-1275,7631,-1306,7638,-1256,7645,-1345,7652,-1351,7659,-1303,7666,-1430,7673,-1223,7680,-1236,7687,-1244,7694,-1283,7701,-1443,7708,-1373,7715,-1360,7722,-1365,7729,-1318,7736,-1363,7743,-1314,7750,-1393,7757,-1337,7764,-1282,7771,-1345,7778,-1228,7785,-1332,7792,-1321,7799,-1452,7806,-1337,7813,-1323,7820,-1265,7826,-1333,7833,-1366,7840,-1295,7847,-1399,7854,-1456,7861,-1317,7868,-1323,7875,-1471,7882,-1224,7889,-1224,7896,-1278,7903,-1346,7910,-1235,7917,-1256,7924,-1350,7931,-1263,7938,-1234,7945,-1411,7952,-1378,7959,-1267,7966,-1310,7973,-1463,7980,-1337,7987,-1370,7994,-1425,8001,-1308,8008,-1314,8015,-1291,8022,-1301,8029,-1311,8035,-1366,8043,-1406,8049,-1297,8056,-1473,8063,-1304,8070,-1266,8077,-1263,8084,-1381,8091,-1343,8098,-1355,8105,-1291,8112,-1279,8119,-1348,8126,-1229,8133,-1307,8140,-1344,8147,-1328,8154,-1324,8161,-1401,8168,-1309,8175,-1279,8182,-1238,8189,-1291,8196,-1393,8203,-1317,8210,-1245,8217,-1261,8224,-1337,8231,-1352,8238,-1388,8245,-1362,8252,-1342,8258,-1396,8266,-1289,8272,-1365,8279,-1291,8286,-1198,8293,-1347,8300,-1300,8307,-1336,8314,-1313,8321,-1247,8328,-1317,8335,-1359,8342,-1350,8349,-1370,8356,-1228,8363,-1353,8370,-1368,8377,-1442,8384,-1375,8391,-1213,8398,-1323,8405,-1239,8412,-1297,8419,-1583,8426,-1372,8433,-1348,8440,-1297,8447,-1291,8454,-1442,8461,-1285,8468,-1319,8475,-1251,8481,-1279,8488,-1236,8495,-1321,8502,-1265,8509,-1302,8516,-1287,8523,-1397,8530,-1271,8537,-1351,8544,-1280,8551,-1331,8558,-1292,8565,-1270,8572,-1258,8579,-1340,8586,-1231,8593,-1343,8600,-1266,8607,-1332,8614,-1299,8621,-1346,8628,-1221,8635,-1202,8642,-1211,8649,-1336,8656,-1202,8663,-1253,8670,-1299,8677,-1291,8684,-1309,8690,-1307,8698,-1285,8704,-1267,8711,-1454,8718,-1316,8725,-1367,8732,-1367,8739,-1277,8746,-1284,8753,-1321,8760,-1248,8767,-1298,8774,-1322,8781,-1309,8788,-1328,8795,-1249,8802,-1404,8809,-1384,8816,-1300,8823,-1242,8830,-1356,8837,-1353,8844,-1329,8851,-1285,8858,-1450,8865,-1416,8872,-1357,8879,-1408,8886,-1322,8893,-1375,8900,-1414,8907,-1281,8913,-1245,8920,-1311,8927,-1407,8934,-1339,8941,-1312,8948,-1321,8955,-1432,8962,-1392,8969,-1307,8976,-1369,8983,-1300,8990,-1445,8997,-1308,9004,-1350,9011,-1210,9018,-1453,9025,-1360,9032,-1244,9039,-1228,9046,-1310,9053,-1321,9060,-1326,9067,-1233,9074,-1353,9081,-1298,9088,-1310,9095,-1317,9102,-1282,9109,-1352,9116,-1404,9123,-1229,9129,-1270,9136,-1337,9143,-1259,9150,-1335,9157,-1345,9164,-1315,9171,-1284,9178,-1364,9185,-1361,9192,-1238,9199,-1297,9206,-1279,9213,-1288,9220,-1335,9227,-1185,9234,-1241,9241,-1227,9248,-1338,9255,-1234,9262,-1493,9269,-1506,9276,-1368,9283,-1243,9290,-1262,9297,-1388,9304,-1303,9311,-1393,9318,-1270,9325,-1312,9332,-1253,9339,-1274,9345,-1264,9352,-1342,9359,-1330,9366,-1478e" filled="false" stroked="true" strokeweight=".371318pt" strokecolor="#0080ff">
                <v:path arrowok="t"/>
              </v:shape>
            </v:group>
            <v:group style="position:absolute;left:2406;top:-1557;width:6961;height:370" coordorigin="2406,-1557" coordsize="6961,370">
              <v:shape style="position:absolute;left:2406;top:-1557;width:6961;height:370" coordorigin="2406,-1557" coordsize="6961,370" path="m2406,-1318l2412,-1295,2419,-1303,2426,-1311,2433,-1331,2440,-1361,2447,-1321,2454,-1366,2461,-1368,2468,-1238,2475,-1280,2482,-1247,2489,-1374,2496,-1264,2503,-1238,2510,-1228,2517,-1236,2524,-1234,2531,-1259,2538,-1253,2545,-1321,2552,-1299,2559,-1265,2566,-1408,2573,-1379,2580,-1282,2587,-1223,2594,-1366,2601,-1402,2608,-1223,2615,-1286,2621,-1227,2629,-1329,2635,-1376,2642,-1334,2649,-1283,2656,-1275,2663,-1392,2670,-1415,2677,-1282,2684,-1385,2691,-1293,2698,-1365,2705,-1220,2712,-1191,2719,-1299,2726,-1306,2733,-1318,2740,-1284,2747,-1333,2754,-1282,2761,-1433,2768,-1306,2775,-1365,2782,-1294,2789,-1434,2796,-1419,2803,-1342,2810,-1300,2817,-1232,2824,-1358,2831,-1355,2838,-1245,2844,-1235,2851,-1281,2858,-1433,2865,-1385,2872,-1283,2879,-1265,2886,-1328,2893,-1193,2900,-1264,2907,-1274,2914,-1314,2921,-1310,2928,-1300,2935,-1291,2942,-1368,2949,-1387,2956,-1364,2963,-1384,2970,-1290,2977,-1388,2984,-1248,2991,-1342,2998,-1375,3005,-1229,3012,-1266,3019,-1276,3026,-1305,3033,-1339,3040,-1265,3047,-1318,3053,-1228,3060,-1223,3067,-1253,3074,-1313,3081,-1315,3088,-1239,3095,-1365,3102,-1254,3109,-1410,3116,-1334,3123,-1322,3130,-1313,3137,-1293,3144,-1375,3151,-1267,3158,-1313,3165,-1237,3172,-1277,3179,-1342,3186,-1359,3193,-1424,3200,-1445,3207,-1360,3214,-1280,3221,-1248,3228,-1245,3235,-1261,3242,-1295,3249,-1264,3256,-1291,3263,-1371,3270,-1292,3276,-1266,3283,-1416,3290,-1362,3297,-1330,3304,-1443,3311,-1274,3318,-1278,3325,-1250,3332,-1274,3339,-1267,3346,-1423,3353,-1390,3360,-1311,3367,-1248,3374,-1353,3381,-1295,3388,-1355,3395,-1265,3402,-1339,3409,-1322,3416,-1466,3423,-1411,3430,-1281,3437,-1372,3444,-1295,3451,-1298,3458,-1301,3465,-1337,3472,-1354,3479,-1524,3486,-1349,3492,-1342,3499,-1234,3506,-1301,3513,-1404,3520,-1319,3527,-1286,3534,-1260,3541,-1428,3548,-1311,3555,-1285,3562,-1403,3569,-1227,3576,-1374,3583,-1257,3590,-1393,3597,-1457,3604,-1292,3611,-1357,3618,-1395,3625,-1286,3632,-1295,3639,-1279,3646,-1284,3653,-1331,3660,-1324,3667,-1299,3674,-1331,3681,-1387,3688,-1293,3695,-1365,3701,-1405,3708,-1346,3715,-1266,3722,-1251,3729,-1527,3736,-1282,3743,-1384,3750,-1301,3757,-1262,3764,-1341,3771,-1343,3778,-1329,3785,-1371,3792,-1347,3799,-1267,3806,-1326,3813,-1324,3820,-1287,3827,-1334,3834,-1362,3841,-1299,3848,-1424,3855,-1266,3862,-1301,3869,-1367,3876,-1261,3883,-1278,3890,-1315,3897,-1324,3904,-1380,3911,-1241,3918,-1226,3924,-1320,3931,-1232,3938,-1278,3945,-1314,3952,-1279,3959,-1192,3966,-1429,3973,-1326,3980,-1263,3987,-1396,3994,-1344,4001,-1376,4008,-1273,4015,-1303,4022,-1318,4029,-1408,4036,-1393,4043,-1292,4050,-1396,4057,-1379,4064,-1301,4071,-1363,4078,-1287,4085,-1301,4092,-1255,4099,-1365,4106,-1219,4113,-1350,4120,-1406,4127,-1351,4133,-1421,4141,-1334,4147,-1286,4154,-1442,4161,-1399,4168,-1268,4175,-1379,4182,-1351,4189,-1370,4196,-1409,4203,-1307,4210,-1313,4217,-1318,4224,-1289,4231,-1272,4238,-1287,4245,-1273,4252,-1244,4259,-1393,4266,-1451,4273,-1433,4280,-1300,4287,-1323,4294,-1410,4301,-1391,4308,-1297,4315,-1281,4322,-1268,4329,-1417,4336,-1252,4343,-1288,4350,-1201,4356,-1294,4364,-1255,4370,-1298,4377,-1218,4384,-1283,4391,-1354,4398,-1370,4405,-1290,4412,-1365,4419,-1302,4426,-1405,4433,-1236,4440,-1210,4447,-1357,4454,-1318,4461,-1283,4468,-1314,4475,-1347,4482,-1236,4489,-1277,4496,-1269,4503,-1260,4510,-1198,4517,-1249,4524,-1320,4531,-1321,4538,-1325,4545,-1271,4552,-1308,4559,-1288,4565,-1360,4573,-1282,4579,-1434,4586,-1278,4593,-1406,4600,-1342,4607,-1269,4614,-1391,4621,-1411,4628,-1328,4635,-1319,4642,-1342,4649,-1296,4656,-1288,4663,-1248,4670,-1258,4677,-1202,4684,-1266,4691,-1297,4698,-1375,4705,-1287,4712,-1300,4719,-1289,4726,-1358,4733,-1240,4740,-1345,4747,-1340,4754,-1295,4761,-1295,4768,-1268,4775,-1381,4782,-1329,4788,-1261,4796,-1201,4802,-1241,4809,-1298,4816,-1248,4823,-1370,4830,-1366,4837,-1327,4844,-1358,4851,-1266,4858,-1237,4865,-1247,4872,-1259,4879,-1214,4886,-1203,4893,-1370,4900,-1349,4907,-1387,4914,-1306,4921,-1202,4928,-1317,4935,-1239,4942,-1284,4949,-1442,4956,-1390,4963,-1245,4970,-1312,4977,-1369,4984,-1398,4991,-1279,4998,-1303,5005,-1456,5011,-1380,5018,-1292,5025,-1265,5032,-1390,5039,-1346,5046,-1285,5053,-1259,5060,-1320,5067,-1377,5074,-1272,5081,-1313,5088,-1261,5095,-1253,5102,-1335,5109,-1316,5116,-1282,5123,-1327,5130,-1288,5137,-1349,5144,-1262,5151,-1264,5158,-1347,5165,-1335,5172,-1398,5179,-1262,5186,-1308,5193,-1295,5200,-1201,5207,-1303,5214,-1358,5221,-1308,5227,-1328,5234,-1391,5241,-1329,5248,-1277,5255,-1301,5262,-1246,5269,-1219,5276,-1436,5283,-1289,5290,-1282,5297,-1288,5304,-1328,5311,-1300,5318,-1326,5325,-1392,5332,-1327,5339,-1275,5346,-1265,5353,-1295,5360,-1300,5367,-1314,5374,-1241,5381,-1331,5388,-1344,5395,-1362,5402,-1303,5409,-1315,5416,-1427,5423,-1391,5430,-1385,5437,-1264,5443,-1284,5450,-1426,5457,-1557,5464,-1345,5471,-1324,5478,-1334,5485,-1296,5492,-1278,5499,-1281,5506,-1313,5513,-1283,5520,-1450,5527,-1466,5534,-1350,5541,-1354,5548,-1341,5555,-1304,5562,-1407,5569,-1374,5576,-1376,5583,-1281,5590,-1247,5597,-1333,5604,-1244,5611,-1431,5618,-1287,5625,-1279,5632,-1296,5639,-1287,5646,-1234,5653,-1282,5659,-1315,5666,-1282,5673,-1287,5680,-1489,5687,-1359,5694,-1194,5701,-1328,5708,-1315,5715,-1223,5722,-1293,5729,-1341,5736,-1328,5743,-1279,5750,-1341,5757,-1265,5764,-1362,5771,-1331,5778,-1401,5785,-1283,5792,-1380,5799,-1252,5806,-1494,5813,-1433,5820,-1407,5827,-1298,5834,-1372,5841,-1376,5848,-1265,5855,-1321,5862,-1351,5868,-1406,5876,-1298,5882,-1370,5889,-1235,5896,-1235,5903,-1321,5910,-1327,5917,-1340,5924,-1424,5931,-1332,5938,-1300,5945,-1389,5952,-1260,5959,-1342,5966,-1280,5973,-1348,5980,-1329,5987,-1386,5994,-1289,6001,-1283,6008,-1392,6015,-1291,6022,-1263,6029,-1252,6036,-1275,6043,-1333,6050,-1342,6057,-1290,6064,-1307,6071,-1298,6078,-1269,6085,-1298,6091,-1273,6098,-1257,6105,-1261,6112,-1272,6119,-1272,6126,-1410,6133,-1422,6140,-1384,6147,-1314,6154,-1325,6161,-1341,6168,-1323,6175,-1337,6182,-1363,6189,-1305,6196,-1266,6203,-1267,6210,-1451,6217,-1357,6224,-1330,6231,-1348,6238,-1326,6245,-1548,6252,-1241,6259,-1397,6266,-1341,6273,-1339,6280,-1520,6287,-1328,6294,-1293,6300,-1373,6308,-1290,6314,-1219,6321,-1385,6328,-1344,6335,-1441,6342,-1242,6349,-1486,6356,-1446,6363,-1306,6370,-1244,6377,-1349,6384,-1268,6391,-1407,6398,-1448,6405,-1354,6412,-1320,6419,-1324,6426,-1266,6433,-1328,6440,-1314,6447,-1303,6454,-1233,6461,-1270,6468,-1434,6475,-1274,6482,-1270,6489,-1282,6496,-1281,6503,-1263,6510,-1305,6517,-1264,6523,-1376,6531,-1309,6537,-1337,6544,-1280,6551,-1298,6558,-1281,6565,-1224,6572,-1402,6579,-1322,6586,-1266,6593,-1275,6600,-1307,6607,-1391,6614,-1309,6621,-1383,6628,-1382,6635,-1246,6642,-1253,6649,-1311,6656,-1363,6663,-1416,6670,-1397,6677,-1337,6684,-1323,6691,-1299,6698,-1249,6705,-1368,6712,-1371,6719,-1371,6726,-1328,6733,-1333,6740,-1274,6746,-1246,6753,-1323,6760,-1370,6767,-1268,6774,-1466,6781,-1453,6788,-1381,6795,-1263,6802,-1224,6809,-1399,6816,-1266,6823,-1249,6830,-1458,6837,-1356,6844,-1298,6851,-1238,6858,-1345,6865,-1295,6872,-1308,6879,-1231,6886,-1437,6893,-1273,6900,-1348,6907,-1283,6914,-1346,6921,-1315,6928,-1309,6935,-1304,6942,-1313,6949,-1289,6955,-1240,6963,-1295,6969,-1311,6976,-1312,6983,-1351,6990,-1280,6997,-1304,7004,-1421,7011,-1281,7018,-1243,7025,-1333,7032,-1326,7039,-1332,7046,-1330,7053,-1298,7060,-1292,7067,-1362,7074,-1363,7081,-1211,7088,-1270,7095,-1336,7102,-1323,7109,-1297,7116,-1344,7123,-1348,7130,-1210,7137,-1498,7144,-1362,7151,-1234,7158,-1332,7165,-1327,7172,-1376,7178,-1458,7185,-1300,7192,-1280,7199,-1357,7206,-1326,7213,-1349,7220,-1407,7227,-1313,7234,-1391,7241,-1319,7248,-1322,7255,-1299,7262,-1309,7269,-1312,7276,-1479,7283,-1203,7290,-1330,7297,-1337,7304,-1368,7311,-1291,7318,-1302,7325,-1256,7332,-1345,7339,-1394,7346,-1419,7353,-1321,7360,-1215,7367,-1274,7374,-1244,7381,-1320,7388,-1313,7394,-1305,7401,-1294,7408,-1262,7415,-1394,7422,-1300,7429,-1356,7436,-1341,7443,-1339,7450,-1385,7457,-1302,7464,-1286,7471,-1344,7478,-1272,7485,-1253,7492,-1394,7499,-1285,7506,-1312,7513,-1394,7520,-1262,7527,-1254,7534,-1326,7541,-1389,7548,-1386,7555,-1378,7562,-1196,7569,-1266,7576,-1249,7583,-1358,7590,-1239,7597,-1279,7604,-1459,7610,-1322,7617,-1215,7624,-1379,7631,-1199,7638,-1340,7645,-1385,7652,-1294,7659,-1318,7666,-1430,7673,-1244,7680,-1188,7687,-1406,7694,-1343,7701,-1269,7708,-1427,7715,-1306,7722,-1309,7729,-1392,7736,-1325,7743,-1235,7750,-1229,7757,-1342,7764,-1382,7771,-1237,7778,-1436,7785,-1353,7792,-1269,7799,-1285,7806,-1340,7813,-1297,7820,-1301,7826,-1480,7833,-1239,7840,-1200,7847,-1231,7854,-1264,7861,-1403,7868,-1271,7875,-1353,7882,-1430,7889,-1358,7896,-1377,7903,-1372,7910,-1282,7917,-1370,7924,-1448,7931,-1349,7938,-1354,7945,-1411,7952,-1322,7959,-1390,7966,-1356,7973,-1400,7980,-1339,7987,-1307,7994,-1280,8001,-1302,8008,-1389,8015,-1299,8022,-1331,8029,-1402,8035,-1266,8043,-1303,8049,-1317,8056,-1280,8063,-1294,8070,-1388,8077,-1532,8084,-1217,8091,-1360,8098,-1355,8105,-1377,8112,-1273,8119,-1365,8126,-1360,8133,-1208,8140,-1297,8147,-1436,8154,-1415,8161,-1449,8168,-1428,8175,-1263,8182,-1294,8189,-1434,8196,-1288,8203,-1357,8210,-1297,8217,-1265,8224,-1409,8231,-1348,8238,-1286,8245,-1371,8252,-1287,8258,-1384,8266,-1332,8272,-1261,8279,-1218,8286,-1287,8293,-1269,8300,-1274,8307,-1395,8314,-1387,8321,-1284,8328,-1279,8335,-1209,8342,-1257,8349,-1243,8356,-1244,8363,-1365,8370,-1279,8377,-1282,8384,-1489,8391,-1259,8398,-1288,8405,-1374,8412,-1285,8419,-1323,8426,-1266,8433,-1232,8440,-1235,8447,-1308,8454,-1425,8461,-1253,8468,-1267,8475,-1374,8481,-1366,8488,-1228,8495,-1364,8502,-1315,8509,-1285,8516,-1369,8523,-1402,8530,-1339,8537,-1294,8544,-1438,8551,-1278,8558,-1293,8565,-1261,8572,-1301,8579,-1301,8586,-1309,8593,-1367,8600,-1431,8607,-1302,8614,-1299,8621,-1285,8628,-1294,8635,-1367,8642,-1336,8649,-1262,8656,-1347,8663,-1338,8670,-1381,8677,-1457,8684,-1272,8690,-1350,8698,-1284,8704,-1262,8711,-1342,8718,-1308,8725,-1330,8732,-1209,8739,-1230,8746,-1335,8753,-1243,8760,-1332,8767,-1252,8774,-1277,8781,-1338,8788,-1347,8795,-1252,8802,-1219,8809,-1324,8816,-1311,8823,-1293,8830,-1419,8837,-1255,8844,-1353,8851,-1307,8858,-1323,8865,-1295,8872,-1218,8879,-1298,8886,-1329,8893,-1356,8900,-1330,8907,-1250,8913,-1322,8920,-1335,8927,-1217,8934,-1374,8941,-1204,8948,-1449,8955,-1509,8962,-1353,8969,-1375,8976,-1436,8983,-1423,8990,-1313,8997,-1349,9004,-1547,9011,-1441,9018,-1403,9025,-1373,9032,-1235,9039,-1316,9046,-1372,9053,-1219,9060,-1211,9067,-1358,9074,-1266,9081,-1329,9088,-1360,9095,-1380,9102,-1456,9109,-1260,9116,-1210,9123,-1389,9129,-1287,9136,-1376,9143,-1372,9150,-1345,9157,-1298,9164,-1390,9171,-1296,9178,-1335,9185,-1292,9192,-1298,9199,-1292,9206,-1222,9213,-1261,9220,-1261,9227,-1261,9234,-1317,9241,-1283,9248,-1365,9255,-1340,9262,-1304,9269,-1354,9276,-1317,9283,-1218,9290,-1397,9297,-1343,9304,-1264,9311,-1267,9318,-1335,9325,-1461,9332,-1259,9339,-1338,9345,-1321,9352,-1233,9359,-1343,9366,-1406e" filled="false" stroked="true" strokeweight=".371318pt" strokecolor="#ff00ff">
                <v:path arrowok="t"/>
              </v:shape>
            </v:group>
            <v:group style="position:absolute;left:2406;top:-1582;width:6961;height:401" coordorigin="2406,-1582" coordsize="6961,401">
              <v:shape style="position:absolute;left:2406;top:-1582;width:6961;height:401" coordorigin="2406,-1582" coordsize="6961,401" path="m2406,-1417l2412,-1197,2419,-1211,2426,-1343,2433,-1264,2440,-1353,2447,-1388,2454,-1374,2461,-1221,2468,-1407,2475,-1278,2482,-1281,2489,-1261,2496,-1291,2503,-1441,2510,-1290,2517,-1234,2524,-1353,2531,-1320,2538,-1357,2545,-1315,2552,-1453,2559,-1354,2566,-1263,2573,-1385,2580,-1378,2587,-1436,2594,-1361,2601,-1228,2608,-1237,2615,-1374,2621,-1411,2629,-1257,2635,-1273,2642,-1323,2649,-1310,2656,-1288,2663,-1310,2670,-1240,2677,-1210,2684,-1365,2691,-1268,2698,-1309,2705,-1243,2712,-1379,2719,-1327,2726,-1317,2733,-1285,2740,-1272,2747,-1367,2754,-1223,2761,-1331,2768,-1376,2775,-1318,2782,-1243,2789,-1324,2796,-1354,2803,-1500,2810,-1447,2817,-1230,2824,-1286,2831,-1379,2838,-1423,2844,-1231,2851,-1268,2858,-1319,2865,-1344,2872,-1250,2879,-1259,2886,-1277,2893,-1317,2900,-1455,2907,-1387,2914,-1272,2921,-1247,2928,-1276,2935,-1240,2942,-1249,2949,-1329,2956,-1244,2963,-1280,2970,-1273,2977,-1335,2984,-1295,2991,-1380,2998,-1254,3005,-1203,3012,-1383,3019,-1227,3026,-1293,3033,-1315,3040,-1320,3047,-1277,3053,-1337,3060,-1279,3067,-1355,3074,-1352,3081,-1449,3088,-1371,3095,-1271,3102,-1303,3109,-1343,3116,-1327,3123,-1282,3130,-1289,3137,-1325,3144,-1281,3151,-1285,3158,-1341,3165,-1388,3172,-1321,3179,-1228,3186,-1407,3193,-1402,3200,-1302,3207,-1324,3214,-1353,3221,-1372,3228,-1325,3235,-1294,3242,-1244,3249,-1357,3256,-1246,3263,-1286,3270,-1311,3276,-1317,3283,-1450,3290,-1241,3297,-1218,3304,-1226,3311,-1296,3318,-1267,3325,-1321,3332,-1246,3339,-1400,3346,-1404,3353,-1384,3360,-1292,3367,-1412,3374,-1241,3381,-1298,3388,-1202,3395,-1323,3402,-1300,3409,-1424,3416,-1351,3423,-1243,3430,-1308,3437,-1336,3444,-1275,3451,-1361,3458,-1291,3465,-1285,3472,-1267,3479,-1331,3486,-1351,3492,-1254,3499,-1363,3506,-1344,3513,-1340,3520,-1244,3527,-1266,3534,-1485,3541,-1282,3548,-1431,3555,-1292,3562,-1317,3569,-1397,3576,-1348,3583,-1294,3590,-1348,3597,-1365,3604,-1211,3611,-1422,3618,-1306,3625,-1320,3632,-1393,3639,-1271,3646,-1322,3653,-1290,3660,-1306,3667,-1265,3674,-1253,3681,-1228,3688,-1264,3695,-1303,3701,-1279,3708,-1341,3715,-1360,3722,-1283,3729,-1241,3736,-1353,3743,-1244,3750,-1278,3757,-1257,3764,-1271,3771,-1258,3778,-1223,3785,-1310,3792,-1289,3799,-1288,3806,-1482,3813,-1320,3820,-1436,3827,-1420,3834,-1260,3841,-1358,3848,-1372,3855,-1276,3862,-1435,3869,-1496,3876,-1273,3883,-1276,3890,-1438,3897,-1301,3904,-1315,3911,-1332,3918,-1375,3924,-1312,3931,-1398,3938,-1351,3945,-1275,3952,-1274,3959,-1305,3966,-1313,3973,-1237,3980,-1233,3987,-1337,3994,-1287,4001,-1266,4008,-1455,4015,-1307,4022,-1319,4029,-1307,4036,-1266,4043,-1287,4050,-1402,4057,-1371,4064,-1325,4071,-1325,4078,-1437,4085,-1374,4092,-1284,4099,-1242,4106,-1355,4113,-1329,4120,-1366,4127,-1386,4133,-1457,4141,-1376,4147,-1346,4154,-1333,4161,-1259,4168,-1269,4175,-1296,4182,-1284,4189,-1281,4196,-1383,4203,-1296,4210,-1227,4217,-1221,4224,-1282,4231,-1362,4238,-1293,4245,-1529,4252,-1310,4259,-1238,4266,-1242,4273,-1239,4280,-1281,4287,-1408,4294,-1333,4301,-1294,4308,-1292,4315,-1335,4322,-1232,4329,-1303,4336,-1407,4343,-1395,4350,-1324,4356,-1378,4364,-1378,4370,-1301,4377,-1353,4384,-1346,4391,-1267,4398,-1360,4405,-1295,4412,-1299,4419,-1336,4426,-1325,4433,-1323,4440,-1337,4447,-1282,4454,-1383,4461,-1354,4468,-1216,4475,-1372,4482,-1377,4489,-1279,4496,-1256,4503,-1296,4510,-1296,4517,-1267,4524,-1235,4531,-1261,4538,-1231,4545,-1400,4552,-1462,4559,-1346,4565,-1416,4573,-1336,4579,-1259,4586,-1311,4593,-1257,4600,-1380,4607,-1233,4614,-1313,4621,-1395,4628,-1386,4635,-1410,4642,-1271,4649,-1367,4656,-1323,4663,-1369,4670,-1310,4677,-1349,4684,-1287,4691,-1365,4698,-1280,4705,-1348,4712,-1432,4719,-1303,4726,-1281,4733,-1236,4740,-1325,4747,-1255,4754,-1366,4761,-1277,4768,-1245,4775,-1264,4782,-1404,4788,-1249,4796,-1305,4802,-1306,4809,-1353,4816,-1482,4823,-1376,4830,-1351,4837,-1426,4844,-1352,4851,-1341,4858,-1289,4865,-1455,4872,-1369,4879,-1228,4886,-1383,4893,-1258,4900,-1358,4907,-1412,4914,-1199,4921,-1212,4928,-1251,4935,-1311,4942,-1382,4949,-1326,4956,-1314,4963,-1437,4970,-1319,4977,-1303,4984,-1328,4991,-1322,4998,-1386,5005,-1297,5011,-1322,5018,-1294,5025,-1279,5032,-1252,5039,-1234,5046,-1294,5053,-1215,5060,-1310,5067,-1294,5074,-1391,5081,-1305,5088,-1390,5095,-1330,5102,-1314,5109,-1391,5116,-1491,5123,-1297,5130,-1250,5137,-1296,5144,-1375,5151,-1294,5158,-1438,5165,-1285,5172,-1428,5179,-1250,5186,-1267,5193,-1371,5200,-1288,5207,-1323,5214,-1372,5221,-1352,5227,-1330,5234,-1237,5241,-1294,5248,-1410,5255,-1395,5262,-1470,5269,-1415,5276,-1327,5283,-1302,5290,-1320,5297,-1342,5304,-1371,5311,-1215,5318,-1260,5325,-1264,5332,-1273,5339,-1336,5346,-1327,5353,-1279,5360,-1370,5367,-1272,5374,-1338,5381,-1365,5388,-1332,5395,-1304,5402,-1240,5409,-1313,5416,-1290,5423,-1288,5430,-1276,5437,-1255,5443,-1314,5450,-1396,5457,-1256,5464,-1303,5471,-1264,5478,-1336,5485,-1228,5492,-1228,5499,-1267,5506,-1275,5513,-1410,5520,-1329,5527,-1298,5534,-1303,5541,-1528,5548,-1332,5555,-1244,5562,-1256,5569,-1303,5576,-1285,5583,-1322,5590,-1422,5597,-1322,5604,-1293,5611,-1318,5618,-1256,5625,-1334,5632,-1301,5639,-1448,5646,-1285,5653,-1364,5659,-1292,5666,-1322,5673,-1475,5680,-1451,5687,-1283,5694,-1256,5701,-1275,5708,-1276,5715,-1316,5722,-1274,5729,-1288,5736,-1495,5743,-1374,5750,-1264,5757,-1242,5764,-1305,5771,-1388,5778,-1464,5785,-1413,5792,-1227,5799,-1225,5806,-1373,5813,-1227,5820,-1364,5827,-1582,5834,-1555,5841,-1243,5848,-1293,5855,-1279,5862,-1220,5868,-1319,5876,-1331,5882,-1366,5889,-1262,5896,-1293,5903,-1276,5910,-1358,5917,-1244,5924,-1267,5931,-1296,5938,-1299,5945,-1312,5952,-1391,5959,-1265,5966,-1283,5973,-1269,5980,-1403,5987,-1462,5994,-1377,6001,-1301,6008,-1254,6015,-1295,6022,-1357,6029,-1474,6036,-1395,6043,-1258,6050,-1311,6057,-1243,6064,-1263,6071,-1269,6078,-1355,6085,-1248,6091,-1326,6098,-1366,6105,-1389,6112,-1380,6119,-1328,6126,-1251,6133,-1322,6140,-1262,6147,-1276,6154,-1231,6161,-1320,6168,-1323,6175,-1259,6182,-1270,6189,-1304,6196,-1317,6203,-1311,6210,-1317,6217,-1280,6224,-1260,6231,-1357,6238,-1290,6245,-1391,6252,-1239,6259,-1327,6266,-1366,6273,-1271,6280,-1379,6287,-1271,6294,-1258,6300,-1272,6308,-1283,6314,-1364,6321,-1314,6328,-1363,6335,-1361,6342,-1338,6349,-1315,6356,-1282,6363,-1332,6370,-1303,6377,-1244,6384,-1257,6391,-1268,6398,-1400,6405,-1235,6412,-1223,6419,-1255,6426,-1233,6433,-1313,6440,-1235,6447,-1408,6454,-1388,6461,-1321,6468,-1280,6475,-1296,6482,-1362,6489,-1277,6496,-1369,6503,-1308,6510,-1382,6517,-1339,6523,-1381,6531,-1350,6537,-1345,6544,-1342,6551,-1340,6558,-1283,6565,-1362,6572,-1355,6579,-1398,6586,-1348,6593,-1250,6600,-1268,6607,-1374,6614,-1345,6621,-1272,6628,-1361,6635,-1280,6642,-1310,6649,-1378,6656,-1297,6663,-1290,6670,-1392,6677,-1355,6684,-1318,6691,-1296,6698,-1314,6705,-1232,6712,-1317,6719,-1308,6726,-1297,6733,-1284,6740,-1346,6746,-1313,6753,-1325,6760,-1349,6767,-1235,6774,-1257,6781,-1242,6788,-1298,6795,-1253,6802,-1267,6809,-1229,6816,-1428,6823,-1375,6830,-1290,6837,-1308,6844,-1298,6851,-1407,6858,-1273,6865,-1381,6872,-1269,6879,-1419,6886,-1436,6893,-1240,6900,-1334,6907,-1285,6914,-1377,6921,-1291,6928,-1344,6935,-1278,6942,-1253,6949,-1350,6955,-1386,6963,-1290,6969,-1295,6976,-1258,6983,-1304,6990,-1280,6997,-1231,7004,-1315,7011,-1377,7018,-1347,7025,-1360,7032,-1320,7039,-1412,7046,-1243,7053,-1350,7060,-1292,7067,-1216,7074,-1326,7081,-1196,7088,-1272,7095,-1212,7102,-1258,7109,-1451,7116,-1322,7123,-1458,7130,-1391,7137,-1281,7144,-1334,7151,-1357,7158,-1350,7165,-1410,7172,-1461,7178,-1317,7185,-1326,7192,-1256,7199,-1267,7206,-1424,7213,-1348,7220,-1329,7227,-1322,7234,-1372,7241,-1249,7248,-1418,7255,-1445,7262,-1337,7269,-1318,7276,-1394,7283,-1450,7290,-1269,7297,-1440,7304,-1326,7311,-1344,7318,-1466,7325,-1242,7332,-1357,7339,-1288,7346,-1242,7353,-1269,7360,-1411,7367,-1243,7374,-1228,7381,-1261,7388,-1335,7394,-1319,7401,-1262,7408,-1257,7415,-1284,7422,-1345,7429,-1377,7436,-1384,7443,-1330,7450,-1307,7457,-1271,7464,-1262,7471,-1227,7478,-1421,7485,-1385,7492,-1374,7499,-1356,7506,-1278,7513,-1242,7520,-1353,7527,-1312,7534,-1332,7541,-1349,7548,-1296,7555,-1339,7562,-1224,7569,-1380,7576,-1414,7583,-1211,7590,-1215,7597,-1352,7604,-1233,7610,-1387,7617,-1271,7624,-1329,7631,-1231,7638,-1333,7645,-1299,7652,-1283,7659,-1466,7666,-1223,7673,-1299,7680,-1252,7687,-1345,7694,-1281,7701,-1270,7708,-1198,7715,-1362,7722,-1286,7729,-1337,7736,-1383,7743,-1219,7750,-1415,7757,-1298,7764,-1432,7771,-1427,7778,-1407,7785,-1396,7792,-1297,7799,-1253,7806,-1314,7813,-1384,7820,-1250,7826,-1241,7833,-1556,7840,-1317,7847,-1282,7854,-1267,7861,-1421,7868,-1342,7875,-1227,7882,-1269,7889,-1325,7896,-1223,7903,-1333,7910,-1289,7917,-1264,7924,-1289,7931,-1274,7938,-1383,7945,-1370,7952,-1282,7959,-1260,7966,-1223,7973,-1376,7980,-1444,7987,-1407,7994,-1283,8001,-1369,8008,-1310,8015,-1326,8022,-1308,8029,-1237,8035,-1332,8043,-1343,8049,-1237,8056,-1190,8063,-1289,8070,-1269,8077,-1320,8084,-1312,8091,-1287,8098,-1313,8105,-1237,8112,-1301,8119,-1394,8126,-1232,8133,-1461,8140,-1249,8147,-1274,8154,-1248,8161,-1447,8168,-1371,8175,-1261,8182,-1320,8189,-1329,8196,-1380,8203,-1331,8210,-1306,8217,-1237,8224,-1279,8231,-1361,8238,-1237,8245,-1255,8252,-1334,8258,-1319,8266,-1286,8272,-1373,8279,-1325,8286,-1302,8293,-1288,8300,-1314,8307,-1256,8314,-1305,8321,-1303,8328,-1341,8335,-1252,8342,-1210,8349,-1374,8356,-1275,8363,-1387,8370,-1403,8377,-1250,8384,-1341,8391,-1415,8398,-1354,8405,-1415,8412,-1239,8419,-1435,8426,-1370,8433,-1374,8440,-1339,8447,-1296,8454,-1402,8461,-1268,8468,-1337,8475,-1286,8481,-1338,8488,-1251,8495,-1328,8502,-1339,8509,-1214,8516,-1356,8523,-1325,8530,-1213,8537,-1267,8544,-1327,8551,-1300,8558,-1356,8565,-1283,8572,-1278,8579,-1284,8586,-1212,8593,-1332,8600,-1359,8607,-1386,8614,-1233,8621,-1240,8628,-1430,8635,-1402,8642,-1410,8649,-1269,8656,-1402,8663,-1244,8670,-1333,8677,-1265,8684,-1301,8690,-1392,8698,-1282,8704,-1279,8711,-1181,8718,-1345,8725,-1259,8732,-1391,8739,-1369,8746,-1295,8753,-1404,8760,-1350,8767,-1330,8774,-1442,8781,-1266,8788,-1321,8795,-1287,8802,-1282,8809,-1340,8816,-1276,8823,-1324,8830,-1329,8837,-1218,8844,-1259,8851,-1263,8858,-1288,8865,-1317,8872,-1329,8879,-1341,8886,-1349,8893,-1253,8900,-1282,8907,-1274,8913,-1495,8920,-1313,8927,-1266,8934,-1271,8941,-1434,8948,-1309,8955,-1272,8962,-1248,8969,-1349,8976,-1333,8983,-1345,8990,-1367,8997,-1249,9004,-1310,9011,-1437,9018,-1360,9025,-1254,9032,-1350,9039,-1277,9046,-1338,9053,-1313,9060,-1372,9067,-1296,9074,-1295,9081,-1230,9088,-1351,9095,-1255,9102,-1249,9109,-1385,9116,-1298,9123,-1205,9129,-1346,9136,-1369,9143,-1381,9150,-1319,9157,-1385,9164,-1341,9171,-1268,9178,-1262,9185,-1270,9192,-1296,9199,-1245,9206,-1276,9213,-1444,9220,-1366,9227,-1269,9234,-1265,9241,-1336,9248,-1477,9255,-1267,9262,-1291,9269,-1391,9276,-1325,9283,-1295,9290,-1417,9297,-1556,9304,-1400,9311,-1329,9318,-1425,9325,-1443,9332,-1329,9339,-1367,9345,-1290,9352,-1319,9359,-1318,9366,-1406e" filled="false" stroked="true" strokeweight=".371318pt" strokecolor="#006400">
                <v:path arrowok="t"/>
              </v:shape>
            </v:group>
            <v:group style="position:absolute;left:1918;top:-1717;width:7936;height:572" coordorigin="1918,-1717" coordsize="7936,572">
              <v:shape style="position:absolute;left:1918;top:-1717;width:7936;height:572" coordorigin="1918,-1717" coordsize="7936,572" path="m1918,-1146l9854,-1146,9854,-1717,1918,-1717,1918,-1146xe" filled="false" stroked="true" strokeweight=".371318pt" strokecolor="#000000">
                <v:path arrowok="t"/>
              </v:shape>
            </v:group>
            <v:group style="position:absolute;left:1720;top:-1266;width:57;height:2" coordorigin="1720,-1266" coordsize="57,2">
              <v:shape style="position:absolute;left:1720;top:-1266;width:57;height:2" coordorigin="1720,-1266" coordsize="57,0" path="m1776,-1266l1720,-1266e" filled="false" stroked="true" strokeweight=".371318pt" strokecolor="#000000">
                <v:path arrowok="t"/>
              </v:shape>
            </v:group>
            <v:group style="position:absolute;left:1720;top:-1383;width:57;height:2" coordorigin="1720,-1383" coordsize="57,2">
              <v:shape style="position:absolute;left:1720;top:-1383;width:57;height:2" coordorigin="1720,-1383" coordsize="57,0" path="m1776,-1383l1720,-1383e" filled="false" stroked="true" strokeweight=".371318pt" strokecolor="#000000">
                <v:path arrowok="t"/>
              </v:shape>
            </v:group>
            <v:group style="position:absolute;left:1720;top:-1500;width:57;height:2" coordorigin="1720,-1500" coordsize="57,2">
              <v:shape style="position:absolute;left:1720;top:-1500;width:57;height:2" coordorigin="1720,-1500" coordsize="57,0" path="m1776,-1500l1720,-1500e" filled="false" stroked="true" strokeweight=".371318pt" strokecolor="#000000">
                <v:path arrowok="t"/>
              </v:shape>
            </v:group>
            <v:group style="position:absolute;left:1720;top:-1617;width:57;height:2" coordorigin="1720,-1617" coordsize="57,2">
              <v:shape style="position:absolute;left:1720;top:-1617;width:57;height:2" coordorigin="1720,-1617" coordsize="57,0" path="m1776,-1617l1720,-1617e" filled="false" stroked="true" strokeweight=".371318pt" strokecolor="#000000">
                <v:path arrowok="t"/>
              </v:shape>
            </v:group>
            <v:group style="position:absolute;left:1776;top:-1717;width:143;height:572" coordorigin="1776,-1717" coordsize="143,572">
              <v:shape style="position:absolute;left:1776;top:-1717;width:143;height:572" coordorigin="1776,-1717" coordsize="143,572" path="m1776,-1146l1918,-1146,1918,-1717,1776,-1717,1776,-1146xe" filled="true" fillcolor="#87ceeb" stroked="false">
                <v:path arrowok="t"/>
                <v:fill type="solid"/>
              </v:shape>
            </v:group>
            <v:group style="position:absolute;left:1776;top:-1717;width:143;height:572" coordorigin="1776,-1717" coordsize="143,572">
              <v:shape style="position:absolute;left:1776;top:-1717;width:143;height:572" coordorigin="1776,-1717" coordsize="143,572" path="m1776,-1146l1918,-1146,1918,-1717,1776,-1717,1776,-1146xe" filled="false" stroked="true" strokeweight=".371318pt" strokecolor="#000000">
                <v:path arrowok="t"/>
              </v:shape>
            </v:group>
            <v:group style="position:absolute;left:2406;top:-2254;width:6961;height:489" coordorigin="2406,-2254" coordsize="6961,489">
              <v:shape style="position:absolute;left:2406;top:-2254;width:6961;height:489" coordorigin="2406,-2254" coordsize="6961,489" path="m2406,-1903l2412,-1797,2419,-1887,2426,-1869,2433,-1905,2440,-1890,2447,-1887,2454,-1833,2461,-1805,2468,-1868,2475,-1920,2482,-1904,2489,-1990,2496,-1862,2503,-1900,2510,-1849,2517,-2001,2524,-1869,2531,-1917,2538,-1854,2545,-1897,2552,-1938,2559,-1848,2566,-1886,2573,-1862,2580,-1817,2587,-1850,2594,-1879,2601,-1969,2608,-1844,2615,-2005,2621,-1914,2629,-1929,2635,-2002,2642,-1894,2649,-1978,2656,-1907,2663,-1821,2670,-2016,2677,-1826,2684,-1977,2691,-1970,2698,-1857,2705,-1947,2712,-1825,2719,-1885,2726,-1942,2733,-1830,2740,-1842,2747,-1846,2754,-1926,2761,-2019,2768,-1817,2775,-1965,2782,-1837,2789,-1879,2796,-1956,2803,-1910,2810,-1833,2817,-1956,2824,-1900,2831,-2007,2838,-1901,2844,-1886,2851,-1795,2858,-1885,2865,-1901,2872,-1905,2879,-1829,2886,-1920,2893,-1923,2900,-1871,2907,-1815,2914,-1905,2921,-1842,2928,-1856,2935,-1879,2942,-1950,2949,-1952,2956,-2021,2963,-1829,2970,-1813,2977,-1778,2984,-2024,2991,-1865,2998,-1829,3005,-1807,3012,-1944,3019,-1824,3026,-1936,3033,-2046,3040,-1989,3047,-1940,3053,-1904,3060,-1911,3067,-1992,3074,-1957,3081,-1868,3088,-1904,3095,-1827,3102,-1959,3109,-1847,3116,-1890,3123,-2027,3130,-1968,3137,-1910,3144,-1890,3151,-1898,3158,-1964,3165,-1881,3172,-1948,3179,-1796,3186,-1956,3193,-1901,3200,-2010,3207,-1869,3214,-1901,3221,-1829,3228,-1926,3235,-1899,3242,-2002,3249,-1766,3256,-1808,3263,-1840,3270,-1898,3276,-1983,3283,-1891,3290,-1910,3297,-1890,3304,-1931,3311,-1822,3318,-1858,3325,-1832,3332,-1847,3339,-1927,3346,-1879,3353,-1899,3360,-1848,3367,-1886,3374,-1858,3381,-1915,3388,-1779,3395,-1922,3402,-1867,3409,-1923,3416,-1916,3423,-1978,3430,-1867,3437,-1955,3444,-1897,3451,-1886,3458,-1970,3465,-1892,3472,-1832,3479,-1834,3486,-1842,3492,-1844,3499,-1852,3506,-1896,3513,-1975,3520,-1874,3527,-1884,3534,-1841,3541,-1798,3548,-1952,3555,-1919,3562,-1828,3569,-1895,3576,-1852,3583,-1783,3590,-1795,3597,-1821,3604,-1861,3611,-1901,3618,-2027,3625,-1790,3632,-1985,3639,-1879,3646,-1909,3653,-1880,3660,-1879,3667,-1831,3674,-1819,3681,-1807,3688,-1875,3695,-1910,3701,-1876,3708,-1845,3715,-2172,3722,-1898,3729,-2042,3736,-1925,3743,-2051,3750,-1921,3757,-1910,3764,-1823,3771,-1773,3778,-1885,3785,-1888,3792,-1852,3799,-1886,3806,-1874,3813,-1890,3820,-1917,3827,-1784,3834,-1941,3841,-1897,3848,-1844,3855,-1842,3862,-1772,3869,-1827,3876,-1872,3883,-1955,3890,-1949,3897,-1886,3904,-1841,3911,-1940,3918,-1918,3924,-1820,3931,-1885,3938,-1837,3945,-1824,3952,-1860,3959,-1865,3966,-1898,3973,-1912,3980,-1942,3987,-2034,3994,-1847,4001,-2015,4008,-1991,4015,-1937,4022,-2057,4029,-2017,4036,-1950,4043,-1937,4050,-1851,4057,-1950,4064,-1871,4071,-1875,4078,-1942,4085,-1805,4092,-1810,4099,-1881,4106,-1813,4113,-1894,4120,-1938,4127,-1911,4133,-1786,4141,-1932,4147,-1797,4154,-1841,4161,-1878,4168,-1967,4175,-2020,4182,-2022,4189,-1878,4196,-1858,4203,-1932,4210,-1928,4217,-1786,4224,-1981,4231,-1849,4238,-1901,4245,-1848,4252,-1914,4259,-1918,4266,-1825,4273,-1799,4280,-1800,4287,-1802,4294,-1876,4301,-1911,4308,-1895,4315,-1954,4322,-1867,4329,-1830,4336,-1809,4343,-1878,4350,-1979,4356,-1826,4364,-1932,4370,-1916,4377,-1897,4384,-1927,4391,-1873,4398,-1828,4405,-2254,4412,-1844,4419,-1962,4426,-1839,4433,-1848,4440,-1937,4447,-1871,4454,-2035,4461,-1953,4468,-1884,4475,-1938,4482,-1829,4489,-1884,4496,-1867,4503,-1838,4510,-1869,4517,-1980,4524,-1961,4531,-1960,4538,-1962,4545,-1824,4552,-1917,4559,-1885,4565,-1918,4573,-1944,4579,-1940,4586,-2011,4593,-1830,4600,-1824,4607,-1823,4614,-1935,4621,-1858,4628,-1823,4635,-1837,4642,-2022,4649,-1934,4656,-1912,4663,-1808,4670,-1959,4677,-1918,4684,-1889,4691,-1813,4698,-1904,4705,-1999,4712,-1947,4719,-1864,4726,-1854,4733,-1843,4740,-1875,4747,-1911,4754,-1874,4761,-1902,4768,-1913,4775,-1813,4782,-1933,4816,-1808,4823,-1859,4830,-1868,4837,-1908,4844,-1967,4851,-1917,4858,-1885,4865,-1949,4872,-1889,4879,-1816,4886,-1895,4893,-1843,4900,-1849,4907,-1915,4914,-1823,4921,-1951,4928,-1982,4935,-1851,4942,-1980,4949,-1878,4956,-1836,4963,-1991,4970,-1973,4977,-1825,4984,-1952,4991,-1902,4998,-1919,5005,-1835,5011,-1909,5018,-1881,5025,-1943,5032,-1992,5039,-1917,5046,-1895,5053,-1879,5060,-1864,5067,-1935,5074,-1844,5081,-2007,5088,-1935,5095,-1869,5102,-1861,5109,-1899,5116,-1832,5123,-1997,5130,-1861,5137,-1806,5144,-1871,5151,-1971,5158,-1765,5165,-1981,5172,-1861,5179,-1874,5186,-1914,5193,-2051,5200,-1836,5207,-1871,5214,-1864,5221,-1915,5227,-1808,5234,-1814,5241,-1953,5248,-2042,5255,-2035,5262,-1808,5269,-1936,5276,-1933,5283,-1900,5290,-1909,5297,-1885,5304,-2039,5311,-1867,5318,-2037,5325,-1842,5332,-1868,5339,-1926,5346,-1933,5353,-1867,5360,-1904,5367,-1843,5374,-1930,5381,-1896,5388,-1826,5395,-1841,5402,-1880,5409,-1895,5416,-1895,5423,-2047,5430,-1874,5437,-1945,5443,-2086,5450,-1853,5457,-1838,5464,-2075,5471,-1956,5478,-1910,5485,-1882,5492,-1833,5499,-1870,5506,-1877,5513,-1940,5520,-1844,5527,-1899,5534,-1908,5541,-1986,5548,-1935,5555,-1864,5562,-1998,5569,-1864,5576,-1908,5583,-1930,5590,-1827,5597,-1909,5604,-1907,5611,-1923,5618,-1910,5625,-1879,5632,-1859,5639,-1784,5646,-1832,5653,-1889,5659,-1931,5666,-1869,5673,-2022,5680,-1960,5687,-1918,5694,-1861,5701,-2006,5708,-1982,5715,-1920,5722,-1892,5729,-1867,5736,-1897,5743,-1864,5750,-1835,5757,-1939,5764,-1905,5771,-1924,5778,-2034,5785,-1844,5792,-1968,5799,-1832,5806,-1897,5813,-1823,5820,-1857,5827,-1806,5834,-1926,5841,-1842,5848,-2019,5855,-2004,5862,-1833,5868,-1781,5876,-1904,5882,-1902,5889,-1845,5896,-1909,5903,-2034,5910,-1868,5917,-1912,5924,-1889,5931,-1823,5938,-1845,5945,-1859,5952,-1971,5959,-1881,5966,-1998,5973,-1816,5980,-1931,5987,-1924,5994,-1813,6001,-1854,6008,-1821,6015,-2105,6022,-1812,6029,-1968,6036,-1888,6043,-1936,6050,-1866,6057,-1820,6064,-1885,6071,-1921,6078,-1834,6085,-1869,6091,-1847,6098,-1920,6105,-1945,6112,-1846,6119,-1954,6126,-1932,6133,-1933,6140,-1830,6147,-1893,6154,-1859,6161,-1934,6168,-1889,6175,-1890,6182,-2009,6189,-1857,6196,-1862,6203,-1862,6210,-2043,6217,-2004,6224,-1867,6231,-1918,6238,-1838,6245,-1919,6252,-1777,6259,-2031,6266,-1849,6273,-1952,6280,-1793,6287,-1844,6294,-1931,6300,-1954,6308,-1974,6314,-1800,6321,-1924,6328,-1780,6335,-1966,6342,-1909,6349,-1835,6356,-1890,6363,-1986,6370,-1923,6377,-1999,6384,-1889,6391,-1943,6398,-2001,6405,-1954,6412,-1859,6419,-1935,6426,-1818,6433,-1861,6440,-2042,6447,-1962,6454,-1867,6461,-1859,6468,-1937,6475,-1798,6482,-1838,6489,-1838,6496,-1920,6503,-1873,6510,-1984,6517,-1839,6523,-1885,6531,-1913,6537,-1864,6544,-1992,6551,-1814,6558,-1821,6565,-1845,6572,-1975,6579,-1898,6586,-2097,6593,-1903,6600,-1782,6607,-1851,6614,-1873,6621,-1831,6628,-1881,6635,-1921,6642,-1915,6649,-1919,6656,-1794,6663,-1884,6670,-1838,6677,-1834,6684,-1876,6691,-1901,6698,-1923,6705,-1852,6712,-1958,6719,-1890,6726,-1847,6733,-1879,6740,-1891,6746,-2018,6753,-1895,6760,-1797,6767,-1933,6774,-1777,6781,-1868,6788,-1904,6795,-2006,6802,-1923,6809,-1899,6816,-1869,6823,-1940,6830,-1890,6837,-1848,6844,-1923,6851,-2039,6858,-1797,6865,-1915,6872,-1871,6879,-1886,6886,-1933,6893,-1908,6900,-1988,6907,-1938,6914,-1918,6921,-1913,6928,-1883,6935,-1948,6942,-1900,6949,-1864,6955,-1855,6963,-2002,6969,-1794,6976,-1843,6983,-1920,6990,-1825,6997,-1886,7004,-1900,7011,-1915,7018,-1895,7025,-1949,7032,-1954,7039,-1972,7046,-1933,7053,-1892,7060,-1882,7067,-1842,7074,-1880,7081,-1865,7088,-2016,7095,-1909,7102,-1913,7109,-1921,7116,-1828,7123,-1820,7130,-1922,7137,-1863,7144,-1904,7151,-1902,7158,-1904,7165,-1840,7172,-1802,7178,-1846,7185,-1897,7192,-1922,7199,-1800,7206,-1983,7213,-1992,7220,-1923,7227,-1875,7234,-1987,7241,-1830,7248,-1949,7255,-1978,7262,-1832,7269,-1860,7276,-1934,7283,-1882,7290,-1869,7297,-1820,7304,-1959,7311,-2016,7318,-1887,7325,-1842,7332,-1930,7339,-1813,7346,-1959,7353,-1928,7360,-1877,7367,-1841,7374,-1950,7381,-1883,7388,-1855,7394,-2004,7401,-1886,7408,-1897,7415,-1877,7422,-1845,7429,-1830,7436,-1831,7443,-2038,7450,-1811,7457,-1819,7464,-1921,7471,-1831,7478,-2043,7485,-2009,7492,-1873,7499,-1879,7506,-1984,7513,-1859,7520,-1797,7527,-1858,7534,-1790,7541,-1915,7548,-1818,7555,-1889,7562,-1927,7569,-1928,7576,-1909,7583,-1884,7590,-1812,7597,-1955,7604,-2024,7610,-1837,7617,-1847,7624,-1839,7631,-1941,7638,-1985,7645,-1983,7652,-1903,7659,-1946,7666,-1848,7673,-1936,7680,-1879,7687,-1847,7694,-1844,7701,-1928,7708,-1891,7715,-1982,7722,-2063,7729,-1898,7736,-1851,7743,-1916,7750,-1998,7757,-1845,7764,-1816,7771,-1929,7778,-1959,7785,-1833,7792,-1816,7799,-1832,7806,-1838,7813,-1888,7820,-1802,7826,-1912,7833,-1836,7840,-1837,7847,-1901,7854,-1910,7861,-1886,7868,-1879,7875,-1835,7882,-1927,7889,-2041,7896,-1863,7903,-1962,7910,-1856,7917,-1965,7924,-1917,7931,-1903,7938,-1899,7945,-1825,7952,-1838,7959,-1932,7966,-1871,7973,-1805,7980,-1912,7987,-1889,7994,-1921,8001,-2030,8008,-1976,8015,-2020,8022,-1897,8029,-1952,8035,-1898,8043,-1856,8049,-1901,8056,-1980,8063,-1929,8070,-1859,8077,-1946,8084,-1917,8091,-1925,8098,-1897,8105,-1808,8112,-1919,8119,-1873,8126,-1992,8133,-1865,8140,-1963,8147,-1951,8154,-1968,8161,-1823,8168,-1955,8175,-1846,8182,-2002,8189,-1865,8196,-1899,8203,-1930,8210,-1955,8217,-1856,8224,-1881,8231,-1867,8238,-1807,8245,-1836,8252,-1878,8258,-1988,8266,-1903,8272,-1862,8279,-1867,8286,-1863,8293,-1934,8300,-1939,8307,-1913,8314,-1801,8321,-1902,8328,-1855,8335,-1806,8342,-1855,8349,-1934,8356,-1940,8363,-1898,8370,-1904,8377,-1994,8384,-2047,8391,-1891,8398,-1944,8405,-1853,8412,-1990,8419,-2028,8426,-1877,8433,-1807,8440,-1912,8447,-1908,8454,-1860,8461,-1994,8468,-1837,8475,-2050,8481,-1833,8488,-1854,8495,-1957,8502,-1789,8509,-1802,8516,-1948,8523,-1939,8530,-1864,8537,-1836,8544,-1885,8551,-1886,8558,-1843,8565,-1940,8572,-1831,8579,-1965,8586,-1891,8593,-1860,8600,-1922,8607,-1986,8614,-1863,8621,-1947,8628,-1970,8635,-1868,8642,-1862,8649,-1944,8656,-1964,8663,-1886,8670,-1912,8677,-1777,8684,-1870,8690,-1860,8698,-1925,8704,-1830,8711,-1851,8718,-2045,8725,-1890,8732,-1905,8739,-1871,8746,-1839,8753,-1993,8760,-1837,8767,-1927,8774,-1977,8781,-1906,8788,-1881,8795,-1845,8802,-1787,8809,-1904,8816,-1869,8823,-1876,8830,-1999,8837,-2045,8844,-1846,8851,-1886,8858,-1907,8865,-1962,8872,-1859,8879,-1854,8886,-1862,8893,-1940,8900,-1857,8907,-1908,8913,-1961,8920,-1935,8927,-1794,8934,-1868,8941,-1961,8948,-1907,8955,-1861,8962,-1876,8969,-1851,8976,-1883,8983,-1824,8990,-1884,8997,-1841,9004,-1956,9011,-2105,9018,-1910,9025,-1966,9032,-1836,9039,-2034,9046,-1911,9053,-1858,9060,-1898,9067,-1955,9074,-1842,9081,-1979,9088,-1862,9095,-1847,9102,-1957,9109,-1841,9116,-1904,9123,-1950,9129,-1955,9136,-1852,9143,-1899,9150,-1922,9157,-2057,9164,-1895,9171,-1926,9178,-1838,9185,-1832,9192,-1932,9199,-1999,9206,-1807,9213,-1925,9220,-1874,9227,-1929,9234,-1867,9241,-1960,9248,-2030,9255,-1828,9262,-1865,9269,-1886,9276,-2022,9283,-1832,9290,-1906,9297,-1954,9304,-1853,9311,-1955,9318,-1872,9325,-1949,9332,-1883,9339,-1836,9345,-1885,9352,-1830,9359,-1875,9366,-1882e" filled="false" stroked="true" strokeweight=".371318pt" strokecolor="#0080ff">
                <v:path arrowok="t"/>
              </v:shape>
            </v:group>
            <v:group style="position:absolute;left:2406;top:-2202;width:6961;height:450" coordorigin="2406,-2202" coordsize="6961,450">
              <v:shape style="position:absolute;left:2406;top:-2202;width:6961;height:450" coordorigin="2406,-2202" coordsize="6961,450" path="m2406,-2015l2412,-1902,2419,-2057,2426,-1769,2433,-1876,2440,-1912,2447,-1939,2454,-1981,2461,-1802,2468,-1820,2475,-1859,2482,-1929,2489,-1916,2496,-1891,2503,-1918,2510,-1852,2517,-1839,2524,-1857,2531,-1898,2538,-2083,2545,-1880,2552,-1902,2559,-1849,2566,-1809,2573,-1886,2580,-1833,2587,-1818,2594,-2017,2601,-1858,2608,-1920,2615,-1935,2621,-1845,2629,-1804,2635,-1811,2642,-1911,2649,-1871,2656,-2005,2663,-1870,2670,-1922,2677,-1945,2684,-1875,2691,-1941,2698,-1824,2705,-1824,2712,-1936,2719,-1821,2726,-1820,2733,-1851,2740,-1886,2747,-1991,2754,-1966,2761,-1972,2768,-1918,2775,-1924,2782,-1890,2789,-1869,2796,-1834,2803,-1882,2810,-1958,2817,-1873,2824,-1861,2831,-1898,2838,-1944,2844,-1797,2851,-2075,2858,-1858,2865,-1938,2872,-1929,2879,-1963,2886,-2024,2893,-1927,2900,-1939,2907,-1902,2914,-1868,2921,-1806,2928,-1898,2935,-1866,2942,-1821,2949,-1906,2956,-1908,2963,-1969,2970,-1878,2977,-1925,2984,-1894,2991,-1903,2998,-1871,3005,-1918,3012,-1918,3019,-1937,3026,-1861,3033,-1997,3040,-1960,3047,-1875,3053,-1872,3060,-1901,3067,-2112,3074,-1842,3081,-1909,3088,-1912,3095,-1987,3102,-1830,3109,-1927,3116,-1947,3123,-1868,3130,-1875,3137,-1900,3144,-1827,3151,-1814,3158,-1927,3165,-1928,3172,-1940,3179,-2042,3186,-1780,3193,-1898,3200,-1853,3207,-1909,3214,-1974,3221,-1837,3228,-1858,3235,-1882,3242,-1837,3249,-1820,3256,-1855,3263,-2038,3270,-1953,3276,-1868,3283,-1870,3290,-1983,3297,-1932,3304,-1884,3311,-1832,3318,-1951,3325,-1942,3332,-1949,3339,-1788,3346,-1824,3353,-1949,3360,-1926,3367,-1983,3374,-1865,3381,-1817,3388,-1861,3395,-1924,3402,-1871,3409,-2003,3416,-1923,3423,-1958,3430,-1915,3437,-1933,3444,-1898,3451,-2009,3458,-1896,3465,-1914,3472,-1880,3479,-1918,3486,-1926,3492,-1936,3499,-1870,3506,-1806,3513,-1898,3520,-1856,3527,-1914,3534,-1908,3541,-1851,3548,-2061,3555,-1903,3562,-1993,3569,-1943,3576,-1800,3583,-1882,3590,-1867,3597,-1867,3604,-1902,3611,-1869,3618,-1927,3625,-1912,3632,-1782,3639,-1938,3646,-1931,3653,-1988,3660,-1848,3667,-2012,3674,-1894,3681,-2070,3688,-1882,3695,-1876,3701,-1896,3708,-1837,3715,-2063,3722,-1965,3729,-1853,3736,-1861,3743,-2014,3750,-1983,3757,-1837,3764,-1841,3771,-1811,3778,-1844,3785,-1820,3792,-1930,3799,-1896,3806,-1815,3813,-1860,3820,-1921,3827,-1932,3834,-1893,3841,-1878,3848,-1875,3855,-1783,3862,-1941,3869,-1878,3876,-1876,3883,-1997,3890,-1945,3897,-1844,3904,-1863,3911,-1967,3918,-1952,3924,-1947,3931,-2009,3938,-1891,3945,-2040,3952,-1865,3959,-1972,3966,-1865,3973,-1934,3980,-1941,3987,-1814,3994,-1876,4001,-1902,4008,-1895,4015,-1844,4022,-1830,4029,-1793,4036,-1880,4043,-1829,4050,-1879,4057,-1825,4064,-1879,4071,-1899,4078,-2050,4085,-1918,4092,-1849,4099,-1929,4106,-1827,4113,-1814,4120,-1959,4127,-1952,4133,-1887,4141,-1947,4147,-1855,4154,-1873,4161,-1905,4168,-2010,4175,-1847,4182,-1981,4189,-1955,4196,-1831,4203,-1880,4210,-2029,4217,-2032,4224,-1841,4231,-1960,4238,-1903,4245,-1832,4252,-1788,4259,-1843,4266,-1892,4273,-1832,4280,-1901,4287,-1885,4294,-2111,4301,-2003,4308,-1884,4315,-1877,4322,-2068,4329,-1830,4336,-1974,4343,-1914,4350,-1915,4356,-1863,4364,-1872,4370,-1961,4377,-1938,4384,-1944,4391,-1950,4398,-2061,4405,-2005,4412,-1968,4419,-1914,4426,-1847,4433,-1814,4440,-1775,4447,-1858,4454,-1980,4461,-1870,4468,-1920,4475,-1885,4482,-1991,4489,-1924,4496,-1887,4503,-1808,4510,-1887,4517,-1787,4524,-1819,4531,-1894,4538,-1968,4545,-1807,4552,-1887,4559,-1861,4565,-1959,4573,-1887,4579,-1871,4586,-1837,4593,-1927,4600,-1831,4607,-1911,4614,-1954,4621,-1951,4628,-1904,4635,-1826,4642,-1925,4649,-1914,4656,-1908,4663,-1994,4670,-1901,4677,-1888,4684,-2044,4691,-1895,4698,-1885,4705,-1882,4712,-1968,4719,-1869,4726,-1847,4733,-1955,4740,-1860,4747,-1855,4754,-1839,4761,-1825,4768,-1914,4775,-1959,4782,-2013,4788,-1888,4796,-1990,4802,-1918,4809,-1931,4816,-1936,4823,-1876,4830,-1885,4837,-1878,4844,-1824,4851,-1852,4858,-1928,4865,-2004,4872,-1908,4879,-1903,4886,-1937,4893,-1897,4900,-1892,4907,-1851,4914,-1806,4921,-1852,4928,-1906,4935,-1854,4942,-1874,4949,-1866,4956,-1959,4963,-1842,4970,-1862,4977,-1753,4984,-1892,4991,-1872,4998,-1967,5005,-1874,5011,-2016,5018,-1898,5025,-1917,5032,-1784,5039,-1865,5046,-1983,5053,-1869,5060,-2202,5067,-1923,5074,-1931,5081,-1923,5088,-1820,5095,-1802,5102,-1899,5109,-1878,5116,-1973,5123,-1898,5130,-1911,5137,-1837,5144,-1902,5151,-1925,5158,-1946,5165,-1804,5172,-1921,5179,-1901,5186,-1912,5193,-2118,5200,-1988,5207,-1867,5214,-1820,5221,-1879,5227,-1826,5234,-1887,5241,-1789,5248,-1968,5255,-1923,5262,-1869,5269,-1927,5276,-1827,5283,-1898,5290,-1890,5297,-1920,5304,-1957,5311,-1974,5318,-1877,5325,-1874,5332,-1902,5339,-1847,5346,-1963,5353,-1894,5360,-1810,5367,-1946,5374,-2003,5381,-1850,5388,-1896,5395,-1897,5402,-1879,5409,-1925,5416,-1886,5423,-1888,5430,-2016,5437,-1966,5443,-1876,5450,-1850,5457,-1865,5464,-1834,5471,-1937,5478,-1838,5485,-1937,5492,-2025,5499,-1876,5506,-1969,5513,-1914,5520,-1956,5527,-1891,5534,-1962,5541,-1893,5548,-1853,5555,-1926,5562,-1989,5569,-1949,5576,-1960,5583,-1858,5590,-1926,5597,-1840,5604,-1885,5611,-1856,5618,-1870,5625,-1848,5632,-1826,5639,-1896,5646,-1882,5653,-1911,5659,-1889,5666,-1917,5673,-1856,5680,-1930,5687,-1905,5694,-1884,5701,-1936,5708,-1997,5715,-1833,5722,-1831,5729,-1883,5736,-1935,5743,-1941,5750,-1915,5757,-1909,5764,-1920,5771,-1896,5778,-1940,5785,-1857,5792,-1968,5799,-1882,5806,-1899,5813,-1894,5820,-1987,5827,-1914,5834,-1834,5841,-1952,5848,-1852,5855,-1966,5862,-1802,5868,-1893,5876,-1916,5882,-1878,5889,-1915,5896,-1907,5903,-1911,5910,-1947,5917,-1849,5924,-1982,5931,-1976,5938,-1874,5945,-1856,5952,-1840,5959,-1844,5966,-1830,5973,-1831,5980,-1989,5987,-1902,5994,-1836,6001,-1855,6008,-1997,6015,-1859,6022,-1798,6029,-1918,6036,-1863,6043,-1961,6050,-1954,6057,-2018,6064,-2004,6071,-1880,6078,-1917,6085,-1916,6091,-1847,6098,-2059,6105,-1840,6112,-1852,6119,-1841,6126,-1854,6133,-1939,6140,-1950,6147,-1902,6154,-1824,6161,-1864,6168,-1997,6175,-1955,6182,-1777,6189,-1888,6196,-1828,6203,-1903,6210,-1944,6217,-1971,6224,-2005,6231,-2024,6238,-1874,6245,-1860,6252,-1887,6259,-1911,6266,-1788,6273,-1823,6280,-1895,6287,-1823,6294,-1860,6300,-1933,6308,-1962,6314,-1886,6321,-1904,6328,-1987,6335,-1812,6342,-1882,6349,-1855,6356,-1880,6363,-1877,6370,-1806,6377,-1950,6384,-1886,6391,-1881,6398,-1885,6405,-2017,6412,-1954,6419,-1792,6426,-1879,6433,-1910,6440,-1856,6447,-1866,6454,-2095,6461,-2015,6468,-1819,6475,-1899,6482,-1888,6489,-2015,6496,-1899,6503,-1903,6510,-1895,6517,-1862,6523,-1877,6531,-1858,6537,-1888,6544,-1861,6551,-1836,6558,-1841,6565,-1819,6572,-1803,6579,-1922,6586,-1878,6593,-1938,6600,-1910,6607,-1811,6614,-2020,6621,-1895,6628,-1911,6635,-1866,6642,-1910,6649,-1893,6656,-1849,6663,-1905,6670,-2002,6677,-1827,6684,-1973,6691,-1902,6698,-1960,6705,-1877,6712,-1819,6719,-1927,6726,-1841,6733,-1972,6740,-1912,6746,-1884,6753,-1870,6760,-1816,6767,-1894,6774,-1826,6781,-1849,6788,-1843,6795,-1970,6802,-1815,6809,-1857,6816,-1839,6823,-1803,6830,-1939,6837,-1851,6844,-1877,6851,-2000,6858,-1868,6865,-1850,6872,-1857,6879,-1989,6886,-1820,6893,-1753,6900,-1970,6907,-1952,6914,-1913,6921,-1852,6928,-1860,6935,-1909,6942,-1868,6949,-1806,6955,-1765,6963,-1823,6969,-1866,6976,-1851,6983,-1902,6990,-1832,6997,-1822,7004,-1803,7011,-1951,7018,-2000,7025,-1959,7032,-1916,7039,-1786,7046,-1898,7053,-1899,7060,-1942,7067,-1844,7074,-1798,7081,-1908,7088,-1876,7095,-1929,7102,-1960,7109,-1895,7116,-1813,7123,-1902,7130,-1969,7137,-1914,7144,-1854,7151,-1868,7158,-1969,7165,-1912,7172,-1873,7178,-1963,7185,-1879,7192,-1960,7199,-2014,7206,-1825,7213,-2049,7220,-1961,7227,-1875,7234,-1782,7241,-1973,7248,-1855,7255,-1844,7262,-1838,7269,-1934,7276,-1919,7283,-1831,7290,-1896,7297,-1877,7304,-1834,7311,-1858,7318,-1908,7325,-1952,7332,-1856,7339,-1934,7346,-1846,7353,-1853,7360,-1982,7367,-1914,7374,-1919,7381,-1886,7388,-1933,7394,-1839,7401,-1954,7408,-1886,7415,-1987,7422,-1848,7429,-1813,7436,-1886,7443,-1902,7450,-1968,7457,-1870,7464,-1931,7471,-1908,7478,-1982,7485,-1818,7492,-1914,7499,-1843,7506,-1904,7513,-1890,7520,-1908,7527,-1810,7534,-1846,7541,-1930,7548,-1961,7555,-1886,7562,-1789,7569,-1852,7576,-1962,7583,-1868,7590,-1884,7597,-2027,7604,-1978,7610,-1961,7617,-1899,7624,-2013,7631,-1824,7638,-1885,7645,-1882,7652,-1853,7659,-1875,7666,-1893,7673,-1822,7680,-1823,7687,-1908,7694,-1884,7701,-1857,7708,-1977,7715,-1877,7722,-1869,7729,-1858,7736,-1873,7743,-1894,7750,-1978,7757,-1845,7764,-1956,7771,-1960,7778,-1855,7785,-1876,7792,-1872,7799,-1948,7806,-1935,7813,-1910,7820,-2003,7826,-1809,7833,-1893,7840,-1799,7847,-1957,7854,-1899,7861,-1948,7868,-1849,7875,-1901,7882,-1908,7889,-2025,7896,-1883,7903,-1867,7910,-1906,7917,-2030,7924,-1933,7931,-1847,7938,-1850,7945,-1834,7952,-1952,7959,-2021,7966,-1929,7973,-1882,7980,-1856,7987,-2000,7994,-1868,8001,-1845,8008,-1848,8015,-1981,8022,-2012,8029,-1828,8035,-1907,8043,-1944,8049,-1897,8056,-1921,8063,-1809,8070,-1957,8077,-1955,8084,-1838,8091,-1857,8098,-1950,8105,-1877,8112,-2044,8119,-1872,8126,-1952,8133,-1879,8140,-1854,8147,-1828,8154,-2012,8161,-1950,8168,-1823,8175,-1855,8182,-1929,8189,-1820,8196,-1959,8203,-1861,8210,-1831,8217,-1878,8224,-1849,8231,-1896,8238,-1938,8245,-1895,8252,-1961,8258,-1796,8266,-1921,8272,-1917,8279,-1900,8286,-1968,8293,-1860,8300,-1898,8307,-1843,8314,-1832,8321,-1801,8328,-1995,8335,-1810,8342,-1960,8349,-1808,8356,-1851,8363,-1852,8370,-1834,8377,-1896,8384,-1915,8391,-1798,8398,-1837,8405,-2067,8412,-1900,8419,-1906,8426,-1811,8433,-1991,8440,-1829,8447,-1916,8454,-2005,8461,-1878,8468,-1979,8475,-1826,8481,-1920,8488,-1869,8495,-1801,8502,-1857,8509,-1871,8516,-1938,8523,-1975,8530,-1963,8537,-1946,8544,-1967,8551,-1896,8558,-1928,8565,-1961,8572,-1877,8579,-1956,8586,-1803,8593,-1866,8600,-1841,8607,-1819,8614,-1907,8621,-1811,8628,-1860,8635,-1918,8642,-1894,8649,-1903,8656,-1843,8663,-1906,8670,-1946,8677,-1943,8684,-1866,8690,-1868,8698,-1862,8704,-1847,8711,-2140,8718,-1861,8725,-1906,8732,-1917,8739,-1869,8746,-1960,8753,-1876,8760,-1804,8767,-1962,8774,-1884,8781,-1922,8788,-1815,8795,-1889,8802,-2082,8809,-1870,8816,-1897,8823,-1852,8830,-1919,8837,-1902,8844,-1868,8851,-1856,8858,-1847,8865,-1973,8872,-1938,8879,-1807,8886,-2063,8893,-1945,8900,-1833,8907,-1903,8913,-1918,8920,-2014,8927,-1901,8934,-1938,8941,-1803,8948,-1988,8955,-1884,8962,-1904,8969,-1924,8976,-1838,8983,-1928,8990,-1911,8997,-1861,9004,-1819,9011,-1909,9018,-1760,9025,-2048,9032,-1974,9039,-1866,9046,-1875,9053,-1894,9060,-2024,9067,-1994,9074,-1909,9081,-1890,9088,-1949,9095,-1986,9102,-1945,9109,-1959,9116,-1873,9123,-1951,9129,-1856,9136,-1814,9143,-2160,9150,-1863,9157,-1905,9164,-1835,9171,-1917,9178,-1831,9185,-1823,9192,-1871,9199,-1795,9206,-1898,9213,-1984,9220,-1944,9227,-1970,9234,-1876,9241,-1918,9248,-1897,9255,-1837,9262,-1837,9269,-1899,9276,-1905,9283,-1914,9290,-1952,9297,-1858,9304,-1914,9311,-1960,9318,-1827,9325,-2084,9332,-1918,9339,-1963,9345,-1905,9352,-1888,9359,-2019,9366,-1867e" filled="false" stroked="true" strokeweight=".371318pt" strokecolor="#ff00ff">
                <v:path arrowok="t"/>
              </v:shape>
            </v:group>
            <v:group style="position:absolute;left:2406;top:-2244;width:6961;height:486" coordorigin="2406,-2244" coordsize="6961,486">
              <v:shape style="position:absolute;left:2406;top:-2244;width:6961;height:486" coordorigin="2406,-2244" coordsize="6961,486" path="m2406,-1901l2412,-1868,2419,-1925,2426,-1883,2433,-1950,2440,-1872,2447,-1939,2454,-1903,2461,-1976,2468,-1831,2475,-1925,2482,-1871,2489,-1795,2496,-1874,2503,-1912,2510,-1952,2517,-1788,2524,-1935,2531,-1913,2538,-1886,2545,-1948,2552,-1914,2559,-2178,2566,-1850,2573,-1936,2580,-1955,2587,-1842,2594,-1758,2601,-2064,2608,-1871,2615,-1878,2621,-1907,2629,-1974,2635,-1941,2642,-1920,2649,-1852,2656,-1871,2663,-2046,2670,-1874,2677,-2000,2684,-1904,2691,-1991,2698,-2012,2705,-1867,2712,-1901,2719,-1919,2726,-1856,2733,-1863,2740,-1826,2747,-1884,2754,-1832,2761,-1845,2768,-1967,2775,-1877,2782,-1961,2789,-2053,2796,-1887,2803,-1987,2810,-1853,2817,-1793,2824,-1931,2831,-1835,2838,-1888,2844,-1880,2851,-1893,2858,-1903,2865,-1842,2872,-1882,2879,-1933,2886,-1885,2893,-1858,2900,-2048,2907,-1834,2914,-2000,2921,-1964,2928,-1924,2935,-2084,2942,-1944,2949,-1812,2956,-1971,2963,-1899,2970,-1805,2977,-1893,2984,-1851,2991,-2006,2998,-1872,3005,-1821,3012,-1872,3019,-1877,3026,-1862,3033,-1812,3040,-1887,3047,-1857,3053,-1928,3060,-1809,3067,-1789,3074,-1960,3081,-1817,3088,-1838,3095,-1949,3102,-1909,3109,-1799,3116,-1852,3123,-1858,3130,-1814,3137,-1891,3144,-1847,3151,-1889,3158,-1991,3165,-1890,3172,-1967,3179,-1840,3186,-1861,3193,-1931,3200,-1937,3207,-1873,3214,-2003,3221,-1927,3228,-1858,3235,-1965,3242,-1762,3249,-2040,3256,-1921,3263,-1803,3270,-1814,3276,-1997,3283,-1911,3290,-1891,3297,-1813,3304,-1908,3311,-1981,3318,-1902,3325,-2007,3332,-1938,3339,-1830,3346,-2012,3353,-2076,3360,-1863,3367,-1888,3374,-1842,3381,-1860,3388,-2001,3395,-1868,3402,-1848,3409,-1890,3416,-2034,3423,-1877,3430,-1880,3437,-2002,3444,-1893,3451,-1816,3458,-1826,3465,-1897,3472,-1920,3479,-1928,3486,-1801,3492,-2055,3499,-1926,3506,-1997,3513,-1875,3520,-1914,3527,-1853,3534,-1853,3541,-1938,3548,-1902,3555,-1914,3562,-1904,3569,-1829,3576,-2041,3583,-2007,3590,-1827,3597,-1911,3604,-1973,3611,-1938,3618,-2010,3625,-1860,3632,-2026,3639,-1821,3646,-1931,3653,-1900,3660,-1815,3667,-1820,3674,-1778,3681,-1906,3688,-2000,3695,-1946,3701,-1880,3708,-1845,3715,-2071,3722,-1885,3729,-1800,3736,-1875,3743,-1905,3750,-1889,3757,-1803,3764,-1939,3771,-1916,3778,-1895,3785,-1873,3792,-2031,3799,-1894,3806,-1948,3813,-1875,3820,-2087,3827,-1821,3834,-1875,3841,-1791,3848,-1931,3855,-1938,3862,-1965,3869,-1863,3876,-1887,3883,-2074,3890,-1895,3897,-1901,3904,-1938,3911,-1828,3918,-1879,3924,-1968,3931,-1938,3938,-1935,3945,-1874,3952,-1938,3959,-1894,3966,-1965,3973,-1852,3980,-1860,3987,-1799,3994,-1804,4001,-1833,4008,-1841,4015,-1814,4022,-1870,4029,-1895,4036,-1892,4043,-1901,4050,-1891,4057,-1935,4064,-1825,4071,-1832,4078,-1895,4085,-1890,4092,-1969,4099,-1940,4106,-1823,4113,-1912,4120,-1845,4127,-1832,4133,-1891,4141,-1921,4147,-1820,4154,-1910,4161,-1894,4168,-1864,4175,-1824,4182,-1904,4189,-1866,4196,-1909,4203,-1941,4210,-1777,4217,-1969,4224,-1959,4231,-1930,4238,-1882,4245,-1867,4252,-1790,4259,-1835,4266,-1907,4273,-1857,4280,-1884,4287,-1834,4294,-1912,4301,-1853,4308,-1850,4315,-2026,4322,-2050,4329,-1855,4336,-1844,4343,-1882,4350,-1822,4356,-1815,4364,-1925,4370,-1929,4377,-1922,4384,-1967,4391,-1822,4398,-1888,4405,-1915,4412,-1907,4419,-1792,4426,-1928,4433,-1843,4440,-1874,4447,-1779,4454,-1950,4461,-1983,4468,-1860,4475,-1892,4482,-1882,4489,-1892,4496,-1934,4503,-1859,4510,-1882,4517,-1910,4524,-1871,4531,-1901,4538,-1846,4545,-1880,4552,-1935,4559,-1975,4565,-1929,4573,-1912,4579,-1976,4586,-1938,4593,-1951,4600,-1953,4607,-1929,4614,-1949,4621,-1826,4628,-1908,4635,-1969,4642,-1954,4649,-1818,4656,-1949,4663,-1864,4670,-1842,4677,-1920,4684,-1910,4691,-1945,4698,-2002,4705,-1848,4712,-1872,4719,-1770,4726,-1835,4733,-2010,4740,-1954,4747,-1884,4754,-1922,4761,-1890,4768,-1943,4775,-2000,4782,-1853,4788,-1896,4796,-1855,4802,-1915,4809,-1869,4816,-1769,4823,-1797,4830,-1909,4837,-1936,4844,-1818,4851,-1922,4858,-1944,4865,-1861,4872,-1813,4879,-1859,4886,-1957,4893,-1945,4900,-1890,4907,-1892,4914,-1880,4921,-1851,4928,-1905,4935,-1925,4942,-1922,4949,-1872,4956,-1920,4963,-1874,4970,-1845,4977,-2076,4984,-1883,4991,-1819,4998,-1885,5005,-1830,5011,-1851,5018,-1901,5025,-1877,5032,-1872,5039,-2007,5046,-2017,5053,-1912,5060,-2095,5067,-1824,5074,-1861,5081,-1851,5088,-1879,5095,-1989,5102,-1842,5109,-1813,5116,-1931,5123,-1929,5130,-1927,5137,-1918,5144,-1901,5151,-1869,5158,-1832,5165,-1797,5172,-1876,5179,-1943,5186,-1913,5193,-1938,5200,-1829,5207,-1901,5214,-1925,5221,-1852,5227,-1895,5234,-1939,5241,-1965,5248,-1939,5255,-1932,5262,-1867,5269,-1917,5276,-1878,5283,-1875,5290,-1809,5297,-1909,5304,-1877,5311,-1957,5318,-1801,5325,-1896,5332,-2002,5339,-1891,5346,-1824,5353,-1862,5360,-1857,5367,-1857,5374,-1919,5381,-1890,5388,-1887,5395,-1853,5402,-1888,5409,-1972,5416,-1886,5423,-1939,5430,-1895,5437,-1858,5443,-1962,5450,-2048,5457,-1972,5464,-1860,5471,-1827,5478,-1931,5485,-1934,5492,-1877,5499,-1919,5506,-1845,5513,-2008,5520,-1945,5527,-1904,5534,-1880,5541,-1890,5548,-2054,5555,-1877,5562,-1826,5569,-1994,5576,-2025,5583,-1906,5590,-2042,5597,-1932,5604,-1992,5611,-2244,5618,-1846,5625,-1921,5632,-1879,5639,-1799,5646,-2008,5653,-1889,5659,-1835,5666,-1876,5673,-1828,5680,-1868,5687,-1867,5694,-1964,5701,-1880,5708,-1951,5715,-1998,5722,-1945,5729,-1827,5736,-2061,5743,-1946,5750,-1918,5757,-1951,5764,-1817,5771,-1983,5778,-1865,5785,-1805,5792,-1867,5799,-1789,5806,-1923,5813,-1834,5820,-1922,5827,-1922,5834,-1966,5841,-1852,5848,-1968,5855,-1806,5862,-2013,5868,-1862,5876,-1780,5882,-1896,5889,-1876,5896,-1805,5903,-1926,5910,-1857,5917,-1861,5924,-1940,5931,-1926,5938,-1923,5945,-1893,5952,-1858,5959,-1855,5966,-1996,5973,-1850,5980,-1977,5987,-1910,5994,-1909,6001,-1886,6008,-1932,6015,-2056,6022,-1974,6029,-1901,6036,-1959,6043,-1879,6050,-1974,6057,-1991,6064,-2005,6071,-1841,6078,-2070,6085,-1868,6091,-1902,6098,-2156,6105,-1928,6112,-1888,6119,-1884,6126,-1931,6133,-1795,6140,-1873,6147,-1895,6154,-1892,6161,-2050,6168,-1838,6175,-1910,6182,-1808,6189,-1867,6196,-1896,6203,-1880,6210,-1826,6217,-1890,6224,-1916,6231,-1907,6238,-1874,6245,-1900,6252,-1841,6259,-1853,6266,-1922,6273,-1820,6280,-1956,6287,-1986,6294,-1955,6300,-1954,6308,-1987,6314,-1833,6321,-1952,6328,-1862,6335,-1900,6342,-1830,6349,-1960,6356,-1934,6363,-1831,6370,-1907,6377,-1972,6384,-1875,6391,-1812,6398,-1927,6405,-1952,6412,-1928,6419,-1936,6426,-1835,6433,-1931,6440,-1862,6447,-2003,6454,-1939,6461,-1868,6468,-1800,6475,-1868,6482,-1946,6489,-1907,6496,-1879,6503,-1880,6510,-1891,6517,-1851,6523,-2064,6531,-1819,6537,-1934,6544,-1877,6551,-1917,6558,-1954,6565,-1899,6572,-1905,6579,-1831,6586,-1886,6593,-1979,6600,-2128,6607,-1923,6614,-1959,6621,-1823,6628,-2109,6635,-1895,6642,-1882,6649,-1972,6656,-1907,6663,-1992,6670,-1979,6677,-1810,6684,-1839,6691,-1868,6698,-1834,6705,-2002,6712,-1931,6719,-1924,6726,-1888,6733,-1911,6740,-1882,6746,-1889,6753,-1972,6760,-1840,6767,-1784,6774,-1838,6781,-1866,6788,-1875,6795,-1806,6802,-1884,6809,-1824,6816,-1815,6823,-1955,6830,-1822,6837,-1948,6844,-2069,6851,-1962,6858,-1885,6865,-2026,6872,-1817,6879,-1864,6886,-1905,6893,-1879,6900,-1962,6907,-1960,6914,-1834,6921,-1998,6928,-1912,6935,-2000,6942,-1837,6949,-1825,6955,-1849,6963,-1890,6969,-2072,6976,-1801,6983,-1921,6990,-1852,6997,-1900,7004,-1982,7011,-1816,7018,-1859,7025,-1899,7032,-1958,7039,-1845,7046,-1910,7053,-1886,7060,-1817,7067,-1819,7074,-1793,7081,-1870,7088,-1892,7095,-1908,7102,-1885,7109,-2069,7116,-1885,7123,-1870,7130,-1820,7137,-1926,7144,-1877,7151,-1846,7158,-1912,7165,-1895,7172,-1914,7178,-1918,7185,-1895,7192,-1912,7199,-1843,7206,-1825,7213,-2032,7220,-1915,7227,-1833,7234,-2070,7241,-1829,7248,-1884,7255,-1859,7262,-2117,7269,-1807,7276,-1889,7283,-1873,7290,-1955,7297,-1900,7304,-1944,7311,-2070,7318,-1952,7325,-1845,7332,-1889,7339,-1917,7346,-1845,7353,-1902,7360,-1900,7367,-1857,7374,-1767,7381,-1915,7388,-1849,7394,-1811,7401,-1850,7408,-1831,7415,-1863,7422,-1902,7429,-1860,7436,-1841,7443,-1962,7450,-1843,7457,-1947,7464,-1868,7471,-2022,7478,-1996,7485,-1907,7492,-1893,7499,-1859,7506,-1815,7513,-1916,7520,-1803,7527,-1864,7534,-2008,7541,-1912,7548,-1972,7555,-1883,7562,-1845,7569,-1895,7576,-1939,7583,-2051,7590,-1825,7597,-1915,7604,-1875,7610,-1901,7617,-1926,7624,-1903,7631,-1903,7638,-2013,7645,-1889,7652,-1887,7659,-1966,7666,-1845,7673,-1955,7680,-1858,7687,-1778,7694,-2054,7701,-1868,7708,-1954,7715,-1838,7722,-1791,7729,-1960,7736,-1945,7743,-1901,7750,-1807,7757,-1891,7764,-2017,7771,-1886,7778,-1935,7785,-1893,7792,-2026,7799,-2070,7806,-1874,7813,-1887,7820,-2015,7826,-1908,7833,-1907,7840,-1868,7847,-1859,7854,-2026,7861,-2058,7868,-1907,7875,-1912,7882,-1861,7889,-1828,7896,-2001,7903,-1835,7910,-1848,7917,-1917,7924,-1856,7931,-1783,7938,-1889,7945,-1990,7952,-2011,7959,-1989,7966,-2170,7973,-1858,7980,-1956,7987,-1872,7994,-1830,8001,-1873,8008,-2003,8015,-1950,8022,-1955,8029,-1906,8035,-1830,8043,-1894,8049,-1886,8056,-1929,8063,-1895,8070,-1883,8077,-1888,8084,-2093,8091,-1925,8098,-1899,8105,-1816,8112,-2096,8119,-1839,8126,-1858,8133,-1875,8140,-1881,8147,-1897,8154,-1808,8161,-1865,8168,-2044,8175,-1771,8182,-1874,8189,-1877,8196,-1933,8203,-1830,8210,-1851,8217,-1965,8224,-1818,8231,-1852,8238,-1807,8245,-1906,8252,-1884,8258,-1859,8266,-1861,8272,-1965,8279,-1869,8286,-1971,8293,-1879,8300,-2094,8307,-1812,8314,-1852,8321,-1910,8328,-1898,8335,-1872,8342,-1906,8349,-1828,8356,-1884,8363,-1875,8370,-1914,8377,-1955,8384,-1894,8391,-1831,8398,-1948,8405,-1870,8412,-1875,8419,-1843,8426,-1843,8433,-1864,8440,-1884,8447,-1981,8454,-1847,8461,-1896,8468,-1866,8475,-1835,8481,-1853,8488,-1860,8495,-1843,8502,-1914,8509,-1791,8516,-1843,8523,-1941,8530,-1883,8537,-1995,8544,-1950,8551,-1817,8558,-1937,8565,-1854,8572,-1911,8579,-1860,8586,-1879,8593,-1930,8600,-2014,8607,-2051,8614,-1853,8621,-1797,8628,-1804,8635,-1974,8642,-1868,8649,-1844,8656,-1858,8663,-1927,8670,-1858,8677,-1837,8684,-1864,8690,-2002,8698,-1799,8704,-1941,8711,-2163,8718,-1864,8725,-1813,8732,-1860,8739,-1978,8746,-1871,8753,-1829,8760,-2095,8767,-1883,8774,-1798,8781,-1869,8788,-1924,8795,-1904,8802,-1907,8809,-1897,8816,-1793,8823,-1974,8830,-1912,8837,-1854,8844,-1831,8851,-1850,8858,-2013,8865,-1860,8872,-1866,8879,-1892,8886,-1967,8893,-1900,8900,-2075,8907,-2036,8913,-1923,8920,-1857,8927,-1808,8934,-1910,8941,-1934,8948,-1869,8955,-1988,8962,-1816,8969,-1899,8976,-1979,8983,-1864,8990,-1890,8997,-1936,9004,-1961,9011,-1901,9018,-2033,9025,-1828,9032,-1931,9039,-1880,9046,-1956,9053,-1830,9060,-1973,9067,-2003,9074,-1830,9081,-1784,9088,-1986,9095,-2003,9102,-1875,9109,-1863,9116,-1891,9123,-1884,9129,-1931,9136,-1956,9143,-1905,9150,-1852,9157,-1954,9164,-1866,9171,-1895,9178,-1996,9185,-1967,9192,-1911,9199,-1884,9206,-1857,9213,-1773,9220,-1939,9227,-2032,9234,-1883,9241,-1806,9248,-1912,9255,-1921,9262,-1885,9269,-1928,9276,-1993,9283,-1852,9290,-1969,9297,-1843,9304,-1894,9311,-1904,9318,-1844,9325,-1808,9332,-1913,9339,-1865,9345,-1933,9352,-1826,9359,-1794,9366,-1797e" filled="false" stroked="true" strokeweight=".371318pt" strokecolor="#006400">
                <v:path arrowok="t"/>
              </v:shape>
            </v:group>
            <v:group style="position:absolute;left:1918;top:-2289;width:7936;height:572" coordorigin="1918,-2289" coordsize="7936,572">
              <v:shape style="position:absolute;left:1918;top:-2289;width:7936;height:572" coordorigin="1918,-2289" coordsize="7936,572" path="m1918,-1717l9854,-1717,9854,-2289,1918,-2289,1918,-1717xe" filled="false" stroked="true" strokeweight=".371318pt" strokecolor="#000000">
                <v:path arrowok="t"/>
              </v:shape>
            </v:group>
            <v:group style="position:absolute;left:1720;top:-1848;width:57;height:2" coordorigin="1720,-1848" coordsize="57,2">
              <v:shape style="position:absolute;left:1720;top:-1848;width:57;height:2" coordorigin="1720,-1848" coordsize="57,0" path="m1776,-1848l1720,-1848e" filled="false" stroked="true" strokeweight=".371318pt" strokecolor="#000000">
                <v:path arrowok="t"/>
              </v:shape>
            </v:group>
            <v:group style="position:absolute;left:1720;top:-1984;width:57;height:2" coordorigin="1720,-1984" coordsize="57,2">
              <v:shape style="position:absolute;left:1720;top:-1984;width:57;height:2" coordorigin="1720,-1984" coordsize="57,0" path="m1776,-1984l1720,-1984e" filled="false" stroked="true" strokeweight=".371318pt" strokecolor="#000000">
                <v:path arrowok="t"/>
              </v:shape>
            </v:group>
            <v:group style="position:absolute;left:1720;top:-2120;width:57;height:2" coordorigin="1720,-2120" coordsize="57,2">
              <v:shape style="position:absolute;left:1720;top:-2120;width:57;height:2" coordorigin="1720,-2120" coordsize="57,0" path="m1776,-2120l1720,-2120e" filled="false" stroked="true" strokeweight=".371318pt" strokecolor="#000000">
                <v:path arrowok="t"/>
              </v:shape>
            </v:group>
            <v:group style="position:absolute;left:1720;top:-2256;width:57;height:2" coordorigin="1720,-2256" coordsize="57,2">
              <v:shape style="position:absolute;left:1720;top:-2256;width:57;height:2" coordorigin="1720,-2256" coordsize="57,0" path="m1776,-2256l1720,-2256e" filled="false" stroked="true" strokeweight=".371318pt" strokecolor="#000000">
                <v:path arrowok="t"/>
              </v:shape>
            </v:group>
            <v:group style="position:absolute;left:1776;top:-2289;width:143;height:572" coordorigin="1776,-2289" coordsize="143,572">
              <v:shape style="position:absolute;left:1776;top:-2289;width:143;height:572" coordorigin="1776,-2289" coordsize="143,572" path="m1776,-1717l1918,-1717,1918,-2289,1776,-2289,1776,-1717xe" filled="true" fillcolor="#87ceeb" stroked="false">
                <v:path arrowok="t"/>
                <v:fill type="solid"/>
              </v:shape>
            </v:group>
            <v:group style="position:absolute;left:1776;top:-2289;width:143;height:572" coordorigin="1776,-2289" coordsize="143,572">
              <v:shape style="position:absolute;left:1776;top:-2289;width:143;height:572" coordorigin="1776,-2289" coordsize="143,572" path="m1776,-1717l1918,-1717,1918,-2289,1776,-2289,1776,-1717xe" filled="false" stroked="true" strokeweight=".371318pt" strokecolor="#000000">
                <v:path arrowok="t"/>
              </v:shape>
            </v:group>
            <v:group style="position:absolute;left:1720;top:-2298;width:57;height:2" coordorigin="1720,-2298" coordsize="57,2">
              <v:shape style="position:absolute;left:1720;top:-2298;width:57;height:2" coordorigin="1720,-2298" coordsize="57,0" path="m1776,-2298l1720,-2298e" filled="false" stroked="true" strokeweight=".371318pt" strokecolor="#000000">
                <v:path arrowok="t"/>
              </v:shape>
            </v:group>
            <v:group style="position:absolute;left:2406;top:-2825;width:6961;height:489" coordorigin="2406,-2825" coordsize="6961,489">
              <v:shape style="position:absolute;left:2406;top:-2825;width:6961;height:489" coordorigin="2406,-2825" coordsize="6961,489" path="m2406,-2429l2412,-2432,2419,-2611,2426,-2570,2433,-2553,2440,-2547,2447,-2398,2454,-2427,2461,-2461,2468,-2537,2475,-2412,2482,-2452,2489,-2521,2496,-2450,2503,-2381,2510,-2430,2517,-2594,2524,-2619,2531,-2403,2538,-2376,2545,-2527,2552,-2605,2559,-2498,2566,-2443,2573,-2380,2580,-2462,2587,-2437,2594,-2615,2601,-2451,2608,-2431,2615,-2449,2621,-2504,2629,-2415,2635,-2456,2642,-2483,2649,-2479,2656,-2445,2663,-2380,2670,-2391,2677,-2468,2684,-2413,2691,-2450,2698,-2530,2705,-2515,2712,-2541,2719,-2592,2726,-2564,2733,-2361,2740,-2471,2747,-2451,2754,-2468,2761,-2514,2768,-2458,2775,-2393,2782,-2514,2789,-2435,2796,-2436,2803,-2457,2810,-2508,2817,-2376,2824,-2578,2831,-2493,2838,-2471,2844,-2495,2851,-2570,2858,-2423,2865,-2508,2872,-2543,2879,-2552,2886,-2490,2893,-2440,2900,-2376,2907,-2510,2914,-2461,2921,-2502,2928,-2427,2935,-2518,2942,-2479,2949,-2421,2956,-2575,2963,-2746,2970,-2615,2977,-2504,2984,-2472,2991,-2439,2998,-2443,3005,-2431,3012,-2555,3019,-2602,3026,-2637,3033,-2505,3040,-2502,3047,-2503,3053,-2448,3060,-2484,3067,-2571,3074,-2468,3081,-2465,3088,-2392,3095,-2475,3102,-2454,3109,-2344,3116,-2465,3123,-2617,3130,-2529,3137,-2521,3144,-2414,3151,-2457,3158,-2565,3165,-2395,3172,-2520,3179,-2613,3186,-2401,3193,-2376,3200,-2430,3207,-2430,3214,-2368,3221,-2472,3228,-2484,3235,-2464,3242,-2380,3249,-2487,3256,-2583,3263,-2551,3270,-2457,3276,-2412,3283,-2430,3290,-2499,3297,-2532,3304,-2501,3311,-2425,3318,-2442,3325,-2506,3332,-2419,3339,-2570,3346,-2395,3353,-2382,3360,-2482,3367,-2367,3374,-2437,3381,-2533,3388,-2373,3395,-2517,3402,-2426,3409,-2508,3416,-2437,3423,-2391,3430,-2455,3437,-2438,3444,-2461,3451,-2489,3458,-2551,3465,-2539,3472,-2405,3479,-2449,3486,-2407,3492,-2425,3499,-2516,3506,-2500,3513,-2439,3520,-2560,3527,-2534,3534,-2433,3541,-2485,3548,-2406,3555,-2603,3562,-2450,3569,-2470,3576,-2498,3583,-2425,3590,-2443,3597,-2449,3604,-2557,3611,-2361,3618,-2513,3625,-2376,3632,-2493,3639,-2490,3646,-2501,3653,-2425,3660,-2367,3667,-2452,3674,-2437,3681,-2436,3688,-2576,3695,-2456,3701,-2549,3708,-2482,3715,-2433,3722,-2557,3729,-2606,3736,-2470,3743,-2570,3750,-2406,3757,-2490,3764,-2453,3771,-2474,3778,-2437,3785,-2365,3792,-2518,3799,-2541,3806,-2440,3813,-2441,3820,-2368,3827,-2522,3834,-2532,3841,-2374,3848,-2502,3855,-2486,3862,-2523,3869,-2484,3876,-2588,3883,-2636,3890,-2450,3897,-2444,3904,-2387,3911,-2572,3918,-2687,3924,-2466,3931,-2413,3938,-2367,3945,-2589,3952,-2508,3959,-2502,3966,-2471,3973,-2497,3980,-2523,3987,-2512,3994,-2509,4001,-2440,4008,-2420,4015,-2408,4022,-2554,4029,-2406,4036,-2413,4043,-2506,4050,-2558,4057,-2572,4064,-2392,4071,-2367,4078,-2385,4085,-2406,4092,-2452,4099,-2389,4106,-2403,4113,-2489,4120,-2460,4127,-2554,4133,-2460,4141,-2415,4147,-2482,4154,-2516,4161,-2687,4168,-2655,4175,-2502,4182,-2399,4189,-2411,4196,-2469,4203,-2607,4210,-2448,4217,-2373,4224,-2567,4231,-2467,4238,-2431,4245,-2439,4252,-2520,4259,-2484,4266,-2495,4273,-2468,4280,-2517,4287,-2522,4294,-2473,4301,-2393,4308,-2423,4315,-2339,4322,-2448,4329,-2399,4336,-2433,4343,-2484,4350,-2381,4356,-2542,4364,-2563,4370,-2421,4377,-2464,4384,-2425,4391,-2408,4398,-2474,4405,-2400,4412,-2488,4419,-2594,4426,-2622,4433,-2395,4440,-2478,4447,-2424,4454,-2479,4461,-2406,4468,-2375,4475,-2403,4482,-2496,4489,-2397,4496,-2425,4503,-2419,4510,-2441,4517,-2389,4524,-2440,4531,-2443,4538,-2356,4545,-2477,4552,-2601,4559,-2546,4565,-2450,4573,-2548,4579,-2500,4586,-2430,4593,-2425,4600,-2360,4607,-2486,4614,-2577,4621,-2472,4628,-2465,4635,-2457,4642,-2433,4649,-2544,4656,-2448,4663,-2567,4670,-2460,4677,-2473,4684,-2434,4691,-2387,4698,-2459,4705,-2567,4712,-2471,4719,-2449,4726,-2401,4733,-2550,4740,-2573,4747,-2495,4754,-2377,4761,-2387,4768,-2498,4775,-2507,4782,-2497,4788,-2508,4796,-2608,4802,-2453,4809,-2425,4816,-2475,4823,-2436,4830,-2411,4837,-2496,4844,-2516,4851,-2551,4858,-2471,4865,-2411,4872,-2524,4879,-2487,4886,-2495,4893,-2500,4900,-2582,4907,-2596,4914,-2517,4921,-2437,4928,-2515,4935,-2524,4942,-2534,4949,-2539,4956,-2429,4963,-2414,4970,-2445,4977,-2495,4984,-2646,4991,-2441,4998,-2477,5005,-2466,5011,-2546,5018,-2424,5025,-2501,5032,-2551,5039,-2520,5046,-2457,5053,-2551,5060,-2467,5067,-2426,5074,-2462,5081,-2518,5088,-2550,5095,-2462,5102,-2552,5109,-2649,5116,-2453,5123,-2426,5130,-2419,5137,-2404,5144,-2483,5151,-2431,5158,-2457,5165,-2436,5172,-2405,5179,-2539,5186,-2596,5193,-2497,5200,-2623,5207,-2394,5214,-2470,5221,-2371,5227,-2468,5234,-2452,5241,-2620,5248,-2560,5255,-2511,5262,-2501,5269,-2458,5276,-2456,5283,-2458,5290,-2445,5297,-2566,5304,-2586,5311,-2440,5318,-2396,5325,-2559,5332,-2598,5339,-2443,5346,-2480,5353,-2577,5360,-2464,5367,-2454,5374,-2467,5381,-2391,5388,-2494,5395,-2460,5402,-2448,5409,-2476,5416,-2494,5423,-2513,5430,-2489,5437,-2523,5443,-2462,5450,-2469,5457,-2518,5464,-2461,5471,-2393,5478,-2470,5485,-2394,5492,-2434,5499,-2497,5506,-2602,5513,-2540,5520,-2399,5527,-2357,5534,-2431,5541,-2399,5548,-2432,5555,-2500,5562,-2534,5569,-2557,5576,-2404,5583,-2521,5590,-2476,5597,-2382,5604,-2491,5611,-2411,5618,-2497,5625,-2481,5632,-2398,5639,-2541,5646,-2420,5653,-2501,5659,-2443,5666,-2475,5673,-2449,5680,-2523,5687,-2436,5694,-2421,5701,-2550,5708,-2465,5715,-2421,5722,-2517,5729,-2577,5736,-2598,5743,-2567,5750,-2419,5757,-2513,5764,-2596,5771,-2395,5778,-2465,5785,-2523,5792,-2444,5799,-2599,5806,-2592,5813,-2531,5820,-2458,5827,-2587,5834,-2563,5841,-2504,5848,-2421,5855,-2462,5862,-2491,5868,-2465,5876,-2435,5882,-2437,5889,-2416,5896,-2439,5903,-2361,5910,-2529,5917,-2435,5924,-2388,5931,-2492,5938,-2604,5945,-2499,5952,-2501,5959,-2438,5966,-2503,5973,-2577,5980,-2514,5987,-2421,5994,-2472,6001,-2463,6008,-2398,6015,-2483,6022,-2430,6029,-2461,6036,-2453,6043,-2485,6050,-2406,6057,-2493,6064,-2490,6071,-2487,6078,-2477,6085,-2402,6091,-2371,6098,-2455,6105,-2478,6112,-2413,6119,-2404,6126,-2405,6133,-2401,6140,-2568,6147,-2430,6154,-2427,6161,-2425,6168,-2568,6175,-2539,6182,-2412,6189,-2482,6196,-2496,6203,-2576,6210,-2403,6217,-2520,6224,-2495,6231,-2513,6238,-2481,6245,-2448,6252,-2520,6259,-2466,6266,-2438,6273,-2461,6280,-2611,6287,-2458,6294,-2543,6300,-2420,6308,-2556,6314,-2500,6321,-2529,6328,-2542,6335,-2440,6342,-2431,6349,-2468,6356,-2422,6363,-2528,6370,-2531,6377,-2521,6384,-2463,6391,-2475,6398,-2536,6405,-2405,6412,-2625,6419,-2530,6426,-2451,6433,-2497,6440,-2508,6447,-2489,6454,-2471,6461,-2404,6468,-2564,6475,-2555,6482,-2507,6489,-2586,6496,-2566,6503,-2462,6510,-2467,6517,-2529,6523,-2471,6531,-2405,6537,-2372,6544,-2608,6551,-2569,6558,-2447,6565,-2451,6572,-2428,6579,-2462,6586,-2437,6593,-2547,6600,-2473,6607,-2449,6614,-2445,6621,-2388,6628,-2387,6635,-2502,6642,-2433,6649,-2462,6656,-2459,6663,-2464,6670,-2408,6677,-2533,6684,-2466,6691,-2475,6698,-2450,6705,-2355,6712,-2456,6719,-2458,6726,-2461,6733,-2433,6740,-2484,6746,-2475,6753,-2480,6760,-2454,6767,-2425,6774,-2459,6781,-2458,6788,-2379,6795,-2422,6802,-2494,6809,-2517,6816,-2484,6823,-2413,6830,-2504,6837,-2343,6844,-2495,6851,-2425,6858,-2539,6865,-2505,6872,-2342,6879,-2553,6886,-2537,6893,-2559,6900,-2474,6907,-2448,6914,-2447,6921,-2425,6928,-2433,6935,-2502,6942,-2424,6949,-2546,6955,-2432,6963,-2593,6969,-2537,6976,-2457,6983,-2365,6990,-2526,6997,-2465,7004,-2415,7011,-2422,7018,-2469,7025,-2572,7032,-2489,7039,-2476,7046,-2508,7053,-2434,7060,-2588,7067,-2556,7074,-2532,7081,-2496,7088,-2463,7095,-2472,7102,-2538,7109,-2490,7116,-2453,7123,-2538,7130,-2544,7137,-2398,7144,-2391,7151,-2388,7158,-2508,7165,-2467,7172,-2420,7178,-2609,7185,-2413,7192,-2394,7199,-2355,7206,-2489,7213,-2510,7220,-2521,7227,-2486,7234,-2418,7241,-2429,7248,-2509,7255,-2577,7262,-2582,7269,-2589,7276,-2544,7283,-2569,7290,-2531,7297,-2453,7304,-2481,7311,-2455,7318,-2421,7325,-2435,7332,-2393,7339,-2375,7346,-2435,7353,-2555,7360,-2375,7367,-2503,7374,-2423,7381,-2424,7388,-2450,7394,-2409,7401,-2502,7408,-2470,7415,-2490,7422,-2536,7429,-2443,7436,-2426,7443,-2492,7450,-2408,7457,-2556,7464,-2561,7471,-2513,7478,-2433,7485,-2417,7492,-2437,7499,-2377,7506,-2438,7513,-2450,7520,-2498,7527,-2508,7534,-2682,7541,-2432,7548,-2479,7555,-2473,7562,-2452,7569,-2446,7576,-2458,7583,-2360,7590,-2401,7597,-2486,7604,-2454,7610,-2374,7617,-2398,7624,-2517,7631,-2500,7638,-2468,7645,-2705,7652,-2523,7659,-2560,7666,-2555,7673,-2533,7680,-2399,7687,-2401,7694,-2527,7701,-2407,7708,-2461,7715,-2506,7722,-2421,7729,-2479,7736,-2458,7743,-2515,7750,-2500,7757,-2457,7764,-2382,7771,-2490,7778,-2420,7785,-2484,7792,-2505,7799,-2536,7806,-2503,7813,-2590,7820,-2440,7826,-2463,7833,-2514,7840,-2463,7847,-2415,7854,-2530,7861,-2382,7868,-2513,7875,-2401,7882,-2407,7889,-2409,7896,-2525,7903,-2633,7910,-2463,7917,-2473,7924,-2825,7931,-2524,7938,-2505,7945,-2544,7952,-2480,7959,-2406,7966,-2404,7973,-2439,7980,-2433,7987,-2464,7994,-2416,8001,-2455,8008,-2569,8015,-2548,8022,-2488,8029,-2456,8035,-2417,8043,-2407,8049,-2405,8056,-2550,8063,-2516,8070,-2483,8077,-2471,8084,-2502,8091,-2507,8098,-2489,8105,-2623,8112,-2540,8119,-2427,8126,-2465,8133,-2471,8140,-2426,8147,-2467,8154,-2407,8161,-2393,8168,-2426,8175,-2398,8182,-2423,8189,-2442,8196,-2497,8203,-2465,8210,-2418,8217,-2441,8224,-2455,8231,-2589,8238,-2501,8245,-2546,8252,-2431,8258,-2429,8266,-2555,8272,-2413,8279,-2491,8286,-2472,8293,-2443,8300,-2491,8307,-2427,8314,-2538,8321,-2550,8328,-2534,8335,-2553,8342,-2579,8349,-2469,8356,-2394,8363,-2576,8370,-2376,8377,-2473,8384,-2381,8391,-2400,8398,-2470,8405,-2534,8412,-2551,8419,-2449,8426,-2362,8433,-2432,8440,-2471,8447,-2358,8454,-2531,8461,-2506,8468,-2527,8475,-2410,8481,-2695,8488,-2731,8495,-2404,8502,-2461,8509,-2511,8516,-2487,8523,-2424,8530,-2499,8537,-2337,8544,-2463,8551,-2487,8558,-2397,8565,-2396,8572,-2488,8579,-2447,8586,-2388,8593,-2489,8600,-2499,8607,-2384,8614,-2423,8621,-2437,8628,-2460,8635,-2391,8642,-2486,8649,-2554,8656,-2480,8663,-2397,8670,-2498,8677,-2443,8684,-2476,8690,-2462,8698,-2526,8704,-2564,8711,-2556,8718,-2540,8725,-2587,8732,-2580,8739,-2530,8746,-2514,8753,-2417,8760,-2499,8767,-2551,8774,-2538,8781,-2557,8788,-2512,8795,-2527,8802,-2473,8809,-2534,8816,-2477,8823,-2498,8830,-2477,8837,-2526,8844,-2505,8851,-2476,8858,-2511,8865,-2468,8872,-2380,8879,-2414,8886,-2523,8893,-2488,8900,-2441,8907,-2503,8913,-2558,8920,-2469,8927,-2445,8934,-2599,8941,-2367,8948,-2442,8955,-2449,8962,-2437,8969,-2425,8976,-2495,8983,-2500,8990,-2477,8997,-2430,9004,-2432,9011,-2490,9018,-2580,9025,-2579,9032,-2406,9039,-2408,9046,-2400,9053,-2452,9060,-2459,9067,-2464,9074,-2478,9081,-2576,9088,-2476,9095,-2427,9102,-2459,9109,-2354,9116,-2458,9123,-2399,9129,-2454,9136,-2695,9143,-2555,9150,-2474,9157,-2695,9164,-2546,9171,-2487,9178,-2522,9185,-2403,9192,-2511,9199,-2424,9206,-2451,9213,-2395,9220,-2427,9227,-2496,9234,-2474,9241,-2422,9248,-2462,9255,-2468,9262,-2432,9269,-2336,9276,-2558,9283,-2424,9290,-2518,9297,-2496,9304,-2491,9311,-2438,9318,-2436,9325,-2403,9332,-2406,9339,-2414,9345,-2494,9352,-2483,9359,-2482,9366,-2480e" filled="false" stroked="true" strokeweight=".371318pt" strokecolor="#0080ff">
                <v:path arrowok="t"/>
              </v:shape>
            </v:group>
            <v:group style="position:absolute;left:2406;top:-2788;width:6961;height:452" coordorigin="2406,-2788" coordsize="6961,452">
              <v:shape style="position:absolute;left:2406;top:-2788;width:6961;height:452" coordorigin="2406,-2788" coordsize="6961,452" path="m2406,-2542l2412,-2548,2419,-2462,2426,-2536,2433,-2474,2440,-2518,2447,-2439,2454,-2369,2461,-2385,2468,-2377,2475,-2554,2482,-2502,2489,-2471,2496,-2538,2503,-2431,2510,-2472,2517,-2437,2524,-2577,2531,-2602,2538,-2558,2545,-2520,2552,-2543,2559,-2467,2566,-2516,2573,-2375,2580,-2479,2587,-2600,2594,-2482,2601,-2669,2608,-2464,2615,-2451,2621,-2533,2629,-2535,2635,-2523,2642,-2416,2649,-2391,2656,-2491,2663,-2412,2670,-2494,2677,-2595,2684,-2424,2691,-2430,2698,-2403,2705,-2489,2712,-2475,2719,-2468,2726,-2462,2733,-2498,2740,-2589,2747,-2466,2754,-2639,2761,-2595,2768,-2537,2775,-2481,2782,-2394,2789,-2478,2796,-2430,2803,-2619,2810,-2567,2817,-2565,2824,-2545,2831,-2402,2838,-2436,2844,-2422,2851,-2458,2858,-2470,2865,-2468,2872,-2357,2879,-2486,2886,-2464,2893,-2508,2900,-2451,2907,-2478,2914,-2444,2921,-2363,2928,-2555,2935,-2662,2942,-2644,2949,-2547,2956,-2403,2963,-2491,2970,-2441,2977,-2538,2984,-2501,2991,-2396,2998,-2413,3005,-2453,3012,-2405,3019,-2380,3026,-2458,3033,-2419,3040,-2502,3047,-2422,3053,-2631,3060,-2637,3067,-2428,3074,-2462,3081,-2448,3088,-2506,3095,-2397,3102,-2471,3109,-2433,3116,-2491,3123,-2436,3130,-2594,3137,-2527,3144,-2435,3151,-2557,3158,-2366,3165,-2423,3172,-2406,3179,-2369,3186,-2452,3193,-2522,3200,-2512,3207,-2467,3214,-2646,3221,-2427,3228,-2390,3235,-2432,3242,-2452,3249,-2413,3256,-2410,3263,-2442,3270,-2349,3276,-2416,3283,-2452,3290,-2450,3297,-2482,3304,-2429,3311,-2452,3318,-2441,3325,-2426,3332,-2379,3339,-2439,3346,-2565,3353,-2402,3360,-2426,3367,-2474,3374,-2541,3381,-2518,3388,-2493,3395,-2500,3402,-2535,3409,-2465,3416,-2505,3423,-2412,3430,-2494,3437,-2465,3444,-2413,3451,-2401,3458,-2439,3465,-2389,3472,-2453,3479,-2401,3486,-2523,3492,-2402,3499,-2559,3506,-2410,3513,-2439,3520,-2343,3527,-2456,3534,-2589,3541,-2459,3548,-2426,3555,-2376,3562,-2398,3569,-2475,3576,-2476,3583,-2480,3590,-2562,3597,-2618,3604,-2474,3611,-2452,3618,-2443,3625,-2428,3632,-2497,3639,-2553,3646,-2438,3653,-2456,3660,-2433,3667,-2467,3674,-2476,3681,-2483,3688,-2447,3695,-2551,3701,-2560,3708,-2546,3715,-2519,3722,-2528,3729,-2558,3736,-2579,3743,-2575,3750,-2602,3757,-2502,3764,-2493,3771,-2463,3778,-2503,3785,-2434,3792,-2442,3799,-2467,3806,-2610,3813,-2430,3820,-2340,3827,-2496,3834,-2615,3841,-2529,3848,-2548,3855,-2606,3862,-2569,3869,-2464,3876,-2459,3883,-2458,3890,-2473,3897,-2502,3904,-2502,3911,-2490,3918,-2438,3924,-2472,3931,-2518,3938,-2515,3945,-2488,3952,-2443,3959,-2554,3966,-2506,3973,-2421,3980,-2526,3987,-2529,3994,-2632,4001,-2526,4008,-2418,4015,-2460,4022,-2430,4029,-2501,4036,-2562,4043,-2430,4050,-2485,4057,-2380,4064,-2507,4071,-2412,4078,-2429,4085,-2383,4092,-2415,4099,-2497,4106,-2377,4113,-2420,4120,-2506,4127,-2628,4133,-2643,4141,-2536,4147,-2565,4154,-2377,4161,-2363,4168,-2386,4175,-2492,4182,-2443,4189,-2371,4196,-2372,4203,-2442,4210,-2471,4217,-2442,4224,-2482,4231,-2435,4238,-2489,4245,-2401,4252,-2452,4259,-2402,4266,-2405,4273,-2468,4280,-2479,4287,-2486,4294,-2515,4301,-2468,4308,-2448,4315,-2699,4322,-2368,4329,-2379,4336,-2395,4343,-2412,4350,-2487,4356,-2337,4364,-2455,4370,-2463,4377,-2478,4384,-2388,4391,-2361,4398,-2428,4405,-2512,4412,-2459,4419,-2394,4426,-2424,4433,-2522,4440,-2436,4447,-2471,4454,-2453,4461,-2441,4468,-2419,4475,-2547,4482,-2425,4489,-2475,4496,-2422,4503,-2421,4510,-2497,4517,-2530,4524,-2559,4531,-2422,4538,-2585,4545,-2693,4552,-2788,4559,-2616,4565,-2377,4573,-2381,4579,-2521,4586,-2394,4593,-2482,4600,-2478,4607,-2426,4614,-2448,4621,-2529,4628,-2518,4635,-2495,4642,-2496,4649,-2509,4656,-2431,4663,-2397,4670,-2372,4677,-2435,4684,-2453,4691,-2360,4698,-2421,4705,-2544,4712,-2504,4719,-2536,4726,-2556,4733,-2562,4740,-2426,4747,-2501,4754,-2549,4761,-2454,4768,-2432,4775,-2398,4782,-2434,4788,-2559,4796,-2534,4802,-2463,4809,-2424,4816,-2530,4823,-2577,4830,-2521,4837,-2417,4844,-2403,4851,-2345,4858,-2457,4865,-2505,4872,-2476,4879,-2455,4886,-2527,4893,-2573,4900,-2605,4907,-2437,4914,-2551,4921,-2460,4928,-2472,4935,-2440,4942,-2416,4949,-2492,4956,-2421,4963,-2449,4970,-2635,4977,-2577,4984,-2447,4991,-2387,4998,-2477,5005,-2528,5011,-2490,5018,-2425,5025,-2509,5032,-2453,5039,-2512,5046,-2505,5053,-2475,5060,-2455,5067,-2449,5074,-2484,5081,-2502,5088,-2481,5095,-2517,5102,-2456,5109,-2409,5116,-2558,5123,-2480,5130,-2379,5137,-2382,5144,-2460,5151,-2559,5158,-2508,5165,-2440,5172,-2404,5179,-2381,5186,-2407,5193,-2445,5200,-2509,5207,-2392,5214,-2451,5221,-2492,5227,-2487,5234,-2459,5241,-2473,5248,-2404,5255,-2402,5262,-2429,5269,-2493,5276,-2560,5283,-2560,5290,-2447,5297,-2493,5304,-2374,5311,-2564,5318,-2372,5325,-2443,5332,-2489,5339,-2466,5346,-2464,5353,-2440,5360,-2411,5367,-2564,5374,-2481,5381,-2531,5388,-2484,5395,-2482,5402,-2436,5409,-2542,5416,-2445,5423,-2540,5430,-2573,5437,-2403,5443,-2536,5450,-2441,5457,-2381,5464,-2490,5471,-2471,5478,-2445,5485,-2417,5492,-2418,5499,-2432,5506,-2574,5513,-2546,5520,-2552,5527,-2629,5534,-2518,5541,-2421,5548,-2402,5555,-2569,5562,-2525,5569,-2454,5576,-2450,5583,-2453,5590,-2462,5597,-2474,5604,-2386,5611,-2452,5618,-2450,5625,-2460,5632,-2461,5639,-2483,5646,-2404,5653,-2361,5659,-2446,5666,-2392,5673,-2459,5680,-2514,5687,-2609,5694,-2500,5701,-2559,5708,-2535,5715,-2375,5722,-2449,5729,-2343,5736,-2563,5743,-2448,5750,-2433,5757,-2453,5764,-2466,5771,-2441,5778,-2465,5785,-2439,5792,-2523,5799,-2479,5806,-2385,5813,-2483,5820,-2420,5827,-2569,5834,-2375,5841,-2544,5848,-2548,5855,-2491,5862,-2429,5868,-2379,5876,-2403,5882,-2423,5889,-2399,5896,-2449,5903,-2450,5910,-2519,5917,-2428,5924,-2471,5931,-2431,5938,-2442,5945,-2432,5952,-2548,5959,-2524,5966,-2597,5973,-2608,5980,-2655,5987,-2480,5994,-2457,6001,-2542,6008,-2432,6015,-2495,6022,-2571,6029,-2532,6036,-2557,6043,-2509,6050,-2543,6057,-2575,6064,-2465,6071,-2501,6078,-2540,6085,-2560,6091,-2417,6098,-2365,6105,-2409,6112,-2397,6119,-2384,6126,-2407,6133,-2391,6140,-2430,6147,-2399,6154,-2536,6161,-2500,6168,-2594,6175,-2447,6182,-2481,6189,-2501,6196,-2456,6203,-2447,6210,-2418,6217,-2439,6224,-2584,6231,-2515,6238,-2406,6245,-2451,6252,-2500,6259,-2602,6266,-2504,6273,-2390,6280,-2390,6287,-2424,6294,-2462,6300,-2525,6308,-2457,6314,-2480,6321,-2431,6328,-2461,6335,-2539,6342,-2564,6349,-2522,6356,-2451,6363,-2653,6370,-2484,6377,-2400,6384,-2424,6391,-2374,6398,-2415,6405,-2626,6412,-2425,6419,-2456,6426,-2449,6433,-2585,6440,-2451,6447,-2524,6454,-2491,6461,-2436,6468,-2446,6475,-2467,6482,-2475,6489,-2572,6496,-2493,6503,-2637,6510,-2464,6517,-2565,6523,-2612,6531,-2631,6537,-2555,6544,-2432,6551,-2437,6558,-2431,6565,-2563,6572,-2619,6579,-2445,6586,-2384,6593,-2481,6600,-2426,6607,-2398,6614,-2446,6621,-2549,6628,-2604,6635,-2603,6642,-2464,6649,-2467,6656,-2557,6663,-2463,6670,-2466,6677,-2461,6684,-2553,6691,-2356,6698,-2432,6705,-2425,6712,-2508,6719,-2457,6726,-2458,6733,-2431,6740,-2535,6746,-2546,6753,-2467,6760,-2418,6767,-2425,6774,-2613,6781,-2532,6788,-2510,6795,-2514,6802,-2535,6809,-2455,6816,-2585,6823,-2440,6830,-2471,6837,-2565,6844,-2575,6851,-2603,6858,-2505,6865,-2609,6872,-2588,6879,-2569,6886,-2598,6893,-2423,6900,-2450,6907,-2515,6914,-2470,6921,-2451,6928,-2576,6935,-2593,6942,-2518,6949,-2400,6955,-2468,6963,-2575,6969,-2390,6976,-2432,6983,-2418,6990,-2455,6997,-2551,7004,-2635,7011,-2581,7018,-2505,7025,-2424,7032,-2545,7039,-2451,7046,-2606,7053,-2437,7060,-2435,7067,-2381,7074,-2489,7081,-2491,7088,-2450,7095,-2386,7102,-2548,7109,-2483,7116,-2493,7123,-2570,7130,-2439,7137,-2597,7144,-2578,7151,-2436,7158,-2483,7165,-2561,7172,-2424,7178,-2421,7185,-2546,7192,-2535,7199,-2593,7206,-2499,7213,-2519,7220,-2483,7227,-2565,7234,-2673,7241,-2457,7248,-2541,7255,-2533,7262,-2516,7269,-2463,7276,-2434,7283,-2523,7290,-2440,7297,-2458,7304,-2606,7311,-2559,7318,-2545,7325,-2572,7332,-2565,7339,-2562,7346,-2449,7353,-2490,7360,-2433,7367,-2378,7374,-2445,7381,-2491,7388,-2543,7394,-2560,7401,-2479,7408,-2447,7415,-2395,7422,-2488,7429,-2509,7436,-2462,7443,-2437,7450,-2428,7457,-2353,7464,-2561,7471,-2481,7478,-2454,7485,-2507,7492,-2469,7499,-2437,7506,-2475,7513,-2473,7520,-2513,7527,-2528,7534,-2553,7541,-2668,7548,-2576,7555,-2565,7562,-2468,7569,-2509,7576,-2471,7583,-2463,7590,-2431,7597,-2459,7604,-2459,7610,-2449,7617,-2439,7624,-2439,7631,-2422,7638,-2473,7645,-2454,7652,-2446,7659,-2495,7666,-2383,7673,-2427,7680,-2394,7687,-2465,7694,-2434,7701,-2413,7708,-2361,7715,-2634,7722,-2510,7729,-2529,7736,-2541,7743,-2469,7750,-2524,7757,-2741,7764,-2590,7771,-2431,7778,-2344,7785,-2486,7792,-2503,7799,-2451,7806,-2434,7813,-2418,7820,-2361,7826,-2437,7833,-2418,7840,-2460,7847,-2436,7854,-2515,7861,-2482,7868,-2485,7875,-2481,7882,-2433,7889,-2362,7896,-2362,7903,-2441,7910,-2660,7917,-2576,7924,-2524,7931,-2507,7938,-2494,7945,-2453,7952,-2566,7959,-2560,7966,-2537,7973,-2381,7980,-2507,7987,-2462,7994,-2431,8001,-2392,8008,-2446,8015,-2454,8022,-2466,8029,-2354,8035,-2418,8043,-2461,8049,-2432,8056,-2458,8063,-2429,8070,-2454,8077,-2418,8084,-2436,8091,-2412,8098,-2448,8105,-2420,8112,-2384,8119,-2401,8126,-2365,8133,-2480,8140,-2528,8147,-2559,8154,-2451,8161,-2476,8168,-2487,8175,-2496,8182,-2455,8189,-2422,8196,-2456,8203,-2516,8210,-2402,8217,-2412,8224,-2479,8231,-2446,8238,-2539,8245,-2499,8252,-2442,8258,-2416,8266,-2447,8272,-2356,8279,-2447,8286,-2722,8293,-2561,8300,-2422,8307,-2432,8314,-2482,8321,-2514,8328,-2642,8335,-2603,8342,-2348,8349,-2396,8356,-2506,8363,-2468,8370,-2491,8377,-2400,8384,-2396,8391,-2494,8398,-2467,8405,-2392,8412,-2422,8419,-2539,8426,-2452,8433,-2511,8440,-2548,8447,-2563,8454,-2502,8461,-2462,8468,-2482,8475,-2383,8481,-2370,8488,-2369,8495,-2459,8502,-2498,8509,-2619,8516,-2461,8523,-2459,8530,-2457,8537,-2447,8544,-2445,8551,-2429,8558,-2343,8565,-2376,8572,-2442,8579,-2388,8586,-2453,8593,-2467,8600,-2522,8607,-2464,8614,-2496,8621,-2459,8628,-2504,8635,-2429,8642,-2455,8649,-2491,8656,-2526,8663,-2602,8670,-2616,8677,-2524,8684,-2473,8690,-2635,8698,-2513,8704,-2423,8711,-2466,8718,-2446,8725,-2454,8732,-2464,8739,-2425,8746,-2412,8753,-2414,8760,-2454,8767,-2482,8774,-2367,8781,-2443,8788,-2485,8795,-2504,8802,-2456,8809,-2430,8816,-2543,8823,-2477,8830,-2474,8837,-2382,8844,-2417,8851,-2365,8858,-2390,8865,-2440,8872,-2413,8879,-2419,8886,-2370,8893,-2428,8900,-2378,8907,-2419,8913,-2468,8920,-2453,8927,-2460,8934,-2477,8941,-2568,8948,-2449,8955,-2430,8962,-2557,8969,-2509,8976,-2490,8983,-2469,8990,-2528,8997,-2598,9004,-2506,9011,-2493,9018,-2384,9025,-2568,9032,-2495,9039,-2492,9046,-2457,9053,-2549,9060,-2499,9067,-2494,9074,-2575,9081,-2610,9088,-2683,9095,-2522,9102,-2412,9109,-2455,9116,-2426,9123,-2395,9129,-2390,9136,-2393,9143,-2510,9150,-2435,9157,-2369,9164,-2450,9171,-2474,9178,-2564,9185,-2414,9192,-2388,9199,-2606,9206,-2493,9213,-2591,9220,-2447,9227,-2490,9234,-2422,9241,-2403,9248,-2424,9255,-2383,9262,-2433,9269,-2474,9276,-2485,9283,-2582,9290,-2509,9297,-2570,9304,-2548,9311,-2538,9318,-2483,9325,-2447,9332,-2525,9339,-2586,9345,-2361,9352,-2441,9359,-2509,9366,-2512e" filled="false" stroked="true" strokeweight=".371318pt" strokecolor="#ff00ff">
                <v:path arrowok="t"/>
              </v:shape>
            </v:group>
            <v:group style="position:absolute;left:2406;top:-2759;width:6961;height:435" coordorigin="2406,-2759" coordsize="6961,435">
              <v:shape style="position:absolute;left:2406;top:-2759;width:6961;height:435" coordorigin="2406,-2759" coordsize="6961,435" path="m2406,-2465l2412,-2462,2419,-2473,2426,-2459,2433,-2410,2440,-2416,2447,-2460,2454,-2435,2461,-2557,2468,-2489,2475,-2459,2482,-2544,2489,-2537,2496,-2586,2503,-2410,2510,-2377,2517,-2428,2524,-2492,2531,-2506,2538,-2528,2545,-2455,2552,-2495,2559,-2523,2566,-2452,2573,-2463,2580,-2439,2587,-2420,2594,-2383,2601,-2456,2608,-2503,2615,-2503,2621,-2484,2629,-2475,2635,-2530,2642,-2515,2649,-2495,2656,-2657,2663,-2389,2670,-2442,2677,-2506,2684,-2422,2691,-2453,2698,-2463,2705,-2589,2712,-2561,2719,-2543,2726,-2421,2733,-2406,2740,-2493,2747,-2504,2754,-2578,2761,-2422,2768,-2511,2775,-2555,2782,-2403,2789,-2382,2796,-2394,2803,-2494,2810,-2405,2817,-2449,2824,-2711,2831,-2583,2838,-2388,2844,-2387,2851,-2476,2858,-2361,2865,-2414,2872,-2441,2879,-2475,2886,-2443,2893,-2499,2900,-2447,2907,-2459,2914,-2538,2921,-2468,2928,-2563,2935,-2464,2942,-2537,2949,-2456,2956,-2462,2963,-2473,2970,-2501,2977,-2460,2984,-2578,2991,-2539,2998,-2380,3005,-2400,3012,-2405,3019,-2494,3026,-2423,3033,-2573,3040,-2521,3047,-2438,3053,-2430,3060,-2424,3067,-2398,3074,-2475,3081,-2444,3088,-2497,3095,-2519,3102,-2520,3109,-2437,3116,-2470,3123,-2457,3130,-2517,3137,-2377,3144,-2529,3151,-2441,3158,-2492,3165,-2467,3172,-2474,3179,-2521,3186,-2474,3193,-2508,3200,-2398,3207,-2403,3214,-2466,3221,-2386,3228,-2402,3235,-2444,3242,-2457,3249,-2459,3256,-2490,3263,-2482,3270,-2447,3276,-2481,3283,-2533,3290,-2567,3297,-2538,3304,-2422,3311,-2412,3318,-2458,3325,-2440,3332,-2465,3339,-2375,3346,-2431,3353,-2467,3360,-2538,3367,-2394,3374,-2498,3381,-2514,3388,-2473,3395,-2492,3402,-2502,3409,-2422,3416,-2499,3423,-2454,3430,-2451,3437,-2516,3444,-2445,3451,-2448,3458,-2432,3465,-2428,3472,-2497,3479,-2515,3486,-2424,3492,-2486,3499,-2507,3506,-2566,3513,-2367,3520,-2426,3527,-2427,3534,-2427,3541,-2418,3548,-2451,3555,-2405,3562,-2568,3569,-2408,3576,-2496,3583,-2406,3590,-2471,3597,-2461,3604,-2502,3611,-2393,3618,-2515,3625,-2559,3632,-2528,3639,-2394,3646,-2451,3653,-2473,3660,-2521,3667,-2438,3674,-2457,3681,-2567,3688,-2580,3695,-2422,3701,-2455,3708,-2461,3715,-2457,3722,-2423,3729,-2413,3736,-2545,3743,-2518,3750,-2646,3757,-2605,3764,-2455,3771,-2443,3778,-2426,3785,-2444,3792,-2476,3799,-2536,3806,-2526,3813,-2591,3820,-2493,3827,-2460,3834,-2444,3841,-2498,3848,-2579,3855,-2534,3862,-2478,3869,-2435,3876,-2443,3883,-2367,3890,-2543,3897,-2456,3904,-2504,3911,-2518,3918,-2485,3924,-2364,3931,-2519,3938,-2631,3945,-2399,3952,-2374,3959,-2407,3966,-2424,3973,-2440,3980,-2525,3987,-2612,3994,-2532,4001,-2521,4008,-2551,4015,-2390,4022,-2465,4029,-2465,4036,-2496,4043,-2464,4050,-2462,4057,-2425,4064,-2528,4071,-2460,4078,-2544,4085,-2518,4092,-2497,4099,-2546,4106,-2506,4113,-2395,4120,-2442,4127,-2351,4133,-2392,4141,-2513,4147,-2522,4154,-2537,4161,-2415,4168,-2628,4175,-2448,4182,-2432,4189,-2457,4196,-2508,4203,-2394,4210,-2452,4217,-2388,4224,-2426,4231,-2496,4238,-2512,4245,-2468,4252,-2470,4259,-2382,4266,-2482,4273,-2453,4280,-2534,4287,-2480,4294,-2494,4301,-2552,4308,-2478,4315,-2473,4322,-2561,4329,-2543,4336,-2452,4343,-2537,4350,-2475,4356,-2453,4364,-2383,4370,-2426,4377,-2477,4384,-2382,4391,-2567,4398,-2408,4405,-2463,4412,-2459,4419,-2486,4426,-2576,4433,-2524,4440,-2450,4447,-2405,4454,-2636,4461,-2494,4468,-2574,4475,-2462,4482,-2448,4489,-2438,4496,-2447,4503,-2472,4510,-2473,4517,-2391,4524,-2428,4531,-2432,4538,-2391,4545,-2558,4552,-2399,4559,-2468,4565,-2630,4573,-2602,4579,-2454,4586,-2389,4593,-2496,4600,-2390,4607,-2412,4614,-2538,4621,-2433,4628,-2436,4635,-2450,4642,-2381,4649,-2468,4656,-2424,4663,-2465,4670,-2526,4677,-2432,4684,-2529,4691,-2470,4698,-2478,4705,-2487,4712,-2451,4719,-2508,4726,-2441,4733,-2532,4740,-2470,4747,-2571,4754,-2519,4761,-2475,4768,-2489,4775,-2524,4782,-2436,4788,-2486,4796,-2466,4802,-2489,4809,-2483,4816,-2386,4823,-2442,4830,-2526,4837,-2568,4844,-2545,4851,-2451,4858,-2506,4865,-2534,4872,-2700,4879,-2536,4886,-2455,4893,-2531,4900,-2509,4907,-2474,4914,-2536,4921,-2448,4928,-2463,4935,-2491,4942,-2373,4949,-2559,4956,-2561,4963,-2504,4970,-2483,4977,-2456,4984,-2469,4991,-2476,4998,-2467,5005,-2426,5011,-2513,5018,-2427,5025,-2595,5032,-2539,5039,-2574,5046,-2626,5053,-2680,5060,-2481,5067,-2377,5074,-2487,5081,-2414,5088,-2546,5095,-2473,5102,-2429,5109,-2403,5116,-2372,5123,-2445,5130,-2420,5137,-2511,5144,-2399,5151,-2468,5158,-2413,5165,-2514,5172,-2391,5179,-2500,5186,-2459,5193,-2460,5200,-2556,5207,-2478,5214,-2562,5221,-2453,5227,-2662,5234,-2561,5241,-2567,5248,-2579,5255,-2498,5262,-2497,5269,-2663,5276,-2671,5283,-2526,5290,-2551,5297,-2512,5304,-2461,5311,-2439,5318,-2502,5325,-2494,5332,-2489,5339,-2422,5346,-2512,5353,-2480,5360,-2525,5367,-2396,5374,-2418,5381,-2387,5388,-2421,5395,-2461,5402,-2438,5409,-2568,5416,-2386,5423,-2441,5430,-2438,5437,-2545,5443,-2573,5450,-2545,5457,-2490,5464,-2490,5471,-2555,5478,-2400,5485,-2533,5492,-2543,5499,-2408,5506,-2465,5513,-2410,5520,-2461,5527,-2579,5534,-2489,5541,-2348,5548,-2507,5555,-2553,5562,-2450,5569,-2526,5576,-2421,5583,-2486,5590,-2421,5597,-2464,5604,-2447,5611,-2447,5618,-2617,5625,-2579,5632,-2484,5639,-2457,5646,-2716,5653,-2718,5659,-2504,5666,-2526,5673,-2582,5680,-2542,5687,-2390,5694,-2401,5701,-2399,5708,-2480,5715,-2473,5722,-2487,5729,-2382,5736,-2549,5743,-2449,5750,-2503,5757,-2484,5764,-2370,5771,-2447,5778,-2495,5785,-2482,5792,-2602,5799,-2371,5806,-2458,5813,-2526,5820,-2506,5827,-2491,5834,-2672,5841,-2675,5848,-2668,5855,-2493,5862,-2429,5868,-2416,5876,-2370,5882,-2422,5889,-2531,5896,-2500,5903,-2498,5910,-2454,5917,-2514,5924,-2474,5931,-2509,5938,-2538,5945,-2525,5952,-2604,5959,-2440,5966,-2419,5973,-2476,5980,-2541,5987,-2501,5994,-2442,6001,-2459,6008,-2442,6015,-2391,6022,-2440,6029,-2424,6036,-2416,6043,-2601,6050,-2636,6057,-2568,6064,-2582,6071,-2496,6078,-2502,6085,-2478,6091,-2618,6098,-2585,6105,-2521,6112,-2477,6119,-2588,6126,-2465,6133,-2483,6140,-2400,6147,-2524,6154,-2458,6161,-2457,6168,-2419,6175,-2522,6182,-2432,6189,-2430,6196,-2442,6203,-2419,6210,-2454,6217,-2570,6224,-2482,6231,-2550,6238,-2605,6245,-2682,6252,-2519,6259,-2523,6266,-2396,6273,-2434,6280,-2463,6287,-2457,6294,-2488,6300,-2458,6308,-2455,6314,-2517,6321,-2424,6328,-2496,6335,-2489,6342,-2415,6349,-2491,6356,-2565,6363,-2396,6370,-2471,6377,-2524,6384,-2504,6391,-2465,6398,-2600,6405,-2510,6412,-2725,6419,-2589,6426,-2589,6433,-2641,6440,-2429,6447,-2509,6454,-2492,6461,-2483,6468,-2483,6475,-2572,6482,-2422,6489,-2404,6496,-2492,6503,-2531,6510,-2449,6517,-2463,6523,-2460,6531,-2517,6537,-2435,6544,-2527,6551,-2389,6558,-2434,6565,-2436,6572,-2585,6579,-2499,6586,-2388,6593,-2521,6600,-2547,6607,-2383,6614,-2507,6621,-2390,6628,-2441,6635,-2377,6642,-2426,6649,-2457,6656,-2479,6663,-2447,6670,-2483,6677,-2423,6684,-2404,6691,-2434,6698,-2417,6705,-2471,6712,-2495,6719,-2438,6726,-2553,6733,-2519,6740,-2463,6746,-2518,6753,-2456,6760,-2537,6767,-2422,6774,-2457,6781,-2440,6788,-2455,6795,-2477,6802,-2509,6809,-2547,6816,-2735,6823,-2510,6830,-2435,6837,-2485,6844,-2417,6851,-2442,6858,-2390,6865,-2347,6872,-2560,6879,-2658,6886,-2626,6893,-2552,6900,-2590,6907,-2575,6914,-2520,6921,-2406,6928,-2420,6935,-2390,6942,-2439,6949,-2494,6955,-2439,6963,-2407,6969,-2469,6976,-2438,6983,-2432,6990,-2400,6997,-2525,7004,-2537,7011,-2470,7018,-2589,7025,-2576,7032,-2473,7039,-2409,7046,-2440,7053,-2413,7060,-2452,7067,-2452,7074,-2497,7081,-2483,7088,-2496,7095,-2503,7102,-2430,7109,-2482,7116,-2381,7123,-2466,7130,-2496,7137,-2448,7144,-2399,7151,-2439,7158,-2484,7165,-2439,7172,-2544,7178,-2416,7185,-2505,7192,-2409,7199,-2399,7206,-2474,7213,-2491,7220,-2578,7227,-2586,7234,-2393,7241,-2514,7248,-2452,7255,-2510,7262,-2428,7269,-2480,7276,-2395,7283,-2420,7290,-2435,7297,-2426,7304,-2430,7311,-2487,7318,-2494,7325,-2571,7332,-2560,7339,-2478,7346,-2392,7353,-2395,7360,-2465,7367,-2534,7374,-2594,7381,-2484,7388,-2627,7394,-2461,7401,-2399,7408,-2450,7415,-2369,7422,-2485,7429,-2408,7436,-2492,7443,-2413,7450,-2441,7457,-2476,7464,-2401,7471,-2523,7478,-2428,7485,-2466,7492,-2431,7499,-2411,7506,-2542,7513,-2389,7520,-2523,7527,-2429,7534,-2466,7541,-2494,7548,-2411,7555,-2439,7562,-2451,7569,-2449,7576,-2471,7583,-2393,7590,-2397,7597,-2468,7604,-2564,7610,-2432,7617,-2430,7624,-2415,7631,-2429,7638,-2421,7645,-2473,7652,-2507,7659,-2583,7666,-2448,7673,-2471,7680,-2474,7687,-2474,7694,-2508,7701,-2375,7708,-2446,7715,-2500,7722,-2495,7729,-2553,7736,-2453,7743,-2426,7750,-2450,7757,-2487,7764,-2496,7771,-2405,7778,-2431,7785,-2520,7792,-2400,7799,-2637,7806,-2662,7813,-2490,7820,-2467,7826,-2324,7833,-2441,7840,-2478,7847,-2466,7854,-2405,7861,-2419,7868,-2499,7875,-2430,7882,-2456,7889,-2453,7896,-2504,7903,-2454,7910,-2387,7917,-2533,7924,-2497,7931,-2511,7938,-2435,7945,-2493,7952,-2459,7959,-2527,7966,-2542,7973,-2391,7980,-2396,7987,-2376,7994,-2604,8001,-2604,8008,-2415,8015,-2427,8022,-2448,8029,-2502,8035,-2428,8043,-2478,8049,-2685,8056,-2637,8063,-2386,8070,-2399,8077,-2478,8084,-2410,8091,-2432,8098,-2528,8105,-2482,8112,-2540,8119,-2443,8126,-2692,8133,-2644,8140,-2544,8147,-2578,8154,-2504,8161,-2414,8168,-2480,8175,-2398,8182,-2462,8189,-2395,8196,-2577,8203,-2617,8210,-2490,8217,-2397,8224,-2525,8231,-2436,8238,-2379,8245,-2407,8252,-2404,8258,-2527,8266,-2508,8272,-2424,8279,-2487,8286,-2494,8293,-2668,8300,-2557,8307,-2476,8314,-2403,8321,-2421,8328,-2444,8335,-2480,8342,-2433,8349,-2433,8356,-2486,8363,-2464,8370,-2431,8377,-2399,8384,-2459,8391,-2457,8398,-2432,8405,-2484,8412,-2500,8419,-2434,8426,-2424,8433,-2450,8440,-2448,8447,-2458,8454,-2403,8461,-2475,8468,-2486,8475,-2543,8481,-2428,8488,-2459,8495,-2444,8502,-2458,8509,-2539,8516,-2451,8523,-2480,8530,-2520,8537,-2480,8544,-2472,8551,-2450,8558,-2480,8565,-2567,8572,-2510,8579,-2475,8586,-2492,8593,-2369,8600,-2599,8607,-2416,8614,-2543,8621,-2434,8628,-2374,8635,-2448,8642,-2647,8649,-2545,8656,-2445,8663,-2397,8670,-2394,8677,-2394,8684,-2414,8690,-2422,8698,-2492,8704,-2468,8711,-2427,8718,-2413,8725,-2387,8732,-2462,8739,-2450,8746,-2475,8753,-2623,8760,-2432,8767,-2481,8774,-2534,8781,-2454,8788,-2521,8795,-2427,8802,-2411,8809,-2504,8816,-2587,8823,-2502,8830,-2517,8837,-2423,8844,-2559,8851,-2390,8858,-2393,8865,-2460,8872,-2499,8879,-2454,8886,-2427,8893,-2368,8900,-2412,8907,-2401,8913,-2434,8920,-2498,8927,-2598,8934,-2447,8941,-2500,8948,-2759,8955,-2483,8962,-2486,8969,-2501,8976,-2405,8983,-2472,8990,-2433,8997,-2503,9004,-2402,9011,-2362,9018,-2412,9025,-2512,9032,-2494,9039,-2403,9046,-2501,9053,-2562,9060,-2505,9067,-2486,9074,-2516,9081,-2505,9088,-2455,9095,-2448,9102,-2489,9109,-2385,9116,-2417,9123,-2408,9129,-2429,9136,-2501,9143,-2417,9150,-2399,9157,-2552,9164,-2459,9171,-2481,9178,-2587,9185,-2504,9192,-2443,9199,-2448,9206,-2455,9213,-2482,9220,-2421,9227,-2436,9234,-2525,9241,-2416,9248,-2463,9255,-2393,9262,-2573,9269,-2580,9276,-2562,9283,-2506,9290,-2460,9297,-2413,9304,-2579,9311,-2455,9318,-2423,9325,-2371,9332,-2410,9339,-2475,9345,-2519,9352,-2470,9359,-2455,9366,-2437e" filled="false" stroked="true" strokeweight=".371318pt" strokecolor="#006400">
                <v:path arrowok="t"/>
              </v:shape>
            </v:group>
            <v:group style="position:absolute;left:1918;top:-2860;width:7936;height:572" coordorigin="1918,-2860" coordsize="7936,572">
              <v:shape style="position:absolute;left:1918;top:-2860;width:7936;height:572" coordorigin="1918,-2860" coordsize="7936,572" path="m1918,-2289l9854,-2289,9854,-2860,1918,-2860,1918,-2289xe" filled="false" stroked="true" strokeweight=".371318pt" strokecolor="#000000">
                <v:path arrowok="t"/>
              </v:shape>
            </v:group>
            <v:group style="position:absolute;left:1720;top:-2415;width:57;height:2" coordorigin="1720,-2415" coordsize="57,2">
              <v:shape style="position:absolute;left:1720;top:-2415;width:57;height:2" coordorigin="1720,-2415" coordsize="57,0" path="m1776,-2415l1720,-2415e" filled="false" stroked="true" strokeweight=".371318pt" strokecolor="#000000">
                <v:path arrowok="t"/>
              </v:shape>
            </v:group>
            <v:group style="position:absolute;left:1720;top:-2532;width:57;height:2" coordorigin="1720,-2532" coordsize="57,2">
              <v:shape style="position:absolute;left:1720;top:-2532;width:57;height:2" coordorigin="1720,-2532" coordsize="57,0" path="m1776,-2532l1720,-2532e" filled="false" stroked="true" strokeweight=".371318pt" strokecolor="#000000">
                <v:path arrowok="t"/>
              </v:shape>
            </v:group>
            <v:group style="position:absolute;left:1720;top:-2649;width:57;height:2" coordorigin="1720,-2649" coordsize="57,2">
              <v:shape style="position:absolute;left:1720;top:-2649;width:57;height:2" coordorigin="1720,-2649" coordsize="57,0" path="m1776,-2649l1720,-2649e" filled="false" stroked="true" strokeweight=".371318pt" strokecolor="#000000">
                <v:path arrowok="t"/>
              </v:shape>
            </v:group>
            <v:group style="position:absolute;left:1720;top:-2766;width:57;height:2" coordorigin="1720,-2766" coordsize="57,2">
              <v:shape style="position:absolute;left:1720;top:-2766;width:57;height:2" coordorigin="1720,-2766" coordsize="57,0" path="m1776,-2766l1720,-2766e" filled="false" stroked="true" strokeweight=".371318pt" strokecolor="#000000">
                <v:path arrowok="t"/>
              </v:shape>
            </v:group>
            <v:group style="position:absolute;left:1776;top:-2860;width:143;height:572" coordorigin="1776,-2860" coordsize="143,572">
              <v:shape style="position:absolute;left:1776;top:-2860;width:143;height:572" coordorigin="1776,-2860" coordsize="143,572" path="m1776,-2289l1918,-2289,1918,-2860,1776,-2860,1776,-2289xe" filled="true" fillcolor="#87ceeb" stroked="false">
                <v:path arrowok="t"/>
                <v:fill type="solid"/>
              </v:shape>
            </v:group>
            <v:group style="position:absolute;left:1776;top:-2860;width:143;height:572" coordorigin="1776,-2860" coordsize="143,572">
              <v:shape style="position:absolute;left:1776;top:-2860;width:143;height:572" coordorigin="1776,-2860" coordsize="143,572" path="m1776,-2289l1918,-2289,1918,-2860,1776,-2860,1776,-2289xe" filled="false" stroked="true" strokeweight=".371318pt" strokecolor="#000000">
                <v:path arrowok="t"/>
              </v:shape>
            </v:group>
            <v:group style="position:absolute;left:2406;top:-3279;width:6961;height:385" coordorigin="2406,-3279" coordsize="6961,385">
              <v:shape style="position:absolute;left:2406;top:-3279;width:6961;height:385" coordorigin="2406,-3279" coordsize="6961,385" path="m2406,-3080l2412,-2960,2419,-2971,2426,-2921,2433,-3004,2440,-3185,2447,-2968,2454,-3170,2461,-3040,2468,-3096,2475,-3047,2482,-2943,2489,-3062,2496,-3011,2503,-3033,2510,-2979,2517,-3018,2524,-3162,2531,-3138,2538,-3075,2545,-3180,2552,-3000,2559,-3038,2566,-3047,2573,-2933,2580,-3035,2587,-3050,2594,-2935,2601,-2910,2608,-3023,2615,-3066,2621,-3036,2629,-3049,2635,-3012,2642,-3075,2649,-2988,2656,-3050,2663,-3017,2670,-2922,2677,-3026,2684,-3006,2691,-3019,2698,-3143,2705,-3143,2712,-3088,2719,-3097,2726,-2972,2733,-3001,2740,-3047,2747,-3023,2754,-3033,2761,-3021,2768,-3019,2775,-2983,2782,-2947,2789,-3107,2796,-3015,2803,-2975,2810,-2996,2817,-3177,2824,-3021,2831,-2989,2838,-2950,2844,-3160,2851,-2966,2858,-3059,2865,-2996,2872,-2964,2879,-2957,2886,-3047,2893,-2959,2900,-2994,2907,-3133,2914,-2971,2921,-3083,2928,-3093,2935,-3067,2942,-3030,2949,-3075,2956,-3007,2963,-3139,2970,-3027,2977,-2959,2984,-2986,2991,-3086,2998,-3015,3005,-2983,3012,-3091,3019,-2987,3026,-3029,3033,-3033,3040,-3009,3047,-3014,3053,-3143,3060,-3067,3067,-3005,3074,-3023,3081,-3125,3088,-2996,3095,-2968,3102,-3083,3109,-2964,3116,-3136,3123,-2998,3130,-2984,3137,-3107,3144,-3059,3151,-2933,3158,-3066,3165,-2987,3172,-2934,3179,-3182,3186,-3010,3193,-3118,3200,-3022,3207,-3072,3214,-2907,3221,-3023,3228,-3136,3235,-2980,3242,-2951,3249,-3111,3256,-3075,3263,-3022,3270,-3030,3276,-2996,3283,-3073,3290,-3047,3297,-2995,3304,-3064,3311,-3090,3318,-3035,3325,-2988,3332,-2993,3339,-3132,3346,-3047,3353,-3054,3360,-3118,3367,-2971,3374,-3069,3381,-3047,3388,-2964,3395,-2965,3402,-3046,3409,-3079,3416,-3040,3423,-3136,3430,-3111,3437,-3152,3444,-3056,3451,-2993,3458,-3201,3465,-3149,3472,-2987,3479,-3002,3486,-2992,3492,-3040,3499,-3078,3506,-3038,3513,-3150,3520,-3014,3527,-3109,3534,-3009,3541,-3044,3548,-3177,3555,-2971,3562,-3093,3569,-3032,3576,-2989,3583,-2968,3590,-3026,3597,-2985,3604,-3001,3611,-2955,3618,-3027,3625,-3055,3632,-3061,3639,-3108,3646,-3158,3653,-2940,3660,-3058,3667,-3134,3674,-3162,3681,-2970,3688,-2985,3695,-2981,3701,-3037,3708,-3066,3715,-2964,3722,-3032,3729,-3012,3736,-3027,3743,-2994,3750,-3002,3757,-3110,3764,-3162,3771,-3002,3778,-3096,3785,-2979,3792,-3010,3799,-2970,3806,-3093,3813,-3067,3820,-3009,3827,-2987,3834,-3015,3841,-3008,3848,-2919,3855,-3037,3862,-3087,3869,-3034,3876,-3018,3883,-3116,3890,-2991,3897,-2981,3904,-2952,3911,-3132,3918,-2974,3924,-2975,3931,-2911,3938,-3082,3945,-3064,3952,-3121,3959,-3005,3966,-3017,3973,-3051,3980,-3067,3987,-3088,3994,-3092,4001,-3075,4008,-3012,4015,-3045,4022,-3028,4029,-2979,4036,-2992,4043,-3003,4050,-3010,4057,-3100,4064,-3051,4071,-3136,4078,-3139,4085,-3066,4092,-3059,4099,-2931,4106,-2953,4113,-3077,4120,-3003,4127,-2961,4133,-3051,4141,-2947,4147,-2959,4154,-3037,4161,-2958,4168,-3016,4175,-3147,4182,-3040,4189,-3146,4196,-3126,4203,-3034,4210,-3056,4217,-3023,4224,-3118,4231,-3008,4238,-2987,4245,-3075,4252,-3026,4259,-2985,4266,-3171,4273,-3085,4280,-3067,4287,-3036,4294,-3004,4301,-2955,4308,-3017,4315,-3081,4322,-3006,4329,-3039,4336,-2947,4343,-2960,4350,-3040,4356,-2913,4364,-2966,4370,-3198,4377,-3042,4384,-3000,4391,-3040,4398,-3068,4405,-3085,4412,-2966,4419,-3080,4426,-3009,4433,-3163,4440,-2974,4447,-2948,4454,-2974,4461,-2999,4468,-2941,4475,-3001,4482,-2954,4489,-3039,4496,-2976,4503,-2968,4510,-2990,4517,-3132,4524,-3018,4531,-3061,4538,-3021,4545,-3024,4552,-3027,4559,-2989,4565,-3116,4573,-3113,4579,-2975,4586,-3039,4593,-3221,4600,-3031,4607,-3025,4614,-3002,4621,-3005,4628,-2987,4635,-2984,4642,-3126,4649,-2994,4656,-3036,4663,-3124,4670,-3148,4677,-3057,4684,-3015,4691,-3058,4698,-3022,4705,-3042,4712,-3006,4719,-3211,4726,-3053,4733,-2985,4740,-3048,4747,-3158,4754,-3027,4761,-2962,4768,-3026,4775,-3096,4782,-3103,4788,-2952,4796,-2955,4802,-3104,4809,-3056,4816,-2949,4823,-3021,4830,-3078,4837,-3044,4844,-2964,4851,-2999,4858,-2962,4865,-3053,4872,-3150,4879,-3042,4886,-3003,4893,-2965,4900,-3038,4907,-2974,4914,-2955,4921,-2962,4928,-2998,4935,-3082,4942,-2974,4949,-2963,4956,-2984,4963,-3135,4970,-2982,4977,-2995,4984,-2946,4991,-3110,4998,-3006,5005,-3068,5011,-3022,5018,-3157,5025,-3121,5032,-3098,5039,-3161,5046,-2980,5053,-2966,5060,-3033,5067,-2940,5074,-3030,5081,-3007,5088,-2955,5095,-3129,5102,-3213,5109,-2994,5116,-2997,5123,-3073,5130,-2945,5137,-2955,5144,-3048,5151,-3015,5158,-3120,5165,-2987,5172,-2989,5179,-2989,5186,-3040,5193,-3088,5200,-3053,5207,-3131,5214,-2971,5221,-3015,5227,-2978,5234,-2998,5241,-2946,5248,-3033,5255,-2944,5262,-3072,5269,-3055,5276,-3006,5283,-3013,5290,-2945,5297,-2942,5304,-2955,5311,-3078,5318,-3082,5325,-3071,5332,-3044,5339,-3045,5346,-3016,5353,-3042,5360,-3092,5367,-3205,5374,-3223,5381,-2980,5388,-3123,5395,-3015,5402,-3012,5409,-2994,5416,-3018,5423,-3090,5430,-3080,5437,-3073,5443,-2994,5450,-3135,5457,-3086,5464,-2975,5471,-3030,5478,-3049,5485,-3122,5492,-2963,5499,-2993,5506,-2995,5513,-3023,5520,-3162,5527,-3083,5534,-2988,5541,-3013,5548,-3103,5555,-3044,5562,-2942,5569,-3037,5576,-2941,5583,-2982,5590,-3105,5597,-3142,5604,-3104,5611,-2985,5618,-3057,5625,-3007,5632,-3055,5639,-2997,5646,-3011,5653,-3028,5659,-3021,5666,-3142,5673,-3035,5680,-2898,5687,-3104,5694,-3058,5701,-3020,5708,-3093,5715,-2951,5722,-2980,5729,-3012,5736,-3098,5743,-3079,5750,-2954,5757,-3143,5764,-2985,5771,-2970,5778,-2994,5785,-3075,5792,-3056,5799,-2963,5806,-2994,5813,-3010,5820,-3074,5827,-3069,5834,-3037,5841,-3076,5848,-3027,5855,-2954,5862,-3012,5868,-3206,5876,-3038,5882,-3040,5889,-2981,5896,-3014,5903,-3094,5910,-2990,5917,-3025,5924,-3019,5931,-2945,5938,-3036,5945,-3036,5952,-3020,5959,-3046,5966,-2974,5973,-3026,5980,-2995,5987,-3068,5994,-2944,6001,-3048,6008,-3136,6015,-3213,6022,-2989,6029,-3061,6036,-3047,6043,-3058,6050,-3009,6057,-3079,6064,-3050,6071,-3043,6078,-3084,6085,-2942,6091,-3205,6098,-3048,6105,-2994,6112,-2922,6119,-2923,6126,-3036,6133,-3279,6140,-3001,6147,-2981,6154,-3050,6161,-2995,6168,-3174,6175,-2976,6182,-3009,6189,-3003,6196,-2958,6203,-3070,6210,-2979,6217,-3051,6224,-3088,6231,-3011,6238,-2951,6245,-3019,6252,-3018,6259,-2966,6266,-3143,6273,-3062,6280,-3017,6287,-3060,6294,-2993,6300,-2987,6308,-3054,6314,-3020,6321,-2996,6328,-3003,6335,-3021,6342,-3133,6349,-3025,6356,-3001,6363,-3038,6370,-3084,6377,-3189,6384,-3022,6391,-2991,6398,-3053,6405,-3052,6412,-3080,6419,-2989,6426,-2979,6433,-2994,6440,-3025,6447,-3073,6454,-3024,6461,-3019,6468,-3005,6475,-2941,6482,-2989,6489,-2960,6496,-3072,6503,-3063,6510,-2987,6517,-3109,6523,-3011,6531,-2919,6537,-3043,6544,-2933,6551,-2970,6558,-3003,6565,-3156,6572,-3063,6579,-3054,6586,-3072,6593,-3001,6600,-3050,6607,-2941,6614,-2958,6621,-3104,6628,-3185,6635,-2984,6642,-3141,6649,-3044,6656,-2936,6663,-3151,6670,-3005,6677,-3076,6684,-3117,6691,-3192,6698,-3200,6705,-2988,6712,-3047,6719,-2995,6726,-3052,6733,-3053,6740,-3056,6746,-3039,6753,-3014,6760,-3047,6767,-2999,6774,-3043,6781,-2978,6788,-3090,6795,-2987,6802,-3048,6809,-3021,6816,-3008,6823,-2988,6830,-3042,6837,-3092,6844,-3043,6851,-3070,6858,-3002,6865,-3008,6872,-2996,6879,-2990,6886,-3091,6893,-3011,6900,-3007,6907,-3066,6914,-2994,6921,-2990,6928,-3063,6935,-3066,6942,-3023,6949,-2963,6955,-2977,6963,-3101,6969,-3062,6976,-3085,6983,-3253,6990,-3176,6997,-3058,7004,-3036,7011,-3056,7018,-2989,7025,-3040,7032,-2971,7039,-3183,7046,-3118,7053,-2997,7060,-3141,7067,-2930,7074,-3110,7081,-2998,7088,-3092,7095,-2958,7102,-3083,7109,-3007,7116,-2928,7123,-3026,7130,-2990,7137,-2956,7144,-3022,7151,-2995,7158,-3094,7165,-3015,7172,-2994,7178,-3120,7185,-2972,7192,-3042,7199,-2987,7206,-3054,7213,-3031,7220,-3045,7227,-3083,7234,-3045,7241,-3001,7248,-2975,7255,-3054,7262,-3032,7269,-3100,7276,-3065,7283,-3063,7290,-3179,7297,-3005,7304,-2977,7311,-3077,7318,-2949,7325,-2999,7332,-3110,7339,-3087,7346,-3000,7353,-3076,7360,-2987,7367,-3026,7374,-3032,7381,-3176,7388,-3117,7394,-3129,7401,-3042,7408,-3036,7415,-3068,7422,-3035,7429,-3063,7436,-2978,7443,-3053,7450,-3029,7457,-3088,7464,-3192,7471,-3010,7478,-2991,7485,-3101,7492,-2968,7499,-3013,7506,-3039,7513,-3000,7520,-3018,7527,-2985,7534,-3070,7541,-3069,7548,-2976,7555,-3009,7562,-3029,7569,-2983,7576,-2977,7583,-2984,7590,-3020,7597,-3034,7604,-3036,7610,-2989,7617,-3014,7624,-3013,7631,-3082,7638,-2989,7645,-3084,7652,-2943,7659,-2996,7666,-2992,7673,-2971,7680,-2955,7687,-3028,7694,-3110,7701,-3111,7708,-3020,7715,-3058,7722,-3118,7729,-2999,7736,-3075,7743,-3077,7750,-3018,7757,-3018,7764,-3013,7771,-3113,7778,-3026,7785,-3102,7792,-3101,7799,-2979,7806,-3057,7813,-2926,7820,-2970,7826,-3045,7833,-3038,7840,-3014,7847,-2974,7854,-3170,7861,-3066,7868,-3113,7875,-3158,7882,-2986,7889,-3158,7896,-3079,7903,-3066,7910,-3096,7917,-3110,7924,-3104,7931,-2969,7938,-3116,7945,-3147,7952,-3065,7959,-3064,7966,-2982,7973,-2981,7980,-3062,7987,-3050,7994,-3023,8001,-2964,8008,-3139,8015,-2995,8022,-3013,8029,-2937,8035,-3209,8043,-3004,8049,-2985,8056,-3045,8063,-2940,8070,-3084,8077,-3116,8084,-3012,8091,-3108,8098,-2952,8105,-2973,8112,-2959,8119,-3099,8126,-3030,8133,-3057,8140,-2978,8147,-3114,8154,-3003,8161,-3008,8168,-3129,8175,-2923,8182,-3062,8189,-3036,8196,-3050,8203,-2968,8210,-2933,8217,-3061,8224,-3021,8231,-3094,8238,-3062,8245,-3084,8252,-3073,8258,-3005,8266,-3033,8272,-3078,8279,-3014,8286,-2983,8293,-3115,8300,-2981,8307,-3005,8314,-3103,8321,-3160,8328,-3006,8335,-2973,8342,-3027,8349,-3061,8356,-3017,8363,-3091,8370,-3034,8377,-3064,8384,-3135,8391,-2981,8398,-3094,8405,-2920,8412,-2991,8419,-3105,8426,-3123,8433,-3093,8440,-2942,8447,-3074,8454,-2975,8461,-2997,8468,-3000,8475,-3074,8481,-3030,8488,-3048,8495,-3259,8502,-3034,8509,-3060,8516,-3052,8523,-3010,8530,-3043,8537,-2994,8544,-3098,8551,-2937,8558,-3137,8565,-3163,8572,-3072,8579,-2999,8586,-3004,8593,-3000,8600,-3042,8607,-3059,8614,-3100,8621,-3011,8628,-3159,8635,-2988,8642,-2916,8649,-2992,8656,-3056,8663,-2986,8670,-3057,8677,-2983,8684,-2968,8690,-3008,8698,-3067,8704,-3039,8711,-3032,8718,-2985,8725,-3237,8732,-3033,8739,-3026,8746,-3055,8753,-3078,8760,-2997,8767,-3103,8774,-2980,8781,-3127,8788,-3065,8795,-2946,8802,-2993,8809,-2950,8816,-3118,8823,-3013,8830,-3159,8837,-2931,8844,-3092,8851,-3159,8858,-3202,8865,-3038,8872,-3047,8879,-3020,8886,-3082,8893,-3012,8900,-2956,8907,-2973,8913,-3023,8920,-3002,8927,-2972,8934,-3078,8941,-3003,8948,-3122,8955,-3185,8962,-3017,8969,-3041,8976,-3039,8983,-2953,8990,-3021,8997,-3088,9004,-3077,9011,-2956,9018,-3048,9025,-3014,9032,-3031,9039,-3089,9046,-2934,9053,-3015,9060,-2974,9067,-3024,9074,-3145,9081,-2966,9088,-2990,9095,-3057,9102,-2954,9109,-3003,9116,-3041,9123,-2979,9129,-3081,9136,-2895,9143,-3014,9150,-2915,9157,-3125,9164,-3137,9171,-2989,9178,-2978,9185,-3000,9192,-2970,9199,-2976,9206,-2941,9213,-3026,9220,-2932,9227,-3114,9234,-3126,9241,-3049,9248,-3108,9255,-2995,9262,-2966,9269,-2925,9276,-3053,9283,-2937,9290,-2984,9297,-2967,9304,-3075,9311,-2965,9318,-3051,9325,-3047,9332,-3048,9339,-3067,9345,-2943,9352,-3048,9359,-3032,9366,-2999e" filled="false" stroked="true" strokeweight=".371318pt" strokecolor="#0080ff">
                <v:path arrowok="t"/>
              </v:shape>
            </v:group>
            <v:group style="position:absolute;left:3270;top:-3488;width:2;height:57" coordorigin="3270,-3488" coordsize="2,57">
              <v:shape style="position:absolute;left:3270;top:-3488;width:2;height:57" coordorigin="3270,-3488" coordsize="0,57" path="m3270,-3431l3270,-3488e" filled="false" stroked="true" strokeweight=".371318pt" strokecolor="#000000">
                <v:path arrowok="t"/>
              </v:shape>
            </v:group>
            <v:group style="position:absolute;left:5011;top:-3488;width:2;height:57" coordorigin="5011,-3488" coordsize="2,57">
              <v:shape style="position:absolute;left:5011;top:-3488;width:2;height:57" coordorigin="5011,-3488" coordsize="0,57" path="m5011,-3431l5011,-3488e" filled="false" stroked="true" strokeweight=".371318pt" strokecolor="#000000">
                <v:path arrowok="t"/>
              </v:shape>
            </v:group>
            <v:group style="position:absolute;left:6753;top:-3488;width:2;height:57" coordorigin="6753,-3488" coordsize="2,57">
              <v:shape style="position:absolute;left:6753;top:-3488;width:2;height:57" coordorigin="6753,-3488" coordsize="0,57" path="m6753,-3431l6753,-3488e" filled="false" stroked="true" strokeweight=".371318pt" strokecolor="#000000">
                <v:path arrowok="t"/>
              </v:shape>
            </v:group>
            <v:group style="position:absolute;left:8495;top:-3488;width:2;height:57" coordorigin="8495,-3488" coordsize="2,57">
              <v:shape style="position:absolute;left:8495;top:-3488;width:2;height:57" coordorigin="8495,-3488" coordsize="0,57" path="m8495,-3431l8495,-3488e" filled="false" stroked="true" strokeweight=".371318pt" strokecolor="#000000">
                <v:path arrowok="t"/>
              </v:shape>
            </v:group>
            <v:group style="position:absolute;left:2406;top:-3396;width:6961;height:500" coordorigin="2406,-3396" coordsize="6961,500">
              <v:shape style="position:absolute;left:2406;top:-3396;width:6961;height:500" coordorigin="2406,-3396" coordsize="6961,500" path="m2406,-3091l2412,-2951,2419,-3053,2426,-2966,2433,-3057,2440,-2975,2447,-3056,2454,-3006,2461,-2995,2468,-3062,2475,-2983,2482,-2959,2489,-2897,2496,-3076,2503,-3062,2510,-3034,2517,-3061,2524,-2982,2531,-3056,2538,-2959,2545,-3006,2552,-3074,2559,-2951,2566,-3011,2573,-3028,2580,-3083,2587,-3043,2594,-3127,2601,-3067,2608,-3048,2615,-3050,2621,-3035,2629,-3121,2635,-3018,2642,-2988,2649,-2992,2656,-2956,2663,-3040,2670,-3065,2677,-3045,2684,-2966,2691,-3018,2698,-3183,2705,-3042,2712,-2953,2719,-3020,2726,-3041,2733,-3083,2740,-3136,2747,-3068,2754,-3102,2761,-2955,2768,-3030,2775,-3032,2782,-3067,2789,-3065,2796,-3004,2803,-2974,2810,-3103,2817,-2910,2824,-3047,2831,-3078,2838,-3057,2844,-3021,2851,-3024,2858,-2984,2865,-2978,2872,-3031,2879,-3114,2886,-2947,2893,-3129,2900,-3033,2907,-3103,2914,-3005,2921,-3017,2928,-2975,2935,-3046,2942,-3106,2949,-3061,2956,-3104,2963,-2976,2970,-3030,2977,-3072,2984,-2998,2991,-3083,2998,-2963,3005,-2922,3012,-2910,3019,-2996,3026,-2963,3033,-3017,3040,-3066,3047,-3087,3053,-2999,3060,-3122,3067,-2982,3074,-3108,3081,-3044,3088,-3061,3095,-3061,3102,-2982,3109,-2964,3116,-3075,3123,-3012,3130,-3090,3137,-3027,3144,-3073,3151,-3031,3158,-2980,3165,-3092,3172,-3019,3179,-3093,3186,-2967,3193,-2934,3200,-3038,3207,-3131,3214,-3069,3221,-3070,3228,-2919,3235,-3077,3242,-3010,3249,-3061,3256,-2971,3263,-3396,3270,-3022,3276,-3076,3283,-3031,3290,-2988,3297,-3076,3304,-2972,3311,-3090,3318,-3149,3325,-2969,3332,-3056,3339,-3039,3346,-3253,3353,-2963,3360,-3033,3367,-3020,3374,-3001,3381,-3029,3388,-3095,3395,-3056,3402,-3077,3409,-3001,3416,-2961,3423,-3074,3430,-3012,3437,-3015,3444,-2954,3451,-3018,3458,-3069,3465,-2990,3472,-2941,3479,-2981,3486,-3041,3492,-3036,3499,-2952,3506,-2984,3513,-2992,3520,-3015,3527,-2960,3534,-2956,3541,-3104,3548,-3031,3555,-2979,3562,-3005,3569,-2930,3576,-2924,3583,-3077,3590,-3031,3597,-3079,3604,-3005,3611,-2995,3618,-3010,3625,-2975,3632,-3045,3639,-3176,3646,-2993,3653,-3035,3660,-3025,3667,-3016,3674,-3017,3681,-3042,3688,-3070,3695,-2926,3701,-2977,3708,-2960,3715,-3074,3722,-3048,3729,-2962,3736,-3007,3743,-2970,3750,-2939,3757,-3043,3764,-3039,3771,-3063,3778,-2979,3785,-3004,3792,-3087,3799,-2971,3806,-3007,3813,-3062,3820,-2980,3827,-3044,3834,-2999,3841,-3064,3848,-3091,3855,-3010,3862,-2970,3869,-2962,3876,-2973,3883,-2939,3890,-2977,3897,-2984,3904,-2970,3911,-3051,3918,-3001,3924,-2989,3931,-3029,3938,-3089,3945,-3070,3952,-2923,3959,-3079,3966,-3067,3973,-3040,3980,-2950,3987,-2978,3994,-3035,4001,-3083,4008,-2958,4015,-3080,4022,-3019,4029,-3139,4036,-2992,4043,-3037,4050,-3017,4057,-3024,4064,-2973,4071,-2926,4078,-3140,4085,-3055,4092,-2974,4099,-3031,4106,-3027,4113,-2999,4120,-2974,4127,-3091,4133,-3124,4141,-3019,4147,-3041,4154,-3053,4161,-3007,4168,-3026,4175,-3060,4182,-3033,4189,-3042,4196,-2986,4203,-3104,4210,-3154,4217,-2985,4224,-2946,4231,-2990,4238,-3054,4245,-3049,4252,-3033,4259,-3154,4266,-3078,4273,-2946,4280,-2955,4287,-3056,4294,-2967,4301,-3088,4308,-2958,4315,-2947,4322,-3095,4329,-3090,4336,-3054,4343,-3029,4350,-3038,4356,-3008,4364,-3057,4370,-3012,4377,-3052,4384,-3163,4391,-2930,4398,-3025,4405,-2940,4412,-3155,4419,-2975,4426,-3002,4433,-3079,4440,-3059,4447,-3014,4454,-3059,4461,-2982,4468,-3026,4475,-3012,4482,-3172,4489,-3003,4496,-3017,4503,-3046,4510,-3020,4517,-2986,4524,-2977,4531,-2997,4538,-3151,4545,-3078,4552,-3101,4559,-3093,4565,-3094,4573,-3076,4579,-2997,4586,-2958,4593,-2948,4600,-3006,4607,-3017,4614,-3085,4621,-3222,4628,-3037,4635,-3031,4642,-3085,4649,-3082,4656,-2994,4663,-2955,4670,-3123,4677,-2955,4684,-3033,4691,-3000,4698,-3113,4705,-3107,4712,-2977,4719,-3030,4726,-3103,4733,-2943,4740,-3028,4747,-2960,4754,-2999,4761,-3227,4768,-3127,4775,-2970,4782,-3006,4788,-2984,4796,-2929,4802,-3017,4809,-3099,4816,-3141,4823,-2975,4830,-3008,4837,-3096,4844,-3069,4851,-3109,4858,-2948,4865,-3056,4872,-3070,4879,-2973,4886,-3069,4893,-3087,4900,-3072,4907,-3070,4914,-3053,4921,-3110,4928,-2997,4935,-3134,4942,-3039,4949,-3125,4956,-3014,4963,-3066,4970,-3154,4977,-3073,4984,-3056,4991,-3014,4998,-3078,5005,-2968,5011,-2972,5018,-3017,5025,-3123,5032,-3082,5039,-3045,5046,-2974,5053,-3071,5060,-3099,5067,-3005,5074,-2991,5081,-3100,5088,-2946,5095,-2997,5102,-3041,5109,-2981,5116,-2939,5123,-3192,5130,-2918,5137,-3054,5144,-2943,5151,-3060,5158,-3135,5165,-3178,5172,-2956,5179,-2959,5186,-3103,5193,-2965,5200,-3043,5207,-3039,5214,-3057,5221,-3145,5227,-2988,5234,-2933,5241,-3058,5248,-3148,5255,-2995,5262,-3045,5269,-3024,5276,-3050,5283,-3013,5290,-2965,5297,-3027,5304,-3040,5311,-3052,5318,-3017,5325,-2993,5332,-3024,5339,-2982,5346,-2997,5353,-3036,5360,-3061,5367,-2991,5374,-3102,5381,-2941,5388,-2999,5395,-3047,5402,-2978,5409,-3089,5416,-2960,5423,-3028,5430,-3055,5437,-2981,5443,-2974,5450,-2992,5457,-2985,5464,-2930,5471,-3037,5478,-2980,5485,-2975,5492,-3012,5499,-3016,5506,-3040,5513,-2976,5520,-3023,5527,-3115,5534,-2979,5541,-3029,5548,-3155,5555,-3010,5562,-2970,5569,-3084,5576,-3006,5583,-3081,5590,-3064,5597,-3000,5604,-2959,5611,-3045,5618,-3099,5625,-2948,5632,-3080,5639,-3023,5646,-2966,5653,-3007,5659,-3093,5666,-3210,5673,-2983,5680,-3034,5687,-2968,5694,-2981,5701,-2980,5708,-3071,5715,-3215,5722,-2974,5729,-3064,5736,-2973,5743,-3020,5750,-2954,5757,-2966,5764,-3043,5771,-2995,5778,-3093,5785,-3004,5792,-3157,5799,-3157,5806,-3080,5813,-3034,5820,-2988,5827,-3098,5834,-3040,5841,-3079,5848,-2993,5855,-2934,5862,-3053,5868,-3015,5876,-3011,5882,-3104,5889,-3041,5896,-2990,5903,-3073,5910,-2991,5917,-2970,5924,-3066,5931,-3033,5938,-3054,5945,-3057,5952,-3142,5959,-2938,5966,-3108,5973,-3041,5980,-2970,5987,-2990,5994,-2985,6001,-2939,6008,-2957,6015,-2995,6022,-3060,6029,-3049,6036,-3118,6043,-3036,6050,-2978,6057,-3036,6064,-3046,6071,-2971,6078,-2990,6085,-3089,6091,-3056,6098,-3030,6105,-3069,6112,-3041,6119,-3098,6126,-3094,6133,-3154,6140,-3034,6147,-3001,6154,-3004,6161,-3016,6168,-2989,6175,-3088,6182,-3078,6189,-3076,6196,-3072,6203,-3064,6210,-3058,6217,-3142,6224,-3013,6231,-2942,6238,-3002,6245,-2999,6252,-3024,6259,-3020,6266,-2997,6273,-3060,6280,-3028,6287,-3157,6294,-2992,6300,-2972,6308,-3089,6314,-3068,6321,-3187,6328,-2929,6335,-2995,6342,-2957,6349,-2972,6356,-3067,6363,-2963,6370,-3012,6377,-3040,6384,-3003,6391,-3007,6398,-3037,6405,-3018,6412,-3131,6419,-3011,6426,-3000,6433,-3052,6440,-2986,6447,-2963,6454,-2956,6461,-2981,6468,-3016,6475,-2987,6482,-3040,6489,-3003,6496,-3099,6503,-3021,6510,-3086,6517,-2952,6523,-2967,6531,-2977,6537,-2988,6544,-2993,6551,-2979,6558,-3010,6565,-3076,6572,-3139,6579,-3051,6586,-3005,6593,-2963,6600,-3048,6607,-3027,6614,-2995,6621,-3045,6628,-2989,6635,-3022,6642,-3141,6649,-2982,6656,-2989,6663,-3017,6670,-3207,6677,-3042,6684,-3011,6691,-2953,6698,-3122,6705,-3122,6712,-3002,6719,-2978,6726,-3113,6733,-3036,6740,-3051,6746,-3067,6753,-3002,6760,-2963,6767,-3036,6774,-2965,6781,-3067,6788,-3095,6795,-2948,6802,-3013,6809,-3062,6816,-3037,6823,-2984,6830,-2961,6837,-3015,6844,-3046,6851,-3033,6858,-3052,6865,-2985,6872,-3155,6879,-3012,6886,-3044,6893,-2975,6900,-2936,6907,-2911,6914,-3045,6921,-3093,6928,-3020,6935,-2959,6942,-3027,6949,-2987,6955,-3078,6963,-3013,6969,-3178,6976,-3071,6983,-3000,6990,-2958,6997,-2936,7004,-3087,7011,-3129,7018,-3211,7025,-3056,7032,-3078,7039,-2984,7046,-3056,7053,-2990,7060,-3015,7067,-2992,7074,-3059,7081,-3084,7088,-3042,7095,-3020,7102,-3091,7109,-2965,7116,-2970,7123,-3028,7130,-3056,7137,-2976,7144,-3195,7151,-2984,7158,-3109,7165,-3027,7172,-3015,7178,-3097,7185,-2971,7192,-3114,7199,-3004,7206,-2981,7213,-3056,7220,-2964,7227,-3018,7234,-3143,7241,-2993,7248,-3104,7255,-3093,7262,-3019,7269,-3040,7276,-3004,7283,-3130,7290,-3021,7297,-3016,7304,-3102,7311,-3087,7318,-2993,7325,-3041,7332,-2964,7339,-3061,7346,-2971,7353,-3106,7360,-2948,7367,-3006,7374,-3041,7381,-2995,7388,-2950,7394,-3216,7401,-2936,7408,-3122,7415,-3050,7422,-3104,7429,-3095,7436,-3227,7443,-2957,7450,-3017,7457,-3106,7464,-2995,7471,-3148,7478,-3141,7485,-3075,7492,-2963,7499,-2993,7506,-3007,7513,-3099,7520,-3002,7527,-3027,7534,-3073,7541,-3039,7548,-2991,7555,-3095,7562,-3050,7569,-3034,7576,-3071,7583,-2990,7590,-3087,7597,-2964,7604,-3067,7610,-3032,7617,-2951,7624,-3004,7631,-2979,7638,-2950,7645,-3039,7652,-3050,7659,-2959,7666,-3059,7673,-3052,7680,-3023,7687,-2963,7694,-2967,7701,-2958,7708,-2997,7715,-3013,7722,-2939,7729,-2986,7736,-3036,7743,-3078,7750,-2955,7757,-3083,7764,-3070,7771,-3107,7778,-2965,7785,-2989,7792,-3065,7799,-3140,7806,-3111,7813,-3025,7820,-3011,7826,-3056,7833,-3101,7840,-3160,7847,-3076,7854,-3014,7861,-3159,7868,-3063,7875,-3113,7882,-2920,7889,-3156,7896,-2950,7903,-2999,7910,-3010,7917,-3079,7924,-2990,7931,-3043,7938,-3039,7945,-2963,7952,-3207,7959,-3092,7966,-3113,7973,-3035,7980,-2955,7987,-2981,7994,-2998,8001,-3046,8008,-3114,8015,-3193,8022,-2967,8029,-2989,8035,-3121,8043,-3170,8049,-2981,8056,-3010,8063,-2981,8070,-3004,8077,-2954,8084,-3039,8091,-3049,8098,-3076,8105,-3062,8112,-3067,8119,-3045,8126,-3035,8133,-2972,8140,-2994,8147,-3079,8154,-3000,8161,-3044,8168,-3008,8175,-3072,8182,-3001,8189,-3023,8196,-3018,8203,-2937,8210,-3096,8217,-2980,8224,-3044,8231,-2978,8238,-3020,8245,-3021,8252,-3097,8258,-3112,8266,-3055,8272,-3052,8279,-2976,8286,-3048,8293,-2930,8300,-3078,8307,-3085,8314,-3034,8321,-2989,8328,-3134,8335,-2993,8342,-3046,8349,-2981,8356,-3010,8363,-2990,8370,-2985,8377,-3022,8384,-2984,8391,-3085,8398,-2963,8405,-3044,8412,-3079,8419,-2970,8426,-3017,8433,-2994,8440,-3090,8447,-3010,8454,-2963,8461,-2988,8468,-3026,8475,-3031,8481,-3048,8488,-3021,8495,-3089,8502,-3050,8509,-3116,8516,-3020,8523,-2992,8530,-3099,8537,-3045,8544,-2918,8551,-3027,8558,-2991,8565,-3038,8572,-3065,8579,-3055,8586,-3025,8593,-3047,8600,-3113,8607,-2999,8614,-2978,8621,-3153,8628,-3070,8635,-3036,8642,-3103,8649,-3061,8656,-3048,8663,-3041,8670,-2967,8677,-3043,8684,-3090,8690,-3028,8698,-3123,8704,-2944,8711,-2999,8718,-3131,8725,-2990,8732,-3124,8739,-3199,8746,-2958,8753,-3161,8760,-3011,8767,-2999,8774,-3109,8781,-3099,8788,-2935,8795,-3024,8802,-3051,8809,-3017,8816,-2970,8823,-2992,8830,-3028,8837,-3102,8844,-3002,8851,-3038,8858,-2979,8865,-3085,8872,-2978,8879,-3017,8886,-3036,8893,-3017,8900,-2989,8907,-2969,8913,-3001,8920,-3001,8927,-3014,8934,-3113,8941,-3129,8948,-3058,8955,-2966,8962,-2944,8969,-2994,8976,-2957,8983,-3056,8990,-3092,8997,-2945,9004,-3046,9011,-2974,9018,-3007,9025,-3051,9032,-2943,9039,-3032,9046,-2947,9053,-2989,9060,-2956,9067,-3077,9074,-2925,9081,-2977,9088,-3003,9095,-3085,9102,-3077,9109,-2990,9116,-2962,9123,-3109,9129,-3184,9136,-2936,9143,-3122,9150,-2951,9157,-2950,9164,-2982,9171,-2996,9178,-3096,9185,-3088,9192,-2946,9199,-3187,9206,-3004,9213,-2981,9220,-3136,9227,-2953,9234,-3065,9241,-2981,9248,-2916,9255,-3041,9262,-3064,9269,-3045,9276,-3027,9283,-3016,9290,-3078,9297,-3051,9304,-3004,9311,-3105,9318,-3059,9325,-3005,9332,-3051,9339,-3017,9345,-2961,9352,-3082,9359,-2965,9366,-2995e" filled="false" stroked="true" strokeweight=".371318pt" strokecolor="#ff00ff">
                <v:path arrowok="t"/>
              </v:shape>
            </v:group>
            <v:group style="position:absolute;left:2406;top:-3297;width:6961;height:402" coordorigin="2406,-3297" coordsize="6961,402">
              <v:shape style="position:absolute;left:2406;top:-3297;width:6961;height:402" coordorigin="2406,-3297" coordsize="6961,402" path="m2406,-3033l2412,-3011,2419,-2964,2426,-3019,2433,-3005,2440,-3061,2447,-3096,2454,-3079,2461,-3041,2468,-2946,2475,-2965,2482,-2927,2489,-2990,2496,-2967,2503,-3056,2510,-3005,2517,-3087,2524,-3201,2531,-2978,2538,-2950,2545,-3046,2552,-3068,2559,-3100,2566,-3005,2573,-3038,2580,-3015,2587,-2950,2594,-2957,2601,-2959,2608,-3074,2615,-2946,2621,-3006,2629,-2996,2635,-2985,2642,-2973,2649,-2971,2656,-2970,2663,-3080,2670,-3064,2677,-2987,2684,-2969,2691,-2958,2698,-3011,2705,-2974,2712,-3046,2719,-2945,2726,-2962,2733,-3085,2740,-2984,2747,-2910,2754,-2996,2761,-3067,2768,-3015,2775,-3013,2782,-2992,2789,-3213,2796,-3082,2803,-3094,2810,-3061,2817,-3089,2824,-3225,2831,-3202,2838,-3069,2844,-3001,2851,-3033,2858,-3057,2865,-3035,2872,-2961,2879,-3052,2886,-3026,2893,-3082,2900,-2974,2907,-3038,2914,-3007,2921,-3051,2928,-3050,2935,-3068,2942,-3137,2949,-2970,2956,-3008,2963,-2956,2970,-3034,2977,-3079,2984,-2904,2991,-3082,2998,-3050,3005,-2959,3012,-3106,3019,-3092,3026,-2934,3033,-3106,3040,-2995,3047,-2958,3053,-2941,3060,-2988,3067,-2994,3074,-2929,3081,-3018,3088,-3223,3095,-2998,3102,-3004,3109,-2985,3116,-2938,3123,-3048,3130,-3145,3137,-3088,3144,-3059,3151,-2994,3158,-2968,3165,-2962,3172,-2936,3179,-3087,3186,-3082,3193,-3019,3200,-2992,3207,-2945,3214,-2995,3221,-3050,3228,-3069,3235,-3044,3242,-3131,3249,-3053,3256,-3066,3263,-3045,3270,-2990,3276,-2993,3283,-3015,3290,-3136,3297,-3147,3304,-2992,3311,-3297,3318,-3085,3325,-3105,3332,-2965,3339,-3154,3346,-3027,3353,-3065,3360,-3109,3367,-3285,3374,-3267,3381,-3030,3388,-2970,3395,-3006,3402,-2951,3409,-3013,3416,-2974,3423,-3087,3430,-2986,3437,-2919,3444,-2997,3451,-3102,3458,-2989,3465,-3179,3472,-3102,3479,-3041,3486,-3058,3492,-3028,3499,-3053,3506,-3040,3513,-3139,3520,-3104,3527,-2999,3534,-3032,3541,-2969,3548,-3081,3555,-3014,3562,-3006,3569,-3009,3576,-3090,3583,-3104,3590,-2992,3597,-2984,3604,-2984,3611,-3040,3618,-3268,3625,-2995,3632,-3060,3639,-3015,3646,-2969,3653,-3057,3660,-3175,3667,-3043,3674,-3042,3681,-3118,3688,-2975,3695,-3023,3701,-3018,3708,-2965,3715,-3081,3722,-3042,3729,-2969,3736,-3007,3743,-3102,3750,-3117,3757,-3020,3764,-3117,3771,-3153,3778,-3089,3785,-3006,3792,-3051,3799,-3079,3806,-3002,3813,-3086,3820,-3015,3827,-3054,3834,-3047,3841,-2941,3848,-3057,3855,-3124,3862,-3101,3869,-3076,3876,-3044,3883,-3081,3890,-2947,3897,-2996,3904,-2995,3911,-3091,3918,-3024,3924,-3111,3931,-2967,3938,-3074,3945,-2992,3952,-2999,3959,-3033,3966,-3083,3973,-2985,3980,-3059,3987,-3117,3994,-3082,4001,-3032,4008,-2982,4015,-3068,4022,-3003,4029,-2981,4036,-3025,4043,-2981,4050,-3066,4057,-3090,4064,-3057,4071,-3113,4078,-3174,4085,-3154,4092,-2914,4099,-2930,4106,-2953,4113,-2961,4120,-3121,4127,-2929,4133,-3153,4141,-2991,4147,-2989,4154,-3050,4161,-3046,4168,-3101,4175,-3158,4182,-3036,4189,-3004,4196,-3075,4203,-2964,4210,-3019,4217,-2985,4224,-3084,4231,-3044,4238,-3027,4245,-3086,4252,-3239,4259,-3037,4266,-3012,4273,-3002,4280,-3000,4287,-3095,4294,-3036,4301,-3020,4308,-3015,4315,-2944,4322,-3079,4329,-3141,4336,-3055,4343,-3130,4350,-3085,4356,-2987,4364,-3202,4370,-3055,4377,-2986,4384,-3013,4391,-2981,4398,-3105,4405,-3120,4412,-3007,4419,-3019,4426,-2952,4433,-2983,4440,-3086,4447,-2948,4454,-3026,4461,-2984,4468,-2998,4475,-2991,4482,-3028,4489,-3092,4496,-2946,4503,-2940,4510,-3021,4517,-3060,4524,-2963,4531,-3065,4538,-3063,4545,-2913,4552,-3092,4559,-3023,4565,-2927,4573,-3146,4579,-3022,4586,-3065,4593,-3056,4600,-3037,4607,-3006,4614,-2988,4621,-3123,4628,-3000,4635,-2971,4642,-3000,4649,-3112,4656,-2965,4663,-3073,4670,-3007,4677,-2985,4684,-3033,4691,-3265,4698,-3034,4705,-3035,4712,-3067,4719,-3114,4726,-3042,4733,-3007,4740,-3006,4747,-3086,4754,-3115,4761,-2990,4768,-2989,4775,-2940,4782,-2969,4788,-2974,4796,-3051,4802,-3011,4809,-2945,4816,-3004,4823,-2989,4830,-3069,4837,-3112,4844,-3090,4851,-2984,4858,-3067,4865,-3013,4872,-3036,4879,-3021,4886,-3037,4893,-2941,4900,-2985,4907,-3144,4914,-3003,4921,-3101,4928,-3063,4935,-3045,4942,-3151,4949,-3149,4956,-3042,4963,-2999,4970,-3194,4977,-3219,4984,-3026,4991,-2962,4998,-2975,5005,-3153,5011,-2989,5018,-3027,5025,-3090,5032,-3094,5039,-3049,5046,-3046,5053,-3028,5060,-3101,5067,-3084,5074,-2977,5081,-3028,5088,-3069,5095,-3056,5102,-2991,5109,-3025,5116,-3015,5123,-3095,5130,-2988,5137,-3099,5144,-2968,5151,-3049,5158,-2987,5165,-3082,5172,-2992,5179,-3046,5186,-3002,5193,-2960,5200,-2994,5207,-3049,5214,-3044,5221,-2950,5227,-3027,5234,-2993,5241,-3024,5248,-3071,5255,-3052,5262,-3036,5269,-3014,5276,-2948,5283,-3044,5290,-3036,5297,-3004,5304,-3018,5311,-3035,5318,-3008,5325,-3038,5332,-3109,5339,-2982,5346,-3027,5353,-3089,5360,-2944,5367,-3087,5374,-3086,5381,-2926,5388,-3001,5395,-3016,5402,-3016,5409,-2988,5416,-3043,5423,-2995,5430,-2987,5437,-3051,5443,-2970,5450,-3113,5457,-3033,5464,-2991,5471,-2949,5478,-3069,5485,-3008,5492,-3102,5499,-3053,5506,-3005,5513,-2999,5520,-2995,5527,-2971,5534,-3019,5541,-3031,5548,-2988,5555,-3078,5562,-2932,5569,-2937,5576,-2984,5583,-2964,5590,-3031,5597,-3160,5604,-3034,5611,-3009,5618,-2928,5625,-3028,5632,-3028,5639,-3021,5646,-3048,5653,-3076,5659,-3126,5666,-3038,5673,-3017,5680,-2973,5687,-3075,5694,-3156,5701,-3017,5708,-3135,5715,-3095,5722,-2979,5729,-2972,5736,-2984,5743,-3060,5750,-3110,5757,-3055,5764,-3029,5771,-3042,5778,-3076,5785,-3077,5792,-2993,5799,-3171,5806,-3035,5813,-3145,5820,-2981,5827,-2972,5834,-3064,5841,-3155,5848,-3162,5855,-3021,5862,-3005,5868,-3092,5876,-2979,5882,-3116,5889,-2986,5896,-3122,5903,-2993,5910,-3093,5917,-2977,5924,-3107,5931,-3050,5938,-3002,5945,-3021,5952,-3107,5959,-3015,5966,-3035,5973,-3037,5980,-2992,5987,-2936,5994,-3219,6001,-3013,6008,-3008,6015,-3064,6022,-2975,6029,-3015,6036,-3047,6043,-3149,6050,-3179,6057,-3000,6064,-2969,6071,-3177,6078,-3087,6085,-3037,6091,-3126,6098,-3035,6105,-3117,6112,-2925,6119,-2975,6126,-3103,6133,-3102,6140,-2945,6147,-2946,6154,-3143,6161,-3005,6168,-3166,6175,-2999,6182,-2959,6189,-3047,6196,-3094,6203,-3014,6210,-3043,6217,-2991,6224,-3050,6231,-3024,6238,-2959,6245,-3099,6252,-3051,6259,-2989,6266,-2926,6273,-3056,6280,-2976,6287,-2987,6294,-3068,6300,-2995,6308,-3023,6314,-2935,6321,-3003,6328,-3003,6335,-2997,6342,-3195,6349,-3093,6356,-3036,6363,-3143,6370,-2950,6377,-3106,6384,-3029,6391,-3114,6398,-2945,6405,-2991,6412,-3077,6419,-2954,6426,-2895,6433,-2924,6440,-2965,6447,-3018,6454,-2999,6461,-3002,6468,-2955,6475,-2984,6482,-2977,6489,-3156,6496,-2991,6503,-3028,6510,-2992,6517,-2916,6523,-3089,6531,-3000,6537,-2994,6544,-2928,6551,-2988,6558,-3092,6565,-3116,6572,-2961,6579,-2991,6586,-3017,6593,-3032,6600,-3047,6607,-3051,6614,-2970,6621,-2978,6628,-3003,6635,-3116,6642,-3098,6649,-3016,6656,-3055,6663,-3001,6670,-3057,6677,-2989,6684,-3055,6691,-3133,6698,-2945,6705,-2968,6712,-3023,6719,-3021,6726,-2905,6733,-2958,6740,-3096,6746,-3006,6753,-2960,6760,-3076,6767,-3081,6774,-2968,6781,-3173,6788,-2929,6795,-3016,6802,-3012,6809,-3006,6816,-3054,6823,-3101,6830,-3002,6837,-3085,6844,-3152,6851,-3130,6858,-2956,6865,-3013,6872,-3091,6879,-2987,6886,-3025,6893,-3036,6900,-3083,6907,-3058,6914,-3004,6921,-2992,6928,-3074,6935,-3023,6942,-2989,6949,-3034,6955,-3103,6963,-2991,6969,-3031,6976,-3015,6983,-3127,6990,-2974,6997,-2980,7004,-3017,7011,-3032,7018,-3072,7025,-3025,7032,-2991,7039,-3011,7046,-3114,7053,-3037,7060,-3037,7067,-3021,7074,-3035,7081,-2979,7088,-3018,7095,-2979,7102,-3054,7109,-2943,7116,-3000,7123,-2910,7130,-3096,7137,-2954,7144,-2938,7151,-3063,7158,-3091,7165,-3058,7172,-2978,7178,-2970,7185,-2994,7192,-3068,7199,-3215,7206,-3134,7213,-3090,7220,-2959,7227,-3031,7234,-3145,7241,-3039,7248,-3001,7255,-3131,7262,-2996,7269,-2945,7276,-3043,7283,-3110,7290,-2951,7297,-2989,7304,-3089,7311,-3061,7318,-3101,7325,-3131,7332,-3060,7339,-3104,7346,-2998,7353,-3159,7360,-2974,7367,-2947,7374,-3023,7381,-3009,7388,-3056,7394,-2959,7401,-3057,7408,-3109,7415,-2952,7422,-3075,7429,-2992,7436,-3123,7443,-2962,7450,-2984,7457,-3142,7464,-3040,7471,-3076,7478,-3002,7485,-3031,7492,-3088,7499,-3139,7506,-3086,7513,-3038,7520,-3004,7527,-3028,7534,-3024,7541,-3029,7548,-3109,7555,-3018,7562,-3017,7569,-3080,7576,-3199,7583,-3071,7590,-3043,7597,-3080,7604,-3119,7610,-3002,7617,-2942,7624,-2991,7631,-3042,7638,-2946,7645,-2982,7652,-2985,7659,-3100,7666,-3058,7673,-3050,7680,-3027,7687,-3009,7694,-2988,7701,-2991,7708,-3015,7715,-3054,7722,-3014,7729,-3078,7736,-3154,7743,-2972,7750,-2995,7757,-3103,7764,-3104,7771,-3127,7778,-3133,7785,-3001,7792,-2940,7799,-3057,7806,-3058,7813,-2987,7820,-2976,7826,-3007,7833,-3036,7840,-3050,7847,-2941,7854,-3052,7861,-3007,7868,-2994,7875,-2991,7882,-3080,7889,-3036,7896,-3156,7903,-3133,7910,-3017,7917,-2914,7924,-3132,7931,-3019,7938,-3097,7945,-3003,7952,-2940,7959,-3049,7966,-3077,7973,-2994,7980,-3142,7987,-2985,7994,-2997,8001,-3012,8008,-3082,8015,-3087,8022,-3165,8029,-2971,8035,-2999,8043,-3079,8049,-3047,8056,-3148,8063,-3202,8070,-3029,8077,-3065,8084,-2908,8091,-3000,8098,-3104,8105,-3087,8112,-3160,8119,-3064,8126,-3027,8133,-2993,8140,-3028,8147,-3051,8154,-3052,8161,-3057,8168,-3020,8175,-3040,8182,-3080,8189,-3132,8196,-3074,8203,-2937,8210,-2950,8217,-2967,8224,-2964,8231,-3089,8238,-2992,8245,-3072,8252,-3013,8258,-2995,8266,-3027,8272,-2983,8279,-3056,8286,-2999,8293,-3025,8300,-3018,8307,-3000,8314,-3013,8321,-3036,8328,-3126,8335,-3063,8342,-3104,8349,-3055,8356,-2962,8363,-3050,8370,-3046,8377,-3126,8384,-3090,8391,-2981,8398,-3114,8405,-3155,8412,-3058,8419,-2954,8426,-3033,8433,-3000,8440,-3098,8447,-3016,8454,-3086,8461,-3132,8468,-3057,8475,-3074,8481,-3003,8488,-2965,8495,-3043,8502,-3022,8509,-3025,8516,-3084,8523,-3176,8530,-2978,8537,-3154,8544,-2948,8551,-3130,8558,-2946,8565,-2923,8572,-2971,8579,-3183,8586,-2919,8593,-3079,8600,-2972,8607,-3006,8614,-2988,8621,-3074,8628,-3070,8635,-3125,8642,-3187,8649,-3053,8656,-3031,8663,-2985,8670,-3019,8677,-3017,8684,-3078,8690,-3020,8698,-3024,8704,-3094,8711,-3033,8718,-3124,8725,-3037,8732,-3015,8739,-2975,8746,-2997,8753,-3026,8760,-3042,8767,-3038,8774,-3030,8781,-2981,8788,-3061,8795,-3012,8802,-3014,8809,-3118,8816,-2961,8823,-2973,8830,-3021,8837,-2955,8844,-3067,8851,-3205,8858,-2958,8865,-3018,8872,-3195,8879,-2992,8886,-3069,8893,-2934,8900,-2976,8907,-3036,8913,-3066,8920,-2967,8927,-3066,8934,-3237,8941,-2958,8948,-3136,8955,-2977,8962,-2991,8969,-3112,8976,-3104,8983,-3007,8990,-2985,8997,-3102,9004,-3023,9011,-3045,9018,-2967,9025,-3019,9032,-3175,9039,-2997,9046,-3043,9053,-3087,9060,-3029,9067,-3000,9074,-3088,9081,-3111,9088,-3059,9095,-3143,9102,-3003,9109,-3013,9116,-3002,9123,-2922,9129,-2939,9136,-2992,9143,-3006,9150,-2993,9157,-2978,9164,-3063,9171,-2928,9178,-3014,9185,-2989,9192,-3030,9199,-3020,9206,-3113,9213,-3123,9220,-3074,9227,-3010,9234,-3054,9241,-2960,9248,-3081,9255,-3038,9262,-2961,9269,-3016,9276,-3001,9283,-3036,9290,-3057,9297,-2999,9304,-3017,9311,-2990,9318,-3034,9325,-3033,9332,-3093,9339,-3011,9345,-2979,9352,-3069,9359,-3053,9366,-3072e" filled="false" stroked="true" strokeweight=".371318pt" strokecolor="#006400">
                <v:path arrowok="t"/>
              </v:shape>
            </v:group>
            <v:group style="position:absolute;left:1918;top:-3431;width:7936;height:572" coordorigin="1918,-3431" coordsize="7936,572">
              <v:shape style="position:absolute;left:1918;top:-3431;width:7936;height:572" coordorigin="1918,-3431" coordsize="7936,572" path="m1918,-2860l9854,-2860,9854,-3431,1918,-3431,1918,-2860xe" filled="false" stroked="true" strokeweight=".371318pt" strokecolor="#000000">
                <v:path arrowok="t"/>
              </v:shape>
            </v:group>
            <v:group style="position:absolute;left:1720;top:-2969;width:57;height:2" coordorigin="1720,-2969" coordsize="57,2">
              <v:shape style="position:absolute;left:1720;top:-2969;width:57;height:2" coordorigin="1720,-2969" coordsize="57,0" path="m1776,-2969l1720,-2969e" filled="false" stroked="true" strokeweight=".371318pt" strokecolor="#000000">
                <v:path arrowok="t"/>
              </v:shape>
            </v:group>
            <v:group style="position:absolute;left:1720;top:-3084;width:57;height:2" coordorigin="1720,-3084" coordsize="57,2">
              <v:shape style="position:absolute;left:1720;top:-3084;width:57;height:2" coordorigin="1720,-3084" coordsize="57,0" path="m1776,-3084l1720,-3084e" filled="false" stroked="true" strokeweight=".371318pt" strokecolor="#000000">
                <v:path arrowok="t"/>
              </v:shape>
            </v:group>
            <v:group style="position:absolute;left:1720;top:-3199;width:57;height:2" coordorigin="1720,-3199" coordsize="57,2">
              <v:shape style="position:absolute;left:1720;top:-3199;width:57;height:2" coordorigin="1720,-3199" coordsize="57,0" path="m1776,-3199l1720,-3199e" filled="false" stroked="true" strokeweight=".371318pt" strokecolor="#000000">
                <v:path arrowok="t"/>
              </v:shape>
            </v:group>
            <v:group style="position:absolute;left:1720;top:-3315;width:57;height:2" coordorigin="1720,-3315" coordsize="57,2">
              <v:shape style="position:absolute;left:1720;top:-3315;width:57;height:2" coordorigin="1720,-3315" coordsize="57,0" path="m1776,-3315l1720,-3315e" filled="false" stroked="true" strokeweight=".371318pt" strokecolor="#000000">
                <v:path arrowok="t"/>
              </v:shape>
            </v:group>
            <v:group style="position:absolute;left:1720;top:-3430;width:57;height:2" coordorigin="1720,-3430" coordsize="57,2">
              <v:shape style="position:absolute;left:1720;top:-3430;width:57;height:2" coordorigin="1720,-3430" coordsize="57,0" path="m1776,-3430l1720,-3430e" filled="false" stroked="true" strokeweight=".371318pt" strokecolor="#000000">
                <v:path arrowok="t"/>
              </v:shape>
            </v:group>
            <v:group style="position:absolute;left:1776;top:-3431;width:143;height:572" coordorigin="1776,-3431" coordsize="143,572">
              <v:shape style="position:absolute;left:1776;top:-3431;width:143;height:572" coordorigin="1776,-3431" coordsize="143,572" path="m1776,-2860l1918,-2860,1918,-3431,1776,-3431,1776,-2860xe" filled="true" fillcolor="#87ceeb" stroked="false">
                <v:path arrowok="t"/>
                <v:fill type="solid"/>
              </v:shape>
            </v:group>
            <v:group style="position:absolute;left:1776;top:-3431;width:143;height:572" coordorigin="1776,-3431" coordsize="143,572">
              <v:shape style="position:absolute;left:1776;top:-3431;width:143;height:572" coordorigin="1776,-3431" coordsize="143,572" path="m1776,-2860l1918,-2860,1918,-3431,1776,-3431,1776,-2860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8.157196pt;margin-top:-28.963566pt;width:6.95pt;height:31.75pt;mso-position-horizontal-relative:page;mso-position-vertical-relative:paragraph;z-index:1818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4.8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5.2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5.6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157196pt;margin-top:-54.609226pt;width:6.95pt;height:22.35pt;mso-position-horizontal-relative:page;mso-position-vertical-relative:paragraph;z-index:1820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-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157196pt;margin-top:-84.611679pt;width:6.95pt;height:23.7pt;mso-position-horizontal-relative:page;mso-position-vertical-relative:paragraph;z-index:1823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spacing w:val="2"/>
                      <w:w w:val="99"/>
                      <w:sz w:val="10"/>
                    </w:rPr>
                    <w:t>101520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157196pt;margin-top:-142.071823pt;width:6.95pt;height:52.1pt;mso-position-horizontal-relative:page;mso-position-vertical-relative:paragraph;z-index:1825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10</w:t>
                  </w:r>
                  <w:r>
                    <w:rPr>
                      <w:rFonts w:ascii="Arial"/>
                      <w:spacing w:val="-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15</w:t>
                  </w:r>
                  <w:r>
                    <w:rPr>
                      <w:rFonts w:ascii="Arial"/>
                      <w:spacing w:val="-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-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1</w:t>
                  </w:r>
                  <w:r>
                    <w:rPr>
                      <w:rFonts w:ascii="Arial"/>
                      <w:spacing w:val="6"/>
                      <w:w w:val="99"/>
                      <w:sz w:val="10"/>
                    </w:rPr>
                    <w:t>0</w:t>
                  </w:r>
                  <w:r>
                    <w:rPr>
                      <w:rFonts w:ascii="Arial"/>
                      <w:w w:val="99"/>
                      <w:sz w:val="10"/>
                    </w:rPr>
                    <w:t>1</w:t>
                  </w:r>
                  <w:r>
                    <w:rPr>
                      <w:rFonts w:ascii="Arial"/>
                      <w:spacing w:val="6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w w:val="99"/>
                      <w:sz w:val="10"/>
                    </w:rPr>
                    <w:t>20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25.199892pt;width:7.95pt;height:21.5pt;mso-position-horizontal-relative:page;mso-position-vertical-relative:paragraph;z-index:1830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53.766586pt;width:7.95pt;height:21.5pt;mso-position-horizontal-relative:page;mso-position-vertical-relative:paragraph;z-index:1832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82.328323pt;width:7.95pt;height:21.5pt;mso-position-horizontal-relative:page;mso-position-vertical-relative:paragraph;z-index:1835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-110.89502pt;width:7.95pt;height:21.5pt;mso-position-horizontal-relative:page;mso-position-vertical-relative:paragraph;z-index:183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bookmarkStart w:name="_bookmark59" w:id="110"/>
      <w:bookmarkEnd w:id="110"/>
      <w:r>
        <w:rPr/>
      </w:r>
      <w:r>
        <w:rPr>
          <w:rFonts w:ascii="Arial"/>
          <w:w w:val="95"/>
          <w:sz w:val="10"/>
        </w:rPr>
        <w:t>2000</w:t>
        <w:tab/>
        <w:t>3000</w:t>
        <w:tab/>
        <w:t>4000</w:t>
        <w:tab/>
      </w:r>
      <w:r>
        <w:rPr>
          <w:rFonts w:ascii="Arial"/>
          <w:sz w:val="10"/>
        </w:rPr>
        <w:t>5000</w:t>
      </w:r>
      <w:r>
        <w:rPr>
          <w:rFonts w:ascii="Arial"/>
          <w:sz w:val="10"/>
        </w:rPr>
      </w:r>
    </w:p>
    <w:p>
      <w:pPr>
        <w:spacing w:before="67"/>
        <w:ind w:left="0" w:right="1766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/>
          <w:spacing w:val="-1"/>
          <w:sz w:val="12"/>
        </w:rPr>
        <w:t>Iteration</w:t>
      </w:r>
      <w:r>
        <w:rPr>
          <w:rFonts w:ascii="Arial"/>
          <w:spacing w:val="-10"/>
          <w:sz w:val="12"/>
        </w:rPr>
        <w:t> </w:t>
      </w:r>
      <w:r>
        <w:rPr>
          <w:rFonts w:ascii="Arial"/>
          <w:spacing w:val="-1"/>
          <w:sz w:val="12"/>
        </w:rPr>
        <w:t>number</w:t>
      </w:r>
      <w:r>
        <w:rPr>
          <w:rFonts w:ascii="Arial"/>
          <w:sz w:val="12"/>
        </w:rPr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3"/>
        <w:ind w:left="117" w:right="0"/>
        <w:jc w:val="left"/>
      </w:pP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2.13:</w:t>
      </w:r>
      <w:r>
        <w:rPr>
          <w:spacing w:val="31"/>
          <w:w w:val="110"/>
        </w:rPr>
        <w:t> </w:t>
      </w:r>
      <w:r>
        <w:rPr>
          <w:spacing w:val="-4"/>
          <w:w w:val="110"/>
        </w:rPr>
        <w:t>T</w:t>
      </w:r>
      <w:r>
        <w:rPr>
          <w:spacing w:val="-5"/>
          <w:w w:val="110"/>
        </w:rPr>
        <w:t>races</w:t>
      </w:r>
      <w:r>
        <w:rPr>
          <w:spacing w:val="5"/>
          <w:w w:val="110"/>
        </w:rPr>
        <w:t> </w:t>
      </w:r>
      <w:r>
        <w:rPr>
          <w:w w:val="110"/>
        </w:rPr>
        <w:t>plot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category</w:t>
      </w:r>
      <w:r>
        <w:rPr>
          <w:spacing w:val="6"/>
          <w:w w:val="110"/>
        </w:rPr>
        <w:t> </w:t>
      </w:r>
      <w:r>
        <w:rPr>
          <w:w w:val="110"/>
        </w:rPr>
        <w:t>AA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1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5"/>
        <w:rPr>
          <w:rFonts w:ascii="PMingLiU" w:hAnsi="PMingLiU" w:cs="PMingLiU" w:eastAsia="PMingLiU"/>
          <w:sz w:val="24"/>
          <w:szCs w:val="24"/>
        </w:rPr>
      </w:pPr>
    </w:p>
    <w:p>
      <w:pPr>
        <w:spacing w:before="0"/>
        <w:ind w:left="2753" w:right="0" w:firstLine="0"/>
        <w:jc w:val="left"/>
        <w:rPr>
          <w:rFonts w:ascii="Arial" w:hAnsi="Arial" w:cs="Arial" w:eastAsia="Arial"/>
          <w:sz w:val="14"/>
          <w:szCs w:val="14"/>
        </w:rPr>
      </w:pPr>
      <w:bookmarkStart w:name="_bookmark60" w:id="111"/>
      <w:bookmarkEnd w:id="111"/>
      <w:r>
        <w:rPr/>
      </w:r>
      <w:r>
        <w:rPr>
          <w:rFonts w:ascii="Arial"/>
          <w:b/>
          <w:spacing w:val="-1"/>
          <w:sz w:val="14"/>
        </w:rPr>
        <w:t>Autocorrelation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plot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pacing w:val="-1"/>
          <w:sz w:val="14"/>
        </w:rPr>
        <w:t>for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category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AA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of</w:t>
      </w:r>
      <w:r>
        <w:rPr>
          <w:rFonts w:ascii="Arial"/>
          <w:b/>
          <w:spacing w:val="-6"/>
          <w:sz w:val="14"/>
        </w:rPr>
        <w:t> </w:t>
      </w:r>
      <w:r>
        <w:rPr>
          <w:rFonts w:ascii="Arial"/>
          <w:b/>
          <w:sz w:val="14"/>
        </w:rPr>
        <w:t>all</w:t>
      </w:r>
      <w:r>
        <w:rPr>
          <w:rFonts w:ascii="Arial"/>
          <w:b/>
          <w:spacing w:val="-5"/>
          <w:sz w:val="14"/>
        </w:rPr>
        <w:t> </w:t>
      </w:r>
      <w:r>
        <w:rPr>
          <w:rFonts w:ascii="Arial"/>
          <w:b/>
          <w:sz w:val="14"/>
        </w:rPr>
        <w:t>models</w:t>
      </w:r>
      <w:r>
        <w:rPr>
          <w:rFonts w:asci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tabs>
          <w:tab w:pos="3736" w:val="left" w:leader="none"/>
          <w:tab w:pos="4047" w:val="left" w:leader="none"/>
          <w:tab w:pos="4386" w:val="left" w:leader="none"/>
          <w:tab w:pos="4724" w:val="left" w:leader="none"/>
          <w:tab w:pos="5063" w:val="left" w:leader="none"/>
          <w:tab w:pos="5401" w:val="left" w:leader="none"/>
        </w:tabs>
        <w:spacing w:before="0"/>
        <w:ind w:left="339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line="240" w:lineRule="auto" w:before="11"/>
        <w:rPr>
          <w:rFonts w:ascii="Arial" w:hAnsi="Arial" w:cs="Arial" w:eastAsia="Arial"/>
          <w:sz w:val="27"/>
          <w:szCs w:val="27"/>
        </w:rPr>
      </w:pPr>
    </w:p>
    <w:p>
      <w:pPr>
        <w:spacing w:before="86"/>
        <w:ind w:left="0" w:right="2562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9.469826pt;margin-top:-14.534264pt;width:374.85pt;height:168.85pt;mso-position-horizontal-relative:page;mso-position-vertical-relative:paragraph;z-index:18136" coordorigin="1989,-291" coordsize="7497,3377">
            <v:group style="position:absolute;left:1993;top:2651;width:57;height:2" coordorigin="1993,2651" coordsize="57,2">
              <v:shape style="position:absolute;left:1993;top:2651;width:57;height:2" coordorigin="1993,2651" coordsize="57,0" path="m2049,2651l1993,2651e" filled="false" stroked="true" strokeweight=".371318pt" strokecolor="#000000">
                <v:path arrowok="t"/>
              </v:shape>
            </v:group>
            <v:group style="position:absolute;left:1993;top:2212;width:57;height:2" coordorigin="1993,2212" coordsize="57,2">
              <v:shape style="position:absolute;left:1993;top:2212;width:57;height:2" coordorigin="1993,2212" coordsize="57,0" path="m2049,2212l1993,2212e" filled="false" stroked="true" strokeweight=".371318pt" strokecolor="#000000">
                <v:path arrowok="t"/>
              </v:shape>
            </v:group>
            <v:group style="position:absolute;left:1993;top:1773;width:57;height:2" coordorigin="1993,1773" coordsize="57,2">
              <v:shape style="position:absolute;left:1993;top:1773;width:57;height:2" coordorigin="1993,1773" coordsize="57,0" path="m2049,1773l1993,1773e" filled="false" stroked="true" strokeweight=".371318pt" strokecolor="#000000">
                <v:path arrowok="t"/>
              </v:shape>
            </v:group>
            <v:group style="position:absolute;left:2266;top:3026;width:2;height:57" coordorigin="2266,3026" coordsize="2,57">
              <v:shape style="position:absolute;left:2266;top:3026;width:2;height:57" coordorigin="2266,3026" coordsize="0,57" path="m2266,3026l2266,3083e" filled="false" stroked="true" strokeweight=".371318pt" strokecolor="#000000">
                <v:path arrowok="t"/>
              </v:shape>
            </v:group>
            <v:group style="position:absolute;left:2605;top:3026;width:2;height:57" coordorigin="2605,3026" coordsize="2,57">
              <v:shape style="position:absolute;left:2605;top:3026;width:2;height:57" coordorigin="2605,3026" coordsize="0,57" path="m2605,3026l2605,3083e" filled="false" stroked="true" strokeweight=".371318pt" strokecolor="#000000">
                <v:path arrowok="t"/>
              </v:shape>
            </v:group>
            <v:group style="position:absolute;left:2944;top:3026;width:2;height:57" coordorigin="2944,3026" coordsize="2,57">
              <v:shape style="position:absolute;left:2944;top:3026;width:2;height:57" coordorigin="2944,3026" coordsize="0,57" path="m2944,3026l2944,3083e" filled="false" stroked="true" strokeweight=".371318pt" strokecolor="#000000">
                <v:path arrowok="t"/>
              </v:shape>
            </v:group>
            <v:group style="position:absolute;left:3282;top:3026;width:2;height:57" coordorigin="3282,3026" coordsize="2,57">
              <v:shape style="position:absolute;left:3282;top:3026;width:2;height:57" coordorigin="3282,3026" coordsize="0,57" path="m3282,3026l3282,3083e" filled="false" stroked="true" strokeweight=".371318pt" strokecolor="#000000">
                <v:path arrowok="t"/>
              </v:shape>
            </v:group>
            <v:group style="position:absolute;left:3621;top:3026;width:2;height:57" coordorigin="3621,3026" coordsize="2,57">
              <v:shape style="position:absolute;left:3621;top:3026;width:2;height:57" coordorigin="3621,3026" coordsize="0,57" path="m3621,3026l3621,3083e" filled="false" stroked="true" strokeweight=".371318pt" strokecolor="#000000">
                <v:path arrowok="t"/>
              </v:shape>
            </v:group>
            <v:group style="position:absolute;left:3960;top:3026;width:2;height:57" coordorigin="3960,3026" coordsize="2,57">
              <v:shape style="position:absolute;left:3960;top:3026;width:2;height:57" coordorigin="3960,3026" coordsize="0,57" path="m3960,3026l3960,3083e" filled="false" stroked="true" strokeweight=".371318pt" strokecolor="#000000">
                <v:path arrowok="t"/>
              </v:shape>
            </v:group>
            <v:group style="position:absolute;left:4298;top:3026;width:2;height:57" coordorigin="4298,3026" coordsize="2,57">
              <v:shape style="position:absolute;left:4298;top:3026;width:2;height:57" coordorigin="4298,3026" coordsize="0,57" path="m4298,3026l4298,3083e" filled="false" stroked="true" strokeweight=".371318pt" strokecolor="#000000">
                <v:path arrowok="t"/>
              </v:shape>
            </v:group>
            <v:group style="position:absolute;left:2192;top:2212;width:2317;height:2" coordorigin="2192,2212" coordsize="2317,2">
              <v:shape style="position:absolute;left:2192;top:2212;width:2317;height:2" coordorigin="2192,2212" coordsize="2317,0" path="m2192,2212l4508,2212e" filled="false" stroked="true" strokeweight=".371318pt" strokecolor="#e6e6e6">
                <v:path arrowok="t"/>
              </v:shape>
            </v:group>
            <v:group style="position:absolute;left:2192;top:1398;width:2317;height:1629" coordorigin="2192,1398" coordsize="2317,1629">
              <v:shape style="position:absolute;left:2192;top:1398;width:2317;height:1629" coordorigin="2192,1398" coordsize="2317,1629" path="m2192,3026l4508,3026,4508,1398,2192,1398,2192,3026xe" filled="false" stroked="true" strokeweight=".371318pt" strokecolor="#000000">
                <v:path arrowok="t"/>
              </v:shape>
            </v:group>
            <v:group style="position:absolute;left:2049;top:1398;width:143;height:1629" coordorigin="2049,1398" coordsize="143,1629">
              <v:shape style="position:absolute;left:2049;top:1398;width:143;height:1629" coordorigin="2049,1398" coordsize="143,1629" path="m2049,3026l2192,3026,2192,1398,2049,1398,2049,3026xe" filled="true" fillcolor="#87ceeb" stroked="false">
                <v:path arrowok="t"/>
                <v:fill type="solid"/>
              </v:shape>
            </v:group>
            <v:group style="position:absolute;left:2049;top:1398;width:143;height:1629" coordorigin="2049,1398" coordsize="143,1629">
              <v:shape style="position:absolute;left:2049;top:1398;width:143;height:1629" coordorigin="2049,1398" coordsize="143,1629" path="m2049,3026l2192,3026,2192,1398,2049,1398,2049,3026xe" filled="false" stroked="true" strokeweight=".371318pt" strokecolor="#000000">
                <v:path arrowok="t"/>
              </v:shape>
            </v:group>
            <v:group style="position:absolute;left:4725;top:3026;width:2;height:57" coordorigin="4725,3026" coordsize="2,57">
              <v:shape style="position:absolute;left:4725;top:3026;width:2;height:57" coordorigin="4725,3026" coordsize="0,57" path="m4725,3026l4725,3083e" filled="false" stroked="true" strokeweight=".371318pt" strokecolor="#000000">
                <v:path arrowok="t"/>
              </v:shape>
            </v:group>
            <v:group style="position:absolute;left:5064;top:3026;width:2;height:57" coordorigin="5064,3026" coordsize="2,57">
              <v:shape style="position:absolute;left:5064;top:3026;width:2;height:57" coordorigin="5064,3026" coordsize="0,57" path="m5064,3026l5064,3083e" filled="false" stroked="true" strokeweight=".371318pt" strokecolor="#000000">
                <v:path arrowok="t"/>
              </v:shape>
            </v:group>
            <v:group style="position:absolute;left:5402;top:3026;width:2;height:57" coordorigin="5402,3026" coordsize="2,57">
              <v:shape style="position:absolute;left:5402;top:3026;width:2;height:57" coordorigin="5402,3026" coordsize="0,57" path="m5402,3026l5402,3083e" filled="false" stroked="true" strokeweight=".371318pt" strokecolor="#000000">
                <v:path arrowok="t"/>
              </v:shape>
            </v:group>
            <v:group style="position:absolute;left:5741;top:3026;width:2;height:57" coordorigin="5741,3026" coordsize="2,57">
              <v:shape style="position:absolute;left:5741;top:3026;width:2;height:57" coordorigin="5741,3026" coordsize="0,57" path="m5741,3026l5741,3083e" filled="false" stroked="true" strokeweight=".371318pt" strokecolor="#000000">
                <v:path arrowok="t"/>
              </v:shape>
            </v:group>
            <v:group style="position:absolute;left:6080;top:3026;width:2;height:57" coordorigin="6080,3026" coordsize="2,57">
              <v:shape style="position:absolute;left:6080;top:3026;width:2;height:57" coordorigin="6080,3026" coordsize="0,57" path="m6080,3026l6080,3083e" filled="false" stroked="true" strokeweight=".371318pt" strokecolor="#000000">
                <v:path arrowok="t"/>
              </v:shape>
            </v:group>
            <v:group style="position:absolute;left:6418;top:3026;width:2;height:57" coordorigin="6418,3026" coordsize="2,57">
              <v:shape style="position:absolute;left:6418;top:3026;width:2;height:57" coordorigin="6418,3026" coordsize="0,57" path="m6418,3026l6418,3083e" filled="false" stroked="true" strokeweight=".371318pt" strokecolor="#000000">
                <v:path arrowok="t"/>
              </v:shape>
            </v:group>
            <v:group style="position:absolute;left:6757;top:3026;width:2;height:57" coordorigin="6757,3026" coordsize="2,57">
              <v:shape style="position:absolute;left:6757;top:3026;width:2;height:57" coordorigin="6757,3026" coordsize="0,57" path="m6757,3026l6757,3083e" filled="false" stroked="true" strokeweight=".371318pt" strokecolor="#000000">
                <v:path arrowok="t"/>
              </v:shape>
            </v:group>
            <v:group style="position:absolute;left:4651;top:2212;width:2317;height:2" coordorigin="4651,2212" coordsize="2317,2">
              <v:shape style="position:absolute;left:4651;top:2212;width:2317;height:2" coordorigin="4651,2212" coordsize="2317,0" path="m4651,2212l6967,2212e" filled="false" stroked="true" strokeweight=".371318pt" strokecolor="#e6e6e6">
                <v:path arrowok="t"/>
              </v:shape>
            </v:group>
            <v:group style="position:absolute;left:4841;top:1398;width:1985;height:926" coordorigin="4841,1398" coordsize="1985,926">
              <v:shape style="position:absolute;left:4841;top:1398;width:1985;height:926" coordorigin="4841,1398" coordsize="1985,926" path="m4841,1398l4861,1980,4928,2161,4996,2020,5064,2202,5132,2175,5199,2238,5267,2195,5335,2179,5402,2254,5470,2189,5538,2156,5606,2323,5673,2174,5741,2099,5809,2154,5877,2173,5944,2168,6012,2297,6080,2166,6148,2244,6215,2313,6283,2197,6351,2254,6418,2303,6486,2227,6554,2317,6622,2280,6689,2140,6757,2181,6825,2200e" filled="false" stroked="true" strokeweight=".371318pt" strokecolor="#0080ff">
                <v:path arrowok="t"/>
              </v:shape>
            </v:group>
            <v:group style="position:absolute;left:4841;top:1398;width:1985;height:905" coordorigin="4841,1398" coordsize="1985,905">
              <v:shape style="position:absolute;left:4841;top:1398;width:1985;height:905" coordorigin="4841,1398" coordsize="1985,905" path="m4841,1398l4861,1976,4928,2223,4996,2216,5064,2135,5132,2121,5199,2122,5267,2212,5335,2192,5402,2294,5470,2180,5538,2137,5606,2219,5673,2295,5741,2086,5809,2120,5877,2011,5944,2110,6012,2134,6080,2122,6148,2170,6215,2240,6283,2244,6351,2127,6418,2303,6486,2197,6554,2173,6622,2226,6689,2260,6757,2199,6825,2238e" filled="false" stroked="true" strokeweight=".371318pt" strokecolor="#ff00ff">
                <v:path arrowok="t"/>
              </v:shape>
            </v:group>
            <v:group style="position:absolute;left:4841;top:1398;width:1985;height:1012" coordorigin="4841,1398" coordsize="1985,1012">
              <v:shape style="position:absolute;left:4841;top:1398;width:1985;height:1012" coordorigin="4841,1398" coordsize="1985,1012" path="m4841,1398l4861,1975,4928,2220,4996,2191,5064,2186,5132,2176,5199,2257,5267,2163,5335,2216,5402,2152,5470,2257,5538,2305,5606,2222,5673,2259,5741,2410,5809,2298,5877,2126,5944,2148,6012,2341,6080,2276,6148,2254,6215,2246,6283,2195,6351,2326,6418,2143,6486,2173,6554,2223,6622,2300,6689,2243,6757,2088,6825,2226e" filled="false" stroked="true" strokeweight=".371318pt" strokecolor="#006400">
                <v:path arrowok="t"/>
              </v:shape>
            </v:group>
            <v:group style="position:absolute;left:4651;top:1398;width:2317;height:1629" coordorigin="4651,1398" coordsize="2317,1629">
              <v:shape style="position:absolute;left:4651;top:1398;width:2317;height:1629" coordorigin="4651,1398" coordsize="2317,1629" path="m4651,3026l6967,3026,6967,1398,4651,1398,4651,3026xe" filled="false" stroked="true" strokeweight=".371318pt" strokecolor="#000000">
                <v:path arrowok="t"/>
              </v:shape>
            </v:group>
            <v:group style="position:absolute;left:4508;top:1398;width:143;height:1629" coordorigin="4508,1398" coordsize="143,1629">
              <v:shape style="position:absolute;left:4508;top:1398;width:143;height:1629" coordorigin="4508,1398" coordsize="143,1629" path="m4508,3026l4651,3026,4651,1398,4508,1398,4508,3026xe" filled="true" fillcolor="#87ceeb" stroked="false">
                <v:path arrowok="t"/>
                <v:fill type="solid"/>
              </v:shape>
            </v:group>
            <v:group style="position:absolute;left:4508;top:1398;width:143;height:1629" coordorigin="4508,1398" coordsize="143,1629">
              <v:shape style="position:absolute;left:4508;top:1398;width:143;height:1629" coordorigin="4508,1398" coordsize="143,1629" path="m4508,3026l4651,3026,4651,1398,4508,1398,4508,3026xe" filled="false" stroked="true" strokeweight=".371318pt" strokecolor="#000000">
                <v:path arrowok="t"/>
              </v:shape>
            </v:group>
            <v:group style="position:absolute;left:7184;top:3026;width:2;height:57" coordorigin="7184,3026" coordsize="2,57">
              <v:shape style="position:absolute;left:7184;top:3026;width:2;height:57" coordorigin="7184,3026" coordsize="0,57" path="m7184,3026l7184,3083e" filled="false" stroked="true" strokeweight=".371318pt" strokecolor="#000000">
                <v:path arrowok="t"/>
              </v:shape>
            </v:group>
            <v:group style="position:absolute;left:7523;top:3026;width:2;height:57" coordorigin="7523,3026" coordsize="2,57">
              <v:shape style="position:absolute;left:7523;top:3026;width:2;height:57" coordorigin="7523,3026" coordsize="0,57" path="m7523,3026l7523,3083e" filled="false" stroked="true" strokeweight=".371318pt" strokecolor="#000000">
                <v:path arrowok="t"/>
              </v:shape>
            </v:group>
            <v:group style="position:absolute;left:7861;top:3026;width:2;height:57" coordorigin="7861,3026" coordsize="2,57">
              <v:shape style="position:absolute;left:7861;top:3026;width:2;height:57" coordorigin="7861,3026" coordsize="0,57" path="m7861,3026l7861,3083e" filled="false" stroked="true" strokeweight=".371318pt" strokecolor="#000000">
                <v:path arrowok="t"/>
              </v:shape>
            </v:group>
            <v:group style="position:absolute;left:8200;top:3026;width:2;height:57" coordorigin="8200,3026" coordsize="2,57">
              <v:shape style="position:absolute;left:8200;top:3026;width:2;height:57" coordorigin="8200,3026" coordsize="0,57" path="m8200,3026l8200,3083e" filled="false" stroked="true" strokeweight=".371318pt" strokecolor="#000000">
                <v:path arrowok="t"/>
              </v:shape>
            </v:group>
            <v:group style="position:absolute;left:8539;top:3026;width:2;height:57" coordorigin="8539,3026" coordsize="2,57">
              <v:shape style="position:absolute;left:8539;top:3026;width:2;height:57" coordorigin="8539,3026" coordsize="0,57" path="m8539,3026l8539,3083e" filled="false" stroked="true" strokeweight=".371318pt" strokecolor="#000000">
                <v:path arrowok="t"/>
              </v:shape>
            </v:group>
            <v:group style="position:absolute;left:8877;top:3026;width:2;height:57" coordorigin="8877,3026" coordsize="2,57">
              <v:shape style="position:absolute;left:8877;top:3026;width:2;height:57" coordorigin="8877,3026" coordsize="0,57" path="m8877,3026l8877,3083e" filled="false" stroked="true" strokeweight=".371318pt" strokecolor="#000000">
                <v:path arrowok="t"/>
              </v:shape>
            </v:group>
            <v:group style="position:absolute;left:9216;top:3026;width:2;height:57" coordorigin="9216,3026" coordsize="2,57">
              <v:shape style="position:absolute;left:9216;top:3026;width:2;height:57" coordorigin="9216,3026" coordsize="0,57" path="m9216,3026l9216,3083e" filled="false" stroked="true" strokeweight=".371318pt" strokecolor="#000000">
                <v:path arrowok="t"/>
              </v:shape>
            </v:group>
            <v:group style="position:absolute;left:9426;top:2651;width:57;height:2" coordorigin="9426,2651" coordsize="57,2">
              <v:shape style="position:absolute;left:9426;top:2651;width:57;height:2" coordorigin="9426,2651" coordsize="57,0" path="m9426,2651l9482,2651e" filled="false" stroked="true" strokeweight=".371318pt" strokecolor="#000000">
                <v:path arrowok="t"/>
              </v:shape>
            </v:group>
            <v:group style="position:absolute;left:9426;top:2212;width:57;height:2" coordorigin="9426,2212" coordsize="57,2">
              <v:shape style="position:absolute;left:9426;top:2212;width:57;height:2" coordorigin="9426,2212" coordsize="57,0" path="m9426,2212l9482,2212e" filled="false" stroked="true" strokeweight=".371318pt" strokecolor="#000000">
                <v:path arrowok="t"/>
              </v:shape>
            </v:group>
            <v:group style="position:absolute;left:7110;top:2212;width:2317;height:2" coordorigin="7110,2212" coordsize="2317,2">
              <v:shape style="position:absolute;left:7110;top:2212;width:2317;height:2" coordorigin="7110,2212" coordsize="2317,0" path="m7110,2212l9426,2212e" filled="false" stroked="true" strokeweight=".371318pt" strokecolor="#e6e6e6">
                <v:path arrowok="t"/>
              </v:shape>
            </v:group>
            <v:group style="position:absolute;left:7301;top:1398;width:1983;height:952" coordorigin="7301,1398" coordsize="1983,952">
              <v:shape style="position:absolute;left:7301;top:1398;width:1983;height:952" coordorigin="7301,1398" coordsize="1983,952" path="m7301,1398l7319,1926,7387,2123,7455,2272,7523,2275,7590,2278,7658,2254,7726,2150,7794,2208,7861,2318,7929,2296,7997,2350,8064,2158,8132,2139,8200,2099,8268,2097,8335,2211,8403,2174,8471,2173,8539,2268,8606,2206,8674,2135,8742,2192,8810,2135,8877,2233,8945,2335,9013,2254,9080,2093,9148,2323,9216,2254,9284,2229e" filled="false" stroked="true" strokeweight=".371318pt" strokecolor="#0080ff">
                <v:path arrowok="t"/>
              </v:shape>
            </v:group>
            <v:group style="position:absolute;left:7298;top:1398;width:1986;height:933" coordorigin="7298,1398" coordsize="1986,933">
              <v:shape style="position:absolute;left:7298;top:1398;width:1986;height:933" coordorigin="7298,1398" coordsize="1986,933" path="m7298,1398l7319,2025,7387,2275,7455,2052,7523,2228,7590,2204,7658,2161,7726,2194,7794,2160,7861,2075,7929,2063,7997,2273,8064,2310,8132,2194,8200,2255,8268,2201,8335,2182,8403,2116,8471,2247,8539,2124,8606,2159,8674,2301,8742,2066,8810,2215,8877,2211,8945,2219,9013,2324,9080,2330,9148,2193,9216,2269,9284,2305e" filled="false" stroked="true" strokeweight=".371318pt" strokecolor="#ff00ff">
                <v:path arrowok="t"/>
              </v:shape>
            </v:group>
            <v:group style="position:absolute;left:7299;top:1398;width:1985;height:949" coordorigin="7299,1398" coordsize="1985,949">
              <v:shape style="position:absolute;left:7299;top:1398;width:1985;height:949" coordorigin="7299,1398" coordsize="1985,949" path="m7299,1398l7319,2011,7387,2287,7455,2224,7523,2186,7590,2153,7658,2205,7726,2102,7794,2279,7861,2217,7929,2289,7997,2331,8064,2269,8132,2174,8200,2189,8268,2327,8335,2281,8403,2288,8471,2254,8539,2303,8606,2278,8674,2195,8742,2185,8810,2267,8877,2347,8945,2246,9013,2261,9080,2237,9148,2239,9216,2266,9284,2151e" filled="false" stroked="true" strokeweight=".371318pt" strokecolor="#006400">
                <v:path arrowok="t"/>
              </v:shape>
            </v:group>
            <v:group style="position:absolute;left:9426;top:1773;width:57;height:2" coordorigin="9426,1773" coordsize="57,2">
              <v:shape style="position:absolute;left:9426;top:1773;width:57;height:2" coordorigin="9426,1773" coordsize="57,0" path="m9426,1773l9482,1773e" filled="false" stroked="true" strokeweight=".371318pt" strokecolor="#000000">
                <v:path arrowok="t"/>
              </v:shape>
            </v:group>
            <v:group style="position:absolute;left:7110;top:1398;width:2317;height:1629" coordorigin="7110,1398" coordsize="2317,1629">
              <v:shape style="position:absolute;left:7110;top:1398;width:2317;height:1629" coordorigin="7110,1398" coordsize="2317,1629" path="m7110,3026l9426,3026,9426,1398,7110,1398,7110,3026xe" filled="false" stroked="true" strokeweight=".371318pt" strokecolor="#000000">
                <v:path arrowok="t"/>
              </v:shape>
            </v:group>
            <v:group style="position:absolute;left:6967;top:1398;width:143;height:1629" coordorigin="6967,1398" coordsize="143,1629">
              <v:shape style="position:absolute;left:6967;top:1398;width:143;height:1629" coordorigin="6967,1398" coordsize="143,1629" path="m6967,3026l7110,3026,7110,1398,6967,1398,6967,3026xe" filled="true" fillcolor="#87ceeb" stroked="false">
                <v:path arrowok="t"/>
                <v:fill type="solid"/>
              </v:shape>
            </v:group>
            <v:group style="position:absolute;left:6967;top:1398;width:143;height:1629" coordorigin="6967,1398" coordsize="143,1629">
              <v:shape style="position:absolute;left:6967;top:1398;width:143;height:1629" coordorigin="6967,1398" coordsize="143,1629" path="m6967,3026l7110,3026,7110,1398,6967,1398,6967,3026xe" filled="false" stroked="true" strokeweight=".371318pt" strokecolor="#000000">
                <v:path arrowok="t"/>
              </v:shape>
            </v:group>
            <v:group style="position:absolute;left:2266;top:-287;width:2;height:57" coordorigin="2266,-287" coordsize="2,57">
              <v:shape style="position:absolute;left:2266;top:-287;width:2;height:57" coordorigin="2266,-287" coordsize="0,57" path="m2266,-231l2266,-287e" filled="false" stroked="true" strokeweight=".371318pt" strokecolor="#000000">
                <v:path arrowok="t"/>
              </v:shape>
            </v:group>
            <v:group style="position:absolute;left:2605;top:-287;width:2;height:57" coordorigin="2605,-287" coordsize="2,57">
              <v:shape style="position:absolute;left:2605;top:-287;width:2;height:57" coordorigin="2605,-287" coordsize="0,57" path="m2605,-231l2605,-287e" filled="false" stroked="true" strokeweight=".371318pt" strokecolor="#000000">
                <v:path arrowok="t"/>
              </v:shape>
            </v:group>
            <v:group style="position:absolute;left:2944;top:-287;width:2;height:57" coordorigin="2944,-287" coordsize="2,57">
              <v:shape style="position:absolute;left:2944;top:-287;width:2;height:57" coordorigin="2944,-287" coordsize="0,57" path="m2944,-231l2944,-287e" filled="false" stroked="true" strokeweight=".371318pt" strokecolor="#000000">
                <v:path arrowok="t"/>
              </v:shape>
            </v:group>
            <v:group style="position:absolute;left:3282;top:-287;width:2;height:57" coordorigin="3282,-287" coordsize="2,57">
              <v:shape style="position:absolute;left:3282;top:-287;width:2;height:57" coordorigin="3282,-287" coordsize="0,57" path="m3282,-231l3282,-287e" filled="false" stroked="true" strokeweight=".371318pt" strokecolor="#000000">
                <v:path arrowok="t"/>
              </v:shape>
            </v:group>
            <v:group style="position:absolute;left:3621;top:-287;width:2;height:57" coordorigin="3621,-287" coordsize="2,57">
              <v:shape style="position:absolute;left:3621;top:-287;width:2;height:57" coordorigin="3621,-287" coordsize="0,57" path="m3621,-231l3621,-287e" filled="false" stroked="true" strokeweight=".371318pt" strokecolor="#000000">
                <v:path arrowok="t"/>
              </v:shape>
            </v:group>
            <v:group style="position:absolute;left:3960;top:-287;width:2;height:57" coordorigin="3960,-287" coordsize="2,57">
              <v:shape style="position:absolute;left:3960;top:-287;width:2;height:57" coordorigin="3960,-287" coordsize="0,57" path="m3960,-231l3960,-287e" filled="false" stroked="true" strokeweight=".371318pt" strokecolor="#000000">
                <v:path arrowok="t"/>
              </v:shape>
            </v:group>
            <v:group style="position:absolute;left:4298;top:-287;width:2;height:57" coordorigin="4298,-287" coordsize="2,57">
              <v:shape style="position:absolute;left:4298;top:-287;width:2;height:57" coordorigin="4298,-287" coordsize="0,57" path="m4298,-231l4298,-287e" filled="false" stroked="true" strokeweight=".371318pt" strokecolor="#000000">
                <v:path arrowok="t"/>
              </v:shape>
            </v:group>
            <v:group style="position:absolute;left:2192;top:583;width:2317;height:2" coordorigin="2192,583" coordsize="2317,2">
              <v:shape style="position:absolute;left:2192;top:583;width:2317;height:2" coordorigin="2192,583" coordsize="2317,0" path="m2192,583l4508,583e" filled="false" stroked="true" strokeweight=".371318pt" strokecolor="#e6e6e6">
                <v:path arrowok="t"/>
              </v:shape>
            </v:group>
            <v:group style="position:absolute;left:2376;top:-231;width:1990;height:921" coordorigin="2376,-231" coordsize="1990,921">
              <v:shape style="position:absolute;left:2376;top:-231;width:1990;height:921" coordorigin="2376,-231" coordsize="1990,921" path="m2376,-231l2402,623,2469,518,2537,655,2605,588,2673,664,2740,628,2808,690,2876,531,2944,585,3011,651,3079,664,3147,653,3214,594,3282,579,3350,640,3418,593,3485,529,3553,589,3621,664,3689,566,3756,628,3824,649,3892,655,3960,444,4027,589,4095,513,4163,668,4230,558,4298,613,4366,596e" filled="false" stroked="true" strokeweight=".371318pt" strokecolor="#0080ff">
                <v:path arrowok="t"/>
              </v:shape>
            </v:group>
            <v:group style="position:absolute;left:2377;top:-231;width:1989;height:996" coordorigin="2377,-231" coordsize="1989,996">
              <v:shape style="position:absolute;left:2377;top:-231;width:1989;height:996" coordorigin="2377,-231" coordsize="1989,996" path="m2377,-231l2402,573,2469,569,2537,666,2605,578,2673,549,2740,765,2808,590,2876,600,2944,620,3011,639,3079,555,3147,531,3214,619,3282,689,3350,644,3418,607,3485,513,3553,710,3621,526,3689,614,3756,660,3824,564,3892,548,3960,638,4027,598,4095,536,4163,523,4230,487,4298,586,4366,659e" filled="false" stroked="true" strokeweight=".371318pt" strokecolor="#ff00ff">
                <v:path arrowok="t"/>
              </v:shape>
            </v:group>
            <v:group style="position:absolute;left:2376;top:-231;width:1991;height:1012" coordorigin="2376,-231" coordsize="1991,1012">
              <v:shape style="position:absolute;left:2376;top:-231;width:1991;height:1012" coordorigin="2376,-231" coordsize="1991,1012" path="m2376,-231l2402,626,2469,649,2537,455,2605,540,2673,545,2740,583,2808,679,2876,541,2944,573,3011,626,3079,479,3147,621,3214,581,3282,573,3350,522,3418,574,3485,556,3553,591,3621,635,3689,598,3756,526,3824,603,3892,479,3960,608,4027,780,4095,640,4163,500,4230,632,4298,599,4366,715e" filled="false" stroked="true" strokeweight=".371318pt" strokecolor="#006400">
                <v:path arrowok="t"/>
              </v:shape>
            </v:group>
            <v:group style="position:absolute;left:2192;top:-231;width:2317;height:1629" coordorigin="2192,-231" coordsize="2317,1629">
              <v:shape style="position:absolute;left:2192;top:-231;width:2317;height:1629" coordorigin="2192,-231" coordsize="2317,1629" path="m2192,1398l4508,1398,4508,-231,2192,-231,2192,1398xe" filled="false" stroked="true" strokeweight=".371318pt" strokecolor="#000000">
                <v:path arrowok="t"/>
              </v:shape>
            </v:group>
            <v:group style="position:absolute;left:1993;top:1023;width:57;height:2" coordorigin="1993,1023" coordsize="57,2">
              <v:shape style="position:absolute;left:1993;top:1023;width:57;height:2" coordorigin="1993,1023" coordsize="57,0" path="m2049,1023l1993,1023e" filled="false" stroked="true" strokeweight=".371318pt" strokecolor="#000000">
                <v:path arrowok="t"/>
              </v:shape>
            </v:group>
            <v:group style="position:absolute;left:1993;top:583;width:57;height:2" coordorigin="1993,583" coordsize="57,2">
              <v:shape style="position:absolute;left:1993;top:583;width:57;height:2" coordorigin="1993,583" coordsize="57,0" path="m2049,583l1993,583e" filled="false" stroked="true" strokeweight=".371318pt" strokecolor="#000000">
                <v:path arrowok="t"/>
              </v:shape>
            </v:group>
            <v:group style="position:absolute;left:1993;top:144;width:57;height:2" coordorigin="1993,144" coordsize="57,2">
              <v:shape style="position:absolute;left:1993;top:144;width:57;height:2" coordorigin="1993,144" coordsize="57,0" path="m2049,144l1993,144e" filled="false" stroked="true" strokeweight=".371318pt" strokecolor="#000000">
                <v:path arrowok="t"/>
              </v:shape>
            </v:group>
            <v:group style="position:absolute;left:2049;top:-231;width:143;height:1629" coordorigin="2049,-231" coordsize="143,1629">
              <v:shape style="position:absolute;left:2049;top:-231;width:143;height:1629" coordorigin="2049,-231" coordsize="143,1629" path="m2049,1398l2192,1398,2192,-231,2049,-231,2049,1398xe" filled="true" fillcolor="#87ceeb" stroked="false">
                <v:path arrowok="t"/>
                <v:fill type="solid"/>
              </v:shape>
            </v:group>
            <v:group style="position:absolute;left:2049;top:-231;width:143;height:1629" coordorigin="2049,-231" coordsize="143,1629">
              <v:shape style="position:absolute;left:2049;top:-231;width:143;height:1629" coordorigin="2049,-231" coordsize="143,1629" path="m2049,1398l2192,1398,2192,-231,2049,-231,2049,1398xe" filled="false" stroked="true" strokeweight=".371318pt" strokecolor="#000000">
                <v:path arrowok="t"/>
              </v:shape>
            </v:group>
            <v:group style="position:absolute;left:4725;top:-287;width:2;height:57" coordorigin="4725,-287" coordsize="2,57">
              <v:shape style="position:absolute;left:4725;top:-287;width:2;height:57" coordorigin="4725,-287" coordsize="0,57" path="m4725,-231l4725,-287e" filled="false" stroked="true" strokeweight=".371318pt" strokecolor="#000000">
                <v:path arrowok="t"/>
              </v:shape>
            </v:group>
            <v:group style="position:absolute;left:5064;top:-287;width:2;height:57" coordorigin="5064,-287" coordsize="2,57">
              <v:shape style="position:absolute;left:5064;top:-287;width:2;height:57" coordorigin="5064,-287" coordsize="0,57" path="m5064,-231l5064,-287e" filled="false" stroked="true" strokeweight=".371318pt" strokecolor="#000000">
                <v:path arrowok="t"/>
              </v:shape>
            </v:group>
            <v:group style="position:absolute;left:5402;top:-287;width:2;height:57" coordorigin="5402,-287" coordsize="2,57">
              <v:shape style="position:absolute;left:5402;top:-287;width:2;height:57" coordorigin="5402,-287" coordsize="0,57" path="m5402,-231l5402,-287e" filled="false" stroked="true" strokeweight=".371318pt" strokecolor="#000000">
                <v:path arrowok="t"/>
              </v:shape>
            </v:group>
            <v:group style="position:absolute;left:5741;top:-287;width:2;height:57" coordorigin="5741,-287" coordsize="2,57">
              <v:shape style="position:absolute;left:5741;top:-287;width:2;height:57" coordorigin="5741,-287" coordsize="0,57" path="m5741,-231l5741,-287e" filled="false" stroked="true" strokeweight=".371318pt" strokecolor="#000000">
                <v:path arrowok="t"/>
              </v:shape>
            </v:group>
            <v:group style="position:absolute;left:6080;top:-287;width:2;height:57" coordorigin="6080,-287" coordsize="2,57">
              <v:shape style="position:absolute;left:6080;top:-287;width:2;height:57" coordorigin="6080,-287" coordsize="0,57" path="m6080,-231l6080,-287e" filled="false" stroked="true" strokeweight=".371318pt" strokecolor="#000000">
                <v:path arrowok="t"/>
              </v:shape>
            </v:group>
            <v:group style="position:absolute;left:6418;top:-287;width:2;height:57" coordorigin="6418,-287" coordsize="2,57">
              <v:shape style="position:absolute;left:6418;top:-287;width:2;height:57" coordorigin="6418,-287" coordsize="0,57" path="m6418,-231l6418,-287e" filled="false" stroked="true" strokeweight=".371318pt" strokecolor="#000000">
                <v:path arrowok="t"/>
              </v:shape>
            </v:group>
            <v:group style="position:absolute;left:6757;top:-287;width:2;height:57" coordorigin="6757,-287" coordsize="2,57">
              <v:shape style="position:absolute;left:6757;top:-287;width:2;height:57" coordorigin="6757,-287" coordsize="0,57" path="m6757,-231l6757,-287e" filled="false" stroked="true" strokeweight=".371318pt" strokecolor="#000000">
                <v:path arrowok="t"/>
              </v:shape>
            </v:group>
            <v:group style="position:absolute;left:4651;top:583;width:2317;height:2" coordorigin="4651,583" coordsize="2317,2">
              <v:shape style="position:absolute;left:4651;top:583;width:2317;height:2" coordorigin="4651,583" coordsize="2317,0" path="m4651,583l6967,583e" filled="false" stroked="true" strokeweight=".371318pt" strokecolor="#e6e6e6">
                <v:path arrowok="t"/>
              </v:shape>
            </v:group>
            <v:group style="position:absolute;left:4845;top:-231;width:1980;height:899" coordorigin="4845,-231" coordsize="1980,899">
              <v:shape style="position:absolute;left:4845;top:-231;width:1980;height:899" coordorigin="4845,-231" coordsize="1980,899" path="m4845,-231l4861,189,4928,627,4996,570,5064,560,5132,617,5199,668,5267,639,5335,547,5402,654,5470,596,5538,599,5606,572,5673,603,5741,617,5809,548,5877,551,5944,665,6012,603,6080,516,6148,549,6215,659,6283,626,6351,494,6418,532,6486,601,6554,627,6622,585,6689,611,6757,573,6825,554e" filled="false" stroked="true" strokeweight=".371318pt" strokecolor="#0080ff">
                <v:path arrowok="t"/>
              </v:shape>
            </v:group>
            <v:group style="position:absolute;left:4856;top:-231;width:1969;height:912" coordorigin="4856,-231" coordsize="1969,912">
              <v:shape style="position:absolute;left:4856;top:-231;width:1969;height:912" coordorigin="4856,-231" coordsize="1969,912" path="m4856,-231l4861,-131,4928,366,4996,560,5064,476,5132,474,5199,628,5267,668,5335,680,5402,650,5470,531,5538,562,5606,511,5673,510,5741,576,5809,557,5877,537,5944,675,6012,614,6080,661,6148,551,6215,533,6283,503,6351,586,6418,643,6486,533,6554,449,6622,473,6689,556,6757,576,6825,582e" filled="false" stroked="true" strokeweight=".371318pt" strokecolor="#ff00ff">
                <v:path arrowok="t"/>
              </v:shape>
            </v:group>
            <v:group style="position:absolute;left:4849;top:-231;width:1976;height:981" coordorigin="4849,-231" coordsize="1976,981">
              <v:shape style="position:absolute;left:4849;top:-231;width:1976;height:981" coordorigin="4849,-231" coordsize="1976,981" path="m4849,-231l4861,43,4928,413,4996,574,5064,620,5132,685,5199,750,5267,679,5335,574,5402,628,5470,597,5538,596,5606,641,5673,597,5741,509,5809,671,5877,581,5944,613,6012,572,6080,627,6148,590,6215,589,6283,509,6351,497,6418,520,6486,507,6554,432,6622,470,6689,577,6757,487,6825,510e" filled="false" stroked="true" strokeweight=".371318pt" strokecolor="#006400">
                <v:path arrowok="t"/>
              </v:shape>
            </v:group>
            <v:group style="position:absolute;left:4651;top:-231;width:2317;height:1629" coordorigin="4651,-231" coordsize="2317,1629">
              <v:shape style="position:absolute;left:4651;top:-231;width:2317;height:1629" coordorigin="4651,-231" coordsize="2317,1629" path="m4651,1398l6967,1398,6967,-231,4651,-231,4651,1398xe" filled="false" stroked="true" strokeweight=".371318pt" strokecolor="#000000">
                <v:path arrowok="t"/>
              </v:shape>
            </v:group>
            <v:group style="position:absolute;left:4508;top:-231;width:143;height:1629" coordorigin="4508,-231" coordsize="143,1629">
              <v:shape style="position:absolute;left:4508;top:-231;width:143;height:1629" coordorigin="4508,-231" coordsize="143,1629" path="m4508,1398l4651,1398,4651,-231,4508,-231,4508,1398xe" filled="true" fillcolor="#87ceeb" stroked="false">
                <v:path arrowok="t"/>
                <v:fill type="solid"/>
              </v:shape>
            </v:group>
            <v:group style="position:absolute;left:4508;top:-231;width:143;height:1629" coordorigin="4508,-231" coordsize="143,1629">
              <v:shape style="position:absolute;left:4508;top:-231;width:143;height:1629" coordorigin="4508,-231" coordsize="143,1629" path="m4508,1398l4651,1398,4651,-231,4508,-231,4508,1398xe" filled="false" stroked="true" strokeweight=".371318pt" strokecolor="#000000">
                <v:path arrowok="t"/>
              </v:shape>
            </v:group>
            <v:group style="position:absolute;left:7184;top:-287;width:2;height:57" coordorigin="7184,-287" coordsize="2,57">
              <v:shape style="position:absolute;left:7184;top:-287;width:2;height:57" coordorigin="7184,-287" coordsize="0,57" path="m7184,-231l7184,-287e" filled="false" stroked="true" strokeweight=".371318pt" strokecolor="#000000">
                <v:path arrowok="t"/>
              </v:shape>
            </v:group>
            <v:group style="position:absolute;left:7523;top:-287;width:2;height:57" coordorigin="7523,-287" coordsize="2,57">
              <v:shape style="position:absolute;left:7523;top:-287;width:2;height:57" coordorigin="7523,-287" coordsize="0,57" path="m7523,-231l7523,-287e" filled="false" stroked="true" strokeweight=".371318pt" strokecolor="#000000">
                <v:path arrowok="t"/>
              </v:shape>
            </v:group>
            <v:group style="position:absolute;left:7861;top:-287;width:2;height:57" coordorigin="7861,-287" coordsize="2,57">
              <v:shape style="position:absolute;left:7861;top:-287;width:2;height:57" coordorigin="7861,-287" coordsize="0,57" path="m7861,-231l7861,-287e" filled="false" stroked="true" strokeweight=".371318pt" strokecolor="#000000">
                <v:path arrowok="t"/>
              </v:shape>
            </v:group>
            <v:group style="position:absolute;left:8200;top:-287;width:2;height:57" coordorigin="8200,-287" coordsize="2,57">
              <v:shape style="position:absolute;left:8200;top:-287;width:2;height:57" coordorigin="8200,-287" coordsize="0,57" path="m8200,-231l8200,-287e" filled="false" stroked="true" strokeweight=".371318pt" strokecolor="#000000">
                <v:path arrowok="t"/>
              </v:shape>
            </v:group>
            <v:group style="position:absolute;left:8539;top:-287;width:2;height:57" coordorigin="8539,-287" coordsize="2,57">
              <v:shape style="position:absolute;left:8539;top:-287;width:2;height:57" coordorigin="8539,-287" coordsize="0,57" path="m8539,-231l8539,-287e" filled="false" stroked="true" strokeweight=".371318pt" strokecolor="#000000">
                <v:path arrowok="t"/>
              </v:shape>
            </v:group>
            <v:group style="position:absolute;left:8877;top:-287;width:2;height:57" coordorigin="8877,-287" coordsize="2,57">
              <v:shape style="position:absolute;left:8877;top:-287;width:2;height:57" coordorigin="8877,-287" coordsize="0,57" path="m8877,-231l8877,-287e" filled="false" stroked="true" strokeweight=".371318pt" strokecolor="#000000">
                <v:path arrowok="t"/>
              </v:shape>
            </v:group>
            <v:group style="position:absolute;left:9216;top:-287;width:2;height:57" coordorigin="9216,-287" coordsize="2,57">
              <v:shape style="position:absolute;left:9216;top:-287;width:2;height:57" coordorigin="9216,-287" coordsize="0,57" path="m9216,-231l9216,-287e" filled="false" stroked="true" strokeweight=".371318pt" strokecolor="#000000">
                <v:path arrowok="t"/>
              </v:shape>
            </v:group>
            <v:group style="position:absolute;left:9426;top:1023;width:57;height:2" coordorigin="9426,1023" coordsize="57,2">
              <v:shape style="position:absolute;left:9426;top:1023;width:57;height:2" coordorigin="9426,1023" coordsize="57,0" path="m9426,1023l9482,1023e" filled="false" stroked="true" strokeweight=".371318pt" strokecolor="#000000">
                <v:path arrowok="t"/>
              </v:shape>
            </v:group>
            <v:group style="position:absolute;left:9426;top:583;width:57;height:2" coordorigin="9426,583" coordsize="57,2">
              <v:shape style="position:absolute;left:9426;top:583;width:57;height:2" coordorigin="9426,583" coordsize="57,0" path="m9426,583l9482,583e" filled="false" stroked="true" strokeweight=".371318pt" strokecolor="#000000">
                <v:path arrowok="t"/>
              </v:shape>
            </v:group>
            <v:group style="position:absolute;left:9426;top:144;width:57;height:2" coordorigin="9426,144" coordsize="57,2">
              <v:shape style="position:absolute;left:9426;top:144;width:57;height:2" coordorigin="9426,144" coordsize="57,0" path="m9426,144l9482,144e" filled="false" stroked="true" strokeweight=".371318pt" strokecolor="#000000">
                <v:path arrowok="t"/>
              </v:shape>
            </v:group>
            <v:group style="position:absolute;left:7110;top:583;width:2317;height:2" coordorigin="7110,583" coordsize="2317,2">
              <v:shape style="position:absolute;left:7110;top:583;width:2317;height:2" coordorigin="7110,583" coordsize="2317,0" path="m7110,583l9426,583e" filled="false" stroked="true" strokeweight=".371318pt" strokecolor="#e6e6e6">
                <v:path arrowok="t"/>
              </v:shape>
            </v:group>
            <v:group style="position:absolute;left:7295;top:-231;width:1989;height:945" coordorigin="7295,-231" coordsize="1989,945">
              <v:shape style="position:absolute;left:7295;top:-231;width:1989;height:945" coordorigin="7295,-231" coordsize="1989,945" path="m7295,-231l7319,530,7387,620,7455,554,7523,647,7590,626,7658,714,7726,591,7794,581,7861,488,7929,563,7997,576,8064,574,8132,522,8200,661,8268,565,8335,581,8403,556,8471,579,8539,564,8606,707,8674,658,8742,590,8810,606,8877,649,8945,515,9013,592,9080,651,9148,673,9216,653,9284,514e" filled="false" stroked="true" strokeweight=".371318pt" strokecolor="#0080ff">
                <v:path arrowok="t"/>
              </v:shape>
            </v:group>
            <v:group style="position:absolute;left:7293;top:-231;width:1991;height:890" coordorigin="7293,-231" coordsize="1991,890">
              <v:shape style="position:absolute;left:7293;top:-231;width:1991;height:890" coordorigin="7293,-231" coordsize="1991,890" path="m7293,-231l7319,650,7387,577,7455,641,7523,618,7590,590,7658,584,7726,556,7794,422,7861,564,7929,628,7997,538,8064,343,8132,500,8200,517,8268,659,8335,586,8403,652,8471,571,8539,527,8606,560,8674,596,8742,603,8810,510,8877,581,8945,566,9013,604,9080,557,9148,634,9216,604,9284,580e" filled="false" stroked="true" strokeweight=".371318pt" strokecolor="#ff00ff">
                <v:path arrowok="t"/>
              </v:shape>
            </v:group>
            <v:group style="position:absolute;left:7298;top:-231;width:1986;height:912" coordorigin="7298,-231" coordsize="1986,912">
              <v:shape style="position:absolute;left:7298;top:-231;width:1986;height:912" coordorigin="7298,-231" coordsize="1986,912" path="m7298,-231l7319,415,7387,610,7455,583,7523,582,7590,540,7658,455,7726,553,7794,468,7861,561,7929,680,7997,650,8064,499,8132,659,8200,490,8268,603,8335,510,8403,458,8471,611,8539,627,8606,642,8674,541,8742,458,8810,650,8877,549,8945,593,9013,590,9080,655,9148,678,9216,608,9284,480e" filled="false" stroked="true" strokeweight=".371318pt" strokecolor="#006400">
                <v:path arrowok="t"/>
              </v:shape>
            </v:group>
            <v:group style="position:absolute;left:7110;top:-231;width:2317;height:1629" coordorigin="7110,-231" coordsize="2317,1629">
              <v:shape style="position:absolute;left:7110;top:-231;width:2317;height:1629" coordorigin="7110,-231" coordsize="2317,1629" path="m7110,1398l9426,1398,9426,-231,7110,-231,7110,1398xe" filled="false" stroked="true" strokeweight=".371318pt" strokecolor="#000000">
                <v:path arrowok="t"/>
              </v:shape>
            </v:group>
            <v:group style="position:absolute;left:6967;top:-231;width:143;height:1629" coordorigin="6967,-231" coordsize="143,1629">
              <v:shape style="position:absolute;left:6967;top:-231;width:143;height:1629" coordorigin="6967,-231" coordsize="143,1629" path="m6967,1398l7110,1398,7110,-231,6967,-231,6967,1398xe" filled="true" fillcolor="#87ceeb" stroked="false">
                <v:path arrowok="t"/>
                <v:fill type="solid"/>
              </v:shape>
            </v:group>
            <v:group style="position:absolute;left:6967;top:-231;width:143;height:1629" coordorigin="6967,-231" coordsize="143,1629">
              <v:shape style="position:absolute;left:6967;top:-231;width:143;height:1629" coordorigin="6967,-231" coordsize="143,1629" path="m6967,1398l7110,1398,7110,-231,6967,-231,6967,1398xe" filled="false" stroked="true" strokeweight=".371318pt" strokecolor="#000000">
                <v:path arrowok="t"/>
              </v:shape>
              <v:shape style="position:absolute;left:4835;top:-164;width:53;height:38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PMingLiU" w:hAnsi="PMingLiU" w:cs="PMingLiU" w:eastAsia="PMingLiU"/>
                          <w:sz w:val="7"/>
                          <w:szCs w:val="7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PMingLiU" w:hAnsi="PMingLiU" w:cs="PMingLiU" w:eastAsia="PMingLiU"/>
                          <w:sz w:val="5"/>
                          <w:szCs w:val="5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02;top:332;width:53;height:114" type="#_x0000_t202" filled="false" stroked="false">
                <v:textbox inset="0,0,0,0">
                  <w:txbxContent>
                    <w:p>
                      <w:pPr>
                        <w:spacing w:line="4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38;top:31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11;top:42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053;top:44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66;top:410;width:120;height:101" type="#_x0000_t20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-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-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28;top:398;width:120;height:104" type="#_x0000_t202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spacing w:val="-47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93;top:38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68;top:38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2;top:42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68;top:434;width:120;height:86" type="#_x0000_t2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7;top:42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16;top:42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43;top:48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79;top:507;width:120;height:71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053;top:497;width:120;height:90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56;top:488;width:1001;height:118" type="#_x0000_t202" filled="false" stroked="false">
                <v:textbox inset="0,0,0,0">
                  <w:txbxContent>
                    <w:p>
                      <w:pPr>
                        <w:spacing w:line="40" w:lineRule="exact" w:before="0"/>
                        <w:ind w:left="67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9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9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9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9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tabs>
                          <w:tab w:pos="948" w:val="left" w:leader="none"/>
                        </w:tabs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8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3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3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8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5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5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59;top:47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69;top:453;width:188;height:103" type="#_x0000_t202" filled="false" stroked="false">
                <v:textbox inset="0,0,0,0">
                  <w:txbxContent>
                    <w:p>
                      <w:pPr>
                        <w:spacing w:line="9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38;top:440;width:120;height:69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15;top:4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69;top:50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054;top:48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57;top:464;width:256;height:89" type="#_x0000_t202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92;top:498;width:120;height:67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731;top:453;width:120;height:89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93;top:49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38;top:457;width:188;height:98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58;top:44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44;top:476;width:256;height:118" type="#_x0000_t20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09;top:4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13;top:49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83;top:4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19;top:48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79;top:54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50;top:508;width:120;height:98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0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0;top:527;width:120;height:80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47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09;top:513;width:53;height:93" type="#_x0000_t202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spacing w:val="-44"/>
                          <w:w w:val="8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83;top:503;width:120;height:86" type="#_x0000_t2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47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21;top:500;width:120;height:84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9;top:520;width:323;height:67" type="#_x0000_t202" filled="false" stroked="false">
                <v:textbox inset="0,0,0,0">
                  <w:txbxContent>
                    <w:p>
                      <w:pPr>
                        <w:tabs>
                          <w:tab w:pos="270" w:val="left" w:leader="none"/>
                        </w:tabs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64;top:50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376;top:535;width:120;height:70" type="#_x0000_t202" filled="false" stroked="false">
                <v:textbox inset="0,0,0,0">
                  <w:txbxContent>
                    <w:p>
                      <w:pPr>
                        <w:spacing w:line="6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376;top:59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43;top:615;width:1949;height:86" type="#_x0000_t202" filled="false" stroked="false">
                <v:textbox inset="0,0,0,0">
                  <w:txbxContent>
                    <w:p>
                      <w:pPr>
                        <w:tabs>
                          <w:tab w:pos="541" w:val="left" w:leader="none"/>
                          <w:tab w:pos="1151" w:val="left" w:leader="none"/>
                          <w:tab w:pos="1693" w:val="left" w:leader="none"/>
                        </w:tabs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7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2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2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47;top:594;width:188;height:118" type="#_x0000_t20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14;top:549;width:323;height:109" type="#_x0000_t202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18;top:586;width:459;height:136" type="#_x0000_t202" filled="false" stroked="false">
                <v:textbox inset="0,0,0,0">
                  <w:txbxContent>
                    <w:p>
                      <w:pPr>
                        <w:tabs>
                          <w:tab w:pos="406" w:val="left" w:leader="none"/>
                        </w:tabs>
                        <w:spacing w:line="72" w:lineRule="exact" w:before="0"/>
                        <w:ind w:left="0" w:right="0" w:firstLine="0"/>
                        <w:jc w:val="righ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9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2" w:lineRule="exact" w:before="0"/>
                        <w:ind w:left="0" w:right="65" w:firstLine="0"/>
                        <w:jc w:val="righ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121;top:545;width:459;height:109" type="#_x0000_t202" filled="false" stroked="false">
                <v:textbox inset="0,0,0,0">
                  <w:txbxContent>
                    <w:p>
                      <w:pPr>
                        <w:tabs>
                          <w:tab w:pos="406" w:val="left" w:leader="none"/>
                        </w:tabs>
                        <w:spacing w:line="10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188;top:58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92;top:559;width:459;height:102" type="#_x0000_t202" filled="false" stroked="false">
                <v:textbox inset="0,0,0,0">
                  <w:txbxContent>
                    <w:p>
                      <w:pPr>
                        <w:tabs>
                          <w:tab w:pos="270" w:val="left" w:leader="none"/>
                        </w:tabs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4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3;top:564;width:120;height:76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95;top:60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3;top:605;width:188;height:68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04;top:59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72;top:552;width:120;height:94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7"/>
                          <w:w w:val="90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7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6"/>
                          <w:w w:val="90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6"/>
                          <w:w w:val="90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02;top:584;width:256;height:77" type="#_x0000_t202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06;top:605;width:323;height:177" type="#_x0000_t20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2" w:lineRule="exact" w:before="0"/>
                        <w:ind w:left="67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73;top:59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76;top:539;width:391;height:122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20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20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15;top:54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80;top:60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51;top:547;width:865;height:113" type="#_x0000_t202" filled="false" stroked="false">
                <v:textbox inset="0,0,0,0">
                  <w:txbxContent>
                    <w:p>
                      <w:pPr>
                        <w:tabs>
                          <w:tab w:pos="609" w:val="left" w:leader="none"/>
                        </w:tabs>
                        <w:spacing w:line="10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86;top:53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25;top:543;width:527;height:76" type="#_x0000_t202" filled="false" stroked="false">
                <v:textbox inset="0,0,0,0">
                  <w:txbxContent>
                    <w:p>
                      <w:pPr>
                        <w:tabs>
                          <w:tab w:pos="338" w:val="left" w:leader="none"/>
                        </w:tabs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63;top:520;width:188;height:86" type="#_x0000_t2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61;top:54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61;top:543;width:662;height:100" type="#_x0000_t202" filled="false" stroked="false">
                <v:textbox inset="0,0,0,0">
                  <w:txbxContent>
                    <w:p>
                      <w:pPr>
                        <w:tabs>
                          <w:tab w:pos="609" w:val="left" w:leader="none"/>
                        </w:tabs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2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2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97;top:547;width:323;height:103" type="#_x0000_t20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5;top:505;width:865;height:102" type="#_x0000_t20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6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6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13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13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13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13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16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16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51;top:51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03;top:546;width:662;height:116" type="#_x0000_t202" filled="false" stroked="false">
                <v:textbox inset="0,0,0,0">
                  <w:txbxContent>
                    <w:p>
                      <w:pPr>
                        <w:spacing w:line="40" w:lineRule="exact" w:before="0"/>
                        <w:ind w:left="0" w:right="117" w:firstLine="0"/>
                        <w:jc w:val="righ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5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tabs>
                          <w:tab w:pos="541" w:val="left" w:leader="none"/>
                        </w:tabs>
                        <w:spacing w:line="7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42;top:552;width:120;height:83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48;top:532;width:594;height:108" type="#_x0000_t202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6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6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1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1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1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54;top:52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58;top:480;width:53;height:133" type="#_x0000_t202" filled="false" stroked="false">
                <v:textbox inset="0,0,0,0">
                  <w:txbxContent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83;top:627;width:323;height:76" type="#_x0000_t202" filled="false" stroked="false">
                <v:textbox inset="0,0,0,0">
                  <w:txbxContent>
                    <w:p>
                      <w:pPr>
                        <w:tabs>
                          <w:tab w:pos="270" w:val="left" w:leader="none"/>
                        </w:tabs>
                        <w:spacing w:line="7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18;top:64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89;top:592;width:120;height:99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0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0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92;top:60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93;top:592;width:730;height:121" type="#_x0000_t202" filled="false" stroked="false">
                <v:textbox inset="0,0,0,0">
                  <w:txbxContent>
                    <w:p>
                      <w:pPr>
                        <w:tabs>
                          <w:tab w:pos="609" w:val="left" w:leader="none"/>
                        </w:tabs>
                        <w:spacing w:line="11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1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1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06;top:625;width:188;height:68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7;top:61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27;top:6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40;top:68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2;top:68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0;top:608;width:120;height:131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83;top:615;width:120;height:67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54;top:619;width:188;height:91" type="#_x0000_t20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2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22;top:60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14;top:73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01;top:74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35;top:194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0;top:198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851;top:1977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93;top:1893;width:53;height:164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9;top:201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38;top:2087;width:188;height:80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2103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2114;width:662;height:93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5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5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6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6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15;top:2052;width:391;height:114" type="#_x0000_t202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25;top:2093;width:120;height:82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63;top:2054;width:120;height:119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67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61;top:208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00;top:2063;width:594;height:109" type="#_x0000_t202" filled="false" stroked="false">
                <v:textbox inset="0,0,0,0">
                  <w:txbxContent>
                    <w:p>
                      <w:pPr>
                        <w:tabs>
                          <w:tab w:pos="406" w:val="left" w:leader="none"/>
                        </w:tabs>
                        <w:spacing w:line="10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position w:val="-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position w:val="-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5;top:2030;width:120;height:78" type="#_x0000_t202" filled="false" stroked="false">
                <v:textbox inset="0,0,0,0">
                  <w:txbxContent>
                    <w:p>
                      <w:pPr>
                        <w:spacing w:line="7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16;top:203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77;top:208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54;top:205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13;top:2090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97;top:2117;width:323;height:103" type="#_x0000_t202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1"/>
                          <w:w w:val="9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48;top:2101;width:188;height:67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02;top:212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02;top:2158;width:120;height:95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47"/>
                          <w:w w:val="90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38;top:2119;width:459;height:100" type="#_x0000_t202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7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1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17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17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38;top:2158;width:323;height:113" type="#_x0000_t202" filled="false" stroked="false">
                <v:textbox inset="0,0,0,0">
                  <w:txbxContent>
                    <w:p>
                      <w:pPr>
                        <w:spacing w:line="10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1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1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44;top:2155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57;top:2148;width:594;height:85" type="#_x0000_t202" filled="false" stroked="false">
                <v:textbox inset="0,0,0,0">
                  <w:txbxContent>
                    <w:p>
                      <w:pPr>
                        <w:tabs>
                          <w:tab w:pos="474" w:val="left" w:leader="none"/>
                        </w:tabs>
                        <w:spacing w:line="84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7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57;top:216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60;top:2139;width:120;height:91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7"/>
                          <w:w w:val="90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9;top:2160;width:459;height:100" type="#_x0000_t202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9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9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38;top:2124;width:459;height:119" type="#_x0000_t202" filled="false" stroked="false">
                <v:textbox inset="0,0,0,0">
                  <w:txbxContent>
                    <w:p>
                      <w:pPr>
                        <w:spacing w:line="116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49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0"/>
                          <w:w w:val="95"/>
                          <w:position w:val="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9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9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0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09;top:214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0;top:2125;width:188;height:103" type="#_x0000_t20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80;top:217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83;top:2178;width:188;height:88" type="#_x0000_t202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9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22;top:215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80;top:218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73;top:2221;width:527;height:71" type="#_x0000_t202" filled="false" stroked="false">
                <v:textbox inset="0,0,0,0">
                  <w:txbxContent>
                    <w:p>
                      <w:pPr>
                        <w:spacing w:line="7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4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4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76;top:2261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512;top:2261;width:188;height:95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83;top:2263;width:662;height:96" type="#_x0000_t202" filled="false" stroked="false">
                <v:textbox inset="0,0,0,0">
                  <w:txbxContent>
                    <w:p>
                      <w:pPr>
                        <w:tabs>
                          <w:tab w:pos="541" w:val="left" w:leader="none"/>
                        </w:tabs>
                        <w:spacing w:line="9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 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26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054;top:2210;width:323;height:99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1"/>
                          <w:w w:val="9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0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FF00FF"/>
                          <w:spacing w:val="-20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89;top:2279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60;top:2189;width:188;height:161" type="#_x0000_t202" filled="false" stroked="false">
                <v:textbox inset="0,0,0,0">
                  <w:txbxContent>
                    <w:p>
                      <w:pPr>
                        <w:spacing w:line="5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22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105" w:lineRule="exact" w:before="0"/>
                        <w:ind w:left="67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7"/>
                          <w:w w:val="90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63;top:2210;width:53;height:83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799;top:2192;width:53;height:78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spacing w:val="-44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61;top:2221;width:459;height:91" type="#_x0000_t20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17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17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7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7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74;top:2222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83;top:2206;width:459;height:94" type="#_x0000_t202" filled="false" stroked="false">
                <v:textbox inset="0,0,0,0">
                  <w:txbxContent>
                    <w:p>
                      <w:pPr>
                        <w:tabs>
                          <w:tab w:pos="338" w:val="left" w:leader="none"/>
                        </w:tabs>
                        <w:spacing w:line="93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47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19;top:2213;width:120;height:81" type="#_x0000_t202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86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54;top:220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61;top:2254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5;top:2255;width:256;height:108" type="#_x0000_t202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21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4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1"/>
                          <w:w w:val="9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1"/>
                          <w:w w:val="95"/>
                          <w:position w:val="4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FF00FF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71;top:2236;width:120;height:69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17"/>
                          <w:w w:val="90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45;top:2220;width:188;height:90" type="#_x0000_t20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6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w w:val="9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/>
                          <w:color w:val="006400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6400"/>
                          <w:spacing w:val="-22"/>
                          <w:w w:val="9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8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hadow w:val="0"/>
                          <w:color w:val="0080FF"/>
                          <w:spacing w:val="-22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258;top:2117;width:53;height:221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FF0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71;top:2313;width:933;height:69" type="#_x0000_t202" filled="false" stroked="false">
                <v:textbox inset="0,0,0,0">
                  <w:txbxContent>
                    <w:p>
                      <w:pPr>
                        <w:tabs>
                          <w:tab w:pos="880" w:val="left" w:leader="none"/>
                        </w:tabs>
                        <w:spacing w:line="6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w w:val="8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42;top:2247;width:188;height:112" type="#_x0000_t202" filled="false" stroked="false">
                <v:textbox inset="0,0,0,0">
                  <w:txbxContent>
                    <w:p>
                      <w:pPr>
                        <w:spacing w:line="52" w:lineRule="exact" w:before="0"/>
                        <w:ind w:left="67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-17"/>
                          <w:w w:val="90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w w:val="9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8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13;top:2268;width:188;height:69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9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MS Gothic" w:hAnsi="MS Gothic" w:cs="MS Gothic" w:eastAsia="MS Gothic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6400"/>
                          <w:spacing w:val="15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986;top:2308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19;top:2289;width:256;height:78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0080FF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w w:val="9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color w:val="FF00FF"/>
                          <w:spacing w:val="-21"/>
                          <w:w w:val="95"/>
                          <w:sz w:val="6"/>
                          <w:szCs w:val="6"/>
                        </w:rPr>
                      </w:r>
                      <w:r>
                        <w:rPr>
                          <w:rFonts w:ascii="MS Gothic" w:hAnsi="MS Gothic" w:cs="MS Gothic" w:eastAsia="MS Gothic"/>
                          <w:color w:val="0080FF"/>
                          <w:w w:val="9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715;top:2376;width:53;height:66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pPr>
                      <w:r>
                        <w:rPr>
                          <w:rFonts w:ascii="MS Gothic" w:hAnsi="MS Gothic" w:cs="MS Gothic" w:eastAsia="MS Gothic"/>
                          <w:color w:val="006400"/>
                          <w:w w:val="8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MS Gothic" w:hAnsi="MS Gothic" w:cs="MS Gothic" w:eastAsia="MS Gothic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w w:val="95"/>
          <w:sz w:val="10"/>
        </w:rPr>
        <w:t>0.2</w:t>
      </w:r>
      <w:r>
        <w:rPr>
          <w:rFonts w:ascii="Arial"/>
          <w:sz w:val="10"/>
        </w:rPr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86"/>
        <w:ind w:left="0" w:right="2562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02.346985pt;margin-top:-3.52981pt;width:7.95pt;height:21.5pt;mso-position-horizontal-relative:page;mso-position-vertical-relative:paragraph;z-index:1847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87735pt;margin-top:-3.52981pt;width:7.95pt;height:21.5pt;mso-position-horizontal-relative:page;mso-position-vertical-relative:paragraph;z-index:1852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233429pt;margin-top:-3.52981pt;width:7.95pt;height:21.5pt;mso-position-horizontal-relative:page;mso-position-vertical-relative:paragraph;z-index:1856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0.0</w:t>
      </w:r>
      <w:r>
        <w:rPr>
          <w:rFonts w:ascii="Arial"/>
          <w:sz w:val="10"/>
        </w:rPr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86"/>
        <w:ind w:left="0" w:right="2504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75.483398pt;margin-top:5.078817pt;width:7.95pt;height:41.8pt;mso-position-horizontal-relative:page;mso-position-vertical-relative:paragraph;z-index:1816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Autocorrelation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w w:val="95"/>
          <w:sz w:val="10"/>
          <w:szCs w:val="10"/>
        </w:rPr>
        <w:t>−0.2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7"/>
          <w:szCs w:val="27"/>
        </w:rPr>
      </w:pPr>
    </w:p>
    <w:p>
      <w:pPr>
        <w:spacing w:before="86"/>
        <w:ind w:left="49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0.2</w:t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86"/>
        <w:ind w:left="49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02.346985pt;margin-top:-3.529811pt;width:7.95pt;height:21.5pt;mso-position-horizontal-relative:page;mso-position-vertical-relative:paragraph;z-index:1844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87735pt;margin-top:-3.529811pt;width:7.95pt;height:21.5pt;mso-position-horizontal-relative:page;mso-position-vertical-relative:paragraph;z-index:1849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233429pt;margin-top:-3.529811pt;width:7.95pt;height:21.5pt;mso-position-horizontal-relative:page;mso-position-vertical-relative:paragraph;z-index:1854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0.0</w:t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86"/>
        <w:ind w:left="44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sz w:val="10"/>
          <w:szCs w:val="10"/>
        </w:rPr>
        <w:t>−0.2</w:t>
      </w:r>
    </w:p>
    <w:p>
      <w:pPr>
        <w:spacing w:line="240" w:lineRule="auto" w:before="11"/>
        <w:rPr>
          <w:rFonts w:ascii="Arial" w:hAnsi="Arial" w:cs="Arial" w:eastAsia="Arial"/>
          <w:sz w:val="27"/>
          <w:szCs w:val="27"/>
        </w:rPr>
      </w:pPr>
    </w:p>
    <w:p>
      <w:pPr>
        <w:spacing w:after="0" w:line="240" w:lineRule="auto"/>
        <w:rPr>
          <w:rFonts w:ascii="Arial" w:hAnsi="Arial" w:cs="Arial" w:eastAsia="Arial"/>
          <w:sz w:val="27"/>
          <w:szCs w:val="27"/>
        </w:rPr>
        <w:sectPr>
          <w:pgSz w:w="12240" w:h="15840"/>
          <w:pgMar w:header="987" w:footer="749" w:top="1260" w:bottom="940" w:left="1300" w:right="0"/>
        </w:sectPr>
      </w:pPr>
    </w:p>
    <w:p>
      <w:pPr>
        <w:tabs>
          <w:tab w:pos="1277" w:val="left" w:leader="none"/>
          <w:tab w:pos="1588" w:val="left" w:leader="none"/>
          <w:tab w:pos="1927" w:val="left" w:leader="none"/>
          <w:tab w:pos="2265" w:val="left" w:leader="none"/>
          <w:tab w:pos="2604" w:val="left" w:leader="none"/>
          <w:tab w:pos="2943" w:val="left" w:leader="none"/>
        </w:tabs>
        <w:spacing w:before="86"/>
        <w:ind w:left="93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40" w:lineRule="auto" w:before="4"/>
        <w:rPr>
          <w:rFonts w:ascii="Arial" w:hAnsi="Arial" w:cs="Arial" w:eastAsia="Arial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/>
          <w:w w:val="95"/>
          <w:sz w:val="12"/>
        </w:rPr>
        <w:t>Lag</w:t>
      </w:r>
      <w:r>
        <w:rPr>
          <w:rFonts w:ascii="Arial"/>
          <w:sz w:val="12"/>
        </w:rPr>
      </w:r>
    </w:p>
    <w:p>
      <w:pPr>
        <w:tabs>
          <w:tab w:pos="1277" w:val="left" w:leader="none"/>
          <w:tab w:pos="1588" w:val="left" w:leader="none"/>
          <w:tab w:pos="1927" w:val="left" w:leader="none"/>
          <w:tab w:pos="2265" w:val="left" w:leader="none"/>
          <w:tab w:pos="2604" w:val="left" w:leader="none"/>
          <w:tab w:pos="2943" w:val="left" w:leader="none"/>
        </w:tabs>
        <w:spacing w:before="86"/>
        <w:ind w:left="93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280" w:left="1300" w:right="0"/>
          <w:cols w:num="3" w:equalWidth="0">
            <w:col w:w="3054" w:space="417"/>
            <w:col w:w="1137" w:space="309"/>
            <w:col w:w="6023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78.157196pt;margin-top:106.945633pt;width:6.95pt;height:23.45pt;mso-position-horizontal-relative:page;mso-position-vertical-relative:page;z-index:1828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</w:t>
                  </w:r>
                  <w:r>
                    <w:rPr>
                      <w:rFonts w:ascii="Arial"/>
                      <w:spacing w:val="4"/>
                      <w:sz w:val="10"/>
                    </w:rPr>
                    <w:t> </w:t>
                  </w:r>
                  <w:r>
                    <w:rPr>
                      <w:rFonts w:ascii="Arial"/>
                      <w:spacing w:val="1"/>
                      <w:w w:val="99"/>
                      <w:sz w:val="10"/>
                    </w:rPr>
                    <w:t>101520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136.968872pt;width:7.95pt;height:21.5pt;mso-position-horizontal-relative:page;mso-position-vertical-relative:page;z-index:1840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667648pt;margin-top:108.402184pt;width:7.95pt;height:21.5pt;mso-position-horizontal-relative:page;mso-position-vertical-relative:page;z-index:184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40" w:lineRule="auto" w:before="13"/>
        <w:ind w:left="117" w:right="0"/>
        <w:jc w:val="left"/>
      </w:pPr>
      <w:r>
        <w:rPr>
          <w:w w:val="110"/>
        </w:rPr>
        <w:t>Figure</w:t>
      </w:r>
      <w:r>
        <w:rPr>
          <w:spacing w:val="5"/>
          <w:w w:val="110"/>
        </w:rPr>
        <w:t> </w:t>
      </w:r>
      <w:r>
        <w:rPr>
          <w:w w:val="110"/>
        </w:rPr>
        <w:t>2.14: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2"/>
          <w:w w:val="110"/>
        </w:rPr>
        <w:t>CFs</w:t>
      </w:r>
      <w:r>
        <w:rPr>
          <w:spacing w:val="4"/>
          <w:w w:val="110"/>
        </w:rPr>
        <w:t> </w:t>
      </w:r>
      <w:r>
        <w:rPr>
          <w:w w:val="110"/>
        </w:rPr>
        <w:t>plot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category</w:t>
      </w:r>
      <w:r>
        <w:rPr>
          <w:spacing w:val="6"/>
          <w:w w:val="110"/>
        </w:rPr>
        <w:t> </w:t>
      </w:r>
      <w:r>
        <w:rPr>
          <w:w w:val="110"/>
        </w:rPr>
        <w:t>AA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1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"/>
          <w:w w:val="110"/>
        </w:rPr>
        <w:t> </w:t>
      </w:r>
      <w:r>
        <w:rPr>
          <w:w w:val="110"/>
        </w:rPr>
        <w:t>6</w:t>
      </w:r>
      <w:r>
        <w:rPr/>
      </w:r>
    </w:p>
    <w:p>
      <w:pPr>
        <w:pStyle w:val="BodyText"/>
        <w:spacing w:line="242" w:lineRule="auto" w:before="331"/>
        <w:ind w:left="117" w:right="2257" w:firstLine="351"/>
        <w:jc w:val="both"/>
      </w:pPr>
      <w:r>
        <w:rPr>
          <w:spacing w:val="-4"/>
          <w:w w:val="110"/>
        </w:rPr>
        <w:t>Trace</w:t>
      </w:r>
      <w:r>
        <w:rPr>
          <w:spacing w:val="5"/>
          <w:w w:val="110"/>
        </w:rPr>
        <w:t> </w:t>
      </w:r>
      <w:r>
        <w:rPr>
          <w:w w:val="110"/>
        </w:rPr>
        <w:t>plots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</w:t>
      </w:r>
      <w:r>
        <w:rPr>
          <w:spacing w:val="14"/>
          <w:w w:val="110"/>
        </w:rPr>
        <w:t> </w:t>
      </w:r>
      <w:hyperlink w:history="true" w:anchor="_bookmark59">
        <w:r>
          <w:rPr>
            <w:w w:val="110"/>
          </w:rPr>
          <w:t>2.13</w:t>
        </w:r>
      </w:hyperlink>
      <w:r>
        <w:rPr>
          <w:spacing w:val="5"/>
          <w:w w:val="110"/>
        </w:rPr>
        <w:t> </w:t>
      </w:r>
      <w:r>
        <w:rPr>
          <w:spacing w:val="-3"/>
          <w:w w:val="110"/>
        </w:rPr>
        <w:t>allows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visual</w:t>
      </w:r>
      <w:r>
        <w:rPr>
          <w:spacing w:val="5"/>
          <w:w w:val="110"/>
        </w:rPr>
        <w:t> </w:t>
      </w:r>
      <w:r>
        <w:rPr>
          <w:w w:val="110"/>
        </w:rPr>
        <w:t>inspection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convergence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second</w:t>
      </w:r>
      <w:r>
        <w:rPr>
          <w:spacing w:val="37"/>
          <w:w w:val="107"/>
        </w:rPr>
        <w:t> </w:t>
      </w:r>
      <w:r>
        <w:rPr>
          <w:spacing w:val="-3"/>
          <w:w w:val="110"/>
        </w:rPr>
        <w:t>level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hierarch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trace</w:t>
      </w:r>
      <w:r>
        <w:rPr>
          <w:spacing w:val="11"/>
          <w:w w:val="110"/>
        </w:rPr>
        <w:t> </w:t>
      </w:r>
      <w:r>
        <w:rPr>
          <w:w w:val="110"/>
        </w:rPr>
        <w:t>plot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1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mpletely</w:t>
      </w:r>
      <w:r>
        <w:rPr>
          <w:spacing w:val="10"/>
          <w:w w:val="110"/>
        </w:rPr>
        <w:t> </w:t>
      </w:r>
      <w:r>
        <w:rPr>
          <w:w w:val="110"/>
        </w:rPr>
        <w:t>fl</w:t>
      </w:r>
      <w:r>
        <w:rPr>
          <w:spacing w:val="18"/>
          <w:w w:val="110"/>
        </w:rPr>
        <w:t> </w:t>
      </w:r>
      <w:r>
        <w:rPr>
          <w:w w:val="110"/>
        </w:rPr>
        <w:t>suggesting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26"/>
        </w:rPr>
        <w:t> </w:t>
      </w:r>
      <w:r>
        <w:rPr>
          <w:w w:val="110"/>
        </w:rPr>
        <w:t>there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no</w:t>
      </w:r>
      <w:r>
        <w:rPr>
          <w:spacing w:val="9"/>
          <w:w w:val="110"/>
        </w:rPr>
        <w:t> </w:t>
      </w:r>
      <w:r>
        <w:rPr>
          <w:w w:val="110"/>
        </w:rPr>
        <w:t>mixing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all,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trace</w:t>
      </w:r>
      <w:r>
        <w:rPr>
          <w:spacing w:val="9"/>
          <w:w w:val="110"/>
        </w:rPr>
        <w:t> </w:t>
      </w:r>
      <w:r>
        <w:rPr>
          <w:w w:val="110"/>
        </w:rPr>
        <w:t>plots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2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6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v</w:t>
      </w:r>
      <w:r>
        <w:rPr>
          <w:spacing w:val="-4"/>
          <w:w w:val="110"/>
        </w:rPr>
        <w:t>ar</w:t>
      </w:r>
      <w:r>
        <w:rPr>
          <w:spacing w:val="-5"/>
          <w:w w:val="110"/>
        </w:rPr>
        <w:t>y</w:t>
      </w:r>
      <w:r>
        <w:rPr>
          <w:spacing w:val="9"/>
          <w:w w:val="110"/>
        </w:rPr>
        <w:t> </w:t>
      </w:r>
      <w:r>
        <w:rPr>
          <w:w w:val="110"/>
        </w:rPr>
        <w:t>around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mean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3"/>
        </w:rPr>
        <w:t> </w:t>
      </w:r>
      <w:r>
        <w:rPr>
          <w:w w:val="110"/>
        </w:rPr>
        <w:t>do</w:t>
      </w:r>
      <w:r>
        <w:rPr>
          <w:spacing w:val="31"/>
          <w:w w:val="110"/>
        </w:rPr>
        <w:t> </w:t>
      </w:r>
      <w:r>
        <w:rPr>
          <w:w w:val="110"/>
        </w:rPr>
        <w:t>not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sho</w:t>
      </w:r>
      <w:r>
        <w:rPr>
          <w:spacing w:val="-3"/>
          <w:w w:val="110"/>
        </w:rPr>
        <w:t>w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32"/>
          <w:w w:val="110"/>
        </w:rPr>
        <w:t> </w:t>
      </w:r>
      <w:r>
        <w:rPr>
          <w:w w:val="110"/>
        </w:rPr>
        <w:t>trend,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1"/>
          <w:w w:val="110"/>
        </w:rPr>
        <w:t> </w:t>
      </w:r>
      <w:r>
        <w:rPr>
          <w:w w:val="110"/>
        </w:rPr>
        <w:t>suggest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our</w:t>
      </w:r>
      <w:r>
        <w:rPr>
          <w:spacing w:val="32"/>
          <w:w w:val="110"/>
        </w:rPr>
        <w:t> </w:t>
      </w:r>
      <w:r>
        <w:rPr>
          <w:w w:val="110"/>
        </w:rPr>
        <w:t>samples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31"/>
          <w:w w:val="110"/>
        </w:rPr>
        <w:t> </w:t>
      </w:r>
      <w:r>
        <w:rPr>
          <w:w w:val="110"/>
        </w:rPr>
        <w:t>mixed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hains</w:t>
      </w:r>
      <w:r>
        <w:rPr>
          <w:spacing w:val="31"/>
          <w:w w:val="114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converged.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Auto</w:t>
      </w:r>
      <w:r>
        <w:rPr>
          <w:spacing w:val="7"/>
          <w:w w:val="110"/>
        </w:rPr>
        <w:t> </w:t>
      </w:r>
      <w:r>
        <w:rPr>
          <w:w w:val="110"/>
        </w:rPr>
        <w:t>Correlation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Function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(ACF)</w:t>
      </w:r>
      <w:r>
        <w:rPr>
          <w:spacing w:val="7"/>
          <w:w w:val="110"/>
        </w:rPr>
        <w:t> </w:t>
      </w:r>
      <w:r>
        <w:rPr>
          <w:w w:val="110"/>
        </w:rPr>
        <w:t>plots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presented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fi      </w:t>
      </w:r>
      <w:r>
        <w:rPr>
          <w:spacing w:val="13"/>
          <w:w w:val="110"/>
        </w:rPr>
        <w:t> </w:t>
      </w:r>
      <w:r>
        <w:rPr>
          <w:rFonts w:ascii="Times New Roman"/>
          <w:spacing w:val="13"/>
          <w:w w:val="110"/>
        </w:rPr>
      </w:r>
      <w:hyperlink w:history="true" w:anchor="_bookmark60">
        <w:r>
          <w:rPr>
            <w:w w:val="110"/>
          </w:rPr>
          <w:t>2.14</w:t>
        </w:r>
        <w:r>
          <w:rPr/>
        </w:r>
      </w:hyperlink>
    </w:p>
    <w:p>
      <w:pPr>
        <w:pStyle w:val="BodyText"/>
        <w:spacing w:line="242" w:lineRule="auto" w:before="1"/>
        <w:ind w:left="117" w:right="2257"/>
        <w:jc w:val="left"/>
      </w:pPr>
      <w:r>
        <w:rPr>
          <w:spacing w:val="-3"/>
          <w:w w:val="110"/>
        </w:rPr>
        <w:t>gives</w:t>
      </w:r>
      <w:r>
        <w:rPr>
          <w:w w:val="110"/>
        </w:rPr>
        <w:t> no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A</w:t>
      </w:r>
      <w:r>
        <w:rPr>
          <w:spacing w:val="-3"/>
          <w:w w:val="110"/>
        </w:rPr>
        <w:t>CF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model </w:t>
      </w:r>
      <w:r>
        <w:rPr>
          <w:w w:val="110"/>
        </w:rPr>
        <w:t>1;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1"/>
          <w:w w:val="110"/>
        </w:rPr>
        <w:t> </w:t>
      </w:r>
      <w:r>
        <w:rPr>
          <w:w w:val="110"/>
        </w:rPr>
        <w:t>indicates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model </w:t>
      </w:r>
      <w:r>
        <w:rPr>
          <w:w w:val="110"/>
        </w:rPr>
        <w:t>1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gives</w:t>
      </w:r>
      <w:r>
        <w:rPr>
          <w:w w:val="110"/>
        </w:rPr>
        <w:t> no</w:t>
      </w:r>
      <w:r>
        <w:rPr>
          <w:spacing w:val="1"/>
          <w:w w:val="110"/>
        </w:rPr>
        <w:t> </w:t>
      </w:r>
      <w:r>
        <w:rPr>
          <w:w w:val="110"/>
        </w:rPr>
        <w:t>autocorrelation.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A</w:t>
      </w:r>
      <w:r>
        <w:rPr>
          <w:spacing w:val="-3"/>
          <w:w w:val="110"/>
        </w:rPr>
        <w:t>CF</w:t>
      </w:r>
      <w:r>
        <w:rPr>
          <w:spacing w:val="43"/>
          <w:w w:val="114"/>
        </w:rPr>
        <w:t> </w:t>
      </w:r>
      <w:r>
        <w:rPr>
          <w:w w:val="110"/>
        </w:rPr>
        <w:t>plots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2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6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eak</w:t>
      </w:r>
      <w:r>
        <w:rPr>
          <w:spacing w:val="5"/>
          <w:w w:val="110"/>
        </w:rPr>
        <w:t> </w:t>
      </w:r>
      <w:r>
        <w:rPr>
          <w:w w:val="110"/>
        </w:rPr>
        <w:t>sign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autocorrelation.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300" w:right="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right="130" w:firstLine="351"/>
        <w:jc w:val="both"/>
      </w:pPr>
      <w:r>
        <w:rPr>
          <w:w w:val="115"/>
        </w:rPr>
        <w:t>Considering</w:t>
      </w:r>
      <w:r>
        <w:rPr>
          <w:spacing w:val="-14"/>
          <w:w w:val="115"/>
        </w:rPr>
        <w:t> </w:t>
      </w:r>
      <w:r>
        <w:rPr>
          <w:w w:val="115"/>
        </w:rPr>
        <w:t>trace</w:t>
      </w:r>
      <w:r>
        <w:rPr>
          <w:spacing w:val="-13"/>
          <w:w w:val="115"/>
        </w:rPr>
        <w:t> </w:t>
      </w:r>
      <w:r>
        <w:rPr>
          <w:w w:val="115"/>
        </w:rPr>
        <w:t>plots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A</w:t>
      </w:r>
      <w:r>
        <w:rPr>
          <w:spacing w:val="-3"/>
          <w:w w:val="115"/>
        </w:rPr>
        <w:t>CF</w:t>
      </w:r>
      <w:r>
        <w:rPr>
          <w:spacing w:val="-14"/>
          <w:w w:val="115"/>
        </w:rPr>
        <w:t> </w:t>
      </w:r>
      <w:r>
        <w:rPr>
          <w:w w:val="115"/>
        </w:rPr>
        <w:t>plots</w:t>
      </w:r>
      <w:r>
        <w:rPr>
          <w:spacing w:val="-14"/>
          <w:w w:val="115"/>
        </w:rPr>
        <w:t> </w:t>
      </w:r>
      <w:r>
        <w:rPr>
          <w:w w:val="115"/>
        </w:rPr>
        <w:t>results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all</w:t>
      </w:r>
      <w:r>
        <w:rPr>
          <w:spacing w:val="-14"/>
          <w:w w:val="115"/>
        </w:rPr>
        <w:t> </w:t>
      </w:r>
      <w:r>
        <w:rPr>
          <w:w w:val="115"/>
        </w:rPr>
        <w:t>three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levels,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29"/>
          <w:w w:val="104"/>
        </w:rPr>
        <w:t> </w:t>
      </w:r>
      <w:r>
        <w:rPr>
          <w:spacing w:val="-2"/>
          <w:w w:val="115"/>
        </w:rPr>
        <w:t>observe</w:t>
      </w:r>
      <w:r>
        <w:rPr>
          <w:spacing w:val="13"/>
          <w:w w:val="115"/>
        </w:rPr>
        <w:t> </w:t>
      </w:r>
      <w:r>
        <w:rPr>
          <w:w w:val="115"/>
        </w:rPr>
        <w:t>no</w:t>
      </w:r>
      <w:r>
        <w:rPr>
          <w:spacing w:val="13"/>
          <w:w w:val="115"/>
        </w:rPr>
        <w:t> </w:t>
      </w:r>
      <w:r>
        <w:rPr>
          <w:w w:val="115"/>
        </w:rPr>
        <w:t>strong</w:t>
      </w:r>
      <w:r>
        <w:rPr>
          <w:spacing w:val="15"/>
          <w:w w:val="115"/>
        </w:rPr>
        <w:t> </w:t>
      </w:r>
      <w:r>
        <w:rPr>
          <w:w w:val="115"/>
        </w:rPr>
        <w:t>correlation</w:t>
      </w:r>
      <w:r>
        <w:rPr>
          <w:spacing w:val="13"/>
          <w:w w:val="115"/>
        </w:rPr>
        <w:t> </w:t>
      </w:r>
      <w:r>
        <w:rPr>
          <w:w w:val="115"/>
        </w:rPr>
        <w:t>at</w:t>
      </w:r>
      <w:r>
        <w:rPr>
          <w:spacing w:val="14"/>
          <w:w w:val="115"/>
        </w:rPr>
        <w:t> </w:t>
      </w:r>
      <w:r>
        <w:rPr>
          <w:w w:val="115"/>
        </w:rPr>
        <w:t>all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hiera</w:t>
      </w:r>
      <w:r>
        <w:rPr>
          <w:spacing w:val="-5"/>
          <w:w w:val="115"/>
        </w:rPr>
        <w:t>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w w:val="115"/>
        </w:rPr>
        <w:t> 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19"/>
          <w:w w:val="115"/>
        </w:rPr>
        <w:t> </w:t>
      </w:r>
      <w:r>
        <w:rPr>
          <w:w w:val="115"/>
        </w:rPr>
        <w:t>there</w:t>
      </w:r>
      <w:r>
        <w:rPr>
          <w:spacing w:val="13"/>
          <w:w w:val="115"/>
        </w:rPr>
        <w:t> </w:t>
      </w:r>
      <w:r>
        <w:rPr>
          <w:w w:val="115"/>
        </w:rPr>
        <w:t>seems</w:t>
      </w:r>
      <w:r>
        <w:rPr>
          <w:spacing w:val="14"/>
          <w:w w:val="115"/>
        </w:rPr>
        <w:t> </w:t>
      </w:r>
      <w:r>
        <w:rPr>
          <w:w w:val="115"/>
        </w:rPr>
        <w:t>to</w:t>
      </w:r>
      <w:r>
        <w:rPr>
          <w:spacing w:val="27"/>
          <w:w w:val="120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sligh</w:t>
      </w:r>
      <w:r>
        <w:rPr>
          <w:spacing w:val="-1"/>
          <w:w w:val="115"/>
        </w:rPr>
        <w:t>t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incr</w:t>
      </w:r>
      <w:r>
        <w:rPr>
          <w:spacing w:val="-2"/>
          <w:w w:val="115"/>
        </w:rPr>
        <w:t>ease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autocorrelation</w:t>
      </w:r>
      <w:r>
        <w:rPr>
          <w:spacing w:val="3"/>
          <w:w w:val="115"/>
        </w:rPr>
        <w:t> </w:t>
      </w:r>
      <w:r>
        <w:rPr>
          <w:w w:val="115"/>
        </w:rPr>
        <w:t>at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indicate</w:t>
      </w:r>
      <w:r>
        <w:rPr>
          <w:spacing w:val="51"/>
          <w:w w:val="115"/>
        </w:rPr>
        <w:t> </w:t>
      </w:r>
      <w:r>
        <w:rPr>
          <w:w w:val="115"/>
        </w:rPr>
        <w:t>that</w:t>
      </w:r>
      <w:r>
        <w:rPr>
          <w:spacing w:val="-8"/>
          <w:w w:val="115"/>
        </w:rPr>
        <w:t> </w:t>
      </w:r>
      <w:r>
        <w:rPr>
          <w:w w:val="115"/>
        </w:rPr>
        <w:t>categories</w:t>
      </w:r>
      <w:r>
        <w:rPr>
          <w:spacing w:val="-8"/>
          <w:w w:val="115"/>
        </w:rPr>
        <w:t> </w:t>
      </w:r>
      <w:r>
        <w:rPr>
          <w:w w:val="115"/>
        </w:rPr>
        <w:t>at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mixes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slower</w:t>
      </w:r>
      <w:r>
        <w:rPr>
          <w:spacing w:val="-8"/>
          <w:w w:val="115"/>
        </w:rPr>
        <w:t> </w:t>
      </w:r>
      <w:r>
        <w:rPr>
          <w:w w:val="115"/>
        </w:rPr>
        <w:t>compare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categories</w:t>
      </w:r>
      <w:r>
        <w:rPr>
          <w:spacing w:val="-7"/>
          <w:w w:val="115"/>
        </w:rPr>
        <w:t> </w:t>
      </w:r>
      <w:r>
        <w:rPr>
          <w:w w:val="115"/>
        </w:rPr>
        <w:t>at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higher</w:t>
      </w:r>
      <w:r>
        <w:rPr>
          <w:spacing w:val="27"/>
          <w:w w:val="111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p>
      <w:pPr>
        <w:spacing w:before="0"/>
        <w:ind w:left="547" w:right="0" w:firstLine="0"/>
        <w:jc w:val="both"/>
        <w:rPr>
          <w:rFonts w:ascii="Georgia" w:hAnsi="Georgia" w:cs="Georgia" w:eastAsia="Georgia"/>
          <w:sz w:val="28"/>
          <w:szCs w:val="28"/>
        </w:rPr>
      </w:pPr>
      <w:bookmarkStart w:name="Discussion" w:id="112"/>
      <w:bookmarkEnd w:id="112"/>
      <w:r>
        <w:rPr/>
      </w:r>
      <w:bookmarkStart w:name="_bookmark61" w:id="113"/>
      <w:bookmarkEnd w:id="113"/>
      <w:r>
        <w:rPr/>
      </w:r>
      <w:r>
        <w:rPr>
          <w:rFonts w:ascii="Georgia"/>
          <w:b/>
          <w:sz w:val="28"/>
        </w:rPr>
        <w:t>2.3.4 </w:t>
      </w:r>
      <w:r>
        <w:rPr>
          <w:rFonts w:ascii="Georgia"/>
          <w:b/>
          <w:spacing w:val="13"/>
          <w:sz w:val="28"/>
        </w:rPr>
        <w:t> </w:t>
      </w:r>
      <w:r>
        <w:rPr>
          <w:rFonts w:ascii="Georgia"/>
          <w:b/>
          <w:sz w:val="28"/>
        </w:rPr>
        <w:t>Discussion</w:t>
      </w:r>
      <w:r>
        <w:rPr>
          <w:rFonts w:ascii="Georgia"/>
          <w:sz w:val="28"/>
        </w:rPr>
      </w:r>
    </w:p>
    <w:p>
      <w:pPr>
        <w:pStyle w:val="BodyText"/>
        <w:tabs>
          <w:tab w:pos="1617" w:val="left" w:leader="none"/>
          <w:tab w:pos="2791" w:val="left" w:leader="none"/>
        </w:tabs>
        <w:spacing w:line="242" w:lineRule="auto" w:before="187"/>
        <w:ind w:left="539" w:right="102" w:hanging="1"/>
        <w:jc w:val="both"/>
      </w:pP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w w:val="110"/>
        </w:rPr>
        <w:t>expected,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eakly-informed</w:t>
      </w:r>
      <w:r>
        <w:rPr>
          <w:spacing w:val="15"/>
          <w:w w:val="110"/>
        </w:rPr>
        <w:t> </w:t>
      </w:r>
      <w:r>
        <w:rPr>
          <w:w w:val="110"/>
        </w:rPr>
        <w:t>priors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had</w:t>
      </w:r>
      <w:r>
        <w:rPr>
          <w:spacing w:val="13"/>
          <w:w w:val="110"/>
        </w:rPr>
        <w:t> </w:t>
      </w:r>
      <w:r>
        <w:rPr>
          <w:w w:val="110"/>
        </w:rPr>
        <w:t>outperformed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6"/>
          <w:w w:val="108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prior,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term</w:t>
      </w:r>
      <w:r>
        <w:rPr>
          <w:spacing w:val="-2"/>
          <w:w w:val="110"/>
        </w:rPr>
        <w:t>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goodness-of-fi</w:t>
      </w:r>
      <w:r>
        <w:rPr>
          <w:spacing w:val="60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highlighted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69"/>
          <w:w w:val="120"/>
        </w:rPr>
        <w:t> </w:t>
      </w:r>
      <w:r>
        <w:rPr>
          <w:w w:val="110"/>
        </w:rPr>
        <w:t>importance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assigning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prior</w:t>
      </w:r>
      <w:r>
        <w:rPr>
          <w:spacing w:val="8"/>
          <w:w w:val="110"/>
        </w:rPr>
        <w:t> </w:t>
      </w: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8"/>
          <w:w w:val="110"/>
        </w:rPr>
        <w:t> </w:t>
      </w:r>
      <w:r>
        <w:rPr>
          <w:w w:val="110"/>
        </w:rPr>
        <w:t>calculations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should</w:t>
      </w:r>
      <w:r>
        <w:rPr>
          <w:spacing w:val="29"/>
          <w:w w:val="109"/>
        </w:rPr>
        <w:t> </w:t>
      </w:r>
      <w:r>
        <w:rPr>
          <w:w w:val="110"/>
        </w:rPr>
        <w:t>at</w:t>
      </w:r>
      <w:r>
        <w:rPr>
          <w:spacing w:val="51"/>
          <w:w w:val="110"/>
        </w:rPr>
        <w:t> </w:t>
      </w:r>
      <w:r>
        <w:rPr>
          <w:w w:val="110"/>
        </w:rPr>
        <w:t>least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provide</w:t>
      </w:r>
      <w:r>
        <w:rPr>
          <w:spacing w:val="51"/>
          <w:w w:val="110"/>
        </w:rPr>
        <w:t> </w:t>
      </w:r>
      <w:r>
        <w:rPr>
          <w:w w:val="110"/>
        </w:rPr>
        <w:t>some</w:t>
      </w:r>
      <w:r>
        <w:rPr>
          <w:spacing w:val="52"/>
          <w:w w:val="110"/>
        </w:rPr>
        <w:t> </w:t>
      </w:r>
      <w:r>
        <w:rPr>
          <w:w w:val="110"/>
        </w:rPr>
        <w:t>distribution</w:t>
      </w:r>
      <w:r>
        <w:rPr>
          <w:spacing w:val="52"/>
          <w:w w:val="110"/>
        </w:rPr>
        <w:t> </w:t>
      </w:r>
      <w:r>
        <w:rPr>
          <w:w w:val="110"/>
        </w:rPr>
        <w:t>to</w:t>
      </w:r>
      <w:r>
        <w:rPr>
          <w:spacing w:val="51"/>
          <w:w w:val="110"/>
        </w:rPr>
        <w:t> </w:t>
      </w:r>
      <w:r>
        <w:rPr>
          <w:w w:val="110"/>
        </w:rPr>
        <w:t>our</w:t>
      </w:r>
      <w:r>
        <w:rPr>
          <w:spacing w:val="52"/>
          <w:w w:val="110"/>
        </w:rPr>
        <w:t> </w:t>
      </w:r>
      <w:r>
        <w:rPr>
          <w:w w:val="110"/>
        </w:rPr>
        <w:t>prior,</w:t>
      </w:r>
      <w:r>
        <w:rPr>
          <w:spacing w:val="59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</w:t>
      </w:r>
      <w:r>
        <w:rPr>
          <w:spacing w:val="52"/>
          <w:w w:val="110"/>
        </w:rPr>
        <w:t> </w:t>
      </w:r>
      <w:r>
        <w:rPr>
          <w:w w:val="110"/>
        </w:rPr>
        <w:t>if</w:t>
      </w:r>
      <w:r>
        <w:rPr>
          <w:spacing w:val="51"/>
          <w:w w:val="110"/>
        </w:rPr>
        <w:t> </w:t>
      </w:r>
      <w:r>
        <w:rPr>
          <w:w w:val="110"/>
        </w:rPr>
        <w:t>it</w:t>
      </w:r>
      <w:r>
        <w:rPr>
          <w:spacing w:val="52"/>
          <w:w w:val="110"/>
        </w:rPr>
        <w:t> </w:t>
      </w:r>
      <w:r>
        <w:rPr>
          <w:w w:val="110"/>
        </w:rPr>
        <w:t>is</w:t>
      </w:r>
      <w:r>
        <w:rPr>
          <w:spacing w:val="52"/>
          <w:w w:val="110"/>
        </w:rPr>
        <w:t> </w:t>
      </w:r>
      <w:r>
        <w:rPr>
          <w:w w:val="110"/>
        </w:rPr>
        <w:t>just</w:t>
      </w:r>
      <w:r>
        <w:rPr>
          <w:spacing w:val="51"/>
          <w:w w:val="110"/>
        </w:rPr>
        <w:t> </w:t>
      </w:r>
      <w:r>
        <w:rPr>
          <w:w w:val="110"/>
        </w:rPr>
        <w:t>a</w:t>
      </w:r>
      <w:r>
        <w:rPr>
          <w:spacing w:val="52"/>
          <w:w w:val="110"/>
        </w:rPr>
        <w:t> </w:t>
      </w:r>
      <w:r>
        <w:rPr>
          <w:w w:val="110"/>
        </w:rPr>
        <w:t>fl</w:t>
      </w:r>
      <w:r>
        <w:rPr>
          <w:spacing w:val="14"/>
          <w:w w:val="110"/>
        </w:rPr>
        <w:t> </w:t>
      </w:r>
      <w:r>
        <w:rPr>
          <w:w w:val="110"/>
        </w:rPr>
        <w:t>uniform</w:t>
      </w:r>
      <w:r>
        <w:rPr>
          <w:spacing w:val="21"/>
          <w:w w:val="112"/>
        </w:rPr>
        <w:t> </w:t>
      </w:r>
      <w:r>
        <w:rPr>
          <w:w w:val="110"/>
        </w:rPr>
        <w:t>prior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(which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2"/>
          <w:w w:val="110"/>
        </w:rPr>
        <w:t>lso</w:t>
      </w:r>
      <w:r>
        <w:rPr>
          <w:spacing w:val="22"/>
          <w:w w:val="110"/>
        </w:rPr>
        <w:t> </w:t>
      </w:r>
      <w:r>
        <w:rPr>
          <w:w w:val="110"/>
        </w:rPr>
        <w:t>considered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non-informativ</w:t>
      </w:r>
      <w:r>
        <w:rPr>
          <w:spacing w:val="-2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prior).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Different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hypothesised</w:t>
      </w:r>
      <w:r>
        <w:rPr>
          <w:spacing w:val="59"/>
          <w:w w:val="112"/>
        </w:rPr>
        <w:t> </w:t>
      </w:r>
      <w:r>
        <w:rPr>
          <w:spacing w:val="-2"/>
          <w:w w:val="110"/>
        </w:rPr>
        <w:t>weakly-informed</w:t>
      </w:r>
      <w:r>
        <w:rPr>
          <w:spacing w:val="-12"/>
          <w:w w:val="110"/>
        </w:rPr>
        <w:t> </w:t>
      </w:r>
      <w:r>
        <w:rPr>
          <w:w w:val="110"/>
        </w:rPr>
        <w:t>priors</w:t>
      </w:r>
      <w:r>
        <w:rPr>
          <w:spacing w:val="-12"/>
          <w:w w:val="110"/>
        </w:rPr>
        <w:t> </w:t>
      </w:r>
      <w:r>
        <w:rPr>
          <w:w w:val="110"/>
        </w:rPr>
        <w:t>performed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similarly</w:t>
      </w:r>
      <w:r>
        <w:rPr>
          <w:spacing w:val="-2"/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-12"/>
          <w:w w:val="110"/>
        </w:rPr>
        <w:t> </w:t>
      </w:r>
      <w:r>
        <w:rPr>
          <w:w w:val="110"/>
        </w:rPr>
        <w:t>unable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detect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55"/>
          <w:w w:val="142"/>
        </w:rPr>
        <w:t> </w:t>
      </w:r>
      <w:r>
        <w:rPr/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3"/>
          <w:w w:val="110"/>
        </w:rPr>
        <w:t> </w:t>
      </w:r>
      <w:r>
        <w:rPr>
          <w:w w:val="110"/>
        </w:rPr>
        <w:t>our</w:t>
      </w:r>
      <w:r>
        <w:rPr>
          <w:spacing w:val="34"/>
          <w:w w:val="110"/>
        </w:rPr>
        <w:t> </w:t>
      </w:r>
      <w:r>
        <w:rPr>
          <w:w w:val="110"/>
        </w:rPr>
        <w:t>priors</w:t>
      </w:r>
      <w:r>
        <w:rPr>
          <w:spacing w:val="33"/>
          <w:w w:val="110"/>
        </w:rPr>
        <w:t> </w:t>
      </w:r>
      <w:r>
        <w:rPr>
          <w:w w:val="110"/>
        </w:rPr>
        <w:t>from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DIC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omparisons,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did</w:t>
      </w:r>
      <w:r>
        <w:rPr>
          <w:spacing w:val="33"/>
          <w:w w:val="110"/>
        </w:rPr>
        <w:t> </w:t>
      </w:r>
      <w:r>
        <w:rPr>
          <w:w w:val="110"/>
        </w:rPr>
        <w:t>not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observ</w:t>
      </w:r>
      <w:r>
        <w:rPr>
          <w:spacing w:val="-2"/>
          <w:w w:val="110"/>
        </w:rPr>
        <w:t>e</w:t>
      </w:r>
      <w:r>
        <w:rPr>
          <w:spacing w:val="37"/>
          <w:w w:val="106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-25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12"/>
          <w:w w:val="110"/>
        </w:rPr>
        <w:t> </w:t>
      </w:r>
      <w:r>
        <w:rPr>
          <w:w w:val="110"/>
        </w:rPr>
        <w:t>posterior</w:t>
      </w:r>
      <w:r>
        <w:rPr>
          <w:spacing w:val="11"/>
          <w:w w:val="110"/>
        </w:rPr>
        <w:t> </w:t>
      </w:r>
      <w:r>
        <w:rPr>
          <w:w w:val="110"/>
        </w:rPr>
        <w:t>distributions.</w:t>
      </w:r>
      <w:r>
        <w:rPr>
          <w:spacing w:val="39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there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no</w:t>
      </w:r>
      <w:r>
        <w:rPr>
          <w:spacing w:val="11"/>
          <w:w w:val="110"/>
        </w:rPr>
        <w:t> </w:t>
      </w:r>
      <w:r>
        <w:rPr>
          <w:w w:val="110"/>
        </w:rPr>
        <w:t>evidence</w:t>
      </w:r>
      <w:r>
        <w:rPr>
          <w:spacing w:val="13"/>
          <w:w w:val="110"/>
        </w:rPr>
        <w:t> </w:t>
      </w:r>
      <w:r>
        <w:rPr>
          <w:w w:val="110"/>
        </w:rPr>
        <w:t>suggesting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22"/>
          <w:w w:val="116"/>
        </w:rPr>
        <w:t> </w:t>
      </w:r>
      <w:r>
        <w:rPr>
          <w:w w:val="110"/>
        </w:rPr>
        <w:t>prior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better</w:t>
      </w:r>
      <w:r>
        <w:rPr>
          <w:spacing w:val="17"/>
          <w:w w:val="110"/>
        </w:rPr>
        <w:t> </w:t>
      </w:r>
      <w:r>
        <w:rPr>
          <w:w w:val="110"/>
        </w:rPr>
        <w:t>than</w:t>
      </w:r>
      <w:r>
        <w:rPr>
          <w:spacing w:val="17"/>
          <w:w w:val="110"/>
        </w:rPr>
        <w:t> </w:t>
      </w:r>
      <w:r>
        <w:rPr>
          <w:w w:val="110"/>
        </w:rPr>
        <w:t>another</w:t>
      </w:r>
      <w:r>
        <w:rPr>
          <w:spacing w:val="17"/>
          <w:w w:val="110"/>
        </w:rPr>
        <w:t> </w:t>
      </w:r>
      <w:r>
        <w:rPr>
          <w:w w:val="110"/>
        </w:rPr>
        <w:t>prior,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6"/>
          <w:w w:val="110"/>
        </w:rPr>
        <w:t> </w:t>
      </w:r>
      <w:r>
        <w:rPr>
          <w:w w:val="110"/>
        </w:rPr>
        <w:t>do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decide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7"/>
          <w:w w:val="110"/>
        </w:rPr>
        <w:t> </w:t>
      </w:r>
      <w:r>
        <w:rPr>
          <w:w w:val="110"/>
        </w:rPr>
        <w:t>prior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preferable?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5"/>
        </w:rPr>
        <w:t> </w:t>
      </w:r>
      <w:r>
        <w:rPr>
          <w:w w:val="110"/>
        </w:rPr>
        <w:t>reasonable</w:t>
      </w:r>
      <w:r>
        <w:rPr>
          <w:spacing w:val="18"/>
          <w:w w:val="110"/>
        </w:rPr>
        <w:t> </w:t>
      </w:r>
      <w:r>
        <w:rPr>
          <w:w w:val="110"/>
        </w:rPr>
        <w:t>idea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should</w:t>
      </w:r>
      <w:r>
        <w:rPr>
          <w:spacing w:val="20"/>
          <w:w w:val="110"/>
        </w:rPr>
        <w:t> </w:t>
      </w:r>
      <w:r>
        <w:rPr>
          <w:w w:val="110"/>
        </w:rPr>
        <w:t>use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simplest</w:t>
      </w:r>
      <w:r>
        <w:rPr>
          <w:spacing w:val="20"/>
          <w:w w:val="110"/>
        </w:rPr>
        <w:t> </w:t>
      </w:r>
      <w:r>
        <w:rPr>
          <w:w w:val="110"/>
        </w:rPr>
        <w:t>prior,</w:t>
      </w:r>
      <w:r>
        <w:rPr>
          <w:spacing w:val="19"/>
          <w:w w:val="110"/>
        </w:rPr>
        <w:t> </w:t>
      </w:r>
      <w:r>
        <w:rPr>
          <w:w w:val="110"/>
        </w:rPr>
        <w:t>so</w:t>
      </w:r>
      <w:r>
        <w:rPr>
          <w:spacing w:val="19"/>
          <w:w w:val="110"/>
        </w:rPr>
        <w:t> </w:t>
      </w:r>
      <w:r>
        <w:rPr>
          <w:w w:val="110"/>
        </w:rPr>
        <w:t>complex</w:t>
      </w:r>
      <w:r>
        <w:rPr>
          <w:spacing w:val="20"/>
          <w:w w:val="110"/>
        </w:rPr>
        <w:t> </w:t>
      </w:r>
      <w:r>
        <w:rPr>
          <w:w w:val="110"/>
        </w:rPr>
        <w:t>priors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2"/>
          <w:w w:val="113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mixture</w:t>
      </w:r>
      <w:r>
        <w:rPr>
          <w:spacing w:val="25"/>
          <w:w w:val="110"/>
        </w:rPr>
        <w:t> </w:t>
      </w:r>
      <w:r>
        <w:rPr>
          <w:w w:val="110"/>
        </w:rPr>
        <w:t>prior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Laplace</w:t>
      </w:r>
      <w:r>
        <w:rPr>
          <w:spacing w:val="25"/>
          <w:w w:val="110"/>
        </w:rPr>
        <w:t> </w:t>
      </w:r>
      <w:r>
        <w:rPr>
          <w:w w:val="110"/>
        </w:rPr>
        <w:t>prior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out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question.</w:t>
      </w:r>
      <w:r>
        <w:rPr>
          <w:spacing w:val="61"/>
          <w:w w:val="110"/>
        </w:rPr>
        <w:t> </w:t>
      </w:r>
      <w:r>
        <w:rPr>
          <w:w w:val="110"/>
        </w:rPr>
        <w:t>Especially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case</w:t>
      </w:r>
      <w:r>
        <w:rPr>
          <w:spacing w:val="26"/>
          <w:w w:val="109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(HBM),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ant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build</w:t>
      </w:r>
      <w:r>
        <w:rPr>
          <w:spacing w:val="11"/>
          <w:w w:val="110"/>
        </w:rPr>
        <w:t> </w:t>
      </w:r>
      <w:r>
        <w:rPr>
          <w:w w:val="110"/>
        </w:rPr>
        <w:t>our</w:t>
      </w:r>
      <w:r>
        <w:rPr>
          <w:spacing w:val="12"/>
          <w:w w:val="110"/>
        </w:rPr>
        <w:t> </w:t>
      </w:r>
      <w:r>
        <w:rPr>
          <w:w w:val="110"/>
        </w:rPr>
        <w:t>HBM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8"/>
        </w:rPr>
        <w:t> </w:t>
      </w:r>
      <w:r>
        <w:rPr>
          <w:w w:val="110"/>
        </w:rPr>
        <w:t>simplest</w:t>
      </w:r>
      <w:r>
        <w:rPr>
          <w:spacing w:val="21"/>
          <w:w w:val="110"/>
        </w:rPr>
        <w:t> </w:t>
      </w:r>
      <w:r>
        <w:rPr>
          <w:w w:val="110"/>
        </w:rPr>
        <w:t>prior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19"/>
          <w:w w:val="110"/>
        </w:rPr>
        <w:t> </w:t>
      </w:r>
      <w:r>
        <w:rPr>
          <w:w w:val="110"/>
        </w:rPr>
        <w:t>possible.</w:t>
      </w:r>
      <w:r>
        <w:rPr>
          <w:spacing w:val="51"/>
          <w:w w:val="110"/>
        </w:rPr>
        <w:t> </w:t>
      </w:r>
      <w:r>
        <w:rPr>
          <w:w w:val="110"/>
        </w:rPr>
        <w:t>Otherwise,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</w:t>
      </w:r>
      <w:r>
        <w:rPr>
          <w:w w:val="110"/>
        </w:rPr>
        <w:t>d</w:t>
      </w:r>
      <w:r>
        <w:rPr>
          <w:spacing w:val="1"/>
          <w:w w:val="110"/>
        </w:rPr>
        <w:t>el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2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extremely</w:t>
      </w:r>
      <w:r>
        <w:rPr>
          <w:spacing w:val="21"/>
          <w:w w:val="110"/>
        </w:rPr>
        <w:t> </w:t>
      </w:r>
      <w:r>
        <w:rPr>
          <w:w w:val="110"/>
        </w:rPr>
        <w:t>complex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7"/>
        </w:rPr>
        <w:t> </w:t>
      </w:r>
      <w:r>
        <w:rPr>
          <w:w w:val="110"/>
        </w:rPr>
        <w:t>hard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build.</w:t>
      </w:r>
      <w:r>
        <w:rPr>
          <w:spacing w:val="28"/>
          <w:w w:val="110"/>
        </w:rPr>
        <w:t> </w:t>
      </w:r>
      <w:r>
        <w:rPr>
          <w:w w:val="110"/>
        </w:rPr>
        <w:t>Hence,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Normal(1,0.3)</w:t>
      </w:r>
      <w:r>
        <w:rPr>
          <w:spacing w:val="6"/>
          <w:w w:val="110"/>
        </w:rPr>
        <w:t> </w:t>
      </w:r>
      <w:r>
        <w:rPr>
          <w:w w:val="110"/>
        </w:rPr>
        <w:t>prior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rest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our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ulations.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5"/>
          <w:w w:val="105"/>
        </w:rPr>
        <w:t> </w:t>
      </w:r>
      <w:r>
        <w:rPr>
          <w:spacing w:val="1"/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normal</w:t>
      </w:r>
      <w:r>
        <w:rPr>
          <w:spacing w:val="27"/>
          <w:w w:val="110"/>
        </w:rPr>
        <w:t> </w:t>
      </w:r>
      <w:r>
        <w:rPr>
          <w:w w:val="110"/>
        </w:rPr>
        <w:t>distributions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simple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suitable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large</w:t>
      </w:r>
      <w:r>
        <w:rPr>
          <w:spacing w:val="24"/>
          <w:w w:val="111"/>
        </w:rPr>
        <w:t> </w:t>
      </w:r>
      <w:r>
        <w:rPr>
          <w:w w:val="110"/>
        </w:rPr>
        <w:t>samples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indicated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Central</w:t>
      </w:r>
      <w:r>
        <w:rPr>
          <w:spacing w:val="16"/>
          <w:w w:val="110"/>
        </w:rPr>
        <w:t> </w:t>
      </w:r>
      <w:r>
        <w:rPr>
          <w:w w:val="110"/>
        </w:rPr>
        <w:t>limit</w:t>
      </w:r>
      <w:r>
        <w:rPr>
          <w:spacing w:val="16"/>
          <w:w w:val="110"/>
        </w:rPr>
        <w:t> </w:t>
      </w:r>
      <w:r>
        <w:rPr>
          <w:w w:val="110"/>
        </w:rPr>
        <w:t>theorem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(CLT)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theorem.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essen</w:t>
      </w:r>
      <w:r>
        <w:rPr>
          <w:spacing w:val="-1"/>
          <w:w w:val="110"/>
        </w:rPr>
        <w:t>tial</w:t>
      </w:r>
      <w:r>
        <w:rPr>
          <w:spacing w:val="16"/>
          <w:w w:val="110"/>
        </w:rPr>
        <w:t> </w:t>
      </w:r>
      <w:r>
        <w:rPr>
          <w:w w:val="110"/>
        </w:rPr>
        <w:t>idea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21"/>
          <w:w w:val="103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eakly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20"/>
          <w:w w:val="110"/>
        </w:rPr>
        <w:t> </w:t>
      </w:r>
      <w:r>
        <w:rPr>
          <w:w w:val="110"/>
        </w:rPr>
        <w:t>prior</w:t>
      </w:r>
      <w:r>
        <w:rPr>
          <w:spacing w:val="20"/>
          <w:w w:val="110"/>
        </w:rPr>
        <w:t> </w:t>
      </w:r>
      <w:r>
        <w:rPr>
          <w:w w:val="110"/>
        </w:rPr>
        <w:t>should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contain</w:t>
      </w:r>
      <w:r>
        <w:rPr>
          <w:spacing w:val="20"/>
          <w:w w:val="110"/>
        </w:rPr>
        <w:t> </w:t>
      </w:r>
      <w:r>
        <w:rPr>
          <w:w w:val="110"/>
        </w:rPr>
        <w:t>enough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information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regularize,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37"/>
          <w:w w:val="116"/>
        </w:rPr>
        <w:t> </w:t>
      </w:r>
      <w:r>
        <w:rPr>
          <w:w w:val="110"/>
        </w:rPr>
        <w:t>means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prior</w:t>
      </w:r>
      <w:r>
        <w:rPr>
          <w:spacing w:val="37"/>
          <w:w w:val="110"/>
        </w:rPr>
        <w:t> </w:t>
      </w:r>
      <w:r>
        <w:rPr>
          <w:w w:val="110"/>
        </w:rPr>
        <w:t>should</w:t>
      </w:r>
      <w:r>
        <w:rPr>
          <w:spacing w:val="38"/>
          <w:w w:val="110"/>
        </w:rPr>
        <w:t> </w:t>
      </w:r>
      <w:r>
        <w:rPr>
          <w:w w:val="110"/>
        </w:rPr>
        <w:t>rule</w:t>
      </w:r>
      <w:r>
        <w:rPr>
          <w:spacing w:val="38"/>
          <w:w w:val="110"/>
        </w:rPr>
        <w:t> </w:t>
      </w:r>
      <w:r>
        <w:rPr>
          <w:w w:val="110"/>
        </w:rPr>
        <w:t>out</w:t>
      </w:r>
      <w:r>
        <w:rPr>
          <w:spacing w:val="38"/>
          <w:w w:val="110"/>
        </w:rPr>
        <w:t> </w:t>
      </w:r>
      <w:r>
        <w:rPr>
          <w:w w:val="110"/>
        </w:rPr>
        <w:t>unreasonable</w:t>
      </w:r>
      <w:r>
        <w:rPr>
          <w:spacing w:val="36"/>
          <w:w w:val="110"/>
        </w:rPr>
        <w:t> </w:t>
      </w:r>
      <w:r>
        <w:rPr>
          <w:w w:val="110"/>
        </w:rPr>
        <w:t>parameter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38"/>
          <w:w w:val="110"/>
        </w:rPr>
        <w:t> </w:t>
      </w:r>
      <w:r>
        <w:rPr>
          <w:w w:val="110"/>
        </w:rPr>
        <w:t>but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not</w:t>
      </w:r>
      <w:r>
        <w:rPr>
          <w:spacing w:val="38"/>
          <w:w w:val="110"/>
        </w:rPr>
        <w:t> </w:t>
      </w:r>
      <w:r>
        <w:rPr>
          <w:w w:val="110"/>
        </w:rPr>
        <w:t>so</w:t>
      </w:r>
      <w:r>
        <w:rPr>
          <w:spacing w:val="25"/>
          <w:w w:val="106"/>
        </w:rPr>
        <w:t> </w:t>
      </w:r>
      <w:r>
        <w:rPr>
          <w:w w:val="110"/>
        </w:rPr>
        <w:t>strong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rule</w:t>
      </w:r>
      <w:r>
        <w:rPr>
          <w:spacing w:val="-3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migh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sense.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migh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considerations</w:t>
      </w:r>
      <w:r>
        <w:rPr>
          <w:spacing w:val="25"/>
          <w:w w:val="111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well,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example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Stan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Developmen</w:t>
      </w:r>
      <w:r>
        <w:rPr>
          <w:spacing w:val="-2"/>
          <w:w w:val="110"/>
        </w:rPr>
        <w:t>t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</w:t>
      </w:r>
      <w:r>
        <w:rPr>
          <w:spacing w:val="-6"/>
          <w:w w:val="110"/>
        </w:rPr>
        <w:t>eam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fav</w:t>
      </w:r>
      <w:r>
        <w:rPr>
          <w:spacing w:val="-3"/>
          <w:w w:val="110"/>
        </w:rPr>
        <w:t>our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ligh</w:t>
      </w:r>
      <w:r>
        <w:rPr>
          <w:spacing w:val="-1"/>
          <w:w w:val="110"/>
        </w:rPr>
        <w:t>ter</w:t>
      </w:r>
      <w:r>
        <w:rPr>
          <w:spacing w:val="9"/>
          <w:w w:val="110"/>
        </w:rPr>
        <w:t> </w:t>
      </w:r>
      <w:r>
        <w:rPr>
          <w:w w:val="110"/>
        </w:rPr>
        <w:t>tails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weakly</w:t>
      </w:r>
      <w:r>
        <w:rPr>
          <w:spacing w:val="43"/>
          <w:w w:val="108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prior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Gaussian</w:t>
      </w:r>
      <w:r>
        <w:rPr>
          <w:spacing w:val="33"/>
          <w:w w:val="110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most</w:t>
      </w:r>
      <w:r>
        <w:rPr>
          <w:spacing w:val="32"/>
          <w:w w:val="110"/>
        </w:rPr>
        <w:t> </w:t>
      </w:r>
      <w:r>
        <w:rPr>
          <w:w w:val="110"/>
        </w:rPr>
        <w:t>robust</w:t>
      </w:r>
      <w:r>
        <w:rPr>
          <w:spacing w:val="33"/>
          <w:w w:val="110"/>
        </w:rPr>
        <w:t> </w:t>
      </w:r>
      <w:r>
        <w:rPr>
          <w:w w:val="110"/>
        </w:rPr>
        <w:t>default</w:t>
      </w:r>
      <w:r>
        <w:rPr>
          <w:spacing w:val="32"/>
          <w:w w:val="110"/>
        </w:rPr>
        <w:t> </w:t>
      </w:r>
      <w:r>
        <w:rPr>
          <w:w w:val="110"/>
        </w:rPr>
        <w:t>prior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/>
        <w:t>it’s</w:t>
      </w:r>
      <w:r>
        <w:rPr>
          <w:spacing w:val="26"/>
          <w:w w:val="70"/>
        </w:rPr>
        <w:t> </w:t>
      </w:r>
      <w:r>
        <w:rPr>
          <w:w w:val="110"/>
        </w:rPr>
        <w:t>accurate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fast</w:t>
      </w:r>
      <w:r>
        <w:rPr>
          <w:spacing w:val="-2"/>
          <w:w w:val="110"/>
        </w:rPr>
        <w:t> </w:t>
      </w:r>
      <w:r>
        <w:rPr>
          <w:w w:val="110"/>
        </w:rPr>
        <w:t>statistical</w:t>
      </w:r>
      <w:r>
        <w:rPr>
          <w:spacing w:val="-1"/>
          <w:w w:val="110"/>
        </w:rPr>
        <w:t> </w:t>
      </w:r>
      <w:r>
        <w:rPr>
          <w:w w:val="110"/>
        </w:rPr>
        <w:t>computation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ease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optimising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scale</w:t>
      </w:r>
      <w:r>
        <w:rPr>
          <w:spacing w:val="-3"/>
          <w:w w:val="110"/>
        </w:rPr>
        <w:t> </w:t>
      </w:r>
      <w:hyperlink w:history="true" w:anchor="_bookmark167">
        <w:r>
          <w:rPr>
            <w:w w:val="110"/>
          </w:rPr>
          <w:t>(Betancourt,</w:t>
        </w:r>
      </w:hyperlink>
      <w:r>
        <w:rPr>
          <w:w w:val="113"/>
        </w:rPr>
        <w:t> </w:t>
      </w:r>
      <w:hyperlink w:history="true" w:anchor="_bookmark167">
        <w:r>
          <w:rPr>
            <w:w w:val="110"/>
          </w:rPr>
          <w:t>2018),</w:t>
        </w:r>
      </w:hyperlink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hyperlink w:history="true" w:anchor="_bookmark185">
        <w:r>
          <w:rPr>
            <w:w w:val="110"/>
          </w:rPr>
          <w:t>Gelman</w:t>
        </w:r>
        <w:r>
          <w:rPr>
            <w:spacing w:val="-4"/>
            <w:w w:val="110"/>
          </w:rPr>
          <w:t> </w:t>
        </w:r>
        <w:r>
          <w:rPr>
            <w:w w:val="110"/>
          </w:rPr>
          <w:t>et</w:t>
        </w:r>
        <w:r>
          <w:rPr>
            <w:spacing w:val="-4"/>
            <w:w w:val="110"/>
          </w:rPr>
          <w:t> </w:t>
        </w:r>
        <w:r>
          <w:rPr>
            <w:w w:val="110"/>
          </w:rPr>
          <w:t>al.</w:t>
        </w:r>
      </w:hyperlink>
      <w:r>
        <w:rPr>
          <w:spacing w:val="-4"/>
          <w:w w:val="110"/>
        </w:rPr>
        <w:t> </w:t>
      </w:r>
      <w:hyperlink w:history="true" w:anchor="_bookmark185">
        <w:r>
          <w:rPr>
            <w:w w:val="110"/>
          </w:rPr>
          <w:t>(2006)</w:t>
        </w:r>
      </w:hyperlink>
      <w:r>
        <w:rPr>
          <w:spacing w:val="-4"/>
          <w:w w:val="110"/>
        </w:rPr>
        <w:t> </w:t>
      </w:r>
      <w:r>
        <w:rPr>
          <w:w w:val="110"/>
        </w:rPr>
        <w:t>suggested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usage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half-Cauc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y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prior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tribution</w:t>
      </w:r>
      <w:r>
        <w:rPr>
          <w:spacing w:val="45"/>
          <w:w w:val="112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observations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small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values.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tabs>
          <w:tab w:pos="7796" w:val="left" w:leader="none"/>
        </w:tabs>
        <w:spacing w:line="242" w:lineRule="auto"/>
        <w:ind w:left="520" w:right="126" w:firstLine="378"/>
        <w:jc w:val="both"/>
      </w:pPr>
      <w:r>
        <w:rPr>
          <w:w w:val="110"/>
        </w:rPr>
        <w:t>Another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interesting</w:t>
      </w:r>
      <w:r>
        <w:rPr>
          <w:spacing w:val="53"/>
          <w:w w:val="110"/>
        </w:rPr>
        <w:t> </w:t>
      </w:r>
      <w:r>
        <w:rPr>
          <w:w w:val="110"/>
        </w:rPr>
        <w:t>fi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53"/>
          <w:w w:val="110"/>
        </w:rPr>
        <w:t> </w:t>
      </w:r>
      <w:r>
        <w:rPr>
          <w:w w:val="110"/>
        </w:rPr>
        <w:t>this</w:t>
      </w:r>
      <w:r>
        <w:rPr>
          <w:spacing w:val="53"/>
          <w:w w:val="110"/>
        </w:rPr>
        <w:t> </w:t>
      </w:r>
      <w:r>
        <w:rPr>
          <w:spacing w:val="-1"/>
          <w:w w:val="110"/>
        </w:rPr>
        <w:t>simulation</w:t>
      </w:r>
      <w:r>
        <w:rPr>
          <w:spacing w:val="51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w w:val="110"/>
        </w:rPr>
        <w:t>that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uncertainty</w:t>
      </w:r>
      <w:r>
        <w:rPr>
          <w:spacing w:val="52"/>
          <w:w w:val="110"/>
        </w:rPr>
        <w:t> </w:t>
      </w:r>
      <w:r>
        <w:rPr>
          <w:w w:val="110"/>
        </w:rPr>
        <w:t>in</w:t>
      </w:r>
      <w:r>
        <w:rPr>
          <w:spacing w:val="52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3"/>
          <w:w w:val="111"/>
        </w:rPr>
        <w:t> </w:t>
      </w:r>
      <w:r>
        <w:rPr>
          <w:w w:val="110"/>
        </w:rPr>
        <w:t>estimations</w:t>
      </w:r>
      <w:r>
        <w:rPr>
          <w:spacing w:val="53"/>
          <w:w w:val="110"/>
        </w:rPr>
        <w:t> </w:t>
      </w:r>
      <w:r>
        <w:rPr>
          <w:w w:val="110"/>
        </w:rPr>
        <w:t>will</w:t>
      </w:r>
      <w:r>
        <w:rPr>
          <w:spacing w:val="54"/>
          <w:w w:val="110"/>
        </w:rPr>
        <w:t> </w:t>
      </w:r>
      <w:r>
        <w:rPr>
          <w:w w:val="110"/>
        </w:rPr>
        <w:t>cause</w:t>
      </w:r>
      <w:r>
        <w:rPr>
          <w:spacing w:val="54"/>
          <w:w w:val="110"/>
        </w:rPr>
        <w:t> </w:t>
      </w:r>
      <w:r>
        <w:rPr>
          <w:spacing w:val="-2"/>
          <w:w w:val="110"/>
        </w:rPr>
        <w:t>uncertainty</w:t>
      </w:r>
      <w:r>
        <w:rPr>
          <w:spacing w:val="53"/>
          <w:w w:val="110"/>
        </w:rPr>
        <w:t> </w:t>
      </w:r>
      <w:r>
        <w:rPr>
          <w:w w:val="110"/>
        </w:rPr>
        <w:t>in</w:t>
      </w:r>
      <w:r>
        <w:rPr>
          <w:spacing w:val="53"/>
          <w:w w:val="110"/>
        </w:rPr>
        <w:t> </w:t>
      </w:r>
      <w:r>
        <w:rPr>
          <w:w w:val="110"/>
        </w:rPr>
        <w:t>DIC</w:t>
      </w:r>
      <w:r>
        <w:rPr>
          <w:spacing w:val="52"/>
          <w:w w:val="110"/>
        </w:rPr>
        <w:t> </w:t>
      </w:r>
      <w:r>
        <w:rPr>
          <w:w w:val="110"/>
        </w:rPr>
        <w:t>results,</w:t>
      </w:r>
      <w:r>
        <w:rPr>
          <w:spacing w:val="60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w w:val="110"/>
        </w:rPr>
        <w:t>it</w:t>
      </w:r>
      <w:r>
        <w:rPr>
          <w:spacing w:val="53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w w:val="110"/>
        </w:rPr>
        <w:t>tough</w:t>
      </w:r>
      <w:r>
        <w:rPr>
          <w:spacing w:val="53"/>
          <w:w w:val="110"/>
        </w:rPr>
        <w:t> </w:t>
      </w:r>
      <w:r>
        <w:rPr>
          <w:w w:val="110"/>
        </w:rPr>
        <w:t>to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confidently</w:t>
      </w:r>
      <w:r>
        <w:rPr>
          <w:spacing w:val="25"/>
          <w:w w:val="119"/>
        </w:rPr>
        <w:t> </w:t>
      </w:r>
      <w:r>
        <w:rPr>
          <w:w w:val="110"/>
        </w:rPr>
        <w:t>decide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47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8"/>
          <w:w w:val="110"/>
        </w:rPr>
        <w:t> </w:t>
      </w:r>
      <w:r>
        <w:rPr>
          <w:w w:val="110"/>
        </w:rPr>
        <w:t>is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best</w:t>
      </w:r>
      <w:r>
        <w:rPr>
          <w:spacing w:val="47"/>
          <w:w w:val="110"/>
        </w:rPr>
        <w:t> </w:t>
      </w:r>
      <w:r>
        <w:rPr>
          <w:w w:val="110"/>
        </w:rPr>
        <w:t>if</w:t>
      </w:r>
      <w:r>
        <w:rPr>
          <w:spacing w:val="47"/>
          <w:w w:val="110"/>
        </w:rPr>
        <w:t> </w:t>
      </w:r>
      <w:r>
        <w:rPr>
          <w:w w:val="110"/>
        </w:rPr>
        <w:t>there</w:t>
      </w:r>
      <w:r>
        <w:rPr>
          <w:spacing w:val="47"/>
          <w:w w:val="110"/>
        </w:rPr>
        <w:t> </w:t>
      </w:r>
      <w:r>
        <w:rPr>
          <w:w w:val="110"/>
        </w:rPr>
        <w:t>is</w:t>
      </w:r>
      <w:r>
        <w:rPr>
          <w:spacing w:val="47"/>
          <w:w w:val="110"/>
        </w:rPr>
        <w:t> </w:t>
      </w:r>
      <w:r>
        <w:rPr>
          <w:w w:val="110"/>
        </w:rPr>
        <w:t>no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substantial</w:t>
      </w:r>
      <w:r>
        <w:rPr>
          <w:spacing w:val="47"/>
          <w:w w:val="110"/>
        </w:rPr>
        <w:t> </w:t>
      </w:r>
      <w:r>
        <w:rPr>
          <w:w w:val="110"/>
        </w:rPr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w w:val="110"/>
        </w:rPr>
        <w:t> the</w:t>
      </w:r>
      <w:r>
        <w:rPr>
          <w:spacing w:val="35"/>
          <w:w w:val="120"/>
        </w:rPr>
        <w:t> </w:t>
      </w:r>
      <w:r>
        <w:rPr>
          <w:w w:val="110"/>
        </w:rPr>
        <w:t>performance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models.</w:t>
      </w:r>
      <w:r>
        <w:rPr>
          <w:spacing w:val="36"/>
          <w:w w:val="110"/>
        </w:rPr>
        <w:t> </w:t>
      </w:r>
      <w:r>
        <w:rPr>
          <w:w w:val="110"/>
        </w:rPr>
        <w:t>Increasing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iteration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41"/>
          <w:w w:val="110"/>
        </w:rPr>
        <w:t> </w:t>
      </w:r>
      <w:r>
        <w:rPr>
          <w:w w:val="110"/>
        </w:rPr>
        <w:t>help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bit,</w:t>
      </w:r>
      <w:r>
        <w:rPr>
          <w:spacing w:val="44"/>
          <w:w w:val="110"/>
        </w:rPr>
        <w:t> </w:t>
      </w:r>
      <w:r>
        <w:rPr>
          <w:w w:val="110"/>
        </w:rPr>
        <w:t>but</w:t>
      </w:r>
      <w:r>
        <w:rPr>
          <w:spacing w:val="42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36"/>
          <w:w w:val="119"/>
        </w:rPr>
        <w:t> </w:t>
      </w:r>
      <w:r>
        <w:rPr>
          <w:w w:val="110"/>
        </w:rPr>
        <w:t>eliminate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problem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uncertainty</w:t>
      </w:r>
      <w:r>
        <w:rPr>
          <w:spacing w:val="23"/>
          <w:w w:val="110"/>
        </w:rPr>
        <w:t> </w:t>
      </w:r>
      <w:r>
        <w:rPr>
          <w:w w:val="110"/>
        </w:rPr>
        <w:t>still</w:t>
      </w:r>
      <w:r>
        <w:rPr>
          <w:spacing w:val="25"/>
          <w:w w:val="110"/>
        </w:rPr>
        <w:t> </w:t>
      </w:r>
      <w:r>
        <w:rPr>
          <w:w w:val="110"/>
        </w:rPr>
        <w:t>exists.</w:t>
      </w:r>
      <w:r>
        <w:rPr>
          <w:spacing w:val="57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possible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alternativ</w:t>
      </w:r>
      <w:r>
        <w:rPr>
          <w:spacing w:val="-2"/>
          <w:w w:val="110"/>
        </w:rPr>
        <w:t>e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DIC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39"/>
          <w:w w:val="105"/>
        </w:rPr>
        <w:t> </w:t>
      </w:r>
      <w:r>
        <w:rPr>
          <w:spacing w:val="-3"/>
          <w:w w:val="110"/>
        </w:rPr>
        <w:t>(Watanab</w:t>
      </w:r>
      <w:r>
        <w:rPr>
          <w:spacing w:val="-4"/>
          <w:w w:val="110"/>
        </w:rPr>
        <w:t>e-Ak</w:t>
      </w:r>
      <w:r>
        <w:rPr>
          <w:spacing w:val="-3"/>
          <w:w w:val="110"/>
        </w:rPr>
        <w:t>aik</w:t>
      </w:r>
      <w:r>
        <w:rPr>
          <w:spacing w:val="-4"/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information</w:t>
      </w:r>
      <w:r>
        <w:rPr>
          <w:spacing w:val="28"/>
          <w:w w:val="110"/>
        </w:rPr>
        <w:t> </w:t>
      </w:r>
      <w:r>
        <w:rPr>
          <w:w w:val="110"/>
        </w:rPr>
        <w:t>criteria),</w:t>
      </w:r>
      <w:r>
        <w:rPr>
          <w:spacing w:val="31"/>
          <w:w w:val="110"/>
        </w:rPr>
        <w:t> </w:t>
      </w:r>
      <w:r>
        <w:rPr>
          <w:w w:val="110"/>
        </w:rPr>
        <w:t>but</w:t>
      </w:r>
      <w:r>
        <w:rPr>
          <w:spacing w:val="28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relies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9"/>
          <w:w w:val="110"/>
        </w:rPr>
        <w:t> </w:t>
      </w:r>
      <w:r>
        <w:rPr>
          <w:w w:val="110"/>
        </w:rPr>
        <w:t>partition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35"/>
          <w:w w:val="109"/>
        </w:rPr>
        <w:t> </w:t>
      </w:r>
      <w:r>
        <w:rPr>
          <w:w w:val="110"/>
        </w:rPr>
        <w:t>cause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ffi</w:t>
      </w:r>
      <w:r>
        <w:rPr>
          <w:spacing w:val="-1"/>
          <w:w w:val="110"/>
        </w:rPr>
        <w:t>culties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structured</w:t>
      </w:r>
      <w:r>
        <w:rPr>
          <w:spacing w:val="-15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15"/>
          <w:w w:val="110"/>
        </w:rPr>
        <w:t> </w:t>
      </w:r>
      <w:hyperlink w:history="true" w:anchor="_bookmark187">
        <w:r>
          <w:rPr>
            <w:w w:val="110"/>
          </w:rPr>
          <w:t>(Gelman</w:t>
        </w:r>
        <w:r>
          <w:rPr>
            <w:spacing w:val="-15"/>
            <w:w w:val="110"/>
          </w:rPr>
          <w:t> </w:t>
        </w:r>
        <w:r>
          <w:rPr>
            <w:w w:val="110"/>
          </w:rPr>
          <w:t>et</w:t>
        </w:r>
        <w:r>
          <w:rPr>
            <w:spacing w:val="-16"/>
            <w:w w:val="110"/>
          </w:rPr>
          <w:t> </w:t>
        </w:r>
        <w:r>
          <w:rPr>
            <w:spacing w:val="-1"/>
            <w:w w:val="110"/>
          </w:rPr>
          <w:t>al.,</w:t>
        </w:r>
      </w:hyperlink>
      <w:r>
        <w:rPr>
          <w:spacing w:val="-15"/>
          <w:w w:val="110"/>
        </w:rPr>
        <w:t> </w:t>
      </w:r>
      <w:hyperlink w:history="true" w:anchor="_bookmark187">
        <w:r>
          <w:rPr>
            <w:w w:val="110"/>
          </w:rPr>
          <w:t>2014).</w:t>
        </w:r>
      </w:hyperlink>
      <w:r>
        <w:rPr>
          <w:spacing w:val="13"/>
          <w:w w:val="110"/>
        </w:rPr>
        <w:t> </w:t>
      </w:r>
      <w:r>
        <w:rPr>
          <w:spacing w:val="-2"/>
          <w:w w:val="110"/>
        </w:rPr>
        <w:t>Cross-v</w:t>
      </w:r>
      <w:r>
        <w:rPr>
          <w:spacing w:val="-1"/>
          <w:w w:val="110"/>
        </w:rPr>
        <w:t>alidation</w:t>
      </w:r>
      <w:r>
        <w:rPr>
          <w:spacing w:val="-14"/>
          <w:w w:val="110"/>
        </w:rPr>
        <w:t> </w:t>
      </w:r>
      <w:r>
        <w:rPr>
          <w:w w:val="110"/>
        </w:rPr>
        <w:t>could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29" w:right="545" w:firstLine="27"/>
        <w:jc w:val="both"/>
      </w:pPr>
      <w:r>
        <w:rPr>
          <w:w w:val="115"/>
        </w:rPr>
        <w:t>also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work,</w:t>
      </w:r>
      <w:r>
        <w:rPr>
          <w:spacing w:val="-10"/>
          <w:w w:val="115"/>
        </w:rPr>
        <w:t> </w:t>
      </w:r>
      <w:r>
        <w:rPr>
          <w:w w:val="115"/>
        </w:rPr>
        <w:t>but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9"/>
          <w:w w:val="115"/>
        </w:rPr>
        <w:t> </w:t>
      </w:r>
      <w:r>
        <w:rPr>
          <w:w w:val="115"/>
        </w:rPr>
        <w:t>stats,</w:t>
      </w:r>
      <w:r>
        <w:rPr>
          <w:spacing w:val="-8"/>
          <w:w w:val="115"/>
        </w:rPr>
        <w:t> </w:t>
      </w:r>
      <w:r>
        <w:rPr>
          <w:w w:val="115"/>
        </w:rPr>
        <w:t>it</w:t>
      </w:r>
      <w:r>
        <w:rPr>
          <w:spacing w:val="-10"/>
          <w:w w:val="115"/>
        </w:rPr>
        <w:t> </w:t>
      </w:r>
      <w:r>
        <w:rPr>
          <w:w w:val="115"/>
        </w:rPr>
        <w:t>will</w:t>
      </w:r>
      <w:r>
        <w:rPr>
          <w:spacing w:val="-9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0"/>
          <w:w w:val="115"/>
        </w:rPr>
        <w:t> </w:t>
      </w:r>
      <w:r>
        <w:rPr>
          <w:w w:val="115"/>
        </w:rPr>
        <w:t>computationally</w:t>
      </w:r>
      <w:r>
        <w:rPr>
          <w:spacing w:val="-8"/>
          <w:w w:val="115"/>
        </w:rPr>
        <w:t> </w:t>
      </w:r>
      <w:r>
        <w:rPr>
          <w:w w:val="115"/>
        </w:rPr>
        <w:t>expensive.</w:t>
      </w:r>
      <w:r>
        <w:rPr>
          <w:spacing w:val="11"/>
          <w:w w:val="115"/>
        </w:rPr>
        <w:t> </w:t>
      </w:r>
      <w:r>
        <w:rPr>
          <w:w w:val="115"/>
        </w:rPr>
        <w:t>Our</w:t>
      </w:r>
      <w:r>
        <w:rPr>
          <w:spacing w:val="-10"/>
          <w:w w:val="115"/>
        </w:rPr>
        <w:t> </w:t>
      </w:r>
      <w:r>
        <w:rPr>
          <w:w w:val="115"/>
        </w:rPr>
        <w:t>results</w:t>
      </w:r>
      <w:r>
        <w:rPr>
          <w:spacing w:val="25"/>
          <w:w w:val="113"/>
        </w:rPr>
        <w:t> </w:t>
      </w:r>
      <w:r>
        <w:rPr>
          <w:w w:val="115"/>
        </w:rPr>
        <w:t>agree</w:t>
      </w:r>
      <w:r>
        <w:rPr>
          <w:spacing w:val="-23"/>
          <w:w w:val="115"/>
        </w:rPr>
        <w:t> </w:t>
      </w:r>
      <w:r>
        <w:rPr>
          <w:w w:val="115"/>
        </w:rPr>
        <w:t>with</w:t>
      </w:r>
      <w:r>
        <w:rPr>
          <w:spacing w:val="-22"/>
          <w:w w:val="115"/>
        </w:rPr>
        <w:t> </w:t>
      </w:r>
      <w:r>
        <w:rPr>
          <w:w w:val="115"/>
        </w:rPr>
        <w:t>conclusions</w:t>
      </w:r>
      <w:r>
        <w:rPr>
          <w:spacing w:val="-21"/>
          <w:w w:val="115"/>
        </w:rPr>
        <w:t> </w:t>
      </w:r>
      <w:r>
        <w:rPr>
          <w:w w:val="115"/>
        </w:rPr>
        <w:t>from</w:t>
      </w:r>
      <w:r>
        <w:rPr>
          <w:spacing w:val="-23"/>
          <w:w w:val="115"/>
        </w:rPr>
        <w:t> </w:t>
      </w:r>
      <w:hyperlink w:history="true" w:anchor="_bookmark187">
        <w:r>
          <w:rPr>
            <w:w w:val="115"/>
          </w:rPr>
          <w:t>Gelman</w:t>
        </w:r>
        <w:r>
          <w:rPr>
            <w:spacing w:val="-22"/>
            <w:w w:val="115"/>
          </w:rPr>
          <w:t> </w:t>
        </w:r>
        <w:r>
          <w:rPr>
            <w:w w:val="115"/>
          </w:rPr>
          <w:t>et</w:t>
        </w:r>
        <w:r>
          <w:rPr>
            <w:spacing w:val="-22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22"/>
          <w:w w:val="115"/>
        </w:rPr>
        <w:t> </w:t>
      </w:r>
      <w:hyperlink w:history="true" w:anchor="_bookmark187">
        <w:r>
          <w:rPr>
            <w:spacing w:val="-2"/>
            <w:w w:val="115"/>
          </w:rPr>
          <w:t>(2014)</w:t>
        </w:r>
      </w:hyperlink>
      <w:r>
        <w:rPr>
          <w:spacing w:val="-1"/>
          <w:w w:val="115"/>
        </w:rPr>
        <w:t>,</w:t>
      </w:r>
      <w:r>
        <w:rPr>
          <w:spacing w:val="-23"/>
          <w:w w:val="115"/>
        </w:rPr>
        <w:t> </w:t>
      </w:r>
      <w:r>
        <w:rPr>
          <w:w w:val="115"/>
        </w:rPr>
        <w:t>that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predictive</w:t>
      </w:r>
      <w:r>
        <w:rPr>
          <w:spacing w:val="-23"/>
          <w:w w:val="115"/>
        </w:rPr>
        <w:t> </w:t>
      </w:r>
      <w:r>
        <w:rPr>
          <w:w w:val="115"/>
        </w:rPr>
        <w:t>error</w:t>
      </w:r>
      <w:r>
        <w:rPr>
          <w:spacing w:val="-22"/>
          <w:w w:val="115"/>
        </w:rPr>
        <w:t> </w:t>
      </w:r>
      <w:r>
        <w:rPr>
          <w:w w:val="115"/>
        </w:rPr>
        <w:t>comparisons</w:t>
      </w:r>
      <w:r>
        <w:rPr>
          <w:spacing w:val="29"/>
          <w:w w:val="108"/>
        </w:rPr>
        <w:t> </w:t>
      </w:r>
      <w:r>
        <w:rPr>
          <w:spacing w:val="-3"/>
          <w:w w:val="115"/>
        </w:rPr>
        <w:t>(suc</w:t>
      </w:r>
      <w:r>
        <w:rPr>
          <w:spacing w:val="-2"/>
          <w:w w:val="115"/>
        </w:rPr>
        <w:t>h</w:t>
      </w:r>
      <w:r>
        <w:rPr>
          <w:spacing w:val="-21"/>
          <w:w w:val="115"/>
        </w:rPr>
        <w:t> </w:t>
      </w:r>
      <w:r>
        <w:rPr>
          <w:w w:val="115"/>
        </w:rPr>
        <w:t>as</w:t>
      </w:r>
      <w:r>
        <w:rPr>
          <w:spacing w:val="-21"/>
          <w:w w:val="115"/>
        </w:rPr>
        <w:t> </w:t>
      </w:r>
      <w:r>
        <w:rPr>
          <w:w w:val="115"/>
        </w:rPr>
        <w:t>DIC)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work</w:t>
      </w:r>
      <w:r>
        <w:rPr>
          <w:spacing w:val="-20"/>
          <w:w w:val="115"/>
        </w:rPr>
        <w:t> </w:t>
      </w:r>
      <w:r>
        <w:rPr>
          <w:w w:val="115"/>
        </w:rPr>
        <w:t>for</w:t>
      </w:r>
      <w:r>
        <w:rPr>
          <w:spacing w:val="-20"/>
          <w:w w:val="115"/>
        </w:rPr>
        <w:t> </w:t>
      </w:r>
      <w:r>
        <w:rPr>
          <w:w w:val="115"/>
        </w:rPr>
        <w:t>highly</w:t>
      </w:r>
      <w:r>
        <w:rPr>
          <w:spacing w:val="-21"/>
          <w:w w:val="115"/>
        </w:rPr>
        <w:t> </w:t>
      </w:r>
      <w:r>
        <w:rPr>
          <w:w w:val="115"/>
        </w:rPr>
        <w:t>dissimilar</w:t>
      </w:r>
      <w:r>
        <w:rPr>
          <w:spacing w:val="-21"/>
          <w:w w:val="115"/>
        </w:rPr>
        <w:t> </w:t>
      </w:r>
      <w:r>
        <w:rPr>
          <w:w w:val="115"/>
        </w:rPr>
        <w:t>models,</w:t>
      </w:r>
      <w:r>
        <w:rPr>
          <w:spacing w:val="-20"/>
          <w:w w:val="115"/>
        </w:rPr>
        <w:t> </w:t>
      </w:r>
      <w:r>
        <w:rPr>
          <w:w w:val="115"/>
        </w:rPr>
        <w:t>but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weak</w:t>
      </w:r>
      <w:r>
        <w:rPr>
          <w:spacing w:val="-20"/>
          <w:w w:val="115"/>
        </w:rPr>
        <w:t> </w:t>
      </w:r>
      <w:r>
        <w:rPr>
          <w:w w:val="115"/>
        </w:rPr>
        <w:t>performance</w:t>
      </w:r>
      <w:r>
        <w:rPr>
          <w:spacing w:val="41"/>
          <w:w w:val="109"/>
        </w:rPr>
        <w:t> </w:t>
      </w:r>
      <w:r>
        <w:rPr>
          <w:w w:val="115"/>
        </w:rPr>
        <w:t>for</w:t>
      </w:r>
      <w:r>
        <w:rPr>
          <w:spacing w:val="-29"/>
          <w:w w:val="115"/>
        </w:rPr>
        <w:t> </w:t>
      </w:r>
      <w:r>
        <w:rPr>
          <w:w w:val="115"/>
        </w:rPr>
        <w:t>similar</w:t>
      </w:r>
      <w:r>
        <w:rPr>
          <w:spacing w:val="-28"/>
          <w:w w:val="115"/>
        </w:rPr>
        <w:t> </w:t>
      </w:r>
      <w:r>
        <w:rPr>
          <w:w w:val="115"/>
        </w:rPr>
        <w:t>models,</w:t>
      </w:r>
      <w:r>
        <w:rPr>
          <w:spacing w:val="-28"/>
          <w:w w:val="115"/>
        </w:rPr>
        <w:t> </w:t>
      </w:r>
      <w:r>
        <w:rPr>
          <w:w w:val="115"/>
        </w:rPr>
        <w:t>and</w:t>
      </w:r>
      <w:r>
        <w:rPr>
          <w:spacing w:val="-28"/>
          <w:w w:val="115"/>
        </w:rPr>
        <w:t> </w:t>
      </w:r>
      <w:r>
        <w:rPr>
          <w:w w:val="115"/>
        </w:rPr>
        <w:t>sometimes</w:t>
      </w:r>
      <w:r>
        <w:rPr>
          <w:spacing w:val="-28"/>
          <w:w w:val="115"/>
        </w:rPr>
        <w:t> </w:t>
      </w:r>
      <w:r>
        <w:rPr>
          <w:w w:val="115"/>
        </w:rPr>
        <w:t>it</w:t>
      </w:r>
      <w:r>
        <w:rPr>
          <w:spacing w:val="-28"/>
          <w:w w:val="115"/>
        </w:rPr>
        <w:t> </w:t>
      </w:r>
      <w:r>
        <w:rPr>
          <w:w w:val="115"/>
        </w:rPr>
        <w:t>is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challenging</w:t>
      </w:r>
      <w:r>
        <w:rPr>
          <w:spacing w:val="-29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29"/>
          <w:w w:val="115"/>
        </w:rPr>
        <w:t> </w:t>
      </w:r>
      <w:r>
        <w:rPr>
          <w:w w:val="115"/>
        </w:rPr>
        <w:t>conclusions.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p>
      <w:pPr>
        <w:numPr>
          <w:ilvl w:val="1"/>
          <w:numId w:val="15"/>
        </w:numPr>
        <w:tabs>
          <w:tab w:pos="1040" w:val="left" w:leader="none"/>
        </w:tabs>
        <w:spacing w:before="0"/>
        <w:ind w:left="1039" w:right="0" w:hanging="882"/>
        <w:jc w:val="both"/>
        <w:rPr>
          <w:rFonts w:ascii="Georgia" w:hAnsi="Georgia" w:cs="Georgia" w:eastAsia="Georgia"/>
          <w:sz w:val="34"/>
          <w:szCs w:val="34"/>
        </w:rPr>
      </w:pPr>
      <w:bookmarkStart w:name="Simulation 2: Anomaly" w:id="114"/>
      <w:bookmarkEnd w:id="114"/>
      <w:r>
        <w:rPr/>
      </w:r>
      <w:bookmarkStart w:name="_bookmark62" w:id="115"/>
      <w:bookmarkEnd w:id="115"/>
      <w:r>
        <w:rPr/>
      </w:r>
      <w:bookmarkStart w:name="_bookmark62" w:id="116"/>
      <w:bookmarkEnd w:id="116"/>
      <w:r>
        <w:rPr>
          <w:rFonts w:ascii="Georgia"/>
          <w:b/>
          <w:spacing w:val="-3"/>
          <w:w w:val="95"/>
          <w:sz w:val="34"/>
        </w:rPr>
        <w:t>Si</w:t>
      </w:r>
      <w:r>
        <w:rPr>
          <w:rFonts w:ascii="Georgia"/>
          <w:b/>
          <w:spacing w:val="-3"/>
          <w:w w:val="95"/>
          <w:sz w:val="34"/>
        </w:rPr>
        <w:t>mulation</w:t>
      </w:r>
      <w:r>
        <w:rPr>
          <w:rFonts w:ascii="Georgia"/>
          <w:b/>
          <w:spacing w:val="40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2:</w:t>
      </w:r>
      <w:r>
        <w:rPr>
          <w:rFonts w:ascii="Georgia"/>
          <w:b/>
          <w:spacing w:val="79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Anomaly</w:t>
      </w:r>
      <w:r>
        <w:rPr>
          <w:rFonts w:ascii="Georgia"/>
          <w:sz w:val="34"/>
        </w:rPr>
      </w:r>
    </w:p>
    <w:p>
      <w:pPr>
        <w:spacing w:line="240" w:lineRule="auto" w:before="5"/>
        <w:rPr>
          <w:rFonts w:ascii="Georgia" w:hAnsi="Georgia" w:cs="Georgia" w:eastAsia="Georgia"/>
          <w:b/>
          <w:bCs/>
          <w:sz w:val="28"/>
          <w:szCs w:val="28"/>
        </w:rPr>
      </w:pPr>
    </w:p>
    <w:p>
      <w:pPr>
        <w:numPr>
          <w:ilvl w:val="2"/>
          <w:numId w:val="15"/>
        </w:numPr>
        <w:tabs>
          <w:tab w:pos="1144" w:val="left" w:leader="none"/>
        </w:tabs>
        <w:spacing w:before="0"/>
        <w:ind w:left="1143" w:right="0" w:hanging="986"/>
        <w:jc w:val="both"/>
        <w:rPr>
          <w:rFonts w:ascii="Georgia" w:hAnsi="Georgia" w:cs="Georgia" w:eastAsia="Georgia"/>
          <w:sz w:val="28"/>
          <w:szCs w:val="28"/>
        </w:rPr>
      </w:pPr>
      <w:bookmarkStart w:name="Simulation setups" w:id="117"/>
      <w:bookmarkEnd w:id="117"/>
      <w:r>
        <w:rPr/>
      </w:r>
      <w:bookmarkStart w:name="_bookmark63" w:id="118"/>
      <w:bookmarkEnd w:id="118"/>
      <w:r>
        <w:rPr/>
      </w:r>
      <w:bookmarkStart w:name="_bookmark63" w:id="119"/>
      <w:bookmarkEnd w:id="119"/>
      <w:r>
        <w:rPr>
          <w:rFonts w:ascii="Georgia"/>
          <w:b/>
          <w:spacing w:val="-1"/>
          <w:w w:val="95"/>
          <w:sz w:val="28"/>
        </w:rPr>
        <w:t>Si</w:t>
      </w:r>
      <w:r>
        <w:rPr>
          <w:rFonts w:ascii="Georgia"/>
          <w:b/>
          <w:spacing w:val="-1"/>
          <w:w w:val="95"/>
          <w:sz w:val="28"/>
        </w:rPr>
        <w:t>mulation</w:t>
      </w:r>
      <w:r>
        <w:rPr>
          <w:rFonts w:ascii="Georgia"/>
          <w:b/>
          <w:spacing w:val="21"/>
          <w:w w:val="95"/>
          <w:sz w:val="28"/>
        </w:rPr>
        <w:t> </w:t>
      </w:r>
      <w:r>
        <w:rPr>
          <w:rFonts w:ascii="Georgia"/>
          <w:b/>
          <w:w w:val="95"/>
          <w:sz w:val="28"/>
        </w:rPr>
        <w:t>setups</w:t>
      </w:r>
      <w:r>
        <w:rPr>
          <w:rFonts w:ascii="Georgia"/>
          <w:sz w:val="28"/>
        </w:rPr>
      </w:r>
    </w:p>
    <w:p>
      <w:pPr>
        <w:pStyle w:val="BodyText"/>
        <w:spacing w:line="242" w:lineRule="auto" w:before="168"/>
        <w:ind w:left="151" w:right="535" w:firstLine="5"/>
        <w:jc w:val="both"/>
      </w:pP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section</w:t>
      </w:r>
      <w:r>
        <w:rPr>
          <w:spacing w:val="8"/>
          <w:w w:val="115"/>
        </w:rPr>
        <w:t> </w:t>
      </w:r>
      <w:r>
        <w:rPr>
          <w:w w:val="115"/>
        </w:rPr>
        <w:t>2.4,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results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posterior</w:t>
      </w:r>
      <w:r>
        <w:rPr>
          <w:spacing w:val="9"/>
          <w:w w:val="115"/>
        </w:rPr>
        <w:t> </w:t>
      </w:r>
      <w:r>
        <w:rPr>
          <w:w w:val="115"/>
        </w:rPr>
        <w:t>distribution</w:t>
      </w:r>
      <w:r>
        <w:rPr>
          <w:spacing w:val="8"/>
          <w:w w:val="115"/>
        </w:rPr>
        <w:t> </w:t>
      </w:r>
      <w:r>
        <w:rPr>
          <w:w w:val="115"/>
        </w:rPr>
        <w:t>calculations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26"/>
          <w:w w:val="108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synthesised</w:t>
      </w:r>
      <w:r>
        <w:rPr>
          <w:spacing w:val="-6"/>
          <w:w w:val="115"/>
        </w:rPr>
        <w:t> </w:t>
      </w:r>
      <w:r>
        <w:rPr>
          <w:w w:val="115"/>
        </w:rPr>
        <w:t>data,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5"/>
          <w:w w:val="115"/>
        </w:rPr>
        <w:t> </w:t>
      </w:r>
      <w:r>
        <w:rPr>
          <w:w w:val="115"/>
        </w:rPr>
        <w:t>diff  </w:t>
      </w:r>
      <w:r>
        <w:rPr>
          <w:spacing w:val="2"/>
          <w:w w:val="115"/>
        </w:rPr>
        <w:t> </w:t>
      </w:r>
      <w:r>
        <w:rPr>
          <w:w w:val="115"/>
        </w:rPr>
        <w:t>t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anomalies</w:t>
      </w:r>
      <w:r>
        <w:rPr>
          <w:spacing w:val="-6"/>
          <w:w w:val="115"/>
        </w:rPr>
        <w:t> </w:t>
      </w:r>
      <w:r>
        <w:rPr>
          <w:w w:val="115"/>
        </w:rPr>
        <w:t>added</w:t>
      </w:r>
      <w:r>
        <w:rPr>
          <w:spacing w:val="-6"/>
          <w:w w:val="115"/>
        </w:rPr>
        <w:t> </w:t>
      </w:r>
      <w:r>
        <w:rPr>
          <w:w w:val="115"/>
        </w:rPr>
        <w:t>on</w:t>
      </w:r>
      <w:r>
        <w:rPr>
          <w:spacing w:val="-6"/>
          <w:w w:val="115"/>
        </w:rPr>
        <w:t> </w:t>
      </w:r>
      <w:r>
        <w:rPr>
          <w:w w:val="115"/>
        </w:rPr>
        <w:t>category</w:t>
      </w:r>
      <w:r>
        <w:rPr>
          <w:spacing w:val="-5"/>
          <w:w w:val="115"/>
        </w:rPr>
        <w:t> </w:t>
      </w:r>
      <w:r>
        <w:rPr>
          <w:w w:val="115"/>
        </w:rPr>
        <w:t>AA</w:t>
      </w:r>
      <w:r>
        <w:rPr>
          <w:spacing w:val="26"/>
          <w:w w:val="108"/>
        </w:rPr>
        <w:t> </w:t>
      </w:r>
      <w:r>
        <w:rPr>
          <w:w w:val="115"/>
        </w:rPr>
        <w:t>on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7"/>
          <w:w w:val="115"/>
        </w:rPr>
        <w:t> </w:t>
      </w:r>
      <w:r>
        <w:rPr>
          <w:w w:val="115"/>
        </w:rPr>
        <w:t>2</w:t>
      </w:r>
      <w:r>
        <w:rPr>
          <w:spacing w:val="-7"/>
          <w:w w:val="115"/>
        </w:rPr>
        <w:t> </w:t>
      </w:r>
      <w:r>
        <w:rPr>
          <w:spacing w:val="2"/>
          <w:w w:val="115"/>
        </w:rPr>
        <w:t>(leaf</w:t>
      </w:r>
      <w:r>
        <w:rPr>
          <w:spacing w:val="1"/>
          <w:w w:val="115"/>
        </w:rPr>
        <w:t>)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default</w:t>
      </w:r>
      <w:r>
        <w:rPr>
          <w:spacing w:val="-7"/>
          <w:w w:val="115"/>
        </w:rPr>
        <w:t> </w:t>
      </w:r>
      <w:r>
        <w:rPr>
          <w:w w:val="115"/>
        </w:rPr>
        <w:t>setting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data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</w:t>
      </w:r>
      <w:r>
        <w:rPr>
          <w:spacing w:val="-2"/>
          <w:w w:val="115"/>
        </w:rPr>
        <w:t>sis</w:t>
      </w:r>
      <w:r>
        <w:rPr>
          <w:spacing w:val="-7"/>
          <w:w w:val="115"/>
        </w:rPr>
        <w:t> </w:t>
      </w:r>
      <w:r>
        <w:rPr>
          <w:w w:val="115"/>
        </w:rPr>
        <w:t>process</w:t>
      </w:r>
      <w:r>
        <w:rPr>
          <w:spacing w:val="47"/>
          <w:w w:val="105"/>
        </w:rPr>
        <w:t> </w:t>
      </w:r>
      <w:r>
        <w:rPr>
          <w:w w:val="115"/>
        </w:rPr>
        <w:t>is</w:t>
      </w:r>
      <w:r>
        <w:rPr>
          <w:spacing w:val="-19"/>
          <w:w w:val="115"/>
        </w:rPr>
        <w:t> </w:t>
      </w:r>
      <w:r>
        <w:rPr>
          <w:w w:val="115"/>
        </w:rPr>
        <w:t>applied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8"/>
          <w:w w:val="115"/>
        </w:rPr>
        <w:t> </w:t>
      </w:r>
      <w:r>
        <w:rPr>
          <w:w w:val="115"/>
        </w:rPr>
        <w:t>scenario,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addition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0%,</w:t>
      </w:r>
      <w:r>
        <w:rPr>
          <w:spacing w:val="-18"/>
          <w:w w:val="115"/>
        </w:rPr>
        <w:t> </w:t>
      </w:r>
      <w:r>
        <w:rPr>
          <w:w w:val="115"/>
        </w:rPr>
        <w:t>10%,</w:t>
      </w:r>
      <w:r>
        <w:rPr>
          <w:spacing w:val="-18"/>
          <w:w w:val="115"/>
        </w:rPr>
        <w:t> </w:t>
      </w:r>
      <w:r>
        <w:rPr>
          <w:w w:val="115"/>
        </w:rPr>
        <w:t>25%,</w:t>
      </w:r>
      <w:r>
        <w:rPr>
          <w:spacing w:val="-18"/>
          <w:w w:val="115"/>
        </w:rPr>
        <w:t> </w:t>
      </w:r>
      <w:r>
        <w:rPr>
          <w:w w:val="115"/>
        </w:rPr>
        <w:t>50%,</w:t>
      </w:r>
      <w:r>
        <w:rPr>
          <w:spacing w:val="-17"/>
          <w:w w:val="115"/>
        </w:rPr>
        <w:t> </w:t>
      </w:r>
      <w:r>
        <w:rPr>
          <w:w w:val="115"/>
        </w:rPr>
        <w:t>100%,</w:t>
      </w:r>
      <w:r>
        <w:rPr>
          <w:spacing w:val="-18"/>
          <w:w w:val="115"/>
        </w:rPr>
        <w:t> </w:t>
      </w:r>
      <w:r>
        <w:rPr>
          <w:w w:val="115"/>
        </w:rPr>
        <w:t>250%</w:t>
      </w:r>
      <w:r>
        <w:rPr>
          <w:spacing w:val="20"/>
          <w:w w:val="10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w w:val="115"/>
        </w:rPr>
        <w:t>500%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anomaly.</w:t>
      </w:r>
      <w:r>
        <w:rPr>
          <w:w w:val="115"/>
        </w:rPr>
        <w:t> An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imp</w:t>
      </w:r>
      <w:r>
        <w:rPr>
          <w:spacing w:val="-1"/>
          <w:w w:val="115"/>
        </w:rPr>
        <w:t>ortant</w:t>
      </w:r>
      <w:r>
        <w:rPr>
          <w:spacing w:val="-18"/>
          <w:w w:val="115"/>
        </w:rPr>
        <w:t> </w:t>
      </w:r>
      <w:r>
        <w:rPr>
          <w:w w:val="115"/>
        </w:rPr>
        <w:t>note,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25%</w:t>
      </w:r>
      <w:r>
        <w:rPr>
          <w:spacing w:val="-18"/>
          <w:w w:val="115"/>
        </w:rPr>
        <w:t> </w:t>
      </w:r>
      <w:r>
        <w:rPr>
          <w:w w:val="115"/>
        </w:rPr>
        <w:t>anomaly</w:t>
      </w:r>
      <w:r>
        <w:rPr>
          <w:spacing w:val="-17"/>
          <w:w w:val="115"/>
        </w:rPr>
        <w:t> </w:t>
      </w:r>
      <w:r>
        <w:rPr>
          <w:w w:val="115"/>
        </w:rPr>
        <w:t>here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mean</w:t>
      </w:r>
      <w:r>
        <w:rPr>
          <w:spacing w:val="-2"/>
          <w:w w:val="115"/>
        </w:rPr>
        <w:t>t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an</w:t>
      </w:r>
      <w:r>
        <w:rPr>
          <w:spacing w:val="-17"/>
          <w:w w:val="115"/>
        </w:rPr>
        <w:t> </w:t>
      </w:r>
      <w:r>
        <w:rPr>
          <w:w w:val="115"/>
        </w:rPr>
        <w:t>addition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33"/>
          <w:w w:val="98"/>
        </w:rPr>
        <w:t> </w:t>
      </w:r>
      <w:r>
        <w:rPr>
          <w:w w:val="115"/>
        </w:rPr>
        <w:t>25%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category</w:t>
      </w:r>
      <w:r>
        <w:rPr>
          <w:spacing w:val="-1"/>
          <w:w w:val="115"/>
        </w:rPr>
        <w:t> </w:t>
      </w:r>
      <w:r>
        <w:rPr>
          <w:w w:val="115"/>
        </w:rPr>
        <w:t>total</w:t>
      </w:r>
      <w:r>
        <w:rPr>
          <w:spacing w:val="-2"/>
          <w:w w:val="115"/>
        </w:rPr>
        <w:t> </w:t>
      </w:r>
      <w:r>
        <w:rPr>
          <w:w w:val="115"/>
        </w:rPr>
        <w:t>on</w:t>
      </w:r>
      <w:r>
        <w:rPr>
          <w:spacing w:val="-2"/>
          <w:w w:val="115"/>
        </w:rPr>
        <w:t> </w:t>
      </w:r>
      <w:r>
        <w:rPr>
          <w:w w:val="115"/>
        </w:rPr>
        <w:t>top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2"/>
          <w:w w:val="115"/>
        </w:rPr>
        <w:t> </w:t>
      </w:r>
      <w:r>
        <w:rPr>
          <w:w w:val="115"/>
        </w:rPr>
        <w:t>not</w:t>
      </w:r>
      <w:r>
        <w:rPr>
          <w:spacing w:val="-3"/>
          <w:w w:val="115"/>
        </w:rPr>
        <w:t> </w:t>
      </w:r>
      <w:r>
        <w:rPr>
          <w:w w:val="115"/>
        </w:rPr>
        <w:t>addition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25%</w:t>
      </w:r>
      <w:r>
        <w:rPr>
          <w:spacing w:val="-3"/>
          <w:w w:val="115"/>
        </w:rPr>
        <w:t> </w:t>
      </w:r>
      <w:r>
        <w:rPr>
          <w:w w:val="115"/>
        </w:rPr>
        <w:t>on</w:t>
      </w:r>
      <w:r>
        <w:rPr>
          <w:spacing w:val="30"/>
          <w:w w:val="111"/>
        </w:rPr>
        <w:t> </w:t>
      </w:r>
      <w:r>
        <w:rPr>
          <w:w w:val="110"/>
        </w:rPr>
        <w:t>category</w:t>
      </w:r>
      <w:r>
        <w:rPr>
          <w:spacing w:val="9"/>
          <w:w w:val="110"/>
        </w:rPr>
        <w:t> </w:t>
      </w:r>
      <w:r>
        <w:rPr>
          <w:w w:val="110"/>
        </w:rPr>
        <w:t>AA.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2"/>
        <w:rPr>
          <w:rFonts w:ascii="PMingLiU" w:hAnsi="PMingLiU" w:cs="PMingLiU" w:eastAsia="PMingLiU"/>
          <w:sz w:val="13"/>
          <w:szCs w:val="13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1"/>
        <w:gridCol w:w="1442"/>
        <w:gridCol w:w="850"/>
        <w:gridCol w:w="995"/>
        <w:gridCol w:w="1000"/>
        <w:gridCol w:w="850"/>
        <w:gridCol w:w="1032"/>
        <w:gridCol w:w="772"/>
      </w:tblGrid>
      <w:tr>
        <w:trPr>
          <w:trHeight w:val="814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bookmarkStart w:name="Results" w:id="120"/>
            <w:bookmarkEnd w:id="120"/>
            <w:r>
              <w:rPr/>
            </w:r>
            <w:bookmarkStart w:name="_bookmark64" w:id="121"/>
            <w:bookmarkEnd w:id="121"/>
            <w:r>
              <w:rPr/>
            </w:r>
            <w:r>
              <w:rPr>
                <w:rFonts w:ascii="Georgia"/>
                <w:b/>
                <w:sz w:val="28"/>
              </w:rPr>
              <w:t>2.4.2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180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r>
              <w:rPr>
                <w:rFonts w:ascii="Georgia"/>
                <w:b/>
                <w:sz w:val="28"/>
              </w:rPr>
              <w:t>Results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5500" w:type="dxa"/>
            <w:gridSpan w:val="6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5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65" w:id="122"/>
            <w:bookmarkEnd w:id="122"/>
            <w:r>
              <w:rPr/>
            </w:r>
            <w:r>
              <w:rPr>
                <w:rFonts w:ascii="PMingLiU"/>
                <w:w w:val="110"/>
                <w:sz w:val="24"/>
              </w:rPr>
              <w:t>Anomaly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500" w:type="dxa"/>
            <w:gridSpan w:val="6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(%</w:t>
            </w:r>
            <w:r>
              <w:rPr>
                <w:rFonts w:ascii="PMingLiU"/>
                <w:spacing w:val="2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21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total)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5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Min.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1st</w:t>
            </w:r>
            <w:r>
              <w:rPr>
                <w:rFonts w:ascii="PMingLiU"/>
                <w:spacing w:val="-4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Median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6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3rd</w:t>
            </w:r>
            <w:r>
              <w:rPr>
                <w:rFonts w:ascii="PMingLiU"/>
                <w:spacing w:val="-10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3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Max.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0.955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1.556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-1.910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1.144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6.640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-6.274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-3.079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-1.966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-1.984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1.825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-4.352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-1.185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2.420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-5.074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1.194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1.873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-1.813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-1.657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-0.917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3.681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0"/>
              <w:jc w:val="center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-4.416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-1.678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1.401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6521" w:val="left" w:leader="none"/>
        </w:tabs>
        <w:spacing w:line="242" w:lineRule="auto" w:before="13"/>
        <w:ind w:left="157" w:right="54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8"/>
          <w:w w:val="115"/>
        </w:rPr>
        <w:t> </w:t>
      </w:r>
      <w:r>
        <w:rPr>
          <w:w w:val="115"/>
        </w:rPr>
        <w:t>2.5:</w:t>
      </w:r>
      <w:r>
        <w:rPr>
          <w:spacing w:val="1"/>
          <w:w w:val="115"/>
        </w:rPr>
        <w:t> </w:t>
      </w:r>
      <w:r>
        <w:rPr>
          <w:w w:val="115"/>
        </w:rPr>
        <w:t>DIC</w:t>
      </w:r>
      <w:r>
        <w:rPr>
          <w:spacing w:val="-18"/>
          <w:w w:val="115"/>
        </w:rPr>
        <w:t> </w:t>
      </w:r>
      <w:r>
        <w:rPr>
          <w:w w:val="115"/>
        </w:rPr>
        <w:t>(with</w:t>
      </w:r>
      <w:r>
        <w:rPr>
          <w:spacing w:val="-18"/>
          <w:w w:val="115"/>
        </w:rPr>
        <w:t> </w:t>
      </w:r>
      <w:r>
        <w:rPr>
          <w:w w:val="115"/>
        </w:rPr>
        <w:t>1,000,000</w:t>
      </w:r>
      <w:r>
        <w:rPr>
          <w:spacing w:val="-17"/>
          <w:w w:val="115"/>
        </w:rPr>
        <w:t> </w:t>
      </w:r>
      <w:r>
        <w:rPr>
          <w:w w:val="115"/>
        </w:rPr>
        <w:t>iteration)</w:t>
      </w:r>
      <w:r>
        <w:rPr>
          <w:spacing w:val="-18"/>
          <w:w w:val="115"/>
        </w:rPr>
        <w:t> </w:t>
      </w:r>
      <w:r>
        <w:rPr>
          <w:w w:val="115"/>
        </w:rPr>
        <w:t>comparisons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Indep</w:t>
      </w:r>
      <w:r>
        <w:rPr>
          <w:spacing w:val="-2"/>
          <w:w w:val="115"/>
        </w:rPr>
        <w:t>e</w:t>
      </w:r>
      <w:r>
        <w:rPr>
          <w:spacing w:val="-1"/>
          <w:w w:val="115"/>
        </w:rPr>
        <w:t>ndent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35"/>
          <w:w w:val="105"/>
        </w:rPr>
        <w:t> </w:t>
      </w:r>
      <w:r>
        <w:rPr>
          <w:spacing w:val="1"/>
          <w:w w:val="115"/>
        </w:rPr>
        <w:t>model</w:t>
      </w:r>
      <w:r>
        <w:rPr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3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3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31"/>
          <w:w w:val="115"/>
        </w:rPr>
        <w:t> </w:t>
      </w:r>
      <w:r>
        <w:rPr>
          <w:w w:val="115"/>
        </w:rPr>
        <w:t>(HBM</w:t>
      </w:r>
      <w:r>
        <w:rPr>
          <w:spacing w:val="-31"/>
          <w:w w:val="115"/>
        </w:rPr>
        <w:t> </w:t>
      </w:r>
      <w:r>
        <w:rPr>
          <w:w w:val="115"/>
        </w:rPr>
        <w:t>-IBM)</w:t>
      </w:r>
      <w:r>
        <w:rPr>
          <w:spacing w:val="-32"/>
          <w:w w:val="115"/>
        </w:rPr>
        <w:t> </w:t>
      </w:r>
      <w:r>
        <w:rPr>
          <w:w w:val="115"/>
        </w:rPr>
        <w:t>for</w:t>
      </w:r>
      <w:r>
        <w:rPr>
          <w:spacing w:val="-31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36"/>
          <w:w w:val="115"/>
        </w:rPr>
        <w:t> </w:t>
      </w:r>
      <w:r>
        <w:rPr>
          <w:w w:val="115"/>
        </w:rPr>
        <w:t>anomalies</w:t>
      </w:r>
      <w:r>
        <w:rPr>
          <w:spacing w:val="-36"/>
          <w:w w:val="115"/>
        </w:rPr>
        <w:t> </w:t>
      </w:r>
      <w:r>
        <w:rPr>
          <w:w w:val="115"/>
        </w:rPr>
        <w:t>sizes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32"/>
          <w:szCs w:val="32"/>
        </w:rPr>
      </w:pPr>
    </w:p>
    <w:p>
      <w:pPr>
        <w:pStyle w:val="BodyText"/>
        <w:spacing w:line="242" w:lineRule="auto"/>
        <w:ind w:left="157" w:right="513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11"/>
          <w:w w:val="115"/>
        </w:rPr>
        <w:t> </w:t>
      </w:r>
      <w:hyperlink w:history="true" w:anchor="_bookmark65">
        <w:r>
          <w:rPr>
            <w:w w:val="115"/>
          </w:rPr>
          <w:t>2.5</w:t>
        </w:r>
      </w:hyperlink>
      <w:r>
        <w:rPr>
          <w:spacing w:val="12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comparison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DIC</w:t>
      </w:r>
      <w:r>
        <w:rPr>
          <w:spacing w:val="11"/>
          <w:w w:val="115"/>
        </w:rPr>
        <w:t> </w:t>
      </w:r>
      <w:r>
        <w:rPr>
          <w:w w:val="115"/>
        </w:rPr>
        <w:t>distributions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Independent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26"/>
          <w:w w:val="111"/>
        </w:rPr>
        <w:t> </w:t>
      </w:r>
      <w:r>
        <w:rPr>
          <w:spacing w:val="1"/>
          <w:w w:val="115"/>
        </w:rPr>
        <w:t>Model</w:t>
      </w:r>
      <w:r>
        <w:rPr>
          <w:spacing w:val="-8"/>
          <w:w w:val="115"/>
        </w:rPr>
        <w:t> </w:t>
      </w:r>
      <w:r>
        <w:rPr>
          <w:w w:val="115"/>
        </w:rPr>
        <w:t>(IBM)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8"/>
          <w:w w:val="115"/>
        </w:rPr>
        <w:t> </w:t>
      </w:r>
      <w:r>
        <w:rPr>
          <w:w w:val="115"/>
        </w:rPr>
        <w:t>(HBM)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scenarios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diff</w:t>
      </w:r>
      <w:r>
        <w:rPr>
          <w:spacing w:val="67"/>
          <w:w w:val="115"/>
        </w:rPr>
        <w:t> </w:t>
      </w:r>
      <w:r>
        <w:rPr>
          <w:w w:val="115"/>
        </w:rPr>
        <w:t>t</w:t>
      </w:r>
      <w:r>
        <w:rPr>
          <w:spacing w:val="21"/>
          <w:w w:val="147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w w:val="115"/>
        </w:rPr>
        <w:t>anomaly</w:t>
      </w:r>
      <w:r>
        <w:rPr>
          <w:spacing w:val="-29"/>
          <w:w w:val="115"/>
        </w:rPr>
        <w:t> </w:t>
      </w:r>
      <w:r>
        <w:rPr>
          <w:w w:val="115"/>
        </w:rPr>
        <w:t>added.</w:t>
      </w:r>
      <w:r>
        <w:rPr>
          <w:spacing w:val="-12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30"/>
          <w:w w:val="115"/>
        </w:rPr>
        <w:t> </w:t>
      </w:r>
      <w:r>
        <w:rPr>
          <w:w w:val="115"/>
        </w:rPr>
        <w:t>all</w:t>
      </w:r>
      <w:r>
        <w:rPr>
          <w:spacing w:val="-29"/>
          <w:w w:val="115"/>
        </w:rPr>
        <w:t> </w:t>
      </w:r>
      <w:r>
        <w:rPr>
          <w:w w:val="115"/>
        </w:rPr>
        <w:t>scenarios,</w:t>
      </w:r>
      <w:r>
        <w:rPr>
          <w:spacing w:val="-29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w w:val="115"/>
        </w:rPr>
        <w:t>mean</w:t>
      </w:r>
      <w:r>
        <w:rPr>
          <w:spacing w:val="-30"/>
          <w:w w:val="115"/>
        </w:rPr>
        <w:t> </w:t>
      </w:r>
      <w:r>
        <w:rPr>
          <w:w w:val="115"/>
        </w:rPr>
        <w:t>and</w:t>
      </w:r>
      <w:r>
        <w:rPr>
          <w:spacing w:val="-29"/>
          <w:w w:val="115"/>
        </w:rPr>
        <w:t> </w:t>
      </w:r>
      <w:r>
        <w:rPr>
          <w:w w:val="115"/>
        </w:rPr>
        <w:t>median</w:t>
      </w:r>
      <w:r>
        <w:rPr>
          <w:spacing w:val="-30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30"/>
          <w:w w:val="115"/>
        </w:rPr>
        <w:t> </w:t>
      </w:r>
      <w:r>
        <w:rPr>
          <w:w w:val="115"/>
        </w:rPr>
        <w:t>is</w:t>
      </w:r>
      <w:r>
        <w:rPr>
          <w:spacing w:val="-29"/>
          <w:w w:val="115"/>
        </w:rPr>
        <w:t> </w:t>
      </w:r>
      <w:r>
        <w:rPr>
          <w:w w:val="115"/>
        </w:rPr>
        <w:t>mostly</w:t>
      </w:r>
      <w:r>
        <w:rPr>
          <w:spacing w:val="26"/>
          <w:w w:val="109"/>
        </w:rPr>
        <w:t> </w:t>
      </w:r>
      <w:r>
        <w:rPr>
          <w:spacing w:val="-1"/>
          <w:w w:val="115"/>
        </w:rPr>
        <w:t>negativ</w:t>
      </w:r>
      <w:r>
        <w:rPr>
          <w:spacing w:val="-2"/>
          <w:w w:val="115"/>
        </w:rPr>
        <w:t>e;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negativ</w:t>
      </w:r>
      <w:r>
        <w:rPr>
          <w:spacing w:val="-2"/>
          <w:w w:val="115"/>
        </w:rPr>
        <w:t>e</w:t>
      </w:r>
      <w:r>
        <w:rPr>
          <w:spacing w:val="-7"/>
          <w:w w:val="115"/>
        </w:rPr>
        <w:t> </w:t>
      </w:r>
      <w:r>
        <w:rPr>
          <w:w w:val="115"/>
        </w:rPr>
        <w:t>signals</w:t>
      </w:r>
      <w:r>
        <w:rPr>
          <w:spacing w:val="-7"/>
          <w:w w:val="115"/>
        </w:rPr>
        <w:t> </w:t>
      </w:r>
      <w:r>
        <w:rPr>
          <w:w w:val="115"/>
        </w:rPr>
        <w:t>suggest</w:t>
      </w:r>
      <w:r>
        <w:rPr>
          <w:spacing w:val="-6"/>
          <w:w w:val="115"/>
        </w:rPr>
        <w:t> </w:t>
      </w:r>
      <w:r>
        <w:rPr>
          <w:w w:val="115"/>
        </w:rPr>
        <w:t>that</w:t>
      </w:r>
      <w:r>
        <w:rPr>
          <w:spacing w:val="-7"/>
          <w:w w:val="115"/>
        </w:rPr>
        <w:t> </w:t>
      </w:r>
      <w:r>
        <w:rPr>
          <w:w w:val="115"/>
        </w:rPr>
        <w:t>HBM</w:t>
      </w:r>
      <w:r>
        <w:rPr>
          <w:spacing w:val="-7"/>
          <w:w w:val="115"/>
        </w:rPr>
        <w:t> </w:t>
      </w:r>
      <w:r>
        <w:rPr>
          <w:w w:val="115"/>
        </w:rPr>
        <w:t>seem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7"/>
          <w:w w:val="115"/>
        </w:rPr>
        <w:t> </w:t>
      </w:r>
      <w:r>
        <w:rPr>
          <w:w w:val="115"/>
        </w:rPr>
        <w:t>perform</w:t>
      </w:r>
      <w:r>
        <w:rPr>
          <w:spacing w:val="-6"/>
          <w:w w:val="115"/>
        </w:rPr>
        <w:t> </w:t>
      </w:r>
      <w:r>
        <w:rPr>
          <w:spacing w:val="1"/>
          <w:w w:val="115"/>
        </w:rPr>
        <w:t>b</w:t>
      </w:r>
      <w:r>
        <w:rPr>
          <w:w w:val="115"/>
        </w:rPr>
        <w:t>etter</w:t>
      </w:r>
      <w:r>
        <w:rPr>
          <w:spacing w:val="-7"/>
          <w:w w:val="115"/>
        </w:rPr>
        <w:t> </w:t>
      </w:r>
      <w:r>
        <w:rPr>
          <w:w w:val="115"/>
        </w:rPr>
        <w:t>than</w:t>
      </w:r>
      <w:r>
        <w:rPr>
          <w:spacing w:val="-8"/>
          <w:w w:val="115"/>
        </w:rPr>
        <w:t> </w:t>
      </w:r>
      <w:r>
        <w:rPr>
          <w:w w:val="115"/>
        </w:rPr>
        <w:t>IBM,</w:t>
      </w:r>
      <w:r>
        <w:rPr>
          <w:spacing w:val="29"/>
          <w:w w:val="110"/>
        </w:rPr>
        <w:t> </w:t>
      </w:r>
      <w:r>
        <w:rPr>
          <w:w w:val="115"/>
        </w:rPr>
        <w:t>most of the</w:t>
      </w:r>
      <w:r>
        <w:rPr>
          <w:spacing w:val="2"/>
          <w:w w:val="115"/>
        </w:rPr>
        <w:t> </w:t>
      </w:r>
      <w:r>
        <w:rPr>
          <w:w w:val="115"/>
        </w:rPr>
        <w:t>time.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Uncertaint</w:t>
      </w:r>
      <w:r>
        <w:rPr>
          <w:spacing w:val="-3"/>
          <w:w w:val="115"/>
        </w:rPr>
        <w:t>y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2"/>
          <w:w w:val="115"/>
        </w:rPr>
        <w:t> </w:t>
      </w:r>
      <w:r>
        <w:rPr>
          <w:w w:val="115"/>
        </w:rPr>
        <w:t>estimations</w:t>
      </w:r>
      <w:r>
        <w:rPr>
          <w:spacing w:val="2"/>
          <w:w w:val="115"/>
        </w:rPr>
        <w:t> </w:t>
      </w:r>
      <w:r>
        <w:rPr>
          <w:w w:val="115"/>
        </w:rPr>
        <w:t>still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ex</w:t>
      </w:r>
      <w:r>
        <w:rPr>
          <w:spacing w:val="-1"/>
          <w:w w:val="115"/>
        </w:rPr>
        <w:t>ist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impacts</w:t>
      </w:r>
      <w:r>
        <w:rPr>
          <w:spacing w:val="47"/>
          <w:w w:val="116"/>
        </w:rPr>
        <w:t> </w:t>
      </w:r>
      <w:r>
        <w:rPr>
          <w:w w:val="115"/>
        </w:rPr>
        <w:t>on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reliability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our</w:t>
      </w:r>
      <w:r>
        <w:rPr>
          <w:spacing w:val="-22"/>
          <w:w w:val="115"/>
        </w:rPr>
        <w:t> </w:t>
      </w:r>
      <w:r>
        <w:rPr>
          <w:w w:val="115"/>
        </w:rPr>
        <w:t>DIC</w:t>
      </w:r>
      <w:r>
        <w:rPr>
          <w:spacing w:val="-22"/>
          <w:w w:val="115"/>
        </w:rPr>
        <w:t> </w:t>
      </w:r>
      <w:r>
        <w:rPr>
          <w:w w:val="115"/>
        </w:rPr>
        <w:t>comparison,</w:t>
      </w:r>
      <w:r>
        <w:rPr>
          <w:spacing w:val="-22"/>
          <w:w w:val="115"/>
        </w:rPr>
        <w:t> </w:t>
      </w:r>
      <w:r>
        <w:rPr>
          <w:w w:val="115"/>
        </w:rPr>
        <w:t>although</w:t>
      </w:r>
      <w:r>
        <w:rPr>
          <w:spacing w:val="-22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2"/>
          <w:w w:val="115"/>
        </w:rPr>
        <w:t> </w:t>
      </w:r>
      <w:r>
        <w:rPr>
          <w:w w:val="115"/>
        </w:rPr>
        <w:t>mostly</w:t>
      </w:r>
      <w:r>
        <w:rPr>
          <w:spacing w:val="-22"/>
          <w:w w:val="115"/>
        </w:rPr>
        <w:t> </w:t>
      </w:r>
      <w:r>
        <w:rPr>
          <w:w w:val="115"/>
        </w:rPr>
        <w:t>see</w:t>
      </w:r>
      <w:r>
        <w:rPr>
          <w:spacing w:val="-22"/>
          <w:w w:val="115"/>
        </w:rPr>
        <w:t> 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egative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25"/>
          <w:w w:val="105"/>
        </w:rPr>
        <w:t> </w:t>
      </w:r>
      <w:r>
        <w:rPr>
          <w:w w:val="115"/>
        </w:rPr>
        <w:t>median</w:t>
      </w:r>
      <w:r>
        <w:rPr>
          <w:spacing w:val="-26"/>
          <w:w w:val="115"/>
        </w:rPr>
        <w:t> </w:t>
      </w:r>
      <w:r>
        <w:rPr>
          <w:w w:val="115"/>
        </w:rPr>
        <w:t>and</w:t>
      </w:r>
      <w:r>
        <w:rPr>
          <w:spacing w:val="-26"/>
          <w:w w:val="115"/>
        </w:rPr>
        <w:t> </w:t>
      </w:r>
      <w:r>
        <w:rPr>
          <w:w w:val="115"/>
        </w:rPr>
        <w:t>mean</w:t>
      </w:r>
      <w:r>
        <w:rPr>
          <w:spacing w:val="-25"/>
          <w:w w:val="115"/>
        </w:rPr>
        <w:t> </w:t>
      </w:r>
      <w:r>
        <w:rPr>
          <w:w w:val="115"/>
        </w:rPr>
        <w:t>of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6"/>
          <w:w w:val="115"/>
        </w:rPr>
        <w:t> </w:t>
      </w:r>
      <w:r>
        <w:rPr>
          <w:w w:val="115"/>
        </w:rPr>
        <w:t>DIC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difference</w:t>
      </w:r>
      <w:r>
        <w:rPr>
          <w:spacing w:val="-25"/>
          <w:w w:val="115"/>
        </w:rPr>
        <w:t> </w:t>
      </w:r>
      <w:r>
        <w:rPr>
          <w:w w:val="115"/>
        </w:rPr>
        <w:t>distribution,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w w:val="115"/>
        </w:rPr>
        <w:t>signal</w:t>
      </w:r>
      <w:r>
        <w:rPr>
          <w:spacing w:val="-25"/>
          <w:w w:val="115"/>
        </w:rPr>
        <w:t> </w:t>
      </w:r>
      <w:r>
        <w:rPr>
          <w:w w:val="115"/>
        </w:rPr>
        <w:t>still</w:t>
      </w:r>
      <w:r>
        <w:rPr>
          <w:spacing w:val="-25"/>
          <w:w w:val="115"/>
        </w:rPr>
        <w:t> </w:t>
      </w:r>
      <w:r>
        <w:rPr>
          <w:w w:val="115"/>
        </w:rPr>
        <w:t>shifts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-26"/>
          <w:w w:val="115"/>
        </w:rPr>
        <w:t> </w:t>
      </w:r>
      <w:r>
        <w:rPr>
          <w:w w:val="115"/>
        </w:rPr>
        <w:t>time</w:t>
      </w:r>
      <w:r>
        <w:rPr/>
      </w:r>
    </w:p>
    <w:p>
      <w:pPr>
        <w:spacing w:after="0" w:line="242" w:lineRule="auto"/>
        <w:jc w:val="both"/>
        <w:sectPr>
          <w:headerReference w:type="even" r:id="rId62"/>
          <w:headerReference w:type="default" r:id="rId63"/>
          <w:pgSz w:w="12240" w:h="15840"/>
          <w:pgMar w:header="987" w:footer="749" w:top="1260" w:bottom="940" w:left="126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594" w:val="left" w:leader="none"/>
        </w:tabs>
        <w:spacing w:line="242" w:lineRule="auto" w:before="13"/>
        <w:ind w:right="155"/>
        <w:jc w:val="left"/>
      </w:pP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re-run.</w:t>
      </w:r>
      <w:r>
        <w:rPr>
          <w:spacing w:val="43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bservation</w:t>
      </w:r>
      <w:r>
        <w:rPr>
          <w:spacing w:val="14"/>
          <w:w w:val="110"/>
        </w:rPr>
        <w:t> </w:t>
      </w:r>
      <w:r>
        <w:rPr>
          <w:w w:val="110"/>
        </w:rPr>
        <w:t>suggests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although</w:t>
      </w:r>
      <w:r>
        <w:rPr>
          <w:spacing w:val="15"/>
          <w:w w:val="110"/>
        </w:rPr>
        <w:t> </w:t>
      </w:r>
      <w:r>
        <w:rPr>
          <w:w w:val="110"/>
        </w:rPr>
        <w:t>there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migh</w:t>
      </w:r>
      <w:r>
        <w:rPr>
          <w:spacing w:val="-2"/>
          <w:w w:val="110"/>
        </w:rPr>
        <w:t>t</w:t>
      </w:r>
      <w:r>
        <w:rPr>
          <w:spacing w:val="14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25"/>
          <w:w w:val="115"/>
        </w:rPr>
        <w:t> </w:t>
      </w:r>
      <w:r>
        <w:rPr/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11"/>
          <w:w w:val="110"/>
        </w:rPr>
        <w:t> </w:t>
      </w:r>
      <w:r>
        <w:rPr>
          <w:w w:val="110"/>
        </w:rPr>
        <w:t>IBM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HBM,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might</w:t>
      </w:r>
      <w:r>
        <w:rPr>
          <w:spacing w:val="11"/>
          <w:w w:val="110"/>
        </w:rPr>
        <w:t> </w:t>
      </w:r>
      <w:r>
        <w:rPr>
          <w:w w:val="110"/>
        </w:rPr>
        <w:t>not</w:t>
      </w:r>
      <w:r>
        <w:rPr>
          <w:spacing w:val="12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11"/>
          <w:w w:val="110"/>
        </w:rPr>
        <w:t> </w:t>
      </w:r>
      <w:r>
        <w:rPr>
          <w:w w:val="110"/>
        </w:rPr>
        <w:t>big</w:t>
      </w:r>
      <w:r>
        <w:rPr>
          <w:spacing w:val="12"/>
          <w:w w:val="110"/>
        </w:rPr>
        <w:t> </w:t>
      </w:r>
      <w:r>
        <w:rPr>
          <w:w w:val="110"/>
        </w:rPr>
        <w:t>diff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1"/>
          <w:szCs w:val="21"/>
        </w:rPr>
      </w:pPr>
    </w:p>
    <w:tbl>
      <w:tblPr>
        <w:tblW w:w="0" w:type="auto"/>
        <w:jc w:val="left"/>
        <w:tblInd w:w="5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124"/>
        <w:gridCol w:w="1124"/>
        <w:gridCol w:w="1124"/>
        <w:gridCol w:w="750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66" w:id="123"/>
            <w:bookmarkEnd w:id="123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6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0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7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19.1481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4.2840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11.7152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18.8136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28.3845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21.4084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4.7272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13.1528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21.0041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31.6607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24.4356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4.9374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16.0687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24.0399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34.7248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2975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30.2932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5.3613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20.8844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29.8973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41.9325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2912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40.4338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6.1531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29.3330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40.0987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53.8314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2889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71.9683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8.4372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56.5531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71.6763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89.4346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122.4365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10.7971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101.9952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122.2718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144.5457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3132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5080" w:val="left" w:leader="none"/>
          <w:tab w:pos="8393" w:val="left" w:leader="none"/>
        </w:tabs>
        <w:spacing w:line="242" w:lineRule="auto" w:before="13"/>
        <w:ind w:right="116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3"/>
          <w:w w:val="115"/>
        </w:rPr>
        <w:t> </w:t>
      </w:r>
      <w:r>
        <w:rPr>
          <w:w w:val="115"/>
        </w:rPr>
        <w:t>2.6: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2"/>
          <w:w w:val="115"/>
        </w:rPr>
        <w:t> </w:t>
      </w:r>
      <w:r>
        <w:rPr>
          <w:w w:val="115"/>
        </w:rPr>
        <w:t>distributions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Total,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incre-</w:t>
      </w:r>
      <w:r>
        <w:rPr>
          <w:spacing w:val="27"/>
          <w:w w:val="110"/>
        </w:rPr>
        <w:t> </w:t>
      </w:r>
      <w:r>
        <w:rPr>
          <w:spacing w:val="-3"/>
          <w:w w:val="115"/>
        </w:rPr>
        <w:t>men</w:t>
      </w:r>
      <w:r>
        <w:rPr>
          <w:spacing w:val="-2"/>
          <w:w w:val="115"/>
        </w:rPr>
        <w:t>ts</w:t>
      </w:r>
      <w:r>
        <w:rPr>
          <w:spacing w:val="-20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added</w:t>
      </w:r>
      <w:r>
        <w:rPr>
          <w:spacing w:val="-18"/>
          <w:w w:val="115"/>
        </w:rPr>
        <w:t> </w:t>
      </w:r>
      <w:r>
        <w:rPr>
          <w:w w:val="115"/>
        </w:rPr>
        <w:t>anomalies,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calculated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independen</w:t>
      </w:r>
      <w:r>
        <w:rPr>
          <w:spacing w:val="-1"/>
          <w:w w:val="115"/>
        </w:rPr>
        <w:t>t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6"/>
          <w:szCs w:val="26"/>
        </w:rPr>
      </w:pPr>
    </w:p>
    <w:tbl>
      <w:tblPr>
        <w:tblW w:w="0" w:type="auto"/>
        <w:jc w:val="left"/>
        <w:tblInd w:w="58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124"/>
        <w:gridCol w:w="1124"/>
        <w:gridCol w:w="1124"/>
        <w:gridCol w:w="750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67" w:id="124"/>
            <w:bookmarkEnd w:id="124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6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0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7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19.3114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4.4361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11.5960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18.9555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28.9686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2934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21.3883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4.5971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13.3033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21.1152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31.2900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2799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24.3800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4.9083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15.8281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24.1057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34.9855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30.5664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5.4857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20.7071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30.2800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42.3242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2713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40.5794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6.2480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29.1623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40.2459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53.0399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2704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72.0177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8.2580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57.1126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71.8129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88.7105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2723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121.9641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10.3188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102.7605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121.6646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142.4118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2173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5080" w:val="left" w:leader="none"/>
          <w:tab w:pos="8393" w:val="left" w:leader="none"/>
        </w:tabs>
        <w:spacing w:line="242" w:lineRule="auto" w:before="13"/>
        <w:ind w:right="116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3"/>
          <w:w w:val="115"/>
        </w:rPr>
        <w:t> </w:t>
      </w:r>
      <w:r>
        <w:rPr>
          <w:w w:val="115"/>
        </w:rPr>
        <w:t>2.7: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2"/>
          <w:w w:val="115"/>
        </w:rPr>
        <w:t> </w:t>
      </w:r>
      <w:r>
        <w:rPr>
          <w:w w:val="115"/>
        </w:rPr>
        <w:t>distributions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Total,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incre-</w:t>
      </w:r>
      <w:r>
        <w:rPr>
          <w:spacing w:val="27"/>
          <w:w w:val="110"/>
        </w:rPr>
        <w:t> </w:t>
      </w:r>
      <w:r>
        <w:rPr>
          <w:spacing w:val="-3"/>
          <w:w w:val="115"/>
        </w:rPr>
        <w:t>men</w:t>
      </w:r>
      <w:r>
        <w:rPr>
          <w:spacing w:val="-2"/>
          <w:w w:val="115"/>
        </w:rPr>
        <w:t>ts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w w:val="115"/>
        </w:rPr>
        <w:t>added</w:t>
      </w:r>
      <w:r>
        <w:rPr>
          <w:spacing w:val="-22"/>
          <w:w w:val="115"/>
        </w:rPr>
        <w:t> </w:t>
      </w:r>
      <w:r>
        <w:rPr>
          <w:w w:val="115"/>
        </w:rPr>
        <w:t>anomalies,</w:t>
      </w:r>
      <w:r>
        <w:rPr>
          <w:spacing w:val="-23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calculated</w:t>
      </w:r>
      <w:r>
        <w:rPr>
          <w:spacing w:val="-22"/>
          <w:w w:val="115"/>
        </w:rPr>
        <w:t> </w:t>
      </w:r>
      <w:r>
        <w:rPr>
          <w:w w:val="115"/>
        </w:rPr>
        <w:t>with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3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tabs>
          <w:tab w:pos="1317" w:val="left" w:leader="none"/>
        </w:tabs>
        <w:spacing w:line="242" w:lineRule="auto"/>
        <w:ind w:right="123" w:firstLine="351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8"/>
          <w:w w:val="110"/>
        </w:rPr>
        <w:t> </w:t>
      </w:r>
      <w:hyperlink w:history="true" w:anchor="_bookmark66">
        <w:r>
          <w:rPr>
            <w:w w:val="110"/>
          </w:rPr>
          <w:t>2.6</w:t>
        </w:r>
      </w:hyperlink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table</w:t>
      </w:r>
      <w:r>
        <w:rPr>
          <w:spacing w:val="8"/>
          <w:w w:val="110"/>
        </w:rPr>
        <w:t> </w:t>
      </w:r>
      <w:hyperlink w:history="true" w:anchor="_bookmark67">
        <w:r>
          <w:rPr>
            <w:w w:val="110"/>
          </w:rPr>
          <w:t>2.7</w:t>
        </w:r>
      </w:hyperlink>
      <w:r>
        <w:rPr>
          <w:spacing w:val="9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posterior</w:t>
      </w:r>
      <w:r>
        <w:rPr>
          <w:spacing w:val="9"/>
          <w:w w:val="110"/>
        </w:rPr>
        <w:t> </w:t>
      </w:r>
      <w:r>
        <w:rPr>
          <w:w w:val="110"/>
        </w:rPr>
        <w:t>distribution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category</w:t>
      </w:r>
      <w:r>
        <w:rPr>
          <w:spacing w:val="8"/>
          <w:w w:val="110"/>
        </w:rPr>
        <w:t> </w:t>
      </w:r>
      <w:r>
        <w:rPr>
          <w:w w:val="110"/>
        </w:rPr>
        <w:t>total,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29"/>
          <w:w w:val="111"/>
        </w:rPr>
        <w:t> </w:t>
      </w:r>
      <w:r>
        <w:rPr/>
        <w:t>diff</w:t>
        <w:tab/>
      </w:r>
      <w:r>
        <w:rPr>
          <w:w w:val="120"/>
        </w:rPr>
        <w:t>t</w:t>
      </w:r>
      <w:r>
        <w:rPr>
          <w:spacing w:val="15"/>
          <w:w w:val="120"/>
        </w:rPr>
        <w:t> </w:t>
      </w:r>
      <w:r>
        <w:rPr>
          <w:spacing w:val="-1"/>
          <w:w w:val="110"/>
        </w:rPr>
        <w:t>increments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anomalies</w:t>
      </w:r>
      <w:r>
        <w:rPr>
          <w:spacing w:val="22"/>
          <w:w w:val="110"/>
        </w:rPr>
        <w:t> </w:t>
      </w:r>
      <w:r>
        <w:rPr>
          <w:w w:val="110"/>
        </w:rPr>
        <w:t>added,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IBM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HBM.</w:t>
      </w:r>
      <w:r>
        <w:rPr>
          <w:spacing w:val="22"/>
          <w:w w:val="110"/>
        </w:rPr>
        <w:t> </w:t>
      </w:r>
      <w:r>
        <w:rPr>
          <w:w w:val="110"/>
        </w:rPr>
        <w:t>There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diff</w:t>
      </w:r>
      <w:r>
        <w:rPr>
          <w:spacing w:val="23"/>
          <w:w w:val="92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mean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standard</w:t>
      </w:r>
      <w:r>
        <w:rPr>
          <w:spacing w:val="35"/>
          <w:w w:val="110"/>
        </w:rPr>
        <w:t> </w:t>
      </w:r>
      <w:r>
        <w:rPr>
          <w:w w:val="110"/>
        </w:rPr>
        <w:t>deviations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posteriors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IBM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HBM,</w:t>
      </w:r>
      <w:r>
        <w:rPr>
          <w:spacing w:val="33"/>
          <w:w w:val="110"/>
        </w:rPr>
        <w:t> </w:t>
      </w:r>
      <w:r>
        <w:rPr>
          <w:w w:val="110"/>
        </w:rPr>
        <w:t>but</w:t>
      </w:r>
      <w:r>
        <w:rPr>
          <w:spacing w:val="34"/>
          <w:w w:val="110"/>
        </w:rPr>
        <w:t> </w:t>
      </w:r>
      <w:r>
        <w:rPr>
          <w:w w:val="110"/>
        </w:rPr>
        <w:t>it</w:t>
      </w:r>
      <w:r>
        <w:rPr>
          <w:spacing w:val="24"/>
          <w:w w:val="126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35"/>
          <w:w w:val="110"/>
        </w:rPr>
        <w:t> </w:t>
      </w:r>
      <w:r>
        <w:rPr>
          <w:w w:val="110"/>
        </w:rPr>
        <w:t>small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35"/>
          <w:w w:val="110"/>
        </w:rPr>
        <w:t> </w:t>
      </w:r>
      <w:r>
        <w:rPr>
          <w:w w:val="110"/>
        </w:rPr>
        <w:t>hard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tell. </w:t>
      </w:r>
      <w:r>
        <w:rPr>
          <w:spacing w:val="31"/>
          <w:w w:val="110"/>
        </w:rPr>
        <w:t> </w:t>
      </w:r>
      <w:r>
        <w:rPr>
          <w:spacing w:val="-3"/>
          <w:w w:val="110"/>
        </w:rPr>
        <w:t>H</w:t>
      </w:r>
      <w:r>
        <w:rPr>
          <w:spacing w:val="-4"/>
          <w:w w:val="110"/>
        </w:rPr>
        <w:t>owev</w:t>
      </w:r>
      <w:r>
        <w:rPr>
          <w:spacing w:val="-3"/>
          <w:w w:val="110"/>
        </w:rPr>
        <w:t>er,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HBM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Effectiv</w:t>
      </w:r>
      <w:r>
        <w:rPr>
          <w:spacing w:val="-2"/>
          <w:w w:val="110"/>
        </w:rPr>
        <w:t>e</w:t>
      </w:r>
      <w:r>
        <w:rPr>
          <w:spacing w:val="23"/>
          <w:w w:val="106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Size</w:t>
      </w:r>
      <w:r>
        <w:rPr>
          <w:spacing w:val="8"/>
          <w:w w:val="110"/>
        </w:rPr>
        <w:t> </w:t>
      </w:r>
      <w:r>
        <w:rPr>
          <w:w w:val="110"/>
        </w:rPr>
        <w:t>(ESS)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HBM</w:t>
      </w:r>
      <w:r>
        <w:rPr>
          <w:spacing w:val="8"/>
          <w:w w:val="110"/>
        </w:rPr>
        <w:t> </w:t>
      </w:r>
      <w:r>
        <w:rPr>
          <w:w w:val="110"/>
        </w:rPr>
        <w:t>posteriors</w:t>
      </w:r>
      <w:r>
        <w:rPr>
          <w:spacing w:val="8"/>
          <w:w w:val="110"/>
        </w:rPr>
        <w:t> </w:t>
      </w:r>
      <w:r>
        <w:rPr>
          <w:w w:val="110"/>
        </w:rPr>
        <w:t>seem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</w:t>
      </w:r>
      <w:r>
        <w:rPr>
          <w:spacing w:val="9"/>
          <w:w w:val="110"/>
        </w:rPr>
        <w:t> </w:t>
      </w:r>
      <w:r>
        <w:rPr>
          <w:w w:val="110"/>
        </w:rPr>
        <w:t>less</w:t>
      </w:r>
      <w:r>
        <w:rPr>
          <w:spacing w:val="8"/>
          <w:w w:val="110"/>
        </w:rPr>
        <w:t> </w:t>
      </w:r>
      <w:r>
        <w:rPr>
          <w:w w:val="110"/>
        </w:rPr>
        <w:t>than</w:t>
      </w:r>
      <w:r>
        <w:rPr>
          <w:spacing w:val="9"/>
          <w:w w:val="110"/>
        </w:rPr>
        <w:t> </w:t>
      </w:r>
      <w:r>
        <w:rPr>
          <w:w w:val="110"/>
        </w:rPr>
        <w:t>IBM</w:t>
      </w:r>
      <w:r>
        <w:rPr>
          <w:spacing w:val="9"/>
          <w:w w:val="110"/>
        </w:rPr>
        <w:t> </w:t>
      </w:r>
      <w:r>
        <w:rPr>
          <w:w w:val="110"/>
        </w:rPr>
        <w:t>posteriors,</w:t>
      </w:r>
      <w:r>
        <w:rPr>
          <w:spacing w:val="24"/>
          <w:w w:val="111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suggests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total</w:t>
      </w:r>
      <w:r>
        <w:rPr>
          <w:spacing w:val="16"/>
          <w:w w:val="110"/>
        </w:rPr>
        <w:t> </w:t>
      </w:r>
      <w:r>
        <w:rPr>
          <w:w w:val="110"/>
        </w:rPr>
        <w:t>category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top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27"/>
          <w:w w:val="106"/>
        </w:rPr>
        <w:t> </w:t>
      </w:r>
      <w:r>
        <w:rPr>
          <w:w w:val="110"/>
        </w:rPr>
        <w:t>HBM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</w:t>
      </w:r>
      <w:r>
        <w:rPr>
          <w:spacing w:val="27"/>
          <w:w w:val="110"/>
        </w:rPr>
        <w:t> </w:t>
      </w:r>
      <w:r>
        <w:rPr>
          <w:w w:val="110"/>
        </w:rPr>
        <w:t>less</w:t>
      </w:r>
      <w:r>
        <w:rPr>
          <w:spacing w:val="26"/>
          <w:w w:val="110"/>
        </w:rPr>
        <w:t> </w:t>
      </w:r>
      <w:r>
        <w:rPr>
          <w:w w:val="110"/>
        </w:rPr>
        <w:t>independent</w:t>
      </w:r>
      <w:r>
        <w:rPr>
          <w:spacing w:val="28"/>
          <w:w w:val="110"/>
        </w:rPr>
        <w:t> </w:t>
      </w:r>
      <w:r>
        <w:rPr>
          <w:w w:val="110"/>
        </w:rPr>
        <w:t>than</w:t>
      </w:r>
      <w:r>
        <w:rPr>
          <w:spacing w:val="27"/>
          <w:w w:val="110"/>
        </w:rPr>
        <w:t> </w:t>
      </w:r>
      <w:r>
        <w:rPr>
          <w:w w:val="110"/>
        </w:rPr>
        <w:t>BM.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size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8"/>
          <w:w w:val="110"/>
        </w:rPr>
        <w:t> </w:t>
      </w:r>
      <w:r>
        <w:rPr>
          <w:w w:val="110"/>
        </w:rPr>
        <w:t>increases,</w:t>
      </w:r>
      <w:r>
        <w:rPr>
          <w:spacing w:val="20"/>
          <w:w w:val="111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ESS</w:t>
      </w:r>
      <w:r>
        <w:rPr>
          <w:spacing w:val="16"/>
          <w:w w:val="110"/>
        </w:rPr>
        <w:t> </w:t>
      </w:r>
      <w:r>
        <w:rPr>
          <w:w w:val="110"/>
        </w:rPr>
        <w:t>tend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decrease.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2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889"/>
        <w:gridCol w:w="1006"/>
        <w:gridCol w:w="1124"/>
        <w:gridCol w:w="1123"/>
        <w:gridCol w:w="749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68" w:id="125"/>
            <w:bookmarkEnd w:id="125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7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7.1758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2.7278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3.0586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6.7391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13.6749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2844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9.3215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3.1367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4.1286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8.9552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16.3998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2630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12.3410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3.5655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6.4488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11.9857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20.3604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3038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18.4421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4.3162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10.8431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18.1170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27.7122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2839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28.3032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5.3432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19.1588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27.8652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40.0187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58.6906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7.3628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45.1079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58.6335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73.7809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2118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104.7585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9.5672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87.1657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104.5580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123.4846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2235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507" w:val="left" w:leader="none"/>
          <w:tab w:pos="7431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 </w:t>
      </w:r>
      <w:r>
        <w:rPr>
          <w:w w:val="110"/>
        </w:rPr>
        <w:t>2.8: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4"/>
          <w:w w:val="110"/>
        </w:rPr>
        <w:t> </w:t>
      </w:r>
      <w:r>
        <w:rPr>
          <w:w w:val="110"/>
        </w:rPr>
        <w:t>distributions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-6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incremen</w:t>
      </w:r>
      <w:r>
        <w:rPr>
          <w:spacing w:val="-1"/>
          <w:w w:val="110"/>
        </w:rPr>
        <w:t>ts</w:t>
      </w:r>
      <w:r>
        <w:rPr>
          <w:spacing w:val="25"/>
          <w:w w:val="119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added</w:t>
      </w:r>
      <w:r>
        <w:rPr>
          <w:spacing w:val="16"/>
          <w:w w:val="110"/>
        </w:rPr>
        <w:t> </w:t>
      </w:r>
      <w:r>
        <w:rPr>
          <w:w w:val="110"/>
        </w:rPr>
        <w:t>anomalies,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calculated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Independent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6"/>
          <w:szCs w:val="26"/>
        </w:rPr>
      </w:pPr>
    </w:p>
    <w:tbl>
      <w:tblPr>
        <w:tblW w:w="0" w:type="auto"/>
        <w:jc w:val="left"/>
        <w:tblInd w:w="27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889"/>
        <w:gridCol w:w="1006"/>
        <w:gridCol w:w="1124"/>
        <w:gridCol w:w="1123"/>
        <w:gridCol w:w="749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69" w:id="126"/>
            <w:bookmarkEnd w:id="126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7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7.1740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2.7263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2.8494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6.8467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13.2835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2559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9.1731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3.0292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4.1612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8.8307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15.8837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2961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12.4274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3.6049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6.3125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12.0656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20.2620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2703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18.5048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4.3162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10.9271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18.2437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28.0090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2580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28.6123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5.2341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19.2090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28.1992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39.9182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2370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59.6236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7.2375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46.4370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59.4535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74.8256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1940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107.9043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9.7689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89.7498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107.4554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129.0404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1338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507" w:val="left" w:leader="none"/>
          <w:tab w:pos="7431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 </w:t>
      </w:r>
      <w:r>
        <w:rPr>
          <w:w w:val="110"/>
        </w:rPr>
        <w:t>2.9: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4"/>
          <w:w w:val="110"/>
        </w:rPr>
        <w:t> </w:t>
      </w:r>
      <w:r>
        <w:rPr>
          <w:w w:val="110"/>
        </w:rPr>
        <w:t>distributions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-6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incremen</w:t>
      </w:r>
      <w:r>
        <w:rPr>
          <w:spacing w:val="-1"/>
          <w:w w:val="110"/>
        </w:rPr>
        <w:t>ts</w:t>
      </w:r>
      <w:r>
        <w:rPr>
          <w:spacing w:val="25"/>
          <w:w w:val="119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added</w:t>
      </w:r>
      <w:r>
        <w:rPr>
          <w:spacing w:val="12"/>
          <w:w w:val="110"/>
        </w:rPr>
        <w:t> </w:t>
      </w:r>
      <w:r>
        <w:rPr>
          <w:w w:val="110"/>
        </w:rPr>
        <w:t>anomalies,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calculated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8"/>
          <w:szCs w:val="28"/>
        </w:rPr>
      </w:pPr>
    </w:p>
    <w:p>
      <w:pPr>
        <w:pStyle w:val="BodyText"/>
        <w:tabs>
          <w:tab w:pos="856" w:val="left" w:leader="none"/>
        </w:tabs>
        <w:spacing w:line="242" w:lineRule="auto"/>
        <w:ind w:left="117" w:right="539" w:firstLine="351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w w:val="115"/>
        </w:rPr>
        <w:t> </w:t>
      </w:r>
      <w:hyperlink w:history="true" w:anchor="_bookmark68">
        <w:r>
          <w:rPr>
            <w:w w:val="115"/>
          </w:rPr>
          <w:t>2.8</w:t>
        </w:r>
      </w:hyperlink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table</w:t>
      </w:r>
      <w:r>
        <w:rPr>
          <w:w w:val="115"/>
        </w:rPr>
        <w:t> </w:t>
      </w:r>
      <w:hyperlink w:history="true" w:anchor="_bookmark69">
        <w:r>
          <w:rPr>
            <w:w w:val="115"/>
          </w:rPr>
          <w:t>2.9</w:t>
        </w:r>
      </w:hyperlink>
      <w:r>
        <w:rPr>
          <w:spacing w:val="1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1"/>
          <w:w w:val="115"/>
        </w:rPr>
        <w:t> </w:t>
      </w:r>
      <w:r>
        <w:rPr>
          <w:w w:val="115"/>
        </w:rPr>
        <w:t>the posterior</w:t>
      </w:r>
      <w:r>
        <w:rPr>
          <w:spacing w:val="1"/>
          <w:w w:val="115"/>
        </w:rPr>
        <w:t> </w:t>
      </w:r>
      <w:r>
        <w:rPr>
          <w:w w:val="115"/>
        </w:rPr>
        <w:t>distribution</w:t>
      </w:r>
      <w:r>
        <w:rPr>
          <w:spacing w:val="1"/>
          <w:w w:val="115"/>
        </w:rPr>
        <w:t> </w:t>
      </w:r>
      <w:r>
        <w:rPr>
          <w:w w:val="115"/>
        </w:rPr>
        <w:t>of the</w:t>
      </w:r>
      <w:r>
        <w:rPr>
          <w:spacing w:val="1"/>
          <w:w w:val="115"/>
        </w:rPr>
        <w:t> </w:t>
      </w:r>
      <w:r>
        <w:rPr>
          <w:w w:val="115"/>
        </w:rPr>
        <w:t>category</w:t>
      </w:r>
      <w:r>
        <w:rPr>
          <w:spacing w:val="2"/>
          <w:w w:val="115"/>
        </w:rPr>
        <w:t> </w:t>
      </w:r>
      <w:r>
        <w:rPr>
          <w:w w:val="115"/>
        </w:rPr>
        <w:t>A, with</w:t>
      </w:r>
      <w:r>
        <w:rPr>
          <w:spacing w:val="29"/>
          <w:w w:val="115"/>
        </w:rPr>
        <w:t> </w:t>
      </w:r>
      <w:r>
        <w:rPr>
          <w:w w:val="95"/>
        </w:rPr>
        <w:t>diff</w:t>
        <w:tab/>
      </w:r>
      <w:r>
        <w:rPr>
          <w:w w:val="115"/>
        </w:rPr>
        <w:t>t</w:t>
      </w:r>
      <w:r>
        <w:rPr>
          <w:spacing w:val="-41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41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anomalies</w:t>
      </w:r>
      <w:r>
        <w:rPr>
          <w:spacing w:val="-41"/>
          <w:w w:val="115"/>
        </w:rPr>
        <w:t> </w:t>
      </w:r>
      <w:r>
        <w:rPr>
          <w:w w:val="115"/>
        </w:rPr>
        <w:t>added,</w:t>
      </w:r>
      <w:r>
        <w:rPr>
          <w:spacing w:val="-39"/>
          <w:w w:val="115"/>
        </w:rPr>
        <w:t> </w:t>
      </w:r>
      <w:r>
        <w:rPr>
          <w:w w:val="115"/>
        </w:rPr>
        <w:t>for</w:t>
      </w:r>
      <w:r>
        <w:rPr>
          <w:spacing w:val="-40"/>
          <w:w w:val="115"/>
        </w:rPr>
        <w:t> </w:t>
      </w:r>
      <w:r>
        <w:rPr>
          <w:w w:val="115"/>
        </w:rPr>
        <w:t>IBM</w:t>
      </w:r>
      <w:r>
        <w:rPr>
          <w:spacing w:val="-41"/>
          <w:w w:val="115"/>
        </w:rPr>
        <w:t> </w:t>
      </w:r>
      <w:r>
        <w:rPr>
          <w:w w:val="115"/>
        </w:rPr>
        <w:t>and</w:t>
      </w:r>
      <w:r>
        <w:rPr>
          <w:spacing w:val="-40"/>
          <w:w w:val="115"/>
        </w:rPr>
        <w:t> </w:t>
      </w:r>
      <w:r>
        <w:rPr>
          <w:w w:val="115"/>
        </w:rPr>
        <w:t>HBM.</w:t>
      </w:r>
      <w:r>
        <w:rPr>
          <w:spacing w:val="-40"/>
          <w:w w:val="115"/>
        </w:rPr>
        <w:t> </w:t>
      </w:r>
      <w:r>
        <w:rPr>
          <w:w w:val="115"/>
        </w:rPr>
        <w:t>There</w:t>
      </w:r>
      <w:r>
        <w:rPr>
          <w:spacing w:val="-40"/>
          <w:w w:val="115"/>
        </w:rPr>
        <w:t> </w:t>
      </w:r>
      <w:r>
        <w:rPr>
          <w:w w:val="115"/>
        </w:rPr>
        <w:t>are</w:t>
      </w:r>
      <w:r>
        <w:rPr>
          <w:spacing w:val="-41"/>
          <w:w w:val="115"/>
        </w:rPr>
        <w:t> </w:t>
      </w:r>
      <w:r>
        <w:rPr>
          <w:w w:val="115"/>
        </w:rPr>
        <w:t>also</w:t>
      </w:r>
      <w:r>
        <w:rPr>
          <w:spacing w:val="-40"/>
          <w:w w:val="115"/>
        </w:rPr>
        <w:t> </w:t>
      </w:r>
      <w:r>
        <w:rPr>
          <w:w w:val="115"/>
        </w:rPr>
        <w:t>diff</w:t>
      </w:r>
      <w:r>
        <w:rPr>
          <w:spacing w:val="23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mean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standard</w:t>
      </w:r>
      <w:r>
        <w:rPr>
          <w:spacing w:val="-13"/>
          <w:w w:val="115"/>
        </w:rPr>
        <w:t> </w:t>
      </w:r>
      <w:r>
        <w:rPr>
          <w:w w:val="115"/>
        </w:rPr>
        <w:t>deviations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posteriors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HBM,</w:t>
      </w:r>
      <w:r>
        <w:rPr>
          <w:spacing w:val="-13"/>
          <w:w w:val="115"/>
        </w:rPr>
        <w:t> </w:t>
      </w:r>
      <w:r>
        <w:rPr>
          <w:w w:val="115"/>
        </w:rPr>
        <w:t>but</w:t>
      </w:r>
      <w:r>
        <w:rPr>
          <w:spacing w:val="-12"/>
          <w:w w:val="115"/>
        </w:rPr>
        <w:t> </w:t>
      </w:r>
      <w:r>
        <w:rPr>
          <w:w w:val="115"/>
        </w:rPr>
        <w:t>it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24"/>
          <w:w w:val="103"/>
        </w:rPr>
        <w:t> </w:t>
      </w:r>
      <w:r>
        <w:rPr>
          <w:w w:val="115"/>
        </w:rPr>
        <w:t>also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3"/>
          <w:w w:val="115"/>
        </w:rPr>
        <w:t> </w:t>
      </w:r>
      <w:r>
        <w:rPr>
          <w:w w:val="115"/>
        </w:rPr>
        <w:t>small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3"/>
          <w:w w:val="115"/>
        </w:rPr>
        <w:t> </w:t>
      </w:r>
      <w:r>
        <w:rPr>
          <w:w w:val="115"/>
        </w:rPr>
        <w:t>hard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tell.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ESS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HBM</w:t>
      </w:r>
      <w:r>
        <w:rPr>
          <w:spacing w:val="-14"/>
          <w:w w:val="115"/>
        </w:rPr>
        <w:t> </w:t>
      </w:r>
      <w:r>
        <w:rPr>
          <w:w w:val="115"/>
        </w:rPr>
        <w:t>posteriors</w:t>
      </w:r>
      <w:r>
        <w:rPr>
          <w:spacing w:val="-14"/>
          <w:w w:val="115"/>
        </w:rPr>
        <w:t> </w:t>
      </w:r>
      <w:r>
        <w:rPr>
          <w:w w:val="115"/>
        </w:rPr>
        <w:t>seem</w:t>
      </w:r>
      <w:r>
        <w:rPr>
          <w:spacing w:val="25"/>
          <w:w w:val="106"/>
        </w:rPr>
        <w:t> </w:t>
      </w:r>
      <w:r>
        <w:rPr>
          <w:w w:val="115"/>
        </w:rPr>
        <w:t>to</w:t>
      </w:r>
      <w:r>
        <w:rPr>
          <w:spacing w:val="-3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30"/>
          <w:w w:val="115"/>
        </w:rPr>
        <w:t> </w:t>
      </w:r>
      <w:r>
        <w:rPr>
          <w:w w:val="115"/>
        </w:rPr>
        <w:t>less</w:t>
      </w:r>
      <w:r>
        <w:rPr>
          <w:spacing w:val="-31"/>
          <w:w w:val="115"/>
        </w:rPr>
        <w:t> </w:t>
      </w:r>
      <w:r>
        <w:rPr>
          <w:w w:val="115"/>
        </w:rPr>
        <w:t>than</w:t>
      </w:r>
      <w:r>
        <w:rPr>
          <w:spacing w:val="-31"/>
          <w:w w:val="115"/>
        </w:rPr>
        <w:t> </w:t>
      </w:r>
      <w:r>
        <w:rPr>
          <w:w w:val="115"/>
        </w:rPr>
        <w:t>IBM</w:t>
      </w:r>
      <w:r>
        <w:rPr>
          <w:spacing w:val="-31"/>
          <w:w w:val="115"/>
        </w:rPr>
        <w:t> </w:t>
      </w:r>
      <w:r>
        <w:rPr>
          <w:w w:val="115"/>
        </w:rPr>
        <w:t>posteriors.</w:t>
      </w:r>
      <w:r>
        <w:rPr>
          <w:spacing w:val="-14"/>
          <w:w w:val="115"/>
        </w:rPr>
        <w:t> </w:t>
      </w:r>
      <w:r>
        <w:rPr>
          <w:w w:val="115"/>
        </w:rPr>
        <w:t>Our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0"/>
          <w:w w:val="115"/>
        </w:rPr>
        <w:t> </w:t>
      </w:r>
      <w:r>
        <w:rPr>
          <w:w w:val="115"/>
        </w:rPr>
        <w:t>suggests</w:t>
      </w:r>
      <w:r>
        <w:rPr>
          <w:spacing w:val="-31"/>
          <w:w w:val="115"/>
        </w:rPr>
        <w:t> </w:t>
      </w:r>
      <w:r>
        <w:rPr>
          <w:w w:val="115"/>
        </w:rPr>
        <w:t>that</w:t>
      </w:r>
      <w:r>
        <w:rPr>
          <w:spacing w:val="-30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43"/>
          <w:w w:val="107"/>
        </w:rPr>
        <w:t> </w:t>
      </w:r>
      <w:r>
        <w:rPr>
          <w:w w:val="115"/>
        </w:rPr>
        <w:t>in</w:t>
      </w:r>
      <w:r>
        <w:rPr>
          <w:spacing w:val="-23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w w:val="115"/>
        </w:rPr>
        <w:t>category</w:t>
      </w:r>
      <w:r>
        <w:rPr>
          <w:spacing w:val="-22"/>
          <w:w w:val="115"/>
        </w:rPr>
        <w:t> </w:t>
      </w:r>
      <w:r>
        <w:rPr>
          <w:w w:val="115"/>
        </w:rPr>
        <w:t>on</w:t>
      </w:r>
      <w:r>
        <w:rPr>
          <w:spacing w:val="-22"/>
          <w:w w:val="115"/>
        </w:rPr>
        <w:t> </w:t>
      </w:r>
      <w:r>
        <w:rPr>
          <w:w w:val="115"/>
        </w:rPr>
        <w:t>second</w:t>
      </w:r>
      <w:r>
        <w:rPr>
          <w:spacing w:val="-22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2"/>
          <w:w w:val="115"/>
        </w:rPr>
        <w:t> </w:t>
      </w:r>
      <w:r>
        <w:rPr>
          <w:w w:val="115"/>
        </w:rPr>
        <w:t>HBM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re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21"/>
          <w:w w:val="115"/>
        </w:rPr>
        <w:t> </w:t>
      </w:r>
      <w:r>
        <w:rPr>
          <w:w w:val="115"/>
        </w:rPr>
        <w:t>less</w:t>
      </w:r>
      <w:r>
        <w:rPr>
          <w:spacing w:val="-23"/>
          <w:w w:val="115"/>
        </w:rPr>
        <w:t> </w:t>
      </w:r>
      <w:r>
        <w:rPr>
          <w:w w:val="115"/>
        </w:rPr>
        <w:t>independent</w:t>
      </w:r>
      <w:r>
        <w:rPr>
          <w:spacing w:val="30"/>
          <w:w w:val="144"/>
        </w:rPr>
        <w:t> </w:t>
      </w:r>
      <w:r>
        <w:rPr>
          <w:w w:val="115"/>
        </w:rPr>
        <w:t>than</w:t>
      </w:r>
      <w:r>
        <w:rPr>
          <w:spacing w:val="-17"/>
          <w:w w:val="115"/>
        </w:rPr>
        <w:t> </w:t>
      </w:r>
      <w:r>
        <w:rPr>
          <w:w w:val="115"/>
        </w:rPr>
        <w:t>BM.</w:t>
      </w:r>
      <w:r>
        <w:rPr>
          <w:spacing w:val="-16"/>
          <w:w w:val="115"/>
        </w:rPr>
        <w:t> </w:t>
      </w:r>
      <w:r>
        <w:rPr>
          <w:w w:val="115"/>
        </w:rPr>
        <w:t>As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size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anomaly</w:t>
      </w:r>
      <w:r>
        <w:rPr>
          <w:spacing w:val="-16"/>
          <w:w w:val="115"/>
        </w:rPr>
        <w:t> </w:t>
      </w:r>
      <w:r>
        <w:rPr>
          <w:w w:val="115"/>
        </w:rPr>
        <w:t>increases,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ESS</w:t>
      </w:r>
      <w:r>
        <w:rPr>
          <w:spacing w:val="-15"/>
          <w:w w:val="115"/>
        </w:rPr>
        <w:t> </w:t>
      </w:r>
      <w:r>
        <w:rPr>
          <w:w w:val="115"/>
        </w:rPr>
        <w:t>tend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o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decrease.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6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007"/>
        <w:gridCol w:w="1124"/>
        <w:gridCol w:w="1124"/>
        <w:gridCol w:w="750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70" w:id="127"/>
            <w:bookmarkEnd w:id="127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6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7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2.3062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1.4859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0.4009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2.0034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6.0143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2401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4.2976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2.1384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1.2137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3.8992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9.5420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2461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7.4243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2.8041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2.8709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7.0744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13.8003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2214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13.3455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3.5920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7.3160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13.0175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21.0238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2428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22.4374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4.5194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14.6914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22.0898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31.9623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2029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48.8502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6.1544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37.2238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48.5964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61.2842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1568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100.5322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11.0472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79.0267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100.3259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122.1376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1115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961" w:val="left" w:leader="none"/>
          <w:tab w:pos="7881" w:val="left" w:leader="none"/>
        </w:tabs>
        <w:spacing w:line="242" w:lineRule="auto" w:before="13"/>
        <w:ind w:right="115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27"/>
          <w:w w:val="110"/>
        </w:rPr>
        <w:t> </w:t>
      </w:r>
      <w:r>
        <w:rPr>
          <w:w w:val="110"/>
        </w:rPr>
        <w:t>2.10: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7"/>
          <w:w w:val="110"/>
        </w:rPr>
        <w:t> </w:t>
      </w:r>
      <w:r>
        <w:rPr>
          <w:w w:val="110"/>
        </w:rPr>
        <w:t>distributions</w:t>
      </w:r>
      <w:r>
        <w:rPr>
          <w:spacing w:val="-27"/>
          <w:w w:val="110"/>
        </w:rPr>
        <w:t> </w:t>
      </w:r>
      <w:r>
        <w:rPr>
          <w:w w:val="110"/>
        </w:rPr>
        <w:t>of</w:t>
      </w:r>
      <w:r>
        <w:rPr>
          <w:spacing w:val="-26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-29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31"/>
          <w:w w:val="110"/>
        </w:rPr>
        <w:t> </w:t>
      </w:r>
      <w:r>
        <w:rPr>
          <w:w w:val="110"/>
        </w:rPr>
        <w:t>for</w:t>
      </w:r>
      <w:r>
        <w:rPr>
          <w:spacing w:val="-29"/>
          <w:w w:val="110"/>
        </w:rPr>
        <w:t> </w:t>
      </w:r>
      <w:r>
        <w:rPr>
          <w:w w:val="110"/>
        </w:rPr>
        <w:t>AA,</w:t>
      </w:r>
      <w:r>
        <w:rPr>
          <w:spacing w:val="-30"/>
          <w:w w:val="110"/>
        </w:rPr>
        <w:t> </w:t>
      </w:r>
      <w:r>
        <w:rPr>
          <w:w w:val="110"/>
        </w:rPr>
        <w:t>with</w:t>
      </w:r>
      <w:r>
        <w:rPr>
          <w:spacing w:val="-30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incremen</w:t>
      </w:r>
      <w:r>
        <w:rPr>
          <w:spacing w:val="-1"/>
          <w:w w:val="110"/>
        </w:rPr>
        <w:t>ts</w:t>
      </w:r>
      <w:r>
        <w:rPr>
          <w:spacing w:val="25"/>
          <w:w w:val="119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added</w:t>
      </w:r>
      <w:r>
        <w:rPr>
          <w:spacing w:val="17"/>
          <w:w w:val="110"/>
        </w:rPr>
        <w:t> </w:t>
      </w:r>
      <w:r>
        <w:rPr>
          <w:w w:val="110"/>
        </w:rPr>
        <w:t>anomalies,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calculated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Independent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6"/>
          <w:szCs w:val="26"/>
        </w:rPr>
      </w:pPr>
    </w:p>
    <w:tbl>
      <w:tblPr>
        <w:tblW w:w="0" w:type="auto"/>
        <w:jc w:val="left"/>
        <w:tblInd w:w="8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007"/>
        <w:gridCol w:w="889"/>
        <w:gridCol w:w="1006"/>
        <w:gridCol w:w="1006"/>
        <w:gridCol w:w="1124"/>
        <w:gridCol w:w="750"/>
        <w:gridCol w:w="707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71" w:id="128"/>
            <w:bookmarkEnd w:id="128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2.1538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1.4960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0.3505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1.7838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6.1010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2073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4.3301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2.1448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1.1920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3.9651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9.5508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2046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7.6847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2.8131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3.0945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7.3379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13.8861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2149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13.6061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3.6369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7.2589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13.3337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21.4732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2054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23.0253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4.5067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14.9764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22.7288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32.6668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1679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51.9695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6.3876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40.2516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51.8076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65.5484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951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Anomaly500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2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96.0807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9.1704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79.5825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95.8225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115.7111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951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961" w:val="left" w:leader="none"/>
          <w:tab w:pos="7881" w:val="left" w:leader="none"/>
        </w:tabs>
        <w:spacing w:line="242" w:lineRule="auto" w:before="13"/>
        <w:ind w:right="115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27"/>
          <w:w w:val="110"/>
        </w:rPr>
        <w:t> </w:t>
      </w:r>
      <w:r>
        <w:rPr>
          <w:w w:val="110"/>
        </w:rPr>
        <w:t>2.11: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7"/>
          <w:w w:val="110"/>
        </w:rPr>
        <w:t> </w:t>
      </w:r>
      <w:r>
        <w:rPr>
          <w:w w:val="110"/>
        </w:rPr>
        <w:t>distributions</w:t>
      </w:r>
      <w:r>
        <w:rPr>
          <w:spacing w:val="-27"/>
          <w:w w:val="110"/>
        </w:rPr>
        <w:t> </w:t>
      </w:r>
      <w:r>
        <w:rPr>
          <w:w w:val="110"/>
        </w:rPr>
        <w:t>of</w:t>
      </w:r>
      <w:r>
        <w:rPr>
          <w:spacing w:val="-26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-29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31"/>
          <w:w w:val="110"/>
        </w:rPr>
        <w:t> </w:t>
      </w:r>
      <w:r>
        <w:rPr>
          <w:w w:val="110"/>
        </w:rPr>
        <w:t>for</w:t>
      </w:r>
      <w:r>
        <w:rPr>
          <w:spacing w:val="-29"/>
          <w:w w:val="110"/>
        </w:rPr>
        <w:t> </w:t>
      </w:r>
      <w:r>
        <w:rPr>
          <w:w w:val="110"/>
        </w:rPr>
        <w:t>AA,</w:t>
      </w:r>
      <w:r>
        <w:rPr>
          <w:spacing w:val="-30"/>
          <w:w w:val="110"/>
        </w:rPr>
        <w:t> </w:t>
      </w:r>
      <w:r>
        <w:rPr>
          <w:w w:val="110"/>
        </w:rPr>
        <w:t>with</w:t>
      </w:r>
      <w:r>
        <w:rPr>
          <w:spacing w:val="-30"/>
          <w:w w:val="110"/>
        </w:rPr>
        <w:t> </w:t>
      </w:r>
      <w:r>
        <w:rPr>
          <w:w w:val="110"/>
        </w:rPr>
        <w:t>diff</w:t>
        <w:tab/>
        <w:t>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incremen</w:t>
      </w:r>
      <w:r>
        <w:rPr>
          <w:spacing w:val="-1"/>
          <w:w w:val="110"/>
        </w:rPr>
        <w:t>ts</w:t>
      </w:r>
      <w:r>
        <w:rPr>
          <w:spacing w:val="25"/>
          <w:w w:val="119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added</w:t>
      </w:r>
      <w:r>
        <w:rPr>
          <w:spacing w:val="12"/>
          <w:w w:val="110"/>
        </w:rPr>
        <w:t> </w:t>
      </w:r>
      <w:r>
        <w:rPr>
          <w:w w:val="110"/>
        </w:rPr>
        <w:t>anomalies,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calculated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tabs>
          <w:tab w:pos="1286" w:val="left" w:leader="none"/>
        </w:tabs>
        <w:spacing w:line="242" w:lineRule="auto"/>
        <w:ind w:right="115" w:firstLine="351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33"/>
          <w:w w:val="115"/>
        </w:rPr>
        <w:t> </w:t>
      </w:r>
      <w:hyperlink w:history="true" w:anchor="_bookmark70">
        <w:r>
          <w:rPr>
            <w:w w:val="115"/>
          </w:rPr>
          <w:t>2.10</w:t>
        </w:r>
      </w:hyperlink>
      <w:r>
        <w:rPr>
          <w:spacing w:val="-33"/>
          <w:w w:val="115"/>
        </w:rPr>
        <w:t> </w:t>
      </w:r>
      <w:r>
        <w:rPr>
          <w:w w:val="115"/>
        </w:rPr>
        <w:t>and</w:t>
      </w:r>
      <w:r>
        <w:rPr>
          <w:spacing w:val="-32"/>
          <w:w w:val="115"/>
        </w:rPr>
        <w:t> </w:t>
      </w:r>
      <w:r>
        <w:rPr>
          <w:w w:val="115"/>
        </w:rPr>
        <w:t>table</w:t>
      </w:r>
      <w:r>
        <w:rPr>
          <w:spacing w:val="-33"/>
          <w:w w:val="115"/>
        </w:rPr>
        <w:t> </w:t>
      </w:r>
      <w:hyperlink w:history="true" w:anchor="_bookmark71">
        <w:r>
          <w:rPr>
            <w:w w:val="115"/>
          </w:rPr>
          <w:t>2.11</w:t>
        </w:r>
      </w:hyperlink>
      <w:r>
        <w:rPr>
          <w:spacing w:val="-33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33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posterior</w:t>
      </w:r>
      <w:r>
        <w:rPr>
          <w:spacing w:val="-33"/>
          <w:w w:val="115"/>
        </w:rPr>
        <w:t> </w:t>
      </w:r>
      <w:r>
        <w:rPr>
          <w:w w:val="115"/>
        </w:rPr>
        <w:t>distribution</w:t>
      </w:r>
      <w:r>
        <w:rPr>
          <w:spacing w:val="-33"/>
          <w:w w:val="115"/>
        </w:rPr>
        <w:t> </w:t>
      </w:r>
      <w:r>
        <w:rPr>
          <w:w w:val="115"/>
        </w:rPr>
        <w:t>of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category</w:t>
      </w:r>
      <w:r>
        <w:rPr>
          <w:spacing w:val="-33"/>
          <w:w w:val="115"/>
        </w:rPr>
        <w:t> </w:t>
      </w:r>
      <w:r>
        <w:rPr>
          <w:w w:val="115"/>
        </w:rPr>
        <w:t>AA,</w:t>
      </w:r>
      <w:r>
        <w:rPr>
          <w:spacing w:val="-32"/>
          <w:w w:val="115"/>
        </w:rPr>
        <w:t> </w:t>
      </w:r>
      <w:r>
        <w:rPr>
          <w:w w:val="115"/>
        </w:rPr>
        <w:t>with</w:t>
      </w:r>
      <w:r>
        <w:rPr>
          <w:spacing w:val="29"/>
          <w:w w:val="111"/>
        </w:rPr>
        <w:t> </w:t>
      </w:r>
      <w:r>
        <w:rPr>
          <w:w w:val="95"/>
        </w:rPr>
        <w:t>diff</w:t>
        <w:tab/>
      </w:r>
      <w:r>
        <w:rPr>
          <w:w w:val="115"/>
        </w:rPr>
        <w:t>t</w:t>
      </w:r>
      <w:r>
        <w:rPr>
          <w:spacing w:val="-41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41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anomalies</w:t>
      </w:r>
      <w:r>
        <w:rPr>
          <w:spacing w:val="-41"/>
          <w:w w:val="115"/>
        </w:rPr>
        <w:t> </w:t>
      </w:r>
      <w:r>
        <w:rPr>
          <w:w w:val="115"/>
        </w:rPr>
        <w:t>added,</w:t>
      </w:r>
      <w:r>
        <w:rPr>
          <w:spacing w:val="-39"/>
          <w:w w:val="115"/>
        </w:rPr>
        <w:t> </w:t>
      </w:r>
      <w:r>
        <w:rPr>
          <w:w w:val="115"/>
        </w:rPr>
        <w:t>for</w:t>
      </w:r>
      <w:r>
        <w:rPr>
          <w:spacing w:val="-41"/>
          <w:w w:val="115"/>
        </w:rPr>
        <w:t> </w:t>
      </w:r>
      <w:r>
        <w:rPr>
          <w:w w:val="115"/>
        </w:rPr>
        <w:t>IBM</w:t>
      </w:r>
      <w:r>
        <w:rPr>
          <w:spacing w:val="-40"/>
          <w:w w:val="115"/>
        </w:rPr>
        <w:t> </w:t>
      </w:r>
      <w:r>
        <w:rPr>
          <w:w w:val="115"/>
        </w:rPr>
        <w:t>and</w:t>
      </w:r>
      <w:r>
        <w:rPr>
          <w:spacing w:val="-41"/>
          <w:w w:val="115"/>
        </w:rPr>
        <w:t> </w:t>
      </w:r>
      <w:r>
        <w:rPr>
          <w:w w:val="115"/>
        </w:rPr>
        <w:t>HBM.</w:t>
      </w:r>
      <w:r>
        <w:rPr>
          <w:spacing w:val="-40"/>
          <w:w w:val="115"/>
        </w:rPr>
        <w:t> </w:t>
      </w:r>
      <w:r>
        <w:rPr>
          <w:w w:val="115"/>
        </w:rPr>
        <w:t>There</w:t>
      </w:r>
      <w:r>
        <w:rPr>
          <w:spacing w:val="-40"/>
          <w:w w:val="115"/>
        </w:rPr>
        <w:t> </w:t>
      </w:r>
      <w:r>
        <w:rPr>
          <w:w w:val="115"/>
        </w:rPr>
        <w:t>are</w:t>
      </w:r>
      <w:r>
        <w:rPr>
          <w:spacing w:val="-41"/>
          <w:w w:val="115"/>
        </w:rPr>
        <w:t> </w:t>
      </w:r>
      <w:r>
        <w:rPr>
          <w:w w:val="115"/>
        </w:rPr>
        <w:t>also</w:t>
      </w:r>
      <w:r>
        <w:rPr>
          <w:spacing w:val="-41"/>
          <w:w w:val="115"/>
        </w:rPr>
        <w:t> </w:t>
      </w:r>
      <w:r>
        <w:rPr>
          <w:w w:val="115"/>
        </w:rPr>
        <w:t>diff</w:t>
      </w:r>
      <w:r>
        <w:rPr>
          <w:spacing w:val="23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</w:t>
      </w:r>
      <w:r>
        <w:rPr>
          <w:spacing w:val="-2"/>
          <w:w w:val="115"/>
        </w:rPr>
        <w:t>n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mean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tandard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deviations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posteriors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IBM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HBM,</w:t>
      </w:r>
      <w:r>
        <w:rPr>
          <w:spacing w:val="-12"/>
          <w:w w:val="115"/>
        </w:rPr>
        <w:t> </w:t>
      </w:r>
      <w:r>
        <w:rPr>
          <w:w w:val="115"/>
        </w:rPr>
        <w:t>but</w:t>
      </w:r>
      <w:r>
        <w:rPr>
          <w:spacing w:val="-12"/>
          <w:w w:val="115"/>
        </w:rPr>
        <w:t> </w:t>
      </w:r>
      <w:r>
        <w:rPr>
          <w:w w:val="115"/>
        </w:rPr>
        <w:t>it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55"/>
          <w:w w:val="103"/>
        </w:rPr>
        <w:t> </w:t>
      </w:r>
      <w:r>
        <w:rPr>
          <w:w w:val="115"/>
        </w:rPr>
        <w:t>also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4"/>
          <w:w w:val="115"/>
        </w:rPr>
        <w:t> </w:t>
      </w:r>
      <w:r>
        <w:rPr>
          <w:w w:val="115"/>
        </w:rPr>
        <w:t>small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3"/>
          <w:w w:val="115"/>
        </w:rPr>
        <w:t> </w:t>
      </w:r>
      <w:r>
        <w:rPr>
          <w:w w:val="115"/>
        </w:rPr>
        <w:t>hard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tell</w:t>
      </w:r>
      <w:r>
        <w:rPr>
          <w:spacing w:val="-1"/>
          <w:w w:val="115"/>
        </w:rPr>
        <w:t>.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ESS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4"/>
          <w:w w:val="115"/>
        </w:rPr>
        <w:t> </w:t>
      </w:r>
      <w:r>
        <w:rPr>
          <w:w w:val="115"/>
        </w:rPr>
        <w:t>HBM</w:t>
      </w:r>
      <w:r>
        <w:rPr>
          <w:spacing w:val="-14"/>
          <w:w w:val="115"/>
        </w:rPr>
        <w:t> </w:t>
      </w:r>
      <w:r>
        <w:rPr>
          <w:w w:val="115"/>
        </w:rPr>
        <w:t>posteriors</w:t>
      </w:r>
      <w:r>
        <w:rPr>
          <w:spacing w:val="-14"/>
          <w:w w:val="115"/>
        </w:rPr>
        <w:t> </w:t>
      </w:r>
      <w:r>
        <w:rPr>
          <w:w w:val="115"/>
        </w:rPr>
        <w:t>seem</w:t>
      </w:r>
      <w:r>
        <w:rPr>
          <w:spacing w:val="33"/>
          <w:w w:val="106"/>
        </w:rPr>
        <w:t> </w:t>
      </w:r>
      <w:r>
        <w:rPr>
          <w:w w:val="115"/>
        </w:rPr>
        <w:t>to</w:t>
      </w:r>
      <w:r>
        <w:rPr>
          <w:spacing w:val="-3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30"/>
          <w:w w:val="115"/>
        </w:rPr>
        <w:t> </w:t>
      </w:r>
      <w:r>
        <w:rPr>
          <w:w w:val="115"/>
        </w:rPr>
        <w:t>less</w:t>
      </w:r>
      <w:r>
        <w:rPr>
          <w:spacing w:val="-31"/>
          <w:w w:val="115"/>
        </w:rPr>
        <w:t> </w:t>
      </w:r>
      <w:r>
        <w:rPr>
          <w:w w:val="115"/>
        </w:rPr>
        <w:t>than</w:t>
      </w:r>
      <w:r>
        <w:rPr>
          <w:spacing w:val="-31"/>
          <w:w w:val="115"/>
        </w:rPr>
        <w:t> </w:t>
      </w:r>
      <w:r>
        <w:rPr>
          <w:w w:val="115"/>
        </w:rPr>
        <w:t>IBM</w:t>
      </w:r>
      <w:r>
        <w:rPr>
          <w:spacing w:val="-31"/>
          <w:w w:val="115"/>
        </w:rPr>
        <w:t> </w:t>
      </w:r>
      <w:r>
        <w:rPr>
          <w:w w:val="115"/>
        </w:rPr>
        <w:t>posteriors.</w:t>
      </w:r>
      <w:r>
        <w:rPr>
          <w:spacing w:val="-14"/>
          <w:w w:val="115"/>
        </w:rPr>
        <w:t> </w:t>
      </w:r>
      <w:r>
        <w:rPr>
          <w:w w:val="115"/>
        </w:rPr>
        <w:t>Our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0"/>
          <w:w w:val="115"/>
        </w:rPr>
        <w:t> </w:t>
      </w:r>
      <w:r>
        <w:rPr>
          <w:w w:val="115"/>
        </w:rPr>
        <w:t>suggests</w:t>
      </w:r>
      <w:r>
        <w:rPr>
          <w:spacing w:val="-31"/>
          <w:w w:val="115"/>
        </w:rPr>
        <w:t> </w:t>
      </w:r>
      <w:r>
        <w:rPr>
          <w:w w:val="115"/>
        </w:rPr>
        <w:t>that</w:t>
      </w:r>
      <w:r>
        <w:rPr>
          <w:spacing w:val="-30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43"/>
          <w:w w:val="107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AA</w:t>
      </w:r>
      <w:r>
        <w:rPr>
          <w:spacing w:val="3"/>
          <w:w w:val="115"/>
        </w:rPr>
        <w:t> </w:t>
      </w:r>
      <w:r>
        <w:rPr>
          <w:w w:val="115"/>
        </w:rPr>
        <w:t>category</w:t>
      </w:r>
      <w:r>
        <w:rPr>
          <w:spacing w:val="4"/>
          <w:w w:val="115"/>
        </w:rPr>
        <w:t> </w:t>
      </w:r>
      <w:r>
        <w:rPr>
          <w:w w:val="115"/>
        </w:rPr>
        <w:t>on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bottom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hierarch</w:t>
      </w:r>
      <w:r>
        <w:rPr>
          <w:spacing w:val="-3"/>
          <w:w w:val="115"/>
        </w:rPr>
        <w:t>y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HBM</w:t>
      </w:r>
      <w:r>
        <w:rPr>
          <w:spacing w:val="3"/>
          <w:w w:val="115"/>
        </w:rPr>
        <w:t> </w:t>
      </w:r>
      <w:r>
        <w:rPr>
          <w:w w:val="115"/>
        </w:rPr>
        <w:t>are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4"/>
          <w:w w:val="115"/>
        </w:rPr>
        <w:t> </w:t>
      </w:r>
      <w:r>
        <w:rPr>
          <w:w w:val="115"/>
        </w:rPr>
        <w:t>less</w:t>
      </w:r>
      <w:r>
        <w:rPr>
          <w:spacing w:val="25"/>
          <w:w w:val="106"/>
        </w:rPr>
        <w:t> </w:t>
      </w:r>
      <w:r>
        <w:rPr>
          <w:w w:val="115"/>
        </w:rPr>
        <w:t>independent</w:t>
      </w:r>
      <w:r>
        <w:rPr>
          <w:spacing w:val="-30"/>
          <w:w w:val="115"/>
        </w:rPr>
        <w:t> </w:t>
      </w:r>
      <w:r>
        <w:rPr>
          <w:spacing w:val="-1"/>
          <w:w w:val="115"/>
        </w:rPr>
        <w:t>tha</w:t>
      </w:r>
      <w:r>
        <w:rPr>
          <w:spacing w:val="-2"/>
          <w:w w:val="115"/>
        </w:rPr>
        <w:t>n</w:t>
      </w:r>
      <w:r>
        <w:rPr>
          <w:spacing w:val="-30"/>
          <w:w w:val="115"/>
        </w:rPr>
        <w:t> </w:t>
      </w:r>
      <w:r>
        <w:rPr>
          <w:w w:val="115"/>
        </w:rPr>
        <w:t>IBM.</w:t>
      </w:r>
      <w:r>
        <w:rPr>
          <w:spacing w:val="-30"/>
          <w:w w:val="115"/>
        </w:rPr>
        <w:t> </w:t>
      </w:r>
      <w:r>
        <w:rPr>
          <w:w w:val="115"/>
        </w:rPr>
        <w:t>As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w w:val="115"/>
        </w:rPr>
        <w:t>size</w:t>
      </w:r>
      <w:r>
        <w:rPr>
          <w:spacing w:val="-31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w w:val="115"/>
        </w:rPr>
        <w:t>anomaly</w:t>
      </w:r>
      <w:r>
        <w:rPr>
          <w:spacing w:val="-30"/>
          <w:w w:val="115"/>
        </w:rPr>
        <w:t> </w:t>
      </w:r>
      <w:r>
        <w:rPr>
          <w:w w:val="115"/>
        </w:rPr>
        <w:t>increases,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w w:val="115"/>
        </w:rPr>
        <w:t>ESS</w:t>
      </w:r>
      <w:r>
        <w:rPr>
          <w:spacing w:val="-30"/>
          <w:w w:val="115"/>
        </w:rPr>
        <w:t> </w:t>
      </w:r>
      <w:r>
        <w:rPr>
          <w:w w:val="115"/>
        </w:rPr>
        <w:t>tend</w:t>
      </w:r>
      <w:r>
        <w:rPr>
          <w:spacing w:val="27"/>
          <w:w w:val="114"/>
        </w:rPr>
        <w:t> </w:t>
      </w:r>
      <w:r>
        <w:rPr>
          <w:w w:val="115"/>
        </w:rPr>
        <w:t>to</w:t>
      </w:r>
      <w:r>
        <w:rPr>
          <w:spacing w:val="-40"/>
          <w:w w:val="115"/>
        </w:rPr>
        <w:t> </w:t>
      </w:r>
      <w:r>
        <w:rPr>
          <w:w w:val="115"/>
        </w:rPr>
        <w:t>decrease.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145" w:val="left" w:leader="none"/>
          <w:tab w:pos="2739" w:val="left" w:leader="none"/>
          <w:tab w:pos="3712" w:val="left" w:leader="none"/>
        </w:tabs>
        <w:spacing w:line="242" w:lineRule="auto" w:before="13"/>
        <w:ind w:left="111" w:right="512" w:firstLine="357"/>
        <w:jc w:val="both"/>
      </w:pPr>
      <w:r>
        <w:rPr>
          <w:spacing w:val="-2"/>
          <w:w w:val="115"/>
        </w:rPr>
        <w:t>Overall,</w:t>
      </w:r>
      <w:r>
        <w:rPr>
          <w:spacing w:val="-3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35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-34"/>
          <w:w w:val="115"/>
        </w:rPr>
        <w:t> </w:t>
      </w:r>
      <w:r>
        <w:rPr>
          <w:w w:val="115"/>
        </w:rPr>
        <w:t>a</w:t>
      </w:r>
      <w:r>
        <w:rPr>
          <w:spacing w:val="-35"/>
          <w:w w:val="115"/>
        </w:rPr>
        <w:t> </w:t>
      </w:r>
      <w:r>
        <w:rPr>
          <w:w w:val="115"/>
        </w:rPr>
        <w:t>similar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4"/>
          <w:w w:val="115"/>
        </w:rPr>
        <w:t> </w:t>
      </w:r>
      <w:r>
        <w:rPr>
          <w:w w:val="115"/>
        </w:rPr>
        <w:t>on</w:t>
      </w:r>
      <w:r>
        <w:rPr>
          <w:spacing w:val="-35"/>
          <w:w w:val="115"/>
        </w:rPr>
        <w:t> </w:t>
      </w:r>
      <w:r>
        <w:rPr>
          <w:w w:val="115"/>
        </w:rPr>
        <w:t>posterior</w:t>
      </w:r>
      <w:r>
        <w:rPr>
          <w:spacing w:val="-34"/>
          <w:w w:val="115"/>
        </w:rPr>
        <w:t> </w:t>
      </w:r>
      <w:r>
        <w:rPr>
          <w:w w:val="115"/>
        </w:rPr>
        <w:t>distributions</w:t>
      </w:r>
      <w:r>
        <w:rPr>
          <w:spacing w:val="-35"/>
          <w:w w:val="115"/>
        </w:rPr>
        <w:t> </w:t>
      </w:r>
      <w:r>
        <w:rPr>
          <w:w w:val="115"/>
        </w:rPr>
        <w:t>for</w:t>
      </w:r>
      <w:r>
        <w:rPr>
          <w:spacing w:val="-34"/>
          <w:w w:val="115"/>
        </w:rPr>
        <w:t> </w:t>
      </w:r>
      <w:r>
        <w:rPr>
          <w:w w:val="115"/>
        </w:rPr>
        <w:t>categories</w:t>
      </w:r>
      <w:r>
        <w:rPr>
          <w:spacing w:val="-34"/>
          <w:w w:val="115"/>
        </w:rPr>
        <w:t> </w:t>
      </w:r>
      <w:r>
        <w:rPr>
          <w:w w:val="115"/>
        </w:rPr>
        <w:t>on</w:t>
      </w:r>
      <w:r>
        <w:rPr>
          <w:spacing w:val="37"/>
          <w:w w:val="107"/>
        </w:rPr>
        <w:t> </w:t>
      </w:r>
      <w:r>
        <w:rPr>
          <w:w w:val="115"/>
        </w:rPr>
        <w:t>diff</w:t>
      </w:r>
      <w:r>
        <w:rPr>
          <w:spacing w:val="58"/>
          <w:w w:val="115"/>
        </w:rPr>
        <w:t> </w:t>
      </w:r>
      <w:r>
        <w:rPr>
          <w:w w:val="115"/>
        </w:rPr>
        <w:t>t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7"/>
          <w:w w:val="115"/>
        </w:rPr>
        <w:t> </w:t>
      </w:r>
      <w:r>
        <w:rPr>
          <w:w w:val="115"/>
        </w:rPr>
        <w:t>scenarios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15"/>
        </w:rPr>
        <w:t>diff</w:t>
      </w:r>
      <w:r>
        <w:rPr>
          <w:spacing w:val="59"/>
          <w:w w:val="115"/>
        </w:rPr>
        <w:t> </w:t>
      </w:r>
      <w:r>
        <w:rPr>
          <w:w w:val="115"/>
        </w:rPr>
        <w:t>t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anomalies</w:t>
      </w:r>
      <w:r>
        <w:rPr>
          <w:spacing w:val="27"/>
          <w:w w:val="109"/>
        </w:rPr>
        <w:t> </w:t>
      </w:r>
      <w:r>
        <w:rPr>
          <w:w w:val="115"/>
        </w:rPr>
        <w:t>added.</w:t>
      </w:r>
      <w:r>
        <w:rPr>
          <w:spacing w:val="-22"/>
          <w:w w:val="115"/>
        </w:rPr>
        <w:t> </w:t>
      </w:r>
      <w:r>
        <w:rPr>
          <w:w w:val="115"/>
        </w:rPr>
        <w:t>Increase</w:t>
      </w:r>
      <w:r>
        <w:rPr>
          <w:spacing w:val="-38"/>
          <w:w w:val="115"/>
        </w:rPr>
        <w:t> </w:t>
      </w:r>
      <w:r>
        <w:rPr>
          <w:w w:val="115"/>
        </w:rPr>
        <w:t>of</w:t>
      </w:r>
      <w:r>
        <w:rPr>
          <w:spacing w:val="-38"/>
          <w:w w:val="115"/>
        </w:rPr>
        <w:t> </w:t>
      </w:r>
      <w:r>
        <w:rPr>
          <w:w w:val="115"/>
        </w:rPr>
        <w:t>size</w:t>
      </w:r>
      <w:r>
        <w:rPr>
          <w:spacing w:val="-38"/>
          <w:w w:val="115"/>
        </w:rPr>
        <w:t> </w:t>
      </w:r>
      <w:r>
        <w:rPr>
          <w:w w:val="115"/>
        </w:rPr>
        <w:t>of</w:t>
      </w:r>
      <w:r>
        <w:rPr>
          <w:spacing w:val="-39"/>
          <w:w w:val="115"/>
        </w:rPr>
        <w:t> </w:t>
      </w:r>
      <w:r>
        <w:rPr>
          <w:w w:val="115"/>
        </w:rPr>
        <w:t>anomalies</w:t>
      </w:r>
      <w:r>
        <w:rPr>
          <w:spacing w:val="-38"/>
          <w:w w:val="115"/>
        </w:rPr>
        <w:t> </w:t>
      </w:r>
      <w:r>
        <w:rPr>
          <w:w w:val="115"/>
        </w:rPr>
        <w:t>will</w:t>
      </w:r>
      <w:r>
        <w:rPr>
          <w:spacing w:val="-38"/>
          <w:w w:val="115"/>
        </w:rPr>
        <w:t> </w:t>
      </w:r>
      <w:r>
        <w:rPr>
          <w:w w:val="115"/>
        </w:rPr>
        <w:t>result</w:t>
      </w:r>
      <w:r>
        <w:rPr>
          <w:spacing w:val="-38"/>
          <w:w w:val="115"/>
        </w:rPr>
        <w:t> </w:t>
      </w:r>
      <w:r>
        <w:rPr>
          <w:w w:val="115"/>
        </w:rPr>
        <w:t>in</w:t>
      </w:r>
      <w:r>
        <w:rPr>
          <w:spacing w:val="-39"/>
          <w:w w:val="115"/>
        </w:rPr>
        <w:t> </w:t>
      </w:r>
      <w:r>
        <w:rPr>
          <w:w w:val="115"/>
        </w:rPr>
        <w:t>higher</w:t>
      </w:r>
      <w:r>
        <w:rPr>
          <w:spacing w:val="-39"/>
          <w:w w:val="115"/>
        </w:rPr>
        <w:t> </w:t>
      </w:r>
      <w:r>
        <w:rPr>
          <w:w w:val="115"/>
        </w:rPr>
        <w:t>mean</w:t>
      </w:r>
      <w:r>
        <w:rPr>
          <w:spacing w:val="-38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nd</w:t>
      </w:r>
      <w:r>
        <w:rPr>
          <w:spacing w:val="-38"/>
          <w:w w:val="115"/>
        </w:rPr>
        <w:t> </w:t>
      </w:r>
      <w:r>
        <w:rPr>
          <w:w w:val="115"/>
        </w:rPr>
        <w:t>standard</w:t>
      </w:r>
      <w:r>
        <w:rPr>
          <w:spacing w:val="-38"/>
          <w:w w:val="115"/>
        </w:rPr>
        <w:t> </w:t>
      </w:r>
      <w:r>
        <w:rPr>
          <w:w w:val="115"/>
        </w:rPr>
        <w:t>deviation,</w:t>
      </w:r>
      <w:r>
        <w:rPr>
          <w:spacing w:val="22"/>
          <w:w w:val="110"/>
        </w:rPr>
        <w:t> </w:t>
      </w:r>
      <w:r>
        <w:rPr>
          <w:w w:val="115"/>
        </w:rPr>
        <w:t>and</w:t>
      </w:r>
      <w:r>
        <w:rPr>
          <w:spacing w:val="-25"/>
          <w:w w:val="115"/>
        </w:rPr>
        <w:t> </w:t>
      </w:r>
      <w:r>
        <w:rPr>
          <w:w w:val="115"/>
        </w:rPr>
        <w:t>a</w:t>
      </w:r>
      <w:r>
        <w:rPr>
          <w:spacing w:val="-25"/>
          <w:w w:val="115"/>
        </w:rPr>
        <w:t> </w:t>
      </w:r>
      <w:r>
        <w:rPr>
          <w:w w:val="115"/>
        </w:rPr>
        <w:t>smaller</w:t>
      </w:r>
      <w:r>
        <w:rPr>
          <w:spacing w:val="-25"/>
          <w:w w:val="115"/>
        </w:rPr>
        <w:t> </w:t>
      </w:r>
      <w:r>
        <w:rPr>
          <w:w w:val="115"/>
        </w:rPr>
        <w:t>ESS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overall,</w:t>
      </w:r>
      <w:r>
        <w:rPr>
          <w:spacing w:val="-25"/>
          <w:w w:val="115"/>
        </w:rPr>
        <w:t> </w:t>
      </w:r>
      <w:r>
        <w:rPr>
          <w:w w:val="115"/>
        </w:rPr>
        <w:t>for</w:t>
      </w:r>
      <w:r>
        <w:rPr>
          <w:spacing w:val="-25"/>
          <w:w w:val="115"/>
        </w:rPr>
        <w:t> </w:t>
      </w:r>
      <w:r>
        <w:rPr>
          <w:w w:val="115"/>
        </w:rPr>
        <w:t>categories</w:t>
      </w:r>
      <w:r>
        <w:rPr>
          <w:spacing w:val="-24"/>
          <w:w w:val="115"/>
        </w:rPr>
        <w:t> </w:t>
      </w:r>
      <w:r>
        <w:rPr>
          <w:w w:val="115"/>
        </w:rPr>
        <w:t>on</w:t>
      </w:r>
      <w:r>
        <w:rPr>
          <w:spacing w:val="-26"/>
          <w:w w:val="115"/>
        </w:rPr>
        <w:t> </w:t>
      </w:r>
      <w:r>
        <w:rPr>
          <w:w w:val="115"/>
        </w:rPr>
        <w:t>all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25"/>
          <w:w w:val="115"/>
        </w:rPr>
        <w:t> </w:t>
      </w:r>
      <w:r>
        <w:rPr>
          <w:w w:val="115"/>
        </w:rPr>
        <w:t>of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9"/>
          <w:w w:val="115"/>
        </w:rPr>
        <w:t> </w:t>
      </w:r>
      <w:r>
        <w:rPr>
          <w:w w:val="115"/>
        </w:rPr>
        <w:t>Differences</w:t>
      </w:r>
      <w:r>
        <w:rPr>
          <w:spacing w:val="-25"/>
          <w:w w:val="115"/>
        </w:rPr>
        <w:t> </w:t>
      </w:r>
      <w:r>
        <w:rPr>
          <w:w w:val="115"/>
        </w:rPr>
        <w:t>in</w:t>
      </w:r>
      <w:r>
        <w:rPr>
          <w:spacing w:val="27"/>
          <w:w w:val="109"/>
        </w:rPr>
        <w:t> </w:t>
      </w:r>
      <w:r>
        <w:rPr>
          <w:w w:val="115"/>
        </w:rPr>
        <w:t>posterior</w:t>
      </w:r>
      <w:r>
        <w:rPr>
          <w:spacing w:val="5"/>
          <w:w w:val="115"/>
        </w:rPr>
        <w:t> </w:t>
      </w:r>
      <w:r>
        <w:rPr>
          <w:w w:val="115"/>
        </w:rPr>
        <w:t>distributions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HBM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IBM</w:t>
      </w:r>
      <w:r>
        <w:rPr>
          <w:spacing w:val="6"/>
          <w:w w:val="115"/>
        </w:rPr>
        <w:t> </w:t>
      </w:r>
      <w:r>
        <w:rPr>
          <w:w w:val="115"/>
        </w:rPr>
        <w:t>seem</w:t>
      </w:r>
      <w:r>
        <w:rPr>
          <w:spacing w:val="6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exist,</w:t>
      </w:r>
      <w:r>
        <w:rPr>
          <w:spacing w:val="7"/>
          <w:w w:val="115"/>
        </w:rPr>
        <w:t> </w:t>
      </w:r>
      <w:r>
        <w:rPr>
          <w:w w:val="115"/>
        </w:rPr>
        <w:t>but</w:t>
      </w:r>
      <w:r>
        <w:rPr>
          <w:spacing w:val="6"/>
          <w:w w:val="115"/>
        </w:rPr>
        <w:t> </w:t>
      </w:r>
      <w:r>
        <w:rPr>
          <w:w w:val="115"/>
        </w:rPr>
        <w:t>it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tin</w:t>
      </w:r>
      <w:r>
        <w:rPr>
          <w:spacing w:val="-3"/>
          <w:w w:val="115"/>
        </w:rPr>
        <w:t>y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likely</w:t>
      </w:r>
      <w:r>
        <w:rPr>
          <w:spacing w:val="25"/>
          <w:w w:val="108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masked</w:t>
      </w:r>
      <w:r>
        <w:rPr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"/>
          <w:w w:val="115"/>
        </w:rPr>
        <w:t> </w:t>
      </w:r>
      <w:r>
        <w:rPr>
          <w:w w:val="115"/>
        </w:rPr>
        <w:t>the noise</w:t>
      </w:r>
      <w:r>
        <w:rPr>
          <w:spacing w:val="-2"/>
          <w:w w:val="115"/>
        </w:rPr>
        <w:t> </w:t>
      </w:r>
      <w:r>
        <w:rPr>
          <w:w w:val="115"/>
        </w:rPr>
        <w:t>from </w:t>
      </w:r>
      <w:r>
        <w:rPr>
          <w:spacing w:val="-1"/>
          <w:w w:val="115"/>
        </w:rPr>
        <w:t>uncertainties </w:t>
      </w:r>
      <w:r>
        <w:rPr>
          <w:w w:val="115"/>
        </w:rPr>
        <w:t>in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-1"/>
          <w:w w:val="115"/>
        </w:rPr>
        <w:t> </w:t>
      </w:r>
      <w:r>
        <w:rPr>
          <w:w w:val="115"/>
        </w:rPr>
        <w:t>estimates.</w:t>
      </w:r>
      <w:r>
        <w:rPr>
          <w:spacing w:val="24"/>
          <w:w w:val="115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w w:val="115"/>
        </w:rPr>
        <w:t> the</w:t>
      </w:r>
      <w:r>
        <w:rPr>
          <w:spacing w:val="35"/>
          <w:w w:val="120"/>
        </w:rPr>
        <w:t> </w:t>
      </w:r>
      <w:r>
        <w:rPr>
          <w:spacing w:val="-3"/>
          <w:w w:val="115"/>
        </w:rPr>
        <w:t>variabili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y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8"/>
          <w:w w:val="115"/>
        </w:rPr>
        <w:t> </w:t>
      </w:r>
      <w:r>
        <w:rPr>
          <w:w w:val="115"/>
        </w:rPr>
        <w:t>diff</w:t>
        <w:tab/>
        <w:t>seem</w:t>
      </w:r>
      <w:r>
        <w:rPr>
          <w:spacing w:val="17"/>
          <w:w w:val="115"/>
        </w:rPr>
        <w:t> </w:t>
      </w:r>
      <w:r>
        <w:rPr>
          <w:w w:val="115"/>
        </w:rPr>
        <w:t>to</w:t>
      </w:r>
      <w:r>
        <w:rPr>
          <w:spacing w:val="16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gre</w:t>
      </w:r>
      <w:r>
        <w:rPr>
          <w:spacing w:val="-1"/>
          <w:w w:val="115"/>
        </w:rPr>
        <w:t>ater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categories</w:t>
      </w:r>
      <w:r>
        <w:rPr>
          <w:spacing w:val="17"/>
          <w:w w:val="115"/>
        </w:rPr>
        <w:t> </w:t>
      </w:r>
      <w:r>
        <w:rPr>
          <w:w w:val="115"/>
        </w:rPr>
        <w:t>at</w:t>
      </w:r>
      <w:r>
        <w:rPr>
          <w:spacing w:val="16"/>
          <w:w w:val="115"/>
        </w:rPr>
        <w:t> </w:t>
      </w:r>
      <w:r>
        <w:rPr>
          <w:w w:val="115"/>
        </w:rPr>
        <w:t>a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16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47"/>
          <w:w w:val="112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7"/>
          <w:w w:val="115"/>
        </w:rPr>
        <w:t> </w:t>
      </w:r>
      <w:r>
        <w:rPr>
          <w:w w:val="115"/>
        </w:rPr>
        <w:t>i.e.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there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diff</w:t>
        <w:tab/>
        <w:t>of</w:t>
      </w:r>
      <w:r>
        <w:rPr>
          <w:spacing w:val="-12"/>
          <w:w w:val="115"/>
        </w:rPr>
        <w:t> </w:t>
      </w:r>
      <w:r>
        <w:rPr>
          <w:w w:val="115"/>
        </w:rPr>
        <w:t>0.47,</w:t>
      </w:r>
      <w:r>
        <w:rPr>
          <w:spacing w:val="-12"/>
          <w:w w:val="115"/>
        </w:rPr>
        <w:t> </w:t>
      </w:r>
      <w:r>
        <w:rPr>
          <w:w w:val="115"/>
        </w:rPr>
        <w:t>2.74,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4.49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HBM</w:t>
      </w:r>
      <w:r>
        <w:rPr>
          <w:spacing w:val="-11"/>
          <w:w w:val="115"/>
        </w:rPr>
        <w:t> </w:t>
      </w:r>
      <w:r>
        <w:rPr>
          <w:w w:val="115"/>
        </w:rPr>
        <w:t>means</w:t>
      </w:r>
      <w:r>
        <w:rPr>
          <w:spacing w:val="21"/>
          <w:w w:val="112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500%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.</w:t>
      </w:r>
      <w:r>
        <w:rPr>
          <w:spacing w:val="58"/>
          <w:w w:val="115"/>
        </w:rPr>
        <w:t> </w:t>
      </w:r>
      <w:r>
        <w:rPr>
          <w:w w:val="115"/>
        </w:rPr>
        <w:t>Our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11"/>
          <w:w w:val="115"/>
        </w:rPr>
        <w:t> </w:t>
      </w:r>
      <w:r>
        <w:rPr>
          <w:w w:val="115"/>
        </w:rPr>
        <w:t>suggests</w:t>
      </w:r>
      <w:r>
        <w:rPr>
          <w:spacing w:val="11"/>
          <w:w w:val="115"/>
        </w:rPr>
        <w:t> </w:t>
      </w:r>
      <w:r>
        <w:rPr>
          <w:w w:val="115"/>
        </w:rPr>
        <w:t>that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HBM</w:t>
      </w:r>
      <w:r>
        <w:rPr>
          <w:spacing w:val="11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1"/>
          <w:w w:val="115"/>
        </w:rPr>
        <w:t> </w:t>
      </w:r>
      <w:r>
        <w:rPr>
          <w:w w:val="115"/>
        </w:rPr>
        <w:t>a</w:t>
      </w:r>
      <w:r>
        <w:rPr>
          <w:spacing w:val="11"/>
          <w:w w:val="115"/>
        </w:rPr>
        <w:t> </w:t>
      </w:r>
      <w:r>
        <w:rPr>
          <w:w w:val="115"/>
        </w:rPr>
        <w:t>greater</w:t>
      </w:r>
      <w:r>
        <w:rPr>
          <w:spacing w:val="33"/>
          <w:w w:val="116"/>
        </w:rPr>
        <w:t> </w:t>
      </w:r>
      <w:r>
        <w:rPr>
          <w:w w:val="95"/>
        </w:rPr>
        <w:t>diff</w:t>
        <w:tab/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w w:val="115"/>
        </w:rPr>
        <w:t>performance,</w:t>
      </w:r>
      <w:r>
        <w:rPr>
          <w:spacing w:val="-27"/>
          <w:w w:val="115"/>
        </w:rPr>
        <w:t> </w:t>
      </w:r>
      <w:r>
        <w:rPr>
          <w:w w:val="115"/>
        </w:rPr>
        <w:t>for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observations</w:t>
      </w:r>
      <w:r>
        <w:rPr>
          <w:spacing w:val="-27"/>
          <w:w w:val="115"/>
        </w:rPr>
        <w:t> </w:t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27"/>
          <w:w w:val="115"/>
        </w:rPr>
        <w:t> </w:t>
      </w:r>
      <w:r>
        <w:rPr>
          <w:w w:val="115"/>
        </w:rPr>
        <w:t>of</w:t>
      </w:r>
      <w:r>
        <w:rPr>
          <w:spacing w:val="-28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ESS</w:t>
      </w:r>
      <w:r>
        <w:rPr>
          <w:spacing w:val="-27"/>
          <w:w w:val="115"/>
        </w:rPr>
        <w:t> </w:t>
      </w:r>
      <w:r>
        <w:rPr>
          <w:w w:val="115"/>
        </w:rPr>
        <w:t>also</w:t>
      </w:r>
      <w:r>
        <w:rPr>
          <w:spacing w:val="59"/>
          <w:w w:val="106"/>
        </w:rPr>
        <w:t> </w:t>
      </w:r>
      <w:r>
        <w:rPr>
          <w:w w:val="115"/>
        </w:rPr>
        <w:t>has</w:t>
      </w:r>
      <w:r>
        <w:rPr>
          <w:spacing w:val="-26"/>
          <w:w w:val="115"/>
        </w:rPr>
        <w:t> </w:t>
      </w:r>
      <w:r>
        <w:rPr>
          <w:w w:val="115"/>
        </w:rPr>
        <w:t>a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25"/>
          <w:w w:val="115"/>
        </w:rPr>
        <w:t> </w:t>
      </w:r>
      <w:r>
        <w:rPr>
          <w:w w:val="115"/>
        </w:rPr>
        <w:t>decrease</w:t>
      </w:r>
      <w:r>
        <w:rPr>
          <w:spacing w:val="-27"/>
          <w:w w:val="115"/>
        </w:rPr>
        <w:t> </w:t>
      </w:r>
      <w:r>
        <w:rPr>
          <w:w w:val="115"/>
        </w:rPr>
        <w:t>for</w:t>
      </w:r>
      <w:r>
        <w:rPr>
          <w:spacing w:val="-26"/>
          <w:w w:val="115"/>
        </w:rPr>
        <w:t> </w:t>
      </w:r>
      <w:r>
        <w:rPr>
          <w:w w:val="115"/>
        </w:rPr>
        <w:t>our</w:t>
      </w:r>
      <w:r>
        <w:rPr>
          <w:spacing w:val="-25"/>
          <w:w w:val="115"/>
        </w:rPr>
        <w:t> </w:t>
      </w:r>
      <w:r>
        <w:rPr>
          <w:w w:val="115"/>
        </w:rPr>
        <w:t>posterior</w:t>
      </w:r>
      <w:r>
        <w:rPr>
          <w:spacing w:val="-26"/>
          <w:w w:val="115"/>
        </w:rPr>
        <w:t> </w:t>
      </w:r>
      <w:r>
        <w:rPr>
          <w:w w:val="115"/>
        </w:rPr>
        <w:t>results</w:t>
      </w:r>
      <w:r>
        <w:rPr>
          <w:spacing w:val="-26"/>
          <w:w w:val="115"/>
        </w:rPr>
        <w:t> </w:t>
      </w:r>
      <w:r>
        <w:rPr>
          <w:w w:val="115"/>
        </w:rPr>
        <w:t>in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25"/>
          <w:w w:val="115"/>
        </w:rPr>
        <w:t> </w:t>
      </w:r>
      <w:r>
        <w:rPr>
          <w:w w:val="115"/>
        </w:rPr>
        <w:t>of</w:t>
      </w:r>
      <w:r>
        <w:rPr>
          <w:spacing w:val="-26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47"/>
          <w:w w:val="113"/>
        </w:rPr>
        <w:t> </w:t>
      </w:r>
      <w:r>
        <w:rPr>
          <w:w w:val="115"/>
        </w:rPr>
        <w:t>suggesting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w w:val="115"/>
        </w:rPr>
        <w:t>IBM</w:t>
      </w:r>
      <w:r>
        <w:rPr>
          <w:spacing w:val="-16"/>
          <w:w w:val="115"/>
        </w:rPr>
        <w:t> </w:t>
      </w:r>
      <w:r>
        <w:rPr>
          <w:w w:val="115"/>
        </w:rPr>
        <w:t>greatly</w:t>
      </w:r>
      <w:r>
        <w:rPr>
          <w:spacing w:val="-17"/>
          <w:w w:val="115"/>
        </w:rPr>
        <w:t> </w:t>
      </w:r>
      <w:r>
        <w:rPr>
          <w:w w:val="115"/>
        </w:rPr>
        <w:t>reduce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independence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our</w:t>
      </w:r>
      <w:r>
        <w:rPr>
          <w:spacing w:val="-15"/>
          <w:w w:val="115"/>
        </w:rPr>
        <w:t> </w:t>
      </w:r>
      <w:r>
        <w:rPr>
          <w:w w:val="115"/>
        </w:rPr>
        <w:t>results.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5"/>
          <w:szCs w:val="25"/>
        </w:rPr>
      </w:pPr>
    </w:p>
    <w:p>
      <w:pPr>
        <w:pStyle w:val="Heading3"/>
        <w:spacing w:line="240" w:lineRule="auto" w:before="0"/>
        <w:ind w:left="468" w:right="0"/>
        <w:jc w:val="left"/>
        <w:rPr>
          <w:b w:val="0"/>
          <w:bCs w:val="0"/>
        </w:rPr>
      </w:pPr>
      <w:r>
        <w:rPr>
          <w:w w:val="95"/>
        </w:rPr>
      </w:r>
      <w:r>
        <w:rPr>
          <w:w w:val="95"/>
          <w:u w:val="single" w:color="000000"/>
        </w:rPr>
        <w:t>Notes</w:t>
      </w:r>
      <w:r>
        <w:rPr>
          <w:spacing w:val="1"/>
          <w:w w:val="95"/>
          <w:u w:val="single" w:color="000000"/>
        </w:rPr>
        <w:t> </w:t>
      </w:r>
      <w:r>
        <w:rPr>
          <w:rFonts w:ascii="Times New Roman"/>
          <w:b w:val="0"/>
          <w:spacing w:val="1"/>
          <w:w w:val="95"/>
          <w:u w:val="single" w:color="000000"/>
        </w:rPr>
      </w:r>
      <w:r>
        <w:rPr>
          <w:w w:val="95"/>
          <w:u w:val="single" w:color="000000"/>
        </w:rPr>
        <w:t>on</w:t>
      </w:r>
      <w:r>
        <w:rPr>
          <w:spacing w:val="1"/>
          <w:w w:val="95"/>
          <w:u w:val="single" w:color="000000"/>
        </w:rPr>
        <w:t> </w:t>
      </w:r>
      <w:r>
        <w:rPr>
          <w:rFonts w:ascii="Times New Roman"/>
          <w:b w:val="0"/>
          <w:spacing w:val="1"/>
          <w:w w:val="95"/>
          <w:u w:val="single" w:color="000000"/>
        </w:rPr>
      </w:r>
      <w:r>
        <w:rPr>
          <w:w w:val="95"/>
          <w:u w:val="single" w:color="000000"/>
        </w:rPr>
        <w:t>heat-maps</w:t>
      </w:r>
      <w:r>
        <w:rPr>
          <w:w w:val="92"/>
        </w:rPr>
      </w:r>
      <w:r>
        <w:rPr>
          <w:b w:val="0"/>
        </w:rPr>
      </w:r>
    </w:p>
    <w:p>
      <w:pPr>
        <w:spacing w:line="240" w:lineRule="auto" w:before="8"/>
        <w:rPr>
          <w:rFonts w:ascii="Georgia" w:hAnsi="Georgia" w:cs="Georgia" w:eastAsia="Georgia"/>
          <w:b/>
          <w:bCs/>
          <w:sz w:val="23"/>
          <w:szCs w:val="23"/>
        </w:rPr>
      </w:pPr>
    </w:p>
    <w:p>
      <w:pPr>
        <w:pStyle w:val="BodyText"/>
        <w:tabs>
          <w:tab w:pos="2987" w:val="left" w:leader="none"/>
        </w:tabs>
        <w:spacing w:line="241" w:lineRule="auto" w:before="13"/>
        <w:ind w:left="108" w:right="512" w:firstLine="359"/>
        <w:jc w:val="both"/>
      </w:pPr>
      <w:r>
        <w:rPr>
          <w:w w:val="110"/>
        </w:rPr>
        <w:t>As</w:t>
      </w:r>
      <w:r>
        <w:rPr>
          <w:spacing w:val="-2"/>
          <w:w w:val="110"/>
        </w:rPr>
        <w:t> me</w:t>
      </w:r>
      <w:r>
        <w:rPr>
          <w:spacing w:val="-1"/>
          <w:w w:val="110"/>
        </w:rPr>
        <w:t>ntioned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sec</w:t>
      </w:r>
      <w:r>
        <w:rPr>
          <w:spacing w:val="-1"/>
          <w:w w:val="110"/>
        </w:rPr>
        <w:t>tion</w:t>
      </w:r>
      <w:r>
        <w:rPr>
          <w:spacing w:val="-2"/>
          <w:w w:val="110"/>
        </w:rPr>
        <w:t> </w:t>
      </w:r>
      <w:hyperlink w:history="true" w:anchor="_bookmark5">
        <w:r>
          <w:rPr>
            <w:w w:val="110"/>
          </w:rPr>
          <w:t>1.4,</w:t>
        </w:r>
      </w:hyperlink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hypothetical </w:t>
      </w:r>
      <w:r>
        <w:rPr>
          <w:spacing w:val="-4"/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called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(</w:t>
      </w:r>
      <w:r>
        <w:rPr>
          <w:rFonts w:ascii="Arial" w:hAnsi="Arial"/>
          <w:i/>
          <w:spacing w:val="2"/>
          <w:w w:val="110"/>
        </w:rPr>
        <w:t>k</w:t>
      </w:r>
      <w:r>
        <w:rPr>
          <w:spacing w:val="1"/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49"/>
          <w:w w:val="112"/>
        </w:rPr>
        <w:t> </w:t>
      </w:r>
      <w:r>
        <w:rPr>
          <w:w w:val="110"/>
        </w:rPr>
        <w:t>up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threshold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hat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believe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reflect</w:t>
      </w:r>
      <w:r>
        <w:rPr>
          <w:spacing w:val="6"/>
          <w:w w:val="110"/>
        </w:rPr>
        <w:t> </w:t>
      </w:r>
      <w:r>
        <w:rPr>
          <w:w w:val="110"/>
        </w:rPr>
        <w:t>anomalous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even</w:t>
      </w:r>
      <w:r>
        <w:rPr>
          <w:spacing w:val="-2"/>
          <w:w w:val="110"/>
        </w:rPr>
        <w:t>ts.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2"/>
        </w:rPr>
        <w:t> </w:t>
      </w:r>
      <w:r>
        <w:rPr>
          <w:w w:val="110"/>
        </w:rPr>
        <w:t>basic</w:t>
      </w:r>
      <w:r>
        <w:rPr>
          <w:spacing w:val="23"/>
          <w:w w:val="110"/>
        </w:rPr>
        <w:t> </w:t>
      </w:r>
      <w:r>
        <w:rPr>
          <w:w w:val="110"/>
        </w:rPr>
        <w:t>idea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rFonts w:ascii="Arial" w:hAnsi="Arial"/>
          <w:i/>
          <w:w w:val="110"/>
        </w:rPr>
        <w:t>k</w:t>
      </w:r>
      <w:r>
        <w:rPr>
          <w:rFonts w:ascii="Arial" w:hAnsi="Arial"/>
          <w:i/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measure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hospital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capacity,</w:t>
      </w:r>
      <w:r>
        <w:rPr>
          <w:spacing w:val="25"/>
          <w:w w:val="110"/>
        </w:rPr>
        <w:t> </w:t>
      </w:r>
      <w:r>
        <w:rPr>
          <w:w w:val="110"/>
        </w:rPr>
        <w:t>once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reached,</w:t>
      </w:r>
      <w:r>
        <w:rPr>
          <w:spacing w:val="24"/>
          <w:w w:val="114"/>
        </w:rPr>
        <w:t> </w:t>
      </w:r>
      <w:r>
        <w:rPr>
          <w:w w:val="110"/>
        </w:rPr>
        <w:t>congestion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defi</w:t>
      </w:r>
      <w:r>
        <w:rPr>
          <w:spacing w:val="5"/>
          <w:w w:val="110"/>
        </w:rPr>
        <w:t> </w:t>
      </w:r>
      <w:r>
        <w:rPr>
          <w:spacing w:val="1"/>
          <w:w w:val="110"/>
        </w:rPr>
        <w:t>occur.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he</w:t>
      </w:r>
      <w:r>
        <w:rPr>
          <w:spacing w:val="-7"/>
          <w:w w:val="110"/>
        </w:rPr>
        <w:t> </w:t>
      </w:r>
      <w:r>
        <w:rPr>
          <w:w w:val="110"/>
        </w:rPr>
        <w:t>threshold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simply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inverse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rFonts w:ascii="Arial" w:hAnsi="Arial"/>
          <w:i/>
          <w:spacing w:val="4"/>
          <w:w w:val="110"/>
        </w:rPr>
        <w:t>k</w:t>
      </w:r>
      <w:r>
        <w:rPr>
          <w:spacing w:val="3"/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rFonts w:ascii="Arial" w:hAnsi="Arial"/>
          <w:i/>
          <w:w w:val="110"/>
        </w:rPr>
        <w:t>k</w:t>
      </w:r>
      <w:r>
        <w:rPr>
          <w:rFonts w:ascii="Arial" w:hAnsi="Arial"/>
          <w:i/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0.8</w:t>
      </w:r>
      <w:r>
        <w:rPr>
          <w:spacing w:val="25"/>
          <w:w w:val="103"/>
        </w:rPr>
        <w:t> </w:t>
      </w:r>
      <w:r>
        <w:rPr>
          <w:spacing w:val="-3"/>
          <w:w w:val="110"/>
        </w:rPr>
        <w:t>would</w:t>
      </w:r>
      <w:r>
        <w:rPr>
          <w:spacing w:val="3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threshold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set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b</w:t>
      </w:r>
      <w:r>
        <w:rPr>
          <w:spacing w:val="3"/>
          <w:w w:val="110"/>
        </w:rPr>
        <w:t>e </w:t>
      </w:r>
      <w:r>
        <w:rPr>
          <w:w w:val="110"/>
        </w:rPr>
        <w:t>1.25</w:t>
      </w:r>
      <w:r>
        <w:rPr>
          <w:spacing w:val="3"/>
          <w:w w:val="110"/>
        </w:rPr>
        <w:t> </w:t>
      </w:r>
      <w:r>
        <w:rPr>
          <w:w w:val="110"/>
        </w:rPr>
        <w:t>times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expected</w:t>
      </w:r>
      <w:r>
        <w:rPr>
          <w:spacing w:val="4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2"/>
          <w:w w:val="110"/>
        </w:rPr>
        <w:t> </w:t>
      </w:r>
      <w:r>
        <w:rPr>
          <w:rFonts w:ascii="Arial" w:hAnsi="Arial"/>
          <w:i/>
          <w:w w:val="110"/>
        </w:rPr>
        <w:t>µ</w:t>
      </w:r>
      <w:r>
        <w:rPr>
          <w:w w:val="110"/>
        </w:rPr>
        <w:t>.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21"/>
          <w:w w:val="105"/>
        </w:rPr>
        <w:t> </w:t>
      </w:r>
      <w:r>
        <w:rPr>
          <w:w w:val="110"/>
        </w:rPr>
        <w:t>larger</w:t>
      </w:r>
      <w:r>
        <w:rPr>
          <w:spacing w:val="1"/>
          <w:w w:val="110"/>
        </w:rPr>
        <w:t> </w:t>
      </w:r>
      <w:r>
        <w:rPr>
          <w:rFonts w:ascii="Arial" w:hAnsi="Arial"/>
          <w:i/>
          <w:w w:val="110"/>
        </w:rPr>
        <w:t>k</w:t>
      </w:r>
      <w:r>
        <w:rPr>
          <w:rFonts w:ascii="Arial" w:hAnsi="Arial"/>
          <w:i/>
          <w:spacing w:val="4"/>
          <w:w w:val="110"/>
        </w:rPr>
        <w:t> </w:t>
      </w:r>
      <w:r>
        <w:rPr>
          <w:w w:val="110"/>
        </w:rPr>
        <w:t>stands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high</w:t>
      </w:r>
      <w:r>
        <w:rPr>
          <w:spacing w:val="-1"/>
          <w:w w:val="110"/>
        </w:rPr>
        <w:t>er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2"/>
          <w:w w:val="110"/>
        </w:rPr>
        <w:t> </w:t>
      </w:r>
      <w:r>
        <w:rPr>
          <w:w w:val="110"/>
        </w:rPr>
        <w:t>result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smaller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multiplication</w:t>
      </w:r>
      <w:r>
        <w:rPr>
          <w:spacing w:val="1"/>
          <w:w w:val="110"/>
        </w:rPr>
        <w:t> </w:t>
      </w:r>
      <w:r>
        <w:rPr>
          <w:w w:val="110"/>
        </w:rPr>
        <w:t>factor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rFonts w:ascii="Arial" w:hAnsi="Arial"/>
          <w:i/>
          <w:w w:val="110"/>
        </w:rPr>
        <w:t>µ</w:t>
      </w:r>
      <w:r>
        <w:rPr>
          <w:rFonts w:ascii="Arial" w:hAnsi="Arial"/>
          <w:i/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threshold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value.</w:t>
      </w:r>
      <w:r>
        <w:rPr>
          <w:spacing w:val="44"/>
          <w:w w:val="110"/>
        </w:rPr>
        <w:t> </w:t>
      </w:r>
      <w:r>
        <w:rPr>
          <w:w w:val="110"/>
        </w:rPr>
        <w:t>Vice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versa,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smaller</w:t>
      </w:r>
      <w:r>
        <w:rPr>
          <w:spacing w:val="16"/>
          <w:w w:val="110"/>
        </w:rPr>
        <w:t> </w:t>
      </w:r>
      <w:r>
        <w:rPr>
          <w:rFonts w:ascii="Arial" w:hAnsi="Arial"/>
          <w:i/>
          <w:w w:val="110"/>
        </w:rPr>
        <w:t>k</w:t>
      </w:r>
      <w:r>
        <w:rPr>
          <w:rFonts w:ascii="Arial" w:hAnsi="Arial"/>
          <w:i/>
          <w:spacing w:val="20"/>
          <w:w w:val="110"/>
        </w:rPr>
        <w:t> </w:t>
      </w:r>
      <w:r>
        <w:rPr>
          <w:w w:val="110"/>
        </w:rPr>
        <w:t>stands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7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2"/>
          <w:w w:val="110"/>
        </w:rPr>
        <w:t> </w:t>
      </w:r>
      <w:r>
        <w:rPr>
          <w:w w:val="110"/>
        </w:rPr>
        <w:t>result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larger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multiplication</w:t>
      </w:r>
      <w:r>
        <w:rPr>
          <w:spacing w:val="12"/>
          <w:w w:val="110"/>
        </w:rPr>
        <w:t> </w:t>
      </w:r>
      <w:r>
        <w:rPr>
          <w:w w:val="110"/>
        </w:rPr>
        <w:t>factor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rFonts w:ascii="Arial" w:hAnsi="Arial"/>
          <w:i/>
          <w:w w:val="110"/>
        </w:rPr>
        <w:t>µ</w:t>
      </w:r>
      <w:r>
        <w:rPr>
          <w:rFonts w:ascii="Arial" w:hAnsi="Arial"/>
          <w:i/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threshold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v</w:t>
      </w:r>
      <w:r>
        <w:rPr>
          <w:spacing w:val="-3"/>
          <w:w w:val="110"/>
        </w:rPr>
        <w:t>alue.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idea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es</w:t>
      </w:r>
      <w:r>
        <w:rPr>
          <w:spacing w:val="16"/>
          <w:w w:val="110"/>
        </w:rPr>
        <w:t> </w:t>
      </w:r>
      <w:r>
        <w:rPr>
          <w:w w:val="110"/>
        </w:rPr>
        <w:t>sense</w:t>
      </w:r>
      <w:r>
        <w:rPr>
          <w:spacing w:val="17"/>
          <w:w w:val="110"/>
        </w:rPr>
        <w:t> </w:t>
      </w:r>
      <w:r>
        <w:rPr>
          <w:w w:val="110"/>
        </w:rPr>
        <w:t>because</w:t>
      </w:r>
      <w:r>
        <w:rPr>
          <w:spacing w:val="17"/>
          <w:w w:val="110"/>
        </w:rPr>
        <w:t> </w:t>
      </w:r>
      <w:r>
        <w:rPr>
          <w:w w:val="110"/>
        </w:rPr>
        <w:t>when</w:t>
      </w:r>
      <w:r>
        <w:rPr>
          <w:spacing w:val="17"/>
          <w:w w:val="110"/>
        </w:rPr>
        <w:t> </w:t>
      </w:r>
      <w:r>
        <w:rPr>
          <w:w w:val="110"/>
        </w:rPr>
        <w:t>hospitals</w:t>
      </w:r>
      <w:r>
        <w:rPr>
          <w:spacing w:val="17"/>
          <w:w w:val="110"/>
        </w:rPr>
        <w:t> </w:t>
      </w:r>
      <w:r>
        <w:rPr>
          <w:w w:val="110"/>
        </w:rPr>
        <w:t>operate</w:t>
      </w:r>
      <w:r>
        <w:rPr>
          <w:spacing w:val="16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high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capacity,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much</w:t>
      </w:r>
      <w:r>
        <w:rPr>
          <w:spacing w:val="37"/>
          <w:w w:val="115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erfill</w:t>
      </w:r>
      <w:r>
        <w:rPr>
          <w:spacing w:val="17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capacity.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16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hospital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operating</w:t>
      </w:r>
      <w:r>
        <w:rPr>
          <w:spacing w:val="17"/>
          <w:w w:val="110"/>
        </w:rPr>
        <w:t> </w:t>
      </w:r>
      <w:r>
        <w:rPr>
          <w:w w:val="110"/>
        </w:rPr>
        <w:t>at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capacity,</w:t>
      </w:r>
      <w:r>
        <w:rPr>
          <w:spacing w:val="29"/>
          <w:w w:val="115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large</w:t>
      </w:r>
      <w:r>
        <w:rPr>
          <w:spacing w:val="8"/>
          <w:w w:val="110"/>
        </w:rPr>
        <w:t> </w:t>
      </w:r>
      <w:r>
        <w:rPr>
          <w:w w:val="110"/>
        </w:rPr>
        <w:t>buff</w:t>
        <w:tab/>
        <w:t>and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sizeable</w:t>
      </w:r>
      <w:r>
        <w:rPr>
          <w:spacing w:val="17"/>
          <w:w w:val="110"/>
        </w:rPr>
        <w:t> </w:t>
      </w:r>
      <w:r>
        <w:rPr>
          <w:w w:val="110"/>
        </w:rPr>
        <w:t>abnormal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fi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8"/>
        </w:rPr>
        <w:t> </w:t>
      </w:r>
      <w:r>
        <w:rPr>
          <w:spacing w:val="-3"/>
          <w:w w:val="110"/>
        </w:rPr>
        <w:t>capacity.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1" w:lineRule="auto"/>
        <w:ind w:left="117" w:right="539" w:firstLine="351"/>
        <w:jc w:val="both"/>
      </w:pP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threshold</w:t>
      </w:r>
      <w:r>
        <w:rPr>
          <w:spacing w:val="5"/>
          <w:w w:val="115"/>
        </w:rPr>
        <w:t> </w:t>
      </w:r>
      <w:r>
        <w:rPr>
          <w:w w:val="115"/>
        </w:rPr>
        <w:t>is</w:t>
      </w:r>
      <w:r>
        <w:rPr>
          <w:spacing w:val="5"/>
          <w:w w:val="115"/>
        </w:rPr>
        <w:t> </w:t>
      </w:r>
      <w:r>
        <w:rPr>
          <w:w w:val="115"/>
        </w:rPr>
        <w:t>used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5"/>
          <w:w w:val="115"/>
        </w:rPr>
        <w:t> </w:t>
      </w:r>
      <w:r>
        <w:rPr>
          <w:w w:val="115"/>
        </w:rPr>
        <w:t>calculate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area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posterior</w:t>
      </w:r>
      <w:r>
        <w:rPr>
          <w:spacing w:val="5"/>
          <w:w w:val="115"/>
        </w:rPr>
        <w:t> </w:t>
      </w:r>
      <w:r>
        <w:rPr>
          <w:w w:val="115"/>
        </w:rPr>
        <w:t>distribution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falls</w:t>
      </w:r>
      <w:r>
        <w:rPr>
          <w:spacing w:val="26"/>
          <w:w w:val="107"/>
        </w:rPr>
        <w:t> </w:t>
      </w:r>
      <w:r>
        <w:rPr>
          <w:w w:val="115"/>
        </w:rPr>
        <w:t>under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distribution,</w:t>
      </w:r>
      <w:r>
        <w:rPr>
          <w:spacing w:val="24"/>
          <w:w w:val="115"/>
        </w:rPr>
        <w:t> </w:t>
      </w:r>
      <w:r>
        <w:rPr>
          <w:w w:val="115"/>
        </w:rPr>
        <w:t>that</w:t>
      </w:r>
      <w:r>
        <w:rPr>
          <w:spacing w:val="19"/>
          <w:w w:val="115"/>
        </w:rPr>
        <w:t> </w:t>
      </w:r>
      <w:r>
        <w:rPr>
          <w:w w:val="115"/>
        </w:rPr>
        <w:t>exceeds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threshold.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Threshold</w:t>
      </w:r>
      <w:r>
        <w:rPr>
          <w:spacing w:val="20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single</w:t>
      </w:r>
      <w:r>
        <w:rPr>
          <w:spacing w:val="23"/>
          <w:w w:val="108"/>
        </w:rPr>
        <w:t> </w:t>
      </w:r>
      <w:r>
        <w:rPr>
          <w:w w:val="115"/>
        </w:rPr>
        <w:t>measure</w:t>
      </w:r>
      <w:r>
        <w:rPr>
          <w:spacing w:val="-1"/>
          <w:w w:val="115"/>
        </w:rPr>
        <w:t> </w:t>
      </w:r>
      <w:r>
        <w:rPr>
          <w:w w:val="115"/>
        </w:rPr>
        <w:t>of posterior</w:t>
      </w:r>
      <w:r>
        <w:rPr>
          <w:spacing w:val="-1"/>
          <w:w w:val="115"/>
        </w:rPr>
        <w:t> probabilit</w:t>
      </w:r>
      <w:r>
        <w:rPr>
          <w:spacing w:val="-2"/>
          <w:w w:val="115"/>
        </w:rPr>
        <w:t>y</w:t>
      </w:r>
      <w:r>
        <w:rPr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4"/>
          <w:w w:val="110"/>
        </w:rPr>
        <w:t> </w:t>
      </w:r>
      <w:r>
        <w:rPr>
          <w:w w:val="115"/>
        </w:rPr>
        <w:t>that is </w:t>
      </w:r>
      <w:r>
        <w:rPr>
          <w:spacing w:val="-5"/>
          <w:w w:val="115"/>
        </w:rPr>
        <w:t>over</w:t>
      </w:r>
      <w:r>
        <w:rPr>
          <w:w w:val="115"/>
        </w:rPr>
        <w:t> the threshold, higher the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4"/>
          <w:w w:val="110"/>
        </w:rPr>
        <w:t> </w:t>
      </w:r>
      <w:r>
        <w:rPr>
          <w:w w:val="115"/>
        </w:rPr>
        <w:t>more of</w:t>
      </w:r>
      <w:r>
        <w:rPr>
          <w:spacing w:val="25"/>
          <w:w w:val="102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posterior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18"/>
          <w:w w:val="115"/>
        </w:rPr>
        <w:t> </w:t>
      </w:r>
      <w:r>
        <w:rPr>
          <w:w w:val="115"/>
        </w:rPr>
        <w:t>will</w:t>
      </w:r>
      <w:r>
        <w:rPr>
          <w:spacing w:val="-18"/>
          <w:w w:val="115"/>
        </w:rPr>
        <w:t> </w:t>
      </w:r>
      <w:r>
        <w:rPr>
          <w:w w:val="115"/>
        </w:rPr>
        <w:t>fall</w:t>
      </w:r>
      <w:r>
        <w:rPr>
          <w:spacing w:val="-18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threshold,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w w:val="115"/>
        </w:rPr>
        <w:t>smaller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-15"/>
          <w:w w:val="110"/>
        </w:rPr>
        <w:t> </w:t>
      </w:r>
      <w:r>
        <w:rPr>
          <w:w w:val="115"/>
        </w:rPr>
        <w:t>less</w:t>
      </w:r>
      <w:r>
        <w:rPr>
          <w:spacing w:val="-19"/>
          <w:w w:val="115"/>
        </w:rPr>
        <w:t> </w:t>
      </w:r>
      <w:r>
        <w:rPr>
          <w:w w:val="115"/>
        </w:rPr>
        <w:t>posterior</w:t>
      </w:r>
      <w:r>
        <w:rPr>
          <w:spacing w:val="37"/>
          <w:w w:val="110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w w:val="115"/>
        </w:rPr>
        <w:t> </w:t>
      </w:r>
      <w:r>
        <w:rPr>
          <w:spacing w:val="-2"/>
          <w:w w:val="115"/>
        </w:rPr>
        <w:t>will</w:t>
      </w:r>
      <w:r>
        <w:rPr>
          <w:spacing w:val="1"/>
          <w:w w:val="115"/>
        </w:rPr>
        <w:t> </w:t>
      </w:r>
      <w:r>
        <w:rPr>
          <w:w w:val="115"/>
        </w:rPr>
        <w:t>fall under</w:t>
      </w:r>
      <w:r>
        <w:rPr>
          <w:spacing w:val="1"/>
          <w:w w:val="115"/>
        </w:rPr>
        <w:t> </w:t>
      </w:r>
      <w:r>
        <w:rPr>
          <w:w w:val="115"/>
        </w:rPr>
        <w:t>the threshold.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4"/>
          <w:w w:val="110"/>
        </w:rPr>
        <w:t> </w:t>
      </w:r>
      <w:r>
        <w:rPr>
          <w:w w:val="115"/>
        </w:rPr>
        <w:t>close</w:t>
      </w:r>
      <w:r>
        <w:rPr>
          <w:spacing w:val="1"/>
          <w:w w:val="115"/>
        </w:rPr>
        <w:t> </w:t>
      </w:r>
      <w:r>
        <w:rPr>
          <w:w w:val="115"/>
        </w:rPr>
        <w:t>to 0.50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would</w:t>
      </w:r>
      <w:r>
        <w:rPr>
          <w:w w:val="115"/>
        </w:rPr>
        <w:t> suggest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1"/>
          <w:w w:val="115"/>
        </w:rPr>
        <w:t> </w:t>
      </w:r>
      <w:r>
        <w:rPr>
          <w:w w:val="115"/>
        </w:rPr>
        <w:t>our</w:t>
      </w:r>
      <w:r>
        <w:rPr>
          <w:spacing w:val="21"/>
          <w:w w:val="114"/>
        </w:rPr>
        <w:t> </w:t>
      </w:r>
      <w:r>
        <w:rPr>
          <w:w w:val="115"/>
        </w:rPr>
        <w:t>median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posterior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falling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righ</w:t>
      </w:r>
      <w:r>
        <w:rPr>
          <w:spacing w:val="-2"/>
          <w:w w:val="115"/>
        </w:rPr>
        <w:t>t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threshold.</w:t>
      </w:r>
      <w:r>
        <w:rPr>
          <w:spacing w:val="13"/>
          <w:w w:val="115"/>
        </w:rPr>
        <w:t> </w:t>
      </w:r>
      <w:r>
        <w:rPr>
          <w:w w:val="115"/>
        </w:rPr>
        <w:t>Larger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31"/>
          <w:w w:val="83"/>
        </w:rPr>
        <w:t> </w:t>
      </w:r>
      <w:r>
        <w:rPr>
          <w:w w:val="115"/>
        </w:rPr>
        <w:t>more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confiden</w:t>
      </w:r>
      <w:r>
        <w:rPr>
          <w:spacing w:val="-1"/>
          <w:w w:val="115"/>
        </w:rPr>
        <w:t>t</w:t>
      </w:r>
      <w:r>
        <w:rPr>
          <w:spacing w:val="-4"/>
          <w:w w:val="115"/>
        </w:rPr>
        <w:t> </w:t>
      </w:r>
      <w:r>
        <w:rPr>
          <w:spacing w:val="-5"/>
          <w:w w:val="115"/>
        </w:rPr>
        <w:t>we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occurrence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an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.</w:t>
      </w:r>
      <w:r>
        <w:rPr>
          <w:spacing w:val="25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-1"/>
          <w:w w:val="110"/>
        </w:rPr>
        <w:t> </w:t>
      </w:r>
      <w:r>
        <w:rPr>
          <w:w w:val="115"/>
        </w:rPr>
        <w:t>from</w:t>
      </w:r>
      <w:r>
        <w:rPr>
          <w:spacing w:val="-5"/>
          <w:w w:val="115"/>
        </w:rPr>
        <w:t> </w:t>
      </w: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7"/>
        </w:rPr>
        <w:t> </w:t>
      </w:r>
      <w:r>
        <w:rPr>
          <w:w w:val="115"/>
        </w:rPr>
        <w:t>scenarios</w:t>
      </w:r>
      <w:r>
        <w:rPr>
          <w:spacing w:val="8"/>
          <w:w w:val="115"/>
        </w:rPr>
        <w:t> </w:t>
      </w:r>
      <w:r>
        <w:rPr>
          <w:w w:val="115"/>
        </w:rPr>
        <w:t>are</w:t>
      </w:r>
      <w:r>
        <w:rPr>
          <w:spacing w:val="8"/>
          <w:w w:val="115"/>
        </w:rPr>
        <w:t> </w:t>
      </w:r>
      <w:r>
        <w:rPr>
          <w:w w:val="115"/>
        </w:rPr>
        <w:t>then</w:t>
      </w:r>
      <w:r>
        <w:rPr>
          <w:spacing w:val="8"/>
          <w:w w:val="115"/>
        </w:rPr>
        <w:t> </w:t>
      </w:r>
      <w:r>
        <w:rPr>
          <w:w w:val="115"/>
        </w:rPr>
        <w:t>tabulated</w:t>
      </w:r>
      <w:r>
        <w:rPr>
          <w:spacing w:val="7"/>
          <w:w w:val="115"/>
        </w:rPr>
        <w:t> </w:t>
      </w:r>
      <w:r>
        <w:rPr>
          <w:w w:val="115"/>
        </w:rPr>
        <w:t>with</w:t>
      </w:r>
      <w:r>
        <w:rPr>
          <w:spacing w:val="9"/>
          <w:w w:val="115"/>
        </w:rPr>
        <w:t> </w:t>
      </w:r>
      <w:r>
        <w:rPr>
          <w:w w:val="115"/>
        </w:rPr>
        <w:t>diff</w:t>
      </w:r>
      <w:r>
        <w:rPr>
          <w:spacing w:val="51"/>
          <w:w w:val="115"/>
        </w:rPr>
        <w:t> </w:t>
      </w:r>
      <w:r>
        <w:rPr>
          <w:w w:val="115"/>
        </w:rPr>
        <w:t>t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rFonts w:ascii="Arial" w:hAnsi="Arial"/>
          <w:i/>
          <w:w w:val="115"/>
        </w:rPr>
        <w:t>k</w:t>
      </w:r>
      <w:r>
        <w:rPr>
          <w:rFonts w:ascii="Arial" w:hAnsi="Arial"/>
          <w:i/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ted</w:t>
      </w:r>
      <w:r>
        <w:rPr>
          <w:spacing w:val="8"/>
          <w:w w:val="115"/>
        </w:rPr>
        <w:t> </w:t>
      </w:r>
      <w:r>
        <w:rPr>
          <w:w w:val="115"/>
        </w:rPr>
        <w:t>in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10</w:t>
      </w:r>
      <w:r>
        <w:rPr>
          <w:spacing w:val="25"/>
          <w:w w:val="105"/>
        </w:rPr>
        <w:t> </w:t>
      </w:r>
      <w:r>
        <w:rPr>
          <w:spacing w:val="-3"/>
          <w:w w:val="115"/>
        </w:rPr>
        <w:t>level</w:t>
      </w:r>
      <w:r>
        <w:rPr>
          <w:spacing w:val="2"/>
          <w:w w:val="115"/>
        </w:rPr>
        <w:t> </w:t>
      </w:r>
      <w:r>
        <w:rPr>
          <w:w w:val="115"/>
        </w:rPr>
        <w:t>colour-coded</w:t>
      </w:r>
      <w:r>
        <w:rPr>
          <w:spacing w:val="1"/>
          <w:w w:val="115"/>
        </w:rPr>
        <w:t> </w:t>
      </w:r>
      <w:r>
        <w:rPr>
          <w:w w:val="115"/>
        </w:rPr>
        <w:t>heat</w:t>
      </w:r>
      <w:r>
        <w:rPr>
          <w:spacing w:val="2"/>
          <w:w w:val="115"/>
        </w:rPr>
        <w:t> </w:t>
      </w:r>
      <w:r>
        <w:rPr>
          <w:w w:val="115"/>
        </w:rPr>
        <w:t>map.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colour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heat</w:t>
      </w:r>
      <w:r>
        <w:rPr>
          <w:spacing w:val="1"/>
          <w:w w:val="115"/>
        </w:rPr>
        <w:t> </w:t>
      </w:r>
      <w:r>
        <w:rPr>
          <w:w w:val="115"/>
        </w:rPr>
        <w:t>map</w:t>
      </w:r>
      <w:r>
        <w:rPr>
          <w:spacing w:val="2"/>
          <w:w w:val="115"/>
        </w:rPr>
        <w:t> </w:t>
      </w:r>
      <w:r>
        <w:rPr>
          <w:w w:val="115"/>
        </w:rPr>
        <w:t>is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classic</w:t>
      </w:r>
      <w:r>
        <w:rPr>
          <w:spacing w:val="3"/>
          <w:w w:val="115"/>
        </w:rPr>
        <w:t> </w:t>
      </w:r>
      <w:r>
        <w:rPr>
          <w:w w:val="115"/>
        </w:rPr>
        <w:t>red</w:t>
      </w:r>
      <w:r>
        <w:rPr>
          <w:spacing w:val="1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7"/>
        </w:rPr>
        <w:t> </w:t>
      </w:r>
      <w:r>
        <w:rPr>
          <w:w w:val="115"/>
        </w:rPr>
        <w:t>blue</w:t>
      </w:r>
      <w:r>
        <w:rPr>
          <w:spacing w:val="-8"/>
          <w:w w:val="115"/>
        </w:rPr>
        <w:t> </w:t>
      </w:r>
      <w:r>
        <w:rPr>
          <w:w w:val="115"/>
        </w:rPr>
        <w:t>spectrum,</w:t>
      </w:r>
      <w:r>
        <w:rPr>
          <w:spacing w:val="-7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red</w:t>
      </w:r>
      <w:r>
        <w:rPr>
          <w:spacing w:val="-8"/>
          <w:w w:val="115"/>
        </w:rPr>
        <w:t> </w:t>
      </w:r>
      <w:r>
        <w:rPr>
          <w:w w:val="115"/>
        </w:rPr>
        <w:t>indicating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larger</w:t>
      </w:r>
      <w:r>
        <w:rPr>
          <w:spacing w:val="-8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-4"/>
          <w:w w:val="110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higher</w:t>
      </w:r>
      <w:r>
        <w:rPr>
          <w:spacing w:val="-8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observing</w:t>
      </w:r>
      <w:r>
        <w:rPr>
          <w:spacing w:val="36"/>
          <w:w w:val="110"/>
        </w:rPr>
        <w:t> </w:t>
      </w:r>
      <w:r>
        <w:rPr>
          <w:w w:val="115"/>
        </w:rPr>
        <w:t>an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blue</w:t>
      </w:r>
      <w:r>
        <w:rPr>
          <w:spacing w:val="-16"/>
          <w:w w:val="115"/>
        </w:rPr>
        <w:t> </w:t>
      </w:r>
      <w:r>
        <w:rPr>
          <w:w w:val="115"/>
        </w:rPr>
        <w:t>indicating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smaller</w:t>
      </w:r>
      <w:r>
        <w:rPr>
          <w:spacing w:val="-16"/>
          <w:w w:val="115"/>
        </w:rPr>
        <w:t> </w:t>
      </w:r>
      <w:r>
        <w:rPr>
          <w:rFonts w:ascii="Arial" w:hAnsi="Arial"/>
          <w:i/>
          <w:w w:val="110"/>
        </w:rPr>
        <w:t>θ</w:t>
      </w:r>
      <w:r>
        <w:rPr>
          <w:rFonts w:ascii="Arial" w:hAnsi="Arial"/>
          <w:i/>
          <w:spacing w:val="-13"/>
          <w:w w:val="110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probabilit</w:t>
      </w:r>
      <w:r>
        <w:rPr>
          <w:spacing w:val="-2"/>
          <w:w w:val="115"/>
        </w:rPr>
        <w:t>y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observing</w:t>
      </w:r>
      <w:r>
        <w:rPr>
          <w:spacing w:val="-16"/>
          <w:w w:val="115"/>
        </w:rPr>
        <w:t> </w:t>
      </w:r>
      <w:r>
        <w:rPr>
          <w:w w:val="115"/>
        </w:rPr>
        <w:t>an</w:t>
      </w:r>
      <w:r>
        <w:rPr>
          <w:spacing w:val="30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.</w:t>
      </w:r>
      <w:r>
        <w:rPr/>
      </w:r>
    </w:p>
    <w:p>
      <w:pPr>
        <w:spacing w:after="0" w:line="241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1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880" w:val="left" w:leader="none"/>
          <w:tab w:pos="9019" w:val="left" w:leader="none"/>
        </w:tabs>
        <w:spacing w:line="242" w:lineRule="auto" w:before="13"/>
        <w:ind w:right="109"/>
        <w:jc w:val="left"/>
      </w:pPr>
      <w:bookmarkStart w:name="_bookmark72" w:id="129"/>
      <w:bookmarkEnd w:id="129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2.15: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40"/>
          <w:w w:val="115"/>
        </w:rPr>
        <w:t> </w:t>
      </w:r>
      <w:r>
        <w:rPr>
          <w:w w:val="115"/>
        </w:rPr>
        <w:t>size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anomaly</w:t>
      </w:r>
      <w:r>
        <w:rPr>
          <w:spacing w:val="-39"/>
          <w:w w:val="115"/>
        </w:rPr>
        <w:t> </w:t>
      </w:r>
      <w:r>
        <w:rPr>
          <w:w w:val="115"/>
        </w:rPr>
        <w:t>under</w:t>
      </w:r>
      <w:r>
        <w:rPr>
          <w:spacing w:val="-40"/>
          <w:w w:val="115"/>
        </w:rPr>
        <w:t> </w:t>
      </w:r>
      <w:r>
        <w:rPr>
          <w:w w:val="115"/>
        </w:rPr>
        <w:t>diff</w:t>
        <w:tab/>
        <w:t>t</w:t>
      </w:r>
      <w:r>
        <w:rPr>
          <w:w w:val="142"/>
        </w:rPr>
        <w:t> </w:t>
      </w:r>
      <w:r>
        <w:rPr>
          <w:w w:val="115"/>
        </w:rPr>
        <w:t>k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IBM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HBM,</w:t>
      </w:r>
      <w:r>
        <w:rPr>
          <w:spacing w:val="-8"/>
          <w:w w:val="115"/>
        </w:rPr>
        <w:t> </w:t>
      </w:r>
      <w:r>
        <w:rPr>
          <w:w w:val="115"/>
        </w:rPr>
        <w:t>at</w:t>
      </w:r>
      <w:r>
        <w:rPr>
          <w:spacing w:val="-9"/>
          <w:w w:val="115"/>
        </w:rPr>
        <w:t> </w:t>
      </w:r>
      <w:r>
        <w:rPr>
          <w:w w:val="115"/>
        </w:rPr>
        <w:t>category</w:t>
      </w:r>
      <w:r>
        <w:rPr>
          <w:spacing w:val="-9"/>
          <w:w w:val="115"/>
        </w:rPr>
        <w:t> </w:t>
      </w:r>
      <w:r>
        <w:rPr>
          <w:w w:val="115"/>
        </w:rPr>
        <w:t>total.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3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49" w:val="left" w:leader="none"/>
          <w:tab w:pos="8589" w:val="left" w:leader="none"/>
        </w:tabs>
        <w:spacing w:line="242" w:lineRule="auto" w:before="13"/>
        <w:ind w:left="117" w:right="539"/>
        <w:jc w:val="left"/>
      </w:pPr>
      <w:bookmarkStart w:name="_bookmark73" w:id="130"/>
      <w:bookmarkEnd w:id="130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2.16: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39"/>
          <w:w w:val="115"/>
        </w:rPr>
        <w:t> </w:t>
      </w:r>
      <w:r>
        <w:rPr>
          <w:w w:val="115"/>
        </w:rPr>
        <w:t>size</w:t>
      </w:r>
      <w:r>
        <w:rPr>
          <w:spacing w:val="-39"/>
          <w:w w:val="115"/>
        </w:rPr>
        <w:t> </w:t>
      </w:r>
      <w:r>
        <w:rPr>
          <w:w w:val="115"/>
        </w:rPr>
        <w:t>of</w:t>
      </w:r>
      <w:r>
        <w:rPr>
          <w:spacing w:val="-39"/>
          <w:w w:val="115"/>
        </w:rPr>
        <w:t> </w:t>
      </w:r>
      <w:r>
        <w:rPr>
          <w:w w:val="115"/>
        </w:rPr>
        <w:t>anomaly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unde</w:t>
      </w:r>
      <w:r>
        <w:rPr>
          <w:spacing w:val="-1"/>
          <w:w w:val="115"/>
        </w:rPr>
        <w:t>r</w:t>
      </w:r>
      <w:r>
        <w:rPr>
          <w:spacing w:val="-39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4"/>
          <w:w w:val="142"/>
        </w:rPr>
        <w:t> </w:t>
      </w:r>
      <w:r>
        <w:rPr>
          <w:w w:val="115"/>
        </w:rPr>
        <w:t>k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IBM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HBM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zoomed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k</w:t>
      </w:r>
      <w:r>
        <w:rPr>
          <w:spacing w:val="-10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0.6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1,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category</w:t>
      </w:r>
      <w:r>
        <w:rPr>
          <w:spacing w:val="-9"/>
          <w:w w:val="115"/>
        </w:rPr>
        <w:t> </w:t>
      </w:r>
      <w:r>
        <w:rPr>
          <w:w w:val="115"/>
        </w:rPr>
        <w:t>total.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480" w:val="left" w:leader="none"/>
          <w:tab w:pos="7941" w:val="left" w:leader="none"/>
        </w:tabs>
        <w:spacing w:line="242" w:lineRule="auto" w:before="13"/>
        <w:ind w:right="106" w:firstLine="351"/>
        <w:jc w:val="both"/>
      </w:pP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heat-map</w:t>
      </w:r>
      <w:r>
        <w:rPr>
          <w:spacing w:val="38"/>
          <w:w w:val="115"/>
        </w:rPr>
        <w:t> </w:t>
      </w:r>
      <w:r>
        <w:rPr>
          <w:w w:val="115"/>
        </w:rPr>
        <w:t>in</w:t>
      </w:r>
      <w:r>
        <w:rPr>
          <w:spacing w:val="39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</w:t>
      </w:r>
      <w:r>
        <w:rPr>
          <w:spacing w:val="37"/>
          <w:w w:val="115"/>
        </w:rPr>
        <w:t> </w:t>
      </w:r>
      <w:hyperlink w:history="true" w:anchor="_bookmark72">
        <w:r>
          <w:rPr>
            <w:w w:val="115"/>
          </w:rPr>
          <w:t>2.15</w:t>
        </w:r>
      </w:hyperlink>
      <w:r>
        <w:rPr>
          <w:spacing w:val="40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anomaly</w:t>
      </w:r>
      <w:r>
        <w:rPr>
          <w:spacing w:val="40"/>
          <w:w w:val="115"/>
        </w:rPr>
        <w:t> </w:t>
      </w:r>
      <w:r>
        <w:rPr>
          <w:w w:val="115"/>
        </w:rPr>
        <w:t>signals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39"/>
          <w:w w:val="115"/>
        </w:rPr>
        <w:t> </w:t>
      </w:r>
      <w:r>
        <w:rPr>
          <w:w w:val="115"/>
        </w:rPr>
        <w:t>category</w:t>
      </w:r>
      <w:r>
        <w:rPr>
          <w:spacing w:val="40"/>
          <w:w w:val="115"/>
        </w:rPr>
        <w:t> </w:t>
      </w:r>
      <w:r>
        <w:rPr>
          <w:w w:val="115"/>
        </w:rPr>
        <w:t>total</w:t>
      </w:r>
      <w:r>
        <w:rPr>
          <w:spacing w:val="21"/>
          <w:w w:val="122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diff</w:t>
      </w:r>
      <w:r>
        <w:rPr>
          <w:spacing w:val="43"/>
          <w:w w:val="115"/>
        </w:rPr>
        <w:t> </w:t>
      </w:r>
      <w:r>
        <w:rPr>
          <w:w w:val="115"/>
        </w:rPr>
        <w:t>t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anomaly</w:t>
      </w:r>
      <w:r>
        <w:rPr>
          <w:spacing w:val="10"/>
          <w:w w:val="115"/>
        </w:rPr>
        <w:t> </w:t>
      </w:r>
      <w:r>
        <w:rPr>
          <w:w w:val="115"/>
        </w:rPr>
        <w:t>added,</w:t>
      </w:r>
      <w:r>
        <w:rPr>
          <w:spacing w:val="11"/>
          <w:w w:val="115"/>
        </w:rPr>
        <w:t> </w:t>
      </w:r>
      <w:r>
        <w:rPr>
          <w:w w:val="115"/>
        </w:rPr>
        <w:t>with</w:t>
      </w:r>
      <w:r>
        <w:rPr>
          <w:spacing w:val="10"/>
          <w:w w:val="115"/>
        </w:rPr>
        <w:t> </w:t>
      </w:r>
      <w:r>
        <w:rPr>
          <w:w w:val="115"/>
        </w:rPr>
        <w:t>IBM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HBM,</w:t>
      </w:r>
      <w:r>
        <w:rPr>
          <w:spacing w:val="10"/>
          <w:w w:val="115"/>
        </w:rPr>
        <w:t> </w:t>
      </w:r>
      <w:r>
        <w:rPr>
          <w:w w:val="115"/>
        </w:rPr>
        <w:t>against</w:t>
      </w:r>
      <w:r>
        <w:rPr>
          <w:spacing w:val="9"/>
          <w:w w:val="115"/>
        </w:rPr>
        <w:t> </w:t>
      </w:r>
      <w:r>
        <w:rPr>
          <w:w w:val="115"/>
        </w:rPr>
        <w:t>diff</w:t>
      </w:r>
      <w:r>
        <w:rPr>
          <w:spacing w:val="43"/>
          <w:w w:val="115"/>
        </w:rPr>
        <w:t> </w:t>
      </w:r>
      <w:r>
        <w:rPr>
          <w:w w:val="115"/>
        </w:rPr>
        <w:t>t</w:t>
      </w:r>
      <w:r>
        <w:rPr>
          <w:spacing w:val="22"/>
          <w:w w:val="147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6"/>
          <w:w w:val="115"/>
        </w:rPr>
        <w:t> </w:t>
      </w:r>
      <w:r>
        <w:rPr>
          <w:w w:val="115"/>
        </w:rPr>
        <w:t>Strong</w:t>
      </w:r>
      <w:r>
        <w:rPr>
          <w:spacing w:val="21"/>
          <w:w w:val="115"/>
        </w:rPr>
        <w:t> </w:t>
      </w:r>
      <w:r>
        <w:rPr>
          <w:w w:val="115"/>
        </w:rPr>
        <w:t>anomaly</w:t>
      </w:r>
      <w:r>
        <w:rPr>
          <w:spacing w:val="20"/>
          <w:w w:val="115"/>
        </w:rPr>
        <w:t> </w:t>
      </w:r>
      <w:r>
        <w:rPr>
          <w:w w:val="115"/>
        </w:rPr>
        <w:t>signals</w:t>
      </w:r>
      <w:r>
        <w:rPr>
          <w:spacing w:val="21"/>
          <w:w w:val="115"/>
        </w:rPr>
        <w:t> </w:t>
      </w:r>
      <w:r>
        <w:rPr>
          <w:w w:val="115"/>
        </w:rPr>
        <w:t>(in</w:t>
      </w:r>
      <w:r>
        <w:rPr>
          <w:spacing w:val="21"/>
          <w:w w:val="115"/>
        </w:rPr>
        <w:t> </w:t>
      </w:r>
      <w:r>
        <w:rPr>
          <w:w w:val="115"/>
        </w:rPr>
        <w:t>red)</w:t>
      </w:r>
      <w:r>
        <w:rPr>
          <w:spacing w:val="20"/>
          <w:w w:val="115"/>
        </w:rPr>
        <w:t> </w:t>
      </w:r>
      <w:r>
        <w:rPr>
          <w:w w:val="115"/>
        </w:rPr>
        <w:t>tend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0"/>
          <w:w w:val="115"/>
        </w:rPr>
        <w:t> </w:t>
      </w:r>
      <w:r>
        <w:rPr>
          <w:w w:val="115"/>
        </w:rPr>
        <w:t>app</w:t>
      </w:r>
      <w:r>
        <w:rPr>
          <w:spacing w:val="1"/>
          <w:w w:val="115"/>
        </w:rPr>
        <w:t>ear</w:t>
      </w:r>
      <w:r>
        <w:rPr>
          <w:spacing w:val="21"/>
          <w:w w:val="115"/>
        </w:rPr>
        <w:t> </w:t>
      </w:r>
      <w:r>
        <w:rPr>
          <w:spacing w:val="-3"/>
          <w:w w:val="115"/>
        </w:rPr>
        <w:t>to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ard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top</w:t>
      </w:r>
      <w:r>
        <w:rPr>
          <w:spacing w:val="27"/>
          <w:w w:val="119"/>
        </w:rPr>
        <w:t> </w:t>
      </w:r>
      <w:r>
        <w:rPr>
          <w:w w:val="115"/>
        </w:rPr>
        <w:t>left</w:t>
      </w:r>
      <w:r>
        <w:rPr>
          <w:spacing w:val="-10"/>
          <w:w w:val="115"/>
        </w:rPr>
        <w:t> </w:t>
      </w:r>
      <w:r>
        <w:rPr>
          <w:w w:val="115"/>
        </w:rPr>
        <w:t>corner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our</w:t>
      </w:r>
      <w:r>
        <w:rPr>
          <w:spacing w:val="-9"/>
          <w:w w:val="115"/>
        </w:rPr>
        <w:t> </w:t>
      </w:r>
      <w:r>
        <w:rPr>
          <w:w w:val="115"/>
        </w:rPr>
        <w:t>heap-map,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his</w:t>
      </w:r>
      <w:r>
        <w:rPr>
          <w:spacing w:val="-9"/>
          <w:w w:val="115"/>
        </w:rPr>
        <w:t> </w:t>
      </w:r>
      <w:r>
        <w:rPr>
          <w:w w:val="115"/>
        </w:rPr>
        <w:t>indicated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signals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anomaly</w:t>
      </w:r>
      <w:r>
        <w:rPr>
          <w:spacing w:val="-8"/>
          <w:w w:val="115"/>
        </w:rPr>
        <w:t> </w:t>
      </w:r>
      <w:r>
        <w:rPr>
          <w:w w:val="115"/>
        </w:rPr>
        <w:t>tend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increase</w:t>
      </w:r>
      <w:r>
        <w:rPr>
          <w:spacing w:val="23"/>
          <w:w w:val="109"/>
        </w:rPr>
        <w:t> </w:t>
      </w:r>
      <w:r>
        <w:rPr>
          <w:w w:val="115"/>
        </w:rPr>
        <w:t>in strength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greater</w:t>
      </w:r>
      <w:r>
        <w:rPr>
          <w:spacing w:val="1"/>
          <w:w w:val="115"/>
        </w:rPr>
        <w:t> </w:t>
      </w:r>
      <w:r>
        <w:rPr>
          <w:w w:val="115"/>
        </w:rPr>
        <w:t>anomaly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hig</w:t>
      </w:r>
      <w:r>
        <w:rPr>
          <w:spacing w:val="-1"/>
          <w:w w:val="115"/>
        </w:rPr>
        <w:t>her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1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25"/>
          <w:w w:val="115"/>
        </w:rPr>
        <w:t> </w:t>
      </w:r>
      <w:r>
        <w:rPr>
          <w:w w:val="115"/>
        </w:rPr>
        <w:t>Zooming</w:t>
      </w:r>
      <w:r>
        <w:rPr>
          <w:spacing w:val="2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1"/>
          <w:w w:val="115"/>
        </w:rPr>
        <w:t> </w:t>
      </w:r>
      <w:r>
        <w:rPr>
          <w:w w:val="115"/>
        </w:rPr>
        <w:t>looking</w:t>
      </w:r>
      <w:r>
        <w:rPr>
          <w:spacing w:val="2"/>
          <w:w w:val="115"/>
        </w:rPr>
        <w:t> </w:t>
      </w:r>
      <w:r>
        <w:rPr>
          <w:w w:val="115"/>
        </w:rPr>
        <w:t>at</w:t>
      </w:r>
      <w:r>
        <w:rPr>
          <w:spacing w:val="38"/>
          <w:w w:val="130"/>
        </w:rPr>
        <w:t> </w:t>
      </w:r>
      <w:r>
        <w:rPr>
          <w:rFonts w:ascii="Arial"/>
          <w:i/>
          <w:w w:val="115"/>
        </w:rPr>
        <w:t>k</w:t>
      </w:r>
      <w:r>
        <w:rPr>
          <w:rFonts w:ascii="Arial"/>
          <w:i/>
          <w:spacing w:val="4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2"/>
          <w:w w:val="115"/>
        </w:rPr>
        <w:t> </w:t>
      </w:r>
      <w:r>
        <w:rPr>
          <w:w w:val="115"/>
        </w:rPr>
        <w:t>from</w:t>
      </w:r>
      <w:r>
        <w:rPr>
          <w:spacing w:val="3"/>
          <w:w w:val="115"/>
        </w:rPr>
        <w:t> </w:t>
      </w:r>
      <w:r>
        <w:rPr>
          <w:w w:val="115"/>
        </w:rPr>
        <w:t>0.6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1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2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  </w:t>
      </w:r>
      <w:r>
        <w:rPr>
          <w:spacing w:val="26"/>
          <w:w w:val="115"/>
        </w:rPr>
        <w:t> </w:t>
      </w:r>
      <w:hyperlink w:history="true" w:anchor="_bookmark73">
        <w:r>
          <w:rPr>
            <w:w w:val="115"/>
          </w:rPr>
          <w:t>2.16,</w:t>
        </w:r>
      </w:hyperlink>
      <w:r>
        <w:rPr>
          <w:spacing w:val="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2"/>
          <w:w w:val="115"/>
        </w:rPr>
        <w:t> </w:t>
      </w:r>
      <w:r>
        <w:rPr>
          <w:w w:val="115"/>
        </w:rPr>
        <w:t>minimal</w:t>
      </w:r>
      <w:r>
        <w:rPr>
          <w:spacing w:val="3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-1"/>
          <w:w w:val="115"/>
        </w:rPr>
        <w:t> </w:t>
      </w:r>
      <w:r>
        <w:rPr>
          <w:w w:val="115"/>
        </w:rPr>
        <w:t>anomaly</w:t>
      </w:r>
      <w:r>
        <w:rPr>
          <w:spacing w:val="27"/>
          <w:w w:val="113"/>
        </w:rPr>
        <w:t> </w:t>
      </w:r>
      <w:r>
        <w:rPr>
          <w:w w:val="115"/>
        </w:rPr>
        <w:t>detection</w:t>
      </w:r>
      <w:r>
        <w:rPr>
          <w:spacing w:val="-12"/>
          <w:w w:val="115"/>
        </w:rPr>
        <w:t> </w:t>
      </w:r>
      <w:r>
        <w:rPr>
          <w:w w:val="115"/>
        </w:rPr>
        <w:t>rate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1"/>
          <w:w w:val="115"/>
        </w:rPr>
        <w:t> </w:t>
      </w:r>
      <w:r>
        <w:rPr>
          <w:w w:val="115"/>
        </w:rPr>
        <w:t>IBM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HBM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category</w:t>
      </w:r>
      <w:r>
        <w:rPr>
          <w:spacing w:val="-11"/>
          <w:w w:val="115"/>
        </w:rPr>
        <w:t> </w:t>
      </w:r>
      <w:r>
        <w:rPr>
          <w:w w:val="115"/>
        </w:rPr>
        <w:t>total.</w:t>
      </w:r>
      <w:r>
        <w:rPr>
          <w:spacing w:val="10"/>
          <w:w w:val="115"/>
        </w:rPr>
        <w:t> </w:t>
      </w:r>
      <w:r>
        <w:rPr>
          <w:w w:val="115"/>
        </w:rPr>
        <w:t>Our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11"/>
          <w:w w:val="115"/>
        </w:rPr>
        <w:t> </w:t>
      </w:r>
      <w:r>
        <w:rPr>
          <w:w w:val="115"/>
        </w:rPr>
        <w:t>suggests</w:t>
      </w:r>
      <w:r>
        <w:rPr>
          <w:spacing w:val="31"/>
          <w:w w:val="109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3"/>
          <w:w w:val="115"/>
        </w:rPr>
        <w:t> </w:t>
      </w:r>
      <w:r>
        <w:rPr>
          <w:w w:val="115"/>
        </w:rPr>
        <w:t>anomaly</w:t>
      </w:r>
      <w:r>
        <w:rPr>
          <w:spacing w:val="-22"/>
          <w:w w:val="115"/>
        </w:rPr>
        <w:t> </w:t>
      </w:r>
      <w:r>
        <w:rPr>
          <w:w w:val="115"/>
        </w:rPr>
        <w:t>detection</w:t>
      </w:r>
      <w:r>
        <w:rPr>
          <w:spacing w:val="-24"/>
          <w:w w:val="115"/>
        </w:rPr>
        <w:t> </w:t>
      </w:r>
      <w:r>
        <w:rPr>
          <w:w w:val="115"/>
        </w:rPr>
        <w:t>rate</w:t>
      </w:r>
      <w:r>
        <w:rPr>
          <w:spacing w:val="-23"/>
          <w:w w:val="115"/>
        </w:rPr>
        <w:t> </w:t>
      </w:r>
      <w:r>
        <w:rPr>
          <w:w w:val="115"/>
        </w:rPr>
        <w:t>is</w:t>
      </w:r>
      <w:r>
        <w:rPr>
          <w:spacing w:val="-23"/>
          <w:w w:val="115"/>
        </w:rPr>
        <w:t> </w:t>
      </w:r>
      <w:r>
        <w:rPr>
          <w:w w:val="115"/>
        </w:rPr>
        <w:t>small</w:t>
      </w:r>
      <w:r>
        <w:rPr>
          <w:spacing w:val="-22"/>
          <w:w w:val="115"/>
        </w:rPr>
        <w:t> </w:t>
      </w:r>
      <w:r>
        <w:rPr>
          <w:w w:val="115"/>
        </w:rPr>
        <w:t>or</w:t>
      </w:r>
      <w:r>
        <w:rPr>
          <w:spacing w:val="-23"/>
          <w:w w:val="115"/>
        </w:rPr>
        <w:t> </w:t>
      </w:r>
      <w:r>
        <w:rPr>
          <w:w w:val="115"/>
        </w:rPr>
        <w:t>close</w:t>
      </w:r>
      <w:r>
        <w:rPr>
          <w:spacing w:val="-23"/>
          <w:w w:val="115"/>
        </w:rPr>
        <w:t> </w:t>
      </w:r>
      <w:r>
        <w:rPr>
          <w:w w:val="115"/>
        </w:rPr>
        <w:t>to</w:t>
      </w:r>
      <w:r>
        <w:rPr>
          <w:spacing w:val="-23"/>
          <w:w w:val="115"/>
        </w:rPr>
        <w:t> </w:t>
      </w:r>
      <w:r>
        <w:rPr>
          <w:w w:val="115"/>
        </w:rPr>
        <w:t>none</w:t>
      </w:r>
      <w:r>
        <w:rPr>
          <w:spacing w:val="-23"/>
          <w:w w:val="115"/>
        </w:rPr>
        <w:t> </w:t>
      </w:r>
      <w:r>
        <w:rPr>
          <w:w w:val="115"/>
        </w:rPr>
        <w:t>for</w:t>
      </w:r>
      <w:r>
        <w:rPr>
          <w:spacing w:val="-23"/>
          <w:w w:val="115"/>
        </w:rPr>
        <w:t> </w:t>
      </w:r>
      <w:r>
        <w:rPr>
          <w:w w:val="115"/>
        </w:rPr>
        <w:t>IBM</w:t>
      </w:r>
      <w:r>
        <w:rPr>
          <w:spacing w:val="26"/>
          <w:w w:val="107"/>
        </w:rPr>
        <w:t> </w:t>
      </w:r>
      <w:r>
        <w:rPr>
          <w:w w:val="115"/>
        </w:rPr>
        <w:t>and</w:t>
      </w:r>
      <w:r>
        <w:rPr>
          <w:spacing w:val="-30"/>
          <w:w w:val="115"/>
        </w:rPr>
        <w:t> </w:t>
      </w:r>
      <w:r>
        <w:rPr>
          <w:w w:val="115"/>
        </w:rPr>
        <w:t>HBM,</w:t>
      </w:r>
      <w:r>
        <w:rPr>
          <w:spacing w:val="-29"/>
          <w:w w:val="115"/>
        </w:rPr>
        <w:t> </w:t>
      </w:r>
      <w:r>
        <w:rPr>
          <w:w w:val="115"/>
        </w:rPr>
        <w:t>on</w:t>
      </w:r>
      <w:r>
        <w:rPr>
          <w:spacing w:val="-29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w w:val="115"/>
        </w:rPr>
        <w:t>top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9"/>
          <w:w w:val="115"/>
        </w:rPr>
        <w:t> </w:t>
      </w:r>
      <w:r>
        <w:rPr>
          <w:w w:val="115"/>
        </w:rPr>
        <w:t>of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-28"/>
          <w:w w:val="115"/>
        </w:rPr>
        <w:t> </w:t>
      </w:r>
      <w:r>
        <w:rPr>
          <w:w w:val="115"/>
        </w:rPr>
        <w:t>for</w:t>
      </w:r>
      <w:r>
        <w:rPr>
          <w:spacing w:val="-29"/>
          <w:w w:val="115"/>
        </w:rPr>
        <w:t> </w:t>
      </w:r>
      <w:r>
        <w:rPr>
          <w:w w:val="115"/>
        </w:rPr>
        <w:t>all</w:t>
      </w:r>
      <w:r>
        <w:rPr>
          <w:spacing w:val="-29"/>
          <w:w w:val="115"/>
        </w:rPr>
        <w:t> </w:t>
      </w:r>
      <w:r>
        <w:rPr>
          <w:w w:val="115"/>
        </w:rPr>
        <w:t>sizes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29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spacing w:val="-4"/>
          <w:w w:val="115"/>
        </w:rPr>
        <w:t>anomaly,</w:t>
      </w:r>
      <w:r>
        <w:rPr>
          <w:spacing w:val="-28"/>
          <w:w w:val="115"/>
        </w:rPr>
        <w:t> </w:t>
      </w:r>
      <w:r>
        <w:rPr>
          <w:w w:val="115"/>
        </w:rPr>
        <w:t>in</w:t>
      </w:r>
      <w:r>
        <w:rPr>
          <w:spacing w:val="-30"/>
          <w:w w:val="115"/>
        </w:rPr>
        <w:t> </w:t>
      </w:r>
      <w:r>
        <w:rPr>
          <w:w w:val="115"/>
        </w:rPr>
        <w:t>a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31"/>
          <w:w w:val="113"/>
        </w:rPr>
        <w:t> </w:t>
      </w:r>
      <w:r>
        <w:rPr>
          <w:w w:val="115"/>
        </w:rPr>
        <w:t>setting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8"/>
          <w:w w:val="115"/>
        </w:rPr>
        <w:t> </w:t>
      </w:r>
      <w:r>
        <w:rPr>
          <w:w w:val="115"/>
        </w:rPr>
        <w:t>category</w:t>
      </w:r>
      <w:r>
        <w:rPr>
          <w:spacing w:val="-18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5" name="image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49" w:val="left" w:leader="none"/>
          <w:tab w:pos="8589" w:val="left" w:leader="none"/>
        </w:tabs>
        <w:spacing w:line="242" w:lineRule="auto" w:before="13"/>
        <w:ind w:left="117" w:right="539"/>
        <w:jc w:val="left"/>
      </w:pPr>
      <w:bookmarkStart w:name="_bookmark74" w:id="131"/>
      <w:bookmarkEnd w:id="131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2.17: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39"/>
          <w:w w:val="115"/>
        </w:rPr>
        <w:t> </w:t>
      </w:r>
      <w:r>
        <w:rPr>
          <w:w w:val="115"/>
        </w:rPr>
        <w:t>size</w:t>
      </w:r>
      <w:r>
        <w:rPr>
          <w:spacing w:val="-39"/>
          <w:w w:val="115"/>
        </w:rPr>
        <w:t> </w:t>
      </w:r>
      <w:r>
        <w:rPr>
          <w:w w:val="115"/>
        </w:rPr>
        <w:t>of</w:t>
      </w:r>
      <w:r>
        <w:rPr>
          <w:spacing w:val="-39"/>
          <w:w w:val="115"/>
        </w:rPr>
        <w:t> </w:t>
      </w:r>
      <w:r>
        <w:rPr>
          <w:w w:val="115"/>
        </w:rPr>
        <w:t>anomaly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unde</w:t>
      </w:r>
      <w:r>
        <w:rPr>
          <w:spacing w:val="-1"/>
          <w:w w:val="115"/>
        </w:rPr>
        <w:t>r</w:t>
      </w:r>
      <w:r>
        <w:rPr>
          <w:spacing w:val="-39"/>
          <w:w w:val="115"/>
        </w:rPr>
        <w:t> </w:t>
      </w:r>
      <w:r>
        <w:rPr>
          <w:w w:val="115"/>
        </w:rPr>
        <w:t>diff</w:t>
        <w:tab/>
      </w:r>
      <w:r>
        <w:rPr>
          <w:w w:val="120"/>
        </w:rPr>
        <w:t>t</w:t>
      </w:r>
      <w:r>
        <w:rPr>
          <w:spacing w:val="24"/>
          <w:w w:val="142"/>
        </w:rPr>
        <w:t> </w:t>
      </w:r>
      <w:r>
        <w:rPr>
          <w:w w:val="120"/>
        </w:rPr>
        <w:t>k</w:t>
      </w:r>
      <w:r>
        <w:rPr>
          <w:spacing w:val="-38"/>
          <w:w w:val="120"/>
        </w:rPr>
        <w:t> </w:t>
      </w:r>
      <w:r>
        <w:rPr>
          <w:spacing w:val="-3"/>
          <w:w w:val="120"/>
        </w:rPr>
        <w:t>values,</w:t>
      </w:r>
      <w:r>
        <w:rPr>
          <w:spacing w:val="-38"/>
          <w:w w:val="120"/>
        </w:rPr>
        <w:t> </w:t>
      </w:r>
      <w:r>
        <w:rPr>
          <w:w w:val="120"/>
        </w:rPr>
        <w:t>of</w:t>
      </w:r>
      <w:r>
        <w:rPr>
          <w:spacing w:val="-37"/>
          <w:w w:val="120"/>
        </w:rPr>
        <w:t> </w:t>
      </w:r>
      <w:r>
        <w:rPr>
          <w:w w:val="120"/>
        </w:rPr>
        <w:t>IBM</w:t>
      </w:r>
      <w:r>
        <w:rPr>
          <w:spacing w:val="-38"/>
          <w:w w:val="120"/>
        </w:rPr>
        <w:t> </w:t>
      </w:r>
      <w:r>
        <w:rPr>
          <w:w w:val="120"/>
        </w:rPr>
        <w:t>and</w:t>
      </w:r>
      <w:r>
        <w:rPr>
          <w:spacing w:val="-37"/>
          <w:w w:val="120"/>
        </w:rPr>
        <w:t> </w:t>
      </w:r>
      <w:r>
        <w:rPr>
          <w:w w:val="120"/>
        </w:rPr>
        <w:t>HBM,</w:t>
      </w:r>
      <w:r>
        <w:rPr>
          <w:spacing w:val="-37"/>
          <w:w w:val="120"/>
        </w:rPr>
        <w:t> </w:t>
      </w:r>
      <w:r>
        <w:rPr>
          <w:w w:val="120"/>
        </w:rPr>
        <w:t>at</w:t>
      </w:r>
      <w:r>
        <w:rPr>
          <w:spacing w:val="-38"/>
          <w:w w:val="120"/>
        </w:rPr>
        <w:t> </w:t>
      </w:r>
      <w:r>
        <w:rPr>
          <w:w w:val="120"/>
        </w:rPr>
        <w:t>category</w:t>
      </w:r>
      <w:r>
        <w:rPr>
          <w:spacing w:val="-37"/>
          <w:w w:val="120"/>
        </w:rPr>
        <w:t> </w:t>
      </w:r>
      <w:r>
        <w:rPr>
          <w:w w:val="120"/>
        </w:rPr>
        <w:t>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7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880" w:val="left" w:leader="none"/>
          <w:tab w:pos="9019" w:val="left" w:leader="none"/>
        </w:tabs>
        <w:spacing w:line="242" w:lineRule="auto" w:before="13"/>
        <w:ind w:right="109"/>
        <w:jc w:val="left"/>
      </w:pPr>
      <w:bookmarkStart w:name="_bookmark75" w:id="132"/>
      <w:bookmarkEnd w:id="132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2.18: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40"/>
          <w:w w:val="115"/>
        </w:rPr>
        <w:t> </w:t>
      </w:r>
      <w:r>
        <w:rPr>
          <w:w w:val="115"/>
        </w:rPr>
        <w:t>size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anomaly</w:t>
      </w:r>
      <w:r>
        <w:rPr>
          <w:spacing w:val="-39"/>
          <w:w w:val="115"/>
        </w:rPr>
        <w:t> </w:t>
      </w:r>
      <w:r>
        <w:rPr>
          <w:w w:val="115"/>
        </w:rPr>
        <w:t>under</w:t>
      </w:r>
      <w:r>
        <w:rPr>
          <w:spacing w:val="-40"/>
          <w:w w:val="115"/>
        </w:rPr>
        <w:t> </w:t>
      </w:r>
      <w:r>
        <w:rPr>
          <w:w w:val="115"/>
        </w:rPr>
        <w:t>diff</w:t>
        <w:tab/>
        <w:t>t</w:t>
      </w:r>
      <w:r>
        <w:rPr>
          <w:w w:val="142"/>
        </w:rPr>
        <w:t> </w:t>
      </w:r>
      <w:r>
        <w:rPr>
          <w:w w:val="115"/>
        </w:rPr>
        <w:t>k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HBM</w:t>
      </w:r>
      <w:r>
        <w:rPr>
          <w:spacing w:val="-12"/>
          <w:w w:val="115"/>
        </w:rPr>
        <w:t> </w:t>
      </w:r>
      <w:r>
        <w:rPr>
          <w:spacing w:val="1"/>
          <w:w w:val="115"/>
        </w:rPr>
        <w:t>zoomed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at</w:t>
      </w:r>
      <w:r>
        <w:rPr>
          <w:spacing w:val="-12"/>
          <w:w w:val="115"/>
        </w:rPr>
        <w:t> </w:t>
      </w:r>
      <w:r>
        <w:rPr>
          <w:w w:val="115"/>
        </w:rPr>
        <w:t>k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0.6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1,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2"/>
          <w:w w:val="115"/>
        </w:rPr>
        <w:t> </w:t>
      </w:r>
      <w:r>
        <w:rPr>
          <w:w w:val="115"/>
        </w:rPr>
        <w:t>category</w:t>
      </w:r>
      <w:r>
        <w:rPr>
          <w:spacing w:val="-11"/>
          <w:w w:val="115"/>
        </w:rPr>
        <w:t> </w:t>
      </w:r>
      <w:r>
        <w:rPr>
          <w:w w:val="115"/>
        </w:rPr>
        <w:t>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543" w:val="left" w:leader="none"/>
          <w:tab w:pos="8589" w:val="left" w:leader="none"/>
        </w:tabs>
        <w:spacing w:line="242" w:lineRule="auto" w:before="13"/>
        <w:ind w:left="117" w:right="539" w:firstLine="351"/>
        <w:jc w:val="left"/>
      </w:pPr>
      <w:r>
        <w:rPr>
          <w:w w:val="115"/>
        </w:rPr>
        <w:t>The</w:t>
      </w:r>
      <w:r>
        <w:rPr>
          <w:spacing w:val="-41"/>
          <w:w w:val="115"/>
        </w:rPr>
        <w:t> </w:t>
      </w:r>
      <w:r>
        <w:rPr>
          <w:w w:val="115"/>
        </w:rPr>
        <w:t>heat-map</w:t>
      </w:r>
      <w:r>
        <w:rPr>
          <w:spacing w:val="-40"/>
          <w:w w:val="115"/>
        </w:rPr>
        <w:t> </w:t>
      </w:r>
      <w:r>
        <w:rPr>
          <w:w w:val="115"/>
        </w:rPr>
        <w:t>in</w:t>
      </w:r>
      <w:r>
        <w:rPr>
          <w:spacing w:val="-40"/>
          <w:w w:val="115"/>
        </w:rPr>
        <w:t> </w:t>
      </w:r>
      <w:r>
        <w:rPr>
          <w:w w:val="115"/>
        </w:rPr>
        <w:t>fi</w:t>
        <w:tab/>
        <w:t>re</w:t>
      </w:r>
      <w:r>
        <w:rPr>
          <w:spacing w:val="-51"/>
          <w:w w:val="115"/>
        </w:rPr>
        <w:t> </w:t>
      </w:r>
      <w:hyperlink w:history="true" w:anchor="_bookmark74">
        <w:r>
          <w:rPr>
            <w:w w:val="115"/>
          </w:rPr>
          <w:t>2.17</w:t>
        </w:r>
      </w:hyperlink>
      <w:r>
        <w:rPr>
          <w:spacing w:val="-50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51"/>
          <w:w w:val="115"/>
        </w:rPr>
        <w:t> </w:t>
      </w:r>
      <w:r>
        <w:rPr>
          <w:w w:val="115"/>
        </w:rPr>
        <w:t>the</w:t>
      </w:r>
      <w:r>
        <w:rPr>
          <w:spacing w:val="-50"/>
          <w:w w:val="115"/>
        </w:rPr>
        <w:t> </w:t>
      </w:r>
      <w:r>
        <w:rPr>
          <w:w w:val="115"/>
        </w:rPr>
        <w:t>anomaly</w:t>
      </w:r>
      <w:r>
        <w:rPr>
          <w:spacing w:val="-51"/>
          <w:w w:val="115"/>
        </w:rPr>
        <w:t> </w:t>
      </w:r>
      <w:r>
        <w:rPr>
          <w:w w:val="115"/>
        </w:rPr>
        <w:t>signals</w:t>
      </w:r>
      <w:r>
        <w:rPr>
          <w:spacing w:val="-50"/>
          <w:w w:val="115"/>
        </w:rPr>
        <w:t> </w:t>
      </w:r>
      <w:r>
        <w:rPr>
          <w:w w:val="115"/>
        </w:rPr>
        <w:t>of</w:t>
      </w:r>
      <w:r>
        <w:rPr>
          <w:spacing w:val="-51"/>
          <w:w w:val="115"/>
        </w:rPr>
        <w:t> </w:t>
      </w:r>
      <w:r>
        <w:rPr>
          <w:w w:val="115"/>
        </w:rPr>
        <w:t>category</w:t>
      </w:r>
      <w:r>
        <w:rPr>
          <w:spacing w:val="-50"/>
          <w:w w:val="115"/>
        </w:rPr>
        <w:t> </w:t>
      </w:r>
      <w:r>
        <w:rPr>
          <w:w w:val="115"/>
        </w:rPr>
        <w:t>A</w:t>
      </w:r>
      <w:r>
        <w:rPr>
          <w:spacing w:val="-51"/>
          <w:w w:val="115"/>
        </w:rPr>
        <w:t> </w:t>
      </w:r>
      <w:r>
        <w:rPr>
          <w:spacing w:val="-2"/>
          <w:w w:val="115"/>
        </w:rPr>
        <w:t>fo</w:t>
      </w:r>
      <w:r>
        <w:rPr>
          <w:spacing w:val="-1"/>
          <w:w w:val="115"/>
        </w:rPr>
        <w:t>r</w:t>
      </w:r>
      <w:r>
        <w:rPr>
          <w:spacing w:val="-50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3"/>
          <w:w w:val="142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anomaly</w:t>
      </w:r>
      <w:r>
        <w:rPr>
          <w:spacing w:val="-12"/>
          <w:w w:val="115"/>
        </w:rPr>
        <w:t> </w:t>
      </w:r>
      <w:r>
        <w:rPr>
          <w:w w:val="115"/>
        </w:rPr>
        <w:t>added,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HBM,</w:t>
      </w:r>
      <w:r>
        <w:rPr>
          <w:spacing w:val="-11"/>
          <w:w w:val="115"/>
        </w:rPr>
        <w:t> </w:t>
      </w:r>
      <w:r>
        <w:rPr>
          <w:w w:val="115"/>
        </w:rPr>
        <w:t>against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differen</w:t>
      </w:r>
      <w:r>
        <w:rPr>
          <w:spacing w:val="-1"/>
          <w:w w:val="115"/>
        </w:rPr>
        <w:t>t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/>
      </w:r>
    </w:p>
    <w:p>
      <w:pPr>
        <w:pStyle w:val="BodyText"/>
        <w:tabs>
          <w:tab w:pos="7846" w:val="left" w:leader="none"/>
        </w:tabs>
        <w:spacing w:line="242" w:lineRule="auto" w:before="1"/>
        <w:ind w:left="105" w:right="541" w:firstLine="11"/>
        <w:jc w:val="both"/>
      </w:pPr>
      <w:r>
        <w:rPr>
          <w:rFonts w:ascii="Arial"/>
          <w:i/>
          <w:spacing w:val="4"/>
          <w:w w:val="110"/>
        </w:rPr>
        <w:t>k</w:t>
      </w:r>
      <w:r>
        <w:rPr>
          <w:spacing w:val="3"/>
          <w:w w:val="110"/>
        </w:rPr>
        <w:t>.</w:t>
      </w:r>
      <w:r>
        <w:rPr>
          <w:spacing w:val="48"/>
          <w:w w:val="110"/>
        </w:rPr>
        <w:t> </w:t>
      </w:r>
      <w:r>
        <w:rPr>
          <w:w w:val="110"/>
        </w:rPr>
        <w:t>Strong</w:t>
      </w:r>
      <w:r>
        <w:rPr>
          <w:spacing w:val="18"/>
          <w:w w:val="110"/>
        </w:rPr>
        <w:t> </w:t>
      </w:r>
      <w:r>
        <w:rPr>
          <w:w w:val="110"/>
        </w:rPr>
        <w:t>anomaly</w:t>
      </w:r>
      <w:r>
        <w:rPr>
          <w:spacing w:val="20"/>
          <w:w w:val="110"/>
        </w:rPr>
        <w:t> </w:t>
      </w:r>
      <w:r>
        <w:rPr>
          <w:w w:val="110"/>
        </w:rPr>
        <w:t>signals</w:t>
      </w:r>
      <w:r>
        <w:rPr>
          <w:spacing w:val="19"/>
          <w:w w:val="110"/>
        </w:rPr>
        <w:t> </w:t>
      </w:r>
      <w:r>
        <w:rPr>
          <w:w w:val="110"/>
        </w:rPr>
        <w:t>(in</w:t>
      </w:r>
      <w:r>
        <w:rPr>
          <w:spacing w:val="19"/>
          <w:w w:val="110"/>
        </w:rPr>
        <w:t> </w:t>
      </w:r>
      <w:r>
        <w:rPr>
          <w:w w:val="110"/>
        </w:rPr>
        <w:t>red)</w:t>
      </w:r>
      <w:r>
        <w:rPr>
          <w:spacing w:val="18"/>
          <w:w w:val="110"/>
        </w:rPr>
        <w:t> </w:t>
      </w:r>
      <w:r>
        <w:rPr>
          <w:w w:val="110"/>
        </w:rPr>
        <w:t>tend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appear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ard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top</w:t>
      </w:r>
      <w:r>
        <w:rPr>
          <w:spacing w:val="18"/>
          <w:w w:val="110"/>
        </w:rPr>
        <w:t> </w:t>
      </w:r>
      <w:r>
        <w:rPr>
          <w:w w:val="110"/>
        </w:rPr>
        <w:t>left</w:t>
      </w:r>
      <w:r>
        <w:rPr>
          <w:spacing w:val="18"/>
          <w:w w:val="110"/>
        </w:rPr>
        <w:t> </w:t>
      </w:r>
      <w:r>
        <w:rPr>
          <w:w w:val="110"/>
        </w:rPr>
        <w:t>corner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our</w:t>
      </w:r>
      <w:r>
        <w:rPr>
          <w:spacing w:val="24"/>
          <w:w w:val="112"/>
        </w:rPr>
        <w:t> </w:t>
      </w:r>
      <w:r>
        <w:rPr>
          <w:w w:val="110"/>
        </w:rPr>
        <w:t>heap-map,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30"/>
          <w:w w:val="110"/>
        </w:rPr>
        <w:t> </w:t>
      </w:r>
      <w:r>
        <w:rPr>
          <w:w w:val="110"/>
        </w:rPr>
        <w:t>indicated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signals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anomaly</w:t>
      </w:r>
      <w:r>
        <w:rPr>
          <w:spacing w:val="31"/>
          <w:w w:val="110"/>
        </w:rPr>
        <w:t> </w:t>
      </w:r>
      <w:r>
        <w:rPr>
          <w:w w:val="110"/>
        </w:rPr>
        <w:t>tend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increase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strength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6"/>
        </w:rPr>
        <w:t> </w:t>
      </w:r>
      <w:r>
        <w:rPr>
          <w:w w:val="110"/>
        </w:rPr>
        <w:t>greater</w:t>
      </w:r>
      <w:r>
        <w:rPr>
          <w:spacing w:val="2"/>
          <w:w w:val="110"/>
        </w:rPr>
        <w:t> </w:t>
      </w:r>
      <w:r>
        <w:rPr>
          <w:w w:val="110"/>
        </w:rPr>
        <w:t>anomaly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higher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3"/>
          <w:w w:val="110"/>
        </w:rPr>
        <w:t> </w:t>
      </w:r>
      <w:r>
        <w:rPr>
          <w:rFonts w:ascii="Arial"/>
          <w:i/>
          <w:spacing w:val="1"/>
          <w:w w:val="110"/>
        </w:rPr>
        <w:t>k</w:t>
      </w:r>
      <w:r>
        <w:rPr>
          <w:spacing w:val="1"/>
          <w:w w:val="110"/>
        </w:rPr>
        <w:t>.Zooming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looking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k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0.6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6"/>
          <w:w w:val="116"/>
        </w:rPr>
        <w:t> </w:t>
      </w:r>
      <w:r>
        <w:rPr>
          <w:w w:val="110"/>
        </w:rPr>
        <w:t>1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fi</w:t>
      </w:r>
      <w:r>
        <w:rPr>
          <w:w w:val="110"/>
        </w:rPr>
        <w:t>   </w:t>
      </w:r>
      <w:r>
        <w:rPr>
          <w:spacing w:val="34"/>
          <w:w w:val="110"/>
        </w:rPr>
        <w:t> </w:t>
      </w:r>
      <w:hyperlink w:history="true" w:anchor="_bookmark75">
        <w:r>
          <w:rPr>
            <w:w w:val="110"/>
          </w:rPr>
          <w:t>2.18,</w:t>
        </w:r>
      </w:hyperlink>
      <w:r>
        <w:rPr>
          <w:spacing w:val="8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observ</w:t>
      </w:r>
      <w:r>
        <w:rPr>
          <w:spacing w:val="-2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minimal</w:t>
      </w:r>
      <w:r>
        <w:rPr>
          <w:spacing w:val="8"/>
          <w:w w:val="110"/>
        </w:rPr>
        <w:t> </w:t>
      </w:r>
      <w:r>
        <w:rPr>
          <w:w w:val="110"/>
        </w:rPr>
        <w:t>diff    </w:t>
      </w:r>
      <w:r>
        <w:rPr>
          <w:spacing w:val="46"/>
          <w:w w:val="110"/>
        </w:rPr>
        <w:t> </w:t>
      </w:r>
      <w:r>
        <w:rPr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anomaly</w:t>
      </w:r>
      <w:r>
        <w:rPr>
          <w:spacing w:val="8"/>
          <w:w w:val="110"/>
        </w:rPr>
        <w:t> </w:t>
      </w:r>
      <w:r>
        <w:rPr>
          <w:w w:val="110"/>
        </w:rPr>
        <w:t>detection</w:t>
      </w:r>
      <w:r>
        <w:rPr>
          <w:spacing w:val="6"/>
          <w:w w:val="110"/>
        </w:rPr>
        <w:t> </w:t>
      </w:r>
      <w:r>
        <w:rPr>
          <w:w w:val="110"/>
        </w:rPr>
        <w:t>rate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</w:t>
      </w:r>
      <w:r>
        <w:rPr>
          <w:spacing w:val="-2"/>
          <w:w w:val="110"/>
        </w:rPr>
        <w:t>en</w:t>
      </w:r>
      <w:r>
        <w:rPr>
          <w:spacing w:val="27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category</w:t>
      </w:r>
      <w:r>
        <w:rPr>
          <w:spacing w:val="7"/>
          <w:w w:val="110"/>
        </w:rPr>
        <w:t> </w:t>
      </w:r>
      <w:r>
        <w:rPr>
          <w:w w:val="110"/>
        </w:rPr>
        <w:t>A.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sugges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s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diff</w:t>
        <w:tab/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49"/>
          <w:w w:val="106"/>
        </w:rPr>
        <w:t> </w:t>
      </w:r>
      <w:r>
        <w:rPr>
          <w:w w:val="110"/>
        </w:rPr>
        <w:t>anomaly</w:t>
      </w:r>
      <w:r>
        <w:rPr>
          <w:spacing w:val="2"/>
          <w:w w:val="110"/>
        </w:rPr>
        <w:t> </w:t>
      </w:r>
      <w:r>
        <w:rPr>
          <w:w w:val="110"/>
        </w:rPr>
        <w:t>detection</w:t>
      </w:r>
      <w:r>
        <w:rPr>
          <w:spacing w:val="1"/>
          <w:w w:val="110"/>
        </w:rPr>
        <w:t> </w:t>
      </w:r>
      <w:r>
        <w:rPr>
          <w:w w:val="110"/>
        </w:rPr>
        <w:t>rate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small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close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none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IBM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HBM,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"/>
          <w:w w:val="110"/>
        </w:rPr>
        <w:t> </w:t>
      </w:r>
      <w:r>
        <w:rPr>
          <w:w w:val="110"/>
        </w:rPr>
        <w:t>2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5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sizes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anomaly</w:t>
      </w:r>
      <w:r>
        <w:rPr>
          <w:spacing w:val="-3"/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ulated</w:t>
      </w:r>
      <w:r>
        <w:rPr>
          <w:spacing w:val="-6"/>
          <w:w w:val="110"/>
        </w:rPr>
        <w:t> </w:t>
      </w:r>
      <w:r>
        <w:rPr>
          <w:w w:val="110"/>
        </w:rPr>
        <w:t>setting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-6"/>
          <w:w w:val="110"/>
        </w:rPr>
        <w:t> </w:t>
      </w:r>
      <w:r>
        <w:rPr>
          <w:w w:val="110"/>
        </w:rPr>
        <w:t>category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independently.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9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880" w:val="left" w:leader="none"/>
          <w:tab w:pos="9019" w:val="left" w:leader="none"/>
        </w:tabs>
        <w:spacing w:line="242" w:lineRule="auto" w:before="13"/>
        <w:ind w:right="109"/>
        <w:jc w:val="left"/>
      </w:pPr>
      <w:bookmarkStart w:name="_bookmark76" w:id="133"/>
      <w:bookmarkEnd w:id="133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2.19: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40"/>
          <w:w w:val="115"/>
        </w:rPr>
        <w:t> </w:t>
      </w:r>
      <w:r>
        <w:rPr>
          <w:w w:val="115"/>
        </w:rPr>
        <w:t>size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anomaly</w:t>
      </w:r>
      <w:r>
        <w:rPr>
          <w:spacing w:val="-39"/>
          <w:w w:val="115"/>
        </w:rPr>
        <w:t> </w:t>
      </w:r>
      <w:r>
        <w:rPr>
          <w:w w:val="115"/>
        </w:rPr>
        <w:t>under</w:t>
      </w:r>
      <w:r>
        <w:rPr>
          <w:spacing w:val="-40"/>
          <w:w w:val="115"/>
        </w:rPr>
        <w:t> </w:t>
      </w:r>
      <w:r>
        <w:rPr>
          <w:w w:val="115"/>
        </w:rPr>
        <w:t>diff</w:t>
        <w:tab/>
      </w:r>
      <w:r>
        <w:rPr>
          <w:w w:val="120"/>
        </w:rPr>
        <w:t>t</w:t>
      </w:r>
      <w:r>
        <w:rPr>
          <w:w w:val="142"/>
        </w:rPr>
        <w:t> </w:t>
      </w:r>
      <w:r>
        <w:rPr>
          <w:w w:val="120"/>
        </w:rPr>
        <w:t>k</w:t>
      </w:r>
      <w:r>
        <w:rPr>
          <w:spacing w:val="-41"/>
          <w:w w:val="120"/>
        </w:rPr>
        <w:t> </w:t>
      </w:r>
      <w:r>
        <w:rPr>
          <w:spacing w:val="-3"/>
          <w:w w:val="120"/>
        </w:rPr>
        <w:t>values,</w:t>
      </w:r>
      <w:r>
        <w:rPr>
          <w:spacing w:val="-40"/>
          <w:w w:val="120"/>
        </w:rPr>
        <w:t> </w:t>
      </w:r>
      <w:r>
        <w:rPr>
          <w:w w:val="120"/>
        </w:rPr>
        <w:t>of</w:t>
      </w:r>
      <w:r>
        <w:rPr>
          <w:spacing w:val="-40"/>
          <w:w w:val="120"/>
        </w:rPr>
        <w:t> </w:t>
      </w:r>
      <w:r>
        <w:rPr>
          <w:w w:val="120"/>
        </w:rPr>
        <w:t>IBM</w:t>
      </w:r>
      <w:r>
        <w:rPr>
          <w:spacing w:val="-40"/>
          <w:w w:val="120"/>
        </w:rPr>
        <w:t> </w:t>
      </w:r>
      <w:r>
        <w:rPr>
          <w:w w:val="120"/>
        </w:rPr>
        <w:t>and</w:t>
      </w:r>
      <w:r>
        <w:rPr>
          <w:spacing w:val="-41"/>
          <w:w w:val="120"/>
        </w:rPr>
        <w:t> </w:t>
      </w:r>
      <w:r>
        <w:rPr>
          <w:w w:val="120"/>
        </w:rPr>
        <w:t>HBM,</w:t>
      </w:r>
      <w:r>
        <w:rPr>
          <w:spacing w:val="-39"/>
          <w:w w:val="120"/>
        </w:rPr>
        <w:t> </w:t>
      </w:r>
      <w:r>
        <w:rPr>
          <w:w w:val="120"/>
        </w:rPr>
        <w:t>at</w:t>
      </w:r>
      <w:r>
        <w:rPr>
          <w:spacing w:val="-41"/>
          <w:w w:val="120"/>
        </w:rPr>
        <w:t> </w:t>
      </w:r>
      <w:r>
        <w:rPr>
          <w:w w:val="120"/>
        </w:rPr>
        <w:t>category</w:t>
      </w:r>
      <w:r>
        <w:rPr>
          <w:spacing w:val="-40"/>
          <w:w w:val="120"/>
        </w:rPr>
        <w:t> </w:t>
      </w:r>
      <w:r>
        <w:rPr>
          <w:w w:val="120"/>
        </w:rPr>
        <w:t>AA.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1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49" w:val="left" w:leader="none"/>
          <w:tab w:pos="8589" w:val="left" w:leader="none"/>
        </w:tabs>
        <w:spacing w:line="242" w:lineRule="auto" w:before="13"/>
        <w:ind w:left="117" w:right="539"/>
        <w:jc w:val="left"/>
      </w:pPr>
      <w:bookmarkStart w:name="_bookmark77" w:id="134"/>
      <w:bookmarkEnd w:id="134"/>
      <w:r>
        <w:rPr/>
      </w:r>
      <w:r>
        <w:rPr>
          <w:w w:val="115"/>
        </w:rPr>
        <w:t>Figure</w:t>
      </w:r>
      <w:r>
        <w:rPr>
          <w:spacing w:val="-48"/>
          <w:w w:val="115"/>
        </w:rPr>
        <w:t> </w:t>
      </w:r>
      <w:r>
        <w:rPr>
          <w:w w:val="115"/>
        </w:rPr>
        <w:t>2.20:</w:t>
      </w:r>
      <w:r>
        <w:rPr>
          <w:spacing w:val="-37"/>
          <w:w w:val="115"/>
        </w:rPr>
        <w:t> </w:t>
      </w:r>
      <w:r>
        <w:rPr>
          <w:w w:val="115"/>
        </w:rPr>
        <w:t>Heat-map</w:t>
      </w:r>
      <w:r>
        <w:rPr>
          <w:spacing w:val="-47"/>
          <w:w w:val="115"/>
        </w:rPr>
        <w:t> </w:t>
      </w:r>
      <w:r>
        <w:rPr>
          <w:w w:val="115"/>
        </w:rPr>
        <w:t>of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-48"/>
          <w:w w:val="115"/>
        </w:rPr>
        <w:t> </w:t>
      </w:r>
      <w:r>
        <w:rPr>
          <w:w w:val="115"/>
        </w:rPr>
        <w:t>alarms</w:t>
      </w:r>
      <w:r>
        <w:rPr>
          <w:spacing w:val="-47"/>
          <w:w w:val="115"/>
        </w:rPr>
        <w:t> </w:t>
      </w:r>
      <w:r>
        <w:rPr>
          <w:w w:val="115"/>
        </w:rPr>
        <w:t>for</w:t>
      </w:r>
      <w:r>
        <w:rPr>
          <w:spacing w:val="-4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39"/>
          <w:w w:val="115"/>
        </w:rPr>
        <w:t> </w:t>
      </w:r>
      <w:r>
        <w:rPr>
          <w:w w:val="115"/>
        </w:rPr>
        <w:t>size</w:t>
      </w:r>
      <w:r>
        <w:rPr>
          <w:spacing w:val="-39"/>
          <w:w w:val="115"/>
        </w:rPr>
        <w:t> </w:t>
      </w:r>
      <w:r>
        <w:rPr>
          <w:w w:val="115"/>
        </w:rPr>
        <w:t>of</w:t>
      </w:r>
      <w:r>
        <w:rPr>
          <w:spacing w:val="-39"/>
          <w:w w:val="115"/>
        </w:rPr>
        <w:t> </w:t>
      </w:r>
      <w:r>
        <w:rPr>
          <w:w w:val="115"/>
        </w:rPr>
        <w:t>anomaly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unde</w:t>
      </w:r>
      <w:r>
        <w:rPr>
          <w:spacing w:val="-1"/>
          <w:w w:val="115"/>
        </w:rPr>
        <w:t>r</w:t>
      </w:r>
      <w:r>
        <w:rPr>
          <w:spacing w:val="-39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4"/>
          <w:w w:val="142"/>
        </w:rPr>
        <w:t> </w:t>
      </w:r>
      <w:r>
        <w:rPr>
          <w:w w:val="115"/>
        </w:rPr>
        <w:t>k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IBM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HBM</w:t>
      </w:r>
      <w:r>
        <w:rPr>
          <w:spacing w:val="-13"/>
          <w:w w:val="115"/>
        </w:rPr>
        <w:t> </w:t>
      </w:r>
      <w:r>
        <w:rPr>
          <w:spacing w:val="1"/>
          <w:w w:val="115"/>
        </w:rPr>
        <w:t>zoomed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at</w:t>
      </w:r>
      <w:r>
        <w:rPr>
          <w:spacing w:val="-13"/>
          <w:w w:val="115"/>
        </w:rPr>
        <w:t> </w:t>
      </w:r>
      <w:r>
        <w:rPr>
          <w:w w:val="115"/>
        </w:rPr>
        <w:t>k</w:t>
      </w:r>
      <w:r>
        <w:rPr>
          <w:spacing w:val="-12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0.6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1,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at</w:t>
      </w:r>
      <w:r>
        <w:rPr>
          <w:spacing w:val="-13"/>
          <w:w w:val="115"/>
        </w:rPr>
        <w:t> </w:t>
      </w:r>
      <w:r>
        <w:rPr>
          <w:w w:val="115"/>
        </w:rPr>
        <w:t>category</w:t>
      </w:r>
      <w:r>
        <w:rPr>
          <w:spacing w:val="-12"/>
          <w:w w:val="115"/>
        </w:rPr>
        <w:t> </w:t>
      </w:r>
      <w:r>
        <w:rPr>
          <w:w w:val="115"/>
        </w:rPr>
        <w:t>AA.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480" w:val="left" w:leader="none"/>
          <w:tab w:pos="7941" w:val="left" w:leader="none"/>
        </w:tabs>
        <w:spacing w:line="242" w:lineRule="auto" w:before="13"/>
        <w:ind w:right="116" w:firstLine="351"/>
        <w:jc w:val="both"/>
      </w:pP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heat-map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</w:t>
      </w:r>
      <w:r>
        <w:rPr>
          <w:spacing w:val="66"/>
          <w:w w:val="115"/>
        </w:rPr>
        <w:t> </w:t>
      </w:r>
      <w:hyperlink w:history="true" w:anchor="_bookmark76">
        <w:r>
          <w:rPr>
            <w:spacing w:val="-2"/>
            <w:w w:val="115"/>
          </w:rPr>
          <w:t>2.19</w:t>
        </w:r>
      </w:hyperlink>
      <w:r>
        <w:rPr>
          <w:spacing w:val="15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anomaly</w:t>
      </w:r>
      <w:r>
        <w:rPr>
          <w:spacing w:val="14"/>
          <w:w w:val="115"/>
        </w:rPr>
        <w:t> </w:t>
      </w:r>
      <w:r>
        <w:rPr>
          <w:w w:val="115"/>
        </w:rPr>
        <w:t>signals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category</w:t>
      </w:r>
      <w:r>
        <w:rPr>
          <w:spacing w:val="15"/>
          <w:w w:val="115"/>
        </w:rPr>
        <w:t> </w:t>
      </w:r>
      <w:r>
        <w:rPr>
          <w:w w:val="115"/>
        </w:rPr>
        <w:t>AA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24"/>
          <w:w w:val="108"/>
        </w:rPr>
        <w:t> </w:t>
      </w:r>
      <w:r>
        <w:rPr>
          <w:w w:val="115"/>
        </w:rPr>
        <w:t>diff</w:t>
      </w:r>
      <w:r>
        <w:rPr>
          <w:spacing w:val="45"/>
          <w:w w:val="115"/>
        </w:rPr>
        <w:t> </w:t>
      </w:r>
      <w:r>
        <w:rPr>
          <w:w w:val="115"/>
        </w:rPr>
        <w:t>t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4"/>
          <w:w w:val="115"/>
        </w:rPr>
        <w:t> </w:t>
      </w:r>
      <w:r>
        <w:rPr>
          <w:w w:val="115"/>
        </w:rPr>
        <w:t>added,</w:t>
      </w:r>
      <w:r>
        <w:rPr>
          <w:spacing w:val="16"/>
          <w:w w:val="115"/>
        </w:rPr>
        <w:t> </w:t>
      </w:r>
      <w:r>
        <w:rPr>
          <w:w w:val="115"/>
        </w:rPr>
        <w:t>with</w:t>
      </w:r>
      <w:r>
        <w:rPr>
          <w:spacing w:val="15"/>
          <w:w w:val="115"/>
        </w:rPr>
        <w:t> </w:t>
      </w:r>
      <w:r>
        <w:rPr>
          <w:w w:val="115"/>
        </w:rPr>
        <w:t>IBM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HBM,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against</w:t>
      </w:r>
      <w:r>
        <w:rPr>
          <w:spacing w:val="13"/>
          <w:w w:val="115"/>
        </w:rPr>
        <w:t> </w:t>
      </w:r>
      <w:r>
        <w:rPr>
          <w:w w:val="115"/>
        </w:rPr>
        <w:t>diff</w:t>
      </w:r>
      <w:r>
        <w:rPr>
          <w:spacing w:val="45"/>
          <w:w w:val="115"/>
        </w:rPr>
        <w:t> </w:t>
      </w:r>
      <w:r>
        <w:rPr>
          <w:w w:val="115"/>
        </w:rPr>
        <w:t>t</w:t>
      </w:r>
      <w:r>
        <w:rPr>
          <w:spacing w:val="13"/>
          <w:w w:val="115"/>
        </w:rPr>
        <w:t> </w:t>
      </w:r>
      <w:r>
        <w:rPr>
          <w:w w:val="115"/>
        </w:rPr>
        <w:t>in-</w:t>
      </w:r>
      <w:r>
        <w:rPr>
          <w:spacing w:val="29"/>
          <w:w w:val="110"/>
        </w:rPr>
        <w:t> </w:t>
      </w:r>
      <w:r>
        <w:rPr>
          <w:spacing w:val="-2"/>
          <w:w w:val="115"/>
        </w:rPr>
        <w:t>cremen</w:t>
      </w:r>
      <w:r>
        <w:rPr>
          <w:spacing w:val="-1"/>
          <w:w w:val="115"/>
        </w:rPr>
        <w:t>ts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34"/>
          <w:w w:val="115"/>
        </w:rPr>
        <w:t> </w:t>
      </w:r>
      <w:r>
        <w:rPr>
          <w:w w:val="115"/>
        </w:rPr>
        <w:t>Strong</w:t>
      </w:r>
      <w:r>
        <w:rPr>
          <w:spacing w:val="6"/>
          <w:w w:val="115"/>
        </w:rPr>
        <w:t> </w:t>
      </w:r>
      <w:r>
        <w:rPr>
          <w:w w:val="115"/>
        </w:rPr>
        <w:t>anomaly</w:t>
      </w:r>
      <w:r>
        <w:rPr>
          <w:spacing w:val="6"/>
          <w:w w:val="115"/>
        </w:rPr>
        <w:t> </w:t>
      </w:r>
      <w:r>
        <w:rPr>
          <w:w w:val="115"/>
        </w:rPr>
        <w:t>signals</w:t>
      </w:r>
      <w:r>
        <w:rPr>
          <w:spacing w:val="6"/>
          <w:w w:val="115"/>
        </w:rPr>
        <w:t> </w:t>
      </w:r>
      <w:r>
        <w:rPr>
          <w:w w:val="115"/>
        </w:rPr>
        <w:t>(in</w:t>
      </w:r>
      <w:r>
        <w:rPr>
          <w:spacing w:val="5"/>
          <w:w w:val="115"/>
        </w:rPr>
        <w:t> </w:t>
      </w:r>
      <w:r>
        <w:rPr>
          <w:w w:val="115"/>
        </w:rPr>
        <w:t>red)</w:t>
      </w:r>
      <w:r>
        <w:rPr>
          <w:spacing w:val="5"/>
          <w:w w:val="115"/>
        </w:rPr>
        <w:t> </w:t>
      </w:r>
      <w:r>
        <w:rPr>
          <w:w w:val="115"/>
        </w:rPr>
        <w:t>tend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w w:val="115"/>
        </w:rPr>
        <w:t>appear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to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ard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top</w:t>
      </w:r>
      <w:r>
        <w:rPr>
          <w:spacing w:val="5"/>
          <w:w w:val="115"/>
        </w:rPr>
        <w:t> </w:t>
      </w:r>
      <w:r>
        <w:rPr>
          <w:w w:val="115"/>
        </w:rPr>
        <w:t>left</w:t>
      </w:r>
      <w:r>
        <w:rPr>
          <w:spacing w:val="22"/>
          <w:w w:val="112"/>
        </w:rPr>
        <w:t> </w:t>
      </w:r>
      <w:r>
        <w:rPr>
          <w:w w:val="115"/>
        </w:rPr>
        <w:t>corner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our</w:t>
      </w:r>
      <w:r>
        <w:rPr>
          <w:spacing w:val="2"/>
          <w:w w:val="115"/>
        </w:rPr>
        <w:t> </w:t>
      </w:r>
      <w:r>
        <w:rPr>
          <w:w w:val="115"/>
        </w:rPr>
        <w:t>heap-map,</w:t>
      </w:r>
      <w:r>
        <w:rPr>
          <w:spacing w:val="2"/>
          <w:w w:val="115"/>
        </w:rPr>
        <w:t> </w:t>
      </w:r>
      <w:r>
        <w:rPr>
          <w:w w:val="115"/>
        </w:rPr>
        <w:t>this</w:t>
      </w:r>
      <w:r>
        <w:rPr>
          <w:spacing w:val="2"/>
          <w:w w:val="115"/>
        </w:rPr>
        <w:t> </w:t>
      </w:r>
      <w:r>
        <w:rPr>
          <w:w w:val="115"/>
        </w:rPr>
        <w:t>indicated</w:t>
      </w:r>
      <w:r>
        <w:rPr>
          <w:spacing w:val="2"/>
          <w:w w:val="115"/>
        </w:rPr>
        <w:t> </w:t>
      </w:r>
      <w:r>
        <w:rPr>
          <w:w w:val="115"/>
        </w:rPr>
        <w:t>that</w:t>
      </w:r>
      <w:r>
        <w:rPr>
          <w:spacing w:val="2"/>
          <w:w w:val="115"/>
        </w:rPr>
        <w:t> </w:t>
      </w:r>
      <w:r>
        <w:rPr>
          <w:w w:val="115"/>
        </w:rPr>
        <w:t>signals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anomaly</w:t>
      </w:r>
      <w:r>
        <w:rPr>
          <w:spacing w:val="2"/>
          <w:w w:val="115"/>
        </w:rPr>
        <w:t> </w:t>
      </w:r>
      <w:r>
        <w:rPr>
          <w:w w:val="115"/>
        </w:rPr>
        <w:t>tend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increase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w w:val="113"/>
        </w:rPr>
        <w:t> </w:t>
      </w:r>
      <w:r>
        <w:rPr>
          <w:w w:val="115"/>
        </w:rPr>
        <w:t>strength</w:t>
      </w:r>
      <w:r>
        <w:rPr>
          <w:spacing w:val="17"/>
          <w:w w:val="115"/>
        </w:rPr>
        <w:t> </w:t>
      </w:r>
      <w:r>
        <w:rPr>
          <w:w w:val="115"/>
        </w:rPr>
        <w:t>with</w:t>
      </w:r>
      <w:r>
        <w:rPr>
          <w:spacing w:val="17"/>
          <w:w w:val="115"/>
        </w:rPr>
        <w:t> </w:t>
      </w:r>
      <w:r>
        <w:rPr>
          <w:w w:val="115"/>
        </w:rPr>
        <w:t>greater</w:t>
      </w:r>
      <w:r>
        <w:rPr>
          <w:spacing w:val="17"/>
          <w:w w:val="115"/>
        </w:rPr>
        <w:t> </w:t>
      </w:r>
      <w:r>
        <w:rPr>
          <w:w w:val="115"/>
        </w:rPr>
        <w:t>anomaly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w w:val="115"/>
        </w:rPr>
        <w:t>greater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17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69"/>
          <w:w w:val="115"/>
        </w:rPr>
        <w:t> </w:t>
      </w:r>
      <w:r>
        <w:rPr>
          <w:w w:val="115"/>
        </w:rPr>
        <w:t>Zooming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6"/>
          <w:w w:val="115"/>
        </w:rPr>
        <w:t> </w:t>
      </w:r>
      <w:r>
        <w:rPr>
          <w:w w:val="115"/>
        </w:rPr>
        <w:t>at</w:t>
      </w:r>
      <w:r>
        <w:rPr>
          <w:spacing w:val="18"/>
          <w:w w:val="115"/>
        </w:rPr>
        <w:t> </w:t>
      </w:r>
      <w:r>
        <w:rPr>
          <w:w w:val="115"/>
        </w:rPr>
        <w:t>looking</w:t>
      </w:r>
      <w:r>
        <w:rPr>
          <w:spacing w:val="17"/>
          <w:w w:val="115"/>
        </w:rPr>
        <w:t> </w:t>
      </w:r>
      <w:r>
        <w:rPr>
          <w:w w:val="115"/>
        </w:rPr>
        <w:t>at</w:t>
      </w:r>
      <w:r>
        <w:rPr>
          <w:spacing w:val="28"/>
          <w:w w:val="130"/>
        </w:rPr>
        <w:t> </w:t>
      </w:r>
      <w:r>
        <w:rPr>
          <w:w w:val="115"/>
        </w:rPr>
        <w:t>k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3"/>
          <w:w w:val="115"/>
        </w:rPr>
        <w:t> </w:t>
      </w:r>
      <w:r>
        <w:rPr>
          <w:w w:val="115"/>
        </w:rPr>
        <w:t>from</w:t>
      </w:r>
      <w:r>
        <w:rPr>
          <w:spacing w:val="4"/>
          <w:w w:val="115"/>
        </w:rPr>
        <w:t> </w:t>
      </w:r>
      <w:r>
        <w:rPr>
          <w:w w:val="115"/>
        </w:rPr>
        <w:t>0.6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1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  </w:t>
      </w:r>
      <w:r>
        <w:rPr>
          <w:spacing w:val="32"/>
          <w:w w:val="115"/>
        </w:rPr>
        <w:t> </w:t>
      </w:r>
      <w:hyperlink w:history="true" w:anchor="_bookmark77">
        <w:r>
          <w:rPr>
            <w:w w:val="115"/>
          </w:rPr>
          <w:t>2.20,</w:t>
        </w:r>
      </w:hyperlink>
      <w:r>
        <w:rPr>
          <w:spacing w:val="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4"/>
          <w:w w:val="115"/>
        </w:rPr>
        <w:t> </w:t>
      </w:r>
      <w:r>
        <w:rPr>
          <w:w w:val="115"/>
        </w:rPr>
        <w:t>minimal</w:t>
      </w:r>
      <w:r>
        <w:rPr>
          <w:spacing w:val="4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3"/>
          <w:w w:val="115"/>
        </w:rPr>
        <w:t> </w:t>
      </w:r>
      <w:r>
        <w:rPr>
          <w:w w:val="115"/>
        </w:rPr>
        <w:t>anomaly</w:t>
      </w:r>
      <w:r>
        <w:rPr>
          <w:spacing w:val="27"/>
          <w:w w:val="113"/>
        </w:rPr>
        <w:t> </w:t>
      </w:r>
      <w:r>
        <w:rPr>
          <w:w w:val="115"/>
        </w:rPr>
        <w:t>detection</w:t>
      </w:r>
      <w:r>
        <w:rPr>
          <w:spacing w:val="-3"/>
          <w:w w:val="115"/>
        </w:rPr>
        <w:t> </w:t>
      </w:r>
      <w:r>
        <w:rPr>
          <w:w w:val="115"/>
        </w:rPr>
        <w:t>rate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2"/>
          <w:w w:val="115"/>
        </w:rPr>
        <w:t> </w:t>
      </w:r>
      <w:r>
        <w:rPr>
          <w:w w:val="115"/>
        </w:rPr>
        <w:t>IBM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HBM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category</w:t>
      </w:r>
      <w:r>
        <w:rPr>
          <w:spacing w:val="-2"/>
          <w:w w:val="115"/>
        </w:rPr>
        <w:t> </w:t>
      </w:r>
      <w:r>
        <w:rPr>
          <w:w w:val="115"/>
        </w:rPr>
        <w:t>AA.</w:t>
      </w:r>
      <w:r>
        <w:rPr>
          <w:spacing w:val="-1"/>
          <w:w w:val="115"/>
        </w:rPr>
        <w:t> </w:t>
      </w:r>
      <w:r>
        <w:rPr>
          <w:w w:val="115"/>
        </w:rPr>
        <w:t>Our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1"/>
          <w:w w:val="115"/>
        </w:rPr>
        <w:t> </w:t>
      </w:r>
      <w:r>
        <w:rPr>
          <w:w w:val="115"/>
        </w:rPr>
        <w:t>suggests</w:t>
      </w:r>
      <w:r>
        <w:rPr>
          <w:spacing w:val="31"/>
          <w:w w:val="111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2"/>
          <w:w w:val="115"/>
        </w:rPr>
        <w:t> </w:t>
      </w:r>
      <w:r>
        <w:rPr>
          <w:w w:val="115"/>
        </w:rPr>
        <w:t>anomaly</w:t>
      </w:r>
      <w:r>
        <w:rPr>
          <w:spacing w:val="-22"/>
          <w:w w:val="115"/>
        </w:rPr>
        <w:t> </w:t>
      </w:r>
      <w:r>
        <w:rPr>
          <w:w w:val="115"/>
        </w:rPr>
        <w:t>detection</w:t>
      </w:r>
      <w:r>
        <w:rPr>
          <w:spacing w:val="-22"/>
          <w:w w:val="115"/>
        </w:rPr>
        <w:t> </w:t>
      </w:r>
      <w:r>
        <w:rPr>
          <w:w w:val="115"/>
        </w:rPr>
        <w:t>rate</w:t>
      </w:r>
      <w:r>
        <w:rPr>
          <w:spacing w:val="-22"/>
          <w:w w:val="115"/>
        </w:rPr>
        <w:t> </w:t>
      </w:r>
      <w:r>
        <w:rPr>
          <w:w w:val="115"/>
        </w:rPr>
        <w:t>is</w:t>
      </w:r>
      <w:r>
        <w:rPr>
          <w:spacing w:val="-22"/>
          <w:w w:val="115"/>
        </w:rPr>
        <w:t> </w:t>
      </w:r>
      <w:r>
        <w:rPr>
          <w:w w:val="115"/>
        </w:rPr>
        <w:t>small</w:t>
      </w:r>
      <w:r>
        <w:rPr>
          <w:spacing w:val="-22"/>
          <w:w w:val="115"/>
        </w:rPr>
        <w:t> </w:t>
      </w:r>
      <w:r>
        <w:rPr>
          <w:w w:val="115"/>
        </w:rPr>
        <w:t>or</w:t>
      </w:r>
      <w:r>
        <w:rPr>
          <w:spacing w:val="-22"/>
          <w:w w:val="115"/>
        </w:rPr>
        <w:t> </w:t>
      </w:r>
      <w:r>
        <w:rPr>
          <w:w w:val="115"/>
        </w:rPr>
        <w:t>close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w w:val="115"/>
        </w:rPr>
        <w:t>none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2"/>
          <w:w w:val="115"/>
        </w:rPr>
        <w:t> </w:t>
      </w:r>
      <w:r>
        <w:rPr>
          <w:w w:val="115"/>
        </w:rPr>
        <w:t>IBM</w:t>
      </w:r>
      <w:r>
        <w:rPr>
          <w:spacing w:val="26"/>
          <w:w w:val="107"/>
        </w:rPr>
        <w:t> </w:t>
      </w:r>
      <w:r>
        <w:rPr>
          <w:w w:val="115"/>
        </w:rPr>
        <w:t>and</w:t>
      </w:r>
      <w:r>
        <w:rPr>
          <w:spacing w:val="-22"/>
          <w:w w:val="115"/>
        </w:rPr>
        <w:t> </w:t>
      </w:r>
      <w:r>
        <w:rPr>
          <w:w w:val="115"/>
        </w:rPr>
        <w:t>HBM,</w:t>
      </w:r>
      <w:r>
        <w:rPr>
          <w:spacing w:val="-21"/>
          <w:w w:val="115"/>
        </w:rPr>
        <w:t> </w:t>
      </w:r>
      <w:r>
        <w:rPr>
          <w:w w:val="115"/>
        </w:rPr>
        <w:t>on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1"/>
          <w:w w:val="115"/>
        </w:rPr>
        <w:t>bottom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-21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w w:val="115"/>
        </w:rPr>
        <w:t>all</w:t>
      </w:r>
      <w:r>
        <w:rPr>
          <w:spacing w:val="-22"/>
          <w:w w:val="115"/>
        </w:rPr>
        <w:t> </w:t>
      </w:r>
      <w:r>
        <w:rPr>
          <w:w w:val="115"/>
        </w:rPr>
        <w:t>sizes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anomaly,</w:t>
      </w:r>
      <w:r>
        <w:rPr>
          <w:spacing w:val="-21"/>
          <w:w w:val="115"/>
        </w:rPr>
        <w:t> </w:t>
      </w:r>
      <w:r>
        <w:rPr>
          <w:w w:val="115"/>
        </w:rPr>
        <w:t>in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27"/>
          <w:w w:val="113"/>
        </w:rPr>
        <w:t> </w:t>
      </w:r>
      <w:r>
        <w:rPr>
          <w:w w:val="115"/>
        </w:rPr>
        <w:t>setting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8"/>
          <w:w w:val="115"/>
        </w:rPr>
        <w:t> </w:t>
      </w:r>
      <w:r>
        <w:rPr>
          <w:w w:val="115"/>
        </w:rPr>
        <w:t>category</w:t>
      </w:r>
      <w:r>
        <w:rPr>
          <w:spacing w:val="-18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left="539" w:right="122" w:firstLine="359"/>
        <w:jc w:val="both"/>
      </w:pPr>
      <w:r>
        <w:rPr>
          <w:w w:val="110"/>
        </w:rPr>
        <w:t>Comparing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hies,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observe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57"/>
          <w:w w:val="112"/>
        </w:rPr>
        <w:t> </w:t>
      </w:r>
      <w:r>
        <w:rPr>
          <w:w w:val="110"/>
        </w:rPr>
        <w:t>strong</w:t>
      </w:r>
      <w:r>
        <w:rPr>
          <w:spacing w:val="44"/>
          <w:w w:val="110"/>
        </w:rPr>
        <w:t> </w:t>
      </w:r>
      <w:r>
        <w:rPr>
          <w:w w:val="110"/>
        </w:rPr>
        <w:t>anomaly</w:t>
      </w:r>
      <w:r>
        <w:rPr>
          <w:spacing w:val="44"/>
          <w:w w:val="110"/>
        </w:rPr>
        <w:t> </w:t>
      </w:r>
      <w:r>
        <w:rPr>
          <w:w w:val="110"/>
        </w:rPr>
        <w:t>signals</w:t>
      </w:r>
      <w:r>
        <w:rPr>
          <w:spacing w:val="45"/>
          <w:w w:val="110"/>
        </w:rPr>
        <w:t> </w:t>
      </w:r>
      <w:r>
        <w:rPr>
          <w:w w:val="110"/>
        </w:rPr>
        <w:t>(in</w:t>
      </w:r>
      <w:r>
        <w:rPr>
          <w:spacing w:val="44"/>
          <w:w w:val="110"/>
        </w:rPr>
        <w:t> </w:t>
      </w:r>
      <w:r>
        <w:rPr>
          <w:w w:val="110"/>
        </w:rPr>
        <w:t>red)</w:t>
      </w:r>
      <w:r>
        <w:rPr>
          <w:spacing w:val="44"/>
          <w:w w:val="110"/>
        </w:rPr>
        <w:t> </w:t>
      </w:r>
      <w:r>
        <w:rPr>
          <w:w w:val="110"/>
        </w:rPr>
        <w:t>tend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5"/>
          <w:w w:val="110"/>
        </w:rPr>
        <w:t> </w:t>
      </w:r>
      <w:r>
        <w:rPr>
          <w:w w:val="110"/>
        </w:rPr>
        <w:t>appear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to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ard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top</w:t>
      </w:r>
      <w:r>
        <w:rPr>
          <w:spacing w:val="44"/>
          <w:w w:val="110"/>
        </w:rPr>
        <w:t> </w:t>
      </w:r>
      <w:r>
        <w:rPr>
          <w:w w:val="110"/>
        </w:rPr>
        <w:t>left</w:t>
      </w:r>
      <w:r>
        <w:rPr>
          <w:spacing w:val="44"/>
          <w:w w:val="110"/>
        </w:rPr>
        <w:t> </w:t>
      </w:r>
      <w:r>
        <w:rPr>
          <w:w w:val="110"/>
        </w:rPr>
        <w:t>corner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our</w:t>
      </w:r>
      <w:r>
        <w:rPr>
          <w:spacing w:val="24"/>
          <w:w w:val="114"/>
        </w:rPr>
        <w:t> </w:t>
      </w:r>
      <w:r>
        <w:rPr>
          <w:w w:val="110"/>
        </w:rPr>
        <w:t>heap-map,</w:t>
      </w:r>
      <w:r>
        <w:rPr>
          <w:spacing w:val="23"/>
          <w:w w:val="110"/>
        </w:rPr>
        <w:t> </w:t>
      </w:r>
      <w:r>
        <w:rPr>
          <w:w w:val="110"/>
        </w:rPr>
        <w:t>confirming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fact</w:t>
      </w:r>
      <w:r>
        <w:rPr>
          <w:spacing w:val="24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signals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anomaly</w:t>
      </w:r>
      <w:r>
        <w:rPr>
          <w:spacing w:val="25"/>
          <w:w w:val="110"/>
        </w:rPr>
        <w:t> </w:t>
      </w:r>
      <w:r>
        <w:rPr>
          <w:w w:val="110"/>
        </w:rPr>
        <w:t>tend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increase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strength</w:t>
      </w:r>
      <w:r>
        <w:rPr>
          <w:w w:val="117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greater</w:t>
      </w:r>
      <w:r>
        <w:rPr>
          <w:spacing w:val="-9"/>
          <w:w w:val="110"/>
        </w:rPr>
        <w:t> </w:t>
      </w:r>
      <w:r>
        <w:rPr>
          <w:w w:val="110"/>
        </w:rPr>
        <w:t>anomaly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high</w:t>
      </w:r>
      <w:r>
        <w:rPr>
          <w:spacing w:val="-1"/>
          <w:w w:val="110"/>
        </w:rPr>
        <w:t>er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-10"/>
          <w:w w:val="110"/>
        </w:rPr>
        <w:t> </w:t>
      </w:r>
      <w:r>
        <w:rPr>
          <w:rFonts w:ascii="Arial"/>
          <w:i/>
          <w:spacing w:val="4"/>
          <w:w w:val="110"/>
        </w:rPr>
        <w:t>k</w:t>
      </w:r>
      <w:r>
        <w:rPr>
          <w:spacing w:val="3"/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.</w:t>
      </w:r>
      <w:r>
        <w:rPr>
          <w:spacing w:val="19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49"/>
          <w:w w:val="98"/>
        </w:rPr>
        <w:t> </w:t>
      </w:r>
      <w:r>
        <w:rPr>
          <w:spacing w:val="-5"/>
          <w:w w:val="110"/>
        </w:rPr>
        <w:t>hierarc</w:t>
      </w:r>
      <w:r>
        <w:rPr>
          <w:spacing w:val="-4"/>
          <w:w w:val="110"/>
        </w:rPr>
        <w:t>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-16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observe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owerful</w:t>
      </w:r>
      <w:r>
        <w:rPr>
          <w:spacing w:val="-16"/>
          <w:w w:val="110"/>
        </w:rPr>
        <w:t> </w:t>
      </w:r>
      <w:r>
        <w:rPr>
          <w:w w:val="110"/>
        </w:rPr>
        <w:t>red</w:t>
      </w:r>
      <w:r>
        <w:rPr>
          <w:spacing w:val="-17"/>
          <w:w w:val="110"/>
        </w:rPr>
        <w:t> </w:t>
      </w:r>
      <w:r>
        <w:rPr>
          <w:w w:val="110"/>
        </w:rPr>
        <w:t>signals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7"/>
          <w:w w:val="110"/>
        </w:rPr>
        <w:t> </w:t>
      </w:r>
      <w:r>
        <w:rPr>
          <w:w w:val="110"/>
        </w:rPr>
        <w:t>scenarios</w:t>
      </w:r>
      <w:r>
        <w:rPr>
          <w:spacing w:val="-16"/>
          <w:w w:val="110"/>
        </w:rPr>
        <w:t> </w:t>
      </w:r>
      <w:r>
        <w:rPr>
          <w:w w:val="110"/>
        </w:rPr>
        <w:t>with</w:t>
      </w:r>
      <w:r>
        <w:rPr>
          <w:spacing w:val="-17"/>
          <w:w w:val="110"/>
        </w:rPr>
        <w:t> </w:t>
      </w:r>
      <w:r>
        <w:rPr>
          <w:w w:val="110"/>
        </w:rPr>
        <w:t>50%</w:t>
      </w:r>
      <w:r>
        <w:rPr>
          <w:spacing w:val="-17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more</w:t>
      </w:r>
      <w:r>
        <w:rPr>
          <w:spacing w:val="-17"/>
          <w:w w:val="110"/>
        </w:rPr>
        <w:t> </w:t>
      </w:r>
      <w:r>
        <w:rPr>
          <w:w w:val="110"/>
        </w:rPr>
        <w:t>anomalies</w:t>
      </w:r>
      <w:r>
        <w:rPr>
          <w:spacing w:val="27"/>
          <w:w w:val="105"/>
        </w:rPr>
        <w:t> </w:t>
      </w:r>
      <w:r>
        <w:rPr>
          <w:w w:val="110"/>
        </w:rPr>
        <w:t>added,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eak</w:t>
      </w:r>
      <w:r>
        <w:rPr>
          <w:spacing w:val="28"/>
          <w:w w:val="110"/>
        </w:rPr>
        <w:t> </w:t>
      </w:r>
      <w:r>
        <w:rPr>
          <w:w w:val="110"/>
        </w:rPr>
        <w:t>signals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ase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no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anomaly,</w:t>
      </w:r>
      <w:r>
        <w:rPr>
          <w:spacing w:val="32"/>
          <w:w w:val="110"/>
        </w:rPr>
        <w:t> </w:t>
      </w:r>
      <w:r>
        <w:rPr>
          <w:w w:val="110"/>
        </w:rPr>
        <w:t>10%</w:t>
      </w:r>
      <w:r>
        <w:rPr>
          <w:spacing w:val="28"/>
          <w:w w:val="110"/>
        </w:rPr>
        <w:t> </w:t>
      </w:r>
      <w:r>
        <w:rPr>
          <w:w w:val="110"/>
        </w:rPr>
        <w:t>anomaly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25%</w:t>
      </w:r>
      <w:r>
        <w:rPr>
          <w:spacing w:val="21"/>
          <w:w w:val="105"/>
        </w:rPr>
        <w:t> </w:t>
      </w:r>
      <w:r>
        <w:rPr>
          <w:spacing w:val="-3"/>
          <w:w w:val="110"/>
        </w:rPr>
        <w:t>anomaly.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</w:t>
      </w:r>
      <w:r>
        <w:rPr>
          <w:spacing w:val="19"/>
          <w:w w:val="110"/>
        </w:rPr>
        <w:t> </w:t>
      </w:r>
      <w:r>
        <w:rPr>
          <w:w w:val="110"/>
        </w:rPr>
        <w:t>signals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higher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hierarchies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tend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stronger</w:t>
      </w:r>
      <w:r>
        <w:rPr>
          <w:spacing w:val="19"/>
          <w:w w:val="110"/>
        </w:rPr>
        <w:t> </w:t>
      </w:r>
      <w:r>
        <w:rPr>
          <w:w w:val="110"/>
        </w:rPr>
        <w:t>than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</w:t>
      </w:r>
      <w:r>
        <w:rPr>
          <w:spacing w:val="23"/>
          <w:w w:val="110"/>
        </w:rPr>
        <w:t> </w:t>
      </w:r>
      <w:r>
        <w:rPr>
          <w:w w:val="110"/>
        </w:rPr>
        <w:t>signals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hierarchies.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9"/>
        <w:rPr>
          <w:rFonts w:ascii="PMingLiU" w:hAnsi="PMingLiU" w:cs="PMingLiU" w:eastAsia="PMingLiU"/>
          <w:sz w:val="18"/>
          <w:szCs w:val="18"/>
        </w:rPr>
      </w:pPr>
    </w:p>
    <w:p>
      <w:pPr>
        <w:pStyle w:val="Heading2"/>
        <w:tabs>
          <w:tab w:pos="1533" w:val="left" w:leader="none"/>
        </w:tabs>
        <w:spacing w:line="240" w:lineRule="auto"/>
        <w:ind w:left="547" w:right="0" w:firstLine="0"/>
        <w:jc w:val="left"/>
        <w:rPr>
          <w:b w:val="0"/>
          <w:bCs w:val="0"/>
        </w:rPr>
      </w:pPr>
      <w:bookmarkStart w:name="Discussion" w:id="135"/>
      <w:bookmarkEnd w:id="135"/>
      <w:r>
        <w:rPr>
          <w:b w:val="0"/>
        </w:rPr>
      </w:r>
      <w:bookmarkStart w:name="_bookmark78" w:id="136"/>
      <w:bookmarkEnd w:id="136"/>
      <w:r>
        <w:rPr>
          <w:b w:val="0"/>
        </w:rPr>
      </w:r>
      <w:r>
        <w:rPr>
          <w:w w:val="90"/>
        </w:rPr>
        <w:t>2.4.3</w:t>
        <w:tab/>
      </w:r>
      <w:r>
        <w:rPr/>
        <w:t>Discussion</w:t>
      </w:r>
      <w:r>
        <w:rPr>
          <w:b w:val="0"/>
        </w:rPr>
      </w:r>
    </w:p>
    <w:p>
      <w:pPr>
        <w:pStyle w:val="BodyText"/>
        <w:tabs>
          <w:tab w:pos="1498" w:val="left" w:leader="none"/>
          <w:tab w:pos="2837" w:val="left" w:leader="none"/>
          <w:tab w:pos="4189" w:val="left" w:leader="none"/>
          <w:tab w:pos="5771" w:val="left" w:leader="none"/>
          <w:tab w:pos="7379" w:val="left" w:leader="none"/>
        </w:tabs>
        <w:spacing w:line="242" w:lineRule="auto" w:before="190"/>
        <w:ind w:right="148"/>
        <w:jc w:val="left"/>
      </w:pPr>
      <w:r>
        <w:rPr>
          <w:w w:val="115"/>
        </w:rPr>
        <w:t>Our</w:t>
      </w:r>
      <w:r>
        <w:rPr>
          <w:spacing w:val="-4"/>
          <w:w w:val="115"/>
        </w:rPr>
        <w:t> </w:t>
      </w:r>
      <w:r>
        <w:rPr>
          <w:w w:val="115"/>
        </w:rPr>
        <w:t>DIC</w:t>
      </w:r>
      <w:r>
        <w:rPr>
          <w:spacing w:val="-4"/>
          <w:w w:val="115"/>
        </w:rPr>
        <w:t> </w:t>
      </w:r>
      <w:r>
        <w:rPr>
          <w:w w:val="115"/>
        </w:rPr>
        <w:t>results</w:t>
      </w:r>
      <w:r>
        <w:rPr>
          <w:spacing w:val="-4"/>
          <w:w w:val="115"/>
        </w:rPr>
        <w:t> </w:t>
      </w:r>
      <w:r>
        <w:rPr>
          <w:w w:val="115"/>
        </w:rPr>
        <w:t>suggest</w:t>
      </w:r>
      <w:r>
        <w:rPr>
          <w:spacing w:val="-3"/>
          <w:w w:val="115"/>
        </w:rPr>
        <w:t> </w:t>
      </w:r>
      <w:r>
        <w:rPr>
          <w:w w:val="115"/>
        </w:rPr>
        <w:t>that</w:t>
      </w:r>
      <w:r>
        <w:rPr>
          <w:spacing w:val="-4"/>
          <w:w w:val="115"/>
        </w:rPr>
        <w:t> </w:t>
      </w:r>
      <w:r>
        <w:rPr>
          <w:w w:val="115"/>
        </w:rPr>
        <w:t>compared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IBM,</w:t>
      </w:r>
      <w:r>
        <w:rPr>
          <w:spacing w:val="-4"/>
          <w:w w:val="115"/>
        </w:rPr>
        <w:t> </w:t>
      </w:r>
      <w:r>
        <w:rPr>
          <w:w w:val="115"/>
        </w:rPr>
        <w:t>HBM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4"/>
          <w:w w:val="115"/>
        </w:rPr>
        <w:t> </w:t>
      </w:r>
      <w:r>
        <w:rPr>
          <w:w w:val="115"/>
        </w:rPr>
        <w:t>better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goo</w:t>
      </w:r>
      <w:r>
        <w:rPr>
          <w:w w:val="115"/>
        </w:rPr>
        <w:t>d</w:t>
      </w:r>
      <w:r>
        <w:rPr>
          <w:spacing w:val="1"/>
          <w:w w:val="115"/>
        </w:rPr>
        <w:t>ness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fi</w:t>
      </w:r>
      <w:r>
        <w:rPr>
          <w:spacing w:val="27"/>
          <w:w w:val="96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b</w:t>
      </w:r>
      <w:r>
        <w:rPr>
          <w:w w:val="115"/>
        </w:rPr>
        <w:t>etter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model,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scenarios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anomalies</w:t>
      </w:r>
      <w:r>
        <w:rPr>
          <w:spacing w:val="-14"/>
          <w:w w:val="115"/>
        </w:rPr>
        <w:t> </w:t>
      </w:r>
      <w:r>
        <w:rPr>
          <w:w w:val="115"/>
        </w:rPr>
        <w:t>added</w:t>
      </w:r>
      <w:r>
        <w:rPr>
          <w:spacing w:val="23"/>
          <w:w w:val="114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category</w:t>
      </w:r>
      <w:r>
        <w:rPr>
          <w:spacing w:val="-7"/>
          <w:w w:val="115"/>
        </w:rPr>
        <w:t> </w:t>
      </w:r>
      <w:r>
        <w:rPr>
          <w:w w:val="115"/>
        </w:rPr>
        <w:t>at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1"/>
          <w:w w:val="115"/>
        </w:rPr>
        <w:t>bottom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8"/>
          <w:w w:val="115"/>
        </w:rPr>
        <w:t> </w:t>
      </w:r>
      <w:r>
        <w:rPr>
          <w:w w:val="115"/>
        </w:rPr>
        <w:t>this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provided</w:t>
      </w:r>
      <w:r>
        <w:rPr>
          <w:spacing w:val="-7"/>
          <w:w w:val="115"/>
        </w:rPr>
        <w:t> </w:t>
      </w:r>
      <w:r>
        <w:rPr>
          <w:w w:val="115"/>
        </w:rPr>
        <w:t>more</w:t>
      </w:r>
      <w:r>
        <w:rPr>
          <w:spacing w:val="-8"/>
          <w:w w:val="115"/>
        </w:rPr>
        <w:t> </w:t>
      </w:r>
      <w:r>
        <w:rPr>
          <w:w w:val="115"/>
        </w:rPr>
        <w:t>evidence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21"/>
          <w:w w:val="126"/>
        </w:rPr>
        <w:t> </w:t>
      </w:r>
      <w:r>
        <w:rPr>
          <w:w w:val="115"/>
        </w:rPr>
        <w:t>suggests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w w:val="115"/>
        </w:rPr>
        <w:t>HBM</w:t>
      </w:r>
      <w:r>
        <w:rPr>
          <w:spacing w:val="-16"/>
          <w:w w:val="115"/>
        </w:rPr>
        <w:t> </w:t>
      </w:r>
      <w:r>
        <w:rPr>
          <w:w w:val="115"/>
        </w:rPr>
        <w:t>are</w:t>
      </w:r>
      <w:r>
        <w:rPr>
          <w:spacing w:val="-16"/>
          <w:w w:val="115"/>
        </w:rPr>
        <w:t> </w:t>
      </w:r>
      <w:r>
        <w:rPr>
          <w:w w:val="115"/>
        </w:rPr>
        <w:t>superior</w:t>
      </w:r>
      <w:r>
        <w:rPr>
          <w:spacing w:val="-16"/>
          <w:w w:val="115"/>
        </w:rPr>
        <w:t> </w:t>
      </w:r>
      <w:r>
        <w:rPr>
          <w:w w:val="115"/>
        </w:rPr>
        <w:t>compared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IBM.</w:t>
      </w:r>
      <w:r>
        <w:rPr>
          <w:spacing w:val="-16"/>
          <w:w w:val="115"/>
        </w:rPr>
        <w:t> </w:t>
      </w:r>
      <w:r>
        <w:rPr>
          <w:w w:val="115"/>
        </w:rPr>
        <w:t>Although</w:t>
      </w:r>
      <w:r>
        <w:rPr>
          <w:spacing w:val="-15"/>
          <w:w w:val="115"/>
        </w:rPr>
        <w:t> </w:t>
      </w:r>
      <w:r>
        <w:rPr>
          <w:w w:val="115"/>
        </w:rPr>
        <w:t>our</w:t>
      </w:r>
      <w:r>
        <w:rPr>
          <w:spacing w:val="-16"/>
          <w:w w:val="115"/>
        </w:rPr>
        <w:t> </w:t>
      </w:r>
      <w:r>
        <w:rPr>
          <w:w w:val="115"/>
        </w:rPr>
        <w:t>DIC</w:t>
      </w:r>
      <w:r>
        <w:rPr>
          <w:spacing w:val="-17"/>
          <w:w w:val="115"/>
        </w:rPr>
        <w:t> </w:t>
      </w:r>
      <w:r>
        <w:rPr>
          <w:w w:val="115"/>
        </w:rPr>
        <w:t>comparisons</w:t>
      </w:r>
      <w:r>
        <w:rPr>
          <w:spacing w:val="27"/>
          <w:w w:val="105"/>
        </w:rPr>
        <w:t> </w:t>
      </w:r>
      <w:r>
        <w:rPr>
          <w:w w:val="115"/>
        </w:rPr>
        <w:t>result</w:t>
      </w:r>
      <w:r>
        <w:rPr>
          <w:spacing w:val="-26"/>
          <w:w w:val="115"/>
        </w:rPr>
        <w:t> </w:t>
      </w:r>
      <w:r>
        <w:rPr>
          <w:spacing w:val="-4"/>
          <w:w w:val="115"/>
        </w:rPr>
        <w:t>varies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-26"/>
          <w:w w:val="115"/>
        </w:rPr>
        <w:t> </w:t>
      </w:r>
      <w:r>
        <w:rPr>
          <w:w w:val="115"/>
        </w:rPr>
        <w:t>time</w:t>
      </w:r>
      <w:r>
        <w:rPr>
          <w:spacing w:val="-26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5"/>
          <w:w w:val="115"/>
        </w:rPr>
        <w:t> </w:t>
      </w:r>
      <w:r>
        <w:rPr>
          <w:w w:val="115"/>
        </w:rPr>
        <w:t>re-ran</w:t>
      </w:r>
      <w:r>
        <w:rPr>
          <w:spacing w:val="-26"/>
          <w:w w:val="115"/>
        </w:rPr>
        <w:t> </w:t>
      </w:r>
      <w:r>
        <w:rPr>
          <w:w w:val="115"/>
        </w:rPr>
        <w:t>our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JA</w:t>
      </w:r>
      <w:r>
        <w:rPr>
          <w:spacing w:val="-3"/>
          <w:w w:val="115"/>
        </w:rPr>
        <w:t>GS</w:t>
      </w:r>
      <w:r>
        <w:rPr>
          <w:spacing w:val="-26"/>
          <w:w w:val="115"/>
        </w:rPr>
        <w:t> </w:t>
      </w:r>
      <w:r>
        <w:rPr>
          <w:w w:val="115"/>
        </w:rPr>
        <w:t>models,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26"/>
          <w:w w:val="115"/>
        </w:rPr>
        <w:t> </w:t>
      </w:r>
      <w:r>
        <w:rPr>
          <w:w w:val="115"/>
        </w:rPr>
        <w:t>appears</w:t>
      </w:r>
      <w:r>
        <w:rPr>
          <w:spacing w:val="-26"/>
          <w:w w:val="115"/>
        </w:rPr>
        <w:t> </w:t>
      </w:r>
      <w:r>
        <w:rPr>
          <w:w w:val="115"/>
        </w:rPr>
        <w:t>most</w:t>
      </w:r>
      <w:r>
        <w:rPr>
          <w:spacing w:val="-26"/>
          <w:w w:val="115"/>
        </w:rPr>
        <w:t> </w:t>
      </w:r>
      <w:r>
        <w:rPr>
          <w:w w:val="115"/>
        </w:rPr>
        <w:t>of</w:t>
      </w:r>
      <w:r>
        <w:rPr>
          <w:spacing w:val="63"/>
          <w:w w:val="98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time,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33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33"/>
          <w:w w:val="115"/>
        </w:rPr>
        <w:t> </w:t>
      </w:r>
      <w:r>
        <w:rPr>
          <w:w w:val="115"/>
        </w:rPr>
        <w:t>some</w:t>
      </w:r>
      <w:r>
        <w:rPr>
          <w:spacing w:val="-32"/>
          <w:w w:val="115"/>
        </w:rPr>
        <w:t> </w:t>
      </w:r>
      <w:r>
        <w:rPr>
          <w:w w:val="115"/>
        </w:rPr>
        <w:t>evidence</w:t>
      </w:r>
      <w:r>
        <w:rPr>
          <w:spacing w:val="-33"/>
          <w:w w:val="115"/>
        </w:rPr>
        <w:t> </w:t>
      </w:r>
      <w:r>
        <w:rPr>
          <w:w w:val="115"/>
        </w:rPr>
        <w:t>to</w:t>
      </w:r>
      <w:r>
        <w:rPr>
          <w:spacing w:val="-32"/>
          <w:w w:val="115"/>
        </w:rPr>
        <w:t> </w:t>
      </w:r>
      <w:r>
        <w:rPr>
          <w:spacing w:val="-3"/>
          <w:w w:val="115"/>
        </w:rPr>
        <w:t>back</w:t>
      </w:r>
      <w:r>
        <w:rPr>
          <w:spacing w:val="-33"/>
          <w:w w:val="115"/>
        </w:rPr>
        <w:t> </w:t>
      </w:r>
      <w:r>
        <w:rPr>
          <w:w w:val="115"/>
        </w:rPr>
        <w:t>our</w:t>
      </w:r>
      <w:r>
        <w:rPr>
          <w:spacing w:val="-32"/>
          <w:w w:val="115"/>
        </w:rPr>
        <w:t> </w:t>
      </w:r>
      <w:r>
        <w:rPr>
          <w:w w:val="115"/>
        </w:rPr>
        <w:t>claim.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fi</w:t>
        <w:tab/>
        <w:t>is</w:t>
      </w:r>
      <w:r>
        <w:rPr>
          <w:spacing w:val="-40"/>
          <w:w w:val="115"/>
        </w:rPr>
        <w:t> </w:t>
      </w:r>
      <w:r>
        <w:rPr>
          <w:spacing w:val="-2"/>
          <w:w w:val="115"/>
        </w:rPr>
        <w:t>consisten</w:t>
      </w:r>
      <w:r>
        <w:rPr>
          <w:spacing w:val="-1"/>
          <w:w w:val="115"/>
        </w:rPr>
        <w:t>t</w:t>
      </w:r>
      <w:r>
        <w:rPr>
          <w:spacing w:val="-40"/>
          <w:w w:val="115"/>
        </w:rPr>
        <w:t> </w:t>
      </w:r>
      <w:r>
        <w:rPr>
          <w:w w:val="115"/>
        </w:rPr>
        <w:t>with</w:t>
      </w:r>
      <w:r>
        <w:rPr>
          <w:spacing w:val="29"/>
          <w:w w:val="111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fi</w:t>
        <w:tab/>
        <w:t>in</w:t>
      </w:r>
      <w:r>
        <w:rPr>
          <w:spacing w:val="-18"/>
          <w:w w:val="115"/>
        </w:rPr>
        <w:t> </w:t>
      </w:r>
      <w:hyperlink w:history="true" w:anchor="_bookmark184">
        <w:r>
          <w:rPr>
            <w:w w:val="115"/>
          </w:rPr>
          <w:t>Gelman</w:t>
        </w:r>
      </w:hyperlink>
      <w:r>
        <w:rPr>
          <w:spacing w:val="-18"/>
          <w:w w:val="115"/>
        </w:rPr>
        <w:t> </w:t>
      </w:r>
      <w:hyperlink w:history="true" w:anchor="_bookmark184">
        <w:r>
          <w:rPr>
            <w:w w:val="115"/>
          </w:rPr>
          <w:t>(2006),</w:t>
        </w:r>
      </w:hyperlink>
      <w:r>
        <w:rPr>
          <w:spacing w:val="-18"/>
          <w:w w:val="115"/>
        </w:rPr>
        <w:t> </w:t>
      </w:r>
      <w:r>
        <w:rPr>
          <w:w w:val="115"/>
        </w:rPr>
        <w:t>that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hierarc</w:t>
      </w:r>
      <w:r>
        <w:rPr>
          <w:spacing w:val="-1"/>
          <w:w w:val="115"/>
        </w:rPr>
        <w:t>h</w:t>
      </w:r>
      <w:r>
        <w:rPr>
          <w:spacing w:val="-2"/>
          <w:w w:val="115"/>
        </w:rPr>
        <w:t>ical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18"/>
          <w:w w:val="115"/>
        </w:rPr>
        <w:t> </w:t>
      </w:r>
      <w:r>
        <w:rPr>
          <w:w w:val="115"/>
        </w:rPr>
        <w:t>tend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give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b</w:t>
      </w:r>
      <w:r>
        <w:rPr>
          <w:w w:val="115"/>
        </w:rPr>
        <w:t>etter</w:t>
      </w:r>
      <w:r>
        <w:rPr>
          <w:spacing w:val="-18"/>
          <w:w w:val="115"/>
        </w:rPr>
        <w:t> </w:t>
      </w:r>
      <w:r>
        <w:rPr>
          <w:w w:val="115"/>
        </w:rPr>
        <w:t>prediction</w:t>
      </w:r>
      <w:r>
        <w:rPr>
          <w:spacing w:val="26"/>
          <w:w w:val="110"/>
        </w:rPr>
        <w:t> </w:t>
      </w:r>
      <w:r>
        <w:rPr>
          <w:w w:val="115"/>
        </w:rPr>
        <w:t>compare</w:t>
      </w:r>
      <w:r>
        <w:rPr>
          <w:spacing w:val="-19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no-pooling</w:t>
      </w:r>
      <w:r>
        <w:rPr>
          <w:spacing w:val="-19"/>
          <w:w w:val="115"/>
        </w:rPr>
        <w:t> </w:t>
      </w:r>
      <w:r>
        <w:rPr>
          <w:w w:val="115"/>
        </w:rPr>
        <w:t>(independent)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19"/>
          <w:w w:val="115"/>
        </w:rPr>
        <w:t> </w:t>
      </w:r>
      <w:r>
        <w:rPr>
          <w:w w:val="115"/>
        </w:rPr>
        <w:t>in</w:t>
      </w:r>
      <w:r>
        <w:rPr>
          <w:spacing w:val="-19"/>
          <w:w w:val="115"/>
        </w:rPr>
        <w:t> </w:t>
      </w:r>
      <w:r>
        <w:rPr>
          <w:w w:val="115"/>
        </w:rPr>
        <w:t>all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levels.</w:t>
      </w:r>
      <w:r>
        <w:rPr>
          <w:spacing w:val="-1"/>
          <w:w w:val="115"/>
        </w:rPr>
        <w:t> </w:t>
      </w:r>
      <w:r>
        <w:rPr>
          <w:w w:val="115"/>
        </w:rPr>
        <w:t>Although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ur</w:t>
      </w:r>
      <w:r>
        <w:rPr>
          <w:spacing w:val="-19"/>
          <w:w w:val="115"/>
        </w:rPr>
        <w:t> </w:t>
      </w:r>
      <w:r>
        <w:rPr>
          <w:w w:val="115"/>
        </w:rPr>
        <w:t>DIC</w:t>
      </w:r>
      <w:r>
        <w:rPr>
          <w:spacing w:val="-19"/>
          <w:w w:val="115"/>
        </w:rPr>
        <w:t> </w:t>
      </w:r>
      <w:r>
        <w:rPr>
          <w:w w:val="115"/>
        </w:rPr>
        <w:t>result</w:t>
      </w:r>
      <w:r>
        <w:rPr>
          <w:spacing w:val="24"/>
          <w:w w:val="114"/>
        </w:rPr>
        <w:t> </w:t>
      </w:r>
      <w:r>
        <w:rPr>
          <w:w w:val="115"/>
        </w:rPr>
        <w:t>suggests</w:t>
      </w:r>
      <w:r>
        <w:rPr>
          <w:spacing w:val="-10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HBM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better</w:t>
      </w:r>
      <w:r>
        <w:rPr>
          <w:spacing w:val="12"/>
          <w:w w:val="115"/>
        </w:rPr>
        <w:t> </w:t>
      </w:r>
      <w:r>
        <w:rPr>
          <w:w w:val="115"/>
        </w:rPr>
        <w:t>posterior</w:t>
      </w:r>
      <w:r>
        <w:rPr>
          <w:spacing w:val="11"/>
          <w:w w:val="115"/>
        </w:rPr>
        <w:t> </w:t>
      </w:r>
      <w:r>
        <w:rPr>
          <w:w w:val="115"/>
        </w:rPr>
        <w:t>distribution,</w:t>
      </w:r>
      <w:r>
        <w:rPr>
          <w:spacing w:val="11"/>
          <w:w w:val="115"/>
        </w:rPr>
        <w:t> </w:t>
      </w:r>
      <w:r>
        <w:rPr>
          <w:w w:val="115"/>
        </w:rPr>
        <w:t>it</w:t>
      </w:r>
      <w:r>
        <w:rPr>
          <w:spacing w:val="10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kind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29"/>
          <w:w w:val="102"/>
        </w:rPr>
        <w:t> </w:t>
      </w:r>
      <w:r>
        <w:rPr>
          <w:w w:val="115"/>
        </w:rPr>
        <w:t>hard to</w:t>
      </w:r>
      <w:r>
        <w:rPr>
          <w:spacing w:val="1"/>
          <w:w w:val="115"/>
        </w:rPr>
        <w:t> </w:t>
      </w:r>
      <w:r>
        <w:rPr>
          <w:w w:val="115"/>
        </w:rPr>
        <w:t>tell</w:t>
      </w:r>
      <w:r>
        <w:rPr>
          <w:spacing w:val="1"/>
          <w:w w:val="115"/>
        </w:rPr>
        <w:t> </w:t>
      </w:r>
      <w:r>
        <w:rPr>
          <w:w w:val="115"/>
        </w:rPr>
        <w:t>the diff</w:t>
        <w:tab/>
        <w:t>nces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2"/>
          <w:w w:val="115"/>
        </w:rPr>
        <w:t> </w:t>
      </w:r>
      <w:r>
        <w:rPr>
          <w:w w:val="115"/>
        </w:rPr>
        <w:t>posterior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distributions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HBM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49"/>
          <w:w w:val="114"/>
        </w:rPr>
        <w:t> </w:t>
      </w:r>
      <w:r>
        <w:rPr>
          <w:w w:val="115"/>
        </w:rPr>
        <w:t>all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noise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reduced</w:t>
      </w:r>
      <w:r>
        <w:rPr>
          <w:spacing w:val="-5"/>
          <w:w w:val="115"/>
        </w:rPr>
        <w:t> </w:t>
      </w:r>
      <w:r>
        <w:rPr>
          <w:w w:val="115"/>
        </w:rPr>
        <w:t>out</w:t>
      </w:r>
      <w:r>
        <w:rPr>
          <w:spacing w:val="-4"/>
          <w:w w:val="115"/>
        </w:rPr>
        <w:t> </w:t>
      </w:r>
      <w:r>
        <w:rPr>
          <w:w w:val="115"/>
        </w:rPr>
        <w:t>confidence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o</w:t>
      </w:r>
      <w:r>
        <w:rPr>
          <w:spacing w:val="-1"/>
          <w:w w:val="115"/>
        </w:rPr>
        <w:t>ur</w:t>
      </w:r>
      <w:r>
        <w:rPr>
          <w:spacing w:val="-5"/>
          <w:w w:val="115"/>
        </w:rPr>
        <w:t> </w:t>
      </w:r>
      <w:r>
        <w:rPr>
          <w:w w:val="115"/>
        </w:rPr>
        <w:t>claim.</w:t>
      </w:r>
      <w:r>
        <w:rPr>
          <w:spacing w:val="20"/>
          <w:w w:val="115"/>
        </w:rPr>
        <w:t> </w:t>
      </w:r>
      <w:r>
        <w:rPr>
          <w:spacing w:val="-10"/>
          <w:w w:val="115"/>
        </w:rPr>
        <w:t>T</w:t>
      </w:r>
      <w:r>
        <w:rPr>
          <w:spacing w:val="-12"/>
          <w:w w:val="115"/>
        </w:rPr>
        <w:t>o</w:t>
      </w:r>
      <w:r>
        <w:rPr>
          <w:spacing w:val="-5"/>
          <w:w w:val="115"/>
        </w:rPr>
        <w:t> </w:t>
      </w:r>
      <w:r>
        <w:rPr>
          <w:w w:val="115"/>
        </w:rPr>
        <w:t>rule</w:t>
      </w:r>
      <w:r>
        <w:rPr>
          <w:spacing w:val="-4"/>
          <w:w w:val="115"/>
        </w:rPr>
        <w:t> </w:t>
      </w:r>
      <w:r>
        <w:rPr>
          <w:w w:val="115"/>
        </w:rPr>
        <w:t>out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8"/>
        </w:rPr>
        <w:t> </w:t>
      </w:r>
      <w:r>
        <w:rPr>
          <w:w w:val="115"/>
        </w:rPr>
        <w:t>noise</w:t>
      </w:r>
      <w:r>
        <w:rPr>
          <w:spacing w:val="-32"/>
          <w:w w:val="115"/>
        </w:rPr>
        <w:t> </w:t>
      </w:r>
      <w:r>
        <w:rPr>
          <w:w w:val="115"/>
        </w:rPr>
        <w:t>from</w:t>
      </w:r>
      <w:r>
        <w:rPr>
          <w:spacing w:val="-31"/>
          <w:w w:val="115"/>
        </w:rPr>
        <w:t> </w:t>
      </w:r>
      <w:r>
        <w:rPr>
          <w:spacing w:val="-1"/>
          <w:w w:val="115"/>
        </w:rPr>
        <w:t>uncertain</w:t>
      </w:r>
      <w:r>
        <w:rPr>
          <w:spacing w:val="-2"/>
          <w:w w:val="115"/>
        </w:rPr>
        <w:t>ties</w:t>
      </w:r>
      <w:r>
        <w:rPr>
          <w:spacing w:val="-32"/>
          <w:w w:val="115"/>
        </w:rPr>
        <w:t> </w:t>
      </w:r>
      <w:r>
        <w:rPr>
          <w:w w:val="115"/>
        </w:rPr>
        <w:t>in</w:t>
      </w:r>
      <w:r>
        <w:rPr>
          <w:spacing w:val="-31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31"/>
          <w:w w:val="115"/>
        </w:rPr>
        <w:t> </w:t>
      </w:r>
      <w:r>
        <w:rPr>
          <w:w w:val="115"/>
        </w:rPr>
        <w:t>posterior</w:t>
      </w:r>
      <w:r>
        <w:rPr>
          <w:spacing w:val="-32"/>
          <w:w w:val="115"/>
        </w:rPr>
        <w:t> </w:t>
      </w:r>
      <w:r>
        <w:rPr>
          <w:w w:val="115"/>
        </w:rPr>
        <w:t>is</w:t>
      </w:r>
      <w:r>
        <w:rPr>
          <w:spacing w:val="-32"/>
          <w:w w:val="115"/>
        </w:rPr>
        <w:t> </w:t>
      </w:r>
      <w:r>
        <w:rPr>
          <w:w w:val="115"/>
        </w:rPr>
        <w:t>a</w:t>
      </w:r>
      <w:r>
        <w:rPr>
          <w:spacing w:val="-31"/>
          <w:w w:val="115"/>
        </w:rPr>
        <w:t> </w:t>
      </w:r>
      <w:r>
        <w:rPr>
          <w:w w:val="115"/>
        </w:rPr>
        <w:t>complex</w:t>
      </w:r>
      <w:r>
        <w:rPr>
          <w:spacing w:val="-31"/>
          <w:w w:val="115"/>
        </w:rPr>
        <w:t> </w:t>
      </w:r>
      <w:r>
        <w:rPr>
          <w:w w:val="115"/>
        </w:rPr>
        <w:t>and</w:t>
      </w:r>
      <w:r>
        <w:rPr>
          <w:spacing w:val="-31"/>
          <w:w w:val="115"/>
        </w:rPr>
        <w:t> </w:t>
      </w:r>
      <w:r>
        <w:rPr>
          <w:spacing w:val="-2"/>
          <w:w w:val="115"/>
        </w:rPr>
        <w:t>calculation-intensive</w:t>
      </w:r>
      <w:r>
        <w:rPr>
          <w:spacing w:val="45"/>
          <w:w w:val="102"/>
        </w:rPr>
        <w:t> </w:t>
      </w:r>
      <w:r>
        <w:rPr>
          <w:w w:val="115"/>
        </w:rPr>
        <w:t>process</w:t>
      </w:r>
      <w:r>
        <w:rPr>
          <w:spacing w:val="-17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are</w:t>
      </w:r>
      <w:r>
        <w:rPr>
          <w:spacing w:val="-17"/>
          <w:w w:val="115"/>
        </w:rPr>
        <w:t> </w:t>
      </w:r>
      <w:r>
        <w:rPr>
          <w:w w:val="115"/>
        </w:rPr>
        <w:t>out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our</w:t>
      </w:r>
      <w:r>
        <w:rPr>
          <w:spacing w:val="-16"/>
          <w:w w:val="115"/>
        </w:rPr>
        <w:t> </w:t>
      </w:r>
      <w:r>
        <w:rPr>
          <w:spacing w:val="1"/>
          <w:w w:val="115"/>
        </w:rPr>
        <w:t>scope.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2" w:lineRule="auto"/>
        <w:ind w:right="145" w:firstLine="351"/>
        <w:jc w:val="both"/>
      </w:pP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size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anomaly</w:t>
      </w:r>
      <w:r>
        <w:rPr>
          <w:spacing w:val="-6"/>
          <w:w w:val="115"/>
        </w:rPr>
        <w:t> </w:t>
      </w:r>
      <w:r>
        <w:rPr>
          <w:w w:val="115"/>
        </w:rPr>
        <w:t>increases,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ESS</w:t>
      </w:r>
      <w:r>
        <w:rPr>
          <w:spacing w:val="-5"/>
          <w:w w:val="115"/>
        </w:rPr>
        <w:t> </w:t>
      </w:r>
      <w:r>
        <w:rPr>
          <w:w w:val="115"/>
        </w:rPr>
        <w:t>tend</w:t>
      </w:r>
      <w:r>
        <w:rPr>
          <w:spacing w:val="-6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decrease.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6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12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due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w w:val="115"/>
        </w:rPr>
        <w:t>fact</w:t>
      </w:r>
      <w:r>
        <w:rPr>
          <w:spacing w:val="13"/>
          <w:w w:val="115"/>
        </w:rPr>
        <w:t> </w:t>
      </w:r>
      <w:r>
        <w:rPr>
          <w:w w:val="115"/>
        </w:rPr>
        <w:t>that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more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substantial</w:t>
      </w:r>
      <w:r>
        <w:rPr>
          <w:spacing w:val="13"/>
          <w:w w:val="115"/>
        </w:rPr>
        <w:t> </w:t>
      </w:r>
      <w:r>
        <w:rPr>
          <w:w w:val="115"/>
        </w:rPr>
        <w:t>increase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2"/>
          <w:w w:val="115"/>
        </w:rPr>
        <w:t> </w:t>
      </w:r>
      <w:r>
        <w:rPr>
          <w:w w:val="115"/>
        </w:rPr>
        <w:t>results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more</w:t>
      </w:r>
      <w:r>
        <w:rPr>
          <w:spacing w:val="28"/>
          <w:w w:val="115"/>
        </w:rPr>
        <w:t> </w:t>
      </w:r>
      <w:r>
        <w:rPr>
          <w:spacing w:val="-1"/>
          <w:w w:val="115"/>
        </w:rPr>
        <w:t>substantial,</w:t>
      </w:r>
      <w:r>
        <w:rPr>
          <w:spacing w:val="35"/>
          <w:w w:val="115"/>
        </w:rPr>
        <w:t> </w:t>
      </w:r>
      <w:r>
        <w:rPr>
          <w:w w:val="115"/>
        </w:rPr>
        <w:t>more</w:t>
      </w:r>
      <w:r>
        <w:rPr>
          <w:spacing w:val="28"/>
          <w:w w:val="115"/>
        </w:rPr>
        <w:t> </w:t>
      </w:r>
      <w:r>
        <w:rPr>
          <w:w w:val="115"/>
        </w:rPr>
        <w:t>infl</w:t>
      </w:r>
      <w:r>
        <w:rPr>
          <w:spacing w:val="2"/>
          <w:w w:val="115"/>
        </w:rPr>
        <w:t> </w:t>
      </w:r>
      <w:r>
        <w:rPr>
          <w:w w:val="115"/>
        </w:rPr>
        <w:t>tial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change</w:t>
      </w:r>
      <w:r>
        <w:rPr>
          <w:spacing w:val="28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29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35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37"/>
          <w:w w:val="124"/>
        </w:rPr>
        <w:t> </w:t>
      </w:r>
      <w:r>
        <w:rPr>
          <w:w w:val="115"/>
        </w:rPr>
        <w:t>produces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strong</w:t>
      </w:r>
      <w:r>
        <w:rPr>
          <w:spacing w:val="9"/>
          <w:w w:val="115"/>
        </w:rPr>
        <w:t> </w:t>
      </w:r>
      <w:r>
        <w:rPr>
          <w:w w:val="115"/>
        </w:rPr>
        <w:t>autocorrelation</w:t>
      </w:r>
      <w:r>
        <w:rPr>
          <w:spacing w:val="8"/>
          <w:w w:val="115"/>
        </w:rPr>
        <w:t> </w:t>
      </w:r>
      <w:r>
        <w:rPr>
          <w:w w:val="115"/>
        </w:rPr>
        <w:t>relationship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this</w:t>
      </w:r>
      <w:r>
        <w:rPr>
          <w:spacing w:val="7"/>
          <w:w w:val="115"/>
        </w:rPr>
        <w:t> </w:t>
      </w:r>
      <w:r>
        <w:rPr>
          <w:w w:val="115"/>
        </w:rPr>
        <w:t>will</w:t>
      </w:r>
      <w:r>
        <w:rPr>
          <w:spacing w:val="9"/>
          <w:w w:val="115"/>
        </w:rPr>
        <w:t> </w:t>
      </w:r>
      <w:r>
        <w:rPr>
          <w:w w:val="115"/>
        </w:rPr>
        <w:t>reduce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indecency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214" w:val="left" w:leader="none"/>
        </w:tabs>
        <w:spacing w:line="242" w:lineRule="auto" w:before="13"/>
        <w:ind w:left="108" w:right="537" w:firstLine="8"/>
        <w:jc w:val="both"/>
      </w:pP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values,</w:t>
      </w:r>
      <w:r>
        <w:rPr>
          <w:spacing w:val="37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also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reason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why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standard</w:t>
      </w:r>
      <w:r>
        <w:rPr>
          <w:spacing w:val="35"/>
          <w:w w:val="110"/>
        </w:rPr>
        <w:t> </w:t>
      </w:r>
      <w:r>
        <w:rPr>
          <w:w w:val="110"/>
        </w:rPr>
        <w:t>deviation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posterior</w:t>
      </w:r>
      <w:r>
        <w:rPr>
          <w:spacing w:val="34"/>
          <w:w w:val="110"/>
        </w:rPr>
        <w:t> </w:t>
      </w:r>
      <w:r>
        <w:rPr>
          <w:w w:val="110"/>
        </w:rPr>
        <w:t>also</w:t>
      </w:r>
      <w:r>
        <w:rPr>
          <w:spacing w:val="29"/>
          <w:w w:val="109"/>
        </w:rPr>
        <w:t> </w:t>
      </w:r>
      <w:r>
        <w:rPr>
          <w:w w:val="110"/>
        </w:rPr>
        <w:t>tend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increase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increase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size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anomalies.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reasoning</w:t>
      </w:r>
      <w:r>
        <w:rPr>
          <w:spacing w:val="32"/>
          <w:w w:val="110"/>
        </w:rPr>
        <w:t> </w:t>
      </w:r>
      <w:r>
        <w:rPr>
          <w:w w:val="110"/>
        </w:rPr>
        <w:t>also</w:t>
      </w:r>
      <w:r>
        <w:rPr>
          <w:spacing w:val="31"/>
          <w:w w:val="110"/>
        </w:rPr>
        <w:t> </w:t>
      </w:r>
      <w:r>
        <w:rPr>
          <w:w w:val="110"/>
        </w:rPr>
        <w:t>applies</w:t>
      </w:r>
      <w:r>
        <w:rPr>
          <w:spacing w:val="21"/>
          <w:w w:val="112"/>
        </w:rPr>
        <w:t> </w:t>
      </w:r>
      <w:r>
        <w:rPr>
          <w:w w:val="110"/>
        </w:rPr>
        <w:t>to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hierar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hical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levels,</w:t>
      </w:r>
      <w:r>
        <w:rPr>
          <w:spacing w:val="48"/>
          <w:w w:val="110"/>
        </w:rPr>
        <w:t> </w:t>
      </w:r>
      <w:r>
        <w:rPr>
          <w:w w:val="110"/>
        </w:rPr>
        <w:t>due</w:t>
      </w:r>
      <w:r>
        <w:rPr>
          <w:spacing w:val="44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aggregation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4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44"/>
          <w:w w:val="110"/>
        </w:rPr>
        <w:t> </w:t>
      </w:r>
      <w:r>
        <w:rPr>
          <w:w w:val="110"/>
        </w:rPr>
        <w:t>at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44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43"/>
          <w:w w:val="110"/>
        </w:rPr>
        <w:t> </w:t>
      </w:r>
      <w:r>
        <w:rPr>
          <w:w w:val="110"/>
        </w:rPr>
        <w:t>tend</w:t>
      </w:r>
      <w:r>
        <w:rPr>
          <w:spacing w:val="35"/>
          <w:w w:val="119"/>
        </w:rPr>
        <w:t> </w:t>
      </w:r>
      <w:r>
        <w:rPr>
          <w:w w:val="110"/>
        </w:rPr>
        <w:t>to</w:t>
      </w:r>
      <w:r>
        <w:rPr>
          <w:spacing w:val="66"/>
          <w:w w:val="110"/>
        </w:rPr>
        <w:t> </w:t>
      </w:r>
      <w:r>
        <w:rPr>
          <w:w w:val="110"/>
        </w:rPr>
        <w:t>increase,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7"/>
          <w:w w:val="110"/>
        </w:rPr>
        <w:t> </w:t>
      </w:r>
      <w:r>
        <w:rPr>
          <w:w w:val="110"/>
        </w:rPr>
        <w:t>sample</w:t>
      </w:r>
      <w:r>
        <w:rPr>
          <w:spacing w:val="66"/>
          <w:w w:val="110"/>
        </w:rPr>
        <w:t> </w:t>
      </w:r>
      <w:r>
        <w:rPr>
          <w:w w:val="110"/>
        </w:rPr>
        <w:t>distributions</w:t>
      </w:r>
      <w:r>
        <w:rPr>
          <w:spacing w:val="65"/>
          <w:w w:val="110"/>
        </w:rPr>
        <w:t> </w:t>
      </w:r>
      <w:r>
        <w:rPr>
          <w:w w:val="110"/>
        </w:rPr>
        <w:t>tend</w:t>
      </w:r>
      <w:r>
        <w:rPr>
          <w:spacing w:val="67"/>
          <w:w w:val="110"/>
        </w:rPr>
        <w:t> </w:t>
      </w:r>
      <w:r>
        <w:rPr>
          <w:w w:val="110"/>
        </w:rPr>
        <w:t>to</w:t>
      </w:r>
      <w:r>
        <w:rPr>
          <w:spacing w:val="66"/>
          <w:w w:val="110"/>
        </w:rPr>
        <w:t> </w:t>
      </w:r>
      <w:r>
        <w:rPr>
          <w:spacing w:val="-1"/>
          <w:w w:val="110"/>
        </w:rPr>
        <w:t>approximate</w:t>
      </w:r>
      <w:r>
        <w:rPr>
          <w:spacing w:val="6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ards</w:t>
      </w:r>
      <w:r>
        <w:rPr>
          <w:spacing w:val="66"/>
          <w:w w:val="110"/>
        </w:rPr>
        <w:t> </w:t>
      </w:r>
      <w:r>
        <w:rPr>
          <w:w w:val="110"/>
        </w:rPr>
        <w:t>normal.</w:t>
      </w:r>
      <w:r>
        <w:rPr>
          <w:spacing w:val="39"/>
          <w:w w:val="110"/>
        </w:rPr>
        <w:t> </w:t>
      </w:r>
      <w:r>
        <w:rPr>
          <w:w w:val="110"/>
        </w:rPr>
        <w:t>So</w:t>
      </w:r>
      <w:r>
        <w:rPr>
          <w:spacing w:val="25"/>
          <w:w w:val="105"/>
        </w:rPr>
        <w:t> </w:t>
      </w:r>
      <w:r>
        <w:rPr>
          <w:w w:val="110"/>
        </w:rPr>
        <w:t>when</w:t>
      </w:r>
      <w:r>
        <w:rPr>
          <w:spacing w:val="6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64"/>
          <w:w w:val="110"/>
        </w:rPr>
        <w:t> </w:t>
      </w:r>
      <w:r>
        <w:rPr>
          <w:w w:val="110"/>
        </w:rPr>
        <w:t>are</w:t>
      </w:r>
      <w:r>
        <w:rPr>
          <w:spacing w:val="64"/>
          <w:w w:val="110"/>
        </w:rPr>
        <w:t> </w:t>
      </w:r>
      <w:r>
        <w:rPr>
          <w:w w:val="110"/>
        </w:rPr>
        <w:t>dealing</w:t>
      </w:r>
      <w:r>
        <w:rPr>
          <w:spacing w:val="64"/>
          <w:w w:val="110"/>
        </w:rPr>
        <w:t> </w:t>
      </w:r>
      <w:r>
        <w:rPr>
          <w:w w:val="110"/>
        </w:rPr>
        <w:t>with</w:t>
      </w:r>
      <w:r>
        <w:rPr>
          <w:spacing w:val="64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64"/>
          <w:w w:val="110"/>
        </w:rPr>
        <w:t> </w:t>
      </w:r>
      <w:r>
        <w:rPr>
          <w:w w:val="110"/>
        </w:rPr>
        <w:t>datasets,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64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64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64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64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64"/>
          <w:w w:val="110"/>
        </w:rPr>
        <w:t> </w:t>
      </w:r>
      <w:r>
        <w:rPr>
          <w:w w:val="110"/>
        </w:rPr>
        <w:t>the</w:t>
      </w:r>
      <w:r>
        <w:rPr>
          <w:spacing w:val="21"/>
          <w:w w:val="12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-1"/>
          <w:w w:val="110"/>
        </w:rPr>
        <w:t> </w:t>
      </w:r>
      <w:r>
        <w:rPr>
          <w:w w:val="110"/>
        </w:rPr>
        <w:t>structure,</w:t>
      </w:r>
      <w:r>
        <w:rPr>
          <w:spacing w:val="2"/>
          <w:w w:val="110"/>
        </w:rPr>
        <w:t> </w:t>
      </w:r>
      <w:r>
        <w:rPr>
          <w:w w:val="110"/>
        </w:rPr>
        <w:t>there are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w w:val="110"/>
        </w:rPr>
        <w:t> statistical information</w:t>
      </w:r>
      <w:r>
        <w:rPr>
          <w:spacing w:val="-1"/>
          <w:w w:val="110"/>
        </w:rPr>
        <w:t> </w:t>
      </w:r>
      <w:r>
        <w:rPr>
          <w:w w:val="110"/>
        </w:rPr>
        <w:t>within 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hierarch</w:t>
      </w:r>
      <w:r>
        <w:rPr>
          <w:spacing w:val="-3"/>
          <w:w w:val="110"/>
        </w:rPr>
        <w:t>y</w:t>
      </w:r>
      <w:r>
        <w:rPr>
          <w:spacing w:val="29"/>
          <w:w w:val="107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disregarding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-10"/>
          <w:w w:val="110"/>
        </w:rPr>
        <w:t> </w:t>
      </w:r>
      <w:r>
        <w:rPr>
          <w:w w:val="110"/>
        </w:rPr>
        <w:t>structure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tly</w:t>
      </w:r>
      <w:r>
        <w:rPr>
          <w:spacing w:val="-11"/>
          <w:w w:val="110"/>
        </w:rPr>
        <w:t> </w:t>
      </w:r>
      <w:r>
        <w:rPr>
          <w:w w:val="110"/>
        </w:rPr>
        <w:t>reduce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35"/>
          <w:w w:val="110"/>
        </w:rPr>
        <w:t> </w:t>
      </w:r>
      <w:r>
        <w:rPr>
          <w:w w:val="110"/>
        </w:rPr>
        <w:t>models.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tell-tale</w:t>
      </w:r>
      <w:r>
        <w:rPr>
          <w:spacing w:val="4"/>
          <w:w w:val="110"/>
        </w:rPr>
        <w:t> </w:t>
      </w:r>
      <w:r>
        <w:rPr>
          <w:w w:val="110"/>
        </w:rPr>
        <w:t>sign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IBM</w:t>
      </w:r>
      <w:r>
        <w:rPr>
          <w:spacing w:val="4"/>
          <w:w w:val="110"/>
        </w:rPr>
        <w:t> </w:t>
      </w:r>
      <w:r>
        <w:rPr>
          <w:w w:val="110"/>
        </w:rPr>
        <w:t>had</w:t>
      </w:r>
      <w:r>
        <w:rPr>
          <w:spacing w:val="4"/>
          <w:w w:val="110"/>
        </w:rPr>
        <w:t> </w:t>
      </w:r>
      <w:r>
        <w:rPr>
          <w:w w:val="110"/>
        </w:rPr>
        <w:t>disregarded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4"/>
          <w:w w:val="107"/>
        </w:rPr>
        <w:t> </w:t>
      </w:r>
      <w:r>
        <w:rPr>
          <w:w w:val="110"/>
        </w:rPr>
        <w:t>structure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posterior</w:t>
      </w:r>
      <w:r>
        <w:rPr>
          <w:spacing w:val="19"/>
          <w:w w:val="110"/>
        </w:rPr>
        <w:t> </w:t>
      </w:r>
      <w:r>
        <w:rPr>
          <w:w w:val="110"/>
        </w:rPr>
        <w:t>distributions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IBM</w:t>
      </w:r>
      <w:r>
        <w:rPr>
          <w:spacing w:val="19"/>
          <w:w w:val="110"/>
        </w:rPr>
        <w:t> </w:t>
      </w:r>
      <w:r>
        <w:rPr>
          <w:w w:val="110"/>
        </w:rPr>
        <w:t>tend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greater</w:t>
      </w:r>
      <w:r>
        <w:rPr>
          <w:spacing w:val="19"/>
          <w:w w:val="110"/>
        </w:rPr>
        <w:t> </w:t>
      </w:r>
      <w:r>
        <w:rPr>
          <w:w w:val="110"/>
        </w:rPr>
        <w:t>ESS</w:t>
      </w:r>
      <w:r>
        <w:rPr>
          <w:spacing w:val="19"/>
          <w:w w:val="110"/>
        </w:rPr>
        <w:t> </w:t>
      </w:r>
      <w:r>
        <w:rPr>
          <w:w w:val="110"/>
        </w:rPr>
        <w:t>compare</w:t>
      </w:r>
      <w:r>
        <w:rPr>
          <w:spacing w:val="28"/>
          <w:w w:val="109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HBM,</w:t>
      </w:r>
      <w:r>
        <w:rPr>
          <w:spacing w:val="35"/>
          <w:w w:val="110"/>
        </w:rPr>
        <w:t> </w:t>
      </w:r>
      <w:r>
        <w:rPr>
          <w:w w:val="110"/>
        </w:rPr>
        <w:t>information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often</w:t>
      </w:r>
      <w:r>
        <w:rPr>
          <w:spacing w:val="35"/>
          <w:w w:val="110"/>
        </w:rPr>
        <w:t> </w:t>
      </w:r>
      <w:r>
        <w:rPr>
          <w:w w:val="110"/>
        </w:rPr>
        <w:t>translate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35"/>
          <w:w w:val="110"/>
        </w:rPr>
        <w:t> </w:t>
      </w:r>
      <w:r>
        <w:rPr>
          <w:w w:val="110"/>
        </w:rPr>
        <w:t>correlations,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without</w:t>
      </w:r>
      <w:r>
        <w:rPr>
          <w:spacing w:val="33"/>
          <w:w w:val="117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w w:val="110"/>
        </w:rPr>
        <w:t>information,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posterior</w:t>
      </w:r>
      <w:r>
        <w:rPr>
          <w:spacing w:val="22"/>
          <w:w w:val="110"/>
        </w:rPr>
        <w:t> </w:t>
      </w:r>
      <w:r>
        <w:rPr>
          <w:w w:val="110"/>
        </w:rPr>
        <w:t>results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category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23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2"/>
          <w:w w:val="110"/>
        </w:rPr>
        <w:t> </w:t>
      </w:r>
      <w:r>
        <w:rPr>
          <w:w w:val="110"/>
        </w:rPr>
        <w:t>more</w:t>
      </w:r>
      <w:r>
        <w:rPr>
          <w:spacing w:val="21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46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greater</w:t>
      </w:r>
      <w:r>
        <w:rPr>
          <w:spacing w:val="7"/>
          <w:w w:val="110"/>
        </w:rPr>
        <w:t> </w:t>
      </w:r>
      <w:r>
        <w:rPr>
          <w:w w:val="110"/>
        </w:rPr>
        <w:t>ESS.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loss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information</w:t>
      </w:r>
      <w:r>
        <w:rPr>
          <w:spacing w:val="6"/>
          <w:w w:val="110"/>
        </w:rPr>
        <w:t> </w:t>
      </w:r>
      <w:r>
        <w:rPr>
          <w:w w:val="110"/>
        </w:rPr>
        <w:t>becomes</w:t>
      </w:r>
      <w:r>
        <w:rPr>
          <w:spacing w:val="8"/>
          <w:w w:val="110"/>
        </w:rPr>
        <w:t> </w:t>
      </w:r>
      <w:r>
        <w:rPr>
          <w:w w:val="110"/>
        </w:rPr>
        <w:t>more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apparent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31"/>
          <w:w w:val="104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hierar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y;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because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category</w:t>
      </w:r>
      <w:r>
        <w:rPr>
          <w:spacing w:val="15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14"/>
          <w:w w:val="110"/>
        </w:rPr>
        <w:t> </w:t>
      </w:r>
      <w:r>
        <w:rPr>
          <w:w w:val="110"/>
        </w:rPr>
        <w:t>often</w:t>
      </w:r>
      <w:r>
        <w:rPr>
          <w:spacing w:val="49"/>
          <w:w w:val="112"/>
        </w:rPr>
        <w:t> </w:t>
      </w:r>
      <w:r>
        <w:rPr/>
        <w:t>infl</w:t>
        <w:tab/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6"/>
          <w:w w:val="110"/>
        </w:rPr>
        <w:t> </w:t>
      </w:r>
      <w:r>
        <w:rPr>
          <w:w w:val="110"/>
        </w:rPr>
        <w:t>increasing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population-lev</w:t>
      </w:r>
      <w:r>
        <w:rPr>
          <w:spacing w:val="-2"/>
          <w:w w:val="110"/>
        </w:rPr>
        <w:t>el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parameter.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17" w:right="500" w:firstLine="351"/>
        <w:jc w:val="both"/>
      </w:pPr>
      <w:r>
        <w:rPr>
          <w:w w:val="115"/>
        </w:rPr>
        <w:t>With our</w:t>
      </w:r>
      <w:r>
        <w:rPr>
          <w:spacing w:val="1"/>
          <w:w w:val="115"/>
        </w:rPr>
        <w:t> </w:t>
      </w:r>
      <w:r>
        <w:rPr>
          <w:w w:val="115"/>
        </w:rPr>
        <w:t>posterior distributions, </w:t>
      </w:r>
      <w:r>
        <w:rPr>
          <w:spacing w:val="-5"/>
          <w:w w:val="115"/>
        </w:rPr>
        <w:t>we</w:t>
      </w:r>
      <w:r>
        <w:rPr>
          <w:w w:val="115"/>
        </w:rPr>
        <w:t> </w:t>
      </w:r>
      <w:r>
        <w:rPr>
          <w:spacing w:val="-3"/>
          <w:w w:val="115"/>
        </w:rPr>
        <w:t>were</w:t>
      </w:r>
      <w:r>
        <w:rPr>
          <w:w w:val="115"/>
        </w:rPr>
        <w:t> able to </w:t>
      </w:r>
      <w:r>
        <w:rPr>
          <w:spacing w:val="-2"/>
          <w:w w:val="115"/>
        </w:rPr>
        <w:t>se</w:t>
      </w:r>
      <w:r>
        <w:rPr>
          <w:spacing w:val="-1"/>
          <w:w w:val="115"/>
        </w:rPr>
        <w:t>t</w:t>
      </w:r>
      <w:r>
        <w:rPr>
          <w:spacing w:val="1"/>
          <w:w w:val="115"/>
        </w:rPr>
        <w:t> </w:t>
      </w:r>
      <w:r>
        <w:rPr>
          <w:w w:val="115"/>
        </w:rPr>
        <w:t>up a</w:t>
      </w:r>
      <w:r>
        <w:rPr>
          <w:spacing w:val="-1"/>
          <w:w w:val="115"/>
        </w:rPr>
        <w:t> </w:t>
      </w:r>
      <w:r>
        <w:rPr>
          <w:w w:val="115"/>
        </w:rPr>
        <w:t>theoretical threshold</w:t>
      </w:r>
      <w:r>
        <w:rPr>
          <w:spacing w:val="21"/>
          <w:w w:val="114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made</w:t>
      </w:r>
      <w:r>
        <w:rPr>
          <w:spacing w:val="21"/>
          <w:w w:val="115"/>
        </w:rPr>
        <w:t> </w:t>
      </w:r>
      <w:r>
        <w:rPr>
          <w:w w:val="115"/>
        </w:rPr>
        <w:t>attempts</w:t>
      </w:r>
      <w:r>
        <w:rPr>
          <w:spacing w:val="23"/>
          <w:w w:val="115"/>
        </w:rPr>
        <w:t> </w:t>
      </w:r>
      <w:r>
        <w:rPr>
          <w:w w:val="115"/>
        </w:rPr>
        <w:t>to</w:t>
      </w:r>
      <w:r>
        <w:rPr>
          <w:spacing w:val="22"/>
          <w:w w:val="115"/>
        </w:rPr>
        <w:t> </w:t>
      </w:r>
      <w:r>
        <w:rPr>
          <w:w w:val="115"/>
        </w:rPr>
        <w:t>detect</w:t>
      </w:r>
      <w:r>
        <w:rPr>
          <w:spacing w:val="21"/>
          <w:w w:val="115"/>
        </w:rPr>
        <w:t> </w:t>
      </w:r>
      <w:r>
        <w:rPr>
          <w:w w:val="115"/>
        </w:rPr>
        <w:t>anomalies.</w:t>
      </w:r>
      <w:r>
        <w:rPr>
          <w:spacing w:val="14"/>
          <w:w w:val="115"/>
        </w:rPr>
        <w:t> </w:t>
      </w:r>
      <w:r>
        <w:rPr>
          <w:w w:val="115"/>
        </w:rPr>
        <w:t>Signals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anomaly</w:t>
      </w:r>
      <w:r>
        <w:rPr>
          <w:spacing w:val="22"/>
          <w:w w:val="115"/>
        </w:rPr>
        <w:t> </w:t>
      </w:r>
      <w:r>
        <w:rPr>
          <w:spacing w:val="-1"/>
          <w:w w:val="115"/>
        </w:rPr>
        <w:t>tend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increase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3"/>
          <w:w w:val="113"/>
        </w:rPr>
        <w:t> </w:t>
      </w:r>
      <w:r>
        <w:rPr>
          <w:w w:val="115"/>
        </w:rPr>
        <w:t>strength</w:t>
      </w:r>
      <w:r>
        <w:rPr>
          <w:spacing w:val="8"/>
          <w:w w:val="115"/>
        </w:rPr>
        <w:t> </w:t>
      </w:r>
      <w:r>
        <w:rPr>
          <w:w w:val="115"/>
        </w:rPr>
        <w:t>with</w:t>
      </w:r>
      <w:r>
        <w:rPr>
          <w:spacing w:val="7"/>
          <w:w w:val="115"/>
        </w:rPr>
        <w:t> </w:t>
      </w:r>
      <w:r>
        <w:rPr>
          <w:w w:val="115"/>
        </w:rPr>
        <w:t>larger</w:t>
      </w:r>
      <w:r>
        <w:rPr>
          <w:spacing w:val="7"/>
          <w:w w:val="115"/>
        </w:rPr>
        <w:t> </w:t>
      </w:r>
      <w:r>
        <w:rPr>
          <w:w w:val="115"/>
        </w:rPr>
        <w:t>anomalies</w:t>
      </w:r>
      <w:r>
        <w:rPr>
          <w:spacing w:val="8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higher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7"/>
          <w:w w:val="115"/>
        </w:rPr>
        <w:t> </w:t>
      </w:r>
      <w:r>
        <w:rPr>
          <w:spacing w:val="1"/>
          <w:w w:val="115"/>
        </w:rPr>
        <w:t>(</w:t>
      </w:r>
      <w:r>
        <w:rPr>
          <w:rFonts w:ascii="Arial"/>
          <w:i/>
          <w:spacing w:val="2"/>
          <w:w w:val="115"/>
        </w:rPr>
        <w:t>k</w:t>
      </w:r>
      <w:r>
        <w:rPr>
          <w:spacing w:val="1"/>
          <w:w w:val="115"/>
        </w:rPr>
        <w:t>),</w:t>
      </w:r>
      <w:r>
        <w:rPr>
          <w:spacing w:val="10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all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27"/>
          <w:w w:val="117"/>
        </w:rPr>
        <w:t> </w:t>
      </w:r>
      <w:r>
        <w:rPr>
          <w:w w:val="115"/>
        </w:rPr>
        <w:t>Our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obse</w:t>
      </w:r>
      <w:r>
        <w:rPr>
          <w:spacing w:val="-2"/>
          <w:w w:val="115"/>
        </w:rPr>
        <w:t>rvations</w:t>
      </w:r>
      <w:r>
        <w:rPr>
          <w:spacing w:val="18"/>
          <w:w w:val="115"/>
        </w:rPr>
        <w:t> </w:t>
      </w:r>
      <w:r>
        <w:rPr>
          <w:w w:val="115"/>
        </w:rPr>
        <w:t>made</w:t>
      </w:r>
      <w:r>
        <w:rPr>
          <w:spacing w:val="17"/>
          <w:w w:val="115"/>
        </w:rPr>
        <w:t> </w:t>
      </w:r>
      <w:r>
        <w:rPr>
          <w:w w:val="115"/>
        </w:rPr>
        <w:t>sense;</w:t>
      </w:r>
      <w:r>
        <w:rPr>
          <w:spacing w:val="27"/>
          <w:w w:val="115"/>
        </w:rPr>
        <w:t> </w:t>
      </w:r>
      <w:r>
        <w:rPr>
          <w:w w:val="115"/>
        </w:rPr>
        <w:t>it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w w:val="115"/>
        </w:rPr>
        <w:t>easier</w:t>
      </w:r>
      <w:r>
        <w:rPr>
          <w:spacing w:val="18"/>
          <w:w w:val="115"/>
        </w:rPr>
        <w:t> </w:t>
      </w:r>
      <w:r>
        <w:rPr>
          <w:w w:val="115"/>
        </w:rPr>
        <w:t>to</w:t>
      </w:r>
      <w:r>
        <w:rPr>
          <w:spacing w:val="17"/>
          <w:w w:val="115"/>
        </w:rPr>
        <w:t> </w:t>
      </w:r>
      <w:r>
        <w:rPr>
          <w:w w:val="115"/>
        </w:rPr>
        <w:t>detect</w:t>
      </w:r>
      <w:r>
        <w:rPr>
          <w:spacing w:val="17"/>
          <w:w w:val="115"/>
        </w:rPr>
        <w:t> </w:t>
      </w:r>
      <w:r>
        <w:rPr>
          <w:w w:val="115"/>
        </w:rPr>
        <w:t>larger</w:t>
      </w:r>
      <w:r>
        <w:rPr>
          <w:spacing w:val="17"/>
          <w:w w:val="115"/>
        </w:rPr>
        <w:t> </w:t>
      </w:r>
      <w:r>
        <w:rPr>
          <w:w w:val="115"/>
        </w:rPr>
        <w:t>anomalies</w:t>
      </w:r>
      <w:r>
        <w:rPr>
          <w:spacing w:val="19"/>
          <w:w w:val="115"/>
        </w:rPr>
        <w:t> </w:t>
      </w:r>
      <w:r>
        <w:rPr>
          <w:w w:val="115"/>
        </w:rPr>
        <w:t>because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33"/>
          <w:w w:val="120"/>
        </w:rPr>
        <w:t> </w:t>
      </w:r>
      <w:r>
        <w:rPr>
          <w:w w:val="115"/>
        </w:rPr>
        <w:t>posterior</w:t>
      </w:r>
      <w:r>
        <w:rPr>
          <w:spacing w:val="-10"/>
          <w:w w:val="115"/>
        </w:rPr>
        <w:t> </w:t>
      </w:r>
      <w:r>
        <w:rPr>
          <w:w w:val="115"/>
        </w:rPr>
        <w:t>will</w:t>
      </w:r>
      <w:r>
        <w:rPr>
          <w:spacing w:val="-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9"/>
          <w:w w:val="115"/>
        </w:rPr>
        <w:t> </w:t>
      </w:r>
      <w:r>
        <w:rPr>
          <w:w w:val="115"/>
        </w:rPr>
        <w:t>larger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more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likely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fall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threshold.</w:t>
      </w:r>
      <w:r>
        <w:rPr>
          <w:spacing w:val="13"/>
          <w:w w:val="115"/>
        </w:rPr>
        <w:t> </w:t>
      </w:r>
      <w:r>
        <w:rPr>
          <w:w w:val="115"/>
        </w:rPr>
        <w:t>Also,</w:t>
      </w:r>
      <w:r>
        <w:rPr>
          <w:spacing w:val="-9"/>
          <w:w w:val="115"/>
        </w:rPr>
        <w:t> </w:t>
      </w:r>
      <w:r>
        <w:rPr>
          <w:w w:val="115"/>
        </w:rPr>
        <w:t>as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49"/>
          <w:w w:val="110"/>
        </w:rPr>
        <w:t> </w:t>
      </w:r>
      <w:r>
        <w:rPr>
          <w:w w:val="115"/>
        </w:rPr>
        <w:t>increase,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verage</w:t>
      </w:r>
      <w:r>
        <w:rPr>
          <w:spacing w:val="-16"/>
          <w:w w:val="115"/>
        </w:rPr>
        <w:t> </w:t>
      </w:r>
      <w:r>
        <w:rPr>
          <w:w w:val="115"/>
        </w:rPr>
        <w:t>expected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16"/>
          <w:w w:val="115"/>
        </w:rPr>
        <w:t> </w:t>
      </w:r>
      <w:r>
        <w:rPr>
          <w:w w:val="115"/>
        </w:rPr>
        <w:t>closer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threshold,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it</w:t>
      </w:r>
      <w:r>
        <w:rPr>
          <w:spacing w:val="-16"/>
          <w:w w:val="115"/>
        </w:rPr>
        <w:t> </w:t>
      </w:r>
      <w:r>
        <w:rPr>
          <w:w w:val="115"/>
        </w:rPr>
        <w:t>becomes</w:t>
      </w:r>
      <w:r>
        <w:rPr>
          <w:spacing w:val="-15"/>
          <w:w w:val="115"/>
        </w:rPr>
        <w:t> </w:t>
      </w:r>
      <w:r>
        <w:rPr>
          <w:w w:val="115"/>
        </w:rPr>
        <w:t>easier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29"/>
          <w:w w:val="116"/>
        </w:rPr>
        <w:t> </w:t>
      </w:r>
      <w:r>
        <w:rPr>
          <w:w w:val="115"/>
        </w:rPr>
        <w:t>higher</w:t>
      </w:r>
      <w:r>
        <w:rPr>
          <w:spacing w:val="-6"/>
          <w:w w:val="115"/>
        </w:rPr>
        <w:t> </w:t>
      </w:r>
      <w:r>
        <w:rPr>
          <w:w w:val="115"/>
        </w:rPr>
        <w:t>than</w:t>
      </w:r>
      <w:r>
        <w:rPr>
          <w:spacing w:val="-7"/>
          <w:w w:val="115"/>
        </w:rPr>
        <w:t> </w:t>
      </w:r>
      <w:r>
        <w:rPr>
          <w:w w:val="115"/>
        </w:rPr>
        <w:t>expected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go</w:t>
      </w:r>
      <w:r>
        <w:rPr>
          <w:spacing w:val="-6"/>
          <w:w w:val="115"/>
        </w:rPr>
        <w:t> </w:t>
      </w:r>
      <w:r>
        <w:rPr>
          <w:spacing w:val="-5"/>
          <w:w w:val="115"/>
        </w:rPr>
        <w:t>over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threshold.</w:t>
      </w:r>
      <w:r>
        <w:rPr>
          <w:spacing w:val="17"/>
          <w:w w:val="115"/>
        </w:rPr>
        <w:t> </w:t>
      </w:r>
      <w:r>
        <w:rPr>
          <w:w w:val="115"/>
        </w:rPr>
        <w:t>I.e.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80%,</w:t>
      </w:r>
      <w:r>
        <w:rPr>
          <w:spacing w:val="-6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25"/>
          <w:w w:val="105"/>
        </w:rPr>
        <w:t> </w:t>
      </w:r>
      <w:r>
        <w:rPr>
          <w:w w:val="115"/>
        </w:rPr>
        <w:t>need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ositive</w:t>
      </w:r>
      <w:r>
        <w:rPr>
          <w:spacing w:val="-5"/>
          <w:w w:val="115"/>
        </w:rPr>
        <w:t> </w:t>
      </w:r>
      <w:r>
        <w:rPr>
          <w:w w:val="115"/>
        </w:rPr>
        <w:t>anomaly</w:t>
      </w:r>
      <w:r>
        <w:rPr>
          <w:spacing w:val="-5"/>
          <w:w w:val="115"/>
        </w:rPr>
        <w:t> </w:t>
      </w:r>
      <w:r>
        <w:rPr>
          <w:w w:val="115"/>
        </w:rPr>
        <w:t>1.25</w:t>
      </w:r>
      <w:r>
        <w:rPr>
          <w:spacing w:val="-5"/>
          <w:w w:val="115"/>
        </w:rPr>
        <w:t> </w:t>
      </w:r>
      <w:r>
        <w:rPr>
          <w:w w:val="115"/>
        </w:rPr>
        <w:t>times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expected</w:t>
      </w:r>
      <w:r>
        <w:rPr>
          <w:spacing w:val="-4"/>
          <w:w w:val="115"/>
        </w:rPr>
        <w:t> value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5"/>
          <w:w w:val="115"/>
        </w:rPr>
        <w:t> </w:t>
      </w:r>
      <w:r>
        <w:rPr>
          <w:w w:val="115"/>
        </w:rPr>
        <w:t>meet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threshold,</w:t>
      </w:r>
      <w:r>
        <w:rPr>
          <w:spacing w:val="-5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31"/>
          <w:w w:val="117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40%,</w:t>
      </w:r>
      <w:r>
        <w:rPr>
          <w:spacing w:val="-5"/>
          <w:w w:val="115"/>
        </w:rPr>
        <w:t> we</w:t>
      </w:r>
      <w:r>
        <w:rPr>
          <w:spacing w:val="-6"/>
          <w:w w:val="115"/>
        </w:rPr>
        <w:t> </w:t>
      </w:r>
      <w:r>
        <w:rPr>
          <w:w w:val="115"/>
        </w:rPr>
        <w:t>need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ositive</w:t>
      </w:r>
      <w:r>
        <w:rPr>
          <w:spacing w:val="-5"/>
          <w:w w:val="115"/>
        </w:rPr>
        <w:t> </w:t>
      </w:r>
      <w:r>
        <w:rPr>
          <w:w w:val="115"/>
        </w:rPr>
        <w:t>anomaly</w:t>
      </w:r>
      <w:r>
        <w:rPr>
          <w:spacing w:val="-5"/>
          <w:w w:val="115"/>
        </w:rPr>
        <w:t> </w:t>
      </w:r>
      <w:r>
        <w:rPr>
          <w:w w:val="115"/>
        </w:rPr>
        <w:t>2.5</w:t>
      </w:r>
      <w:r>
        <w:rPr>
          <w:spacing w:val="-5"/>
          <w:w w:val="115"/>
        </w:rPr>
        <w:t> </w:t>
      </w:r>
      <w:r>
        <w:rPr>
          <w:w w:val="115"/>
        </w:rPr>
        <w:t>times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expected</w:t>
      </w:r>
      <w:r>
        <w:rPr>
          <w:spacing w:val="-5"/>
          <w:w w:val="115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alu</w:t>
      </w:r>
      <w:r>
        <w:rPr>
          <w:spacing w:val="-4"/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6"/>
          <w:w w:val="115"/>
        </w:rPr>
        <w:t> </w:t>
      </w:r>
      <w:r>
        <w:rPr>
          <w:w w:val="115"/>
        </w:rPr>
        <w:t>meet</w:t>
      </w:r>
      <w:r>
        <w:rPr>
          <w:spacing w:val="37"/>
          <w:w w:val="114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threshold.</w:t>
      </w:r>
      <w:r>
        <w:rPr>
          <w:spacing w:val="9"/>
          <w:w w:val="115"/>
        </w:rPr>
        <w:t> </w:t>
      </w:r>
      <w:r>
        <w:rPr>
          <w:w w:val="115"/>
        </w:rPr>
        <w:t>Relating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idea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congestion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men</w:t>
      </w:r>
      <w:r>
        <w:rPr>
          <w:spacing w:val="-1"/>
          <w:w w:val="115"/>
        </w:rPr>
        <w:t>tioned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previous</w:t>
      </w:r>
      <w:r>
        <w:rPr>
          <w:spacing w:val="-11"/>
          <w:w w:val="115"/>
        </w:rPr>
        <w:t> </w:t>
      </w:r>
      <w:r>
        <w:rPr>
          <w:w w:val="115"/>
        </w:rPr>
        <w:t>section,</w:t>
      </w:r>
      <w:r>
        <w:rPr>
          <w:spacing w:val="29"/>
          <w:w w:val="110"/>
        </w:rPr>
        <w:t> </w:t>
      </w:r>
      <w:r>
        <w:rPr>
          <w:w w:val="115"/>
        </w:rPr>
        <w:t>for</w:t>
      </w:r>
      <w:r>
        <w:rPr>
          <w:spacing w:val="-35"/>
          <w:w w:val="115"/>
        </w:rPr>
        <w:t> </w:t>
      </w:r>
      <w:r>
        <w:rPr>
          <w:w w:val="115"/>
        </w:rPr>
        <w:t>a</w:t>
      </w:r>
      <w:r>
        <w:rPr>
          <w:spacing w:val="-34"/>
          <w:w w:val="115"/>
        </w:rPr>
        <w:t> </w:t>
      </w:r>
      <w:r>
        <w:rPr>
          <w:w w:val="115"/>
        </w:rPr>
        <w:t>hospital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-34"/>
          <w:w w:val="115"/>
        </w:rPr>
        <w:t> </w:t>
      </w:r>
      <w:r>
        <w:rPr>
          <w:w w:val="115"/>
        </w:rPr>
        <w:t>decrease</w:t>
      </w:r>
      <w:r>
        <w:rPr>
          <w:spacing w:val="-35"/>
          <w:w w:val="115"/>
        </w:rPr>
        <w:t> </w:t>
      </w:r>
      <w:r>
        <w:rPr>
          <w:w w:val="115"/>
        </w:rPr>
        <w:t>the</w:t>
      </w:r>
      <w:r>
        <w:rPr>
          <w:spacing w:val="-34"/>
          <w:w w:val="115"/>
        </w:rPr>
        <w:t> </w:t>
      </w:r>
      <w:r>
        <w:rPr>
          <w:w w:val="115"/>
        </w:rPr>
        <w:t>likelihood</w:t>
      </w:r>
      <w:r>
        <w:rPr>
          <w:spacing w:val="-34"/>
          <w:w w:val="115"/>
        </w:rPr>
        <w:t> </w:t>
      </w:r>
      <w:r>
        <w:rPr>
          <w:w w:val="115"/>
        </w:rPr>
        <w:t>of</w:t>
      </w:r>
      <w:r>
        <w:rPr>
          <w:spacing w:val="-34"/>
          <w:w w:val="115"/>
        </w:rPr>
        <w:t> </w:t>
      </w:r>
      <w:r>
        <w:rPr>
          <w:spacing w:val="-2"/>
          <w:w w:val="115"/>
        </w:rPr>
        <w:t>encountering</w:t>
      </w:r>
      <w:r>
        <w:rPr>
          <w:spacing w:val="-34"/>
          <w:w w:val="115"/>
        </w:rPr>
        <w:t> </w:t>
      </w:r>
      <w:r>
        <w:rPr>
          <w:w w:val="115"/>
        </w:rPr>
        <w:t>congestion,</w:t>
      </w:r>
      <w:r>
        <w:rPr>
          <w:spacing w:val="-3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35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34"/>
          <w:w w:val="115"/>
        </w:rPr>
        <w:t> </w:t>
      </w:r>
      <w:r>
        <w:rPr>
          <w:w w:val="115"/>
        </w:rPr>
        <w:t>need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33"/>
          <w:w w:val="116"/>
        </w:rPr>
        <w:t> </w:t>
      </w:r>
      <w:r>
        <w:rPr>
          <w:w w:val="115"/>
        </w:rPr>
        <w:t>decrease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w w:val="115"/>
        </w:rPr>
        <w:t>operation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its</w:t>
      </w:r>
      <w:r>
        <w:rPr>
          <w:spacing w:val="6"/>
          <w:w w:val="115"/>
        </w:rPr>
        <w:t> </w:t>
      </w:r>
      <w:r>
        <w:rPr>
          <w:w w:val="115"/>
        </w:rPr>
        <w:t>facilities.</w:t>
      </w:r>
      <w:r>
        <w:rPr>
          <w:spacing w:val="37"/>
          <w:w w:val="115"/>
        </w:rPr>
        <w:t> </w:t>
      </w:r>
      <w:r>
        <w:rPr>
          <w:w w:val="115"/>
        </w:rPr>
        <w:t>Operating</w:t>
      </w:r>
      <w:r>
        <w:rPr>
          <w:spacing w:val="6"/>
          <w:w w:val="115"/>
        </w:rPr>
        <w:t> </w:t>
      </w:r>
      <w:r>
        <w:rPr>
          <w:w w:val="115"/>
        </w:rPr>
        <w:t>at</w:t>
      </w:r>
      <w:r>
        <w:rPr>
          <w:spacing w:val="5"/>
          <w:w w:val="115"/>
        </w:rPr>
        <w:t> </w:t>
      </w:r>
      <w:r>
        <w:rPr>
          <w:w w:val="115"/>
        </w:rPr>
        <w:t>a</w:t>
      </w:r>
      <w:r>
        <w:rPr>
          <w:spacing w:val="6"/>
          <w:w w:val="115"/>
        </w:rPr>
        <w:t> </w:t>
      </w:r>
      <w:r>
        <w:rPr>
          <w:w w:val="115"/>
        </w:rPr>
        <w:t>high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ma</w:t>
      </w:r>
      <w:r>
        <w:rPr>
          <w:spacing w:val="-4"/>
          <w:w w:val="115"/>
        </w:rPr>
        <w:t>y</w:t>
      </w:r>
      <w:r>
        <w:rPr>
          <w:spacing w:val="36"/>
          <w:w w:val="111"/>
        </w:rPr>
        <w:t> </w:t>
      </w:r>
      <w:r>
        <w:rPr>
          <w:spacing w:val="-5"/>
          <w:w w:val="115"/>
        </w:rPr>
        <w:t>save</w:t>
      </w:r>
      <w:r>
        <w:rPr>
          <w:spacing w:val="-14"/>
          <w:w w:val="115"/>
        </w:rPr>
        <w:t> </w:t>
      </w:r>
      <w:r>
        <w:rPr>
          <w:w w:val="115"/>
        </w:rPr>
        <w:t>resource,</w:t>
      </w:r>
      <w:r>
        <w:rPr>
          <w:spacing w:val="-14"/>
          <w:w w:val="115"/>
        </w:rPr>
        <w:t> </w:t>
      </w:r>
      <w:r>
        <w:rPr>
          <w:w w:val="115"/>
        </w:rPr>
        <w:t>but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downside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w</w:t>
      </w:r>
      <w:r>
        <w:rPr>
          <w:spacing w:val="-2"/>
          <w:w w:val="115"/>
        </w:rPr>
        <w:t>orth</w:t>
      </w:r>
      <w:r>
        <w:rPr>
          <w:spacing w:val="-13"/>
          <w:w w:val="115"/>
        </w:rPr>
        <w:t> </w:t>
      </w:r>
      <w:r>
        <w:rPr>
          <w:w w:val="115"/>
        </w:rPr>
        <w:t>it?</w:t>
      </w:r>
      <w:r>
        <w:rPr>
          <w:spacing w:val="6"/>
          <w:w w:val="115"/>
        </w:rPr>
        <w:t> </w:t>
      </w:r>
      <w:r>
        <w:rPr>
          <w:w w:val="115"/>
        </w:rPr>
        <w:t>Did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olicymaker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</w:t>
      </w:r>
      <w:r>
        <w:rPr>
          <w:spacing w:val="-14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an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accoun</w:t>
      </w:r>
      <w:r>
        <w:rPr>
          <w:spacing w:val="-1"/>
          <w:w w:val="115"/>
        </w:rPr>
        <w:t>t</w:t>
      </w:r>
      <w:r>
        <w:rPr>
          <w:spacing w:val="35"/>
          <w:w w:val="143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spacing w:val="-1"/>
          <w:w w:val="115"/>
        </w:rPr>
        <w:t>adv</w:t>
      </w:r>
      <w:r>
        <w:rPr>
          <w:spacing w:val="-2"/>
          <w:w w:val="115"/>
        </w:rPr>
        <w:t>erse</w:t>
      </w:r>
      <w:r>
        <w:rPr>
          <w:spacing w:val="4"/>
          <w:w w:val="115"/>
        </w:rPr>
        <w:t> </w:t>
      </w:r>
      <w:r>
        <w:rPr>
          <w:w w:val="115"/>
        </w:rPr>
        <w:t>effects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3"/>
          <w:w w:val="115"/>
        </w:rPr>
        <w:t> </w:t>
      </w:r>
      <w:r>
        <w:rPr>
          <w:w w:val="115"/>
        </w:rPr>
        <w:t>doctors</w:t>
      </w:r>
      <w:r>
        <w:rPr>
          <w:spacing w:val="4"/>
          <w:w w:val="115"/>
        </w:rPr>
        <w:t> </w:t>
      </w:r>
      <w:r>
        <w:rPr>
          <w:w w:val="115"/>
        </w:rPr>
        <w:t>getting</w:t>
      </w:r>
      <w:r>
        <w:rPr>
          <w:spacing w:val="5"/>
          <w:w w:val="115"/>
        </w:rPr>
        <w:t> </w:t>
      </w:r>
      <w:r>
        <w:rPr>
          <w:w w:val="115"/>
        </w:rPr>
        <w:t>burnout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an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increasing</w:t>
      </w:r>
      <w:r>
        <w:rPr>
          <w:spacing w:val="4"/>
          <w:w w:val="115"/>
        </w:rPr>
        <w:t> </w:t>
      </w:r>
      <w:r>
        <w:rPr>
          <w:w w:val="115"/>
        </w:rPr>
        <w:t>likelihood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5"/>
          <w:w w:val="102"/>
        </w:rPr>
        <w:t> </w:t>
      </w:r>
      <w:r>
        <w:rPr>
          <w:w w:val="115"/>
        </w:rPr>
        <w:t>congestion,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risk</w:t>
      </w:r>
      <w:r>
        <w:rPr>
          <w:spacing w:val="-15"/>
          <w:w w:val="115"/>
        </w:rPr>
        <w:t> </w:t>
      </w:r>
      <w:r>
        <w:rPr>
          <w:w w:val="115"/>
        </w:rPr>
        <w:t>out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weigh</w:t>
      </w:r>
      <w:r>
        <w:rPr>
          <w:spacing w:val="-3"/>
          <w:w w:val="115"/>
        </w:rPr>
        <w:t>t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benefit?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pStyle w:val="Heading1"/>
        <w:numPr>
          <w:ilvl w:val="1"/>
          <w:numId w:val="16"/>
        </w:numPr>
        <w:tabs>
          <w:tab w:pos="1430" w:val="left" w:leader="none"/>
        </w:tabs>
        <w:spacing w:line="240" w:lineRule="auto" w:before="46" w:after="0"/>
        <w:ind w:left="1430" w:right="0" w:hanging="883"/>
        <w:jc w:val="both"/>
        <w:rPr>
          <w:b w:val="0"/>
          <w:bCs w:val="0"/>
        </w:rPr>
      </w:pPr>
      <w:bookmarkStart w:name="Simulation 3: Structure " w:id="137"/>
      <w:bookmarkEnd w:id="137"/>
      <w:r>
        <w:rPr>
          <w:b w:val="0"/>
        </w:rPr>
      </w:r>
      <w:bookmarkStart w:name="_bookmark79" w:id="138"/>
      <w:bookmarkEnd w:id="138"/>
      <w:r>
        <w:rPr>
          <w:b w:val="0"/>
        </w:rPr>
      </w:r>
      <w:bookmarkStart w:name="_bookmark79" w:id="139"/>
      <w:bookmarkEnd w:id="139"/>
      <w:r>
        <w:rPr>
          <w:spacing w:val="-3"/>
          <w:w w:val="95"/>
        </w:rPr>
        <w:t>Si</w:t>
      </w:r>
      <w:r>
        <w:rPr>
          <w:spacing w:val="-3"/>
          <w:w w:val="95"/>
        </w:rPr>
        <w:t>mulation</w:t>
      </w:r>
      <w:r>
        <w:rPr>
          <w:spacing w:val="26"/>
          <w:w w:val="95"/>
        </w:rPr>
        <w:t> </w:t>
      </w:r>
      <w:r>
        <w:rPr>
          <w:w w:val="95"/>
        </w:rPr>
        <w:t>3:</w:t>
      </w:r>
      <w:r>
        <w:rPr>
          <w:spacing w:val="62"/>
          <w:w w:val="95"/>
        </w:rPr>
        <w:t> </w:t>
      </w:r>
      <w:r>
        <w:rPr>
          <w:w w:val="95"/>
        </w:rPr>
        <w:t>Structure</w:t>
      </w:r>
      <w:r>
        <w:rPr>
          <w:b w:val="0"/>
        </w:rPr>
      </w:r>
    </w:p>
    <w:p>
      <w:pPr>
        <w:pStyle w:val="Heading2"/>
        <w:numPr>
          <w:ilvl w:val="2"/>
          <w:numId w:val="16"/>
        </w:numPr>
        <w:tabs>
          <w:tab w:pos="1535" w:val="left" w:leader="none"/>
        </w:tabs>
        <w:spacing w:line="240" w:lineRule="auto" w:before="300" w:after="0"/>
        <w:ind w:left="1534" w:right="0" w:hanging="987"/>
        <w:jc w:val="both"/>
        <w:rPr>
          <w:b w:val="0"/>
          <w:bCs w:val="0"/>
        </w:rPr>
      </w:pPr>
      <w:bookmarkStart w:name="Simulation setups " w:id="140"/>
      <w:bookmarkEnd w:id="140"/>
      <w:r>
        <w:rPr>
          <w:b w:val="0"/>
        </w:rPr>
      </w:r>
      <w:bookmarkStart w:name="_bookmark80" w:id="141"/>
      <w:bookmarkEnd w:id="141"/>
      <w:r>
        <w:rPr>
          <w:b w:val="0"/>
        </w:rPr>
      </w:r>
      <w:bookmarkStart w:name="_bookmark80" w:id="142"/>
      <w:bookmarkEnd w:id="142"/>
      <w:r>
        <w:rPr>
          <w:spacing w:val="-1"/>
          <w:w w:val="95"/>
        </w:rPr>
        <w:t>Si</w:t>
      </w:r>
      <w:r>
        <w:rPr>
          <w:spacing w:val="-1"/>
          <w:w w:val="95"/>
        </w:rPr>
        <w:t>mulation</w:t>
      </w:r>
      <w:r>
        <w:rPr>
          <w:spacing w:val="21"/>
          <w:w w:val="95"/>
        </w:rPr>
        <w:t> </w:t>
      </w:r>
      <w:r>
        <w:rPr>
          <w:w w:val="95"/>
        </w:rPr>
        <w:t>setups</w:t>
      </w:r>
      <w:r>
        <w:rPr>
          <w:b w:val="0"/>
        </w:rPr>
      </w:r>
    </w:p>
    <w:p>
      <w:pPr>
        <w:pStyle w:val="BodyText"/>
        <w:spacing w:line="242" w:lineRule="auto" w:before="144"/>
        <w:ind w:left="539" w:right="110" w:firstLine="8"/>
        <w:jc w:val="both"/>
      </w:pPr>
      <w:r>
        <w:rPr>
          <w:w w:val="120"/>
        </w:rPr>
        <w:t>In</w:t>
      </w:r>
      <w:r>
        <w:rPr>
          <w:spacing w:val="-47"/>
          <w:w w:val="120"/>
        </w:rPr>
        <w:t> </w:t>
      </w:r>
      <w:r>
        <w:rPr>
          <w:w w:val="120"/>
        </w:rPr>
        <w:t>section</w:t>
      </w:r>
      <w:r>
        <w:rPr>
          <w:spacing w:val="-48"/>
          <w:w w:val="120"/>
        </w:rPr>
        <w:t> </w:t>
      </w:r>
      <w:r>
        <w:rPr>
          <w:w w:val="120"/>
        </w:rPr>
        <w:t>2.5,</w:t>
      </w:r>
      <w:r>
        <w:rPr>
          <w:spacing w:val="-47"/>
          <w:w w:val="120"/>
        </w:rPr>
        <w:t> </w:t>
      </w:r>
      <w:r>
        <w:rPr>
          <w:spacing w:val="-5"/>
          <w:w w:val="120"/>
        </w:rPr>
        <w:t>we</w:t>
      </w:r>
      <w:r>
        <w:rPr>
          <w:spacing w:val="-47"/>
          <w:w w:val="120"/>
        </w:rPr>
        <w:t> </w:t>
      </w:r>
      <w:r>
        <w:rPr>
          <w:spacing w:val="-2"/>
          <w:w w:val="120"/>
        </w:rPr>
        <w:t>presen</w:t>
      </w:r>
      <w:r>
        <w:rPr>
          <w:spacing w:val="-1"/>
          <w:w w:val="120"/>
        </w:rPr>
        <w:t>t</w:t>
      </w:r>
      <w:r>
        <w:rPr>
          <w:spacing w:val="-47"/>
          <w:w w:val="120"/>
        </w:rPr>
        <w:t> </w:t>
      </w:r>
      <w:r>
        <w:rPr>
          <w:w w:val="120"/>
        </w:rPr>
        <w:t>the</w:t>
      </w:r>
      <w:r>
        <w:rPr>
          <w:spacing w:val="-47"/>
          <w:w w:val="120"/>
        </w:rPr>
        <w:t> </w:t>
      </w:r>
      <w:r>
        <w:rPr>
          <w:spacing w:val="-2"/>
          <w:w w:val="120"/>
        </w:rPr>
        <w:t>results</w:t>
      </w:r>
      <w:r>
        <w:rPr>
          <w:spacing w:val="-47"/>
          <w:w w:val="120"/>
        </w:rPr>
        <w:t> </w:t>
      </w:r>
      <w:r>
        <w:rPr>
          <w:w w:val="120"/>
        </w:rPr>
        <w:t>of</w:t>
      </w:r>
      <w:r>
        <w:rPr>
          <w:spacing w:val="-47"/>
          <w:w w:val="120"/>
        </w:rPr>
        <w:t> </w:t>
      </w:r>
      <w:r>
        <w:rPr>
          <w:w w:val="120"/>
        </w:rPr>
        <w:t>the</w:t>
      </w:r>
      <w:r>
        <w:rPr>
          <w:spacing w:val="-47"/>
          <w:w w:val="120"/>
        </w:rPr>
        <w:t> </w:t>
      </w:r>
      <w:r>
        <w:rPr>
          <w:w w:val="120"/>
        </w:rPr>
        <w:t>posterior</w:t>
      </w:r>
      <w:r>
        <w:rPr>
          <w:spacing w:val="-47"/>
          <w:w w:val="120"/>
        </w:rPr>
        <w:t> </w:t>
      </w:r>
      <w:r>
        <w:rPr>
          <w:w w:val="120"/>
        </w:rPr>
        <w:t>distribution</w:t>
      </w:r>
      <w:r>
        <w:rPr>
          <w:spacing w:val="-47"/>
          <w:w w:val="120"/>
        </w:rPr>
        <w:t> </w:t>
      </w:r>
      <w:r>
        <w:rPr>
          <w:w w:val="120"/>
        </w:rPr>
        <w:t>calculations</w:t>
      </w:r>
      <w:r>
        <w:rPr>
          <w:spacing w:val="-47"/>
          <w:w w:val="120"/>
        </w:rPr>
        <w:t> </w:t>
      </w:r>
      <w:r>
        <w:rPr>
          <w:w w:val="120"/>
        </w:rPr>
        <w:t>for</w:t>
      </w:r>
      <w:r>
        <w:rPr>
          <w:spacing w:val="-47"/>
          <w:w w:val="120"/>
        </w:rPr>
        <w:t> </w:t>
      </w:r>
      <w:r>
        <w:rPr>
          <w:w w:val="120"/>
        </w:rPr>
        <w:t>the</w:t>
      </w:r>
      <w:r>
        <w:rPr>
          <w:spacing w:val="27"/>
          <w:w w:val="115"/>
        </w:rPr>
        <w:t> </w:t>
      </w:r>
      <w:r>
        <w:rPr>
          <w:spacing w:val="-2"/>
          <w:w w:val="120"/>
        </w:rPr>
        <w:t>synthesised</w:t>
      </w:r>
      <w:r>
        <w:rPr>
          <w:spacing w:val="-48"/>
          <w:w w:val="120"/>
        </w:rPr>
        <w:t> </w:t>
      </w:r>
      <w:r>
        <w:rPr>
          <w:w w:val="120"/>
        </w:rPr>
        <w:t>data,</w:t>
      </w:r>
      <w:r>
        <w:rPr>
          <w:spacing w:val="-48"/>
          <w:w w:val="120"/>
        </w:rPr>
        <w:t> </w:t>
      </w:r>
      <w:r>
        <w:rPr>
          <w:w w:val="120"/>
        </w:rPr>
        <w:t>with</w:t>
      </w:r>
      <w:r>
        <w:rPr>
          <w:spacing w:val="-47"/>
          <w:w w:val="120"/>
        </w:rPr>
        <w:t> </w:t>
      </w:r>
      <w:r>
        <w:rPr>
          <w:w w:val="120"/>
        </w:rPr>
        <w:t>same</w:t>
      </w:r>
      <w:r>
        <w:rPr>
          <w:spacing w:val="-48"/>
          <w:w w:val="120"/>
        </w:rPr>
        <w:t> </w:t>
      </w:r>
      <w:r>
        <w:rPr>
          <w:spacing w:val="-2"/>
          <w:w w:val="120"/>
        </w:rPr>
        <w:t>10%</w:t>
      </w:r>
      <w:r>
        <w:rPr>
          <w:spacing w:val="-47"/>
          <w:w w:val="120"/>
        </w:rPr>
        <w:t> </w:t>
      </w:r>
      <w:r>
        <w:rPr>
          <w:w w:val="120"/>
        </w:rPr>
        <w:t>anomaly</w:t>
      </w:r>
      <w:r>
        <w:rPr>
          <w:spacing w:val="-47"/>
          <w:w w:val="120"/>
        </w:rPr>
        <w:t> </w:t>
      </w:r>
      <w:r>
        <w:rPr>
          <w:w w:val="120"/>
        </w:rPr>
        <w:t>added</w:t>
      </w:r>
      <w:r>
        <w:rPr>
          <w:spacing w:val="-48"/>
          <w:w w:val="120"/>
        </w:rPr>
        <w:t> </w:t>
      </w:r>
      <w:r>
        <w:rPr>
          <w:w w:val="120"/>
        </w:rPr>
        <w:t>on</w:t>
      </w:r>
      <w:r>
        <w:rPr>
          <w:spacing w:val="-48"/>
          <w:w w:val="120"/>
        </w:rPr>
        <w:t> </w:t>
      </w:r>
      <w:r>
        <w:rPr>
          <w:w w:val="120"/>
        </w:rPr>
        <w:t>category</w:t>
      </w:r>
      <w:r>
        <w:rPr>
          <w:spacing w:val="-47"/>
          <w:w w:val="120"/>
        </w:rPr>
        <w:t> </w:t>
      </w:r>
      <w:r>
        <w:rPr>
          <w:w w:val="120"/>
        </w:rPr>
        <w:t>AA</w:t>
      </w:r>
      <w:r>
        <w:rPr>
          <w:spacing w:val="-48"/>
          <w:w w:val="120"/>
        </w:rPr>
        <w:t> </w:t>
      </w:r>
      <w:r>
        <w:rPr>
          <w:w w:val="120"/>
        </w:rPr>
        <w:t>on</w:t>
      </w:r>
      <w:r>
        <w:rPr>
          <w:spacing w:val="-47"/>
          <w:w w:val="120"/>
        </w:rPr>
        <w:t> </w:t>
      </w:r>
      <w:r>
        <w:rPr>
          <w:spacing w:val="-3"/>
          <w:w w:val="120"/>
        </w:rPr>
        <w:t>level</w:t>
      </w:r>
      <w:r>
        <w:rPr>
          <w:spacing w:val="-47"/>
          <w:w w:val="120"/>
        </w:rPr>
        <w:t> </w:t>
      </w:r>
      <w:r>
        <w:rPr>
          <w:w w:val="120"/>
        </w:rPr>
        <w:t>2</w:t>
      </w:r>
      <w:r>
        <w:rPr>
          <w:spacing w:val="-48"/>
          <w:w w:val="120"/>
        </w:rPr>
        <w:t> </w:t>
      </w:r>
      <w:r>
        <w:rPr>
          <w:spacing w:val="2"/>
          <w:w w:val="120"/>
        </w:rPr>
        <w:t>(leaf)</w:t>
      </w:r>
      <w:r>
        <w:rPr>
          <w:spacing w:val="-47"/>
          <w:w w:val="120"/>
        </w:rPr>
        <w:t> </w:t>
      </w:r>
      <w:r>
        <w:rPr>
          <w:w w:val="120"/>
        </w:rPr>
        <w:t>of</w:t>
      </w:r>
      <w:r>
        <w:rPr>
          <w:spacing w:val="27"/>
          <w:w w:val="98"/>
        </w:rPr>
        <w:t> </w:t>
      </w:r>
      <w:r>
        <w:rPr>
          <w:w w:val="120"/>
        </w:rPr>
        <w:t>the</w:t>
      </w:r>
      <w:r>
        <w:rPr>
          <w:spacing w:val="-25"/>
          <w:w w:val="120"/>
        </w:rPr>
        <w:t> </w:t>
      </w:r>
      <w:r>
        <w:rPr>
          <w:spacing w:val="-5"/>
          <w:w w:val="120"/>
        </w:rPr>
        <w:t>hierarchy,</w:t>
      </w:r>
      <w:r>
        <w:rPr>
          <w:spacing w:val="-25"/>
          <w:w w:val="120"/>
        </w:rPr>
        <w:t> </w:t>
      </w:r>
      <w:r>
        <w:rPr>
          <w:w w:val="120"/>
        </w:rPr>
        <w:t>but</w:t>
      </w:r>
      <w:r>
        <w:rPr>
          <w:spacing w:val="-25"/>
          <w:w w:val="120"/>
        </w:rPr>
        <w:t> </w:t>
      </w:r>
      <w:r>
        <w:rPr>
          <w:w w:val="120"/>
        </w:rPr>
        <w:t>for</w:t>
      </w:r>
      <w:r>
        <w:rPr>
          <w:spacing w:val="-24"/>
          <w:w w:val="120"/>
        </w:rPr>
        <w:t> </w:t>
      </w:r>
      <w:r>
        <w:rPr>
          <w:spacing w:val="-2"/>
          <w:w w:val="120"/>
        </w:rPr>
        <w:t>hierarchies</w:t>
      </w:r>
      <w:r>
        <w:rPr>
          <w:spacing w:val="-24"/>
          <w:w w:val="120"/>
        </w:rPr>
        <w:t> </w:t>
      </w:r>
      <w:r>
        <w:rPr>
          <w:w w:val="120"/>
        </w:rPr>
        <w:t>with</w:t>
      </w:r>
      <w:r>
        <w:rPr>
          <w:spacing w:val="-24"/>
          <w:w w:val="120"/>
        </w:rPr>
        <w:t> </w:t>
      </w:r>
      <w:r>
        <w:rPr>
          <w:w w:val="120"/>
        </w:rPr>
        <w:t>a</w:t>
      </w:r>
      <w:r>
        <w:rPr>
          <w:spacing w:val="-25"/>
          <w:w w:val="120"/>
        </w:rPr>
        <w:t> </w:t>
      </w:r>
      <w:r>
        <w:rPr>
          <w:w w:val="120"/>
        </w:rPr>
        <w:t>diff</w:t>
      </w:r>
      <w:r>
        <w:rPr>
          <w:spacing w:val="47"/>
          <w:w w:val="120"/>
        </w:rPr>
        <w:t> </w:t>
      </w:r>
      <w:r>
        <w:rPr>
          <w:w w:val="120"/>
        </w:rPr>
        <w:t>t</w:t>
      </w:r>
      <w:r>
        <w:rPr>
          <w:spacing w:val="-25"/>
          <w:w w:val="120"/>
        </w:rPr>
        <w:t> </w:t>
      </w:r>
      <w:r>
        <w:rPr>
          <w:w w:val="120"/>
        </w:rPr>
        <w:t>structure.</w:t>
      </w:r>
      <w:r>
        <w:rPr>
          <w:spacing w:val="-7"/>
          <w:w w:val="120"/>
        </w:rPr>
        <w:t> </w:t>
      </w:r>
      <w:r>
        <w:rPr>
          <w:w w:val="120"/>
        </w:rPr>
        <w:t>Most</w:t>
      </w:r>
      <w:r>
        <w:rPr>
          <w:spacing w:val="-24"/>
          <w:w w:val="120"/>
        </w:rPr>
        <w:t> </w:t>
      </w:r>
      <w:r>
        <w:rPr>
          <w:w w:val="120"/>
        </w:rPr>
        <w:t>of</w:t>
      </w:r>
      <w:r>
        <w:rPr>
          <w:spacing w:val="-25"/>
          <w:w w:val="120"/>
        </w:rPr>
        <w:t> </w:t>
      </w:r>
      <w:r>
        <w:rPr>
          <w:w w:val="120"/>
        </w:rPr>
        <w:t>the</w:t>
      </w:r>
      <w:r>
        <w:rPr>
          <w:spacing w:val="-25"/>
          <w:w w:val="120"/>
        </w:rPr>
        <w:t> </w:t>
      </w:r>
      <w:r>
        <w:rPr>
          <w:spacing w:val="-2"/>
          <w:w w:val="120"/>
        </w:rPr>
        <w:t>hierarchical</w:t>
      </w:r>
      <w:r>
        <w:rPr>
          <w:spacing w:val="31"/>
          <w:w w:val="108"/>
        </w:rPr>
        <w:t> </w:t>
      </w:r>
      <w:r>
        <w:rPr>
          <w:w w:val="120"/>
        </w:rPr>
        <w:t>structure</w:t>
      </w:r>
      <w:r>
        <w:rPr>
          <w:spacing w:val="-23"/>
          <w:w w:val="120"/>
        </w:rPr>
        <w:t> </w:t>
      </w:r>
      <w:r>
        <w:rPr>
          <w:w w:val="120"/>
        </w:rPr>
        <w:t>is</w:t>
      </w:r>
      <w:r>
        <w:rPr>
          <w:spacing w:val="-22"/>
          <w:w w:val="120"/>
        </w:rPr>
        <w:t> </w:t>
      </w:r>
      <w:r>
        <w:rPr>
          <w:spacing w:val="-2"/>
          <w:w w:val="120"/>
        </w:rPr>
        <w:t>controlled</w:t>
      </w:r>
      <w:r>
        <w:rPr>
          <w:spacing w:val="-23"/>
          <w:w w:val="120"/>
        </w:rPr>
        <w:t> </w:t>
      </w:r>
      <w:r>
        <w:rPr>
          <w:w w:val="120"/>
        </w:rPr>
        <w:t>to</w:t>
      </w:r>
      <w:r>
        <w:rPr>
          <w:spacing w:val="-23"/>
          <w:w w:val="120"/>
        </w:rPr>
        <w:t> </w:t>
      </w:r>
      <w:r>
        <w:rPr>
          <w:spacing w:val="3"/>
          <w:w w:val="120"/>
        </w:rPr>
        <w:t>be</w:t>
      </w:r>
      <w:r>
        <w:rPr>
          <w:spacing w:val="-23"/>
          <w:w w:val="120"/>
        </w:rPr>
        <w:t> </w:t>
      </w: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w w:val="120"/>
        </w:rPr>
        <w:t>same,</w:t>
      </w:r>
      <w:r>
        <w:rPr>
          <w:spacing w:val="-22"/>
          <w:w w:val="120"/>
        </w:rPr>
        <w:t> </w:t>
      </w:r>
      <w:r>
        <w:rPr>
          <w:w w:val="120"/>
        </w:rPr>
        <w:t>except</w:t>
      </w:r>
      <w:r>
        <w:rPr>
          <w:spacing w:val="-23"/>
          <w:w w:val="120"/>
        </w:rPr>
        <w:t> </w:t>
      </w:r>
      <w:r>
        <w:rPr>
          <w:w w:val="120"/>
        </w:rPr>
        <w:t>for</w:t>
      </w:r>
      <w:r>
        <w:rPr>
          <w:spacing w:val="-23"/>
          <w:w w:val="120"/>
        </w:rPr>
        <w:t> </w:t>
      </w:r>
      <w:r>
        <w:rPr>
          <w:w w:val="120"/>
        </w:rPr>
        <w:t>the</w:t>
      </w:r>
      <w:r>
        <w:rPr>
          <w:spacing w:val="-23"/>
          <w:w w:val="120"/>
        </w:rPr>
        <w:t> </w:t>
      </w:r>
      <w:r>
        <w:rPr>
          <w:spacing w:val="-2"/>
          <w:w w:val="120"/>
        </w:rPr>
        <w:t>brunching</w:t>
      </w:r>
      <w:r>
        <w:rPr>
          <w:spacing w:val="-22"/>
          <w:w w:val="120"/>
        </w:rPr>
        <w:t> </w:t>
      </w:r>
      <w:r>
        <w:rPr>
          <w:w w:val="120"/>
        </w:rPr>
        <w:t>at</w:t>
      </w:r>
      <w:r>
        <w:rPr>
          <w:spacing w:val="-23"/>
          <w:w w:val="120"/>
        </w:rPr>
        <w:t> </w:t>
      </w:r>
      <w:r>
        <w:rPr>
          <w:w w:val="120"/>
        </w:rPr>
        <w:t>category</w:t>
      </w:r>
      <w:r>
        <w:rPr>
          <w:spacing w:val="-22"/>
          <w:w w:val="120"/>
        </w:rPr>
        <w:t> </w:t>
      </w:r>
      <w:r>
        <w:rPr>
          <w:w w:val="120"/>
        </w:rPr>
        <w:t>A.</w:t>
      </w:r>
      <w:r>
        <w:rPr>
          <w:spacing w:val="-23"/>
          <w:w w:val="120"/>
        </w:rPr>
        <w:t> </w:t>
      </w:r>
      <w:r>
        <w:rPr>
          <w:spacing w:val="-11"/>
          <w:w w:val="120"/>
        </w:rPr>
        <w:t>W</w:t>
      </w:r>
      <w:r>
        <w:rPr>
          <w:spacing w:val="-12"/>
          <w:w w:val="120"/>
        </w:rPr>
        <w:t>e</w:t>
      </w:r>
      <w:r>
        <w:rPr>
          <w:spacing w:val="25"/>
          <w:w w:val="105"/>
        </w:rPr>
        <w:t> </w:t>
      </w:r>
      <w:r>
        <w:rPr>
          <w:w w:val="120"/>
        </w:rPr>
        <w:t>create</w:t>
      </w:r>
      <w:r>
        <w:rPr>
          <w:spacing w:val="-37"/>
          <w:w w:val="120"/>
        </w:rPr>
        <w:t> </w:t>
      </w:r>
      <w:r>
        <w:rPr>
          <w:w w:val="120"/>
        </w:rPr>
        <w:t>12</w:t>
      </w:r>
      <w:r>
        <w:rPr>
          <w:spacing w:val="-36"/>
          <w:w w:val="120"/>
        </w:rPr>
        <w:t> </w:t>
      </w:r>
      <w:r>
        <w:rPr>
          <w:w w:val="120"/>
        </w:rPr>
        <w:t>scenarios</w:t>
      </w:r>
      <w:r>
        <w:rPr>
          <w:spacing w:val="-36"/>
          <w:w w:val="120"/>
        </w:rPr>
        <w:t> </w:t>
      </w:r>
      <w:r>
        <w:rPr>
          <w:w w:val="120"/>
        </w:rPr>
        <w:t>with</w:t>
      </w:r>
      <w:r>
        <w:rPr>
          <w:spacing w:val="-36"/>
          <w:w w:val="120"/>
        </w:rPr>
        <w:t> </w:t>
      </w:r>
      <w:r>
        <w:rPr>
          <w:w w:val="120"/>
        </w:rPr>
        <w:t>category</w:t>
      </w:r>
      <w:r>
        <w:rPr>
          <w:spacing w:val="-35"/>
          <w:w w:val="120"/>
        </w:rPr>
        <w:t> </w:t>
      </w:r>
      <w:r>
        <w:rPr>
          <w:w w:val="120"/>
        </w:rPr>
        <w:t>A</w:t>
      </w:r>
      <w:r>
        <w:rPr>
          <w:spacing w:val="-37"/>
          <w:w w:val="120"/>
        </w:rPr>
        <w:t> </w:t>
      </w:r>
      <w:r>
        <w:rPr>
          <w:spacing w:val="-2"/>
          <w:w w:val="120"/>
        </w:rPr>
        <w:t>brunching</w:t>
      </w:r>
      <w:r>
        <w:rPr>
          <w:spacing w:val="-36"/>
          <w:w w:val="120"/>
        </w:rPr>
        <w:t> </w:t>
      </w:r>
      <w:r>
        <w:rPr>
          <w:spacing w:val="-3"/>
          <w:w w:val="120"/>
        </w:rPr>
        <w:t>in</w:t>
      </w:r>
      <w:r>
        <w:rPr>
          <w:spacing w:val="-2"/>
          <w:w w:val="120"/>
        </w:rPr>
        <w:t>to</w:t>
      </w:r>
      <w:r>
        <w:rPr>
          <w:spacing w:val="-36"/>
          <w:w w:val="120"/>
        </w:rPr>
        <w:t> </w:t>
      </w:r>
      <w:r>
        <w:rPr>
          <w:w w:val="120"/>
        </w:rPr>
        <w:t>1</w:t>
      </w:r>
      <w:r>
        <w:rPr>
          <w:spacing w:val="-36"/>
          <w:w w:val="120"/>
        </w:rPr>
        <w:t> </w:t>
      </w:r>
      <w:r>
        <w:rPr>
          <w:w w:val="120"/>
        </w:rPr>
        <w:t>to</w:t>
      </w:r>
      <w:r>
        <w:rPr>
          <w:spacing w:val="-37"/>
          <w:w w:val="120"/>
        </w:rPr>
        <w:t> </w:t>
      </w:r>
      <w:r>
        <w:rPr>
          <w:w w:val="120"/>
        </w:rPr>
        <w:t>12</w:t>
      </w:r>
      <w:r>
        <w:rPr>
          <w:spacing w:val="-36"/>
          <w:w w:val="120"/>
        </w:rPr>
        <w:t> </w:t>
      </w:r>
      <w:r>
        <w:rPr>
          <w:w w:val="120"/>
        </w:rPr>
        <w:t>subgroups</w:t>
      </w:r>
      <w:r>
        <w:rPr>
          <w:spacing w:val="-36"/>
          <w:w w:val="120"/>
        </w:rPr>
        <w:t> </w:t>
      </w:r>
      <w:r>
        <w:rPr>
          <w:w w:val="120"/>
        </w:rPr>
        <w:t>equal</w:t>
      </w:r>
      <w:r>
        <w:rPr>
          <w:spacing w:val="-36"/>
          <w:w w:val="120"/>
        </w:rPr>
        <w:t> </w:t>
      </w:r>
      <w:r>
        <w:rPr>
          <w:w w:val="120"/>
        </w:rPr>
        <w:t>in</w:t>
      </w:r>
      <w:r>
        <w:rPr>
          <w:spacing w:val="-36"/>
          <w:w w:val="120"/>
        </w:rPr>
        <w:t> </w:t>
      </w:r>
      <w:r>
        <w:rPr>
          <w:w w:val="120"/>
        </w:rPr>
        <w:t>size.</w:t>
      </w:r>
      <w:r>
        <w:rPr>
          <w:spacing w:val="23"/>
          <w:w w:val="106"/>
        </w:rPr>
        <w:t> </w:t>
      </w:r>
      <w:r>
        <w:rPr>
          <w:w w:val="120"/>
        </w:rPr>
        <w:t>So</w:t>
      </w:r>
      <w:r>
        <w:rPr>
          <w:spacing w:val="-27"/>
          <w:w w:val="120"/>
        </w:rPr>
        <w:t> </w:t>
      </w:r>
      <w:r>
        <w:rPr>
          <w:w w:val="120"/>
        </w:rPr>
        <w:t>for</w:t>
      </w:r>
      <w:r>
        <w:rPr>
          <w:spacing w:val="-26"/>
          <w:w w:val="120"/>
        </w:rPr>
        <w:t> </w:t>
      </w:r>
      <w:r>
        <w:rPr>
          <w:spacing w:val="-3"/>
          <w:w w:val="120"/>
        </w:rPr>
        <w:t>brunch</w:t>
      </w:r>
      <w:r>
        <w:rPr>
          <w:spacing w:val="-26"/>
          <w:w w:val="120"/>
        </w:rPr>
        <w:t> </w:t>
      </w:r>
      <w:r>
        <w:rPr>
          <w:w w:val="120"/>
        </w:rPr>
        <w:t>=</w:t>
      </w:r>
      <w:r>
        <w:rPr>
          <w:spacing w:val="-26"/>
          <w:w w:val="120"/>
        </w:rPr>
        <w:t> </w:t>
      </w:r>
      <w:r>
        <w:rPr>
          <w:w w:val="120"/>
        </w:rPr>
        <w:t>1,</w:t>
      </w:r>
      <w:r>
        <w:rPr>
          <w:spacing w:val="-26"/>
          <w:w w:val="120"/>
        </w:rPr>
        <w:t> </w:t>
      </w:r>
      <w:r>
        <w:rPr>
          <w:w w:val="120"/>
        </w:rPr>
        <w:t>category</w:t>
      </w:r>
      <w:r>
        <w:rPr>
          <w:spacing w:val="-26"/>
          <w:w w:val="120"/>
        </w:rPr>
        <w:t> </w:t>
      </w:r>
      <w:r>
        <w:rPr>
          <w:w w:val="120"/>
        </w:rPr>
        <w:t>A</w:t>
      </w:r>
      <w:r>
        <w:rPr>
          <w:spacing w:val="-26"/>
          <w:w w:val="120"/>
        </w:rPr>
        <w:t> </w:t>
      </w:r>
      <w:r>
        <w:rPr>
          <w:w w:val="120"/>
        </w:rPr>
        <w:t>will</w:t>
      </w:r>
      <w:r>
        <w:rPr>
          <w:spacing w:val="-26"/>
          <w:w w:val="120"/>
        </w:rPr>
        <w:t> </w:t>
      </w:r>
      <w:r>
        <w:rPr>
          <w:spacing w:val="-3"/>
          <w:w w:val="120"/>
        </w:rPr>
        <w:t>brunch</w:t>
      </w:r>
      <w:r>
        <w:rPr>
          <w:spacing w:val="-26"/>
          <w:w w:val="120"/>
        </w:rPr>
        <w:t> </w:t>
      </w:r>
      <w:r>
        <w:rPr>
          <w:spacing w:val="-3"/>
          <w:w w:val="120"/>
        </w:rPr>
        <w:t>in</w:t>
      </w:r>
      <w:r>
        <w:rPr>
          <w:spacing w:val="-2"/>
          <w:w w:val="120"/>
        </w:rPr>
        <w:t>to</w:t>
      </w:r>
      <w:r>
        <w:rPr>
          <w:spacing w:val="-26"/>
          <w:w w:val="120"/>
        </w:rPr>
        <w:t> </w:t>
      </w:r>
      <w:r>
        <w:rPr>
          <w:w w:val="120"/>
        </w:rPr>
        <w:t>one</w:t>
      </w:r>
      <w:r>
        <w:rPr>
          <w:spacing w:val="-27"/>
          <w:w w:val="120"/>
        </w:rPr>
        <w:t> </w:t>
      </w:r>
      <w:r>
        <w:rPr>
          <w:w w:val="120"/>
        </w:rPr>
        <w:t>subcategory</w:t>
      </w:r>
      <w:r>
        <w:rPr>
          <w:spacing w:val="-26"/>
          <w:w w:val="120"/>
        </w:rPr>
        <w:t> </w:t>
      </w:r>
      <w:r>
        <w:rPr>
          <w:w w:val="120"/>
        </w:rPr>
        <w:t>AA,</w:t>
      </w:r>
      <w:r>
        <w:rPr>
          <w:spacing w:val="-26"/>
          <w:w w:val="120"/>
        </w:rPr>
        <w:t> </w:t>
      </w:r>
      <w:r>
        <w:rPr>
          <w:w w:val="120"/>
        </w:rPr>
        <w:t>category</w:t>
      </w:r>
      <w:r>
        <w:rPr>
          <w:spacing w:val="-26"/>
          <w:w w:val="120"/>
        </w:rPr>
        <w:t> </w:t>
      </w:r>
      <w:r>
        <w:rPr>
          <w:w w:val="120"/>
        </w:rPr>
        <w:t>AA</w:t>
      </w:r>
      <w:r>
        <w:rPr>
          <w:spacing w:val="35"/>
          <w:w w:val="110"/>
        </w:rPr>
        <w:t> </w:t>
      </w:r>
      <w:r>
        <w:rPr>
          <w:w w:val="120"/>
        </w:rPr>
        <w:t>will</w:t>
      </w:r>
      <w:r>
        <w:rPr>
          <w:spacing w:val="-44"/>
          <w:w w:val="120"/>
        </w:rPr>
        <w:t> </w:t>
      </w:r>
      <w:r>
        <w:rPr>
          <w:spacing w:val="-2"/>
          <w:w w:val="120"/>
        </w:rPr>
        <w:t>contain</w:t>
      </w:r>
      <w:r>
        <w:rPr>
          <w:spacing w:val="-44"/>
          <w:w w:val="120"/>
        </w:rPr>
        <w:t> </w:t>
      </w:r>
      <w:r>
        <w:rPr>
          <w:w w:val="120"/>
        </w:rPr>
        <w:t>100%</w:t>
      </w:r>
      <w:r>
        <w:rPr>
          <w:spacing w:val="-44"/>
          <w:w w:val="120"/>
        </w:rPr>
        <w:t> </w:t>
      </w:r>
      <w:r>
        <w:rPr>
          <w:w w:val="120"/>
        </w:rPr>
        <w:t>of</w:t>
      </w:r>
      <w:r>
        <w:rPr>
          <w:spacing w:val="-43"/>
          <w:w w:val="120"/>
        </w:rPr>
        <w:t> </w:t>
      </w:r>
      <w:r>
        <w:rPr>
          <w:w w:val="120"/>
        </w:rPr>
        <w:t>the</w:t>
      </w:r>
      <w:r>
        <w:rPr>
          <w:spacing w:val="-44"/>
          <w:w w:val="120"/>
        </w:rPr>
        <w:t> </w:t>
      </w:r>
      <w:r>
        <w:rPr>
          <w:w w:val="120"/>
        </w:rPr>
        <w:t>size</w:t>
      </w:r>
      <w:r>
        <w:rPr>
          <w:spacing w:val="-44"/>
          <w:w w:val="120"/>
        </w:rPr>
        <w:t> </w:t>
      </w:r>
      <w:r>
        <w:rPr>
          <w:w w:val="120"/>
        </w:rPr>
        <w:t>of</w:t>
      </w:r>
      <w:r>
        <w:rPr>
          <w:spacing w:val="-44"/>
          <w:w w:val="120"/>
        </w:rPr>
        <w:t> </w:t>
      </w:r>
      <w:r>
        <w:rPr>
          <w:w w:val="120"/>
        </w:rPr>
        <w:t>the</w:t>
      </w:r>
      <w:r>
        <w:rPr>
          <w:spacing w:val="-43"/>
          <w:w w:val="120"/>
        </w:rPr>
        <w:t> </w:t>
      </w:r>
      <w:r>
        <w:rPr>
          <w:spacing w:val="-4"/>
          <w:w w:val="120"/>
        </w:rPr>
        <w:t>category.</w:t>
      </w:r>
      <w:r>
        <w:rPr>
          <w:spacing w:val="-32"/>
          <w:w w:val="120"/>
        </w:rPr>
        <w:t> </w:t>
      </w:r>
      <w:r>
        <w:rPr>
          <w:spacing w:val="-8"/>
          <w:w w:val="120"/>
        </w:rPr>
        <w:t>For</w:t>
      </w:r>
      <w:r>
        <w:rPr>
          <w:spacing w:val="-44"/>
          <w:w w:val="120"/>
        </w:rPr>
        <w:t> </w:t>
      </w:r>
      <w:r>
        <w:rPr>
          <w:spacing w:val="-3"/>
          <w:w w:val="120"/>
        </w:rPr>
        <w:t>brunch</w:t>
      </w:r>
      <w:r>
        <w:rPr>
          <w:spacing w:val="-44"/>
          <w:w w:val="120"/>
        </w:rPr>
        <w:t> </w:t>
      </w:r>
      <w:r>
        <w:rPr>
          <w:w w:val="120"/>
        </w:rPr>
        <w:t>=</w:t>
      </w:r>
      <w:r>
        <w:rPr>
          <w:spacing w:val="-43"/>
          <w:w w:val="120"/>
        </w:rPr>
        <w:t> </w:t>
      </w:r>
      <w:r>
        <w:rPr>
          <w:w w:val="120"/>
        </w:rPr>
        <w:t>3,</w:t>
      </w:r>
      <w:r>
        <w:rPr>
          <w:spacing w:val="-44"/>
          <w:w w:val="120"/>
        </w:rPr>
        <w:t> </w:t>
      </w:r>
      <w:r>
        <w:rPr>
          <w:w w:val="120"/>
        </w:rPr>
        <w:t>category</w:t>
      </w:r>
      <w:r>
        <w:rPr>
          <w:spacing w:val="-43"/>
          <w:w w:val="120"/>
        </w:rPr>
        <w:t> </w:t>
      </w:r>
      <w:r>
        <w:rPr>
          <w:w w:val="120"/>
        </w:rPr>
        <w:t>A</w:t>
      </w:r>
      <w:r>
        <w:rPr>
          <w:spacing w:val="-44"/>
          <w:w w:val="120"/>
        </w:rPr>
        <w:t> </w:t>
      </w:r>
      <w:r>
        <w:rPr>
          <w:w w:val="120"/>
        </w:rPr>
        <w:t>will</w:t>
      </w:r>
      <w:r>
        <w:rPr>
          <w:spacing w:val="-44"/>
          <w:w w:val="120"/>
        </w:rPr>
        <w:t> </w:t>
      </w:r>
      <w:r>
        <w:rPr>
          <w:spacing w:val="-3"/>
          <w:w w:val="120"/>
        </w:rPr>
        <w:t>brunch</w:t>
      </w:r>
      <w:r>
        <w:rPr>
          <w:spacing w:val="39"/>
          <w:w w:val="112"/>
        </w:rPr>
        <w:t> </w:t>
      </w:r>
      <w:r>
        <w:rPr>
          <w:spacing w:val="-3"/>
          <w:w w:val="120"/>
        </w:rPr>
        <w:t>into</w:t>
      </w:r>
      <w:r>
        <w:rPr>
          <w:spacing w:val="-44"/>
          <w:w w:val="120"/>
        </w:rPr>
        <w:t> </w:t>
      </w:r>
      <w:r>
        <w:rPr>
          <w:spacing w:val="-1"/>
          <w:w w:val="120"/>
        </w:rPr>
        <w:t>t</w:t>
      </w:r>
      <w:r>
        <w:rPr>
          <w:spacing w:val="-2"/>
          <w:w w:val="120"/>
        </w:rPr>
        <w:t>hree</w:t>
      </w:r>
      <w:r>
        <w:rPr>
          <w:spacing w:val="-43"/>
          <w:w w:val="120"/>
        </w:rPr>
        <w:t> </w:t>
      </w:r>
      <w:r>
        <w:rPr>
          <w:w w:val="120"/>
        </w:rPr>
        <w:t>subcategory</w:t>
      </w:r>
      <w:r>
        <w:rPr>
          <w:spacing w:val="-42"/>
          <w:w w:val="120"/>
        </w:rPr>
        <w:t> </w:t>
      </w:r>
      <w:r>
        <w:rPr>
          <w:w w:val="120"/>
        </w:rPr>
        <w:t>AA,</w:t>
      </w:r>
      <w:r>
        <w:rPr>
          <w:spacing w:val="-44"/>
          <w:w w:val="120"/>
        </w:rPr>
        <w:t> </w:t>
      </w:r>
      <w:r>
        <w:rPr>
          <w:w w:val="120"/>
        </w:rPr>
        <w:t>AB</w:t>
      </w:r>
      <w:r>
        <w:rPr>
          <w:spacing w:val="-43"/>
          <w:w w:val="120"/>
        </w:rPr>
        <w:t> </w:t>
      </w:r>
      <w:r>
        <w:rPr>
          <w:w w:val="120"/>
        </w:rPr>
        <w:t>and</w:t>
      </w:r>
      <w:r>
        <w:rPr>
          <w:spacing w:val="-43"/>
          <w:w w:val="120"/>
        </w:rPr>
        <w:t> </w:t>
      </w:r>
      <w:r>
        <w:rPr>
          <w:spacing w:val="-4"/>
          <w:w w:val="120"/>
        </w:rPr>
        <w:t>AC,</w:t>
      </w:r>
      <w:r>
        <w:rPr>
          <w:spacing w:val="-43"/>
          <w:w w:val="120"/>
        </w:rPr>
        <w:t> </w:t>
      </w:r>
      <w:r>
        <w:rPr>
          <w:w w:val="120"/>
        </w:rPr>
        <w:t>category</w:t>
      </w:r>
      <w:r>
        <w:rPr>
          <w:spacing w:val="-43"/>
          <w:w w:val="120"/>
        </w:rPr>
        <w:t> </w:t>
      </w:r>
      <w:r>
        <w:rPr>
          <w:w w:val="120"/>
        </w:rPr>
        <w:t>AA,</w:t>
      </w:r>
      <w:r>
        <w:rPr>
          <w:spacing w:val="-42"/>
          <w:w w:val="120"/>
        </w:rPr>
        <w:t> </w:t>
      </w:r>
      <w:r>
        <w:rPr>
          <w:w w:val="120"/>
        </w:rPr>
        <w:t>AB</w:t>
      </w:r>
      <w:r>
        <w:rPr>
          <w:spacing w:val="-44"/>
          <w:w w:val="120"/>
        </w:rPr>
        <w:t> </w:t>
      </w:r>
      <w:r>
        <w:rPr>
          <w:w w:val="120"/>
        </w:rPr>
        <w:t>and</w:t>
      </w:r>
      <w:r>
        <w:rPr>
          <w:spacing w:val="-43"/>
          <w:w w:val="120"/>
        </w:rPr>
        <w:t> </w:t>
      </w:r>
      <w:r>
        <w:rPr>
          <w:spacing w:val="-5"/>
          <w:w w:val="120"/>
        </w:rPr>
        <w:t>AC</w:t>
      </w:r>
      <w:r>
        <w:rPr>
          <w:spacing w:val="-43"/>
          <w:w w:val="120"/>
        </w:rPr>
        <w:t> </w:t>
      </w:r>
      <w:r>
        <w:rPr>
          <w:w w:val="120"/>
        </w:rPr>
        <w:t>will</w:t>
      </w:r>
      <w:r>
        <w:rPr>
          <w:spacing w:val="-43"/>
          <w:w w:val="120"/>
        </w:rPr>
        <w:t> </w:t>
      </w:r>
      <w:r>
        <w:rPr>
          <w:spacing w:val="-3"/>
          <w:w w:val="120"/>
        </w:rPr>
        <w:t>each</w:t>
      </w:r>
      <w:r>
        <w:rPr>
          <w:spacing w:val="-43"/>
          <w:w w:val="120"/>
        </w:rPr>
        <w:t> </w:t>
      </w:r>
      <w:r>
        <w:rPr>
          <w:spacing w:val="-2"/>
          <w:w w:val="120"/>
        </w:rPr>
        <w:t>contain</w:t>
      </w:r>
      <w:r>
        <w:rPr>
          <w:spacing w:val="31"/>
          <w:w w:val="117"/>
        </w:rPr>
        <w:t> </w:t>
      </w:r>
      <w:r>
        <w:rPr>
          <w:w w:val="120"/>
        </w:rPr>
        <w:t>33%</w:t>
      </w:r>
      <w:r>
        <w:rPr>
          <w:spacing w:val="-48"/>
          <w:w w:val="120"/>
        </w:rPr>
        <w:t> </w:t>
      </w:r>
      <w:r>
        <w:rPr>
          <w:w w:val="120"/>
        </w:rPr>
        <w:t>of</w:t>
      </w:r>
      <w:r>
        <w:rPr>
          <w:spacing w:val="-48"/>
          <w:w w:val="120"/>
        </w:rPr>
        <w:t> </w:t>
      </w:r>
      <w:r>
        <w:rPr>
          <w:w w:val="120"/>
        </w:rPr>
        <w:t>the</w:t>
      </w:r>
      <w:r>
        <w:rPr>
          <w:spacing w:val="-48"/>
          <w:w w:val="120"/>
        </w:rPr>
        <w:t> </w:t>
      </w:r>
      <w:r>
        <w:rPr>
          <w:w w:val="120"/>
        </w:rPr>
        <w:t>size</w:t>
      </w:r>
      <w:r>
        <w:rPr>
          <w:spacing w:val="-48"/>
          <w:w w:val="120"/>
        </w:rPr>
        <w:t> </w:t>
      </w:r>
      <w:r>
        <w:rPr>
          <w:w w:val="120"/>
        </w:rPr>
        <w:t>of</w:t>
      </w:r>
      <w:r>
        <w:rPr>
          <w:spacing w:val="-48"/>
          <w:w w:val="120"/>
        </w:rPr>
        <w:t> </w:t>
      </w:r>
      <w:r>
        <w:rPr>
          <w:w w:val="120"/>
        </w:rPr>
        <w:t>category</w:t>
      </w:r>
      <w:r>
        <w:rPr>
          <w:spacing w:val="-48"/>
          <w:w w:val="120"/>
        </w:rPr>
        <w:t> </w:t>
      </w:r>
      <w:r>
        <w:rPr>
          <w:w w:val="120"/>
        </w:rPr>
        <w:t>A.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31"/>
          <w:szCs w:val="31"/>
        </w:rPr>
      </w:pPr>
    </w:p>
    <w:p>
      <w:pPr>
        <w:pStyle w:val="Heading2"/>
        <w:numPr>
          <w:ilvl w:val="2"/>
          <w:numId w:val="16"/>
        </w:numPr>
        <w:tabs>
          <w:tab w:pos="1535" w:val="left" w:leader="none"/>
        </w:tabs>
        <w:spacing w:line="240" w:lineRule="auto" w:before="0" w:after="0"/>
        <w:ind w:left="1534" w:right="0" w:hanging="987"/>
        <w:jc w:val="both"/>
        <w:rPr>
          <w:b w:val="0"/>
          <w:bCs w:val="0"/>
        </w:rPr>
      </w:pPr>
      <w:bookmarkStart w:name="Results" w:id="143"/>
      <w:bookmarkEnd w:id="143"/>
      <w:r>
        <w:rPr>
          <w:b w:val="0"/>
        </w:rPr>
      </w:r>
      <w:bookmarkStart w:name="_bookmark81" w:id="144"/>
      <w:bookmarkEnd w:id="144"/>
      <w:r>
        <w:rPr>
          <w:b w:val="0"/>
        </w:rPr>
      </w:r>
      <w:bookmarkStart w:name="_bookmark81" w:id="145"/>
      <w:bookmarkEnd w:id="145"/>
      <w:r>
        <w:rPr/>
        <w:t>Results</w:t>
      </w:r>
      <w:r>
        <w:rPr>
          <w:b w:val="0"/>
        </w:rPr>
      </w:r>
    </w:p>
    <w:p>
      <w:pPr>
        <w:spacing w:line="240" w:lineRule="auto" w:before="1"/>
        <w:rPr>
          <w:rFonts w:ascii="Georgia" w:hAnsi="Georgia" w:cs="Georgia" w:eastAsia="Georgia"/>
          <w:b/>
          <w:bCs/>
          <w:sz w:val="28"/>
          <w:szCs w:val="28"/>
        </w:rPr>
      </w:pPr>
    </w:p>
    <w:tbl>
      <w:tblPr>
        <w:tblW w:w="0" w:type="auto"/>
        <w:jc w:val="left"/>
        <w:tblInd w:w="158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850"/>
        <w:gridCol w:w="995"/>
        <w:gridCol w:w="1000"/>
        <w:gridCol w:w="850"/>
        <w:gridCol w:w="1032"/>
        <w:gridCol w:w="772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2" w:id="146"/>
            <w:bookmarkEnd w:id="146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5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Min.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1st</w:t>
            </w:r>
            <w:r>
              <w:rPr>
                <w:rFonts w:ascii="PMingLiU"/>
                <w:spacing w:val="-3"/>
                <w:w w:val="115"/>
                <w:sz w:val="24"/>
              </w:rPr>
              <w:t> </w:t>
            </w:r>
            <w:r>
              <w:rPr>
                <w:rFonts w:ascii="PMingLiU"/>
                <w:spacing w:val="-2"/>
                <w:w w:val="115"/>
                <w:sz w:val="24"/>
              </w:rPr>
              <w:t>Q</w:t>
            </w:r>
            <w:r>
              <w:rPr>
                <w:rFonts w:ascii="PMingLiU"/>
                <w:spacing w:val="-1"/>
                <w:w w:val="115"/>
                <w:sz w:val="24"/>
              </w:rPr>
              <w:t>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Median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6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3rd</w:t>
            </w:r>
            <w:r>
              <w:rPr>
                <w:rFonts w:ascii="PMingLiU"/>
                <w:spacing w:val="-10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3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Max.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-7.033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-1.960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-0.809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1.172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-4.435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-2.722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-0.994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-0.591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6.308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-2.710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0.521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4.575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-3.418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3.356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-2.715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-1.447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-1.065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2.791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-3.082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-0.733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0.121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4.216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-4.280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-2.843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-1.286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-0.213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0.790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-4.349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-2.215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-0.967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7.971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-4.931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-1.649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-0.303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4.038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-5.247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-1.578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-0.234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-0.668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0.618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3.247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-2.597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-1.126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3.751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-3.340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-1.786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-0.102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4.623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b/>
          <w:bCs/>
          <w:sz w:val="11"/>
          <w:szCs w:val="11"/>
        </w:rPr>
      </w:pPr>
    </w:p>
    <w:p>
      <w:pPr>
        <w:pStyle w:val="BodyText"/>
        <w:spacing w:line="240" w:lineRule="auto" w:before="13"/>
        <w:ind w:left="539" w:right="0"/>
        <w:jc w:val="left"/>
      </w:pPr>
      <w:r>
        <w:rPr>
          <w:spacing w:val="-4"/>
          <w:w w:val="110"/>
        </w:rPr>
        <w:t>Table</w:t>
      </w:r>
      <w:r>
        <w:rPr>
          <w:spacing w:val="13"/>
          <w:w w:val="110"/>
        </w:rPr>
        <w:t> </w:t>
      </w:r>
      <w:r>
        <w:rPr>
          <w:w w:val="110"/>
        </w:rPr>
        <w:t>2.12:</w:t>
      </w:r>
      <w:r>
        <w:rPr>
          <w:spacing w:val="41"/>
          <w:w w:val="110"/>
        </w:rPr>
        <w:t> </w:t>
      </w:r>
      <w:r>
        <w:rPr>
          <w:w w:val="110"/>
        </w:rPr>
        <w:t>DIC</w:t>
      </w:r>
      <w:r>
        <w:rPr>
          <w:spacing w:val="12"/>
          <w:w w:val="110"/>
        </w:rPr>
        <w:t> </w:t>
      </w:r>
      <w:r>
        <w:rPr>
          <w:w w:val="110"/>
        </w:rPr>
        <w:t>comparisons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brunching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tabs>
          <w:tab w:pos="1588" w:val="left" w:leader="none"/>
          <w:tab w:pos="3965" w:val="left" w:leader="none"/>
        </w:tabs>
        <w:spacing w:line="242" w:lineRule="auto"/>
        <w:ind w:left="541" w:right="122" w:firstLine="357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2"/>
          <w:w w:val="115"/>
        </w:rPr>
        <w:t> </w:t>
      </w:r>
      <w:hyperlink w:history="true" w:anchor="_bookmark82">
        <w:r>
          <w:rPr>
            <w:w w:val="115"/>
          </w:rPr>
          <w:t>2.12</w:t>
        </w:r>
      </w:hyperlink>
      <w:r>
        <w:rPr>
          <w:spacing w:val="-2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comparison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DIC</w:t>
      </w:r>
      <w:r>
        <w:rPr>
          <w:spacing w:val="-2"/>
          <w:w w:val="115"/>
        </w:rPr>
        <w:t> </w:t>
      </w:r>
      <w:r>
        <w:rPr>
          <w:w w:val="115"/>
        </w:rPr>
        <w:t>distributions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Independent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26"/>
          <w:w w:val="111"/>
        </w:rPr>
        <w:t> </w:t>
      </w:r>
      <w:r>
        <w:rPr>
          <w:spacing w:val="1"/>
          <w:w w:val="115"/>
        </w:rPr>
        <w:t>Model</w:t>
      </w:r>
      <w:r>
        <w:rPr>
          <w:spacing w:val="-18"/>
          <w:w w:val="115"/>
        </w:rPr>
        <w:t> </w:t>
      </w:r>
      <w:r>
        <w:rPr>
          <w:w w:val="115"/>
        </w:rPr>
        <w:t>(IBM)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Hierarc</w:t>
      </w:r>
      <w:r>
        <w:rPr>
          <w:spacing w:val="-1"/>
          <w:w w:val="115"/>
        </w:rPr>
        <w:t>h</w:t>
      </w:r>
      <w:r>
        <w:rPr>
          <w:spacing w:val="-2"/>
          <w:w w:val="115"/>
        </w:rPr>
        <w:t>ical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17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8"/>
          <w:w w:val="115"/>
        </w:rPr>
        <w:t> </w:t>
      </w:r>
      <w:r>
        <w:rPr>
          <w:w w:val="115"/>
        </w:rPr>
        <w:t>(HBM)</w:t>
      </w:r>
      <w:r>
        <w:rPr>
          <w:spacing w:val="-17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scenarios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7"/>
          <w:w w:val="115"/>
        </w:rPr>
        <w:t> </w:t>
      </w:r>
      <w:r>
        <w:rPr>
          <w:w w:val="115"/>
        </w:rPr>
        <w:t>a</w:t>
      </w:r>
      <w:r>
        <w:rPr>
          <w:spacing w:val="-18"/>
          <w:w w:val="115"/>
        </w:rPr>
        <w:t> </w:t>
      </w:r>
      <w:r>
        <w:rPr>
          <w:w w:val="115"/>
        </w:rPr>
        <w:t>diff</w:t>
      </w:r>
      <w:r>
        <w:rPr>
          <w:spacing w:val="5"/>
          <w:w w:val="115"/>
        </w:rPr>
        <w:t> </w:t>
      </w:r>
      <w:r>
        <w:rPr>
          <w:w w:val="115"/>
        </w:rPr>
        <w:t>t</w:t>
      </w:r>
      <w:r>
        <w:rPr>
          <w:spacing w:val="21"/>
          <w:w w:val="143"/>
        </w:rPr>
        <w:t> </w:t>
      </w:r>
      <w:r>
        <w:rPr>
          <w:spacing w:val="-2"/>
          <w:w w:val="115"/>
        </w:rPr>
        <w:t>hierarchical</w:t>
      </w:r>
      <w:r>
        <w:rPr>
          <w:spacing w:val="-41"/>
          <w:w w:val="115"/>
        </w:rPr>
        <w:t> </w:t>
      </w:r>
      <w:r>
        <w:rPr>
          <w:w w:val="115"/>
        </w:rPr>
        <w:t>structure.</w:t>
      </w:r>
      <w:r>
        <w:rPr>
          <w:spacing w:val="-21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41"/>
          <w:w w:val="115"/>
        </w:rPr>
        <w:t> </w:t>
      </w:r>
      <w:r>
        <w:rPr>
          <w:w w:val="115"/>
        </w:rPr>
        <w:t>all</w:t>
      </w:r>
      <w:r>
        <w:rPr>
          <w:spacing w:val="-40"/>
          <w:w w:val="115"/>
        </w:rPr>
        <w:t> </w:t>
      </w:r>
      <w:r>
        <w:rPr>
          <w:w w:val="115"/>
        </w:rPr>
        <w:t>scenarios,</w:t>
      </w:r>
      <w:r>
        <w:rPr>
          <w:spacing w:val="-39"/>
          <w:w w:val="115"/>
        </w:rPr>
        <w:t> </w:t>
      </w:r>
      <w:r>
        <w:rPr>
          <w:w w:val="115"/>
        </w:rPr>
        <w:t>the</w:t>
      </w:r>
      <w:r>
        <w:rPr>
          <w:spacing w:val="-41"/>
          <w:w w:val="115"/>
        </w:rPr>
        <w:t> </w:t>
      </w:r>
      <w:r>
        <w:rPr>
          <w:w w:val="115"/>
        </w:rPr>
        <w:t>mean</w:t>
      </w:r>
      <w:r>
        <w:rPr>
          <w:spacing w:val="-41"/>
          <w:w w:val="115"/>
        </w:rPr>
        <w:t> </w:t>
      </w:r>
      <w:r>
        <w:rPr>
          <w:w w:val="115"/>
        </w:rPr>
        <w:t>and</w:t>
      </w:r>
      <w:r>
        <w:rPr>
          <w:spacing w:val="-41"/>
          <w:w w:val="115"/>
        </w:rPr>
        <w:t> </w:t>
      </w:r>
      <w:r>
        <w:rPr>
          <w:w w:val="115"/>
        </w:rPr>
        <w:t>median</w:t>
      </w:r>
      <w:r>
        <w:rPr>
          <w:spacing w:val="-41"/>
          <w:w w:val="115"/>
        </w:rPr>
        <w:t> </w:t>
      </w:r>
      <w:r>
        <w:rPr>
          <w:spacing w:val="-4"/>
          <w:w w:val="115"/>
        </w:rPr>
        <w:t>value</w:t>
      </w:r>
      <w:r>
        <w:rPr>
          <w:spacing w:val="-41"/>
          <w:w w:val="115"/>
        </w:rPr>
        <w:t> </w:t>
      </w:r>
      <w:r>
        <w:rPr>
          <w:w w:val="115"/>
        </w:rPr>
        <w:t>is</w:t>
      </w:r>
      <w:r>
        <w:rPr>
          <w:spacing w:val="-40"/>
          <w:w w:val="115"/>
        </w:rPr>
        <w:t> </w:t>
      </w:r>
      <w:r>
        <w:rPr>
          <w:w w:val="115"/>
        </w:rPr>
        <w:t>mostly</w:t>
      </w:r>
      <w:r>
        <w:rPr>
          <w:spacing w:val="-41"/>
          <w:w w:val="115"/>
        </w:rPr>
        <w:t> </w:t>
      </w:r>
      <w:r>
        <w:rPr>
          <w:spacing w:val="-2"/>
          <w:w w:val="115"/>
        </w:rPr>
        <w:t>negative;</w:t>
      </w:r>
      <w:r>
        <w:rPr>
          <w:spacing w:val="21"/>
          <w:w w:val="101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negativ</w:t>
      </w:r>
      <w:r>
        <w:rPr>
          <w:spacing w:val="-2"/>
          <w:w w:val="115"/>
        </w:rPr>
        <w:t>e</w:t>
      </w:r>
      <w:r>
        <w:rPr>
          <w:spacing w:val="3"/>
          <w:w w:val="115"/>
        </w:rPr>
        <w:t> </w:t>
      </w:r>
      <w:r>
        <w:rPr>
          <w:w w:val="115"/>
        </w:rPr>
        <w:t>signals</w:t>
      </w:r>
      <w:r>
        <w:rPr>
          <w:spacing w:val="3"/>
          <w:w w:val="115"/>
        </w:rPr>
        <w:t> </w:t>
      </w:r>
      <w:r>
        <w:rPr>
          <w:w w:val="115"/>
        </w:rPr>
        <w:t>suggest</w:t>
      </w:r>
      <w:r>
        <w:rPr>
          <w:spacing w:val="3"/>
          <w:w w:val="115"/>
        </w:rPr>
        <w:t> </w:t>
      </w:r>
      <w:r>
        <w:rPr>
          <w:w w:val="115"/>
        </w:rPr>
        <w:t>that</w:t>
      </w:r>
      <w:r>
        <w:rPr>
          <w:spacing w:val="3"/>
          <w:w w:val="115"/>
        </w:rPr>
        <w:t> </w:t>
      </w:r>
      <w:r>
        <w:rPr>
          <w:w w:val="115"/>
        </w:rPr>
        <w:t>HBM</w:t>
      </w:r>
      <w:r>
        <w:rPr>
          <w:spacing w:val="3"/>
          <w:w w:val="115"/>
        </w:rPr>
        <w:t> </w:t>
      </w:r>
      <w:r>
        <w:rPr>
          <w:w w:val="115"/>
        </w:rPr>
        <w:t>seem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3"/>
          <w:w w:val="115"/>
        </w:rPr>
        <w:t> </w:t>
      </w:r>
      <w:r>
        <w:rPr>
          <w:w w:val="115"/>
        </w:rPr>
        <w:t>perform</w:t>
      </w:r>
      <w:r>
        <w:rPr>
          <w:spacing w:val="3"/>
          <w:w w:val="115"/>
        </w:rPr>
        <w:t> </w:t>
      </w:r>
      <w:r>
        <w:rPr>
          <w:w w:val="115"/>
        </w:rPr>
        <w:t>better</w:t>
      </w:r>
      <w:r>
        <w:rPr>
          <w:spacing w:val="3"/>
          <w:w w:val="115"/>
        </w:rPr>
        <w:t> </w:t>
      </w:r>
      <w:r>
        <w:rPr>
          <w:w w:val="115"/>
        </w:rPr>
        <w:t>than</w:t>
      </w:r>
      <w:r>
        <w:rPr>
          <w:spacing w:val="3"/>
          <w:w w:val="115"/>
        </w:rPr>
        <w:t> </w:t>
      </w:r>
      <w:r>
        <w:rPr>
          <w:w w:val="115"/>
        </w:rPr>
        <w:t>IBM,</w:t>
      </w:r>
      <w:r>
        <w:rPr>
          <w:spacing w:val="2"/>
          <w:w w:val="115"/>
        </w:rPr>
        <w:t> </w:t>
      </w:r>
      <w:r>
        <w:rPr>
          <w:w w:val="115"/>
        </w:rPr>
        <w:t>most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27"/>
          <w:w w:val="102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time.</w:t>
      </w:r>
      <w:r>
        <w:rPr>
          <w:spacing w:val="47"/>
          <w:w w:val="115"/>
        </w:rPr>
        <w:t> </w:t>
      </w:r>
      <w:r>
        <w:rPr>
          <w:spacing w:val="-2"/>
          <w:w w:val="115"/>
        </w:rPr>
        <w:t>Uncertaint</w:t>
      </w:r>
      <w:r>
        <w:rPr>
          <w:spacing w:val="-3"/>
          <w:w w:val="115"/>
        </w:rPr>
        <w:t>y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11"/>
          <w:w w:val="115"/>
        </w:rPr>
        <w:t> </w:t>
      </w:r>
      <w:r>
        <w:rPr>
          <w:w w:val="115"/>
        </w:rPr>
        <w:t>estimations</w:t>
      </w:r>
      <w:r>
        <w:rPr>
          <w:spacing w:val="13"/>
          <w:w w:val="115"/>
        </w:rPr>
        <w:t> </w:t>
      </w:r>
      <w:r>
        <w:rPr>
          <w:w w:val="115"/>
        </w:rPr>
        <w:t>still</w:t>
      </w:r>
      <w:r>
        <w:rPr>
          <w:spacing w:val="12"/>
          <w:w w:val="115"/>
        </w:rPr>
        <w:t> </w:t>
      </w:r>
      <w:r>
        <w:rPr>
          <w:w w:val="115"/>
        </w:rPr>
        <w:t>exist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1"/>
          <w:w w:val="115"/>
        </w:rPr>
        <w:t> </w:t>
      </w:r>
      <w:r>
        <w:rPr>
          <w:w w:val="115"/>
        </w:rPr>
        <w:t>impacts</w:t>
      </w:r>
      <w:r>
        <w:rPr>
          <w:spacing w:val="10"/>
          <w:w w:val="115"/>
        </w:rPr>
        <w:t> </w:t>
      </w:r>
      <w:r>
        <w:rPr>
          <w:w w:val="115"/>
        </w:rPr>
        <w:t>on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27"/>
          <w:w w:val="120"/>
        </w:rPr>
        <w:t> </w:t>
      </w:r>
      <w:r>
        <w:rPr>
          <w:spacing w:val="-2"/>
          <w:w w:val="115"/>
        </w:rPr>
        <w:t>reliability</w:t>
      </w:r>
      <w:r>
        <w:rPr>
          <w:spacing w:val="-32"/>
          <w:w w:val="115"/>
        </w:rPr>
        <w:t> </w:t>
      </w:r>
      <w:r>
        <w:rPr>
          <w:w w:val="115"/>
        </w:rPr>
        <w:t>of</w:t>
      </w:r>
      <w:r>
        <w:rPr>
          <w:spacing w:val="-31"/>
          <w:w w:val="115"/>
        </w:rPr>
        <w:t> </w:t>
      </w:r>
      <w:r>
        <w:rPr>
          <w:w w:val="115"/>
        </w:rPr>
        <w:t>our</w:t>
      </w:r>
      <w:r>
        <w:rPr>
          <w:spacing w:val="-32"/>
          <w:w w:val="115"/>
        </w:rPr>
        <w:t> </w:t>
      </w:r>
      <w:r>
        <w:rPr>
          <w:w w:val="115"/>
        </w:rPr>
        <w:t>DIC</w:t>
      </w:r>
      <w:r>
        <w:rPr>
          <w:spacing w:val="-31"/>
          <w:w w:val="115"/>
        </w:rPr>
        <w:t> </w:t>
      </w:r>
      <w:r>
        <w:rPr>
          <w:w w:val="115"/>
        </w:rPr>
        <w:t>comparison,</w:t>
      </w:r>
      <w:r>
        <w:rPr>
          <w:spacing w:val="-31"/>
          <w:w w:val="115"/>
        </w:rPr>
        <w:t> </w:t>
      </w:r>
      <w:r>
        <w:rPr>
          <w:w w:val="115"/>
        </w:rPr>
        <w:t>although</w:t>
      </w:r>
      <w:r>
        <w:rPr>
          <w:spacing w:val="-32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31"/>
          <w:w w:val="115"/>
        </w:rPr>
        <w:t> </w:t>
      </w:r>
      <w:r>
        <w:rPr>
          <w:w w:val="115"/>
        </w:rPr>
        <w:t>mostly</w:t>
      </w:r>
      <w:r>
        <w:rPr>
          <w:spacing w:val="-31"/>
          <w:w w:val="115"/>
        </w:rPr>
        <w:t> </w:t>
      </w:r>
      <w:r>
        <w:rPr>
          <w:w w:val="115"/>
        </w:rPr>
        <w:t>see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negative</w:t>
      </w:r>
      <w:r>
        <w:rPr>
          <w:spacing w:val="-31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31"/>
          <w:w w:val="115"/>
        </w:rPr>
        <w:t> </w:t>
      </w:r>
      <w:r>
        <w:rPr>
          <w:w w:val="115"/>
        </w:rPr>
        <w:t>for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median</w:t>
      </w:r>
      <w:r>
        <w:rPr>
          <w:spacing w:val="33"/>
          <w:w w:val="110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mean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DIC</w:t>
      </w:r>
      <w:r>
        <w:rPr>
          <w:spacing w:val="4"/>
          <w:w w:val="115"/>
        </w:rPr>
        <w:t> </w:t>
      </w:r>
      <w:r>
        <w:rPr>
          <w:w w:val="115"/>
        </w:rPr>
        <w:t>diff</w:t>
        <w:tab/>
      </w:r>
      <w:r>
        <w:rPr>
          <w:spacing w:val="-1"/>
          <w:w w:val="115"/>
        </w:rPr>
        <w:t>distributi</w:t>
      </w:r>
      <w:r>
        <w:rPr>
          <w:spacing w:val="-2"/>
          <w:w w:val="115"/>
        </w:rPr>
        <w:t>on,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12"/>
          <w:w w:val="115"/>
        </w:rPr>
        <w:t> </w:t>
      </w:r>
      <w:r>
        <w:rPr>
          <w:w w:val="115"/>
        </w:rPr>
        <w:t>signal</w:t>
      </w:r>
      <w:r>
        <w:rPr>
          <w:spacing w:val="12"/>
          <w:w w:val="115"/>
        </w:rPr>
        <w:t> </w:t>
      </w:r>
      <w:r>
        <w:rPr>
          <w:w w:val="115"/>
        </w:rPr>
        <w:t>still</w:t>
      </w:r>
      <w:r>
        <w:rPr>
          <w:spacing w:val="13"/>
          <w:w w:val="115"/>
        </w:rPr>
        <w:t> </w:t>
      </w:r>
      <w:r>
        <w:rPr>
          <w:w w:val="115"/>
        </w:rPr>
        <w:t>shifts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every</w:t>
      </w:r>
      <w:r>
        <w:rPr>
          <w:spacing w:val="13"/>
          <w:w w:val="115"/>
        </w:rPr>
        <w:t> </w:t>
      </w:r>
      <w:r>
        <w:rPr>
          <w:w w:val="115"/>
        </w:rPr>
        <w:t>time</w:t>
      </w:r>
      <w:r>
        <w:rPr>
          <w:spacing w:val="12"/>
          <w:w w:val="115"/>
        </w:rPr>
        <w:t> </w:t>
      </w:r>
      <w:r>
        <w:rPr>
          <w:w w:val="115"/>
        </w:rPr>
        <w:t>our</w:t>
      </w:r>
      <w:r>
        <w:rPr>
          <w:spacing w:val="35"/>
          <w:w w:val="114"/>
        </w:rPr>
        <w:t> </w:t>
      </w:r>
      <w:r>
        <w:rPr>
          <w:spacing w:val="-2"/>
          <w:w w:val="115"/>
        </w:rPr>
        <w:t>JA</w:t>
      </w:r>
      <w:r>
        <w:rPr>
          <w:spacing w:val="-3"/>
          <w:w w:val="115"/>
        </w:rPr>
        <w:t>GS</w:t>
      </w:r>
      <w:r>
        <w:rPr>
          <w:spacing w:val="18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18"/>
          <w:w w:val="115"/>
        </w:rPr>
        <w:t> </w:t>
      </w:r>
      <w:r>
        <w:rPr>
          <w:w w:val="115"/>
        </w:rPr>
        <w:t>is</w:t>
      </w:r>
      <w:r>
        <w:rPr>
          <w:spacing w:val="18"/>
          <w:w w:val="115"/>
        </w:rPr>
        <w:t> </w:t>
      </w:r>
      <w:r>
        <w:rPr>
          <w:w w:val="115"/>
        </w:rPr>
        <w:t>re-run.</w:t>
      </w:r>
      <w:r>
        <w:rPr>
          <w:spacing w:val="70"/>
          <w:w w:val="115"/>
        </w:rPr>
        <w:t> </w:t>
      </w:r>
      <w:r>
        <w:rPr>
          <w:w w:val="115"/>
        </w:rPr>
        <w:t>Our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18"/>
          <w:w w:val="115"/>
        </w:rPr>
        <w:t> </w:t>
      </w:r>
      <w:r>
        <w:rPr>
          <w:w w:val="115"/>
        </w:rPr>
        <w:t>suggests</w:t>
      </w:r>
      <w:r>
        <w:rPr>
          <w:spacing w:val="19"/>
          <w:w w:val="115"/>
        </w:rPr>
        <w:t> </w:t>
      </w:r>
      <w:r>
        <w:rPr>
          <w:w w:val="115"/>
        </w:rPr>
        <w:t>that</w:t>
      </w:r>
      <w:r>
        <w:rPr>
          <w:spacing w:val="18"/>
          <w:w w:val="115"/>
        </w:rPr>
        <w:t> </w:t>
      </w:r>
      <w:r>
        <w:rPr>
          <w:w w:val="115"/>
        </w:rPr>
        <w:t>although</w:t>
      </w:r>
      <w:r>
        <w:rPr>
          <w:spacing w:val="19"/>
          <w:w w:val="115"/>
        </w:rPr>
        <w:t> </w:t>
      </w:r>
      <w:r>
        <w:rPr>
          <w:w w:val="115"/>
        </w:rPr>
        <w:t>there</w:t>
      </w:r>
      <w:r>
        <w:rPr>
          <w:spacing w:val="18"/>
          <w:w w:val="115"/>
        </w:rPr>
        <w:t> </w:t>
      </w:r>
      <w:r>
        <w:rPr>
          <w:spacing w:val="-3"/>
          <w:w w:val="115"/>
        </w:rPr>
        <w:t>migh</w:t>
      </w:r>
      <w:r>
        <w:rPr>
          <w:spacing w:val="-2"/>
          <w:w w:val="115"/>
        </w:rPr>
        <w:t>t</w:t>
      </w:r>
      <w:r>
        <w:rPr>
          <w:spacing w:val="1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29"/>
          <w:w w:val="119"/>
        </w:rPr>
        <w:t> </w:t>
      </w:r>
      <w:r>
        <w:rPr/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1"/>
          <w:w w:val="115"/>
        </w:rPr>
        <w:t> </w:t>
      </w:r>
      <w:r>
        <w:rPr>
          <w:w w:val="115"/>
        </w:rPr>
        <w:t>IBM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HBM,</w:t>
      </w:r>
      <w:r>
        <w:rPr>
          <w:spacing w:val="-11"/>
          <w:w w:val="115"/>
        </w:rPr>
        <w:t> </w:t>
      </w:r>
      <w:r>
        <w:rPr>
          <w:w w:val="115"/>
        </w:rPr>
        <w:t>it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migh</w:t>
      </w:r>
      <w:r>
        <w:rPr>
          <w:spacing w:val="-2"/>
          <w:w w:val="115"/>
        </w:rPr>
        <w:t>t</w:t>
      </w:r>
      <w:r>
        <w:rPr>
          <w:spacing w:val="-11"/>
          <w:w w:val="115"/>
        </w:rPr>
        <w:t> </w:t>
      </w:r>
      <w:r>
        <w:rPr>
          <w:w w:val="115"/>
        </w:rPr>
        <w:t>not</w:t>
      </w:r>
      <w:r>
        <w:rPr>
          <w:spacing w:val="-1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1"/>
          <w:w w:val="115"/>
        </w:rPr>
        <w:t> </w:t>
      </w:r>
      <w:r>
        <w:rPr>
          <w:w w:val="115"/>
        </w:rPr>
        <w:t>big</w:t>
      </w:r>
      <w:r>
        <w:rPr>
          <w:spacing w:val="-11"/>
          <w:w w:val="115"/>
        </w:rPr>
        <w:t> </w:t>
      </w:r>
      <w:r>
        <w:rPr>
          <w:w w:val="115"/>
        </w:rPr>
        <w:t>diff</w:t>
      </w:r>
      <w:r>
        <w:rPr/>
      </w:r>
    </w:p>
    <w:p>
      <w:pPr>
        <w:spacing w:after="0" w:line="242" w:lineRule="auto"/>
        <w:jc w:val="both"/>
        <w:sectPr>
          <w:headerReference w:type="default" r:id="rId70"/>
          <w:headerReference w:type="even" r:id="rId71"/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7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1006"/>
        <w:gridCol w:w="1007"/>
        <w:gridCol w:w="1006"/>
        <w:gridCol w:w="750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3" w:id="147"/>
            <w:bookmarkEnd w:id="147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21.2367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4.7008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12.9239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20.9013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31.1209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2787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21.4198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4.6439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13.5516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20.9515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31.6895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2904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30.4154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5.6673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20.1950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30.2022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42.1275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2877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13.1540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3.5731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6.9948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12.7660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21.1359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26.4296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5.0584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17.2806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26.1034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37.3137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2815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22.3157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4.7457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14.0816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22.0346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32.1219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2881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17.2269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4.1264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10.2189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16.7961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26.4545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2587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19.1497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4.3697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11.4783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18.8391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28.4958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27.4028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5.2818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18.0539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26.9926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38.6413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2854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18.2805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4.2982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10.6334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18.0157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27.3239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3028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22.2082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4.7100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13.9406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21.8632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32.7639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23.2141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4.8762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14.6652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22.8895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33.4077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3090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616" w:val="left" w:leader="none"/>
          <w:tab w:pos="7816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42"/>
          <w:w w:val="115"/>
        </w:rPr>
        <w:t> </w:t>
      </w:r>
      <w:r>
        <w:rPr>
          <w:w w:val="115"/>
        </w:rPr>
        <w:t>2.13: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41"/>
          <w:w w:val="115"/>
        </w:rPr>
        <w:t> </w:t>
      </w:r>
      <w:r>
        <w:rPr>
          <w:w w:val="115"/>
        </w:rPr>
        <w:t>distributions</w:t>
      </w:r>
      <w:r>
        <w:rPr>
          <w:spacing w:val="-42"/>
          <w:w w:val="115"/>
        </w:rPr>
        <w:t> </w:t>
      </w:r>
      <w:r>
        <w:rPr>
          <w:w w:val="115"/>
        </w:rPr>
        <w:t>of</w:t>
      </w:r>
      <w:r>
        <w:rPr>
          <w:spacing w:val="-41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8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28"/>
          <w:w w:val="115"/>
        </w:rPr>
        <w:t> </w:t>
      </w:r>
      <w:r>
        <w:rPr>
          <w:w w:val="115"/>
        </w:rPr>
        <w:t>for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otal,</w:t>
      </w:r>
      <w:r>
        <w:rPr>
          <w:spacing w:val="-27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w w:val="115"/>
        </w:rPr>
        <w:t>diff</w:t>
        <w:tab/>
        <w:t>t </w:t>
      </w:r>
      <w:r>
        <w:rPr>
          <w:spacing w:val="-3"/>
          <w:w w:val="115"/>
        </w:rPr>
        <w:t>brunch</w:t>
      </w:r>
      <w:r>
        <w:rPr>
          <w:spacing w:val="23"/>
          <w:w w:val="112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1"/>
          <w:w w:val="115"/>
        </w:rPr>
        <w:t> </w:t>
      </w:r>
      <w:r>
        <w:rPr>
          <w:w w:val="115"/>
        </w:rPr>
        <w:t>A,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calculated</w:t>
      </w:r>
      <w:r>
        <w:rPr>
          <w:spacing w:val="-10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Independent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4"/>
          <w:szCs w:val="14"/>
        </w:rPr>
      </w:pPr>
    </w:p>
    <w:tbl>
      <w:tblPr>
        <w:tblW w:w="0" w:type="auto"/>
        <w:jc w:val="left"/>
        <w:tblInd w:w="7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1006"/>
        <w:gridCol w:w="1007"/>
        <w:gridCol w:w="1006"/>
        <w:gridCol w:w="750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4" w:id="148"/>
            <w:bookmarkEnd w:id="148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21.1342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4.6356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13.0372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20.8723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31.0156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2899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21.4399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4.6658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13.3765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21.0743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31.3564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2888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30.4796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5.5918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20.4537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30.1087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42.6573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3069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13.0428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3.6218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6.9370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12.7050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21.1728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2798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26.4792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5.0783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17.5450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26.1769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37.5123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2903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22.5513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4.7242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14.3816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22.2968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32.5958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17.2175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4.1172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9.9473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16.9176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25.9870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19.2860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4.3666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11.7869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19.0001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28.9699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2712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27.4363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5.2930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18.1801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27.1123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38.8600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2719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18.3153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4.2436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10.9404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18.0915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27.1782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2961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22.2699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4.7638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13.7242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21.8257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32.6838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23.3112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4.9101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14.5832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22.9914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33.6660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3006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616" w:val="left" w:leader="none"/>
          <w:tab w:pos="7816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42"/>
          <w:w w:val="115"/>
        </w:rPr>
        <w:t> </w:t>
      </w:r>
      <w:r>
        <w:rPr>
          <w:w w:val="115"/>
        </w:rPr>
        <w:t>2.14:</w:t>
      </w:r>
      <w:r>
        <w:rPr>
          <w:spacing w:val="-29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41"/>
          <w:w w:val="115"/>
        </w:rPr>
        <w:t> </w:t>
      </w:r>
      <w:r>
        <w:rPr>
          <w:w w:val="115"/>
        </w:rPr>
        <w:t>distributions</w:t>
      </w:r>
      <w:r>
        <w:rPr>
          <w:spacing w:val="-42"/>
          <w:w w:val="115"/>
        </w:rPr>
        <w:t> </w:t>
      </w:r>
      <w:r>
        <w:rPr>
          <w:w w:val="115"/>
        </w:rPr>
        <w:t>of</w:t>
      </w:r>
      <w:r>
        <w:rPr>
          <w:spacing w:val="-41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8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28"/>
          <w:w w:val="115"/>
        </w:rPr>
        <w:t> </w:t>
      </w:r>
      <w:r>
        <w:rPr>
          <w:w w:val="115"/>
        </w:rPr>
        <w:t>for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otal,</w:t>
      </w:r>
      <w:r>
        <w:rPr>
          <w:spacing w:val="-27"/>
          <w:w w:val="115"/>
        </w:rPr>
        <w:t> </w:t>
      </w:r>
      <w:r>
        <w:rPr>
          <w:w w:val="115"/>
        </w:rPr>
        <w:t>with</w:t>
      </w:r>
      <w:r>
        <w:rPr>
          <w:spacing w:val="-28"/>
          <w:w w:val="115"/>
        </w:rPr>
        <w:t> </w:t>
      </w:r>
      <w:r>
        <w:rPr>
          <w:w w:val="115"/>
        </w:rPr>
        <w:t>diff</w:t>
        <w:tab/>
        <w:t>t </w:t>
      </w:r>
      <w:r>
        <w:rPr>
          <w:spacing w:val="-3"/>
          <w:w w:val="115"/>
        </w:rPr>
        <w:t>brunch</w:t>
      </w:r>
      <w:r>
        <w:rPr>
          <w:spacing w:val="23"/>
          <w:w w:val="112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5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A,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calculated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spacing w:line="242" w:lineRule="auto"/>
        <w:ind w:left="117" w:right="513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4"/>
          <w:w w:val="115"/>
        </w:rPr>
        <w:t> </w:t>
      </w:r>
      <w:hyperlink w:history="true" w:anchor="_bookmark83">
        <w:r>
          <w:rPr>
            <w:spacing w:val="-2"/>
            <w:w w:val="115"/>
          </w:rPr>
          <w:t>2.13</w:t>
        </w:r>
      </w:hyperlink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5"/>
          <w:w w:val="115"/>
        </w:rPr>
        <w:t> </w:t>
      </w:r>
      <w:r>
        <w:rPr>
          <w:w w:val="115"/>
        </w:rPr>
        <w:t>table</w:t>
      </w:r>
      <w:r>
        <w:rPr>
          <w:spacing w:val="4"/>
          <w:w w:val="115"/>
        </w:rPr>
        <w:t> </w:t>
      </w:r>
      <w:hyperlink w:history="true" w:anchor="_bookmark84">
        <w:r>
          <w:rPr>
            <w:w w:val="115"/>
          </w:rPr>
          <w:t>2.14</w:t>
        </w:r>
      </w:hyperlink>
      <w:r>
        <w:rPr>
          <w:spacing w:val="5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posterior</w:t>
      </w:r>
      <w:r>
        <w:rPr>
          <w:spacing w:val="4"/>
          <w:w w:val="115"/>
        </w:rPr>
        <w:t> </w:t>
      </w:r>
      <w:r>
        <w:rPr>
          <w:w w:val="115"/>
        </w:rPr>
        <w:t>distribution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w w:val="115"/>
        </w:rPr>
        <w:t>category</w:t>
      </w:r>
      <w:r>
        <w:rPr>
          <w:spacing w:val="5"/>
          <w:w w:val="115"/>
        </w:rPr>
        <w:t> </w:t>
      </w:r>
      <w:r>
        <w:rPr>
          <w:w w:val="115"/>
        </w:rPr>
        <w:t>total,</w:t>
      </w:r>
      <w:r>
        <w:rPr>
          <w:spacing w:val="24"/>
          <w:w w:val="121"/>
        </w:rPr>
        <w:t> </w:t>
      </w:r>
      <w:r>
        <w:rPr>
          <w:w w:val="115"/>
        </w:rPr>
        <w:t>for</w:t>
      </w:r>
      <w:r>
        <w:rPr>
          <w:spacing w:val="-19"/>
          <w:w w:val="115"/>
        </w:rPr>
        <w:t> </w:t>
      </w:r>
      <w:r>
        <w:rPr>
          <w:w w:val="115"/>
        </w:rPr>
        <w:t>scenarios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w w:val="115"/>
        </w:rPr>
        <w:t>diff</w:t>
      </w:r>
      <w:r>
        <w:rPr>
          <w:spacing w:val="10"/>
          <w:w w:val="115"/>
        </w:rPr>
        <w:t> </w:t>
      </w:r>
      <w:r>
        <w:rPr>
          <w:w w:val="120"/>
        </w:rPr>
        <w:t>t</w:t>
      </w:r>
      <w:r>
        <w:rPr>
          <w:spacing w:val="-21"/>
          <w:w w:val="120"/>
        </w:rPr>
        <w:t> </w:t>
      </w:r>
      <w:r>
        <w:rPr>
          <w:spacing w:val="-2"/>
          <w:w w:val="115"/>
        </w:rPr>
        <w:t>hierarchical</w:t>
      </w:r>
      <w:r>
        <w:rPr>
          <w:spacing w:val="-19"/>
          <w:w w:val="115"/>
        </w:rPr>
        <w:t> </w:t>
      </w:r>
      <w:r>
        <w:rPr>
          <w:w w:val="115"/>
        </w:rPr>
        <w:t>structure.</w:t>
      </w:r>
      <w:r>
        <w:rPr>
          <w:spacing w:val="3"/>
          <w:w w:val="115"/>
        </w:rPr>
        <w:t> </w:t>
      </w:r>
      <w:r>
        <w:rPr>
          <w:w w:val="115"/>
        </w:rPr>
        <w:t>Our</w:t>
      </w:r>
      <w:r>
        <w:rPr>
          <w:spacing w:val="-19"/>
          <w:w w:val="115"/>
        </w:rPr>
        <w:t> </w:t>
      </w:r>
      <w:r>
        <w:rPr>
          <w:w w:val="115"/>
        </w:rPr>
        <w:t>results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large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variability</w:t>
      </w:r>
      <w:r>
        <w:rPr>
          <w:spacing w:val="27"/>
          <w:w w:val="107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18"/>
          <w:w w:val="115"/>
        </w:rPr>
        <w:t> </w:t>
      </w:r>
      <w:r>
        <w:rPr>
          <w:w w:val="115"/>
        </w:rPr>
        <w:t>posterior</w:t>
      </w:r>
      <w:r>
        <w:rPr>
          <w:spacing w:val="-18"/>
          <w:w w:val="115"/>
        </w:rPr>
        <w:t> </w:t>
      </w:r>
      <w:r>
        <w:rPr>
          <w:w w:val="115"/>
        </w:rPr>
        <w:t>distribution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8"/>
          <w:w w:val="115"/>
        </w:rPr>
        <w:t> </w:t>
      </w:r>
      <w:r>
        <w:rPr>
          <w:w w:val="115"/>
        </w:rPr>
        <w:t>total</w:t>
      </w:r>
      <w:r>
        <w:rPr>
          <w:spacing w:val="-18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top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structure</w:t>
      </w:r>
      <w:r>
        <w:rPr>
          <w:spacing w:val="-17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37"/>
          <w:w w:val="112"/>
        </w:rPr>
        <w:t> </w:t>
      </w:r>
      <w:r>
        <w:rPr>
          <w:w w:val="115"/>
        </w:rPr>
        <w:t>but</w:t>
      </w:r>
      <w:r>
        <w:rPr>
          <w:spacing w:val="12"/>
          <w:w w:val="115"/>
        </w:rPr>
        <w:t> </w:t>
      </w:r>
      <w:r>
        <w:rPr>
          <w:w w:val="115"/>
        </w:rPr>
        <w:t>there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2"/>
          <w:w w:val="115"/>
        </w:rPr>
        <w:t> </w:t>
      </w:r>
      <w:r>
        <w:rPr>
          <w:w w:val="115"/>
        </w:rPr>
        <w:t>no</w:t>
      </w:r>
      <w:r>
        <w:rPr>
          <w:spacing w:val="12"/>
          <w:w w:val="115"/>
        </w:rPr>
        <w:t> </w:t>
      </w:r>
      <w:r>
        <w:rPr>
          <w:spacing w:val="-3"/>
          <w:w w:val="115"/>
        </w:rPr>
        <w:t>obvious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trends</w:t>
      </w:r>
      <w:r>
        <w:rPr>
          <w:spacing w:val="12"/>
          <w:w w:val="115"/>
        </w:rPr>
        <w:t> </w:t>
      </w:r>
      <w:r>
        <w:rPr>
          <w:w w:val="115"/>
        </w:rPr>
        <w:t>for</w:t>
      </w:r>
      <w:r>
        <w:rPr>
          <w:spacing w:val="12"/>
          <w:w w:val="115"/>
        </w:rPr>
        <w:t> </w:t>
      </w:r>
      <w:r>
        <w:rPr>
          <w:w w:val="115"/>
        </w:rPr>
        <w:t>diff</w:t>
      </w:r>
      <w:r>
        <w:rPr>
          <w:spacing w:val="64"/>
          <w:w w:val="115"/>
        </w:rPr>
        <w:t> </w:t>
      </w:r>
      <w:r>
        <w:rPr>
          <w:w w:val="120"/>
        </w:rPr>
        <w:t>t</w:t>
      </w:r>
      <w:r>
        <w:rPr>
          <w:spacing w:val="9"/>
          <w:w w:val="120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2"/>
          <w:w w:val="115"/>
        </w:rPr>
        <w:t> </w:t>
      </w:r>
      <w:r>
        <w:rPr>
          <w:w w:val="115"/>
        </w:rPr>
        <w:t>structures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IBM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7"/>
        </w:rPr>
        <w:t> </w:t>
      </w:r>
      <w:r>
        <w:rPr>
          <w:w w:val="115"/>
        </w:rPr>
        <w:t>HBM</w:t>
      </w:r>
      <w:r>
        <w:rPr>
          <w:spacing w:val="-18"/>
          <w:w w:val="115"/>
        </w:rPr>
        <w:t> </w:t>
      </w:r>
      <w:r>
        <w:rPr>
          <w:w w:val="115"/>
        </w:rPr>
        <w:t>models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7"/>
          <w:w w:val="115"/>
        </w:rPr>
        <w:t> </w:t>
      </w:r>
      <w:r>
        <w:rPr>
          <w:w w:val="115"/>
        </w:rPr>
        <w:t>due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presence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noise.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12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890"/>
        <w:gridCol w:w="1007"/>
        <w:gridCol w:w="1006"/>
        <w:gridCol w:w="750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5" w:id="149"/>
            <w:bookmarkEnd w:id="149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10.2222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3.2257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4.9491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9.9313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17.3630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7.2101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2.5820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3.0653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6.9089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13.0457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3135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13.3965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3.5903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7.1940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13.0422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21.4547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2843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5.2344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2.2966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1.7544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4.9212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10.8095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2659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12.2653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3.5442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6.3801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11.9468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20.0809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2831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12.4534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3.5617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6.4566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12.0511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20.3078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2826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11.3345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3.3140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5.6904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11.0780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18.6164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2763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11.3301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3.4455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5.6405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10.9504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18.8542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15.2998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3.9278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8.5925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15.0144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24.1089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10.2282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3.2404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4.9712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9.8590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17.4283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2719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12.2384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3.5230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6.2765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11.9505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19.9642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16.2605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4.1472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9.1019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15.9211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25.5411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2614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5195" w:val="left" w:leader="none"/>
          <w:tab w:pos="8217" w:val="left" w:leader="none"/>
        </w:tabs>
        <w:spacing w:line="242" w:lineRule="auto" w:before="13"/>
        <w:ind w:right="13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5"/>
          <w:w w:val="115"/>
        </w:rPr>
        <w:t> </w:t>
      </w:r>
      <w:r>
        <w:rPr>
          <w:w w:val="115"/>
        </w:rPr>
        <w:t>2.15: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5"/>
          <w:w w:val="115"/>
        </w:rPr>
        <w:t> </w:t>
      </w:r>
      <w:r>
        <w:rPr>
          <w:w w:val="115"/>
        </w:rPr>
        <w:t>distributions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12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,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brunch</w:t>
      </w:r>
      <w:r>
        <w:rPr>
          <w:spacing w:val="27"/>
          <w:w w:val="116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A,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calculated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independen</w:t>
      </w:r>
      <w:r>
        <w:rPr>
          <w:spacing w:val="-1"/>
          <w:w w:val="115"/>
        </w:rPr>
        <w:t>t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4"/>
          <w:szCs w:val="14"/>
        </w:rPr>
      </w:pPr>
    </w:p>
    <w:tbl>
      <w:tblPr>
        <w:tblW w:w="0" w:type="auto"/>
        <w:jc w:val="left"/>
        <w:tblInd w:w="12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890"/>
        <w:gridCol w:w="1007"/>
        <w:gridCol w:w="1006"/>
        <w:gridCol w:w="749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6" w:id="150"/>
            <w:bookmarkEnd w:id="150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10.3658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3.2745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4.9563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9.9946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17.5591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2480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7.1699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2.7092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2.8318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6.7969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13.3853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2763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13.5106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3.6263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7.2349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13.2756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21.5433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2721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4.9821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2.1601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1.7617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9.9815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2848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12.2966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3.5260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6.2470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11.9827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20.1420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2691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11.9993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3.3669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6.1917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11.7362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19.3448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2515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11.1468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3.3194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5.5362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10.8140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18.2800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2791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10.9205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3.2059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5.5478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10.6286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17.9246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2596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15.1743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3.7615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8.6417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14.8581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23.3316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2371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9.4961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2.9241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4.6206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9.1667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16.0461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2730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11.7279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3.3009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5.9251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11.4201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18.8472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2389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15.4642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3.7186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9.0081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15.1212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23.5432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2361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5238" w:val="left" w:leader="none"/>
          <w:tab w:pos="8209" w:val="left" w:leader="none"/>
        </w:tabs>
        <w:spacing w:line="242" w:lineRule="auto" w:before="13"/>
        <w:ind w:right="13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8"/>
          <w:w w:val="115"/>
        </w:rPr>
        <w:t> </w:t>
      </w:r>
      <w:r>
        <w:rPr>
          <w:w w:val="115"/>
        </w:rPr>
        <w:t>2.16: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Posterior</w:t>
      </w:r>
      <w:r>
        <w:rPr>
          <w:spacing w:val="-8"/>
          <w:w w:val="115"/>
        </w:rPr>
        <w:t> </w:t>
      </w:r>
      <w:r>
        <w:rPr>
          <w:w w:val="115"/>
        </w:rPr>
        <w:t>distributions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10"/>
          <w:w w:val="115"/>
        </w:rPr>
        <w:t> </w:t>
      </w:r>
      <w:r>
        <w:rPr>
          <w:w w:val="115"/>
        </w:rPr>
        <w:t>modelsfor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brunch</w:t>
      </w:r>
      <w:r>
        <w:rPr>
          <w:spacing w:val="27"/>
          <w:w w:val="117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4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A,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calculated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25"/>
          <w:szCs w:val="25"/>
        </w:rPr>
      </w:pPr>
    </w:p>
    <w:p>
      <w:pPr>
        <w:pStyle w:val="BodyText"/>
        <w:spacing w:line="242" w:lineRule="auto"/>
        <w:ind w:right="102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5"/>
          <w:w w:val="115"/>
        </w:rPr>
        <w:t> </w:t>
      </w:r>
      <w:hyperlink w:history="true" w:anchor="_bookmark83">
        <w:r>
          <w:rPr>
            <w:w w:val="115"/>
          </w:rPr>
          <w:t>2.13</w:t>
        </w:r>
      </w:hyperlink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table</w:t>
      </w:r>
      <w:r>
        <w:rPr>
          <w:spacing w:val="-5"/>
          <w:w w:val="115"/>
        </w:rPr>
        <w:t> </w:t>
      </w:r>
      <w:hyperlink w:history="true" w:anchor="_bookmark84">
        <w:r>
          <w:rPr>
            <w:w w:val="115"/>
          </w:rPr>
          <w:t>2.14</w:t>
        </w:r>
      </w:hyperlink>
      <w:r>
        <w:rPr>
          <w:spacing w:val="-5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posterior</w:t>
      </w:r>
      <w:r>
        <w:rPr>
          <w:spacing w:val="-5"/>
          <w:w w:val="115"/>
        </w:rPr>
        <w:t> </w:t>
      </w:r>
      <w:r>
        <w:rPr>
          <w:w w:val="115"/>
        </w:rPr>
        <w:t>distribution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category</w:t>
      </w:r>
      <w:r>
        <w:rPr>
          <w:spacing w:val="-5"/>
          <w:w w:val="115"/>
        </w:rPr>
        <w:t> </w:t>
      </w:r>
      <w:r>
        <w:rPr>
          <w:w w:val="115"/>
        </w:rPr>
        <w:t>A,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27"/>
          <w:w w:val="107"/>
        </w:rPr>
        <w:t> </w:t>
      </w:r>
      <w:r>
        <w:rPr>
          <w:w w:val="115"/>
        </w:rPr>
        <w:t>scenarios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diff</w:t>
      </w:r>
      <w:r>
        <w:rPr>
          <w:spacing w:val="46"/>
          <w:w w:val="115"/>
        </w:rPr>
        <w:t> </w:t>
      </w:r>
      <w:r>
        <w:rPr>
          <w:w w:val="120"/>
        </w:rPr>
        <w:t>t</w:t>
      </w:r>
      <w:r>
        <w:rPr>
          <w:spacing w:val="-1"/>
          <w:w w:val="120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2"/>
          <w:w w:val="115"/>
        </w:rPr>
        <w:t> </w:t>
      </w:r>
      <w:r>
        <w:rPr>
          <w:w w:val="115"/>
        </w:rPr>
        <w:t>structure.</w:t>
      </w:r>
      <w:r>
        <w:rPr>
          <w:spacing w:val="29"/>
          <w:w w:val="115"/>
        </w:rPr>
        <w:t> </w:t>
      </w:r>
      <w:r>
        <w:rPr>
          <w:w w:val="115"/>
        </w:rPr>
        <w:t>Our</w:t>
      </w:r>
      <w:r>
        <w:rPr>
          <w:spacing w:val="2"/>
          <w:w w:val="115"/>
        </w:rPr>
        <w:t> </w:t>
      </w:r>
      <w:r>
        <w:rPr>
          <w:w w:val="115"/>
        </w:rPr>
        <w:t>results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3"/>
          <w:w w:val="115"/>
        </w:rPr>
        <w:t> </w:t>
      </w:r>
      <w:r>
        <w:rPr>
          <w:w w:val="115"/>
        </w:rPr>
        <w:t>large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ariabilit</w:t>
      </w:r>
      <w:r>
        <w:rPr>
          <w:spacing w:val="-3"/>
          <w:w w:val="115"/>
        </w:rPr>
        <w:t>y</w:t>
      </w:r>
      <w:r>
        <w:rPr>
          <w:spacing w:val="30"/>
          <w:w w:val="111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18"/>
          <w:w w:val="115"/>
        </w:rPr>
        <w:t> </w:t>
      </w:r>
      <w:r>
        <w:rPr>
          <w:w w:val="115"/>
        </w:rPr>
        <w:t>posterior</w:t>
      </w:r>
      <w:r>
        <w:rPr>
          <w:spacing w:val="-18"/>
          <w:w w:val="115"/>
        </w:rPr>
        <w:t> </w:t>
      </w:r>
      <w:r>
        <w:rPr>
          <w:w w:val="115"/>
        </w:rPr>
        <w:t>distribution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8"/>
          <w:w w:val="115"/>
        </w:rPr>
        <w:t> </w:t>
      </w:r>
      <w:r>
        <w:rPr>
          <w:w w:val="115"/>
        </w:rPr>
        <w:t>total</w:t>
      </w:r>
      <w:r>
        <w:rPr>
          <w:spacing w:val="-17"/>
          <w:w w:val="115"/>
        </w:rPr>
        <w:t> </w:t>
      </w:r>
      <w:r>
        <w:rPr>
          <w:w w:val="115"/>
        </w:rPr>
        <w:t>at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top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structure</w:t>
      </w:r>
      <w:r>
        <w:rPr>
          <w:spacing w:val="-17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37"/>
          <w:w w:val="112"/>
        </w:rPr>
        <w:t> </w:t>
      </w:r>
      <w:r>
        <w:rPr>
          <w:w w:val="115"/>
        </w:rPr>
        <w:t>but</w:t>
      </w:r>
      <w:r>
        <w:rPr>
          <w:spacing w:val="12"/>
          <w:w w:val="115"/>
        </w:rPr>
        <w:t> </w:t>
      </w:r>
      <w:r>
        <w:rPr>
          <w:w w:val="115"/>
        </w:rPr>
        <w:t>there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3"/>
          <w:w w:val="115"/>
        </w:rPr>
        <w:t> </w:t>
      </w:r>
      <w:r>
        <w:rPr>
          <w:w w:val="115"/>
        </w:rPr>
        <w:t>no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obvious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trends</w:t>
      </w:r>
      <w:r>
        <w:rPr>
          <w:spacing w:val="13"/>
          <w:w w:val="115"/>
        </w:rPr>
        <w:t> </w:t>
      </w:r>
      <w:r>
        <w:rPr>
          <w:w w:val="115"/>
        </w:rPr>
        <w:t>for</w:t>
      </w:r>
      <w:r>
        <w:rPr>
          <w:spacing w:val="12"/>
          <w:w w:val="115"/>
        </w:rPr>
        <w:t> </w:t>
      </w:r>
      <w:r>
        <w:rPr>
          <w:w w:val="115"/>
        </w:rPr>
        <w:t>diff</w:t>
      </w:r>
      <w:r>
        <w:rPr>
          <w:spacing w:val="65"/>
          <w:w w:val="115"/>
        </w:rPr>
        <w:t> </w:t>
      </w:r>
      <w:r>
        <w:rPr>
          <w:w w:val="120"/>
        </w:rPr>
        <w:t>t</w:t>
      </w:r>
      <w:r>
        <w:rPr>
          <w:spacing w:val="9"/>
          <w:w w:val="120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12"/>
          <w:w w:val="115"/>
        </w:rPr>
        <w:t> </w:t>
      </w:r>
      <w:r>
        <w:rPr>
          <w:w w:val="115"/>
        </w:rPr>
        <w:t>structures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IBM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7"/>
        </w:rPr>
        <w:t> </w:t>
      </w:r>
      <w:r>
        <w:rPr>
          <w:w w:val="115"/>
        </w:rPr>
        <w:t>HBM</w:t>
      </w:r>
      <w:r>
        <w:rPr>
          <w:spacing w:val="-18"/>
          <w:w w:val="115"/>
        </w:rPr>
        <w:t> </w:t>
      </w:r>
      <w:r>
        <w:rPr>
          <w:w w:val="115"/>
        </w:rPr>
        <w:t>models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7"/>
          <w:w w:val="115"/>
        </w:rPr>
        <w:t> </w:t>
      </w:r>
      <w:r>
        <w:rPr>
          <w:w w:val="115"/>
        </w:rPr>
        <w:t>due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presence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noise.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83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889"/>
        <w:gridCol w:w="889"/>
        <w:gridCol w:w="1007"/>
        <w:gridCol w:w="750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7" w:id="151"/>
            <w:bookmarkEnd w:id="151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10.3390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3.3313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4.9841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9.9711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18.0423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3015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2.2864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1.4796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0.4436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1.9694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5.9125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2383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4.3819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2.1286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1.2499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4.0705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9.5828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2021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2.2971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0.3511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1.9390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6.0469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1776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4.3729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2.0611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1.2799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4.0873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9.4255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1568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5.1595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2.0347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1.8054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4.9425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9.5605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1448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3.2759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1.6852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0.7437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3.0322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7.3844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1259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3.2901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1.6666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0.7674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3.0726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7.0195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1255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3.1983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1.5386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0.8286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3.0263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6.7680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1424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4.3662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1.6687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4.1853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7.6161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1110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2.1852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1.3714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0.2855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1.9361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5.4025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1077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2.9119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1.4034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0.7174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2.6996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947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7797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20"/>
          <w:w w:val="115"/>
        </w:rPr>
        <w:t> </w:t>
      </w:r>
      <w:r>
        <w:rPr>
          <w:w w:val="115"/>
        </w:rPr>
        <w:t>2.17:</w:t>
      </w:r>
      <w:r>
        <w:rPr>
          <w:spacing w:val="-1"/>
          <w:w w:val="115"/>
        </w:rPr>
        <w:t> P</w:t>
      </w:r>
      <w:r>
        <w:rPr>
          <w:spacing w:val="-2"/>
          <w:w w:val="115"/>
        </w:rPr>
        <w:t>osterior</w:t>
      </w:r>
      <w:r>
        <w:rPr>
          <w:spacing w:val="-19"/>
          <w:w w:val="115"/>
        </w:rPr>
        <w:t> </w:t>
      </w:r>
      <w:r>
        <w:rPr>
          <w:w w:val="115"/>
        </w:rPr>
        <w:t>distributions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19"/>
          <w:w w:val="115"/>
        </w:rPr>
        <w:t> </w:t>
      </w:r>
      <w:r>
        <w:rPr>
          <w:w w:val="115"/>
        </w:rPr>
        <w:t>diff</w:t>
      </w:r>
      <w:r>
        <w:rPr>
          <w:spacing w:val="60"/>
          <w:w w:val="115"/>
        </w:rPr>
        <w:t> </w:t>
      </w:r>
      <w:r>
        <w:rPr>
          <w:spacing w:val="-4"/>
          <w:w w:val="115"/>
        </w:rPr>
        <w:t>en</w:t>
      </w:r>
      <w:r>
        <w:rPr>
          <w:spacing w:val="-3"/>
          <w:w w:val="115"/>
        </w:rPr>
        <w:t>t</w:t>
      </w:r>
      <w:r>
        <w:rPr>
          <w:spacing w:val="-20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19"/>
          <w:w w:val="115"/>
        </w:rPr>
        <w:t> </w:t>
      </w:r>
      <w:r>
        <w:rPr>
          <w:w w:val="115"/>
        </w:rPr>
        <w:t>for</w:t>
      </w:r>
      <w:r>
        <w:rPr>
          <w:spacing w:val="-18"/>
          <w:w w:val="115"/>
        </w:rPr>
        <w:t> </w:t>
      </w:r>
      <w:r>
        <w:rPr>
          <w:w w:val="115"/>
        </w:rPr>
        <w:t>AA,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ith</w:t>
      </w:r>
      <w:r>
        <w:rPr>
          <w:spacing w:val="-18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bru</w:t>
      </w:r>
      <w:r>
        <w:rPr>
          <w:spacing w:val="-3"/>
          <w:w w:val="115"/>
        </w:rPr>
        <w:t>nc</w:t>
      </w:r>
      <w:r>
        <w:rPr>
          <w:spacing w:val="-2"/>
          <w:w w:val="115"/>
        </w:rPr>
        <w:t>h</w:t>
      </w:r>
      <w:r>
        <w:rPr>
          <w:spacing w:val="23"/>
          <w:w w:val="114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A,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calculated</w:t>
      </w:r>
      <w:r>
        <w:rPr>
          <w:spacing w:val="-10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inde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enden</w:t>
      </w:r>
      <w:r>
        <w:rPr>
          <w:spacing w:val="-1"/>
          <w:w w:val="115"/>
        </w:rPr>
        <w:t>t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0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19"/>
          <w:szCs w:val="19"/>
        </w:rPr>
      </w:pPr>
    </w:p>
    <w:tbl>
      <w:tblPr>
        <w:tblW w:w="0" w:type="auto"/>
        <w:jc w:val="left"/>
        <w:tblInd w:w="7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4"/>
        <w:gridCol w:w="1007"/>
        <w:gridCol w:w="889"/>
        <w:gridCol w:w="890"/>
        <w:gridCol w:w="1006"/>
        <w:gridCol w:w="1007"/>
        <w:gridCol w:w="749"/>
        <w:gridCol w:w="707"/>
      </w:tblGrid>
      <w:tr>
        <w:trPr>
          <w:trHeight w:val="326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88" w:id="152"/>
            <w:bookmarkEnd w:id="152"/>
            <w:r>
              <w:rPr/>
            </w:r>
            <w:r>
              <w:rPr>
                <w:rFonts w:ascii="PMingLiU"/>
                <w:spacing w:val="-3"/>
                <w:w w:val="115"/>
                <w:sz w:val="24"/>
              </w:rPr>
              <w:t>Brunc</w:t>
            </w:r>
            <w:r>
              <w:rPr>
                <w:rFonts w:ascii="PMingLiU"/>
                <w:spacing w:val="-2"/>
                <w:w w:val="115"/>
                <w:sz w:val="24"/>
              </w:rPr>
              <w:t>h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5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10.3563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3.2788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4.9509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10.0156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17.7970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2540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2.1951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1.5255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0.3203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1.8362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5.9132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1978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4.5592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2.2061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1.2605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4.2379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9.5741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1910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2.2663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1.5396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0.3203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1.9350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5.9029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1540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4.4613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1.9943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1.3097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4.2350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8.8343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1354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5.2129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2.0225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5.0210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9.6588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1023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3.3193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1.6606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0.7695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3.0899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7.1315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1053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3.3147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1.6493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0.7960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3.0817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7.1798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1023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3.2724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1.6032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0.7633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3.0402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6.8838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711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4.4763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1.6416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1.7625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4.3287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8.0546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737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2.2327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1.2427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0.3545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2.0587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4.9807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952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8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63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3.0880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1.4240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0.8039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2.9188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6.2747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7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816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tabs>
          <w:tab w:pos="4753" w:val="left" w:leader="none"/>
          <w:tab w:pos="7789" w:val="left" w:leader="none"/>
        </w:tabs>
        <w:spacing w:line="242" w:lineRule="auto" w:before="13"/>
        <w:ind w:left="117" w:right="545" w:hanging="9"/>
        <w:jc w:val="left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18"/>
          <w:w w:val="115"/>
        </w:rPr>
        <w:t> </w:t>
      </w:r>
      <w:r>
        <w:rPr>
          <w:w w:val="115"/>
        </w:rPr>
        <w:t>2.18: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8"/>
          <w:w w:val="115"/>
        </w:rPr>
        <w:t> </w:t>
      </w:r>
      <w:r>
        <w:rPr>
          <w:w w:val="115"/>
        </w:rPr>
        <w:t>distributions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5"/>
          <w:w w:val="115"/>
        </w:rPr>
        <w:t> </w:t>
      </w:r>
      <w:r>
        <w:rPr>
          <w:w w:val="115"/>
        </w:rPr>
        <w:t>modelsfor</w:t>
      </w:r>
      <w:r>
        <w:rPr>
          <w:spacing w:val="-24"/>
          <w:w w:val="115"/>
        </w:rPr>
        <w:t> </w:t>
      </w:r>
      <w:r>
        <w:rPr>
          <w:w w:val="115"/>
        </w:rPr>
        <w:t>AA,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ith</w:t>
      </w:r>
      <w:r>
        <w:rPr>
          <w:spacing w:val="-24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brunch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5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A,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calculated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Hierarchiacl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14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35"/>
          <w:szCs w:val="35"/>
        </w:rPr>
      </w:pPr>
    </w:p>
    <w:p>
      <w:pPr>
        <w:pStyle w:val="BodyText"/>
        <w:tabs>
          <w:tab w:pos="1255" w:val="left" w:leader="none"/>
        </w:tabs>
        <w:spacing w:line="242" w:lineRule="auto"/>
        <w:ind w:left="117" w:right="513" w:firstLine="351"/>
        <w:jc w:val="both"/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26"/>
          <w:w w:val="115"/>
        </w:rPr>
        <w:t> </w:t>
      </w:r>
      <w:hyperlink w:history="true" w:anchor="_bookmark87">
        <w:r>
          <w:rPr>
            <w:w w:val="115"/>
          </w:rPr>
          <w:t>2.17</w:t>
        </w:r>
      </w:hyperlink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w w:val="115"/>
        </w:rPr>
        <w:t>table</w:t>
      </w:r>
      <w:r>
        <w:rPr>
          <w:spacing w:val="25"/>
          <w:w w:val="115"/>
        </w:rPr>
        <w:t> </w:t>
      </w:r>
      <w:hyperlink w:history="true" w:anchor="_bookmark88">
        <w:r>
          <w:rPr>
            <w:w w:val="115"/>
          </w:rPr>
          <w:t>2.18</w:t>
        </w:r>
      </w:hyperlink>
      <w:r>
        <w:rPr>
          <w:spacing w:val="27"/>
          <w:w w:val="115"/>
        </w:rPr>
        <w:t> </w:t>
      </w:r>
      <w:r>
        <w:rPr>
          <w:spacing w:val="-3"/>
          <w:w w:val="115"/>
        </w:rPr>
        <w:t>gives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posterior</w:t>
      </w:r>
      <w:r>
        <w:rPr>
          <w:spacing w:val="26"/>
          <w:w w:val="115"/>
        </w:rPr>
        <w:t> </w:t>
      </w:r>
      <w:r>
        <w:rPr>
          <w:w w:val="115"/>
        </w:rPr>
        <w:t>distribution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category</w:t>
      </w:r>
      <w:r>
        <w:rPr>
          <w:spacing w:val="27"/>
          <w:w w:val="115"/>
        </w:rPr>
        <w:t> </w:t>
      </w:r>
      <w:r>
        <w:rPr>
          <w:w w:val="115"/>
        </w:rPr>
        <w:t>A,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8"/>
          <w:w w:val="108"/>
        </w:rPr>
        <w:t> </w:t>
      </w:r>
      <w:r>
        <w:rPr>
          <w:w w:val="115"/>
        </w:rPr>
        <w:t>scenarios</w:t>
      </w:r>
      <w:r>
        <w:rPr>
          <w:spacing w:val="-8"/>
          <w:w w:val="115"/>
        </w:rPr>
        <w:t> </w:t>
      </w:r>
      <w:r>
        <w:rPr>
          <w:w w:val="115"/>
        </w:rPr>
        <w:t>with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diff</w:t>
      </w:r>
      <w:r>
        <w:rPr>
          <w:spacing w:val="59"/>
          <w:w w:val="115"/>
        </w:rPr>
        <w:t> </w:t>
      </w:r>
      <w:r>
        <w:rPr>
          <w:w w:val="115"/>
        </w:rPr>
        <w:t>t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8"/>
          <w:w w:val="115"/>
        </w:rPr>
        <w:t> </w:t>
      </w:r>
      <w:r>
        <w:rPr>
          <w:w w:val="115"/>
        </w:rPr>
        <w:t>structure.</w:t>
      </w:r>
      <w:r>
        <w:rPr>
          <w:spacing w:val="16"/>
          <w:w w:val="115"/>
        </w:rPr>
        <w:t> </w:t>
      </w:r>
      <w:r>
        <w:rPr>
          <w:w w:val="115"/>
        </w:rPr>
        <w:t>Our</w:t>
      </w:r>
      <w:r>
        <w:rPr>
          <w:spacing w:val="-7"/>
          <w:w w:val="115"/>
        </w:rPr>
        <w:t> </w:t>
      </w:r>
      <w:r>
        <w:rPr>
          <w:w w:val="115"/>
        </w:rPr>
        <w:t>results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show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large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ariabilit</w:t>
      </w:r>
      <w:r>
        <w:rPr>
          <w:spacing w:val="-3"/>
          <w:w w:val="115"/>
        </w:rPr>
        <w:t>y</w:t>
      </w:r>
      <w:r>
        <w:rPr>
          <w:spacing w:val="30"/>
          <w:w w:val="108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18"/>
          <w:w w:val="115"/>
        </w:rPr>
        <w:t> </w:t>
      </w:r>
      <w:r>
        <w:rPr>
          <w:w w:val="115"/>
        </w:rPr>
        <w:t>posterior</w:t>
      </w:r>
      <w:r>
        <w:rPr>
          <w:spacing w:val="-18"/>
          <w:w w:val="115"/>
        </w:rPr>
        <w:t> </w:t>
      </w:r>
      <w:r>
        <w:rPr>
          <w:w w:val="115"/>
        </w:rPr>
        <w:t>distribution</w:t>
      </w:r>
      <w:r>
        <w:rPr>
          <w:spacing w:val="-18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8"/>
          <w:w w:val="115"/>
        </w:rPr>
        <w:t> </w:t>
      </w:r>
      <w:r>
        <w:rPr>
          <w:w w:val="115"/>
        </w:rPr>
        <w:t>total</w:t>
      </w:r>
      <w:r>
        <w:rPr>
          <w:spacing w:val="-18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top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structure</w:t>
      </w:r>
      <w:r>
        <w:rPr>
          <w:spacing w:val="-17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37"/>
          <w:w w:val="112"/>
        </w:rPr>
        <w:t> </w:t>
      </w:r>
      <w:r>
        <w:rPr>
          <w:spacing w:val="-3"/>
          <w:w w:val="115"/>
        </w:rPr>
        <w:t>unlike</w:t>
      </w:r>
      <w:r>
        <w:rPr>
          <w:spacing w:val="4"/>
          <w:w w:val="115"/>
        </w:rPr>
        <w:t> </w:t>
      </w:r>
      <w:r>
        <w:rPr>
          <w:w w:val="115"/>
        </w:rPr>
        <w:t>what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previous</w:t>
      </w:r>
      <w:r>
        <w:rPr>
          <w:spacing w:val="4"/>
          <w:w w:val="115"/>
        </w:rPr>
        <w:t> </w:t>
      </w:r>
      <w:r>
        <w:rPr>
          <w:w w:val="115"/>
        </w:rPr>
        <w:t>tables,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trend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brunch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7"/>
        </w:rPr>
        <w:t> </w:t>
      </w:r>
      <w:r>
        <w:rPr/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w w:val="115"/>
        </w:rPr>
        <w:t>IBM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HBM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now</w:t>
      </w:r>
      <w:r>
        <w:rPr>
          <w:spacing w:val="-16"/>
          <w:w w:val="115"/>
        </w:rPr>
        <w:t> </w:t>
      </w:r>
      <w:r>
        <w:rPr>
          <w:spacing w:val="-5"/>
          <w:w w:val="115"/>
        </w:rPr>
        <w:t>muc</w:t>
      </w:r>
      <w:r>
        <w:rPr>
          <w:spacing w:val="-4"/>
          <w:w w:val="115"/>
        </w:rPr>
        <w:t>h</w:t>
      </w:r>
      <w:r>
        <w:rPr>
          <w:spacing w:val="-16"/>
          <w:w w:val="115"/>
        </w:rPr>
        <w:t> </w:t>
      </w:r>
      <w:r>
        <w:rPr>
          <w:w w:val="115"/>
        </w:rPr>
        <w:t>more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apparent.</w:t>
      </w:r>
      <w:r>
        <w:rPr>
          <w:spacing w:val="3"/>
          <w:w w:val="115"/>
        </w:rPr>
        <w:t> </w:t>
      </w:r>
      <w:r>
        <w:rPr>
          <w:w w:val="115"/>
        </w:rPr>
        <w:t>Increasing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size</w:t>
      </w:r>
      <w:r>
        <w:rPr>
          <w:spacing w:val="25"/>
          <w:w w:val="104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brunch</w:t>
      </w:r>
      <w:r>
        <w:rPr>
          <w:spacing w:val="-26"/>
          <w:w w:val="115"/>
        </w:rPr>
        <w:t> </w:t>
      </w:r>
      <w:r>
        <w:rPr>
          <w:w w:val="115"/>
        </w:rPr>
        <w:t>at</w:t>
      </w:r>
      <w:r>
        <w:rPr>
          <w:spacing w:val="-26"/>
          <w:w w:val="115"/>
        </w:rPr>
        <w:t> </w:t>
      </w:r>
      <w:r>
        <w:rPr>
          <w:w w:val="115"/>
        </w:rPr>
        <w:t>category</w:t>
      </w:r>
      <w:r>
        <w:rPr>
          <w:spacing w:val="-25"/>
          <w:w w:val="115"/>
        </w:rPr>
        <w:t> </w:t>
      </w:r>
      <w:r>
        <w:rPr>
          <w:w w:val="115"/>
        </w:rPr>
        <w:t>A</w:t>
      </w:r>
      <w:r>
        <w:rPr>
          <w:spacing w:val="-27"/>
          <w:w w:val="115"/>
        </w:rPr>
        <w:t> </w:t>
      </w:r>
      <w:r>
        <w:rPr>
          <w:w w:val="115"/>
        </w:rPr>
        <w:t>decreases</w:t>
      </w:r>
      <w:r>
        <w:rPr>
          <w:spacing w:val="-26"/>
          <w:w w:val="115"/>
        </w:rPr>
        <w:t> </w:t>
      </w:r>
      <w:r>
        <w:rPr>
          <w:w w:val="115"/>
        </w:rPr>
        <w:t>mean</w:t>
      </w:r>
      <w:r>
        <w:rPr>
          <w:spacing w:val="-27"/>
          <w:w w:val="115"/>
        </w:rPr>
        <w:t> </w:t>
      </w:r>
      <w:r>
        <w:rPr>
          <w:w w:val="115"/>
        </w:rPr>
        <w:t>standard</w:t>
      </w:r>
      <w:r>
        <w:rPr>
          <w:spacing w:val="-25"/>
          <w:w w:val="115"/>
        </w:rPr>
        <w:t> </w:t>
      </w:r>
      <w:r>
        <w:rPr>
          <w:w w:val="115"/>
        </w:rPr>
        <w:t>deviation</w:t>
      </w:r>
      <w:r>
        <w:rPr>
          <w:spacing w:val="-26"/>
          <w:w w:val="115"/>
        </w:rPr>
        <w:t> </w:t>
      </w:r>
      <w:r>
        <w:rPr>
          <w:w w:val="115"/>
        </w:rPr>
        <w:t>and</w:t>
      </w:r>
      <w:r>
        <w:rPr>
          <w:spacing w:val="-26"/>
          <w:w w:val="115"/>
        </w:rPr>
        <w:t> </w:t>
      </w:r>
      <w:r>
        <w:rPr>
          <w:w w:val="115"/>
        </w:rPr>
        <w:t>ESS.</w:t>
      </w:r>
      <w:r>
        <w:rPr>
          <w:spacing w:val="-26"/>
          <w:w w:val="115"/>
        </w:rPr>
        <w:t> </w:t>
      </w:r>
      <w:r>
        <w:rPr>
          <w:w w:val="115"/>
        </w:rPr>
        <w:t>Also,</w:t>
      </w:r>
      <w:r>
        <w:rPr>
          <w:spacing w:val="-26"/>
          <w:w w:val="115"/>
        </w:rPr>
        <w:t> </w:t>
      </w:r>
      <w:r>
        <w:rPr>
          <w:w w:val="115"/>
        </w:rPr>
        <w:t>posterior</w:t>
      </w:r>
      <w:r>
        <w:rPr/>
      </w:r>
    </w:p>
    <w:p>
      <w:pPr>
        <w:spacing w:after="0" w:line="242" w:lineRule="auto"/>
        <w:jc w:val="both"/>
        <w:sectPr>
          <w:footerReference w:type="even" r:id="rId72"/>
          <w:footerReference w:type="default" r:id="rId73"/>
          <w:pgSz w:w="12240" w:h="15840"/>
          <w:pgMar w:footer="749" w:header="987" w:top="1260" w:bottom="940" w:left="1300" w:right="1720"/>
          <w:pgNumType w:start="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right="0"/>
        <w:jc w:val="left"/>
      </w:pPr>
      <w:r>
        <w:rPr>
          <w:w w:val="110"/>
        </w:rPr>
        <w:t>mean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HBM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sligh</w:t>
      </w:r>
      <w:r>
        <w:rPr>
          <w:spacing w:val="-1"/>
          <w:w w:val="110"/>
        </w:rPr>
        <w:t>tly</w:t>
      </w:r>
      <w:r>
        <w:rPr>
          <w:spacing w:val="11"/>
          <w:w w:val="110"/>
        </w:rPr>
        <w:t> </w:t>
      </w:r>
      <w:r>
        <w:rPr>
          <w:w w:val="110"/>
        </w:rPr>
        <w:t>larger</w:t>
      </w:r>
      <w:r>
        <w:rPr>
          <w:spacing w:val="11"/>
          <w:w w:val="110"/>
        </w:rPr>
        <w:t> </w:t>
      </w:r>
      <w:r>
        <w:rPr>
          <w:w w:val="110"/>
        </w:rPr>
        <w:t>compared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mean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IBM.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3" name="image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pStyle w:val="BodyText"/>
        <w:tabs>
          <w:tab w:pos="5884" w:val="left" w:leader="none"/>
          <w:tab w:pos="6782" w:val="left" w:leader="none"/>
        </w:tabs>
        <w:spacing w:line="242" w:lineRule="auto" w:before="171"/>
        <w:ind w:right="103"/>
        <w:jc w:val="left"/>
      </w:pPr>
      <w:bookmarkStart w:name="_bookmark89" w:id="153"/>
      <w:bookmarkEnd w:id="153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2.21: 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IBM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HBM</w:t>
      </w:r>
      <w:r>
        <w:rPr>
          <w:spacing w:val="-8"/>
          <w:w w:val="115"/>
        </w:rPr>
        <w:t> </w:t>
      </w:r>
      <w:r>
        <w:rPr>
          <w:w w:val="115"/>
        </w:rPr>
        <w:t>at</w:t>
      </w:r>
      <w:r>
        <w:rPr>
          <w:spacing w:val="-8"/>
          <w:w w:val="115"/>
        </w:rPr>
        <w:t> </w:t>
      </w:r>
      <w:r>
        <w:rPr>
          <w:w w:val="115"/>
        </w:rPr>
        <w:t>category</w:t>
      </w:r>
      <w:r>
        <w:rPr>
          <w:spacing w:val="-8"/>
          <w:w w:val="115"/>
        </w:rPr>
        <w:t> </w:t>
      </w:r>
      <w:r>
        <w:rPr>
          <w:w w:val="115"/>
        </w:rPr>
        <w:t>total.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5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53" w:val="left" w:leader="none"/>
          <w:tab w:pos="6352" w:val="left" w:leader="none"/>
        </w:tabs>
        <w:spacing w:line="242" w:lineRule="auto" w:before="13"/>
        <w:ind w:left="117" w:right="514"/>
        <w:jc w:val="left"/>
      </w:pPr>
      <w:bookmarkStart w:name="_bookmark90" w:id="154"/>
      <w:bookmarkEnd w:id="154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2.22:</w:t>
      </w:r>
      <w:r>
        <w:rPr>
          <w:spacing w:val="1"/>
          <w:w w:val="110"/>
        </w:rPr>
        <w:t> </w:t>
      </w:r>
      <w:r>
        <w:rPr>
          <w:w w:val="110"/>
        </w:rPr>
        <w:t>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IBM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HBM</w:t>
      </w:r>
      <w:r>
        <w:rPr>
          <w:spacing w:val="-10"/>
          <w:w w:val="115"/>
        </w:rPr>
        <w:t> </w:t>
      </w:r>
      <w:r>
        <w:rPr>
          <w:w w:val="115"/>
        </w:rPr>
        <w:t>zoomed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k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0.6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1,</w:t>
      </w:r>
      <w:r>
        <w:rPr>
          <w:spacing w:val="-10"/>
          <w:w w:val="115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category</w:t>
      </w:r>
      <w:r>
        <w:rPr>
          <w:spacing w:val="-10"/>
          <w:w w:val="115"/>
        </w:rPr>
        <w:t> </w:t>
      </w:r>
      <w:r>
        <w:rPr>
          <w:w w:val="115"/>
        </w:rPr>
        <w:t>total.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474" w:val="left" w:leader="none"/>
          <w:tab w:pos="8003" w:val="left" w:leader="none"/>
        </w:tabs>
        <w:spacing w:line="242" w:lineRule="auto" w:before="13"/>
        <w:ind w:left="541" w:right="106" w:firstLine="357"/>
        <w:jc w:val="both"/>
      </w:pP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heat-map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</w:t>
      </w:r>
      <w:r>
        <w:rPr>
          <w:spacing w:val="65"/>
          <w:w w:val="115"/>
        </w:rPr>
        <w:t> </w:t>
      </w:r>
      <w:hyperlink w:history="true" w:anchor="_bookmark89">
        <w:r>
          <w:rPr>
            <w:w w:val="115"/>
          </w:rPr>
          <w:t>2.21</w:t>
        </w:r>
      </w:hyperlink>
      <w:r>
        <w:rPr>
          <w:spacing w:val="6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5"/>
          <w:w w:val="115"/>
        </w:rPr>
        <w:t> </w:t>
      </w:r>
      <w:r>
        <w:rPr>
          <w:w w:val="115"/>
        </w:rPr>
        <w:t>anomaly</w:t>
      </w:r>
      <w:r>
        <w:rPr>
          <w:spacing w:val="6"/>
          <w:w w:val="115"/>
        </w:rPr>
        <w:t> </w:t>
      </w:r>
      <w:r>
        <w:rPr>
          <w:w w:val="115"/>
        </w:rPr>
        <w:t>signals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category</w:t>
      </w:r>
      <w:r>
        <w:rPr>
          <w:spacing w:val="7"/>
          <w:w w:val="115"/>
        </w:rPr>
        <w:t> </w:t>
      </w:r>
      <w:r>
        <w:rPr>
          <w:w w:val="115"/>
        </w:rPr>
        <w:t>total</w:t>
      </w:r>
      <w:r>
        <w:rPr>
          <w:spacing w:val="6"/>
          <w:w w:val="115"/>
        </w:rPr>
        <w:t> </w:t>
      </w:r>
      <w:r>
        <w:rPr>
          <w:w w:val="115"/>
        </w:rPr>
        <w:t>for</w:t>
      </w:r>
      <w:r>
        <w:rPr>
          <w:spacing w:val="21"/>
          <w:w w:val="108"/>
        </w:rPr>
        <w:t> </w:t>
      </w:r>
      <w:r>
        <w:rPr>
          <w:w w:val="115"/>
        </w:rPr>
        <w:t>diff</w:t>
      </w:r>
      <w:r>
        <w:rPr>
          <w:spacing w:val="24"/>
          <w:w w:val="115"/>
        </w:rPr>
        <w:t> </w:t>
      </w:r>
      <w:r>
        <w:rPr>
          <w:w w:val="115"/>
        </w:rPr>
        <w:t>t</w:t>
      </w:r>
      <w:r>
        <w:rPr>
          <w:spacing w:val="-2"/>
          <w:w w:val="115"/>
        </w:rPr>
        <w:t> hierarchical </w:t>
      </w:r>
      <w:r>
        <w:rPr>
          <w:w w:val="115"/>
        </w:rPr>
        <w:t>structures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addition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-1"/>
          <w:w w:val="115"/>
        </w:rPr>
        <w:t> </w:t>
      </w:r>
      <w:r>
        <w:rPr>
          <w:w w:val="115"/>
        </w:rPr>
        <w:t>with</w:t>
      </w:r>
      <w:r>
        <w:rPr>
          <w:spacing w:val="-2"/>
          <w:w w:val="115"/>
        </w:rPr>
        <w:t> </w:t>
      </w:r>
      <w:r>
        <w:rPr>
          <w:w w:val="115"/>
        </w:rPr>
        <w:t>IBM</w:t>
      </w:r>
      <w:r>
        <w:rPr>
          <w:spacing w:val="23"/>
          <w:w w:val="109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HBM,</w:t>
      </w:r>
      <w:r>
        <w:rPr>
          <w:spacing w:val="-7"/>
          <w:w w:val="115"/>
        </w:rPr>
        <w:t> </w:t>
      </w:r>
      <w:r>
        <w:rPr>
          <w:w w:val="115"/>
        </w:rPr>
        <w:t>against</w:t>
      </w:r>
      <w:r>
        <w:rPr>
          <w:spacing w:val="-7"/>
          <w:w w:val="115"/>
        </w:rPr>
        <w:t> </w:t>
      </w:r>
      <w:r>
        <w:rPr>
          <w:w w:val="115"/>
        </w:rPr>
        <w:t>diff</w:t>
      </w:r>
      <w:r>
        <w:rPr>
          <w:spacing w:val="63"/>
          <w:w w:val="115"/>
        </w:rPr>
        <w:t> </w:t>
      </w:r>
      <w:r>
        <w:rPr>
          <w:w w:val="115"/>
        </w:rPr>
        <w:t>t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4"/>
          <w:w w:val="115"/>
        </w:rPr>
        <w:t>.</w:t>
      </w:r>
      <w:r>
        <w:rPr>
          <w:spacing w:val="15"/>
          <w:w w:val="115"/>
        </w:rPr>
        <w:t> </w:t>
      </w:r>
      <w:r>
        <w:rPr>
          <w:w w:val="115"/>
        </w:rPr>
        <w:t>There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no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apparent</w:t>
      </w:r>
      <w:r>
        <w:rPr>
          <w:spacing w:val="-7"/>
          <w:w w:val="115"/>
        </w:rPr>
        <w:t> </w:t>
      </w:r>
      <w:r>
        <w:rPr>
          <w:w w:val="115"/>
        </w:rPr>
        <w:t>trend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anomaly</w:t>
      </w:r>
      <w:r>
        <w:rPr>
          <w:spacing w:val="23"/>
          <w:w w:val="110"/>
        </w:rPr>
        <w:t> </w:t>
      </w:r>
      <w:r>
        <w:rPr>
          <w:w w:val="115"/>
        </w:rPr>
        <w:t>signals</w:t>
      </w:r>
      <w:r>
        <w:rPr>
          <w:spacing w:val="-21"/>
          <w:w w:val="115"/>
        </w:rPr>
        <w:t> </w:t>
      </w:r>
      <w:r>
        <w:rPr>
          <w:w w:val="115"/>
        </w:rPr>
        <w:t>terms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brunch</w:t>
      </w:r>
      <w:r>
        <w:rPr>
          <w:spacing w:val="-21"/>
          <w:w w:val="115"/>
        </w:rPr>
        <w:t> </w:t>
      </w:r>
      <w:r>
        <w:rPr>
          <w:w w:val="115"/>
        </w:rPr>
        <w:t>at</w:t>
      </w:r>
      <w:r>
        <w:rPr>
          <w:spacing w:val="-21"/>
          <w:w w:val="115"/>
        </w:rPr>
        <w:t> </w:t>
      </w:r>
      <w:r>
        <w:rPr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AA,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1"/>
          <w:w w:val="115"/>
        </w:rPr>
        <w:t> </w:t>
      </w:r>
      <w:r>
        <w:rPr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total.</w:t>
      </w:r>
      <w:r>
        <w:rPr>
          <w:spacing w:val="-4"/>
          <w:w w:val="115"/>
        </w:rPr>
        <w:t> However,</w:t>
      </w:r>
      <w:r>
        <w:rPr>
          <w:spacing w:val="-21"/>
          <w:w w:val="115"/>
        </w:rPr>
        <w:t> </w:t>
      </w:r>
      <w:r>
        <w:rPr>
          <w:w w:val="115"/>
        </w:rPr>
        <w:t>it</w:t>
      </w:r>
      <w:r>
        <w:rPr>
          <w:spacing w:val="25"/>
          <w:w w:val="121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spacing w:val="-1"/>
          <w:w w:val="115"/>
        </w:rPr>
        <w:t>relativ</w:t>
      </w:r>
      <w:r>
        <w:rPr>
          <w:spacing w:val="-2"/>
          <w:w w:val="115"/>
        </w:rPr>
        <w:t>ely</w:t>
      </w:r>
      <w:r>
        <w:rPr>
          <w:spacing w:val="-13"/>
          <w:w w:val="115"/>
        </w:rPr>
        <w:t> </w:t>
      </w:r>
      <w:r>
        <w:rPr>
          <w:w w:val="115"/>
        </w:rPr>
        <w:t>clear</w:t>
      </w:r>
      <w:r>
        <w:rPr>
          <w:spacing w:val="-13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stronger</w:t>
      </w:r>
      <w:r>
        <w:rPr>
          <w:spacing w:val="-12"/>
          <w:w w:val="115"/>
        </w:rPr>
        <w:t> </w:t>
      </w:r>
      <w:r>
        <w:rPr>
          <w:w w:val="115"/>
        </w:rPr>
        <w:t>signals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anomaly</w:t>
      </w:r>
      <w:r>
        <w:rPr>
          <w:spacing w:val="-12"/>
          <w:w w:val="115"/>
        </w:rPr>
        <w:t> </w:t>
      </w:r>
      <w:r>
        <w:rPr>
          <w:w w:val="115"/>
        </w:rPr>
        <w:t>seem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spacing w:val="1"/>
          <w:w w:val="115"/>
        </w:rPr>
        <w:t>locate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3"/>
          <w:w w:val="115"/>
        </w:rPr>
        <w:t> </w:t>
      </w:r>
      <w:r>
        <w:rPr>
          <w:w w:val="115"/>
        </w:rPr>
        <w:t>left</w:t>
      </w:r>
      <w:r>
        <w:rPr>
          <w:spacing w:val="-13"/>
          <w:w w:val="115"/>
        </w:rPr>
        <w:t> </w:t>
      </w:r>
      <w:r>
        <w:rPr>
          <w:w w:val="115"/>
        </w:rPr>
        <w:t>sider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7"/>
        </w:rPr>
        <w:t> </w:t>
      </w:r>
      <w:r>
        <w:rPr>
          <w:w w:val="115"/>
        </w:rPr>
        <w:t>heat-map,</w:t>
      </w:r>
      <w:r>
        <w:rPr>
          <w:spacing w:val="-31"/>
          <w:w w:val="115"/>
        </w:rPr>
        <w:t> </w:t>
      </w:r>
      <w:r>
        <w:rPr>
          <w:w w:val="115"/>
        </w:rPr>
        <w:t>indicating</w:t>
      </w:r>
      <w:r>
        <w:rPr>
          <w:spacing w:val="-32"/>
          <w:w w:val="115"/>
        </w:rPr>
        <w:t> </w:t>
      </w:r>
      <w:r>
        <w:rPr>
          <w:w w:val="115"/>
        </w:rPr>
        <w:t>that</w:t>
      </w:r>
      <w:r>
        <w:rPr>
          <w:spacing w:val="-32"/>
          <w:w w:val="115"/>
        </w:rPr>
        <w:t> </w:t>
      </w:r>
      <w:r>
        <w:rPr>
          <w:w w:val="115"/>
        </w:rPr>
        <w:t>higher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4"/>
          <w:w w:val="115"/>
        </w:rPr>
        <w:t>,</w:t>
      </w:r>
      <w:r>
        <w:rPr>
          <w:spacing w:val="-30"/>
          <w:w w:val="115"/>
        </w:rPr>
        <w:t> </w:t>
      </w:r>
      <w:r>
        <w:rPr>
          <w:w w:val="115"/>
        </w:rPr>
        <w:t>stronger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32"/>
          <w:w w:val="115"/>
        </w:rPr>
        <w:t> </w:t>
      </w:r>
      <w:r>
        <w:rPr>
          <w:w w:val="115"/>
        </w:rPr>
        <w:t>signal.</w:t>
      </w:r>
      <w:r>
        <w:rPr>
          <w:spacing w:val="-8"/>
          <w:w w:val="115"/>
        </w:rPr>
        <w:t> </w:t>
      </w:r>
      <w:r>
        <w:rPr>
          <w:w w:val="115"/>
        </w:rPr>
        <w:t>Zooming</w:t>
      </w:r>
      <w:r>
        <w:rPr>
          <w:spacing w:val="-32"/>
          <w:w w:val="115"/>
        </w:rPr>
        <w:t> </w:t>
      </w:r>
      <w:r>
        <w:rPr>
          <w:w w:val="115"/>
        </w:rPr>
        <w:t>in</w:t>
      </w:r>
      <w:r>
        <w:rPr>
          <w:spacing w:val="-32"/>
          <w:w w:val="115"/>
        </w:rPr>
        <w:t> </w:t>
      </w:r>
      <w:r>
        <w:rPr>
          <w:w w:val="115"/>
        </w:rPr>
        <w:t>at</w:t>
      </w:r>
      <w:r>
        <w:rPr>
          <w:spacing w:val="-32"/>
          <w:w w:val="115"/>
        </w:rPr>
        <w:t> </w:t>
      </w:r>
      <w:r>
        <w:rPr>
          <w:w w:val="115"/>
        </w:rPr>
        <w:t>looking</w:t>
      </w:r>
      <w:r>
        <w:rPr>
          <w:spacing w:val="-32"/>
          <w:w w:val="115"/>
        </w:rPr>
        <w:t> </w:t>
      </w:r>
      <w:r>
        <w:rPr>
          <w:w w:val="115"/>
        </w:rPr>
        <w:t>at</w:t>
      </w:r>
      <w:r>
        <w:rPr>
          <w:spacing w:val="-32"/>
          <w:w w:val="115"/>
        </w:rPr>
        <w:t> </w:t>
      </w:r>
      <w:r>
        <w:rPr>
          <w:w w:val="115"/>
        </w:rPr>
        <w:t>k</w:t>
      </w:r>
      <w:r>
        <w:rPr>
          <w:spacing w:val="24"/>
          <w:w w:val="107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lues</w:t>
      </w:r>
      <w:r>
        <w:rPr>
          <w:spacing w:val="-29"/>
          <w:w w:val="115"/>
        </w:rPr>
        <w:t> </w:t>
      </w:r>
      <w:r>
        <w:rPr>
          <w:w w:val="115"/>
        </w:rPr>
        <w:t>from</w:t>
      </w:r>
      <w:r>
        <w:rPr>
          <w:spacing w:val="-28"/>
          <w:w w:val="115"/>
        </w:rPr>
        <w:t> </w:t>
      </w:r>
      <w:r>
        <w:rPr>
          <w:w w:val="115"/>
        </w:rPr>
        <w:t>0.6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1</w:t>
      </w:r>
      <w:r>
        <w:rPr>
          <w:spacing w:val="-29"/>
          <w:w w:val="115"/>
        </w:rPr>
        <w:t> </w:t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</w:t>
      </w:r>
      <w:r>
        <w:rPr>
          <w:spacing w:val="34"/>
          <w:w w:val="115"/>
        </w:rPr>
        <w:t> </w:t>
      </w:r>
      <w:hyperlink w:history="true" w:anchor="_bookmark90">
        <w:r>
          <w:rPr>
            <w:w w:val="115"/>
          </w:rPr>
          <w:t>2.22,</w:t>
        </w:r>
      </w:hyperlink>
      <w:r>
        <w:rPr>
          <w:spacing w:val="-2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noticeable</w:t>
      </w:r>
      <w:r>
        <w:rPr>
          <w:spacing w:val="-29"/>
          <w:w w:val="115"/>
        </w:rPr>
        <w:t> </w:t>
      </w:r>
      <w:r>
        <w:rPr>
          <w:w w:val="115"/>
        </w:rPr>
        <w:t>small</w:t>
      </w:r>
      <w:r>
        <w:rPr>
          <w:spacing w:val="-28"/>
          <w:w w:val="115"/>
        </w:rPr>
        <w:t> </w:t>
      </w:r>
      <w:r>
        <w:rPr>
          <w:w w:val="115"/>
        </w:rPr>
        <w:t>diff</w:t>
        <w:tab/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anomaly</w:t>
      </w:r>
      <w:r>
        <w:rPr>
          <w:spacing w:val="26"/>
          <w:w w:val="108"/>
        </w:rPr>
        <w:t> </w:t>
      </w:r>
      <w:r>
        <w:rPr>
          <w:w w:val="115"/>
        </w:rPr>
        <w:t>detection</w:t>
      </w:r>
      <w:r>
        <w:rPr>
          <w:spacing w:val="-12"/>
          <w:w w:val="115"/>
        </w:rPr>
        <w:t> </w:t>
      </w:r>
      <w:r>
        <w:rPr>
          <w:w w:val="115"/>
        </w:rPr>
        <w:t>rate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0"/>
          <w:w w:val="115"/>
        </w:rPr>
        <w:t> </w:t>
      </w:r>
      <w:r>
        <w:rPr>
          <w:w w:val="115"/>
        </w:rPr>
        <w:t>IBM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HBM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category</w:t>
      </w:r>
      <w:r>
        <w:rPr>
          <w:spacing w:val="-11"/>
          <w:w w:val="115"/>
        </w:rPr>
        <w:t> </w:t>
      </w:r>
      <w:r>
        <w:rPr>
          <w:w w:val="115"/>
        </w:rPr>
        <w:t>total.</w:t>
      </w:r>
      <w:r>
        <w:rPr>
          <w:spacing w:val="10"/>
          <w:w w:val="115"/>
        </w:rPr>
        <w:t> </w:t>
      </w:r>
      <w:r>
        <w:rPr>
          <w:w w:val="115"/>
        </w:rPr>
        <w:t>Our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11"/>
          <w:w w:val="115"/>
        </w:rPr>
        <w:t> </w:t>
      </w:r>
      <w:r>
        <w:rPr>
          <w:w w:val="115"/>
        </w:rPr>
        <w:t>suggests</w:t>
      </w:r>
      <w:r>
        <w:rPr>
          <w:spacing w:val="31"/>
          <w:w w:val="109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2"/>
          <w:w w:val="115"/>
        </w:rPr>
        <w:t> </w:t>
      </w:r>
      <w:r>
        <w:rPr>
          <w:w w:val="115"/>
        </w:rPr>
        <w:t>anomaly</w:t>
      </w:r>
      <w:r>
        <w:rPr>
          <w:spacing w:val="-23"/>
          <w:w w:val="115"/>
        </w:rPr>
        <w:t> </w:t>
      </w:r>
      <w:r>
        <w:rPr>
          <w:w w:val="115"/>
        </w:rPr>
        <w:t>detection</w:t>
      </w:r>
      <w:r>
        <w:rPr>
          <w:spacing w:val="-23"/>
          <w:w w:val="115"/>
        </w:rPr>
        <w:t> </w:t>
      </w:r>
      <w:r>
        <w:rPr>
          <w:w w:val="115"/>
        </w:rPr>
        <w:t>rate</w:t>
      </w:r>
      <w:r>
        <w:rPr>
          <w:spacing w:val="-23"/>
          <w:w w:val="115"/>
        </w:rPr>
        <w:t> </w:t>
      </w:r>
      <w:r>
        <w:rPr>
          <w:w w:val="115"/>
        </w:rPr>
        <w:t>is</w:t>
      </w:r>
      <w:r>
        <w:rPr>
          <w:spacing w:val="-23"/>
          <w:w w:val="115"/>
        </w:rPr>
        <w:t> </w:t>
      </w:r>
      <w:r>
        <w:rPr>
          <w:w w:val="115"/>
        </w:rPr>
        <w:t>small</w:t>
      </w:r>
      <w:r>
        <w:rPr>
          <w:spacing w:val="-22"/>
          <w:w w:val="115"/>
        </w:rPr>
        <w:t> </w:t>
      </w:r>
      <w:r>
        <w:rPr>
          <w:w w:val="115"/>
        </w:rPr>
        <w:t>or</w:t>
      </w:r>
      <w:r>
        <w:rPr>
          <w:spacing w:val="-23"/>
          <w:w w:val="115"/>
        </w:rPr>
        <w:t> </w:t>
      </w:r>
      <w:r>
        <w:rPr>
          <w:w w:val="115"/>
        </w:rPr>
        <w:t>close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3"/>
          <w:w w:val="115"/>
        </w:rPr>
        <w:t> </w:t>
      </w:r>
      <w:r>
        <w:rPr>
          <w:w w:val="115"/>
        </w:rPr>
        <w:t>none</w:t>
      </w:r>
      <w:r>
        <w:rPr>
          <w:spacing w:val="-23"/>
          <w:w w:val="115"/>
        </w:rPr>
        <w:t> </w:t>
      </w:r>
      <w:r>
        <w:rPr>
          <w:w w:val="115"/>
        </w:rPr>
        <w:t>for</w:t>
      </w:r>
      <w:r>
        <w:rPr>
          <w:spacing w:val="-23"/>
          <w:w w:val="115"/>
        </w:rPr>
        <w:t> </w:t>
      </w:r>
      <w:r>
        <w:rPr>
          <w:w w:val="115"/>
        </w:rPr>
        <w:t>IBM</w:t>
      </w:r>
      <w:r>
        <w:rPr>
          <w:spacing w:val="26"/>
          <w:w w:val="107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HBM,</w:t>
      </w:r>
      <w:r>
        <w:rPr>
          <w:spacing w:val="-13"/>
          <w:w w:val="115"/>
        </w:rPr>
        <w:t> </w:t>
      </w:r>
      <w:r>
        <w:rPr>
          <w:w w:val="115"/>
        </w:rPr>
        <w:t>on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top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anomaly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diff</w:t>
      </w:r>
      <w:r>
        <w:rPr>
          <w:spacing w:val="25"/>
          <w:w w:val="115"/>
        </w:rPr>
        <w:t> </w:t>
      </w:r>
      <w:r>
        <w:rPr>
          <w:w w:val="115"/>
        </w:rPr>
        <w:t>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29"/>
          <w:w w:val="107"/>
        </w:rPr>
        <w:t> </w:t>
      </w:r>
      <w:r>
        <w:rPr>
          <w:w w:val="115"/>
        </w:rPr>
        <w:t>structure,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1"/>
          <w:w w:val="115"/>
        </w:rPr>
        <w:t> </w:t>
      </w:r>
      <w:r>
        <w:rPr>
          <w:w w:val="115"/>
        </w:rPr>
        <w:t>setting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0"/>
          <w:w w:val="115"/>
        </w:rPr>
        <w:t> </w:t>
      </w:r>
      <w:r>
        <w:rPr>
          <w:w w:val="115"/>
        </w:rPr>
        <w:t>category</w:t>
      </w:r>
      <w:r>
        <w:rPr>
          <w:spacing w:val="-10"/>
          <w:w w:val="115"/>
        </w:rPr>
        <w:t> </w:t>
      </w:r>
      <w:r>
        <w:rPr>
          <w:w w:val="115"/>
        </w:rPr>
        <w:t>generated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7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53" w:val="left" w:leader="none"/>
          <w:tab w:pos="6352" w:val="left" w:leader="none"/>
        </w:tabs>
        <w:spacing w:line="242" w:lineRule="auto" w:before="13"/>
        <w:ind w:left="117" w:right="514"/>
        <w:jc w:val="left"/>
      </w:pPr>
      <w:bookmarkStart w:name="_bookmark91" w:id="155"/>
      <w:bookmarkEnd w:id="155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2.23:</w:t>
      </w:r>
      <w:r>
        <w:rPr>
          <w:spacing w:val="1"/>
          <w:w w:val="110"/>
        </w:rPr>
        <w:t> </w:t>
      </w:r>
      <w:r>
        <w:rPr>
          <w:w w:val="110"/>
        </w:rPr>
        <w:t>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20"/>
        </w:rPr>
        <w:t>of</w:t>
      </w:r>
      <w:r>
        <w:rPr>
          <w:spacing w:val="-40"/>
          <w:w w:val="120"/>
        </w:rPr>
        <w:t> </w:t>
      </w:r>
      <w:r>
        <w:rPr>
          <w:w w:val="120"/>
        </w:rPr>
        <w:t>IBM</w:t>
      </w:r>
      <w:r>
        <w:rPr>
          <w:spacing w:val="-39"/>
          <w:w w:val="120"/>
        </w:rPr>
        <w:t> </w:t>
      </w:r>
      <w:r>
        <w:rPr>
          <w:w w:val="120"/>
        </w:rPr>
        <w:t>and</w:t>
      </w:r>
      <w:r>
        <w:rPr>
          <w:spacing w:val="-40"/>
          <w:w w:val="120"/>
        </w:rPr>
        <w:t> </w:t>
      </w:r>
      <w:r>
        <w:rPr>
          <w:w w:val="120"/>
        </w:rPr>
        <w:t>HBM,</w:t>
      </w:r>
      <w:r>
        <w:rPr>
          <w:spacing w:val="-39"/>
          <w:w w:val="120"/>
        </w:rPr>
        <w:t> </w:t>
      </w:r>
      <w:r>
        <w:rPr>
          <w:w w:val="120"/>
        </w:rPr>
        <w:t>at</w:t>
      </w:r>
      <w:r>
        <w:rPr>
          <w:spacing w:val="-39"/>
          <w:w w:val="120"/>
        </w:rPr>
        <w:t> </w:t>
      </w:r>
      <w:r>
        <w:rPr>
          <w:w w:val="120"/>
        </w:rPr>
        <w:t>category</w:t>
      </w:r>
      <w:r>
        <w:rPr>
          <w:spacing w:val="-39"/>
          <w:w w:val="120"/>
        </w:rPr>
        <w:t> </w:t>
      </w:r>
      <w:r>
        <w:rPr>
          <w:w w:val="120"/>
        </w:rPr>
        <w:t>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9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884" w:val="left" w:leader="none"/>
          <w:tab w:pos="6782" w:val="left" w:leader="none"/>
        </w:tabs>
        <w:spacing w:line="242" w:lineRule="auto" w:before="13"/>
        <w:ind w:right="103"/>
        <w:jc w:val="left"/>
      </w:pPr>
      <w:bookmarkStart w:name="_bookmark92" w:id="156"/>
      <w:bookmarkEnd w:id="156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2.24: 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20"/>
        </w:rPr>
        <w:t>of</w:t>
      </w:r>
      <w:r>
        <w:rPr>
          <w:spacing w:val="-33"/>
          <w:w w:val="120"/>
        </w:rPr>
        <w:t> </w:t>
      </w:r>
      <w:r>
        <w:rPr>
          <w:w w:val="120"/>
        </w:rPr>
        <w:t>IBM</w:t>
      </w:r>
      <w:r>
        <w:rPr>
          <w:spacing w:val="-32"/>
          <w:w w:val="120"/>
        </w:rPr>
        <w:t> </w:t>
      </w:r>
      <w:r>
        <w:rPr>
          <w:w w:val="120"/>
        </w:rPr>
        <w:t>and</w:t>
      </w:r>
      <w:r>
        <w:rPr>
          <w:spacing w:val="-32"/>
          <w:w w:val="120"/>
        </w:rPr>
        <w:t> </w:t>
      </w:r>
      <w:r>
        <w:rPr>
          <w:w w:val="120"/>
        </w:rPr>
        <w:t>HBM</w:t>
      </w:r>
      <w:r>
        <w:rPr>
          <w:spacing w:val="-32"/>
          <w:w w:val="120"/>
        </w:rPr>
        <w:t> </w:t>
      </w:r>
      <w:r>
        <w:rPr>
          <w:spacing w:val="1"/>
          <w:w w:val="120"/>
        </w:rPr>
        <w:t>zoomed</w:t>
      </w:r>
      <w:r>
        <w:rPr>
          <w:spacing w:val="-33"/>
          <w:w w:val="120"/>
        </w:rPr>
        <w:t> </w:t>
      </w:r>
      <w:r>
        <w:rPr>
          <w:w w:val="120"/>
        </w:rPr>
        <w:t>in</w:t>
      </w:r>
      <w:r>
        <w:rPr>
          <w:spacing w:val="-32"/>
          <w:w w:val="120"/>
        </w:rPr>
        <w:t> </w:t>
      </w:r>
      <w:r>
        <w:rPr>
          <w:w w:val="120"/>
        </w:rPr>
        <w:t>at</w:t>
      </w:r>
      <w:r>
        <w:rPr>
          <w:spacing w:val="-32"/>
          <w:w w:val="120"/>
        </w:rPr>
        <w:t> </w:t>
      </w:r>
      <w:r>
        <w:rPr>
          <w:w w:val="120"/>
        </w:rPr>
        <w:t>k</w:t>
      </w:r>
      <w:r>
        <w:rPr>
          <w:spacing w:val="-32"/>
          <w:w w:val="120"/>
        </w:rPr>
        <w:t> </w:t>
      </w:r>
      <w:r>
        <w:rPr>
          <w:spacing w:val="-4"/>
          <w:w w:val="120"/>
        </w:rPr>
        <w:t>values</w:t>
      </w:r>
      <w:r>
        <w:rPr>
          <w:spacing w:val="-33"/>
          <w:w w:val="120"/>
        </w:rPr>
        <w:t> </w:t>
      </w:r>
      <w:r>
        <w:rPr>
          <w:w w:val="120"/>
        </w:rPr>
        <w:t>of</w:t>
      </w:r>
      <w:r>
        <w:rPr>
          <w:spacing w:val="-32"/>
          <w:w w:val="120"/>
        </w:rPr>
        <w:t> </w:t>
      </w:r>
      <w:r>
        <w:rPr>
          <w:w w:val="120"/>
        </w:rPr>
        <w:t>0.6</w:t>
      </w:r>
      <w:r>
        <w:rPr>
          <w:spacing w:val="-32"/>
          <w:w w:val="120"/>
        </w:rPr>
        <w:t> </w:t>
      </w:r>
      <w:r>
        <w:rPr>
          <w:w w:val="120"/>
        </w:rPr>
        <w:t>to</w:t>
      </w:r>
      <w:r>
        <w:rPr>
          <w:spacing w:val="-32"/>
          <w:w w:val="120"/>
        </w:rPr>
        <w:t> </w:t>
      </w:r>
      <w:r>
        <w:rPr>
          <w:w w:val="120"/>
        </w:rPr>
        <w:t>1,</w:t>
      </w:r>
      <w:r>
        <w:rPr>
          <w:spacing w:val="-32"/>
          <w:w w:val="120"/>
        </w:rPr>
        <w:t> </w:t>
      </w:r>
      <w:r>
        <w:rPr>
          <w:w w:val="120"/>
        </w:rPr>
        <w:t>at</w:t>
      </w:r>
      <w:r>
        <w:rPr>
          <w:spacing w:val="-32"/>
          <w:w w:val="120"/>
        </w:rPr>
        <w:t> </w:t>
      </w:r>
      <w:r>
        <w:rPr>
          <w:w w:val="120"/>
        </w:rPr>
        <w:t>category</w:t>
      </w:r>
      <w:r>
        <w:rPr>
          <w:spacing w:val="-32"/>
          <w:w w:val="120"/>
        </w:rPr>
        <w:t> </w:t>
      </w:r>
      <w:r>
        <w:rPr>
          <w:w w:val="120"/>
        </w:rPr>
        <w:t>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7503" w:val="left" w:leader="none"/>
        </w:tabs>
        <w:spacing w:line="242" w:lineRule="auto" w:before="13"/>
        <w:ind w:left="117" w:right="512" w:firstLine="351"/>
        <w:jc w:val="both"/>
      </w:pPr>
      <w:r>
        <w:rPr>
          <w:w w:val="115"/>
        </w:rPr>
        <w:t>The</w:t>
      </w:r>
      <w:r>
        <w:rPr>
          <w:spacing w:val="-31"/>
          <w:w w:val="115"/>
        </w:rPr>
        <w:t> </w:t>
      </w:r>
      <w:r>
        <w:rPr>
          <w:w w:val="115"/>
        </w:rPr>
        <w:t>heat-map</w:t>
      </w:r>
      <w:r>
        <w:rPr>
          <w:spacing w:val="-31"/>
          <w:w w:val="115"/>
        </w:rPr>
        <w:t> </w:t>
      </w:r>
      <w:r>
        <w:rPr>
          <w:w w:val="115"/>
        </w:rPr>
        <w:t>in</w:t>
      </w:r>
      <w:r>
        <w:rPr>
          <w:spacing w:val="-31"/>
          <w:w w:val="115"/>
        </w:rPr>
        <w:t> </w:t>
      </w:r>
      <w:r>
        <w:rPr>
          <w:w w:val="115"/>
        </w:rPr>
        <w:t>fi</w:t>
      </w:r>
      <w:r>
        <w:rPr>
          <w:spacing w:val="28"/>
          <w:w w:val="115"/>
        </w:rPr>
        <w:t> </w:t>
      </w:r>
      <w:r>
        <w:rPr>
          <w:w w:val="115"/>
        </w:rPr>
        <w:t>re</w:t>
      </w:r>
      <w:r>
        <w:rPr>
          <w:spacing w:val="-31"/>
          <w:w w:val="115"/>
        </w:rPr>
        <w:t> </w:t>
      </w:r>
      <w:hyperlink w:history="true" w:anchor="_bookmark91">
        <w:r>
          <w:rPr>
            <w:w w:val="115"/>
          </w:rPr>
          <w:t>2.23</w:t>
        </w:r>
      </w:hyperlink>
      <w:r>
        <w:rPr>
          <w:spacing w:val="-30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31"/>
          <w:w w:val="115"/>
        </w:rPr>
        <w:t> </w:t>
      </w:r>
      <w:r>
        <w:rPr>
          <w:w w:val="115"/>
        </w:rPr>
        <w:t>the</w:t>
      </w:r>
      <w:r>
        <w:rPr>
          <w:spacing w:val="-30"/>
          <w:w w:val="115"/>
        </w:rPr>
        <w:t> </w:t>
      </w:r>
      <w:r>
        <w:rPr>
          <w:w w:val="115"/>
        </w:rPr>
        <w:t>anomaly</w:t>
      </w:r>
      <w:r>
        <w:rPr>
          <w:spacing w:val="-31"/>
          <w:w w:val="115"/>
        </w:rPr>
        <w:t> </w:t>
      </w:r>
      <w:r>
        <w:rPr>
          <w:w w:val="115"/>
        </w:rPr>
        <w:t>signals</w:t>
      </w:r>
      <w:r>
        <w:rPr>
          <w:spacing w:val="-30"/>
          <w:w w:val="115"/>
        </w:rPr>
        <w:t> </w:t>
      </w:r>
      <w:r>
        <w:rPr>
          <w:w w:val="115"/>
        </w:rPr>
        <w:t>of</w:t>
      </w:r>
      <w:r>
        <w:rPr>
          <w:spacing w:val="-31"/>
          <w:w w:val="115"/>
        </w:rPr>
        <w:t> </w:t>
      </w:r>
      <w:r>
        <w:rPr>
          <w:w w:val="115"/>
        </w:rPr>
        <w:t>category</w:t>
      </w:r>
      <w:r>
        <w:rPr>
          <w:spacing w:val="-30"/>
          <w:w w:val="115"/>
        </w:rPr>
        <w:t> </w:t>
      </w:r>
      <w:r>
        <w:rPr>
          <w:w w:val="115"/>
        </w:rPr>
        <w:t>A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fo</w:t>
      </w:r>
      <w:r>
        <w:rPr>
          <w:spacing w:val="-1"/>
          <w:w w:val="115"/>
        </w:rPr>
        <w:t>r</w:t>
      </w:r>
      <w:r>
        <w:rPr>
          <w:spacing w:val="-31"/>
          <w:w w:val="115"/>
        </w:rPr>
        <w:t> </w:t>
      </w:r>
      <w:r>
        <w:rPr>
          <w:w w:val="115"/>
        </w:rPr>
        <w:t>diff</w:t>
      </w:r>
      <w:r>
        <w:rPr>
          <w:spacing w:val="6"/>
          <w:w w:val="115"/>
        </w:rPr>
        <w:t> </w:t>
      </w:r>
      <w:r>
        <w:rPr>
          <w:w w:val="115"/>
        </w:rPr>
        <w:t>t</w:t>
      </w:r>
      <w:r>
        <w:rPr>
          <w:spacing w:val="23"/>
          <w:w w:val="142"/>
        </w:rPr>
        <w:t> </w:t>
      </w:r>
      <w:r>
        <w:rPr>
          <w:spacing w:val="-2"/>
          <w:w w:val="115"/>
        </w:rPr>
        <w:t>hierarchical</w:t>
      </w:r>
      <w:r>
        <w:rPr>
          <w:spacing w:val="-21"/>
          <w:w w:val="115"/>
        </w:rPr>
        <w:t> </w:t>
      </w:r>
      <w:r>
        <w:rPr>
          <w:w w:val="115"/>
        </w:rPr>
        <w:t>structures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addition</w:t>
      </w:r>
      <w:r>
        <w:rPr>
          <w:spacing w:val="-19"/>
          <w:w w:val="115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constan</w:t>
      </w:r>
      <w:r>
        <w:rPr>
          <w:spacing w:val="-1"/>
          <w:w w:val="115"/>
        </w:rPr>
        <w:t>t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anomaly,</w:t>
      </w:r>
      <w:r>
        <w:rPr>
          <w:spacing w:val="-20"/>
          <w:w w:val="115"/>
        </w:rPr>
        <w:t> </w:t>
      </w:r>
      <w:r>
        <w:rPr>
          <w:w w:val="115"/>
        </w:rPr>
        <w:t>with</w:t>
      </w:r>
      <w:r>
        <w:rPr>
          <w:spacing w:val="-20"/>
          <w:w w:val="115"/>
        </w:rPr>
        <w:t> </w:t>
      </w:r>
      <w:r>
        <w:rPr>
          <w:w w:val="115"/>
        </w:rPr>
        <w:t>IBM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HBM,</w:t>
      </w:r>
      <w:r>
        <w:rPr>
          <w:spacing w:val="25"/>
          <w:w w:val="106"/>
        </w:rPr>
        <w:t> </w:t>
      </w:r>
      <w:r>
        <w:rPr>
          <w:w w:val="115"/>
        </w:rPr>
        <w:t>against</w:t>
      </w:r>
      <w:r>
        <w:rPr>
          <w:spacing w:val="-23"/>
          <w:w w:val="115"/>
        </w:rPr>
        <w:t> </w:t>
      </w:r>
      <w:r>
        <w:rPr>
          <w:w w:val="115"/>
        </w:rPr>
        <w:t>diff </w:t>
      </w:r>
      <w:r>
        <w:rPr>
          <w:spacing w:val="21"/>
          <w:w w:val="115"/>
        </w:rPr>
        <w:t> </w:t>
      </w:r>
      <w:r>
        <w:rPr>
          <w:w w:val="115"/>
        </w:rPr>
        <w:t>t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23"/>
          <w:w w:val="115"/>
        </w:rPr>
        <w:t> </w:t>
      </w:r>
      <w:r>
        <w:rPr>
          <w:w w:val="115"/>
        </w:rPr>
        <w:t>of</w:t>
      </w:r>
      <w:r>
        <w:rPr>
          <w:spacing w:val="-23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4"/>
          <w:w w:val="115"/>
        </w:rPr>
        <w:t>.</w:t>
      </w:r>
      <w:r>
        <w:rPr>
          <w:spacing w:val="3"/>
          <w:w w:val="115"/>
        </w:rPr>
        <w:t> </w:t>
      </w:r>
      <w:r>
        <w:rPr>
          <w:w w:val="115"/>
        </w:rPr>
        <w:t>There</w:t>
      </w:r>
      <w:r>
        <w:rPr>
          <w:spacing w:val="-23"/>
          <w:w w:val="115"/>
        </w:rPr>
        <w:t> </w:t>
      </w:r>
      <w:r>
        <w:rPr>
          <w:w w:val="115"/>
        </w:rPr>
        <w:t>is</w:t>
      </w:r>
      <w:r>
        <w:rPr>
          <w:spacing w:val="-23"/>
          <w:w w:val="115"/>
        </w:rPr>
        <w:t> </w:t>
      </w:r>
      <w:r>
        <w:rPr>
          <w:w w:val="115"/>
        </w:rPr>
        <w:t>no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apparen</w:t>
      </w:r>
      <w:r>
        <w:rPr>
          <w:spacing w:val="-1"/>
          <w:w w:val="115"/>
        </w:rPr>
        <w:t>t</w:t>
      </w:r>
      <w:r>
        <w:rPr>
          <w:spacing w:val="-23"/>
          <w:w w:val="115"/>
        </w:rPr>
        <w:t> </w:t>
      </w:r>
      <w:r>
        <w:rPr>
          <w:spacing w:val="-1"/>
          <w:w w:val="115"/>
        </w:rPr>
        <w:t>tr</w:t>
      </w:r>
      <w:r>
        <w:rPr>
          <w:spacing w:val="-2"/>
          <w:w w:val="115"/>
        </w:rPr>
        <w:t>end</w:t>
      </w:r>
      <w:r>
        <w:rPr>
          <w:spacing w:val="-23"/>
          <w:w w:val="115"/>
        </w:rPr>
        <w:t> </w:t>
      </w:r>
      <w:r>
        <w:rPr>
          <w:w w:val="115"/>
        </w:rPr>
        <w:t>in</w:t>
      </w:r>
      <w:r>
        <w:rPr>
          <w:spacing w:val="-23"/>
          <w:w w:val="115"/>
        </w:rPr>
        <w:t> </w:t>
      </w:r>
      <w:r>
        <w:rPr>
          <w:w w:val="115"/>
        </w:rPr>
        <w:t>anomaly</w:t>
      </w:r>
      <w:r>
        <w:rPr>
          <w:spacing w:val="-23"/>
          <w:w w:val="115"/>
        </w:rPr>
        <w:t> </w:t>
      </w:r>
      <w:r>
        <w:rPr>
          <w:w w:val="115"/>
        </w:rPr>
        <w:t>signals</w:t>
      </w:r>
      <w:r>
        <w:rPr>
          <w:spacing w:val="-22"/>
          <w:w w:val="115"/>
        </w:rPr>
        <w:t> </w:t>
      </w:r>
      <w:r>
        <w:rPr>
          <w:w w:val="115"/>
        </w:rPr>
        <w:t>terms</w:t>
      </w:r>
      <w:r>
        <w:rPr>
          <w:spacing w:val="28"/>
          <w:w w:val="112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brunch</w:t>
      </w:r>
      <w:r>
        <w:rPr>
          <w:spacing w:val="8"/>
          <w:w w:val="115"/>
        </w:rPr>
        <w:t> </w:t>
      </w:r>
      <w:r>
        <w:rPr>
          <w:w w:val="115"/>
        </w:rPr>
        <w:t>at</w:t>
      </w:r>
      <w:r>
        <w:rPr>
          <w:spacing w:val="9"/>
          <w:w w:val="115"/>
        </w:rPr>
        <w:t> </w:t>
      </w:r>
      <w:r>
        <w:rPr>
          <w:w w:val="115"/>
        </w:rPr>
        <w:t>category</w:t>
      </w:r>
      <w:r>
        <w:rPr>
          <w:spacing w:val="9"/>
          <w:w w:val="115"/>
        </w:rPr>
        <w:t> </w:t>
      </w:r>
      <w:r>
        <w:rPr>
          <w:w w:val="115"/>
        </w:rPr>
        <w:t>AA,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category</w:t>
      </w:r>
      <w:r>
        <w:rPr>
          <w:spacing w:val="9"/>
          <w:w w:val="115"/>
        </w:rPr>
        <w:t> </w:t>
      </w:r>
      <w:r>
        <w:rPr>
          <w:w w:val="115"/>
        </w:rPr>
        <w:t>A.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Howev</w:t>
      </w:r>
      <w:r>
        <w:rPr>
          <w:spacing w:val="-3"/>
          <w:w w:val="115"/>
        </w:rPr>
        <w:t>er,</w:t>
      </w:r>
      <w:r>
        <w:rPr>
          <w:spacing w:val="12"/>
          <w:w w:val="115"/>
        </w:rPr>
        <w:t> </w:t>
      </w:r>
      <w:r>
        <w:rPr>
          <w:w w:val="115"/>
        </w:rPr>
        <w:t>it</w:t>
      </w:r>
      <w:r>
        <w:rPr>
          <w:spacing w:val="8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relativ</w:t>
      </w:r>
      <w:r>
        <w:rPr>
          <w:spacing w:val="-2"/>
          <w:w w:val="115"/>
        </w:rPr>
        <w:t>ely</w:t>
      </w:r>
      <w:r>
        <w:rPr>
          <w:spacing w:val="31"/>
          <w:w w:val="108"/>
        </w:rPr>
        <w:t> </w:t>
      </w:r>
      <w:r>
        <w:rPr>
          <w:w w:val="115"/>
        </w:rPr>
        <w:t>clear that stronger</w:t>
      </w:r>
      <w:r>
        <w:rPr>
          <w:spacing w:val="1"/>
          <w:w w:val="115"/>
        </w:rPr>
        <w:t> </w:t>
      </w:r>
      <w:r>
        <w:rPr>
          <w:w w:val="115"/>
        </w:rPr>
        <w:t>signals of anomaly seem to l</w:t>
      </w:r>
      <w:r>
        <w:rPr>
          <w:spacing w:val="6"/>
          <w:w w:val="115"/>
        </w:rPr>
        <w:t>o</w:t>
      </w:r>
      <w:r>
        <w:rPr>
          <w:w w:val="115"/>
        </w:rPr>
        <w:t>cate</w:t>
      </w:r>
      <w:r>
        <w:rPr>
          <w:spacing w:val="-1"/>
          <w:w w:val="115"/>
        </w:rPr>
        <w:t> </w:t>
      </w:r>
      <w:r>
        <w:rPr>
          <w:w w:val="115"/>
        </w:rPr>
        <w:t>at left sider of the</w:t>
      </w:r>
      <w:r>
        <w:rPr>
          <w:spacing w:val="-1"/>
          <w:w w:val="115"/>
        </w:rPr>
        <w:t> </w:t>
      </w:r>
      <w:r>
        <w:rPr>
          <w:w w:val="115"/>
        </w:rPr>
        <w:t>heat-map,</w:t>
      </w:r>
      <w:r>
        <w:rPr>
          <w:w w:val="116"/>
        </w:rPr>
        <w:t> </w:t>
      </w:r>
      <w:r>
        <w:rPr>
          <w:w w:val="115"/>
        </w:rPr>
        <w:t>indicating</w:t>
      </w:r>
      <w:r>
        <w:rPr>
          <w:spacing w:val="-7"/>
          <w:w w:val="115"/>
        </w:rPr>
        <w:t> </w:t>
      </w:r>
      <w:r>
        <w:rPr>
          <w:w w:val="115"/>
        </w:rPr>
        <w:t>that</w:t>
      </w:r>
      <w:r>
        <w:rPr>
          <w:spacing w:val="-6"/>
          <w:w w:val="115"/>
        </w:rPr>
        <w:t> </w:t>
      </w:r>
      <w:r>
        <w:rPr>
          <w:w w:val="115"/>
        </w:rPr>
        <w:t>higher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4"/>
          <w:w w:val="115"/>
        </w:rPr>
        <w:t>,</w:t>
      </w:r>
      <w:r>
        <w:rPr>
          <w:spacing w:val="-6"/>
          <w:w w:val="115"/>
        </w:rPr>
        <w:t> </w:t>
      </w:r>
      <w:r>
        <w:rPr>
          <w:w w:val="115"/>
        </w:rPr>
        <w:t>stronger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signal.</w:t>
      </w:r>
      <w:r>
        <w:rPr>
          <w:spacing w:val="17"/>
          <w:w w:val="115"/>
        </w:rPr>
        <w:t> </w:t>
      </w:r>
      <w:r>
        <w:rPr>
          <w:w w:val="115"/>
        </w:rPr>
        <w:t>Zooming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at</w:t>
      </w:r>
      <w:r>
        <w:rPr>
          <w:spacing w:val="-7"/>
          <w:w w:val="115"/>
        </w:rPr>
        <w:t> </w:t>
      </w:r>
      <w:r>
        <w:rPr>
          <w:w w:val="115"/>
        </w:rPr>
        <w:t>looking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6"/>
          <w:w w:val="115"/>
        </w:rPr>
        <w:t> </w:t>
      </w:r>
      <w:r>
        <w:rPr>
          <w:w w:val="115"/>
        </w:rPr>
        <w:t>k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34"/>
          <w:w w:val="110"/>
        </w:rPr>
        <w:t> </w:t>
      </w:r>
      <w:r>
        <w:rPr>
          <w:w w:val="115"/>
        </w:rPr>
        <w:t>from</w:t>
      </w:r>
      <w:r>
        <w:rPr>
          <w:spacing w:val="9"/>
          <w:w w:val="115"/>
        </w:rPr>
        <w:t> </w:t>
      </w:r>
      <w:r>
        <w:rPr>
          <w:w w:val="115"/>
        </w:rPr>
        <w:t>0.6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1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  </w:t>
      </w:r>
      <w:r>
        <w:rPr>
          <w:spacing w:val="36"/>
          <w:w w:val="115"/>
        </w:rPr>
        <w:t> </w:t>
      </w:r>
      <w:hyperlink w:history="true" w:anchor="_bookmark92">
        <w:r>
          <w:rPr>
            <w:w w:val="115"/>
          </w:rPr>
          <w:t>2.24,</w:t>
        </w:r>
      </w:hyperlink>
      <w:r>
        <w:rPr>
          <w:spacing w:val="1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9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noticeable</w:t>
      </w:r>
      <w:r>
        <w:rPr>
          <w:spacing w:val="9"/>
          <w:w w:val="115"/>
        </w:rPr>
        <w:t> </w:t>
      </w:r>
      <w:r>
        <w:rPr>
          <w:w w:val="115"/>
        </w:rPr>
        <w:t>small</w:t>
      </w:r>
      <w:r>
        <w:rPr>
          <w:spacing w:val="10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8"/>
          <w:w w:val="115"/>
        </w:rPr>
        <w:t> </w:t>
      </w:r>
      <w:r>
        <w:rPr>
          <w:w w:val="115"/>
        </w:rPr>
        <w:t>anomaly</w:t>
      </w:r>
      <w:r>
        <w:rPr>
          <w:spacing w:val="21"/>
          <w:w w:val="112"/>
        </w:rPr>
        <w:t> </w:t>
      </w:r>
      <w:r>
        <w:rPr>
          <w:w w:val="115"/>
        </w:rPr>
        <w:t>detection</w:t>
      </w:r>
      <w:r>
        <w:rPr>
          <w:spacing w:val="-22"/>
          <w:w w:val="115"/>
        </w:rPr>
        <w:t> </w:t>
      </w:r>
      <w:r>
        <w:rPr>
          <w:w w:val="115"/>
        </w:rPr>
        <w:t>rate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1"/>
          <w:w w:val="115"/>
        </w:rPr>
        <w:t> </w:t>
      </w:r>
      <w:r>
        <w:rPr>
          <w:w w:val="115"/>
        </w:rPr>
        <w:t>IBM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HBM</w:t>
      </w:r>
      <w:r>
        <w:rPr>
          <w:spacing w:val="-21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A.</w:t>
      </w:r>
      <w:r>
        <w:rPr>
          <w:spacing w:val="-21"/>
          <w:w w:val="115"/>
        </w:rPr>
        <w:t> </w:t>
      </w:r>
      <w:r>
        <w:rPr>
          <w:w w:val="115"/>
        </w:rPr>
        <w:t>Our</w:t>
      </w:r>
      <w:r>
        <w:rPr>
          <w:spacing w:val="-21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21"/>
          <w:w w:val="115"/>
        </w:rPr>
        <w:t> </w:t>
      </w:r>
      <w:r>
        <w:rPr>
          <w:w w:val="115"/>
        </w:rPr>
        <w:t>suggests</w:t>
      </w:r>
      <w:r>
        <w:rPr>
          <w:spacing w:val="-21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51"/>
          <w:w w:val="120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diff</w:t>
      </w:r>
      <w:r>
        <w:rPr>
          <w:spacing w:val="61"/>
          <w:w w:val="115"/>
        </w:rPr>
        <w:t> </w:t>
      </w:r>
      <w:r>
        <w:rPr>
          <w:w w:val="115"/>
        </w:rPr>
        <w:t>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0"/>
          <w:w w:val="115"/>
        </w:rPr>
        <w:t> </w:t>
      </w:r>
      <w:r>
        <w:rPr>
          <w:w w:val="115"/>
        </w:rPr>
        <w:t>anomaly</w:t>
      </w:r>
      <w:r>
        <w:rPr>
          <w:spacing w:val="-11"/>
          <w:w w:val="115"/>
        </w:rPr>
        <w:t> </w:t>
      </w:r>
      <w:r>
        <w:rPr>
          <w:w w:val="115"/>
        </w:rPr>
        <w:t>detection</w:t>
      </w:r>
      <w:r>
        <w:rPr>
          <w:spacing w:val="-11"/>
          <w:w w:val="115"/>
        </w:rPr>
        <w:t> </w:t>
      </w:r>
      <w:r>
        <w:rPr>
          <w:w w:val="115"/>
        </w:rPr>
        <w:t>rate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small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close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none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IBM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4"/>
        </w:rPr>
        <w:t> </w:t>
      </w:r>
      <w:r>
        <w:rPr>
          <w:w w:val="115"/>
        </w:rPr>
        <w:t>HBM,</w:t>
      </w:r>
      <w:r>
        <w:rPr>
          <w:spacing w:val="-13"/>
          <w:w w:val="115"/>
        </w:rPr>
        <w:t> </w:t>
      </w:r>
      <w:r>
        <w:rPr>
          <w:w w:val="115"/>
        </w:rPr>
        <w:t>on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3"/>
          <w:w w:val="115"/>
        </w:rPr>
        <w:t> </w:t>
      </w:r>
      <w:r>
        <w:rPr>
          <w:w w:val="115"/>
        </w:rPr>
        <w:t>2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hierarchy,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anomaly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diff </w:t>
      </w:r>
      <w:r>
        <w:rPr>
          <w:spacing w:val="29"/>
          <w:w w:val="115"/>
        </w:rPr>
        <w:t> </w:t>
      </w:r>
      <w:r>
        <w:rPr>
          <w:w w:val="115"/>
        </w:rPr>
        <w:t>t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3"/>
          <w:w w:val="115"/>
        </w:rPr>
        <w:t> </w:t>
      </w:r>
      <w:r>
        <w:rPr>
          <w:w w:val="115"/>
        </w:rPr>
        <w:t>structure,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1"/>
          <w:w w:val="115"/>
        </w:rPr>
        <w:t> </w:t>
      </w:r>
      <w:r>
        <w:rPr>
          <w:w w:val="115"/>
        </w:rPr>
        <w:t>setting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1"/>
          <w:w w:val="115"/>
        </w:rPr>
        <w:t> </w:t>
      </w:r>
      <w:r>
        <w:rPr>
          <w:w w:val="115"/>
        </w:rPr>
        <w:t>category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generate</w:t>
      </w:r>
      <w:r>
        <w:rPr>
          <w:spacing w:val="-1"/>
          <w:w w:val="115"/>
        </w:rPr>
        <w:t>d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41" name="image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884" w:val="left" w:leader="none"/>
          <w:tab w:pos="6782" w:val="left" w:leader="none"/>
        </w:tabs>
        <w:spacing w:line="242" w:lineRule="auto" w:before="13"/>
        <w:ind w:right="103"/>
        <w:jc w:val="left"/>
      </w:pPr>
      <w:bookmarkStart w:name="_bookmark93" w:id="157"/>
      <w:bookmarkEnd w:id="157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2.25: 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20"/>
        </w:rPr>
        <w:t>of</w:t>
      </w:r>
      <w:r>
        <w:rPr>
          <w:spacing w:val="-43"/>
          <w:w w:val="120"/>
        </w:rPr>
        <w:t> </w:t>
      </w:r>
      <w:r>
        <w:rPr>
          <w:w w:val="120"/>
        </w:rPr>
        <w:t>IBM</w:t>
      </w:r>
      <w:r>
        <w:rPr>
          <w:spacing w:val="-43"/>
          <w:w w:val="120"/>
        </w:rPr>
        <w:t> </w:t>
      </w:r>
      <w:r>
        <w:rPr>
          <w:w w:val="120"/>
        </w:rPr>
        <w:t>and</w:t>
      </w:r>
      <w:r>
        <w:rPr>
          <w:spacing w:val="-43"/>
          <w:w w:val="120"/>
        </w:rPr>
        <w:t> </w:t>
      </w:r>
      <w:r>
        <w:rPr>
          <w:w w:val="120"/>
        </w:rPr>
        <w:t>HBM,</w:t>
      </w:r>
      <w:r>
        <w:rPr>
          <w:spacing w:val="-43"/>
          <w:w w:val="120"/>
        </w:rPr>
        <w:t> </w:t>
      </w:r>
      <w:r>
        <w:rPr>
          <w:w w:val="120"/>
        </w:rPr>
        <w:t>at</w:t>
      </w:r>
      <w:r>
        <w:rPr>
          <w:spacing w:val="-43"/>
          <w:w w:val="120"/>
        </w:rPr>
        <w:t> </w:t>
      </w:r>
      <w:r>
        <w:rPr>
          <w:w w:val="120"/>
        </w:rPr>
        <w:t>category</w:t>
      </w:r>
      <w:r>
        <w:rPr>
          <w:spacing w:val="-43"/>
          <w:w w:val="120"/>
        </w:rPr>
        <w:t> </w:t>
      </w:r>
      <w:r>
        <w:rPr>
          <w:w w:val="120"/>
        </w:rPr>
        <w:t>AA.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43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tabs>
          <w:tab w:pos="5453" w:val="left" w:leader="none"/>
          <w:tab w:pos="6352" w:val="left" w:leader="none"/>
        </w:tabs>
        <w:spacing w:line="242" w:lineRule="auto" w:before="13"/>
        <w:ind w:left="117" w:right="514"/>
        <w:jc w:val="left"/>
      </w:pPr>
      <w:bookmarkStart w:name="_bookmark94" w:id="158"/>
      <w:bookmarkEnd w:id="158"/>
      <w:r>
        <w:rPr/>
      </w:r>
      <w:r>
        <w:rPr>
          <w:w w:val="110"/>
        </w:rPr>
        <w:t>Figure</w:t>
      </w:r>
      <w:r>
        <w:rPr>
          <w:spacing w:val="-20"/>
          <w:w w:val="110"/>
        </w:rPr>
        <w:t> </w:t>
      </w:r>
      <w:r>
        <w:rPr>
          <w:w w:val="110"/>
        </w:rPr>
        <w:t>2.26:</w:t>
      </w:r>
      <w:r>
        <w:rPr>
          <w:spacing w:val="1"/>
          <w:w w:val="110"/>
        </w:rPr>
        <w:t> </w:t>
      </w:r>
      <w:r>
        <w:rPr>
          <w:w w:val="110"/>
        </w:rPr>
        <w:t>Heat-map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anomaly</w:t>
      </w:r>
      <w:r>
        <w:rPr>
          <w:spacing w:val="-20"/>
          <w:w w:val="110"/>
        </w:rPr>
        <w:t> </w:t>
      </w:r>
      <w:r>
        <w:rPr>
          <w:w w:val="110"/>
        </w:rPr>
        <w:t>signals</w:t>
      </w:r>
      <w:r>
        <w:rPr>
          <w:spacing w:val="-20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t</w:t>
      </w:r>
      <w:r>
        <w:rPr>
          <w:spacing w:val="-37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2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8"/>
          <w:w w:val="115"/>
        </w:rPr>
        <w:t> </w:t>
      </w:r>
      <w:r>
        <w:rPr>
          <w:w w:val="115"/>
        </w:rPr>
        <w:t>structure,</w:t>
      </w:r>
      <w:r>
        <w:rPr>
          <w:spacing w:val="25"/>
          <w:w w:val="114"/>
        </w:rPr>
        <w:t> </w:t>
      </w:r>
      <w:r>
        <w:rPr>
          <w:w w:val="120"/>
        </w:rPr>
        <w:t>of</w:t>
      </w:r>
      <w:r>
        <w:rPr>
          <w:spacing w:val="-34"/>
          <w:w w:val="120"/>
        </w:rPr>
        <w:t> </w:t>
      </w:r>
      <w:r>
        <w:rPr>
          <w:w w:val="120"/>
        </w:rPr>
        <w:t>IBM</w:t>
      </w:r>
      <w:r>
        <w:rPr>
          <w:spacing w:val="-34"/>
          <w:w w:val="120"/>
        </w:rPr>
        <w:t> </w:t>
      </w:r>
      <w:r>
        <w:rPr>
          <w:w w:val="120"/>
        </w:rPr>
        <w:t>and</w:t>
      </w:r>
      <w:r>
        <w:rPr>
          <w:spacing w:val="-34"/>
          <w:w w:val="120"/>
        </w:rPr>
        <w:t> </w:t>
      </w:r>
      <w:r>
        <w:rPr>
          <w:w w:val="120"/>
        </w:rPr>
        <w:t>HBM</w:t>
      </w:r>
      <w:r>
        <w:rPr>
          <w:spacing w:val="-33"/>
          <w:w w:val="120"/>
        </w:rPr>
        <w:t> </w:t>
      </w:r>
      <w:r>
        <w:rPr>
          <w:w w:val="120"/>
        </w:rPr>
        <w:t>zoomed</w:t>
      </w:r>
      <w:r>
        <w:rPr>
          <w:spacing w:val="-34"/>
          <w:w w:val="120"/>
        </w:rPr>
        <w:t> </w:t>
      </w:r>
      <w:r>
        <w:rPr>
          <w:w w:val="120"/>
        </w:rPr>
        <w:t>in</w:t>
      </w:r>
      <w:r>
        <w:rPr>
          <w:spacing w:val="-34"/>
          <w:w w:val="120"/>
        </w:rPr>
        <w:t> </w:t>
      </w:r>
      <w:r>
        <w:rPr>
          <w:w w:val="120"/>
        </w:rPr>
        <w:t>at</w:t>
      </w:r>
      <w:r>
        <w:rPr>
          <w:spacing w:val="-34"/>
          <w:w w:val="120"/>
        </w:rPr>
        <w:t> </w:t>
      </w:r>
      <w:r>
        <w:rPr>
          <w:w w:val="120"/>
        </w:rPr>
        <w:t>k</w:t>
      </w:r>
      <w:r>
        <w:rPr>
          <w:spacing w:val="-33"/>
          <w:w w:val="120"/>
        </w:rPr>
        <w:t> </w:t>
      </w:r>
      <w:r>
        <w:rPr>
          <w:spacing w:val="-4"/>
          <w:w w:val="120"/>
        </w:rPr>
        <w:t>values</w:t>
      </w:r>
      <w:r>
        <w:rPr>
          <w:spacing w:val="-34"/>
          <w:w w:val="120"/>
        </w:rPr>
        <w:t> </w:t>
      </w:r>
      <w:r>
        <w:rPr>
          <w:w w:val="120"/>
        </w:rPr>
        <w:t>of</w:t>
      </w:r>
      <w:r>
        <w:rPr>
          <w:spacing w:val="-34"/>
          <w:w w:val="120"/>
        </w:rPr>
        <w:t> </w:t>
      </w:r>
      <w:r>
        <w:rPr>
          <w:w w:val="120"/>
        </w:rPr>
        <w:t>0.6</w:t>
      </w:r>
      <w:r>
        <w:rPr>
          <w:spacing w:val="-33"/>
          <w:w w:val="120"/>
        </w:rPr>
        <w:t> </w:t>
      </w:r>
      <w:r>
        <w:rPr>
          <w:w w:val="120"/>
        </w:rPr>
        <w:t>to</w:t>
      </w:r>
      <w:r>
        <w:rPr>
          <w:spacing w:val="-34"/>
          <w:w w:val="120"/>
        </w:rPr>
        <w:t> </w:t>
      </w:r>
      <w:r>
        <w:rPr>
          <w:w w:val="120"/>
        </w:rPr>
        <w:t>1,</w:t>
      </w:r>
      <w:r>
        <w:rPr>
          <w:spacing w:val="-34"/>
          <w:w w:val="120"/>
        </w:rPr>
        <w:t> </w:t>
      </w:r>
      <w:r>
        <w:rPr>
          <w:w w:val="120"/>
        </w:rPr>
        <w:t>at</w:t>
      </w:r>
      <w:r>
        <w:rPr>
          <w:spacing w:val="-33"/>
          <w:w w:val="120"/>
        </w:rPr>
        <w:t> </w:t>
      </w:r>
      <w:r>
        <w:rPr>
          <w:w w:val="120"/>
        </w:rPr>
        <w:t>category</w:t>
      </w:r>
      <w:r>
        <w:rPr>
          <w:spacing w:val="-34"/>
          <w:w w:val="120"/>
        </w:rPr>
        <w:t> </w:t>
      </w:r>
      <w:r>
        <w:rPr>
          <w:w w:val="120"/>
        </w:rPr>
        <w:t>AA.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120" w:val="left" w:leader="none"/>
          <w:tab w:pos="6095" w:val="left" w:leader="none"/>
          <w:tab w:pos="9019" w:val="left" w:leader="none"/>
        </w:tabs>
        <w:spacing w:line="242" w:lineRule="auto" w:before="13"/>
        <w:ind w:left="536" w:right="123" w:firstLine="362"/>
        <w:jc w:val="left"/>
      </w:pPr>
      <w:r>
        <w:rPr>
          <w:w w:val="115"/>
        </w:rPr>
        <w:t>The</w:t>
      </w:r>
      <w:r>
        <w:rPr>
          <w:spacing w:val="-44"/>
          <w:w w:val="115"/>
        </w:rPr>
        <w:t> </w:t>
      </w:r>
      <w:r>
        <w:rPr>
          <w:w w:val="115"/>
        </w:rPr>
        <w:t>heat-map</w:t>
      </w:r>
      <w:r>
        <w:rPr>
          <w:spacing w:val="-45"/>
          <w:w w:val="115"/>
        </w:rPr>
        <w:t> </w:t>
      </w:r>
      <w:r>
        <w:rPr>
          <w:w w:val="115"/>
        </w:rPr>
        <w:t>in</w:t>
      </w:r>
      <w:r>
        <w:rPr>
          <w:spacing w:val="-43"/>
          <w:w w:val="115"/>
        </w:rPr>
        <w:t> </w:t>
      </w:r>
      <w:r>
        <w:rPr>
          <w:w w:val="115"/>
        </w:rPr>
        <w:t>fi</w:t>
      </w:r>
      <w:r>
        <w:rPr>
          <w:spacing w:val="-18"/>
          <w:w w:val="115"/>
        </w:rPr>
        <w:t> </w:t>
      </w:r>
      <w:r>
        <w:rPr>
          <w:w w:val="115"/>
        </w:rPr>
        <w:t>ure</w:t>
      </w:r>
      <w:r>
        <w:rPr>
          <w:spacing w:val="-43"/>
          <w:w w:val="115"/>
        </w:rPr>
        <w:t> </w:t>
      </w:r>
      <w:hyperlink w:history="true" w:anchor="_bookmark93">
        <w:r>
          <w:rPr>
            <w:w w:val="115"/>
          </w:rPr>
          <w:t>2.25</w:t>
        </w:r>
      </w:hyperlink>
      <w:r>
        <w:rPr>
          <w:spacing w:val="-44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44"/>
          <w:w w:val="115"/>
        </w:rPr>
        <w:t> </w:t>
      </w:r>
      <w:r>
        <w:rPr>
          <w:w w:val="115"/>
        </w:rPr>
        <w:t>the</w:t>
      </w:r>
      <w:r>
        <w:rPr>
          <w:spacing w:val="-44"/>
          <w:w w:val="115"/>
        </w:rPr>
        <w:t> </w:t>
      </w:r>
      <w:r>
        <w:rPr>
          <w:w w:val="115"/>
        </w:rPr>
        <w:t>anomaly</w:t>
      </w:r>
      <w:r>
        <w:rPr>
          <w:spacing w:val="-43"/>
          <w:w w:val="115"/>
        </w:rPr>
        <w:t> </w:t>
      </w:r>
      <w:r>
        <w:rPr>
          <w:w w:val="115"/>
        </w:rPr>
        <w:t>signals</w:t>
      </w:r>
      <w:r>
        <w:rPr>
          <w:spacing w:val="-44"/>
          <w:w w:val="115"/>
        </w:rPr>
        <w:t> </w:t>
      </w:r>
      <w:r>
        <w:rPr>
          <w:w w:val="115"/>
        </w:rPr>
        <w:t>of</w:t>
      </w:r>
      <w:r>
        <w:rPr>
          <w:spacing w:val="-44"/>
          <w:w w:val="115"/>
        </w:rPr>
        <w:t> </w:t>
      </w:r>
      <w:r>
        <w:rPr>
          <w:w w:val="115"/>
        </w:rPr>
        <w:t>category</w:t>
      </w:r>
      <w:r>
        <w:rPr>
          <w:spacing w:val="-44"/>
          <w:w w:val="115"/>
        </w:rPr>
        <w:t> </w:t>
      </w:r>
      <w:r>
        <w:rPr>
          <w:w w:val="115"/>
        </w:rPr>
        <w:t>A</w:t>
      </w:r>
      <w:r>
        <w:rPr>
          <w:spacing w:val="-44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-4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3"/>
          <w:w w:val="142"/>
        </w:rPr>
        <w:t> </w:t>
      </w:r>
      <w:r>
        <w:rPr>
          <w:spacing w:val="-2"/>
          <w:w w:val="115"/>
        </w:rPr>
        <w:t>hierarchical</w:t>
      </w:r>
      <w:r>
        <w:rPr>
          <w:spacing w:val="-22"/>
          <w:w w:val="115"/>
        </w:rPr>
        <w:t> </w:t>
      </w:r>
      <w:r>
        <w:rPr>
          <w:w w:val="115"/>
        </w:rPr>
        <w:t>structures</w:t>
      </w:r>
      <w:r>
        <w:rPr>
          <w:spacing w:val="-22"/>
          <w:w w:val="115"/>
        </w:rPr>
        <w:t> </w:t>
      </w:r>
      <w:r>
        <w:rPr>
          <w:w w:val="115"/>
        </w:rPr>
        <w:t>with</w:t>
      </w:r>
      <w:r>
        <w:rPr>
          <w:spacing w:val="-22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w w:val="115"/>
        </w:rPr>
        <w:t>addition</w:t>
      </w:r>
      <w:r>
        <w:rPr>
          <w:spacing w:val="-21"/>
          <w:w w:val="115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a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constan</w:t>
      </w:r>
      <w:r>
        <w:rPr>
          <w:spacing w:val="-1"/>
          <w:w w:val="115"/>
        </w:rPr>
        <w:t>t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anomaly,</w:t>
      </w:r>
      <w:r>
        <w:rPr>
          <w:spacing w:val="-22"/>
          <w:w w:val="115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w w:val="115"/>
        </w:rPr>
        <w:t>IBM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HBM,</w:t>
      </w:r>
      <w:r>
        <w:rPr>
          <w:spacing w:val="25"/>
          <w:w w:val="106"/>
        </w:rPr>
        <w:t> </w:t>
      </w:r>
      <w:r>
        <w:rPr>
          <w:w w:val="115"/>
        </w:rPr>
        <w:t>against</w:t>
      </w:r>
      <w:r>
        <w:rPr>
          <w:spacing w:val="-35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Unlike</w:t>
      </w:r>
      <w:r>
        <w:rPr>
          <w:spacing w:val="-14"/>
          <w:w w:val="115"/>
        </w:rPr>
        <w:t> </w:t>
      </w:r>
      <w:r>
        <w:rPr>
          <w:w w:val="115"/>
        </w:rPr>
        <w:t>previous</w:t>
      </w:r>
      <w:r>
        <w:rPr>
          <w:spacing w:val="-14"/>
          <w:w w:val="115"/>
        </w:rPr>
        <w:t> </w:t>
      </w:r>
      <w:r>
        <w:rPr>
          <w:w w:val="115"/>
        </w:rPr>
        <w:t>categories,</w:t>
      </w:r>
      <w:r>
        <w:rPr>
          <w:spacing w:val="-13"/>
          <w:w w:val="115"/>
        </w:rPr>
        <w:t> </w:t>
      </w:r>
      <w:r>
        <w:rPr>
          <w:w w:val="115"/>
        </w:rPr>
        <w:t>anomaly</w:t>
      </w:r>
      <w:r>
        <w:rPr>
          <w:spacing w:val="-13"/>
          <w:w w:val="115"/>
        </w:rPr>
        <w:t> </w:t>
      </w:r>
      <w:r>
        <w:rPr>
          <w:w w:val="115"/>
        </w:rPr>
        <w:t>signals</w:t>
      </w:r>
      <w:r>
        <w:rPr>
          <w:spacing w:val="-13"/>
          <w:w w:val="115"/>
        </w:rPr>
        <w:t> </w:t>
      </w:r>
      <w:r>
        <w:rPr>
          <w:w w:val="115"/>
        </w:rPr>
        <w:t>tend</w:t>
      </w:r>
      <w:r>
        <w:rPr>
          <w:spacing w:val="23"/>
          <w:w w:val="118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g</w:t>
      </w:r>
      <w:r>
        <w:rPr>
          <w:spacing w:val="-1"/>
          <w:w w:val="115"/>
        </w:rPr>
        <w:t>et</w:t>
      </w:r>
      <w:r>
        <w:rPr>
          <w:spacing w:val="28"/>
          <w:w w:val="115"/>
        </w:rPr>
        <w:t> </w:t>
      </w:r>
      <w:r>
        <w:rPr>
          <w:w w:val="115"/>
        </w:rPr>
        <w:t>stronger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spacing w:val="-2"/>
          <w:w w:val="115"/>
        </w:rPr>
        <w:t>numb</w:t>
      </w:r>
      <w:r>
        <w:rPr>
          <w:spacing w:val="-3"/>
          <w:w w:val="115"/>
        </w:rPr>
        <w:t>er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spacing w:val="-1"/>
          <w:w w:val="115"/>
        </w:rPr>
        <w:t>brunc</w:t>
      </w:r>
      <w:r>
        <w:rPr>
          <w:spacing w:val="-2"/>
          <w:w w:val="115"/>
        </w:rPr>
        <w:t>hing</w:t>
      </w:r>
      <w:r>
        <w:rPr>
          <w:spacing w:val="27"/>
          <w:w w:val="115"/>
        </w:rPr>
        <w:t> </w:t>
      </w:r>
      <w:r>
        <w:rPr>
          <w:spacing w:val="-2"/>
          <w:w w:val="115"/>
        </w:rPr>
        <w:t>increases.</w:t>
      </w:r>
      <w:r>
        <w:rPr>
          <w:w w:val="115"/>
        </w:rPr>
        <w:t> </w:t>
      </w:r>
      <w:r>
        <w:rPr>
          <w:spacing w:val="29"/>
          <w:w w:val="115"/>
        </w:rPr>
        <w:t> </w:t>
      </w:r>
      <w:r>
        <w:rPr>
          <w:w w:val="115"/>
        </w:rPr>
        <w:t>It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also</w:t>
      </w:r>
      <w:r>
        <w:rPr>
          <w:spacing w:val="27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28"/>
          <w:w w:val="115"/>
        </w:rPr>
        <w:t> </w:t>
      </w:r>
      <w:r>
        <w:rPr>
          <w:w w:val="115"/>
        </w:rPr>
        <w:t>clear</w:t>
      </w:r>
      <w:r>
        <w:rPr>
          <w:spacing w:val="27"/>
          <w:w w:val="115"/>
        </w:rPr>
        <w:t> </w:t>
      </w:r>
      <w:r>
        <w:rPr>
          <w:w w:val="120"/>
        </w:rPr>
        <w:t>that</w:t>
      </w:r>
      <w:r>
        <w:rPr>
          <w:spacing w:val="37"/>
          <w:w w:val="129"/>
        </w:rPr>
        <w:t> </w:t>
      </w:r>
      <w:r>
        <w:rPr>
          <w:w w:val="115"/>
        </w:rPr>
        <w:t>stronger</w:t>
      </w:r>
      <w:r>
        <w:rPr>
          <w:spacing w:val="-2"/>
          <w:w w:val="115"/>
        </w:rPr>
        <w:t> </w:t>
      </w:r>
      <w:r>
        <w:rPr>
          <w:w w:val="115"/>
        </w:rPr>
        <w:t>signals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anomaly</w:t>
      </w:r>
      <w:r>
        <w:rPr>
          <w:spacing w:val="-2"/>
          <w:w w:val="115"/>
        </w:rPr>
        <w:t> </w:t>
      </w:r>
      <w:r>
        <w:rPr>
          <w:w w:val="115"/>
        </w:rPr>
        <w:t>seem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l</w:t>
      </w:r>
      <w:r>
        <w:rPr>
          <w:spacing w:val="6"/>
          <w:w w:val="115"/>
        </w:rPr>
        <w:t>o</w:t>
      </w:r>
      <w:r>
        <w:rPr>
          <w:w w:val="115"/>
        </w:rPr>
        <w:t>cate</w:t>
      </w:r>
      <w:r>
        <w:rPr>
          <w:spacing w:val="-2"/>
          <w:w w:val="115"/>
        </w:rPr>
        <w:t> </w:t>
      </w:r>
      <w:r>
        <w:rPr>
          <w:w w:val="120"/>
        </w:rPr>
        <w:t>at</w:t>
      </w:r>
      <w:r>
        <w:rPr>
          <w:spacing w:val="-5"/>
          <w:w w:val="120"/>
        </w:rPr>
        <w:t> </w:t>
      </w:r>
      <w:r>
        <w:rPr>
          <w:w w:val="115"/>
        </w:rPr>
        <w:t>left</w:t>
      </w:r>
      <w:r>
        <w:rPr>
          <w:spacing w:val="-3"/>
          <w:w w:val="115"/>
        </w:rPr>
        <w:t> </w:t>
      </w:r>
      <w:r>
        <w:rPr>
          <w:w w:val="115"/>
        </w:rPr>
        <w:t>side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heat-map,</w:t>
      </w:r>
      <w:r>
        <w:rPr>
          <w:spacing w:val="-2"/>
          <w:w w:val="115"/>
        </w:rPr>
        <w:t> </w:t>
      </w:r>
      <w:r>
        <w:rPr>
          <w:w w:val="115"/>
        </w:rPr>
        <w:t>indicating</w:t>
      </w:r>
      <w:r>
        <w:rPr>
          <w:w w:val="114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w w:val="115"/>
        </w:rPr>
        <w:t>higher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rFonts w:ascii="Arial"/>
          <w:i/>
          <w:spacing w:val="4"/>
          <w:w w:val="115"/>
        </w:rPr>
        <w:t>k</w:t>
      </w:r>
      <w:r>
        <w:rPr>
          <w:spacing w:val="4"/>
          <w:w w:val="115"/>
        </w:rPr>
        <w:t>,</w:t>
      </w:r>
      <w:r>
        <w:rPr>
          <w:spacing w:val="-13"/>
          <w:w w:val="115"/>
        </w:rPr>
        <w:t> </w:t>
      </w:r>
      <w:r>
        <w:rPr>
          <w:w w:val="115"/>
        </w:rPr>
        <w:t>stronger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signal.</w:t>
      </w:r>
      <w:r>
        <w:rPr>
          <w:spacing w:val="7"/>
          <w:w w:val="115"/>
        </w:rPr>
        <w:t> </w:t>
      </w:r>
      <w:r>
        <w:rPr>
          <w:w w:val="115"/>
        </w:rPr>
        <w:t>Zooming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4"/>
          <w:w w:val="115"/>
        </w:rPr>
        <w:t> </w:t>
      </w:r>
      <w:r>
        <w:rPr>
          <w:w w:val="115"/>
        </w:rPr>
        <w:t>looking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3"/>
          <w:w w:val="115"/>
        </w:rPr>
        <w:t> </w:t>
      </w:r>
      <w:r>
        <w:rPr>
          <w:w w:val="115"/>
        </w:rPr>
        <w:t>k</w:t>
      </w:r>
      <w:r>
        <w:rPr>
          <w:spacing w:val="-13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from</w:t>
      </w:r>
      <w:r>
        <w:rPr>
          <w:spacing w:val="-13"/>
          <w:w w:val="115"/>
        </w:rPr>
        <w:t> </w:t>
      </w:r>
      <w:r>
        <w:rPr>
          <w:w w:val="115"/>
        </w:rPr>
        <w:t>0.6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40"/>
          <w:w w:val="117"/>
        </w:rPr>
        <w:t> </w:t>
      </w:r>
      <w:r>
        <w:rPr>
          <w:w w:val="115"/>
        </w:rPr>
        <w:t>1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figure</w:t>
      </w:r>
      <w:r>
        <w:rPr>
          <w:spacing w:val="-12"/>
          <w:w w:val="115"/>
        </w:rPr>
        <w:t> </w:t>
      </w:r>
      <w:hyperlink w:history="true" w:anchor="_bookmark94">
        <w:r>
          <w:rPr>
            <w:w w:val="115"/>
          </w:rPr>
          <w:t>2.26,</w:t>
        </w:r>
      </w:hyperlink>
      <w:r>
        <w:rPr>
          <w:spacing w:val="-12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observe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noticeable</w:t>
      </w:r>
      <w:r>
        <w:rPr>
          <w:spacing w:val="-13"/>
          <w:w w:val="115"/>
        </w:rPr>
        <w:t> </w:t>
      </w:r>
      <w:r>
        <w:rPr>
          <w:w w:val="115"/>
        </w:rPr>
        <w:t>small</w:t>
      </w:r>
      <w:r>
        <w:rPr>
          <w:spacing w:val="-11"/>
          <w:w w:val="115"/>
        </w:rPr>
        <w:t> </w:t>
      </w:r>
      <w:r>
        <w:rPr>
          <w:w w:val="115"/>
        </w:rPr>
        <w:t>diff </w:t>
      </w:r>
      <w:r>
        <w:rPr>
          <w:spacing w:val="9"/>
          <w:w w:val="115"/>
        </w:rPr>
        <w:t> </w:t>
      </w:r>
      <w:r>
        <w:rPr>
          <w:w w:val="115"/>
        </w:rPr>
        <w:t>ence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anomaly</w:t>
      </w:r>
      <w:r>
        <w:rPr>
          <w:spacing w:val="-11"/>
          <w:w w:val="115"/>
        </w:rPr>
        <w:t> </w:t>
      </w:r>
      <w:r>
        <w:rPr>
          <w:w w:val="115"/>
        </w:rPr>
        <w:t>detection</w:t>
      </w:r>
      <w:r>
        <w:rPr>
          <w:spacing w:val="-13"/>
          <w:w w:val="115"/>
        </w:rPr>
        <w:t> </w:t>
      </w:r>
      <w:r>
        <w:rPr>
          <w:w w:val="115"/>
        </w:rPr>
        <w:t>rate</w:t>
      </w:r>
      <w:r>
        <w:rPr>
          <w:spacing w:val="27"/>
          <w:w w:val="121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39"/>
          <w:w w:val="115"/>
        </w:rPr>
        <w:t> </w:t>
      </w:r>
      <w:r>
        <w:rPr>
          <w:w w:val="115"/>
        </w:rPr>
        <w:t>IBM</w:t>
      </w:r>
      <w:r>
        <w:rPr>
          <w:spacing w:val="-38"/>
          <w:w w:val="115"/>
        </w:rPr>
        <w:t> </w:t>
      </w:r>
      <w:r>
        <w:rPr>
          <w:w w:val="115"/>
        </w:rPr>
        <w:t>and</w:t>
      </w:r>
      <w:r>
        <w:rPr>
          <w:spacing w:val="-38"/>
          <w:w w:val="115"/>
        </w:rPr>
        <w:t> </w:t>
      </w:r>
      <w:r>
        <w:rPr>
          <w:w w:val="115"/>
        </w:rPr>
        <w:t>HBM</w:t>
      </w:r>
      <w:r>
        <w:rPr>
          <w:spacing w:val="-38"/>
          <w:w w:val="115"/>
        </w:rPr>
        <w:t> </w:t>
      </w:r>
      <w:r>
        <w:rPr>
          <w:w w:val="115"/>
        </w:rPr>
        <w:t>for</w:t>
      </w:r>
      <w:r>
        <w:rPr>
          <w:spacing w:val="-38"/>
          <w:w w:val="115"/>
        </w:rPr>
        <w:t> </w:t>
      </w:r>
      <w:r>
        <w:rPr>
          <w:w w:val="115"/>
        </w:rPr>
        <w:t>category</w:t>
      </w:r>
      <w:r>
        <w:rPr>
          <w:spacing w:val="-38"/>
          <w:w w:val="115"/>
        </w:rPr>
        <w:t> </w:t>
      </w:r>
      <w:r>
        <w:rPr>
          <w:w w:val="115"/>
        </w:rPr>
        <w:t>AA.</w:t>
      </w:r>
      <w:r>
        <w:rPr>
          <w:spacing w:val="-38"/>
          <w:w w:val="115"/>
        </w:rPr>
        <w:t> </w:t>
      </w:r>
      <w:r>
        <w:rPr>
          <w:w w:val="115"/>
        </w:rPr>
        <w:t>Our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8"/>
          <w:w w:val="115"/>
        </w:rPr>
        <w:t> </w:t>
      </w:r>
      <w:r>
        <w:rPr>
          <w:w w:val="115"/>
        </w:rPr>
        <w:t>suggests</w:t>
      </w:r>
      <w:r>
        <w:rPr>
          <w:spacing w:val="-38"/>
          <w:w w:val="115"/>
        </w:rPr>
        <w:t> </w:t>
      </w:r>
      <w:r>
        <w:rPr>
          <w:w w:val="115"/>
        </w:rPr>
        <w:t>that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diff</w:t>
      </w:r>
      <w:r>
        <w:rPr>
          <w:spacing w:val="31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w w:val="115"/>
        </w:rPr>
        <w:t>anomaly</w:t>
      </w:r>
      <w:r>
        <w:rPr>
          <w:spacing w:val="-16"/>
          <w:w w:val="115"/>
        </w:rPr>
        <w:t> </w:t>
      </w:r>
      <w:r>
        <w:rPr>
          <w:w w:val="115"/>
        </w:rPr>
        <w:t>detection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rat</w:t>
      </w:r>
      <w:r>
        <w:rPr>
          <w:spacing w:val="-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small</w:t>
      </w:r>
      <w:r>
        <w:rPr>
          <w:spacing w:val="-16"/>
          <w:w w:val="115"/>
        </w:rPr>
        <w:t> </w:t>
      </w:r>
      <w:r>
        <w:rPr>
          <w:w w:val="115"/>
        </w:rPr>
        <w:t>or</w:t>
      </w:r>
      <w:r>
        <w:rPr>
          <w:spacing w:val="-17"/>
          <w:w w:val="115"/>
        </w:rPr>
        <w:t> </w:t>
      </w:r>
      <w:r>
        <w:rPr>
          <w:w w:val="115"/>
        </w:rPr>
        <w:t>close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none</w:t>
      </w:r>
      <w:r>
        <w:rPr>
          <w:spacing w:val="-17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IBM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HBM,</w:t>
      </w:r>
      <w:r>
        <w:rPr>
          <w:spacing w:val="-17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7"/>
        </w:rPr>
        <w:t> </w:t>
      </w:r>
      <w:r>
        <w:rPr>
          <w:w w:val="115"/>
        </w:rPr>
        <w:t>bottom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30"/>
          <w:w w:val="115"/>
        </w:rPr>
        <w:t> </w:t>
      </w:r>
      <w:r>
        <w:rPr>
          <w:w w:val="115"/>
        </w:rPr>
        <w:t>structure,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3"/>
          <w:w w:val="119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8"/>
          <w:w w:val="115"/>
        </w:rPr>
        <w:t> </w:t>
      </w:r>
      <w:r>
        <w:rPr>
          <w:w w:val="115"/>
        </w:rPr>
        <w:t>setting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7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tabs>
          <w:tab w:pos="1990" w:val="left" w:leader="none"/>
          <w:tab w:pos="4010" w:val="left" w:leader="none"/>
          <w:tab w:pos="5524" w:val="left" w:leader="none"/>
          <w:tab w:pos="7261" w:val="left" w:leader="none"/>
        </w:tabs>
        <w:spacing w:line="242" w:lineRule="auto"/>
        <w:ind w:right="109" w:firstLine="351"/>
        <w:jc w:val="both"/>
      </w:pPr>
      <w:r>
        <w:rPr>
          <w:spacing w:val="-1"/>
          <w:w w:val="110"/>
        </w:rPr>
        <w:t>Ov</w:t>
      </w:r>
      <w:r>
        <w:rPr>
          <w:spacing w:val="-2"/>
          <w:w w:val="110"/>
        </w:rPr>
        <w:t>erall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see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sligh</w:t>
      </w:r>
      <w:r>
        <w:rPr>
          <w:spacing w:val="-1"/>
          <w:w w:val="110"/>
        </w:rPr>
        <w:t>t</w:t>
      </w:r>
      <w:r>
        <w:rPr>
          <w:spacing w:val="-8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-15"/>
          <w:w w:val="110"/>
        </w:rPr>
        <w:t> </w:t>
      </w:r>
      <w:r>
        <w:rPr>
          <w:w w:val="110"/>
        </w:rPr>
        <w:t>signals</w:t>
      </w:r>
      <w:r>
        <w:rPr>
          <w:spacing w:val="-13"/>
          <w:w w:val="110"/>
        </w:rPr>
        <w:t> </w:t>
      </w:r>
      <w:r>
        <w:rPr>
          <w:w w:val="110"/>
        </w:rPr>
        <w:t>fro</w:t>
      </w:r>
      <w:r>
        <w:rPr>
          <w:spacing w:val="-15"/>
          <w:w w:val="110"/>
        </w:rPr>
        <w:t> </w:t>
      </w:r>
      <w:r>
        <w:rPr>
          <w:w w:val="110"/>
        </w:rPr>
        <w:t>IBM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HBM</w:t>
      </w:r>
      <w:r>
        <w:rPr>
          <w:spacing w:val="-15"/>
          <w:w w:val="110"/>
        </w:rPr>
        <w:t> </w:t>
      </w:r>
      <w:r>
        <w:rPr>
          <w:w w:val="110"/>
        </w:rPr>
        <w:t>results,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zoom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1"/>
          <w:w w:val="110"/>
        </w:rPr>
        <w:t>look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smaller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in</w:t>
      </w:r>
      <w:r>
        <w:rPr>
          <w:spacing w:val="-3"/>
          <w:w w:val="110"/>
        </w:rPr>
        <w:t>terval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rFonts w:ascii="Arial"/>
          <w:i/>
          <w:spacing w:val="4"/>
          <w:w w:val="110"/>
        </w:rPr>
        <w:t>k</w:t>
      </w:r>
      <w:r>
        <w:rPr>
          <w:spacing w:val="3"/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diff</w:t>
        <w:tab/>
        <w:t>are</w:t>
      </w:r>
      <w:r>
        <w:rPr>
          <w:spacing w:val="8"/>
          <w:w w:val="110"/>
        </w:rPr>
        <w:t> </w:t>
      </w:r>
      <w:r>
        <w:rPr>
          <w:w w:val="110"/>
        </w:rPr>
        <w:t>more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apparent.</w:t>
      </w:r>
      <w:r>
        <w:rPr>
          <w:spacing w:val="21"/>
          <w:w w:val="128"/>
        </w:rPr>
        <w:t> </w:t>
      </w:r>
      <w:r>
        <w:rPr>
          <w:w w:val="110"/>
        </w:rPr>
        <w:t>HBM</w:t>
      </w:r>
      <w:r>
        <w:rPr>
          <w:spacing w:val="40"/>
          <w:w w:val="110"/>
        </w:rPr>
        <w:t> </w:t>
      </w:r>
      <w:r>
        <w:rPr>
          <w:w w:val="110"/>
        </w:rPr>
        <w:t>tend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give</w:t>
      </w:r>
      <w:r>
        <w:rPr>
          <w:spacing w:val="40"/>
          <w:w w:val="110"/>
        </w:rPr>
        <w:t> </w:t>
      </w:r>
      <w:r>
        <w:rPr>
          <w:w w:val="110"/>
        </w:rPr>
        <w:t>strong</w:t>
      </w:r>
      <w:r>
        <w:rPr>
          <w:spacing w:val="41"/>
          <w:w w:val="110"/>
        </w:rPr>
        <w:t> </w:t>
      </w:r>
      <w:r>
        <w:rPr>
          <w:w w:val="110"/>
        </w:rPr>
        <w:t>signals</w:t>
      </w:r>
      <w:r>
        <w:rPr>
          <w:spacing w:val="42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IBM.</w:t>
      </w:r>
      <w:r>
        <w:rPr>
          <w:spacing w:val="41"/>
          <w:w w:val="110"/>
        </w:rPr>
        <w:t> </w:t>
      </w:r>
      <w:r>
        <w:rPr>
          <w:w w:val="110"/>
        </w:rPr>
        <w:t>Because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simulated</w:t>
      </w:r>
      <w:r>
        <w:rPr>
          <w:spacing w:val="40"/>
          <w:w w:val="110"/>
        </w:rPr>
        <w:t> </w:t>
      </w:r>
      <w:r>
        <w:rPr>
          <w:w w:val="110"/>
        </w:rPr>
        <w:t>datasets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2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35"/>
          <w:w w:val="110"/>
        </w:rPr>
        <w:t> </w:t>
      </w:r>
      <w:r>
        <w:rPr>
          <w:w w:val="110"/>
        </w:rPr>
        <w:t>scenario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independently,</w:t>
      </w:r>
      <w:r>
        <w:rPr>
          <w:spacing w:val="38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lot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uncertainty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noise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made</w:t>
      </w:r>
      <w:r>
        <w:rPr>
          <w:spacing w:val="33"/>
          <w:w w:val="113"/>
        </w:rPr>
        <w:t> </w:t>
      </w: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hard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distinguish</w:t>
      </w:r>
      <w:r>
        <w:rPr>
          <w:spacing w:val="30"/>
          <w:w w:val="110"/>
        </w:rPr>
        <w:t> </w:t>
      </w:r>
      <w:r>
        <w:rPr>
          <w:w w:val="110"/>
        </w:rPr>
        <w:t>diff</w:t>
        <w:tab/>
        <w:t>and</w:t>
      </w:r>
      <w:r>
        <w:rPr>
          <w:spacing w:val="32"/>
          <w:w w:val="110"/>
        </w:rPr>
        <w:t> </w:t>
      </w:r>
      <w:r>
        <w:rPr>
          <w:w w:val="110"/>
        </w:rPr>
        <w:t>trends.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32"/>
          <w:w w:val="110"/>
        </w:rPr>
        <w:t> </w:t>
      </w:r>
      <w:r>
        <w:rPr>
          <w:w w:val="110"/>
        </w:rPr>
        <w:t>at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bottom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level,</w:t>
      </w:r>
      <w:r>
        <w:rPr>
          <w:spacing w:val="32"/>
          <w:w w:val="110"/>
        </w:rPr>
        <w:t> </w:t>
      </w:r>
      <w:r>
        <w:rPr>
          <w:w w:val="110"/>
        </w:rPr>
        <w:t>where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10"/>
          <w:w w:val="110"/>
        </w:rPr>
        <w:t> </w:t>
      </w:r>
      <w:r>
        <w:rPr>
          <w:w w:val="110"/>
        </w:rPr>
        <w:t>structure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es</w:t>
      </w:r>
      <w:r>
        <w:rPr>
          <w:spacing w:val="10"/>
          <w:w w:val="110"/>
        </w:rPr>
        <w:t> </w:t>
      </w:r>
      <w:r>
        <w:rPr>
          <w:w w:val="110"/>
        </w:rPr>
        <w:t>place,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effect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noise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seem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mask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7"/>
        </w:rPr>
        <w:t> </w:t>
      </w:r>
      <w:r>
        <w:rPr>
          <w:w w:val="110"/>
        </w:rPr>
        <w:t>trends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30"/>
          <w:w w:val="110"/>
        </w:rPr>
        <w:t> </w:t>
      </w:r>
      <w:r>
        <w:rPr>
          <w:w w:val="110"/>
        </w:rPr>
        <w:t>more. Comparing</w:t>
      </w:r>
      <w:r>
        <w:rPr>
          <w:spacing w:val="31"/>
          <w:w w:val="110"/>
        </w:rPr>
        <w:t> </w:t>
      </w:r>
      <w:r>
        <w:rPr>
          <w:w w:val="110"/>
        </w:rPr>
        <w:t>across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levels,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see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top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2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est</w:t>
      </w:r>
      <w:r>
        <w:rPr>
          <w:spacing w:val="16"/>
          <w:w w:val="110"/>
        </w:rPr>
        <w:t> </w:t>
      </w:r>
      <w:r>
        <w:rPr>
          <w:w w:val="110"/>
        </w:rPr>
        <w:t>signal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bottom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strongest</w:t>
      </w:r>
      <w:r>
        <w:rPr>
          <w:spacing w:val="18"/>
          <w:w w:val="110"/>
        </w:rPr>
        <w:t> </w:t>
      </w:r>
      <w:r>
        <w:rPr>
          <w:w w:val="110"/>
        </w:rPr>
        <w:t>signal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verall.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9"/>
        <w:rPr>
          <w:rFonts w:ascii="PMingLiU" w:hAnsi="PMingLiU" w:cs="PMingLiU" w:eastAsia="PMingLiU"/>
          <w:sz w:val="18"/>
          <w:szCs w:val="18"/>
        </w:rPr>
      </w:pPr>
    </w:p>
    <w:p>
      <w:pPr>
        <w:pStyle w:val="Heading2"/>
        <w:numPr>
          <w:ilvl w:val="2"/>
          <w:numId w:val="16"/>
        </w:numPr>
        <w:tabs>
          <w:tab w:pos="1535" w:val="left" w:leader="none"/>
        </w:tabs>
        <w:spacing w:line="240" w:lineRule="auto" w:before="0" w:after="0"/>
        <w:ind w:left="1534" w:right="0" w:hanging="987"/>
        <w:jc w:val="both"/>
        <w:rPr>
          <w:b w:val="0"/>
          <w:bCs w:val="0"/>
        </w:rPr>
      </w:pPr>
      <w:bookmarkStart w:name="Discussion" w:id="159"/>
      <w:bookmarkEnd w:id="159"/>
      <w:r>
        <w:rPr>
          <w:b w:val="0"/>
        </w:rPr>
      </w:r>
      <w:bookmarkStart w:name="_bookmark95" w:id="160"/>
      <w:bookmarkEnd w:id="160"/>
      <w:r>
        <w:rPr>
          <w:b w:val="0"/>
        </w:rPr>
      </w:r>
      <w:bookmarkStart w:name="_bookmark95" w:id="161"/>
      <w:bookmarkEnd w:id="161"/>
      <w:r>
        <w:rPr/>
        <w:t>Discussion</w:t>
      </w:r>
      <w:r>
        <w:rPr>
          <w:b w:val="0"/>
        </w:rPr>
      </w:r>
    </w:p>
    <w:p>
      <w:pPr>
        <w:pStyle w:val="BodyText"/>
        <w:spacing w:line="242" w:lineRule="auto" w:before="190"/>
        <w:ind w:right="149"/>
        <w:jc w:val="both"/>
      </w:pPr>
      <w:r>
        <w:rPr>
          <w:w w:val="110"/>
        </w:rPr>
        <w:t>Our DIC results yield similar</w:t>
      </w:r>
      <w:r>
        <w:rPr>
          <w:spacing w:val="1"/>
          <w:w w:val="110"/>
        </w:rPr>
        <w:t> </w:t>
      </w:r>
      <w:r>
        <w:rPr>
          <w:w w:val="110"/>
        </w:rPr>
        <w:t>results as what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w w:val="110"/>
        </w:rPr>
        <w:t> in the previous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ulation,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24"/>
        </w:rPr>
        <w:t> </w:t>
      </w:r>
      <w:r>
        <w:rPr>
          <w:w w:val="110"/>
        </w:rPr>
        <w:t>HBM </w:t>
      </w:r>
      <w:r>
        <w:rPr>
          <w:spacing w:val="-3"/>
          <w:w w:val="110"/>
        </w:rPr>
        <w:t>gives</w:t>
      </w:r>
      <w:r>
        <w:rPr>
          <w:w w:val="110"/>
        </w:rPr>
        <w:t> better</w:t>
      </w:r>
      <w:r>
        <w:rPr>
          <w:spacing w:val="1"/>
          <w:w w:val="110"/>
        </w:rPr>
        <w:t> goodness</w:t>
      </w:r>
      <w:r>
        <w:rPr>
          <w:w w:val="110"/>
        </w:rPr>
        <w:t> of</w:t>
      </w:r>
      <w:r>
        <w:rPr>
          <w:spacing w:val="1"/>
          <w:w w:val="110"/>
        </w:rPr>
        <w:t> </w:t>
      </w:r>
      <w:r>
        <w:rPr>
          <w:w w:val="110"/>
        </w:rPr>
        <w:t>fi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 better</w:t>
      </w:r>
      <w:r>
        <w:rPr>
          <w:spacing w:val="1"/>
          <w:w w:val="110"/>
        </w:rPr>
        <w:t> model,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scenarios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diff</w:t>
      </w:r>
      <w:r>
        <w:rPr>
          <w:spacing w:val="34"/>
          <w:w w:val="110"/>
        </w:rPr>
        <w:t> </w:t>
      </w:r>
      <w:r>
        <w:rPr>
          <w:w w:val="110"/>
        </w:rPr>
        <w:t>t</w:t>
      </w:r>
      <w:r>
        <w:rPr>
          <w:spacing w:val="27"/>
          <w:w w:val="142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"/>
          <w:w w:val="110"/>
        </w:rPr>
        <w:t> </w:t>
      </w:r>
      <w:r>
        <w:rPr>
          <w:w w:val="110"/>
        </w:rPr>
        <w:t>structures.</w:t>
      </w:r>
      <w:r>
        <w:rPr>
          <w:spacing w:val="28"/>
          <w:w w:val="110"/>
        </w:rPr>
        <w:t> </w:t>
      </w:r>
      <w:r>
        <w:rPr>
          <w:w w:val="110"/>
        </w:rPr>
        <w:t>Our</w:t>
      </w:r>
      <w:r>
        <w:rPr>
          <w:spacing w:val="2"/>
          <w:w w:val="110"/>
        </w:rPr>
        <w:t> </w:t>
      </w:r>
      <w:r>
        <w:rPr>
          <w:w w:val="110"/>
        </w:rPr>
        <w:t>fi      </w:t>
      </w:r>
      <w:r>
        <w:rPr>
          <w:spacing w:val="50"/>
          <w:w w:val="110"/>
        </w:rPr>
        <w:t> </w:t>
      </w:r>
      <w:r>
        <w:rPr>
          <w:w w:val="110"/>
        </w:rPr>
        <w:t>could</w:t>
      </w:r>
      <w:r>
        <w:rPr>
          <w:spacing w:val="2"/>
          <w:w w:val="110"/>
        </w:rPr>
        <w:t> </w:t>
      </w:r>
      <w:r>
        <w:rPr>
          <w:w w:val="110"/>
        </w:rPr>
        <w:t>suggest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HBM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2"/>
          <w:w w:val="110"/>
        </w:rPr>
        <w:t> </w:t>
      </w:r>
      <w:r>
        <w:rPr>
          <w:w w:val="110"/>
        </w:rPr>
        <w:t>better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goodness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4"/>
          <w:w w:val="98"/>
        </w:rPr>
        <w:t> </w:t>
      </w:r>
      <w:r>
        <w:rPr>
          <w:w w:val="110"/>
        </w:rPr>
        <w:t>fi 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consistently,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hierarchies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diff   </w:t>
      </w:r>
      <w:r>
        <w:rPr>
          <w:spacing w:val="40"/>
          <w:w w:val="110"/>
        </w:rPr>
        <w:t> </w:t>
      </w:r>
      <w:r>
        <w:rPr>
          <w:spacing w:val="-4"/>
          <w:w w:val="110"/>
        </w:rPr>
        <w:t>nt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3"/>
          <w:w w:val="110"/>
        </w:rPr>
        <w:t> </w:t>
      </w:r>
      <w:r>
        <w:rPr>
          <w:w w:val="110"/>
        </w:rPr>
        <w:t>structures.</w:t>
      </w:r>
      <w:r>
        <w:rPr>
          <w:spacing w:val="41"/>
          <w:w w:val="110"/>
        </w:rPr>
        <w:t> </w:t>
      </w:r>
      <w:r>
        <w:rPr>
          <w:w w:val="110"/>
        </w:rPr>
        <w:t>These</w:t>
      </w:r>
      <w:r>
        <w:rPr>
          <w:spacing w:val="13"/>
          <w:w w:val="110"/>
        </w:rPr>
        <w:t> </w:t>
      </w:r>
      <w:r>
        <w:rPr>
          <w:w w:val="110"/>
        </w:rPr>
        <w:t>fi</w:t>
      </w:r>
      <w:r>
        <w:rPr/>
      </w:r>
    </w:p>
    <w:p>
      <w:pPr>
        <w:pStyle w:val="BodyText"/>
        <w:spacing w:line="242" w:lineRule="auto" w:before="1"/>
        <w:ind w:right="146"/>
        <w:jc w:val="both"/>
      </w:pPr>
      <w:r>
        <w:rPr>
          <w:w w:val="110"/>
        </w:rPr>
        <w:t>add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reliabilit</w:t>
      </w:r>
      <w:r>
        <w:rPr>
          <w:spacing w:val="-2"/>
          <w:w w:val="110"/>
        </w:rPr>
        <w:t>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HBM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sugges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ing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</w:t>
      </w:r>
      <w:r>
        <w:rPr>
          <w:spacing w:val="-1"/>
          <w:w w:val="110"/>
        </w:rPr>
        <w:t>ersatile</w:t>
      </w:r>
      <w:r>
        <w:rPr>
          <w:spacing w:val="-5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superior</w:t>
      </w:r>
      <w:r>
        <w:rPr>
          <w:spacing w:val="46"/>
          <w:w w:val="107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IBM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diff</w:t>
      </w:r>
      <w:r>
        <w:rPr>
          <w:spacing w:val="60"/>
          <w:w w:val="110"/>
        </w:rPr>
        <w:t> </w:t>
      </w:r>
      <w:r>
        <w:rPr>
          <w:w w:val="110"/>
        </w:rPr>
        <w:t>t</w:t>
      </w:r>
      <w:r>
        <w:rPr>
          <w:spacing w:val="7"/>
          <w:w w:val="110"/>
        </w:rPr>
        <w:t> </w:t>
      </w:r>
      <w:r>
        <w:rPr>
          <w:w w:val="110"/>
        </w:rPr>
        <w:t>settings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diff</w:t>
      </w:r>
      <w:r>
        <w:rPr>
          <w:spacing w:val="61"/>
          <w:w w:val="110"/>
        </w:rPr>
        <w:t> </w:t>
      </w:r>
      <w:r>
        <w:rPr>
          <w:w w:val="110"/>
        </w:rPr>
        <w:t>t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7"/>
          <w:w w:val="110"/>
        </w:rPr>
        <w:t> </w:t>
      </w:r>
      <w:r>
        <w:rPr>
          <w:w w:val="110"/>
        </w:rPr>
        <w:t>structures.</w:t>
      </w:r>
      <w:r>
        <w:rPr>
          <w:spacing w:val="34"/>
          <w:w w:val="110"/>
        </w:rPr>
        <w:t> </w:t>
      </w:r>
      <w:r>
        <w:rPr>
          <w:w w:val="110"/>
        </w:rPr>
        <w:t>Because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had</w:t>
      </w:r>
      <w:r>
        <w:rPr>
          <w:spacing w:val="26"/>
          <w:w w:val="113"/>
        </w:rPr>
        <w:t> </w:t>
      </w:r>
      <w:r>
        <w:rPr>
          <w:spacing w:val="-1"/>
          <w:w w:val="110"/>
        </w:rPr>
        <w:t>synthesised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dataset</w:t>
      </w:r>
      <w:r>
        <w:rPr>
          <w:spacing w:val="-2"/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2"/>
          <w:w w:val="110"/>
        </w:rPr>
        <w:t> </w:t>
      </w:r>
      <w:r>
        <w:rPr>
          <w:w w:val="110"/>
        </w:rPr>
        <w:t>scenarios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independently,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higher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51"/>
        </w:rPr>
        <w:t> </w:t>
      </w:r>
      <w:r>
        <w:rPr>
          <w:spacing w:val="-2"/>
          <w:w w:val="110"/>
        </w:rPr>
        <w:t>uncertaint</w:t>
      </w:r>
      <w:r>
        <w:rPr>
          <w:spacing w:val="-3"/>
          <w:w w:val="110"/>
        </w:rPr>
        <w:t>y</w:t>
      </w:r>
      <w:r>
        <w:rPr>
          <w:w w:val="110"/>
        </w:rPr>
        <w:t> compare to our</w:t>
      </w:r>
      <w:r>
        <w:rPr>
          <w:spacing w:val="1"/>
          <w:w w:val="110"/>
        </w:rPr>
        <w:t> </w:t>
      </w:r>
      <w:r>
        <w:rPr>
          <w:w w:val="110"/>
        </w:rPr>
        <w:t>previous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ulation.</w:t>
      </w:r>
      <w:r>
        <w:rPr>
          <w:spacing w:val="37"/>
          <w:w w:val="110"/>
        </w:rPr>
        <w:t> </w:t>
      </w:r>
      <w:r>
        <w:rPr>
          <w:w w:val="110"/>
        </w:rPr>
        <w:t>It adds to the </w:t>
      </w:r>
      <w:r>
        <w:rPr>
          <w:spacing w:val="-2"/>
          <w:w w:val="110"/>
        </w:rPr>
        <w:t>uncertaint</w:t>
      </w:r>
      <w:r>
        <w:rPr>
          <w:spacing w:val="-3"/>
          <w:w w:val="110"/>
        </w:rPr>
        <w:t>y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already</w:t>
      </w:r>
      <w:r>
        <w:rPr>
          <w:spacing w:val="45"/>
          <w:w w:val="110"/>
        </w:rPr>
        <w:t> </w:t>
      </w:r>
      <w:r>
        <w:rPr>
          <w:w w:val="110"/>
        </w:rPr>
        <w:t>had</w:t>
      </w:r>
      <w:r>
        <w:rPr>
          <w:spacing w:val="29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31"/>
          <w:w w:val="110"/>
        </w:rPr>
        <w:t> </w:t>
      </w:r>
      <w:r>
        <w:rPr>
          <w:w w:val="110"/>
        </w:rPr>
        <w:t>estimations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made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</w:t>
      </w:r>
      <w:r>
        <w:rPr>
          <w:spacing w:val="31"/>
          <w:w w:val="110"/>
        </w:rPr>
        <w:t> </w:t>
      </w:r>
      <w:r>
        <w:rPr>
          <w:w w:val="110"/>
        </w:rPr>
        <w:t>harder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o</w:t>
      </w:r>
      <w:r>
        <w:rPr>
          <w:spacing w:val="31"/>
          <w:w w:val="110"/>
        </w:rPr>
        <w:t> </w:t>
      </w:r>
      <w:r>
        <w:rPr>
          <w:w w:val="110"/>
        </w:rPr>
        <w:t>explore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diff</w:t>
      </w:r>
      <w:r>
        <w:rPr/>
      </w:r>
    </w:p>
    <w:p>
      <w:pPr>
        <w:pStyle w:val="BodyText"/>
        <w:spacing w:line="242" w:lineRule="auto" w:before="1"/>
        <w:ind w:right="148"/>
        <w:jc w:val="both"/>
      </w:pP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trends.</w:t>
      </w:r>
      <w:r>
        <w:rPr>
          <w:spacing w:val="46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w w:val="115"/>
        </w:rPr>
        <w:t>possible</w:t>
      </w:r>
      <w:r>
        <w:rPr>
          <w:spacing w:val="11"/>
          <w:w w:val="115"/>
        </w:rPr>
        <w:t> </w:t>
      </w:r>
      <w:r>
        <w:rPr>
          <w:w w:val="115"/>
        </w:rPr>
        <w:t>remedy</w:t>
      </w:r>
      <w:r>
        <w:rPr>
          <w:spacing w:val="11"/>
          <w:w w:val="115"/>
        </w:rPr>
        <w:t> </w:t>
      </w:r>
      <w:r>
        <w:rPr>
          <w:w w:val="115"/>
        </w:rPr>
        <w:t>is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use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same</w:t>
      </w:r>
      <w:r>
        <w:rPr>
          <w:spacing w:val="12"/>
          <w:w w:val="115"/>
        </w:rPr>
        <w:t> </w:t>
      </w:r>
      <w:r>
        <w:rPr>
          <w:w w:val="115"/>
        </w:rPr>
        <w:t>dataset,</w:t>
      </w:r>
      <w:r>
        <w:rPr>
          <w:spacing w:val="12"/>
          <w:w w:val="115"/>
        </w:rPr>
        <w:t> </w:t>
      </w:r>
      <w:r>
        <w:rPr>
          <w:w w:val="115"/>
        </w:rPr>
        <w:t>but</w:t>
      </w:r>
      <w:r>
        <w:rPr>
          <w:spacing w:val="11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brunc</w:t>
      </w:r>
      <w:r>
        <w:rPr>
          <w:spacing w:val="-2"/>
          <w:w w:val="115"/>
        </w:rPr>
        <w:t>hing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that</w:t>
      </w:r>
      <w:r>
        <w:rPr>
          <w:spacing w:val="22"/>
          <w:w w:val="124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</w:t>
      </w:r>
      <w:r>
        <w:rPr>
          <w:spacing w:val="-21"/>
          <w:w w:val="115"/>
        </w:rPr>
        <w:t> </w:t>
      </w:r>
      <w:r>
        <w:rPr>
          <w:w w:val="115"/>
        </w:rPr>
        <w:t>place</w:t>
      </w:r>
      <w:r>
        <w:rPr>
          <w:spacing w:val="-22"/>
          <w:w w:val="115"/>
        </w:rPr>
        <w:t> </w:t>
      </w:r>
      <w:r>
        <w:rPr>
          <w:w w:val="115"/>
        </w:rPr>
        <w:t>in</w:t>
      </w:r>
      <w:r>
        <w:rPr>
          <w:spacing w:val="-21"/>
          <w:w w:val="115"/>
        </w:rPr>
        <w:t> </w:t>
      </w:r>
      <w:r>
        <w:rPr>
          <w:w w:val="115"/>
        </w:rPr>
        <w:t>category</w:t>
      </w:r>
      <w:r>
        <w:rPr>
          <w:spacing w:val="-21"/>
          <w:w w:val="115"/>
        </w:rPr>
        <w:t> </w:t>
      </w:r>
      <w:r>
        <w:rPr>
          <w:w w:val="115"/>
        </w:rPr>
        <w:t>AA,</w:t>
      </w:r>
      <w:r>
        <w:rPr>
          <w:spacing w:val="-21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2"/>
          <w:w w:val="115"/>
        </w:rPr>
        <w:t> </w:t>
      </w:r>
      <w:r>
        <w:rPr>
          <w:w w:val="115"/>
        </w:rPr>
        <w:t>could</w:t>
      </w:r>
      <w:r>
        <w:rPr>
          <w:spacing w:val="-21"/>
          <w:w w:val="115"/>
        </w:rPr>
        <w:t> </w:t>
      </w:r>
      <w:r>
        <w:rPr>
          <w:w w:val="115"/>
        </w:rPr>
        <w:t>try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w w:val="115"/>
        </w:rPr>
        <w:t>generate</w:t>
      </w:r>
      <w:r>
        <w:rPr>
          <w:spacing w:val="-21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1"/>
          <w:w w:val="115"/>
        </w:rPr>
        <w:t> </w:t>
      </w:r>
      <w:r>
        <w:rPr>
          <w:w w:val="115"/>
        </w:rPr>
        <w:t>its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children</w:t>
      </w:r>
      <w:r>
        <w:rPr>
          <w:spacing w:val="-22"/>
          <w:w w:val="115"/>
        </w:rPr>
        <w:t> </w:t>
      </w:r>
      <w:r>
        <w:rPr>
          <w:w w:val="115"/>
        </w:rPr>
        <w:t>categories</w:t>
      </w:r>
      <w:r>
        <w:rPr>
          <w:spacing w:val="29"/>
          <w:w w:val="107"/>
        </w:rPr>
        <w:t> </w:t>
      </w:r>
      <w:r>
        <w:rPr>
          <w:spacing w:val="-4"/>
          <w:w w:val="115"/>
        </w:rPr>
        <w:t>randomly</w:t>
      </w:r>
      <w:r>
        <w:rPr>
          <w:spacing w:val="-3"/>
          <w:w w:val="115"/>
        </w:rPr>
        <w:t>,</w:t>
      </w:r>
      <w:r>
        <w:rPr>
          <w:spacing w:val="-10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statistical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tec</w:t>
      </w:r>
      <w:r>
        <w:rPr>
          <w:spacing w:val="-2"/>
          <w:w w:val="115"/>
        </w:rPr>
        <w:t>hniques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suc</w:t>
      </w:r>
      <w:r>
        <w:rPr>
          <w:spacing w:val="-2"/>
          <w:w w:val="115"/>
        </w:rPr>
        <w:t>h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1"/>
          <w:w w:val="115"/>
        </w:rPr>
        <w:t> </w:t>
      </w:r>
      <w:r>
        <w:rPr>
          <w:w w:val="115"/>
        </w:rPr>
        <w:t>bootstrapping.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tabs>
          <w:tab w:pos="6691" w:val="left" w:leader="none"/>
        </w:tabs>
        <w:spacing w:line="242" w:lineRule="auto"/>
        <w:ind w:right="151" w:firstLine="351"/>
        <w:jc w:val="both"/>
      </w:pP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interesting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observ</w:t>
      </w:r>
      <w:r>
        <w:rPr>
          <w:spacing w:val="-2"/>
          <w:w w:val="110"/>
        </w:rPr>
        <w:t>ation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trends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5"/>
          <w:w w:val="110"/>
        </w:rPr>
        <w:t> </w:t>
      </w:r>
      <w:r>
        <w:rPr>
          <w:w w:val="110"/>
        </w:rPr>
        <w:t>category</w:t>
      </w:r>
      <w:r>
        <w:rPr>
          <w:spacing w:val="5"/>
          <w:w w:val="110"/>
        </w:rPr>
        <w:t> </w:t>
      </w:r>
      <w:r>
        <w:rPr>
          <w:w w:val="110"/>
        </w:rPr>
        <w:t>AA</w:t>
      </w:r>
      <w:r>
        <w:rPr>
          <w:spacing w:val="4"/>
          <w:w w:val="110"/>
        </w:rPr>
        <w:t> </w:t>
      </w:r>
      <w:r>
        <w:rPr>
          <w:w w:val="110"/>
        </w:rPr>
        <w:t>seem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27"/>
          <w:w w:val="117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overcome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making</w:t>
      </w:r>
      <w:r>
        <w:rPr>
          <w:spacing w:val="6"/>
          <w:w w:val="110"/>
        </w:rPr>
        <w:t> </w:t>
      </w:r>
      <w:r>
        <w:rPr>
          <w:w w:val="110"/>
        </w:rPr>
        <w:t>effect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noise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lot</w:t>
      </w:r>
      <w:r>
        <w:rPr>
          <w:spacing w:val="6"/>
          <w:w w:val="110"/>
        </w:rPr>
        <w:t> </w:t>
      </w:r>
      <w:r>
        <w:rPr>
          <w:w w:val="110"/>
        </w:rPr>
        <w:t>more</w:t>
      </w:r>
      <w:r>
        <w:rPr>
          <w:spacing w:val="6"/>
          <w:w w:val="110"/>
        </w:rPr>
        <w:t> </w:t>
      </w:r>
      <w:r>
        <w:rPr>
          <w:w w:val="110"/>
        </w:rPr>
        <w:t>clear</w:t>
      </w:r>
      <w:r>
        <w:rPr>
          <w:spacing w:val="7"/>
          <w:w w:val="110"/>
        </w:rPr>
        <w:t> </w:t>
      </w:r>
      <w:r>
        <w:rPr>
          <w:w w:val="110"/>
        </w:rPr>
        <w:t>than</w:t>
      </w:r>
      <w:r>
        <w:rPr>
          <w:spacing w:val="7"/>
          <w:w w:val="110"/>
        </w:rPr>
        <w:t> </w:t>
      </w:r>
      <w:r>
        <w:rPr>
          <w:w w:val="110"/>
        </w:rPr>
        <w:t>what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7"/>
          <w:w w:val="102"/>
        </w:rPr>
        <w:t> </w:t>
      </w:r>
      <w:r>
        <w:rPr>
          <w:spacing w:val="-1"/>
          <w:w w:val="110"/>
        </w:rPr>
        <w:t>observ</w:t>
      </w:r>
      <w:r>
        <w:rPr>
          <w:spacing w:val="-2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higher</w:t>
      </w:r>
      <w:r>
        <w:rPr>
          <w:spacing w:val="34"/>
          <w:w w:val="110"/>
        </w:rPr>
        <w:t> </w:t>
      </w:r>
      <w:r>
        <w:rPr>
          <w:w w:val="110"/>
        </w:rPr>
        <w:t>categories.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partly</w:t>
      </w:r>
      <w:r>
        <w:rPr>
          <w:spacing w:val="34"/>
          <w:w w:val="110"/>
        </w:rPr>
        <w:t> </w:t>
      </w:r>
      <w:r>
        <w:rPr>
          <w:w w:val="110"/>
        </w:rPr>
        <w:t>due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fact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HBM</w:t>
      </w:r>
      <w:r>
        <w:rPr>
          <w:spacing w:val="35"/>
          <w:w w:val="110"/>
        </w:rPr>
        <w:t> </w:t>
      </w:r>
      <w:r>
        <w:rPr>
          <w:w w:val="110"/>
        </w:rPr>
        <w:t>tend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retain</w:t>
      </w:r>
      <w:r>
        <w:rPr>
          <w:spacing w:val="20"/>
          <w:w w:val="118"/>
        </w:rPr>
        <w:t> </w:t>
      </w:r>
      <w:r>
        <w:rPr>
          <w:w w:val="110"/>
        </w:rPr>
        <w:t>more</w:t>
      </w:r>
      <w:r>
        <w:rPr>
          <w:spacing w:val="12"/>
          <w:w w:val="110"/>
        </w:rPr>
        <w:t> </w:t>
      </w:r>
      <w:r>
        <w:rPr>
          <w:w w:val="110"/>
        </w:rPr>
        <w:t>information</w:t>
      </w:r>
      <w:r>
        <w:rPr>
          <w:spacing w:val="13"/>
          <w:w w:val="110"/>
        </w:rPr>
        <w:t> </w:t>
      </w:r>
      <w:r>
        <w:rPr>
          <w:w w:val="110"/>
        </w:rPr>
        <w:t>(</w:t>
      </w:r>
      <w:r>
        <w:rPr>
          <w:spacing w:val="14"/>
          <w:w w:val="110"/>
        </w:rPr>
        <w:t> </w:t>
      </w: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3"/>
          <w:w w:val="110"/>
        </w:rPr>
        <w:t> </w:t>
      </w:r>
      <w:r>
        <w:rPr>
          <w:w w:val="110"/>
        </w:rPr>
        <w:t>information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hierarchy)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4895" w:val="left" w:leader="none"/>
        </w:tabs>
        <w:spacing w:line="242" w:lineRule="auto" w:before="13"/>
        <w:ind w:left="117" w:right="537"/>
        <w:jc w:val="both"/>
      </w:pPr>
      <w:r>
        <w:rPr>
          <w:spacing w:val="-3"/>
          <w:w w:val="110"/>
        </w:rPr>
        <w:t>levels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information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13"/>
          <w:w w:val="110"/>
        </w:rPr>
        <w:t> </w:t>
      </w:r>
      <w:r>
        <w:rPr>
          <w:w w:val="110"/>
        </w:rPr>
        <w:t>enough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HBM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39"/>
          <w:w w:val="119"/>
        </w:rPr>
        <w:t> </w:t>
      </w:r>
      <w:r>
        <w:rPr>
          <w:w w:val="110"/>
        </w:rPr>
        <w:t>produce</w:t>
      </w:r>
      <w:r>
        <w:rPr>
          <w:spacing w:val="19"/>
          <w:w w:val="110"/>
        </w:rPr>
        <w:t> </w:t>
      </w:r>
      <w:r>
        <w:rPr>
          <w:w w:val="110"/>
        </w:rPr>
        <w:t>results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stronger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pre</w:t>
      </w:r>
      <w:r>
        <w:rPr>
          <w:spacing w:val="-2"/>
          <w:w w:val="110"/>
        </w:rPr>
        <w:t>sence</w:t>
      </w:r>
      <w:r>
        <w:rPr>
          <w:spacing w:val="19"/>
          <w:w w:val="110"/>
        </w:rPr>
        <w:t> </w:t>
      </w:r>
      <w:r>
        <w:rPr>
          <w:w w:val="110"/>
        </w:rPr>
        <w:t>than</w:t>
      </w:r>
      <w:r>
        <w:rPr>
          <w:spacing w:val="20"/>
          <w:w w:val="110"/>
        </w:rPr>
        <w:t> </w:t>
      </w:r>
      <w:r>
        <w:rPr>
          <w:w w:val="110"/>
        </w:rPr>
        <w:t>randomness.</w:t>
      </w:r>
      <w:r>
        <w:rPr>
          <w:spacing w:val="49"/>
          <w:w w:val="110"/>
        </w:rPr>
        <w:t> </w:t>
      </w:r>
      <w:r>
        <w:rPr>
          <w:w w:val="110"/>
        </w:rPr>
        <w:t>Another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ossibil</w:t>
      </w:r>
      <w:r>
        <w:rPr>
          <w:spacing w:val="-1"/>
          <w:w w:val="110"/>
        </w:rPr>
        <w:t>ity</w:t>
      </w:r>
      <w:r>
        <w:rPr>
          <w:spacing w:val="49"/>
          <w:w w:val="108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w w:val="110"/>
        </w:rPr>
        <w:t>something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do</w:t>
      </w:r>
      <w:r>
        <w:rPr>
          <w:spacing w:val="24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infl</w:t>
        <w:tab/>
        <w:t>of</w:t>
      </w:r>
      <w:r>
        <w:rPr>
          <w:spacing w:val="34"/>
          <w:w w:val="110"/>
        </w:rPr>
        <w:t> </w:t>
      </w:r>
      <w:r>
        <w:rPr>
          <w:w w:val="110"/>
        </w:rPr>
        <w:t>extra</w:t>
      </w:r>
      <w:r>
        <w:rPr>
          <w:spacing w:val="35"/>
          <w:w w:val="110"/>
        </w:rPr>
        <w:t> </w:t>
      </w:r>
      <w:r>
        <w:rPr>
          <w:w w:val="110"/>
        </w:rPr>
        <w:t>information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4"/>
          <w:w w:val="110"/>
        </w:rPr>
        <w:t> </w:t>
      </w:r>
      <w:r>
        <w:rPr>
          <w:w w:val="110"/>
        </w:rPr>
        <w:t>created</w:t>
      </w:r>
      <w:r>
        <w:rPr>
          <w:spacing w:val="21"/>
          <w:w w:val="115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Category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/>
        <w:t>it’s</w:t>
      </w:r>
      <w:r>
        <w:rPr>
          <w:spacing w:val="3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hildren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synthesis</w:t>
      </w:r>
      <w:r>
        <w:rPr>
          <w:spacing w:val="-3"/>
          <w:w w:val="110"/>
        </w:rPr>
        <w:t> </w:t>
      </w:r>
      <w:r>
        <w:rPr>
          <w:w w:val="110"/>
        </w:rPr>
        <w:t>process,</w:t>
      </w:r>
      <w:r>
        <w:rPr>
          <w:spacing w:val="-3"/>
          <w:w w:val="110"/>
        </w:rPr>
        <w:t> whic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retained</w:t>
      </w:r>
      <w:r>
        <w:rPr>
          <w:spacing w:val="25"/>
          <w:w w:val="112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19"/>
          <w:w w:val="110"/>
        </w:rPr>
        <w:t> </w:t>
      </w:r>
      <w:r>
        <w:rPr>
          <w:w w:val="110"/>
        </w:rPr>
        <w:t>HBM</w:t>
      </w:r>
      <w:r>
        <w:rPr>
          <w:spacing w:val="20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not</w:t>
      </w:r>
      <w:r>
        <w:rPr>
          <w:spacing w:val="20"/>
          <w:w w:val="110"/>
        </w:rPr>
        <w:t> </w:t>
      </w:r>
      <w:r>
        <w:rPr>
          <w:w w:val="110"/>
        </w:rPr>
        <w:t>at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present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IBM.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1"/>
        <w:rPr>
          <w:rFonts w:ascii="PMingLiU" w:hAnsi="PMingLiU" w:cs="PMingLiU" w:eastAsia="PMingLiU"/>
          <w:sz w:val="28"/>
          <w:szCs w:val="28"/>
        </w:rPr>
      </w:pPr>
    </w:p>
    <w:p>
      <w:pPr>
        <w:spacing w:line="461" w:lineRule="auto" w:before="22"/>
        <w:ind w:left="547" w:right="5974" w:firstLine="0"/>
        <w:jc w:val="left"/>
        <w:rPr>
          <w:rFonts w:ascii="Georgia" w:hAnsi="Georgia" w:cs="Georgia" w:eastAsia="Georgia"/>
          <w:sz w:val="49"/>
          <w:szCs w:val="49"/>
        </w:rPr>
      </w:pPr>
      <w:bookmarkStart w:name="MIMIC-III" w:id="162"/>
      <w:bookmarkEnd w:id="162"/>
      <w:r>
        <w:rPr/>
      </w:r>
      <w:bookmarkStart w:name="_bookmark96" w:id="163"/>
      <w:bookmarkEnd w:id="163"/>
      <w:r>
        <w:rPr/>
      </w:r>
      <w:r>
        <w:rPr>
          <w:rFonts w:ascii="Georgia"/>
          <w:b/>
          <w:sz w:val="49"/>
        </w:rPr>
        <w:t>Chapter</w:t>
      </w:r>
      <w:r>
        <w:rPr>
          <w:rFonts w:ascii="Georgia"/>
          <w:b/>
          <w:spacing w:val="-11"/>
          <w:sz w:val="49"/>
        </w:rPr>
        <w:t> </w:t>
      </w:r>
      <w:r>
        <w:rPr>
          <w:rFonts w:ascii="Georgia"/>
          <w:b/>
          <w:sz w:val="49"/>
        </w:rPr>
        <w:t>3</w:t>
      </w:r>
      <w:r>
        <w:rPr>
          <w:rFonts w:ascii="Georgia"/>
          <w:b/>
          <w:w w:val="90"/>
          <w:sz w:val="49"/>
        </w:rPr>
        <w:t> </w:t>
      </w:r>
      <w:r>
        <w:rPr>
          <w:rFonts w:ascii="Georgia"/>
          <w:b/>
          <w:spacing w:val="2"/>
          <w:sz w:val="49"/>
        </w:rPr>
        <w:t>MIMIC-I</w:t>
      </w:r>
      <w:r>
        <w:rPr>
          <w:rFonts w:ascii="Georgia"/>
          <w:b/>
          <w:spacing w:val="3"/>
          <w:sz w:val="49"/>
        </w:rPr>
        <w:t>II</w:t>
      </w:r>
      <w:r>
        <w:rPr>
          <w:rFonts w:ascii="Georgia"/>
          <w:sz w:val="49"/>
        </w:rPr>
      </w:r>
    </w:p>
    <w:p>
      <w:pPr>
        <w:pStyle w:val="Heading1"/>
        <w:numPr>
          <w:ilvl w:val="1"/>
          <w:numId w:val="17"/>
        </w:numPr>
        <w:tabs>
          <w:tab w:pos="1430" w:val="left" w:leader="none"/>
        </w:tabs>
        <w:spacing w:line="240" w:lineRule="auto" w:before="360" w:after="0"/>
        <w:ind w:left="1430" w:right="0" w:hanging="883"/>
        <w:jc w:val="both"/>
        <w:rPr>
          <w:b w:val="0"/>
          <w:bCs w:val="0"/>
        </w:rPr>
      </w:pPr>
      <w:bookmarkStart w:name="Introduction" w:id="164"/>
      <w:bookmarkEnd w:id="164"/>
      <w:r>
        <w:rPr>
          <w:b w:val="0"/>
        </w:rPr>
      </w:r>
      <w:bookmarkStart w:name="_bookmark97" w:id="165"/>
      <w:bookmarkEnd w:id="165"/>
      <w:r>
        <w:rPr>
          <w:b w:val="0"/>
        </w:rPr>
      </w:r>
      <w:bookmarkStart w:name="_bookmark97" w:id="166"/>
      <w:bookmarkEnd w:id="166"/>
      <w:r>
        <w:rPr>
          <w:spacing w:val="-2"/>
        </w:rPr>
        <w:t>I</w:t>
      </w:r>
      <w:r>
        <w:rPr>
          <w:spacing w:val="-2"/>
        </w:rPr>
        <w:t>ntroduction</w:t>
      </w:r>
      <w:r>
        <w:rPr>
          <w:b w:val="0"/>
        </w:rPr>
      </w:r>
    </w:p>
    <w:p>
      <w:pPr>
        <w:pStyle w:val="BodyText"/>
        <w:spacing w:line="242" w:lineRule="auto" w:before="242"/>
        <w:ind w:left="520" w:right="131" w:firstLine="15"/>
        <w:jc w:val="both"/>
      </w:pP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18"/>
          <w:w w:val="110"/>
        </w:rPr>
        <w:t> </w:t>
      </w:r>
      <w:r>
        <w:rPr>
          <w:w w:val="110"/>
        </w:rPr>
        <w:t>carried-out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ulations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synthetic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19"/>
          <w:w w:val="110"/>
        </w:rPr>
        <w:t> </w:t>
      </w:r>
      <w:r>
        <w:rPr>
          <w:w w:val="110"/>
        </w:rPr>
        <w:t>datasets,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compares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5"/>
        </w:rPr>
        <w:t> </w:t>
      </w:r>
      <w:r>
        <w:rPr>
          <w:w w:val="110"/>
        </w:rPr>
        <w:t>posterior</w:t>
      </w:r>
      <w:r>
        <w:rPr>
          <w:spacing w:val="20"/>
          <w:w w:val="110"/>
        </w:rPr>
        <w:t> </w:t>
      </w:r>
      <w:r>
        <w:rPr>
          <w:w w:val="110"/>
        </w:rPr>
        <w:t>distribution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results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prediction</w:t>
      </w:r>
      <w:r>
        <w:rPr>
          <w:spacing w:val="19"/>
          <w:w w:val="110"/>
        </w:rPr>
        <w:t> </w:t>
      </w:r>
      <w:r>
        <w:rPr>
          <w:w w:val="110"/>
        </w:rPr>
        <w:t>rate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</w:t>
      </w:r>
      <w:r>
        <w:rPr>
          <w:spacing w:val="-4"/>
          <w:w w:val="110"/>
        </w:rPr>
        <w:t>yes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3"/>
          <w:w w:val="107"/>
        </w:rPr>
        <w:t> </w:t>
      </w:r>
      <w:r>
        <w:rPr>
          <w:w w:val="110"/>
        </w:rPr>
        <w:t>(IBM)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0"/>
          <w:w w:val="110"/>
        </w:rPr>
        <w:t> </w:t>
      </w:r>
      <w:r>
        <w:rPr>
          <w:w w:val="110"/>
        </w:rPr>
        <w:t>(HBM)</w:t>
      </w:r>
      <w:r>
        <w:rPr>
          <w:spacing w:val="19"/>
          <w:w w:val="110"/>
        </w:rPr>
        <w:t> </w:t>
      </w:r>
      <w:r>
        <w:rPr>
          <w:w w:val="110"/>
        </w:rPr>
        <w:t>for-real</w:t>
      </w:r>
      <w:r>
        <w:rPr>
          <w:spacing w:val="20"/>
          <w:w w:val="110"/>
        </w:rPr>
        <w:t> </w:t>
      </w:r>
      <w:r>
        <w:rPr>
          <w:w w:val="110"/>
        </w:rPr>
        <w:t>life</w:t>
      </w:r>
      <w:r>
        <w:rPr>
          <w:spacing w:val="19"/>
          <w:w w:val="110"/>
        </w:rPr>
        <w:t> </w:t>
      </w:r>
      <w:r>
        <w:rPr>
          <w:w w:val="110"/>
        </w:rPr>
        <w:t>data,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scenarios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8"/>
          <w:w w:val="102"/>
        </w:rPr>
        <w:t> </w:t>
      </w:r>
      <w:r>
        <w:rPr>
          <w:w w:val="110"/>
        </w:rPr>
        <w:t>common,</w:t>
      </w:r>
      <w:r>
        <w:rPr>
          <w:spacing w:val="12"/>
          <w:w w:val="110"/>
        </w:rPr>
        <w:t> </w:t>
      </w:r>
      <w:r>
        <w:rPr>
          <w:w w:val="110"/>
        </w:rPr>
        <w:t>rare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extremely</w:t>
      </w:r>
      <w:r>
        <w:rPr>
          <w:spacing w:val="12"/>
          <w:w w:val="110"/>
        </w:rPr>
        <w:t> </w:t>
      </w:r>
      <w:r>
        <w:rPr>
          <w:w w:val="110"/>
        </w:rPr>
        <w:t>rare</w:t>
      </w:r>
      <w:r>
        <w:rPr>
          <w:spacing w:val="12"/>
          <w:w w:val="110"/>
        </w:rPr>
        <w:t> </w:t>
      </w:r>
      <w:r>
        <w:rPr>
          <w:w w:val="110"/>
        </w:rPr>
        <w:t>diseases.</w:t>
      </w:r>
      <w:r>
        <w:rPr>
          <w:spacing w:val="37"/>
          <w:w w:val="110"/>
        </w:rPr>
        <w:t> </w:t>
      </w:r>
      <w:r>
        <w:rPr>
          <w:w w:val="110"/>
        </w:rPr>
        <w:t>Sections</w:t>
      </w:r>
      <w:r>
        <w:rPr>
          <w:spacing w:val="11"/>
          <w:w w:val="110"/>
        </w:rPr>
        <w:t> </w:t>
      </w:r>
      <w:r>
        <w:rPr>
          <w:w w:val="110"/>
        </w:rPr>
        <w:t>3.2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3.8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provides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background</w:t>
      </w:r>
      <w:r>
        <w:rPr>
          <w:spacing w:val="24"/>
          <w:w w:val="111"/>
        </w:rPr>
        <w:t> </w:t>
      </w:r>
      <w:r>
        <w:rPr>
          <w:w w:val="110"/>
        </w:rPr>
        <w:t>information</w:t>
      </w:r>
      <w:r>
        <w:rPr>
          <w:spacing w:val="48"/>
          <w:w w:val="110"/>
        </w:rPr>
        <w:t> </w:t>
      </w:r>
      <w:r>
        <w:rPr>
          <w:w w:val="110"/>
        </w:rPr>
        <w:t>about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49"/>
          <w:w w:val="110"/>
        </w:rPr>
        <w:t> </w:t>
      </w:r>
      <w:r>
        <w:rPr>
          <w:w w:val="110"/>
        </w:rPr>
        <w:t>database.</w:t>
      </w:r>
      <w:r>
        <w:rPr>
          <w:spacing w:val="65"/>
          <w:w w:val="110"/>
        </w:rPr>
        <w:t> </w:t>
      </w:r>
      <w:r>
        <w:rPr>
          <w:spacing w:val="-1"/>
          <w:w w:val="110"/>
        </w:rPr>
        <w:t>Section</w:t>
      </w:r>
      <w:r>
        <w:rPr>
          <w:spacing w:val="-2"/>
          <w:w w:val="110"/>
        </w:rPr>
        <w:t>s</w:t>
      </w:r>
      <w:r>
        <w:rPr>
          <w:spacing w:val="48"/>
          <w:w w:val="110"/>
        </w:rPr>
        <w:t> </w:t>
      </w:r>
      <w:r>
        <w:rPr>
          <w:w w:val="110"/>
        </w:rPr>
        <w:t>3.9</w:t>
      </w:r>
      <w:r>
        <w:rPr>
          <w:spacing w:val="51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result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w w:val="110"/>
        </w:rPr>
        <w:t>our</w:t>
      </w:r>
      <w:r>
        <w:rPr>
          <w:spacing w:val="28"/>
          <w:w w:val="114"/>
        </w:rPr>
        <w:t> </w:t>
      </w:r>
      <w:r>
        <w:rPr>
          <w:w w:val="110"/>
        </w:rPr>
        <w:t>analyses.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Lastly,</w:t>
      </w:r>
      <w:r>
        <w:rPr>
          <w:spacing w:val="3"/>
          <w:w w:val="110"/>
        </w:rPr>
        <w:t> </w:t>
      </w:r>
      <w:r>
        <w:rPr>
          <w:w w:val="110"/>
        </w:rPr>
        <w:t>Section</w:t>
      </w:r>
      <w:r>
        <w:rPr>
          <w:spacing w:val="2"/>
          <w:w w:val="110"/>
        </w:rPr>
        <w:t> </w:t>
      </w:r>
      <w:r>
        <w:rPr>
          <w:w w:val="110"/>
        </w:rPr>
        <w:t>3.10</w:t>
      </w:r>
      <w:r>
        <w:rPr>
          <w:spacing w:val="2"/>
          <w:w w:val="110"/>
        </w:rPr>
        <w:t> </w:t>
      </w:r>
      <w:r>
        <w:rPr>
          <w:w w:val="110"/>
        </w:rPr>
        <w:t>forms</w:t>
      </w:r>
      <w:r>
        <w:rPr>
          <w:spacing w:val="3"/>
          <w:w w:val="110"/>
        </w:rPr>
        <w:t> </w:t>
      </w:r>
      <w:r>
        <w:rPr>
          <w:w w:val="110"/>
        </w:rPr>
        <w:t>our</w:t>
      </w:r>
      <w:r>
        <w:rPr>
          <w:spacing w:val="2"/>
          <w:w w:val="110"/>
        </w:rPr>
        <w:t> </w:t>
      </w:r>
      <w:r>
        <w:rPr>
          <w:w w:val="110"/>
        </w:rPr>
        <w:t>discussion.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4"/>
        <w:rPr>
          <w:rFonts w:ascii="PMingLiU" w:hAnsi="PMingLiU" w:cs="PMingLiU" w:eastAsia="PMingLiU"/>
          <w:sz w:val="19"/>
          <w:szCs w:val="19"/>
        </w:rPr>
      </w:pPr>
    </w:p>
    <w:p>
      <w:pPr>
        <w:pStyle w:val="Heading1"/>
        <w:numPr>
          <w:ilvl w:val="1"/>
          <w:numId w:val="17"/>
        </w:numPr>
        <w:tabs>
          <w:tab w:pos="1430" w:val="left" w:leader="none"/>
        </w:tabs>
        <w:spacing w:line="240" w:lineRule="auto" w:before="0" w:after="0"/>
        <w:ind w:left="1430" w:right="0" w:hanging="883"/>
        <w:jc w:val="both"/>
        <w:rPr>
          <w:b w:val="0"/>
          <w:bCs w:val="0"/>
        </w:rPr>
      </w:pPr>
      <w:bookmarkStart w:name="Source of Data" w:id="167"/>
      <w:bookmarkEnd w:id="167"/>
      <w:r>
        <w:rPr>
          <w:b w:val="0"/>
        </w:rPr>
      </w:r>
      <w:bookmarkStart w:name="_bookmark98" w:id="168"/>
      <w:bookmarkEnd w:id="168"/>
      <w:r>
        <w:rPr>
          <w:b w:val="0"/>
        </w:rPr>
      </w:r>
      <w:bookmarkStart w:name="_bookmark98" w:id="169"/>
      <w:bookmarkEnd w:id="169"/>
      <w:r>
        <w:rPr/>
        <w:t>Source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Data</w:t>
      </w:r>
      <w:r>
        <w:rPr>
          <w:b w:val="0"/>
        </w:rPr>
      </w:r>
    </w:p>
    <w:p>
      <w:pPr>
        <w:pStyle w:val="BodyText"/>
        <w:spacing w:line="242" w:lineRule="auto" w:before="242"/>
        <w:ind w:left="520" w:right="102" w:firstLine="27"/>
        <w:jc w:val="both"/>
      </w:pPr>
      <w:r>
        <w:rPr>
          <w:spacing w:val="-7"/>
          <w:w w:val="110"/>
        </w:rPr>
        <w:t>For</w:t>
      </w:r>
      <w:r>
        <w:rPr>
          <w:spacing w:val="65"/>
          <w:w w:val="110"/>
        </w:rPr>
        <w:t> </w:t>
      </w:r>
      <w:r>
        <w:rPr>
          <w:w w:val="110"/>
        </w:rPr>
        <w:t>this</w:t>
      </w:r>
      <w:r>
        <w:rPr>
          <w:spacing w:val="6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is,</w:t>
      </w:r>
      <w:r>
        <w:rPr>
          <w:spacing w:val="7"/>
          <w:w w:val="110"/>
        </w:rPr>
        <w:t> </w:t>
      </w:r>
      <w:r>
        <w:rPr>
          <w:w w:val="110"/>
        </w:rPr>
        <w:t>datasets</w:t>
      </w:r>
      <w:r>
        <w:rPr>
          <w:spacing w:val="64"/>
          <w:w w:val="110"/>
        </w:rPr>
        <w:t> </w:t>
      </w:r>
      <w:r>
        <w:rPr>
          <w:w w:val="110"/>
        </w:rPr>
        <w:t>from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5"/>
          <w:w w:val="110"/>
        </w:rPr>
        <w:t> </w:t>
      </w:r>
      <w:r>
        <w:rPr>
          <w:spacing w:val="-1"/>
          <w:w w:val="110"/>
        </w:rPr>
        <w:t>Medical</w:t>
      </w:r>
      <w:r>
        <w:rPr>
          <w:spacing w:val="66"/>
          <w:w w:val="110"/>
        </w:rPr>
        <w:t> </w:t>
      </w:r>
      <w:r>
        <w:rPr>
          <w:w w:val="110"/>
        </w:rPr>
        <w:t>Information</w:t>
      </w:r>
      <w:r>
        <w:rPr>
          <w:spacing w:val="67"/>
          <w:w w:val="110"/>
        </w:rPr>
        <w:t> </w:t>
      </w:r>
      <w:r>
        <w:rPr>
          <w:w w:val="110"/>
        </w:rPr>
        <w:t>Mart</w:t>
      </w:r>
      <w:r>
        <w:rPr>
          <w:spacing w:val="65"/>
          <w:w w:val="110"/>
        </w:rPr>
        <w:t> </w:t>
      </w:r>
      <w:r>
        <w:rPr>
          <w:w w:val="110"/>
        </w:rPr>
        <w:t>for</w:t>
      </w:r>
      <w:r>
        <w:rPr>
          <w:spacing w:val="65"/>
          <w:w w:val="110"/>
        </w:rPr>
        <w:t> </w:t>
      </w:r>
      <w:r>
        <w:rPr>
          <w:spacing w:val="-2"/>
          <w:w w:val="110"/>
        </w:rPr>
        <w:t>Intensiv</w:t>
      </w:r>
      <w:r>
        <w:rPr>
          <w:spacing w:val="-3"/>
          <w:w w:val="110"/>
        </w:rPr>
        <w:t>e</w:t>
      </w:r>
      <w:r>
        <w:rPr>
          <w:spacing w:val="66"/>
          <w:w w:val="110"/>
        </w:rPr>
        <w:t> </w:t>
      </w:r>
      <w:r>
        <w:rPr>
          <w:w w:val="110"/>
        </w:rPr>
        <w:t>Care</w:t>
      </w:r>
      <w:r>
        <w:rPr>
          <w:spacing w:val="35"/>
          <w:w w:val="115"/>
        </w:rPr>
        <w:t> </w:t>
      </w:r>
      <w:r>
        <w:rPr>
          <w:spacing w:val="-1"/>
          <w:w w:val="110"/>
        </w:rPr>
        <w:t>version</w:t>
      </w:r>
      <w:r>
        <w:rPr>
          <w:spacing w:val="31"/>
          <w:w w:val="110"/>
        </w:rPr>
        <w:t> </w:t>
      </w:r>
      <w:r>
        <w:rPr>
          <w:w w:val="110"/>
        </w:rPr>
        <w:t>1.4</w:t>
      </w:r>
      <w:r>
        <w:rPr>
          <w:spacing w:val="29"/>
          <w:w w:val="110"/>
        </w:rPr>
        <w:t> </w:t>
      </w:r>
      <w:r>
        <w:rPr>
          <w:w w:val="110"/>
        </w:rPr>
        <w:t>(MIMIC-III</w:t>
      </w:r>
      <w:r>
        <w:rPr>
          <w:spacing w:val="30"/>
          <w:w w:val="110"/>
        </w:rPr>
        <w:t> </w:t>
      </w:r>
      <w:r>
        <w:rPr>
          <w:w w:val="110"/>
        </w:rPr>
        <w:t>v1.4)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databa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,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29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PhysioNet</w:t>
      </w:r>
      <w:r>
        <w:rPr>
          <w:spacing w:val="29"/>
          <w:w w:val="110"/>
        </w:rPr>
        <w:t> </w:t>
      </w:r>
      <w:r>
        <w:rPr>
          <w:w w:val="110"/>
        </w:rPr>
        <w:t>Clinical</w:t>
      </w:r>
      <w:r>
        <w:rPr>
          <w:spacing w:val="31"/>
          <w:w w:val="110"/>
        </w:rPr>
        <w:t> </w:t>
      </w:r>
      <w:r>
        <w:rPr>
          <w:w w:val="110"/>
        </w:rPr>
        <w:t>Databases</w:t>
      </w:r>
      <w:r>
        <w:rPr>
          <w:spacing w:val="35"/>
          <w:w w:val="115"/>
        </w:rPr>
        <w:t> </w:t>
      </w:r>
      <w:r>
        <w:rPr>
          <w:spacing w:val="-1"/>
          <w:w w:val="110"/>
        </w:rPr>
        <w:t>(h</w:t>
      </w:r>
      <w:hyperlink r:id="rId83">
        <w:r>
          <w:rPr>
            <w:spacing w:val="-1"/>
            <w:w w:val="110"/>
          </w:rPr>
          <w:t>ttps://mimic.physionet.org),</w:t>
        </w:r>
      </w:hyperlink>
      <w:r>
        <w:rPr>
          <w:spacing w:val="52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48"/>
          <w:w w:val="110"/>
        </w:rPr>
        <w:t> </w:t>
      </w:r>
      <w:r>
        <w:rPr>
          <w:w w:val="110"/>
        </w:rPr>
        <w:t>used.</w:t>
      </w:r>
      <w:r>
        <w:rPr>
          <w:spacing w:val="51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49"/>
          <w:w w:val="110"/>
        </w:rPr>
        <w:t> </w:t>
      </w:r>
      <w:r>
        <w:rPr>
          <w:w w:val="110"/>
        </w:rPr>
        <w:t>is</w:t>
      </w:r>
      <w:r>
        <w:rPr>
          <w:spacing w:val="48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w w:val="110"/>
        </w:rPr>
        <w:t>large,</w:t>
      </w:r>
      <w:r>
        <w:rPr>
          <w:spacing w:val="53"/>
          <w:w w:val="110"/>
        </w:rPr>
        <w:t> </w:t>
      </w:r>
      <w:r>
        <w:rPr>
          <w:w w:val="110"/>
        </w:rPr>
        <w:t>open-access,</w:t>
      </w:r>
      <w:r>
        <w:rPr>
          <w:spacing w:val="53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57"/>
          <w:w w:val="105"/>
        </w:rPr>
        <w:t> </w:t>
      </w:r>
      <w:r>
        <w:rPr>
          <w:spacing w:val="-1"/>
          <w:w w:val="110"/>
        </w:rPr>
        <w:t>maintained</w:t>
      </w:r>
      <w:r>
        <w:rPr>
          <w:spacing w:val="15"/>
          <w:w w:val="110"/>
        </w:rPr>
        <w:t> </w:t>
      </w:r>
      <w:r>
        <w:rPr>
          <w:w w:val="110"/>
        </w:rPr>
        <w:t>database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collection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de-identified</w:t>
      </w:r>
      <w:r>
        <w:rPr>
          <w:spacing w:val="15"/>
          <w:w w:val="110"/>
        </w:rPr>
        <w:t> </w:t>
      </w:r>
      <w:r>
        <w:rPr>
          <w:w w:val="110"/>
        </w:rPr>
        <w:t>health-related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associated</w:t>
      </w:r>
      <w:r>
        <w:rPr>
          <w:spacing w:val="31"/>
          <w:w w:val="112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4"/>
          <w:w w:val="110"/>
        </w:rPr>
        <w:t> </w:t>
      </w:r>
      <w:r>
        <w:rPr>
          <w:w w:val="110"/>
        </w:rPr>
        <w:t>58,000</w:t>
      </w:r>
      <w:r>
        <w:rPr>
          <w:spacing w:val="4"/>
          <w:w w:val="110"/>
        </w:rPr>
        <w:t> </w:t>
      </w:r>
      <w:r>
        <w:rPr>
          <w:w w:val="110"/>
        </w:rPr>
        <w:t>hospital</w:t>
      </w:r>
      <w:r>
        <w:rPr>
          <w:spacing w:val="3"/>
          <w:w w:val="110"/>
        </w:rPr>
        <w:t> </w:t>
      </w:r>
      <w:r>
        <w:rPr>
          <w:w w:val="110"/>
        </w:rPr>
        <w:t>admissions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38,645</w:t>
      </w:r>
      <w:r>
        <w:rPr>
          <w:spacing w:val="4"/>
          <w:w w:val="110"/>
        </w:rPr>
        <w:t> </w:t>
      </w:r>
      <w:r>
        <w:rPr>
          <w:w w:val="110"/>
        </w:rPr>
        <w:t>adults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7,875</w:t>
      </w:r>
      <w:r>
        <w:rPr>
          <w:spacing w:val="4"/>
          <w:w w:val="110"/>
        </w:rPr>
        <w:t> </w:t>
      </w:r>
      <w:r>
        <w:rPr>
          <w:w w:val="110"/>
        </w:rPr>
        <w:t>neonates,</w:t>
      </w:r>
      <w:r>
        <w:rPr>
          <w:spacing w:val="3"/>
          <w:w w:val="110"/>
        </w:rPr>
        <w:t> </w:t>
      </w:r>
      <w:r>
        <w:rPr>
          <w:w w:val="110"/>
        </w:rPr>
        <w:t>who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25"/>
          <w:w w:val="111"/>
        </w:rPr>
        <w:t> </w:t>
      </w:r>
      <w:r>
        <w:rPr>
          <w:w w:val="110"/>
        </w:rPr>
        <w:t>admitted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critical</w:t>
      </w:r>
      <w:r>
        <w:rPr>
          <w:spacing w:val="13"/>
          <w:w w:val="110"/>
        </w:rPr>
        <w:t> </w:t>
      </w:r>
      <w:r>
        <w:rPr>
          <w:w w:val="110"/>
        </w:rPr>
        <w:t>care</w:t>
      </w:r>
      <w:r>
        <w:rPr>
          <w:spacing w:val="13"/>
          <w:w w:val="110"/>
        </w:rPr>
        <w:t> </w:t>
      </w:r>
      <w:r>
        <w:rPr>
          <w:w w:val="110"/>
        </w:rPr>
        <w:t>units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Beth</w:t>
      </w:r>
      <w:r>
        <w:rPr>
          <w:spacing w:val="14"/>
          <w:w w:val="110"/>
        </w:rPr>
        <w:t> </w:t>
      </w:r>
      <w:r>
        <w:rPr>
          <w:w w:val="110"/>
        </w:rPr>
        <w:t>Israel</w:t>
      </w:r>
      <w:r>
        <w:rPr>
          <w:spacing w:val="13"/>
          <w:w w:val="110"/>
        </w:rPr>
        <w:t> </w:t>
      </w:r>
      <w:r>
        <w:rPr>
          <w:w w:val="110"/>
        </w:rPr>
        <w:t>Deaconess</w:t>
      </w:r>
      <w:r>
        <w:rPr>
          <w:spacing w:val="12"/>
          <w:w w:val="110"/>
        </w:rPr>
        <w:t> </w:t>
      </w:r>
      <w:r>
        <w:rPr>
          <w:w w:val="110"/>
        </w:rPr>
        <w:t>Medical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Center</w:t>
      </w:r>
      <w:r>
        <w:rPr>
          <w:spacing w:val="12"/>
          <w:w w:val="110"/>
        </w:rPr>
        <w:t> </w:t>
      </w:r>
      <w:r>
        <w:rPr>
          <w:w w:val="110"/>
        </w:rPr>
        <w:t>(Boston,</w:t>
      </w:r>
      <w:r>
        <w:rPr>
          <w:spacing w:val="25"/>
          <w:w w:val="111"/>
        </w:rPr>
        <w:t> </w:t>
      </w:r>
      <w:r>
        <w:rPr>
          <w:w w:val="110"/>
        </w:rPr>
        <w:t>MA,</w:t>
      </w:r>
      <w:r>
        <w:rPr>
          <w:spacing w:val="9"/>
          <w:w w:val="110"/>
        </w:rPr>
        <w:t> </w:t>
      </w:r>
      <w:r>
        <w:rPr>
          <w:w w:val="110"/>
        </w:rPr>
        <w:t>USA)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June</w:t>
      </w:r>
      <w:r>
        <w:rPr>
          <w:spacing w:val="10"/>
          <w:w w:val="110"/>
        </w:rPr>
        <w:t> </w:t>
      </w:r>
      <w:r>
        <w:rPr>
          <w:w w:val="110"/>
        </w:rPr>
        <w:t>2001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October</w:t>
      </w:r>
      <w:r>
        <w:rPr>
          <w:spacing w:val="9"/>
          <w:w w:val="110"/>
        </w:rPr>
        <w:t> </w:t>
      </w:r>
      <w:r>
        <w:rPr>
          <w:w w:val="110"/>
        </w:rPr>
        <w:t>2012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hosted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7"/>
        </w:rPr>
        <w:t> </w:t>
      </w:r>
      <w:r>
        <w:rPr>
          <w:w w:val="110"/>
        </w:rPr>
        <w:t>Laboratory</w:t>
      </w:r>
      <w:r>
        <w:rPr>
          <w:spacing w:val="37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Computational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ysiology</w:t>
      </w:r>
      <w:r>
        <w:rPr>
          <w:spacing w:val="37"/>
          <w:w w:val="110"/>
        </w:rPr>
        <w:t> </w:t>
      </w:r>
      <w:r>
        <w:rPr>
          <w:w w:val="110"/>
        </w:rPr>
        <w:t>(LCP)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Massachusetts</w:t>
      </w:r>
      <w:r>
        <w:rPr>
          <w:spacing w:val="35"/>
          <w:w w:val="110"/>
        </w:rPr>
        <w:t> </w:t>
      </w:r>
      <w:r>
        <w:rPr>
          <w:w w:val="110"/>
        </w:rPr>
        <w:t>Institute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43"/>
          <w:w w:val="101"/>
        </w:rPr>
        <w:t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echnology</w:t>
      </w:r>
      <w:r>
        <w:rPr>
          <w:spacing w:val="-10"/>
          <w:w w:val="110"/>
        </w:rPr>
        <w:t> </w:t>
      </w:r>
      <w:r>
        <w:rPr>
          <w:w w:val="110"/>
        </w:rPr>
        <w:t>(MIT)</w:t>
      </w:r>
      <w:r>
        <w:rPr>
          <w:spacing w:val="-10"/>
          <w:w w:val="110"/>
        </w:rPr>
        <w:t> </w:t>
      </w:r>
      <w:hyperlink w:history="true" w:anchor="_bookmark199">
        <w:r>
          <w:rPr>
            <w:w w:val="110"/>
          </w:rPr>
          <w:t>(Johnson</w:t>
        </w:r>
        <w:r>
          <w:rPr>
            <w:spacing w:val="-11"/>
            <w:w w:val="110"/>
          </w:rPr>
          <w:t> </w:t>
        </w:r>
        <w:r>
          <w:rPr>
            <w:w w:val="110"/>
          </w:rPr>
          <w:t>et</w:t>
        </w:r>
        <w:r>
          <w:rPr>
            <w:spacing w:val="-10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-10"/>
          <w:w w:val="110"/>
        </w:rPr>
        <w:t> </w:t>
      </w:r>
      <w:hyperlink w:history="true" w:anchor="_bookmark199">
        <w:r>
          <w:rPr>
            <w:w w:val="110"/>
          </w:rPr>
          <w:t>2016;</w:t>
        </w:r>
      </w:hyperlink>
      <w:r>
        <w:rPr>
          <w:spacing w:val="-10"/>
          <w:w w:val="110"/>
        </w:rPr>
        <w:t> </w:t>
      </w:r>
      <w:hyperlink w:history="true" w:anchor="_bookmark224">
        <w:r>
          <w:rPr>
            <w:spacing w:val="-1"/>
            <w:w w:val="110"/>
          </w:rPr>
          <w:t>Pollard</w:t>
        </w:r>
        <w:r>
          <w:rPr>
            <w:spacing w:val="-10"/>
            <w:w w:val="110"/>
          </w:rPr>
          <w:t> </w:t>
        </w:r>
        <w:r>
          <w:rPr>
            <w:w w:val="110"/>
          </w:rPr>
          <w:t>and</w:t>
        </w:r>
        <w:r>
          <w:rPr>
            <w:spacing w:val="-10"/>
            <w:w w:val="110"/>
          </w:rPr>
          <w:t> </w:t>
        </w:r>
        <w:r>
          <w:rPr>
            <w:w w:val="110"/>
          </w:rPr>
          <w:t>Johnson,</w:t>
        </w:r>
      </w:hyperlink>
      <w:r>
        <w:rPr>
          <w:spacing w:val="-9"/>
          <w:w w:val="110"/>
        </w:rPr>
        <w:t> </w:t>
      </w:r>
      <w:hyperlink w:history="true" w:anchor="_bookmark224">
        <w:r>
          <w:rPr>
            <w:w w:val="110"/>
          </w:rPr>
          <w:t>2016;</w:t>
        </w:r>
      </w:hyperlink>
      <w:r>
        <w:rPr>
          <w:spacing w:val="-10"/>
          <w:w w:val="110"/>
        </w:rPr>
        <w:t> </w:t>
      </w:r>
      <w:hyperlink w:history="true" w:anchor="_bookmark189">
        <w:r>
          <w:rPr>
            <w:w w:val="110"/>
          </w:rPr>
          <w:t>Goldberger</w:t>
        </w:r>
        <w:r>
          <w:rPr>
            <w:spacing w:val="-10"/>
            <w:w w:val="110"/>
          </w:rPr>
          <w:t> </w:t>
        </w:r>
        <w:r>
          <w:rPr>
            <w:w w:val="110"/>
          </w:rPr>
          <w:t>et</w:t>
        </w:r>
        <w:r>
          <w:rPr>
            <w:spacing w:val="-10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29"/>
          <w:w w:val="110"/>
        </w:rPr>
        <w:t> </w:t>
      </w:r>
      <w:hyperlink w:history="true" w:anchor="_bookmark189">
        <w:r>
          <w:rPr>
            <w:w w:val="110"/>
          </w:rPr>
          <w:t>2000).</w:t>
        </w:r>
      </w:hyperlink>
      <w:r>
        <w:rPr>
          <w:spacing w:val="40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43"/>
          <w:w w:val="110"/>
        </w:rPr>
        <w:t> </w:t>
      </w:r>
      <w:r>
        <w:rPr>
          <w:spacing w:val="-1"/>
          <w:w w:val="110"/>
        </w:rPr>
        <w:t>contains</w:t>
      </w:r>
      <w:r>
        <w:rPr>
          <w:spacing w:val="43"/>
          <w:w w:val="110"/>
        </w:rPr>
        <w:t> </w:t>
      </w:r>
      <w:r>
        <w:rPr>
          <w:w w:val="110"/>
        </w:rPr>
        <w:t>clinical,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physiological,</w:t>
      </w:r>
      <w:r>
        <w:rPr>
          <w:spacing w:val="48"/>
          <w:w w:val="110"/>
        </w:rPr>
        <w:t> </w:t>
      </w: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spacing w:val="-1"/>
          <w:w w:val="110"/>
        </w:rPr>
        <w:t>mortality</w:t>
      </w:r>
      <w:r>
        <w:rPr>
          <w:spacing w:val="43"/>
          <w:w w:val="110"/>
        </w:rPr>
        <w:t> </w:t>
      </w:r>
      <w:r>
        <w:rPr>
          <w:w w:val="110"/>
        </w:rPr>
        <w:t>data</w:t>
      </w:r>
      <w:r>
        <w:rPr>
          <w:spacing w:val="42"/>
          <w:w w:val="110"/>
        </w:rPr>
        <w:t> </w:t>
      </w:r>
      <w:r>
        <w:rPr>
          <w:w w:val="110"/>
        </w:rPr>
        <w:t>aggregated</w:t>
      </w:r>
      <w:r>
        <w:rPr>
          <w:spacing w:val="25"/>
          <w:w w:val="113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ICU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infor</w:t>
      </w:r>
      <w:r>
        <w:rPr>
          <w:spacing w:val="-1"/>
          <w:w w:val="110"/>
        </w:rPr>
        <w:t>mation </w:t>
      </w:r>
      <w:r>
        <w:rPr>
          <w:w w:val="110"/>
        </w:rPr>
        <w:t>systems,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spacing w:val="-1"/>
          <w:w w:val="110"/>
        </w:rPr>
        <w:t> </w:t>
      </w:r>
      <w:r>
        <w:rPr>
          <w:w w:val="110"/>
        </w:rPr>
        <w:t>hospital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arc</w:t>
      </w:r>
      <w:r>
        <w:rPr>
          <w:spacing w:val="-3"/>
          <w:w w:val="110"/>
        </w:rPr>
        <w:t>hives,</w:t>
      </w:r>
      <w:r>
        <w:rPr>
          <w:w w:val="110"/>
        </w:rPr>
        <w:t> bedside</w:t>
      </w:r>
      <w:r>
        <w:rPr>
          <w:spacing w:val="-1"/>
          <w:w w:val="110"/>
        </w:rPr>
        <w:t> </w:t>
      </w:r>
      <w:r>
        <w:rPr>
          <w:w w:val="110"/>
        </w:rPr>
        <w:t>monitors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Social</w:t>
      </w:r>
      <w:r>
        <w:rPr>
          <w:spacing w:val="41"/>
          <w:w w:val="105"/>
        </w:rPr>
        <w:t> </w:t>
      </w:r>
      <w:r>
        <w:rPr>
          <w:spacing w:val="-1"/>
          <w:w w:val="110"/>
        </w:rPr>
        <w:t>Security</w:t>
      </w:r>
      <w:r>
        <w:rPr>
          <w:spacing w:val="65"/>
          <w:w w:val="110"/>
        </w:rPr>
        <w:t> </w:t>
      </w:r>
      <w:r>
        <w:rPr>
          <w:w w:val="110"/>
        </w:rPr>
        <w:t>Administration</w:t>
      </w:r>
      <w:r>
        <w:rPr>
          <w:spacing w:val="2"/>
          <w:w w:val="110"/>
        </w:rPr>
        <w:t> </w:t>
      </w:r>
      <w:r>
        <w:rPr>
          <w:w w:val="110"/>
        </w:rPr>
        <w:t>Death</w:t>
      </w:r>
      <w:r>
        <w:rPr>
          <w:spacing w:val="65"/>
          <w:w w:val="110"/>
        </w:rPr>
        <w:t> </w:t>
      </w:r>
      <w:r>
        <w:rPr>
          <w:w w:val="110"/>
        </w:rPr>
        <w:t>Master</w:t>
      </w:r>
      <w:r>
        <w:rPr>
          <w:spacing w:val="66"/>
          <w:w w:val="110"/>
        </w:rPr>
        <w:t> </w:t>
      </w:r>
      <w:r>
        <w:rPr>
          <w:w w:val="110"/>
        </w:rPr>
        <w:t>Files.</w:t>
      </w:r>
      <w:r>
        <w:rPr>
          <w:spacing w:val="27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66"/>
          <w:w w:val="110"/>
        </w:rPr>
        <w:t> </w:t>
      </w:r>
      <w:r>
        <w:rPr>
          <w:w w:val="110"/>
        </w:rPr>
        <w:t>includes</w:t>
      </w:r>
      <w:r>
        <w:rPr>
          <w:spacing w:val="66"/>
          <w:w w:val="110"/>
        </w:rPr>
        <w:t> </w:t>
      </w:r>
      <w:r>
        <w:rPr>
          <w:spacing w:val="-1"/>
          <w:w w:val="110"/>
        </w:rPr>
        <w:t>health-related</w:t>
      </w:r>
      <w:r>
        <w:rPr>
          <w:spacing w:val="34"/>
          <w:w w:val="118"/>
        </w:rPr>
        <w:t> </w:t>
      </w:r>
      <w:r>
        <w:rPr>
          <w:w w:val="110"/>
        </w:rPr>
        <w:t>information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25"/>
          <w:w w:val="110"/>
        </w:rPr>
        <w:t> </w:t>
      </w:r>
      <w:r>
        <w:rPr>
          <w:w w:val="110"/>
        </w:rPr>
        <w:t>demographics,</w:t>
      </w:r>
      <w:r>
        <w:rPr>
          <w:spacing w:val="23"/>
          <w:w w:val="110"/>
        </w:rPr>
        <w:t> </w:t>
      </w:r>
      <w:r>
        <w:rPr>
          <w:w w:val="110"/>
        </w:rPr>
        <w:t>vital</w:t>
      </w:r>
      <w:r>
        <w:rPr>
          <w:spacing w:val="25"/>
          <w:w w:val="110"/>
        </w:rPr>
        <w:t> </w:t>
      </w:r>
      <w:r>
        <w:rPr>
          <w:w w:val="110"/>
        </w:rPr>
        <w:t>sign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measurements,</w:t>
      </w:r>
      <w:r>
        <w:rPr>
          <w:spacing w:val="24"/>
          <w:w w:val="110"/>
        </w:rPr>
        <w:t> </w:t>
      </w:r>
      <w:r>
        <w:rPr>
          <w:w w:val="110"/>
        </w:rPr>
        <w:t>laboratory</w:t>
      </w:r>
      <w:r>
        <w:rPr>
          <w:spacing w:val="25"/>
          <w:w w:val="110"/>
        </w:rPr>
        <w:t> </w:t>
      </w:r>
      <w:r>
        <w:rPr>
          <w:w w:val="110"/>
        </w:rPr>
        <w:t>test</w:t>
      </w:r>
      <w:r>
        <w:rPr>
          <w:spacing w:val="25"/>
          <w:w w:val="110"/>
        </w:rPr>
        <w:t> </w:t>
      </w:r>
      <w:r>
        <w:rPr>
          <w:w w:val="110"/>
        </w:rPr>
        <w:t>results,</w:t>
      </w:r>
      <w:r>
        <w:rPr>
          <w:spacing w:val="25"/>
          <w:w w:val="113"/>
        </w:rPr>
        <w:t> </w:t>
      </w:r>
      <w:r>
        <w:rPr>
          <w:w w:val="110"/>
        </w:rPr>
        <w:t>procedures,</w:t>
      </w:r>
      <w:r>
        <w:rPr>
          <w:spacing w:val="5"/>
          <w:w w:val="110"/>
        </w:rPr>
        <w:t> </w:t>
      </w:r>
      <w:r>
        <w:rPr>
          <w:w w:val="110"/>
        </w:rPr>
        <w:t>medications,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caregiv</w:t>
      </w:r>
      <w:r>
        <w:rPr>
          <w:spacing w:val="-1"/>
          <w:w w:val="110"/>
        </w:rPr>
        <w:t>er</w:t>
      </w:r>
      <w:r>
        <w:rPr>
          <w:spacing w:val="5"/>
          <w:w w:val="110"/>
        </w:rPr>
        <w:t> </w:t>
      </w:r>
      <w:r>
        <w:rPr>
          <w:w w:val="110"/>
        </w:rPr>
        <w:t>notes,</w:t>
      </w:r>
      <w:r>
        <w:rPr>
          <w:spacing w:val="5"/>
          <w:w w:val="110"/>
        </w:rPr>
        <w:t> </w:t>
      </w:r>
      <w:r>
        <w:rPr>
          <w:w w:val="110"/>
        </w:rPr>
        <w:t>imaging</w:t>
      </w:r>
      <w:r>
        <w:rPr>
          <w:spacing w:val="5"/>
          <w:w w:val="110"/>
        </w:rPr>
        <w:t> </w:t>
      </w:r>
      <w:r>
        <w:rPr>
          <w:w w:val="110"/>
        </w:rPr>
        <w:t>reports,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out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hospital</w:t>
      </w:r>
      <w:r>
        <w:rPr>
          <w:spacing w:val="30"/>
          <w:w w:val="111"/>
        </w:rPr>
        <w:t> </w:t>
      </w:r>
      <w:r>
        <w:rPr>
          <w:spacing w:val="-1"/>
          <w:w w:val="110"/>
        </w:rPr>
        <w:t>mortality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registry.</w:t>
      </w:r>
      <w:r>
        <w:rPr>
          <w:spacing w:val="7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</w:t>
      </w:r>
      <w:r>
        <w:rPr>
          <w:spacing w:val="-3"/>
          <w:w w:val="110"/>
        </w:rPr>
        <w:t>e</w:t>
      </w:r>
      <w:r>
        <w:rPr>
          <w:spacing w:val="33"/>
          <w:w w:val="110"/>
        </w:rPr>
        <w:t> </w:t>
      </w:r>
      <w:r>
        <w:rPr>
          <w:w w:val="110"/>
        </w:rPr>
        <w:t>collected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continuously</w:t>
      </w:r>
      <w:r>
        <w:rPr>
          <w:spacing w:val="33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non-invasiv</w:t>
      </w:r>
      <w:r>
        <w:rPr>
          <w:spacing w:val="-4"/>
          <w:w w:val="110"/>
        </w:rPr>
        <w:t>e</w:t>
      </w:r>
      <w:r>
        <w:rPr>
          <w:spacing w:val="33"/>
          <w:w w:val="110"/>
        </w:rPr>
        <w:t> </w:t>
      </w:r>
      <w:r>
        <w:rPr>
          <w:w w:val="110"/>
        </w:rPr>
        <w:t>procedures</w:t>
      </w:r>
      <w:r>
        <w:rPr>
          <w:spacing w:val="69"/>
          <w:w w:val="111"/>
        </w:rPr>
        <w:t> </w:t>
      </w:r>
      <w:r>
        <w:rPr>
          <w:w w:val="110"/>
        </w:rPr>
        <w:t>during</w:t>
      </w:r>
      <w:r>
        <w:rPr>
          <w:spacing w:val="36"/>
          <w:w w:val="110"/>
        </w:rPr>
        <w:t> </w:t>
      </w:r>
      <w:r>
        <w:rPr>
          <w:w w:val="110"/>
        </w:rPr>
        <w:t>routine</w:t>
      </w:r>
      <w:r>
        <w:rPr>
          <w:spacing w:val="37"/>
          <w:w w:val="110"/>
        </w:rPr>
        <w:t> </w:t>
      </w:r>
      <w:r>
        <w:rPr>
          <w:w w:val="110"/>
        </w:rPr>
        <w:t>clinical</w:t>
      </w:r>
      <w:r>
        <w:rPr>
          <w:spacing w:val="38"/>
          <w:w w:val="110"/>
        </w:rPr>
        <w:t> </w:t>
      </w:r>
      <w:r>
        <w:rPr>
          <w:w w:val="110"/>
        </w:rPr>
        <w:t>care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collection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blinded</w:t>
      </w:r>
      <w:r>
        <w:rPr>
          <w:spacing w:val="36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/>
      </w:r>
    </w:p>
    <w:p>
      <w:pPr>
        <w:spacing w:after="0" w:line="242" w:lineRule="auto"/>
        <w:jc w:val="both"/>
        <w:sectPr>
          <w:headerReference w:type="default" r:id="rId80"/>
          <w:footerReference w:type="default" r:id="rId81"/>
          <w:footerReference w:type="even" r:id="rId82"/>
          <w:pgSz w:w="12240" w:h="15840"/>
          <w:pgMar w:header="0" w:footer="749" w:top="1500" w:bottom="940" w:left="1720" w:right="1280"/>
          <w:pgNumType w:start="71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37" w:right="545"/>
        <w:jc w:val="both"/>
      </w:pPr>
      <w:r>
        <w:rPr>
          <w:w w:val="110"/>
        </w:rPr>
        <w:t>staff,</w:t>
      </w:r>
      <w:r>
        <w:rPr>
          <w:spacing w:val="23"/>
          <w:w w:val="110"/>
        </w:rPr>
        <w:t> </w:t>
      </w:r>
      <w:r>
        <w:rPr>
          <w:w w:val="110"/>
        </w:rPr>
        <w:t>minimising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interference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medical</w:t>
      </w:r>
      <w:r>
        <w:rPr>
          <w:spacing w:val="23"/>
          <w:w w:val="110"/>
        </w:rPr>
        <w:t> </w:t>
      </w:r>
      <w:r>
        <w:rPr>
          <w:w w:val="110"/>
        </w:rPr>
        <w:t>routine.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Private</w:t>
      </w:r>
      <w:r>
        <w:rPr>
          <w:spacing w:val="23"/>
          <w:w w:val="110"/>
        </w:rPr>
        <w:t> </w:t>
      </w:r>
      <w:r>
        <w:rPr>
          <w:w w:val="110"/>
        </w:rPr>
        <w:t>health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info</w:t>
      </w:r>
      <w:r>
        <w:rPr>
          <w:spacing w:val="-1"/>
          <w:w w:val="110"/>
        </w:rPr>
        <w:t>rmation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7"/>
          <w:w w:val="112"/>
        </w:rPr>
        <w:t> </w:t>
      </w:r>
      <w:r>
        <w:rPr>
          <w:w w:val="110"/>
        </w:rPr>
        <w:t>also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de-identified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protect</w:t>
      </w:r>
      <w:r>
        <w:rPr>
          <w:spacing w:val="16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privacy</w:t>
      </w:r>
      <w:r>
        <w:rPr>
          <w:spacing w:val="17"/>
          <w:w w:val="110"/>
        </w:rPr>
        <w:t> </w:t>
      </w:r>
      <w:hyperlink w:history="true" w:anchor="_bookmark206">
        <w:r>
          <w:rPr>
            <w:w w:val="110"/>
          </w:rPr>
          <w:t>(Mark,</w:t>
        </w:r>
      </w:hyperlink>
      <w:r>
        <w:rPr>
          <w:spacing w:val="17"/>
          <w:w w:val="110"/>
        </w:rPr>
        <w:t> </w:t>
      </w:r>
      <w:hyperlink w:history="true" w:anchor="_bookmark206">
        <w:r>
          <w:rPr>
            <w:w w:val="110"/>
          </w:rPr>
          <w:t>2016).</w:t>
        </w:r>
      </w:hyperlink>
      <w:r>
        <w:rPr>
          <w:spacing w:val="47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example,</w:t>
      </w:r>
      <w:r>
        <w:rPr>
          <w:spacing w:val="17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dates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database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28"/>
          <w:w w:val="110"/>
        </w:rPr>
        <w:t> </w:t>
      </w:r>
      <w:r>
        <w:rPr>
          <w:w w:val="110"/>
        </w:rPr>
        <w:t>shifted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ds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</w:t>
      </w:r>
      <w:r>
        <w:rPr>
          <w:spacing w:val="-2"/>
          <w:w w:val="110"/>
        </w:rPr>
        <w:t>en</w:t>
      </w:r>
      <w:r>
        <w:rPr>
          <w:spacing w:val="28"/>
          <w:w w:val="110"/>
        </w:rPr>
        <w:t> </w:t>
      </w:r>
      <w:r>
        <w:rPr>
          <w:w w:val="110"/>
        </w:rPr>
        <w:t>2100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2200</w:t>
      </w:r>
      <w:r>
        <w:rPr>
          <w:spacing w:val="27"/>
          <w:w w:val="110"/>
        </w:rPr>
        <w:t> </w:t>
      </w:r>
      <w:r>
        <w:rPr>
          <w:w w:val="110"/>
        </w:rPr>
        <w:t>while</w:t>
      </w:r>
      <w:r>
        <w:rPr>
          <w:spacing w:val="29"/>
          <w:w w:val="110"/>
        </w:rPr>
        <w:t> </w:t>
      </w:r>
      <w:r>
        <w:rPr>
          <w:w w:val="110"/>
        </w:rPr>
        <w:t>conserving</w:t>
      </w:r>
      <w:r>
        <w:rPr>
          <w:spacing w:val="31"/>
          <w:w w:val="110"/>
        </w:rPr>
        <w:t> </w:t>
      </w:r>
      <w:r>
        <w:rPr>
          <w:w w:val="110"/>
        </w:rPr>
        <w:t>seasonal</w:t>
      </w:r>
      <w:r>
        <w:rPr>
          <w:spacing w:val="32"/>
          <w:w w:val="110"/>
        </w:rPr>
        <w:t> </w:t>
      </w:r>
      <w:r>
        <w:rPr>
          <w:w w:val="110"/>
        </w:rPr>
        <w:t>trends.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28" w:right="545" w:firstLine="359"/>
        <w:jc w:val="both"/>
      </w:pPr>
      <w:r>
        <w:rPr>
          <w:w w:val="115"/>
        </w:rPr>
        <w:t>Access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use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MIMIC-III</w:t>
      </w:r>
      <w:r>
        <w:rPr>
          <w:spacing w:val="-5"/>
          <w:w w:val="115"/>
        </w:rPr>
        <w:t> </w:t>
      </w:r>
      <w:r>
        <w:rPr>
          <w:w w:val="115"/>
        </w:rPr>
        <w:t>database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hesis</w:t>
      </w:r>
      <w:r>
        <w:rPr>
          <w:spacing w:val="-4"/>
          <w:w w:val="115"/>
        </w:rPr>
        <w:t> ha</w:t>
      </w:r>
      <w:r>
        <w:rPr>
          <w:spacing w:val="-5"/>
          <w:w w:val="115"/>
        </w:rPr>
        <w:t>ve</w:t>
      </w:r>
      <w:r>
        <w:rPr>
          <w:spacing w:val="-4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een</w:t>
      </w:r>
      <w:r>
        <w:rPr>
          <w:spacing w:val="-5"/>
          <w:w w:val="115"/>
        </w:rPr>
        <w:t> </w:t>
      </w:r>
      <w:r>
        <w:rPr>
          <w:w w:val="115"/>
        </w:rPr>
        <w:t>authorised</w:t>
      </w:r>
      <w:r>
        <w:rPr>
          <w:spacing w:val="24"/>
          <w:w w:val="115"/>
        </w:rPr>
        <w:t> </w:t>
      </w:r>
      <w:r>
        <w:rPr>
          <w:w w:val="115"/>
        </w:rPr>
        <w:t>with</w:t>
      </w:r>
      <w:r>
        <w:rPr>
          <w:spacing w:val="14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restricted-access</w:t>
      </w:r>
      <w:r>
        <w:rPr>
          <w:spacing w:val="13"/>
          <w:w w:val="115"/>
        </w:rPr>
        <w:t> </w:t>
      </w:r>
      <w:r>
        <w:rPr>
          <w:w w:val="115"/>
        </w:rPr>
        <w:t>to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Ph</w:t>
      </w:r>
      <w:r>
        <w:rPr>
          <w:spacing w:val="-2"/>
          <w:w w:val="115"/>
        </w:rPr>
        <w:t>ysioNet</w:t>
      </w:r>
      <w:r>
        <w:rPr>
          <w:spacing w:val="13"/>
          <w:w w:val="115"/>
        </w:rPr>
        <w:t> </w:t>
      </w:r>
      <w:r>
        <w:rPr>
          <w:w w:val="115"/>
        </w:rPr>
        <w:t>clinical</w:t>
      </w:r>
      <w:r>
        <w:rPr>
          <w:spacing w:val="15"/>
          <w:w w:val="115"/>
        </w:rPr>
        <w:t> </w:t>
      </w:r>
      <w:r>
        <w:rPr>
          <w:w w:val="115"/>
        </w:rPr>
        <w:t>databases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b</w:t>
      </w:r>
      <w:r>
        <w:rPr>
          <w:spacing w:val="1"/>
          <w:w w:val="115"/>
        </w:rPr>
        <w:t>ound</w:t>
      </w:r>
      <w:r>
        <w:rPr>
          <w:spacing w:val="14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data</w:t>
      </w:r>
      <w:r>
        <w:rPr>
          <w:spacing w:val="13"/>
          <w:w w:val="115"/>
        </w:rPr>
        <w:t> </w:t>
      </w:r>
      <w:r>
        <w:rPr>
          <w:w w:val="115"/>
        </w:rPr>
        <w:t>use</w:t>
      </w:r>
      <w:r>
        <w:rPr>
          <w:spacing w:val="24"/>
          <w:w w:val="110"/>
        </w:rPr>
        <w:t> </w:t>
      </w:r>
      <w:r>
        <w:rPr>
          <w:spacing w:val="-2"/>
          <w:w w:val="115"/>
        </w:rPr>
        <w:t>agreemen</w:t>
      </w:r>
      <w:r>
        <w:rPr>
          <w:spacing w:val="-1"/>
          <w:w w:val="115"/>
        </w:rPr>
        <w:t>t,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approved</w:t>
      </w:r>
      <w:r>
        <w:rPr>
          <w:spacing w:val="-21"/>
          <w:w w:val="115"/>
        </w:rPr>
        <w:t> </w:t>
      </w:r>
      <w:r>
        <w:rPr>
          <w:w w:val="115"/>
        </w:rPr>
        <w:t>on</w:t>
      </w:r>
      <w:r>
        <w:rPr>
          <w:spacing w:val="-21"/>
          <w:w w:val="115"/>
        </w:rPr>
        <w:t> </w:t>
      </w:r>
      <w:r>
        <w:rPr>
          <w:w w:val="115"/>
        </w:rPr>
        <w:t>9th</w:t>
      </w:r>
      <w:r>
        <w:rPr>
          <w:spacing w:val="-21"/>
          <w:w w:val="115"/>
        </w:rPr>
        <w:t> </w:t>
      </w:r>
      <w:r>
        <w:rPr>
          <w:w w:val="115"/>
        </w:rPr>
        <w:t>April</w:t>
      </w:r>
      <w:r>
        <w:rPr>
          <w:spacing w:val="-21"/>
          <w:w w:val="115"/>
        </w:rPr>
        <w:t> </w:t>
      </w:r>
      <w:r>
        <w:rPr>
          <w:w w:val="115"/>
        </w:rPr>
        <w:t>2019.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numPr>
          <w:ilvl w:val="1"/>
          <w:numId w:val="17"/>
        </w:numPr>
        <w:tabs>
          <w:tab w:pos="1020" w:val="left" w:leader="none"/>
        </w:tabs>
        <w:spacing w:line="240" w:lineRule="auto" w:before="166" w:after="0"/>
        <w:ind w:left="1019" w:right="0" w:hanging="882"/>
        <w:jc w:val="both"/>
        <w:rPr>
          <w:b w:val="0"/>
          <w:bCs w:val="0"/>
        </w:rPr>
      </w:pPr>
      <w:bookmarkStart w:name="ICD-9" w:id="170"/>
      <w:bookmarkEnd w:id="170"/>
      <w:r>
        <w:rPr>
          <w:b w:val="0"/>
        </w:rPr>
      </w:r>
      <w:bookmarkStart w:name="_bookmark99" w:id="171"/>
      <w:bookmarkEnd w:id="171"/>
      <w:r>
        <w:rPr>
          <w:b w:val="0"/>
        </w:rPr>
      </w:r>
      <w:bookmarkStart w:name="_bookmark99" w:id="172"/>
      <w:bookmarkEnd w:id="172"/>
      <w:r>
        <w:rPr/>
        <w:t>ICD-9</w:t>
      </w:r>
      <w:r>
        <w:rPr>
          <w:b w:val="0"/>
        </w:rPr>
      </w:r>
    </w:p>
    <w:p>
      <w:pPr>
        <w:pStyle w:val="BodyText"/>
        <w:spacing w:line="242" w:lineRule="auto" w:before="213"/>
        <w:ind w:left="137" w:right="512" w:hanging="9"/>
        <w:jc w:val="both"/>
      </w:pPr>
      <w:r>
        <w:rPr>
          <w:w w:val="110"/>
        </w:rPr>
        <w:t>According</w:t>
      </w:r>
      <w:r>
        <w:rPr>
          <w:spacing w:val="62"/>
          <w:w w:val="110"/>
        </w:rPr>
        <w:t> </w:t>
      </w:r>
      <w:r>
        <w:rPr>
          <w:w w:val="110"/>
        </w:rPr>
        <w:t>to</w:t>
      </w:r>
      <w:r>
        <w:rPr>
          <w:spacing w:val="61"/>
          <w:w w:val="110"/>
        </w:rPr>
        <w:t> </w:t>
      </w:r>
      <w:r>
        <w:rPr>
          <w:w w:val="110"/>
        </w:rPr>
        <w:t>the</w:t>
      </w:r>
      <w:r>
        <w:rPr>
          <w:spacing w:val="61"/>
          <w:w w:val="110"/>
        </w:rPr>
        <w:t> </w:t>
      </w:r>
      <w:r>
        <w:rPr>
          <w:spacing w:val="-4"/>
          <w:w w:val="110"/>
        </w:rPr>
        <w:t>World</w:t>
      </w:r>
      <w:r>
        <w:rPr>
          <w:spacing w:val="61"/>
          <w:w w:val="110"/>
        </w:rPr>
        <w:t> </w:t>
      </w:r>
      <w:r>
        <w:rPr>
          <w:w w:val="110"/>
        </w:rPr>
        <w:t>Health</w:t>
      </w:r>
      <w:r>
        <w:rPr>
          <w:spacing w:val="61"/>
          <w:w w:val="110"/>
        </w:rPr>
        <w:t> </w:t>
      </w:r>
      <w:r>
        <w:rPr>
          <w:w w:val="110"/>
        </w:rPr>
        <w:t>Organisation</w:t>
      </w:r>
      <w:r>
        <w:rPr>
          <w:spacing w:val="60"/>
          <w:w w:val="110"/>
        </w:rPr>
        <w:t> </w:t>
      </w:r>
      <w:hyperlink w:history="true" w:anchor="_bookmark217">
        <w:r>
          <w:rPr>
            <w:spacing w:val="-1"/>
            <w:w w:val="110"/>
          </w:rPr>
          <w:t>(Organization</w:t>
        </w:r>
      </w:hyperlink>
      <w:r>
        <w:rPr>
          <w:spacing w:val="-1"/>
          <w:w w:val="110"/>
        </w:rPr>
        <w:t>,</w:t>
      </w:r>
      <w:r>
        <w:rPr>
          <w:spacing w:val="61"/>
          <w:w w:val="110"/>
        </w:rPr>
        <w:t> </w:t>
      </w:r>
      <w:hyperlink w:history="true" w:anchor="_bookmark217">
        <w:r>
          <w:rPr>
            <w:w w:val="110"/>
          </w:rPr>
          <w:t>2019),</w:t>
        </w:r>
      </w:hyperlink>
      <w:r>
        <w:rPr>
          <w:spacing w:val="68"/>
          <w:w w:val="110"/>
        </w:rPr>
        <w:t> </w:t>
      </w:r>
      <w:r>
        <w:rPr>
          <w:spacing w:val="-1"/>
          <w:w w:val="110"/>
        </w:rPr>
        <w:t>International</w:t>
      </w:r>
      <w:r>
        <w:rPr>
          <w:spacing w:val="39"/>
          <w:w w:val="118"/>
        </w:rPr>
        <w:t> </w:t>
      </w:r>
      <w:r>
        <w:rPr>
          <w:w w:val="110"/>
        </w:rPr>
        <w:t>Statistical</w:t>
      </w:r>
      <w:r>
        <w:rPr>
          <w:spacing w:val="61"/>
          <w:w w:val="110"/>
        </w:rPr>
        <w:t> </w:t>
      </w:r>
      <w:r>
        <w:rPr>
          <w:w w:val="110"/>
        </w:rPr>
        <w:t>Classification</w:t>
      </w:r>
      <w:r>
        <w:rPr>
          <w:spacing w:val="63"/>
          <w:w w:val="110"/>
        </w:rPr>
        <w:t> </w:t>
      </w:r>
      <w:r>
        <w:rPr>
          <w:w w:val="110"/>
        </w:rPr>
        <w:t>of</w:t>
      </w:r>
      <w:r>
        <w:rPr>
          <w:spacing w:val="62"/>
          <w:w w:val="110"/>
        </w:rPr>
        <w:t> </w:t>
      </w:r>
      <w:r>
        <w:rPr>
          <w:w w:val="110"/>
        </w:rPr>
        <w:t>Diseases</w:t>
      </w:r>
      <w:r>
        <w:rPr>
          <w:spacing w:val="61"/>
          <w:w w:val="110"/>
        </w:rPr>
        <w:t> </w:t>
      </w:r>
      <w:r>
        <w:rPr>
          <w:w w:val="110"/>
        </w:rPr>
        <w:t>and</w:t>
      </w:r>
      <w:r>
        <w:rPr>
          <w:spacing w:val="62"/>
          <w:w w:val="110"/>
        </w:rPr>
        <w:t> </w:t>
      </w:r>
      <w:r>
        <w:rPr>
          <w:w w:val="110"/>
        </w:rPr>
        <w:t>Related</w:t>
      </w:r>
      <w:r>
        <w:rPr>
          <w:spacing w:val="61"/>
          <w:w w:val="110"/>
        </w:rPr>
        <w:t> </w:t>
      </w:r>
      <w:r>
        <w:rPr>
          <w:w w:val="110"/>
        </w:rPr>
        <w:t>Health</w:t>
      </w:r>
      <w:r>
        <w:rPr>
          <w:spacing w:val="63"/>
          <w:w w:val="110"/>
        </w:rPr>
        <w:t> </w:t>
      </w:r>
      <w:r>
        <w:rPr>
          <w:w w:val="110"/>
        </w:rPr>
        <w:t>Problems</w:t>
      </w:r>
      <w:r>
        <w:rPr>
          <w:spacing w:val="62"/>
          <w:w w:val="110"/>
        </w:rPr>
        <w:t> </w:t>
      </w:r>
      <w:r>
        <w:rPr>
          <w:w w:val="110"/>
        </w:rPr>
        <w:t>(ICD)</w:t>
      </w:r>
      <w:r>
        <w:rPr>
          <w:spacing w:val="62"/>
          <w:w w:val="110"/>
        </w:rPr>
        <w:t> </w:t>
      </w:r>
      <w:r>
        <w:rPr>
          <w:w w:val="110"/>
        </w:rPr>
        <w:t>is</w:t>
      </w:r>
      <w:r>
        <w:rPr>
          <w:spacing w:val="62"/>
          <w:w w:val="110"/>
        </w:rPr>
        <w:t> </w:t>
      </w:r>
      <w:r>
        <w:rPr>
          <w:w w:val="110"/>
        </w:rPr>
        <w:t>the</w:t>
      </w:r>
      <w:r>
        <w:rPr>
          <w:w w:val="120"/>
        </w:rPr>
        <w:t> </w:t>
      </w:r>
      <w:r>
        <w:rPr>
          <w:spacing w:val="-1"/>
          <w:w w:val="110"/>
        </w:rPr>
        <w:t>international</w:t>
      </w:r>
      <w:r>
        <w:rPr>
          <w:spacing w:val="4"/>
          <w:w w:val="110"/>
        </w:rPr>
        <w:t> </w:t>
      </w:r>
      <w:r>
        <w:rPr>
          <w:w w:val="110"/>
        </w:rPr>
        <w:t>standard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clinical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dia</w:t>
      </w:r>
      <w:r>
        <w:rPr>
          <w:spacing w:val="-2"/>
          <w:w w:val="110"/>
        </w:rPr>
        <w:t>gnosis.</w:t>
      </w:r>
      <w:r>
        <w:rPr>
          <w:spacing w:val="29"/>
          <w:w w:val="110"/>
        </w:rPr>
        <w:t> </w:t>
      </w:r>
      <w:r>
        <w:rPr>
          <w:w w:val="110"/>
        </w:rPr>
        <w:t>ICD</w:t>
      </w:r>
      <w:r>
        <w:rPr>
          <w:spacing w:val="4"/>
          <w:w w:val="110"/>
        </w:rPr>
        <w:t> </w:t>
      </w:r>
      <w:r>
        <w:rPr>
          <w:w w:val="110"/>
        </w:rPr>
        <w:t>defi</w:t>
      </w:r>
      <w:r>
        <w:rPr>
          <w:spacing w:val="33"/>
          <w:w w:val="110"/>
        </w:rPr>
        <w:t> </w:t>
      </w:r>
      <w:r>
        <w:rPr>
          <w:w w:val="110"/>
        </w:rPr>
        <w:t>diseases,</w:t>
      </w:r>
      <w:r>
        <w:rPr>
          <w:spacing w:val="3"/>
          <w:w w:val="110"/>
        </w:rPr>
        <w:t> </w:t>
      </w:r>
      <w:r>
        <w:rPr>
          <w:w w:val="110"/>
        </w:rPr>
        <w:t>disorders,</w:t>
      </w:r>
      <w:r>
        <w:rPr>
          <w:spacing w:val="4"/>
          <w:w w:val="110"/>
        </w:rPr>
        <w:t> </w:t>
      </w:r>
      <w:r>
        <w:rPr>
          <w:w w:val="110"/>
        </w:rPr>
        <w:t>injuries,</w:t>
      </w:r>
      <w:r>
        <w:rPr>
          <w:spacing w:val="31"/>
          <w:w w:val="109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other</w:t>
      </w:r>
      <w:r>
        <w:rPr>
          <w:spacing w:val="19"/>
          <w:w w:val="110"/>
        </w:rPr>
        <w:t> </w:t>
      </w:r>
      <w:r>
        <w:rPr>
          <w:w w:val="110"/>
        </w:rPr>
        <w:t>related</w:t>
      </w:r>
      <w:r>
        <w:rPr>
          <w:spacing w:val="19"/>
          <w:w w:val="110"/>
        </w:rPr>
        <w:t> </w:t>
      </w:r>
      <w:r>
        <w:rPr>
          <w:w w:val="110"/>
        </w:rPr>
        <w:t>health</w:t>
      </w:r>
      <w:r>
        <w:rPr>
          <w:spacing w:val="20"/>
          <w:w w:val="110"/>
        </w:rPr>
        <w:t> </w:t>
      </w:r>
      <w:r>
        <w:rPr>
          <w:w w:val="110"/>
        </w:rPr>
        <w:t>conditions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9"/>
          <w:w w:val="110"/>
        </w:rPr>
        <w:t> </w:t>
      </w:r>
      <w:r>
        <w:rPr>
          <w:w w:val="110"/>
        </w:rPr>
        <w:t>fashion,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allows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storage</w:t>
      </w:r>
      <w:r>
        <w:rPr>
          <w:spacing w:val="21"/>
          <w:w w:val="112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access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health-related</w:t>
      </w:r>
      <w:r>
        <w:rPr>
          <w:spacing w:val="22"/>
          <w:w w:val="110"/>
        </w:rPr>
        <w:t> </w:t>
      </w:r>
      <w:r>
        <w:rPr>
          <w:w w:val="110"/>
        </w:rPr>
        <w:t>information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internationally,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other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ords,</w:t>
      </w:r>
      <w:r>
        <w:rPr>
          <w:spacing w:val="23"/>
          <w:w w:val="110"/>
        </w:rPr>
        <w:t> </w:t>
      </w:r>
      <w:r>
        <w:rPr>
          <w:w w:val="110"/>
        </w:rPr>
        <w:t>ICD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8"/>
        </w:rPr>
        <w:t> </w:t>
      </w:r>
      <w:r>
        <w:rPr>
          <w:w w:val="110"/>
        </w:rPr>
        <w:t>standard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clinical</w:t>
      </w:r>
      <w:r>
        <w:rPr>
          <w:spacing w:val="14"/>
          <w:w w:val="110"/>
        </w:rPr>
        <w:t> </w:t>
      </w:r>
      <w:r>
        <w:rPr>
          <w:w w:val="110"/>
        </w:rPr>
        <w:t>diagnosis.</w:t>
      </w:r>
      <w:r>
        <w:rPr>
          <w:spacing w:val="40"/>
          <w:w w:val="110"/>
        </w:rPr>
        <w:t> </w:t>
      </w:r>
      <w:r>
        <w:rPr>
          <w:w w:val="110"/>
        </w:rPr>
        <w:t>Though</w:t>
      </w:r>
      <w:r>
        <w:rPr>
          <w:spacing w:val="14"/>
          <w:w w:val="110"/>
        </w:rPr>
        <w:t> </w:t>
      </w: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subtle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ariation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standard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25"/>
          <w:w w:val="109"/>
        </w:rPr>
        <w:t> </w:t>
      </w:r>
      <w:r>
        <w:rPr>
          <w:w w:val="110"/>
        </w:rPr>
        <w:t>some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coun</w:t>
      </w:r>
      <w:r>
        <w:rPr>
          <w:spacing w:val="-1"/>
          <w:w w:val="110"/>
        </w:rPr>
        <w:t>try</w:t>
      </w:r>
      <w:r>
        <w:rPr>
          <w:spacing w:val="-17"/>
          <w:w w:val="110"/>
        </w:rPr>
        <w:t> </w:t>
      </w:r>
      <w:r>
        <w:rPr>
          <w:w w:val="110"/>
        </w:rPr>
        <w:t>adopt</w:t>
      </w:r>
      <w:r>
        <w:rPr>
          <w:spacing w:val="-18"/>
          <w:w w:val="110"/>
        </w:rPr>
        <w:t> </w:t>
      </w:r>
      <w:r>
        <w:rPr>
          <w:w w:val="110"/>
        </w:rPr>
        <w:t>diff   </w:t>
      </w:r>
      <w:r>
        <w:rPr>
          <w:spacing w:val="19"/>
          <w:w w:val="110"/>
        </w:rPr>
        <w:t> </w:t>
      </w:r>
      <w:r>
        <w:rPr>
          <w:w w:val="110"/>
        </w:rPr>
        <w:t>t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versions.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18"/>
          <w:w w:val="110"/>
        </w:rPr>
        <w:t> </w:t>
      </w:r>
      <w:r>
        <w:rPr>
          <w:w w:val="110"/>
        </w:rPr>
        <w:t>example,</w:t>
      </w:r>
      <w:r>
        <w:rPr>
          <w:spacing w:val="-13"/>
          <w:w w:val="110"/>
        </w:rPr>
        <w:t> </w:t>
      </w:r>
      <w:r>
        <w:rPr>
          <w:w w:val="110"/>
        </w:rPr>
        <w:t>Clinical</w:t>
      </w:r>
      <w:r>
        <w:rPr>
          <w:spacing w:val="-17"/>
          <w:w w:val="110"/>
        </w:rPr>
        <w:t> </w:t>
      </w:r>
      <w:r>
        <w:rPr>
          <w:spacing w:val="1"/>
          <w:w w:val="110"/>
        </w:rPr>
        <w:t>Modifi</w:t>
      </w:r>
      <w:r>
        <w:rPr>
          <w:spacing w:val="20"/>
          <w:w w:val="110"/>
        </w:rPr>
        <w:t> </w:t>
      </w:r>
      <w:r>
        <w:rPr>
          <w:w w:val="110"/>
        </w:rPr>
        <w:t>ation</w:t>
      </w:r>
      <w:r>
        <w:rPr>
          <w:spacing w:val="-18"/>
          <w:w w:val="110"/>
        </w:rPr>
        <w:t> </w:t>
      </w:r>
      <w:r>
        <w:rPr>
          <w:w w:val="110"/>
        </w:rPr>
        <w:t>(ICD-9-CM)</w:t>
      </w:r>
      <w:r>
        <w:rPr>
          <w:spacing w:val="23"/>
          <w:w w:val="108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adaption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assigning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diagnostic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United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Stat</w:t>
      </w:r>
      <w:r>
        <w:rPr>
          <w:spacing w:val="-2"/>
          <w:w w:val="110"/>
        </w:rPr>
        <w:t>es</w:t>
      </w:r>
      <w:r>
        <w:rPr>
          <w:spacing w:val="7"/>
          <w:w w:val="110"/>
        </w:rPr>
        <w:t> </w:t>
      </w:r>
      <w:hyperlink w:history="true" w:anchor="_bookmark172">
        <w:r>
          <w:rPr>
            <w:spacing w:val="-1"/>
            <w:w w:val="110"/>
          </w:rPr>
          <w:t>(Centers</w:t>
        </w:r>
        <w:r>
          <w:rPr>
            <w:spacing w:val="8"/>
            <w:w w:val="110"/>
          </w:rPr>
          <w:t> </w:t>
        </w:r>
        <w:r>
          <w:rPr>
            <w:w w:val="110"/>
          </w:rPr>
          <w:t>for</w:t>
        </w:r>
        <w:r>
          <w:rPr>
            <w:spacing w:val="8"/>
            <w:w w:val="110"/>
          </w:rPr>
          <w:t> </w:t>
        </w:r>
        <w:r>
          <w:rPr>
            <w:w w:val="110"/>
          </w:rPr>
          <w:t>Disease</w:t>
        </w:r>
      </w:hyperlink>
      <w:r>
        <w:rPr>
          <w:spacing w:val="31"/>
          <w:w w:val="105"/>
        </w:rPr>
        <w:t> </w:t>
      </w:r>
      <w:hyperlink w:history="true" w:anchor="_bookmark172">
        <w:r>
          <w:rPr>
            <w:spacing w:val="-1"/>
            <w:w w:val="110"/>
          </w:rPr>
          <w:t>Control</w:t>
        </w:r>
        <w:r>
          <w:rPr>
            <w:spacing w:val="39"/>
            <w:w w:val="110"/>
          </w:rPr>
          <w:t> </w:t>
        </w:r>
        <w:r>
          <w:rPr>
            <w:w w:val="110"/>
          </w:rPr>
          <w:t>and</w:t>
        </w:r>
        <w:r>
          <w:rPr>
            <w:spacing w:val="40"/>
            <w:w w:val="110"/>
          </w:rPr>
          <w:t> </w:t>
        </w:r>
        <w:r>
          <w:rPr>
            <w:spacing w:val="-2"/>
            <w:w w:val="110"/>
          </w:rPr>
          <w:t>Prevention,</w:t>
        </w:r>
      </w:hyperlink>
      <w:r>
        <w:rPr>
          <w:spacing w:val="40"/>
          <w:w w:val="110"/>
        </w:rPr>
        <w:t> </w:t>
      </w:r>
      <w:hyperlink w:history="true" w:anchor="_bookmark172">
        <w:r>
          <w:rPr>
            <w:w w:val="110"/>
          </w:rPr>
          <w:t>2019),</w:t>
        </w:r>
      </w:hyperlink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Zealand,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Australian</w:t>
      </w:r>
      <w:r>
        <w:rPr>
          <w:spacing w:val="43"/>
          <w:w w:val="110"/>
        </w:rPr>
        <w:t> </w:t>
      </w:r>
      <w:r>
        <w:rPr>
          <w:spacing w:val="1"/>
          <w:w w:val="110"/>
        </w:rPr>
        <w:t>Mo</w:t>
      </w:r>
      <w:r>
        <w:rPr>
          <w:w w:val="110"/>
        </w:rPr>
        <w:t>di</w:t>
      </w:r>
      <w:r>
        <w:rPr>
          <w:spacing w:val="1"/>
          <w:w w:val="110"/>
        </w:rPr>
        <w:t>fi</w:t>
      </w:r>
      <w:r>
        <w:rPr/>
      </w:r>
    </w:p>
    <w:p>
      <w:pPr>
        <w:pStyle w:val="BodyText"/>
        <w:spacing w:line="242" w:lineRule="auto" w:before="1"/>
        <w:ind w:left="137" w:right="541" w:hanging="28"/>
        <w:jc w:val="both"/>
      </w:pPr>
      <w:r>
        <w:rPr>
          <w:w w:val="110"/>
        </w:rPr>
        <w:t>(ICD-10-AM)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8"/>
          <w:w w:val="110"/>
        </w:rPr>
        <w:t> </w:t>
      </w:r>
      <w:hyperlink w:history="true" w:anchor="_bookmark213">
        <w:r>
          <w:rPr>
            <w:w w:val="110"/>
          </w:rPr>
          <w:t>(Ministry</w:t>
        </w:r>
        <w:r>
          <w:rPr>
            <w:spacing w:val="28"/>
            <w:w w:val="110"/>
          </w:rPr>
          <w:t> </w:t>
        </w:r>
        <w:r>
          <w:rPr>
            <w:w w:val="110"/>
          </w:rPr>
          <w:t>of</w:t>
        </w:r>
        <w:r>
          <w:rPr>
            <w:spacing w:val="28"/>
            <w:w w:val="110"/>
          </w:rPr>
          <w:t> </w:t>
        </w:r>
        <w:r>
          <w:rPr>
            <w:w w:val="110"/>
          </w:rPr>
          <w:t>Health,</w:t>
        </w:r>
      </w:hyperlink>
      <w:r>
        <w:rPr>
          <w:spacing w:val="29"/>
          <w:w w:val="110"/>
        </w:rPr>
        <w:t> </w:t>
      </w:r>
      <w:hyperlink w:history="true" w:anchor="_bookmark213">
        <w:r>
          <w:rPr>
            <w:w w:val="110"/>
          </w:rPr>
          <w:t>2019).</w:t>
        </w:r>
      </w:hyperlink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version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ICD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1"/>
          <w:w w:val="108"/>
        </w:rPr>
        <w:t> </w:t>
      </w:r>
      <w:r>
        <w:rPr>
          <w:w w:val="110"/>
        </w:rPr>
        <w:t>medical</w:t>
      </w:r>
      <w:r>
        <w:rPr>
          <w:spacing w:val="9"/>
          <w:w w:val="110"/>
        </w:rPr>
        <w:t> </w:t>
      </w:r>
      <w:r>
        <w:rPr>
          <w:w w:val="110"/>
        </w:rPr>
        <w:t>diagnosis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MIMIC</w:t>
      </w:r>
      <w:r>
        <w:rPr>
          <w:spacing w:val="9"/>
          <w:w w:val="110"/>
        </w:rPr>
        <w:t> </w:t>
      </w:r>
      <w:r>
        <w:rPr>
          <w:w w:val="110"/>
        </w:rPr>
        <w:t>dataset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ICD-9,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assigned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end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patien</w:t>
      </w:r>
      <w:r>
        <w:rPr>
          <w:spacing w:val="-2"/>
          <w:w w:val="110"/>
        </w:rPr>
        <w:t>t’s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stay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hospital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bill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care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7"/>
          <w:w w:val="110"/>
        </w:rPr>
        <w:t> </w:t>
      </w:r>
      <w:hyperlink w:history="true" w:anchor="_bookmark199">
        <w:r>
          <w:rPr>
            <w:w w:val="110"/>
          </w:rPr>
          <w:t>(Johnson</w:t>
        </w:r>
      </w:hyperlink>
      <w:r>
        <w:rPr>
          <w:spacing w:val="26"/>
          <w:w w:val="113"/>
        </w:rPr>
        <w:t> </w:t>
      </w:r>
      <w:hyperlink w:history="true" w:anchor="_bookmark199">
        <w:r>
          <w:rPr>
            <w:w w:val="110"/>
          </w:rPr>
          <w:t>et</w:t>
        </w:r>
        <w:r>
          <w:rPr>
            <w:spacing w:val="7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8"/>
          <w:w w:val="110"/>
        </w:rPr>
        <w:t> </w:t>
      </w:r>
      <w:hyperlink w:history="true" w:anchor="_bookmark199">
        <w:r>
          <w:rPr>
            <w:w w:val="110"/>
          </w:rPr>
          <w:t>2016).</w:t>
        </w:r>
        <w:r>
          <w:rPr/>
        </w:r>
      </w:hyperlink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9"/>
        <w:rPr>
          <w:rFonts w:ascii="PMingLiU" w:hAnsi="PMingLiU" w:cs="PMingLiU" w:eastAsia="PMingLiU"/>
          <w:sz w:val="23"/>
          <w:szCs w:val="23"/>
        </w:rPr>
      </w:pPr>
    </w:p>
    <w:p>
      <w:pPr>
        <w:spacing w:line="200" w:lineRule="atLeast"/>
        <w:ind w:left="1420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3810000" cy="895350"/>
            <wp:effectExtent l="0" t="0" r="0" b="0"/>
            <wp:docPr id="45" name="image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9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0" w:lineRule="auto" w:before="13"/>
        <w:ind w:left="488" w:right="0" w:hanging="352"/>
        <w:jc w:val="left"/>
      </w:pPr>
      <w:bookmarkStart w:name="_bookmark100" w:id="173"/>
      <w:bookmarkEnd w:id="173"/>
      <w:r>
        <w:rPr/>
      </w:r>
      <w:r>
        <w:rPr>
          <w:w w:val="110"/>
        </w:rPr>
        <w:t>Figure</w:t>
      </w:r>
      <w:r>
        <w:rPr>
          <w:spacing w:val="-16"/>
          <w:w w:val="110"/>
        </w:rPr>
        <w:t> </w:t>
      </w:r>
      <w:r>
        <w:rPr>
          <w:w w:val="110"/>
        </w:rPr>
        <w:t>3.1:</w:t>
      </w:r>
      <w:r>
        <w:rPr>
          <w:spacing w:val="13"/>
          <w:w w:val="110"/>
        </w:rPr>
        <w:t> </w:t>
      </w:r>
      <w:r>
        <w:rPr>
          <w:w w:val="110"/>
        </w:rPr>
        <w:t>Visualisation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ICD-10</w:t>
      </w:r>
      <w:r>
        <w:rPr>
          <w:spacing w:val="-15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-15"/>
          <w:w w:val="110"/>
        </w:rPr>
        <w:t> </w:t>
      </w:r>
      <w:r>
        <w:rPr>
          <w:w w:val="110"/>
        </w:rPr>
        <w:t>Structure,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hyperlink w:history="true" w:anchor="_bookmark163">
        <w:r>
          <w:rPr>
            <w:w w:val="110"/>
          </w:rPr>
          <w:t>Andrus</w:t>
        </w:r>
        <w:r>
          <w:rPr>
            <w:spacing w:val="-14"/>
            <w:w w:val="110"/>
          </w:rPr>
          <w:t> </w:t>
        </w:r>
        <w:r>
          <w:rPr>
            <w:w w:val="110"/>
          </w:rPr>
          <w:t>and</w:t>
        </w:r>
        <w:r>
          <w:rPr>
            <w:spacing w:val="-16"/>
            <w:w w:val="110"/>
          </w:rPr>
          <w:t> </w:t>
        </w:r>
        <w:r>
          <w:rPr>
            <w:w w:val="110"/>
          </w:rPr>
          <w:t>Bohnett</w:t>
        </w:r>
      </w:hyperlink>
      <w:r>
        <w:rPr>
          <w:spacing w:val="-15"/>
          <w:w w:val="110"/>
        </w:rPr>
        <w:t> </w:t>
      </w:r>
      <w:hyperlink w:history="true" w:anchor="_bookmark163">
        <w:r>
          <w:rPr>
            <w:spacing w:val="-2"/>
            <w:w w:val="110"/>
          </w:rPr>
          <w:t>(201</w:t>
        </w:r>
      </w:hyperlink>
      <w:r>
        <w:rPr>
          <w:spacing w:val="-1"/>
          <w:w w:val="110"/>
        </w:rPr>
        <w:t>3).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left="137" w:right="513" w:firstLine="351"/>
        <w:jc w:val="both"/>
      </w:pPr>
      <w:r>
        <w:rPr>
          <w:w w:val="115"/>
        </w:rPr>
        <w:t>As</w:t>
      </w:r>
      <w:r>
        <w:rPr>
          <w:spacing w:val="-3"/>
          <w:w w:val="115"/>
        </w:rPr>
        <w:t> shown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fi</w:t>
      </w:r>
      <w:r>
        <w:rPr>
          <w:spacing w:val="42"/>
          <w:w w:val="115"/>
        </w:rPr>
        <w:t> </w:t>
      </w:r>
      <w:hyperlink w:history="true" w:anchor="_bookmark100">
        <w:r>
          <w:rPr>
            <w:w w:val="115"/>
          </w:rPr>
          <w:t>3.1,</w:t>
        </w:r>
      </w:hyperlink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fi</w:t>
      </w:r>
      <w:r>
        <w:rPr>
          <w:spacing w:val="33"/>
          <w:w w:val="115"/>
        </w:rPr>
        <w:t> </w:t>
      </w:r>
      <w:r>
        <w:rPr>
          <w:w w:val="115"/>
        </w:rPr>
        <w:t>three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haracters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an</w:t>
      </w:r>
      <w:r>
        <w:rPr>
          <w:spacing w:val="-2"/>
          <w:w w:val="115"/>
        </w:rPr>
        <w:t> </w:t>
      </w:r>
      <w:r>
        <w:rPr>
          <w:w w:val="115"/>
        </w:rPr>
        <w:t>ICD</w:t>
      </w:r>
      <w:r>
        <w:rPr>
          <w:spacing w:val="-2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3"/>
          <w:w w:val="115"/>
        </w:rPr>
        <w:t> </w:t>
      </w:r>
      <w:r>
        <w:rPr>
          <w:w w:val="115"/>
        </w:rPr>
        <w:t>designate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9"/>
        </w:rPr>
        <w:t> </w:t>
      </w:r>
      <w:r>
        <w:rPr>
          <w:w w:val="115"/>
        </w:rPr>
        <w:t>category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diagnosis,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followed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supplemen</w:t>
      </w:r>
      <w:r>
        <w:rPr>
          <w:spacing w:val="-1"/>
          <w:w w:val="115"/>
        </w:rPr>
        <w:t>tary</w:t>
      </w:r>
      <w:r>
        <w:rPr>
          <w:spacing w:val="-18"/>
          <w:w w:val="115"/>
        </w:rPr>
        <w:t> </w:t>
      </w:r>
      <w:r>
        <w:rPr>
          <w:w w:val="115"/>
        </w:rPr>
        <w:t>information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aetiology</w:t>
      </w:r>
      <w:r>
        <w:rPr>
          <w:spacing w:val="-17"/>
          <w:w w:val="115"/>
        </w:rPr>
        <w:t> </w:t>
      </w:r>
      <w:r>
        <w:rPr>
          <w:w w:val="115"/>
        </w:rPr>
        <w:t>(i.e.,</w:t>
      </w:r>
      <w:r>
        <w:rPr>
          <w:spacing w:val="23"/>
          <w:w w:val="113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cause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condition),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natomic</w:t>
      </w:r>
      <w:r>
        <w:rPr>
          <w:spacing w:val="-8"/>
          <w:w w:val="115"/>
        </w:rPr>
        <w:t> </w:t>
      </w:r>
      <w:r>
        <w:rPr>
          <w:w w:val="115"/>
        </w:rPr>
        <w:t>site,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sev</w:t>
      </w:r>
      <w:r>
        <w:rPr>
          <w:spacing w:val="-4"/>
          <w:w w:val="115"/>
        </w:rPr>
        <w:t>erit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8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other</w:t>
      </w:r>
      <w:r>
        <w:rPr>
          <w:spacing w:val="-8"/>
          <w:w w:val="115"/>
        </w:rPr>
        <w:t> </w:t>
      </w:r>
      <w:r>
        <w:rPr>
          <w:w w:val="115"/>
        </w:rPr>
        <w:t>vital</w:t>
      </w:r>
      <w:r>
        <w:rPr>
          <w:spacing w:val="-8"/>
          <w:w w:val="115"/>
        </w:rPr>
        <w:t> </w:t>
      </w:r>
      <w:r>
        <w:rPr>
          <w:w w:val="115"/>
        </w:rPr>
        <w:t>clinical</w:t>
      </w:r>
      <w:r>
        <w:rPr>
          <w:spacing w:val="-8"/>
          <w:w w:val="115"/>
        </w:rPr>
        <w:t> </w:t>
      </w:r>
      <w:r>
        <w:rPr>
          <w:w w:val="115"/>
        </w:rPr>
        <w:t>details</w:t>
      </w:r>
      <w:r>
        <w:rPr>
          <w:spacing w:val="-9"/>
          <w:w w:val="115"/>
        </w:rPr>
        <w:t> </w:t>
      </w:r>
      <w:r>
        <w:rPr>
          <w:w w:val="115"/>
        </w:rPr>
        <w:t>after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21"/>
          <w:w w:val="117"/>
        </w:rPr>
        <w:t> </w:t>
      </w:r>
      <w:r>
        <w:rPr>
          <w:w w:val="115"/>
        </w:rPr>
        <w:t>full</w:t>
      </w:r>
      <w:r>
        <w:rPr>
          <w:spacing w:val="-15"/>
          <w:w w:val="115"/>
        </w:rPr>
        <w:t> </w:t>
      </w:r>
      <w:r>
        <w:rPr>
          <w:w w:val="115"/>
        </w:rPr>
        <w:t>stop,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con</w:t>
      </w:r>
      <w:r>
        <w:rPr>
          <w:spacing w:val="-2"/>
          <w:w w:val="115"/>
        </w:rPr>
        <w:t>tain</w:t>
      </w:r>
      <w:r>
        <w:rPr>
          <w:spacing w:val="-16"/>
          <w:w w:val="115"/>
        </w:rPr>
        <w:t> </w:t>
      </w:r>
      <w:r>
        <w:rPr>
          <w:w w:val="115"/>
        </w:rPr>
        <w:t>an</w:t>
      </w:r>
      <w:r>
        <w:rPr>
          <w:spacing w:val="-16"/>
          <w:w w:val="115"/>
        </w:rPr>
        <w:t> </w:t>
      </w:r>
      <w:r>
        <w:rPr>
          <w:w w:val="115"/>
        </w:rPr>
        <w:t>extension</w:t>
      </w:r>
      <w:r>
        <w:rPr>
          <w:spacing w:val="-15"/>
          <w:w w:val="115"/>
        </w:rPr>
        <w:t> </w:t>
      </w:r>
      <w:r>
        <w:rPr>
          <w:w w:val="115"/>
        </w:rPr>
        <w:t>used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document</w:t>
      </w:r>
      <w:r>
        <w:rPr>
          <w:spacing w:val="-16"/>
          <w:w w:val="115"/>
        </w:rPr>
        <w:t> </w:t>
      </w:r>
      <w:r>
        <w:rPr>
          <w:w w:val="115"/>
        </w:rPr>
        <w:t>episodes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care,</w:t>
      </w:r>
      <w:r>
        <w:rPr>
          <w:spacing w:val="-15"/>
          <w:w w:val="115"/>
        </w:rPr>
        <w:t> </w:t>
      </w:r>
      <w:r>
        <w:rPr>
          <w:w w:val="115"/>
        </w:rPr>
        <w:t>this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33"/>
          <w:w w:val="110"/>
        </w:rPr>
        <w:t> </w:t>
      </w:r>
      <w:r>
        <w:rPr>
          <w:spacing w:val="-2"/>
          <w:w w:val="115"/>
        </w:rPr>
        <w:t>implemen</w:t>
      </w:r>
      <w:r>
        <w:rPr>
          <w:spacing w:val="-1"/>
          <w:w w:val="115"/>
        </w:rPr>
        <w:t>ted</w:t>
      </w:r>
      <w:r>
        <w:rPr>
          <w:spacing w:val="-26"/>
          <w:w w:val="115"/>
        </w:rPr>
        <w:t> </w:t>
      </w:r>
      <w:r>
        <w:rPr>
          <w:w w:val="115"/>
        </w:rPr>
        <w:t>for</w:t>
      </w:r>
      <w:r>
        <w:rPr>
          <w:spacing w:val="-26"/>
          <w:w w:val="115"/>
        </w:rPr>
        <w:t> </w:t>
      </w:r>
      <w:r>
        <w:rPr>
          <w:w w:val="115"/>
        </w:rPr>
        <w:t>ICD</w:t>
      </w:r>
      <w:r>
        <w:rPr>
          <w:spacing w:val="-26"/>
          <w:w w:val="115"/>
        </w:rPr>
        <w:t> </w:t>
      </w:r>
      <w:r>
        <w:rPr>
          <w:w w:val="115"/>
        </w:rPr>
        <w:t>10.</w:t>
      </w:r>
      <w:r>
        <w:rPr>
          <w:spacing w:val="-9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</w:t>
      </w:r>
      <w:r>
        <w:rPr>
          <w:spacing w:val="-7"/>
          <w:w w:val="115"/>
        </w:rPr>
        <w:t>r</w:t>
      </w:r>
      <w:r>
        <w:rPr>
          <w:spacing w:val="-26"/>
          <w:w w:val="115"/>
        </w:rPr>
        <w:t> </w:t>
      </w:r>
      <w:r>
        <w:rPr>
          <w:w w:val="115"/>
        </w:rPr>
        <w:t>some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ins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ances,</w:t>
      </w:r>
      <w:r>
        <w:rPr>
          <w:spacing w:val="-26"/>
          <w:w w:val="115"/>
        </w:rPr>
        <w:t> </w:t>
      </w:r>
      <w:r>
        <w:rPr>
          <w:w w:val="115"/>
        </w:rPr>
        <w:t>there</w:t>
      </w:r>
      <w:r>
        <w:rPr>
          <w:spacing w:val="-27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25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multiple</w:t>
      </w:r>
      <w:r>
        <w:rPr>
          <w:spacing w:val="-26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entries</w:t>
      </w:r>
      <w:r>
        <w:rPr>
          <w:spacing w:val="-26"/>
          <w:w w:val="115"/>
        </w:rPr>
        <w:t> </w:t>
      </w:r>
      <w:r>
        <w:rPr>
          <w:w w:val="115"/>
        </w:rPr>
        <w:t>for</w:t>
      </w:r>
      <w:r>
        <w:rPr>
          <w:spacing w:val="35"/>
          <w:w w:val="104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single</w:t>
      </w:r>
      <w:r>
        <w:rPr>
          <w:spacing w:val="-6"/>
          <w:w w:val="115"/>
        </w:rPr>
        <w:t> </w:t>
      </w:r>
      <w:r>
        <w:rPr>
          <w:w w:val="115"/>
        </w:rPr>
        <w:t>condition,</w:t>
      </w:r>
      <w:r>
        <w:rPr>
          <w:spacing w:val="-4"/>
          <w:w w:val="115"/>
        </w:rPr>
        <w:t> </w:t>
      </w:r>
      <w:r>
        <w:rPr>
          <w:spacing w:val="-3"/>
          <w:w w:val="115"/>
        </w:rPr>
        <w:t>like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case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an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Achilles</w:t>
      </w:r>
      <w:r>
        <w:rPr>
          <w:spacing w:val="-6"/>
          <w:w w:val="115"/>
        </w:rPr>
        <w:t> </w:t>
      </w:r>
      <w:r>
        <w:rPr>
          <w:w w:val="115"/>
        </w:rPr>
        <w:t>tendon</w:t>
      </w:r>
      <w:r>
        <w:rPr>
          <w:spacing w:val="-6"/>
          <w:w w:val="115"/>
        </w:rPr>
        <w:t> </w:t>
      </w:r>
      <w:r>
        <w:rPr>
          <w:w w:val="115"/>
        </w:rPr>
        <w:t>strain,</w:t>
      </w:r>
      <w:r>
        <w:rPr>
          <w:spacing w:val="-5"/>
          <w:w w:val="115"/>
        </w:rPr>
        <w:t> </w:t>
      </w:r>
      <w:r>
        <w:rPr>
          <w:w w:val="115"/>
        </w:rPr>
        <w:t>secondary</w:t>
      </w:r>
      <w:r>
        <w:rPr>
          <w:spacing w:val="-5"/>
          <w:w w:val="115"/>
        </w:rPr>
        <w:t> </w:t>
      </w:r>
      <w:r>
        <w:rPr>
          <w:w w:val="115"/>
        </w:rPr>
        <w:t>external</w:t>
      </w:r>
      <w:r>
        <w:rPr>
          <w:spacing w:val="22"/>
          <w:w w:val="114"/>
        </w:rPr>
        <w:t> </w:t>
      </w:r>
      <w:r>
        <w:rPr>
          <w:w w:val="115"/>
        </w:rPr>
        <w:t>cause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may</w:t>
      </w:r>
      <w:r>
        <w:rPr>
          <w:spacing w:val="-18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provided</w:t>
      </w:r>
      <w:r>
        <w:rPr>
          <w:spacing w:val="-18"/>
          <w:w w:val="115"/>
        </w:rPr>
        <w:t> </w:t>
      </w:r>
      <w:r>
        <w:rPr>
          <w:w w:val="115"/>
        </w:rPr>
        <w:t>along</w:t>
      </w:r>
      <w:r>
        <w:rPr>
          <w:spacing w:val="-18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primary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diagnosis.</w:t>
      </w:r>
      <w:r>
        <w:rPr/>
      </w:r>
    </w:p>
    <w:p>
      <w:pPr>
        <w:spacing w:after="0" w:line="242" w:lineRule="auto"/>
        <w:jc w:val="both"/>
        <w:sectPr>
          <w:headerReference w:type="even" r:id="rId84"/>
          <w:headerReference w:type="default" r:id="rId85"/>
          <w:pgSz w:w="12240" w:h="15840"/>
          <w:pgMar w:header="987" w:footer="749" w:top="1260" w:bottom="940" w:left="128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tbl>
      <w:tblPr>
        <w:tblW w:w="0" w:type="auto"/>
        <w:jc w:val="left"/>
        <w:tblInd w:w="5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6"/>
        <w:gridCol w:w="1519"/>
        <w:gridCol w:w="5938"/>
      </w:tblGrid>
      <w:tr>
        <w:trPr>
          <w:trHeight w:val="401" w:hRule="exact"/>
        </w:trPr>
        <w:tc>
          <w:tcPr>
            <w:tcW w:w="9003" w:type="dxa"/>
            <w:gridSpan w:val="3"/>
            <w:tcBorders>
              <w:top w:val="single" w:sz="3" w:space="0" w:color="000000"/>
              <w:left w:val="single" w:sz="3" w:space="0" w:color="000000"/>
              <w:bottom w:val="single" w:sz="22" w:space="0" w:color="000000"/>
              <w:right w:val="single" w:sz="3" w:space="0" w:color="000000"/>
            </w:tcBorders>
          </w:tcPr>
          <w:p>
            <w:pPr>
              <w:pStyle w:val="TableParagraph"/>
              <w:tabs>
                <w:tab w:pos="1661" w:val="left" w:leader="none"/>
                <w:tab w:pos="3361" w:val="left" w:leader="none"/>
              </w:tabs>
              <w:spacing w:line="240" w:lineRule="auto" w:before="2"/>
              <w:ind w:left="7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bookmarkStart w:name="_bookmark101" w:id="174"/>
            <w:bookmarkEnd w:id="174"/>
            <w:r>
              <w:rPr/>
            </w:r>
            <w:r>
              <w:rPr>
                <w:rFonts w:ascii="Georgia"/>
                <w:b/>
                <w:w w:val="85"/>
                <w:sz w:val="24"/>
              </w:rPr>
              <w:t>Series</w:t>
              <w:tab/>
            </w:r>
            <w:r>
              <w:rPr>
                <w:rFonts w:ascii="Georgia"/>
                <w:b/>
                <w:sz w:val="24"/>
              </w:rPr>
              <w:t>ICD-9</w:t>
            </w:r>
            <w:r>
              <w:rPr>
                <w:rFonts w:ascii="Georgia"/>
                <w:b/>
                <w:spacing w:val="-27"/>
                <w:sz w:val="24"/>
              </w:rPr>
              <w:t> </w:t>
            </w:r>
            <w:r>
              <w:rPr>
                <w:rFonts w:ascii="Georgia"/>
                <w:b/>
                <w:spacing w:val="1"/>
                <w:sz w:val="24"/>
              </w:rPr>
              <w:t>Label</w:t>
              <w:tab/>
            </w:r>
            <w:r>
              <w:rPr>
                <w:rFonts w:ascii="Georgia"/>
                <w:b/>
                <w:sz w:val="24"/>
              </w:rPr>
              <w:t>Description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667" w:hRule="exact"/>
        </w:trPr>
        <w:tc>
          <w:tcPr>
            <w:tcW w:w="1546" w:type="dxa"/>
            <w:tcBorders>
              <w:top w:val="single" w:sz="22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6" w:lineRule="exact"/>
              <w:ind w:right="142"/>
              <w:jc w:val="righ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pacing w:val="-4"/>
                <w:w w:val="95"/>
                <w:sz w:val="24"/>
              </w:rPr>
              <w:t>T</w:t>
            </w:r>
            <w:r>
              <w:rPr>
                <w:rFonts w:ascii="Bookman Old Style"/>
                <w:b w:val="0"/>
                <w:i/>
                <w:spacing w:val="-5"/>
                <w:w w:val="95"/>
                <w:sz w:val="24"/>
              </w:rPr>
              <w:t>otal</w:t>
            </w:r>
            <w:r>
              <w:rPr>
                <w:rFonts w:ascii="Bookman Old Style"/>
                <w:sz w:val="24"/>
              </w:rPr>
            </w:r>
          </w:p>
          <w:p>
            <w:pPr>
              <w:pStyle w:val="TableParagraph"/>
              <w:spacing w:line="312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519" w:type="dxa"/>
            <w:tcBorders>
              <w:top w:val="single" w:sz="22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single" w:sz="22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International</w:t>
            </w:r>
            <w:r>
              <w:rPr>
                <w:rFonts w:ascii="PMingLiU"/>
                <w:spacing w:val="8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Classification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Diseases,</w:t>
            </w:r>
            <w:r>
              <w:rPr>
                <w:rFonts w:ascii="PMingLiU"/>
                <w:spacing w:val="8"/>
                <w:w w:val="110"/>
                <w:sz w:val="24"/>
              </w:rPr>
              <w:t> </w:t>
            </w:r>
            <w:r>
              <w:rPr>
                <w:rFonts w:ascii="PMingLiU"/>
                <w:spacing w:val="-2"/>
                <w:w w:val="110"/>
                <w:sz w:val="24"/>
              </w:rPr>
              <w:t>9</w:t>
            </w:r>
            <w:r>
              <w:rPr>
                <w:rFonts w:ascii="PMingLiU"/>
                <w:spacing w:val="-1"/>
                <w:w w:val="110"/>
                <w:sz w:val="24"/>
              </w:rPr>
              <w:t>th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Revision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6" w:hRule="exact"/>
        </w:trPr>
        <w:tc>
          <w:tcPr>
            <w:tcW w:w="1546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8" w:lineRule="exact"/>
              <w:ind w:left="119" w:right="0"/>
              <w:jc w:val="lef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pacing w:val="-3"/>
                <w:w w:val="90"/>
                <w:sz w:val="24"/>
              </w:rPr>
              <w:t>Category</w:t>
            </w:r>
            <w:r>
              <w:rPr>
                <w:rFonts w:ascii="Bookman Old Style"/>
                <w:b w:val="0"/>
                <w:i/>
                <w:spacing w:val="-24"/>
                <w:w w:val="90"/>
                <w:sz w:val="24"/>
              </w:rPr>
              <w:t> </w:t>
            </w:r>
            <w:r>
              <w:rPr>
                <w:rFonts w:ascii="Bookman Old Style"/>
                <w:b w:val="0"/>
                <w:i/>
                <w:w w:val="90"/>
                <w:sz w:val="24"/>
              </w:rPr>
              <w:t>lv1</w:t>
            </w:r>
            <w:r>
              <w:rPr>
                <w:rFonts w:ascii="Bookman Old Style"/>
                <w:sz w:val="24"/>
              </w:rPr>
            </w:r>
          </w:p>
        </w:tc>
        <w:tc>
          <w:tcPr>
            <w:tcW w:w="1519" w:type="dxa"/>
            <w:vMerge w:val="restart"/>
            <w:tcBorders>
              <w:top w:val="single" w:sz="3" w:space="0" w:color="000000"/>
              <w:left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001-139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Infectious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spacing w:val="-1"/>
                <w:w w:val="110"/>
                <w:sz w:val="24"/>
              </w:rPr>
              <w:t>Parasitic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Diseases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519" w:type="dxa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vMerge/>
            <w:tcBorders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140-239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Neoplasms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240-279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Endocrine,</w:t>
            </w:r>
            <w:r>
              <w:rPr>
                <w:rFonts w:ascii="PMingLiU"/>
                <w:spacing w:val="16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Nutritional</w:t>
            </w:r>
            <w:r>
              <w:rPr>
                <w:rFonts w:ascii="PMingLiU"/>
                <w:spacing w:val="1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1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Metabolic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Diseases,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2"/>
                <w:w w:val="110"/>
                <w:sz w:val="24"/>
              </w:rPr>
              <w:t>Immunity</w:t>
            </w:r>
            <w:r>
              <w:rPr>
                <w:rFonts w:ascii="PMingLiU"/>
                <w:spacing w:val="31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Disorders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17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800-999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Injury</w:t>
            </w:r>
            <w:r>
              <w:rPr>
                <w:rFonts w:ascii="PMingLiU"/>
                <w:spacing w:val="2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28"/>
                <w:w w:val="110"/>
                <w:sz w:val="24"/>
              </w:rPr>
              <w:t> </w:t>
            </w:r>
            <w:r>
              <w:rPr>
                <w:rFonts w:ascii="PMingLiU"/>
                <w:spacing w:val="-1"/>
                <w:w w:val="110"/>
                <w:sz w:val="24"/>
              </w:rPr>
              <w:t>P</w:t>
            </w:r>
            <w:r>
              <w:rPr>
                <w:rFonts w:ascii="PMingLiU"/>
                <w:spacing w:val="-2"/>
                <w:w w:val="110"/>
                <w:sz w:val="24"/>
              </w:rPr>
              <w:t>oisoning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18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V01-V91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Supplementary</w:t>
            </w:r>
            <w:r>
              <w:rPr>
                <w:rFonts w:ascii="PMingLiU"/>
                <w:spacing w:val="1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Classification</w:t>
            </w:r>
            <w:r>
              <w:rPr>
                <w:rFonts w:ascii="PMingLiU"/>
                <w:spacing w:val="16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spacing w:val="-3"/>
                <w:w w:val="110"/>
                <w:sz w:val="24"/>
              </w:rPr>
              <w:t>Factors</w:t>
            </w:r>
            <w:r>
              <w:rPr>
                <w:rFonts w:ascii="PMingLiU"/>
                <w:spacing w:val="1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Influencing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Health</w:t>
            </w:r>
            <w:r>
              <w:rPr>
                <w:rFonts w:ascii="PMingLiU"/>
                <w:spacing w:val="-6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Status</w:t>
            </w:r>
            <w:r>
              <w:rPr>
                <w:rFonts w:ascii="PMingLiU"/>
                <w:spacing w:val="-7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And</w:t>
            </w:r>
            <w:r>
              <w:rPr>
                <w:rFonts w:ascii="PMingLiU"/>
                <w:spacing w:val="-5"/>
                <w:w w:val="115"/>
                <w:sz w:val="24"/>
              </w:rPr>
              <w:t> </w:t>
            </w:r>
            <w:r>
              <w:rPr>
                <w:rFonts w:ascii="PMingLiU"/>
                <w:spacing w:val="-2"/>
                <w:w w:val="115"/>
                <w:sz w:val="24"/>
              </w:rPr>
              <w:t>Con</w:t>
            </w:r>
            <w:r>
              <w:rPr>
                <w:rFonts w:ascii="PMingLiU"/>
                <w:spacing w:val="-1"/>
                <w:w w:val="115"/>
                <w:sz w:val="24"/>
              </w:rPr>
              <w:t>tact</w:t>
            </w:r>
            <w:r>
              <w:rPr>
                <w:rFonts w:ascii="PMingLiU"/>
                <w:spacing w:val="-7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With</w:t>
            </w:r>
            <w:r>
              <w:rPr>
                <w:rFonts w:ascii="PMingLiU"/>
                <w:spacing w:val="-5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Health</w:t>
            </w:r>
            <w:r>
              <w:rPr>
                <w:rFonts w:ascii="PMingLiU"/>
                <w:spacing w:val="-6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Services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vMerge w:val="restart"/>
            <w:tcBorders>
              <w:top w:val="nil" w:sz="6" w:space="0" w:color="auto"/>
              <w:left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19</w:t>
            </w:r>
          </w:p>
        </w:tc>
        <w:tc>
          <w:tcPr>
            <w:tcW w:w="1519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E000-E999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tabs>
                <w:tab w:pos="3347" w:val="left" w:leader="none"/>
              </w:tabs>
              <w:spacing w:line="266" w:lineRule="exact"/>
              <w:ind w:left="301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Supplementary</w:t>
            </w:r>
            <w:r>
              <w:rPr>
                <w:rFonts w:ascii="PMingLiU"/>
                <w:spacing w:val="13"/>
                <w:w w:val="110"/>
                <w:sz w:val="24"/>
              </w:rPr>
              <w:t> </w:t>
            </w:r>
            <w:r>
              <w:rPr>
                <w:rFonts w:ascii="PMingLiU"/>
                <w:spacing w:val="-1"/>
                <w:w w:val="110"/>
                <w:sz w:val="24"/>
              </w:rPr>
              <w:t>C</w:t>
            </w:r>
            <w:r>
              <w:rPr>
                <w:rFonts w:ascii="PMingLiU"/>
                <w:spacing w:val="-2"/>
                <w:w w:val="110"/>
                <w:sz w:val="24"/>
              </w:rPr>
              <w:t>lassifi</w:t>
              <w:tab/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1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External</w:t>
            </w:r>
            <w:r>
              <w:rPr>
                <w:rFonts w:ascii="PMingLiU"/>
                <w:spacing w:val="16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Causes</w:t>
            </w:r>
            <w:r>
              <w:rPr>
                <w:rFonts w:ascii="PMingLiU"/>
                <w:spacing w:val="16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vMerge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vMerge/>
            <w:tcBorders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Injury</w:t>
            </w:r>
            <w:r>
              <w:rPr>
                <w:rFonts w:ascii="PMingLiU"/>
                <w:spacing w:val="2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28"/>
                <w:w w:val="110"/>
                <w:sz w:val="24"/>
              </w:rPr>
              <w:t> </w:t>
            </w:r>
            <w:r>
              <w:rPr>
                <w:rFonts w:ascii="PMingLiU"/>
                <w:spacing w:val="-1"/>
                <w:w w:val="110"/>
                <w:sz w:val="24"/>
              </w:rPr>
              <w:t>P</w:t>
            </w:r>
            <w:r>
              <w:rPr>
                <w:rFonts w:ascii="PMingLiU"/>
                <w:spacing w:val="-2"/>
                <w:w w:val="110"/>
                <w:sz w:val="24"/>
              </w:rPr>
              <w:t>oisoning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6" w:hRule="exact"/>
        </w:trPr>
        <w:tc>
          <w:tcPr>
            <w:tcW w:w="1546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8" w:lineRule="exact"/>
              <w:ind w:left="119" w:right="0"/>
              <w:jc w:val="lef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pacing w:val="-3"/>
                <w:w w:val="90"/>
                <w:sz w:val="24"/>
              </w:rPr>
              <w:t>Category</w:t>
            </w:r>
            <w:r>
              <w:rPr>
                <w:rFonts w:ascii="Bookman Old Style"/>
                <w:b w:val="0"/>
                <w:i/>
                <w:spacing w:val="-24"/>
                <w:w w:val="90"/>
                <w:sz w:val="24"/>
              </w:rPr>
              <w:t> </w:t>
            </w:r>
            <w:r>
              <w:rPr>
                <w:rFonts w:ascii="Bookman Old Style"/>
                <w:b w:val="0"/>
                <w:i/>
                <w:w w:val="90"/>
                <w:sz w:val="24"/>
              </w:rPr>
              <w:t>lv2</w:t>
            </w:r>
            <w:r>
              <w:rPr>
                <w:rFonts w:ascii="Bookman Old Style"/>
                <w:sz w:val="24"/>
              </w:rPr>
            </w:r>
          </w:p>
        </w:tc>
        <w:tc>
          <w:tcPr>
            <w:tcW w:w="151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8" w:lineRule="exact"/>
              <w:ind w:left="119" w:right="0"/>
              <w:jc w:val="lef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z w:val="24"/>
              </w:rPr>
              <w:t>(001-999)</w:t>
            </w:r>
            <w:r>
              <w:rPr>
                <w:rFonts w:ascii="Bookman Old Style"/>
                <w:sz w:val="24"/>
              </w:rPr>
            </w:r>
          </w:p>
        </w:tc>
        <w:tc>
          <w:tcPr>
            <w:tcW w:w="593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0"/>
                <w:sz w:val="24"/>
              </w:rPr>
              <w:t>Intestinal</w:t>
            </w:r>
            <w:r>
              <w:rPr>
                <w:rFonts w:ascii="PMingLiU"/>
                <w:spacing w:val="12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Infectious</w:t>
            </w:r>
            <w:r>
              <w:rPr>
                <w:rFonts w:ascii="PMingLiU"/>
                <w:spacing w:val="1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Diseases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001-009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vMerge/>
            <w:tcBorders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010-018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2"/>
                <w:w w:val="110"/>
                <w:sz w:val="24"/>
              </w:rPr>
              <w:t>Tub</w:t>
            </w:r>
            <w:r>
              <w:rPr>
                <w:rFonts w:ascii="PMingLiU"/>
                <w:spacing w:val="-3"/>
                <w:w w:val="110"/>
                <w:sz w:val="24"/>
              </w:rPr>
              <w:t>erculosis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020-027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Zoonotic</w:t>
            </w:r>
            <w:r>
              <w:rPr>
                <w:rFonts w:ascii="PMingLiU"/>
                <w:spacing w:val="-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Bacterial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Diseases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35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980-989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6"/>
                <w:w w:val="110"/>
                <w:sz w:val="24"/>
              </w:rPr>
              <w:t>T</w:t>
            </w:r>
            <w:r>
              <w:rPr>
                <w:rFonts w:ascii="PMingLiU"/>
                <w:spacing w:val="-7"/>
                <w:w w:val="110"/>
                <w:sz w:val="24"/>
              </w:rPr>
              <w:t>oxic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Effects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Substances</w:t>
            </w:r>
            <w:r>
              <w:rPr>
                <w:rFonts w:ascii="PMingLiU"/>
                <w:spacing w:val="-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Chiefly</w:t>
            </w:r>
            <w:r>
              <w:rPr>
                <w:rFonts w:ascii="PMingLiU"/>
                <w:spacing w:val="-2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Nonmedicinal</w:t>
            </w:r>
            <w:r>
              <w:rPr>
                <w:rFonts w:ascii="PMingLiU"/>
                <w:spacing w:val="-2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9"/>
                <w:w w:val="110"/>
                <w:sz w:val="24"/>
              </w:rPr>
              <w:t>T</w:t>
            </w:r>
            <w:r>
              <w:rPr>
                <w:rFonts w:ascii="PMingLiU"/>
                <w:spacing w:val="-11"/>
                <w:w w:val="110"/>
                <w:sz w:val="24"/>
              </w:rPr>
              <w:t>o</w:t>
            </w:r>
            <w:r>
              <w:rPr>
                <w:rFonts w:ascii="PMingLiU"/>
                <w:spacing w:val="-2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Source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36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990-995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Other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11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Unspecified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Effects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External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Causes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vMerge w:val="restart"/>
            <w:tcBorders>
              <w:top w:val="nil" w:sz="6" w:space="0" w:color="auto"/>
              <w:left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37</w:t>
            </w:r>
          </w:p>
        </w:tc>
        <w:tc>
          <w:tcPr>
            <w:tcW w:w="1519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996-999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Complications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8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Surgical</w:t>
            </w:r>
            <w:r>
              <w:rPr>
                <w:rFonts w:ascii="PMingLiU"/>
                <w:spacing w:val="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And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Medical</w:t>
            </w:r>
            <w:r>
              <w:rPr>
                <w:rFonts w:ascii="PMingLiU"/>
                <w:spacing w:val="9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Care,</w:t>
            </w:r>
            <w:r>
              <w:rPr>
                <w:rFonts w:ascii="PMingLiU"/>
                <w:spacing w:val="8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Not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vMerge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vMerge/>
            <w:tcBorders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Elsewhere</w:t>
            </w:r>
            <w:r>
              <w:rPr>
                <w:rFonts w:ascii="PMingLiU"/>
                <w:spacing w:val="50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Classified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6" w:hRule="exact"/>
        </w:trPr>
        <w:tc>
          <w:tcPr>
            <w:tcW w:w="1546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8" w:lineRule="exact"/>
              <w:ind w:left="119" w:right="0"/>
              <w:jc w:val="lef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pacing w:val="-3"/>
                <w:w w:val="90"/>
                <w:sz w:val="24"/>
              </w:rPr>
              <w:t>Category</w:t>
            </w:r>
            <w:r>
              <w:rPr>
                <w:rFonts w:ascii="Bookman Old Style"/>
                <w:b w:val="0"/>
                <w:i/>
                <w:spacing w:val="-24"/>
                <w:w w:val="90"/>
                <w:sz w:val="24"/>
              </w:rPr>
              <w:t> </w:t>
            </w:r>
            <w:r>
              <w:rPr>
                <w:rFonts w:ascii="Bookman Old Style"/>
                <w:b w:val="0"/>
                <w:i/>
                <w:w w:val="90"/>
                <w:sz w:val="24"/>
              </w:rPr>
              <w:t>lv3</w:t>
            </w:r>
            <w:r>
              <w:rPr>
                <w:rFonts w:ascii="Bookman Old Style"/>
                <w:sz w:val="24"/>
              </w:rPr>
            </w:r>
          </w:p>
        </w:tc>
        <w:tc>
          <w:tcPr>
            <w:tcW w:w="151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8" w:lineRule="exact"/>
              <w:ind w:left="119" w:right="0"/>
              <w:jc w:val="left"/>
              <w:rPr>
                <w:rFonts w:ascii="Bookman Old Style" w:hAnsi="Bookman Old Style" w:cs="Bookman Old Style" w:eastAsia="Bookman Old Style"/>
                <w:sz w:val="24"/>
                <w:szCs w:val="24"/>
              </w:rPr>
            </w:pPr>
            <w:r>
              <w:rPr>
                <w:rFonts w:ascii="Bookman Old Style"/>
                <w:b w:val="0"/>
                <w:i/>
                <w:sz w:val="24"/>
              </w:rPr>
              <w:t>(001-999)</w:t>
            </w:r>
            <w:r>
              <w:rPr>
                <w:rFonts w:ascii="Bookman Old Style"/>
                <w:sz w:val="24"/>
              </w:rPr>
            </w:r>
          </w:p>
        </w:tc>
        <w:tc>
          <w:tcPr>
            <w:tcW w:w="5938" w:type="dxa"/>
            <w:vMerge w:val="restart"/>
            <w:tcBorders>
              <w:top w:val="single" w:sz="3" w:space="0" w:color="000000"/>
              <w:left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PMingLiU" w:hAnsi="PMingLiU" w:cs="PMingLiU" w:eastAsia="PMingLiU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Cholera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1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vMerge/>
            <w:tcBorders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/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2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15"/>
                <w:sz w:val="24"/>
              </w:rPr>
              <w:t>T</w:t>
            </w:r>
            <w:r>
              <w:rPr>
                <w:rFonts w:ascii="PMingLiU"/>
                <w:spacing w:val="-2"/>
                <w:w w:val="115"/>
                <w:sz w:val="24"/>
              </w:rPr>
              <w:t>yphoid</w:t>
            </w:r>
            <w:r>
              <w:rPr>
                <w:rFonts w:ascii="PMingLiU"/>
                <w:spacing w:val="-15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and</w:t>
            </w:r>
            <w:r>
              <w:rPr>
                <w:rFonts w:ascii="PMingLiU"/>
                <w:spacing w:val="-13"/>
                <w:w w:val="115"/>
                <w:sz w:val="24"/>
              </w:rPr>
              <w:t> </w:t>
            </w:r>
            <w:r>
              <w:rPr>
                <w:rFonts w:ascii="PMingLiU"/>
                <w:spacing w:val="-1"/>
                <w:w w:val="115"/>
                <w:sz w:val="24"/>
              </w:rPr>
              <w:t>parat</w:t>
            </w:r>
            <w:r>
              <w:rPr>
                <w:rFonts w:ascii="PMingLiU"/>
                <w:spacing w:val="-2"/>
                <w:w w:val="115"/>
                <w:sz w:val="24"/>
              </w:rPr>
              <w:t>yphoid</w:t>
            </w:r>
            <w:r>
              <w:rPr>
                <w:rFonts w:ascii="PMingLiU"/>
                <w:spacing w:val="-13"/>
                <w:w w:val="115"/>
                <w:sz w:val="24"/>
              </w:rPr>
              <w:t> </w:t>
            </w:r>
            <w:r>
              <w:rPr>
                <w:rFonts w:ascii="PMingLiU"/>
                <w:spacing w:val="-3"/>
                <w:w w:val="115"/>
                <w:sz w:val="24"/>
              </w:rPr>
              <w:t>fevers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3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Other</w:t>
            </w:r>
            <w:r>
              <w:rPr>
                <w:rFonts w:ascii="PMingLiU"/>
                <w:spacing w:val="11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salmonella</w:t>
            </w:r>
            <w:r>
              <w:rPr>
                <w:rFonts w:ascii="PMingLiU"/>
                <w:spacing w:val="10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infections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57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34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 w:hAnsi="PMingLiU"/>
                <w:spacing w:val="-69"/>
                <w:w w:val="110"/>
                <w:position w:val="-7"/>
                <w:sz w:val="24"/>
              </w:rPr>
              <w:t>˙</w:t>
            </w:r>
            <w:r>
              <w:rPr>
                <w:rFonts w:ascii="PMingLiU" w:hAnsi="PMingLiU"/>
                <w:w w:val="110"/>
                <w:sz w:val="24"/>
              </w:rPr>
              <w:t>..</w:t>
            </w:r>
            <w:r>
              <w:rPr>
                <w:rFonts w:ascii="PMingLiU" w:hAnsi="PMingLiU"/>
                <w:sz w:val="24"/>
              </w:rPr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...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27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7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89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27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27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Complications</w:t>
            </w:r>
            <w:r>
              <w:rPr>
                <w:rFonts w:ascii="PMingLiU"/>
                <w:spacing w:val="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affecting</w:t>
            </w:r>
            <w:r>
              <w:rPr>
                <w:rFonts w:ascii="PMingLiU"/>
                <w:spacing w:val="2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specified</w:t>
            </w:r>
            <w:r>
              <w:rPr>
                <w:rFonts w:ascii="PMingLiU"/>
                <w:spacing w:val="3"/>
                <w:w w:val="110"/>
                <w:sz w:val="24"/>
              </w:rPr>
              <w:t> </w:t>
            </w:r>
            <w:r>
              <w:rPr>
                <w:rFonts w:ascii="PMingLiU"/>
                <w:spacing w:val="2"/>
                <w:w w:val="110"/>
                <w:sz w:val="24"/>
              </w:rPr>
              <w:t>b</w:t>
            </w:r>
            <w:r>
              <w:rPr>
                <w:rFonts w:ascii="PMingLiU"/>
                <w:spacing w:val="3"/>
                <w:w w:val="110"/>
                <w:sz w:val="24"/>
              </w:rPr>
              <w:t>o</w:t>
            </w:r>
            <w:r>
              <w:rPr>
                <w:rFonts w:ascii="PMingLiU"/>
                <w:spacing w:val="2"/>
                <w:w w:val="110"/>
                <w:sz w:val="24"/>
              </w:rPr>
              <w:t>dy</w:t>
            </w:r>
            <w:r>
              <w:rPr>
                <w:rFonts w:ascii="PMingLiU"/>
                <w:spacing w:val="1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system</w:t>
            </w:r>
            <w:r>
              <w:rPr>
                <w:rFonts w:ascii="PMingLiU"/>
                <w:spacing w:val="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not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elsewhere</w:t>
            </w:r>
            <w:r>
              <w:rPr>
                <w:rFonts w:ascii="PMingLiU"/>
                <w:spacing w:val="21"/>
                <w:w w:val="105"/>
                <w:sz w:val="24"/>
              </w:rPr>
              <w:t> </w:t>
            </w:r>
            <w:r>
              <w:rPr>
                <w:rFonts w:ascii="PMingLiU"/>
                <w:w w:val="105"/>
                <w:sz w:val="24"/>
              </w:rPr>
              <w:t>classified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89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Other</w:t>
            </w:r>
            <w:r>
              <w:rPr>
                <w:rFonts w:ascii="PMingLiU"/>
                <w:spacing w:val="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complications</w:t>
            </w:r>
            <w:r>
              <w:rPr>
                <w:rFonts w:ascii="PMingLiU"/>
                <w:spacing w:val="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procedures</w:t>
            </w:r>
            <w:r>
              <w:rPr>
                <w:rFonts w:ascii="PMingLiU"/>
                <w:spacing w:val="7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not</w:t>
            </w:r>
            <w:r>
              <w:rPr>
                <w:rFonts w:ascii="PMingLiU"/>
                <w:spacing w:val="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elsewhere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classified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89</w:t>
            </w:r>
          </w:p>
        </w:tc>
        <w:tc>
          <w:tcPr>
            <w:tcW w:w="151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593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66" w:lineRule="exact"/>
              <w:ind w:left="30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Complications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of</w:t>
            </w:r>
            <w:r>
              <w:rPr>
                <w:rFonts w:ascii="PMingLiU"/>
                <w:spacing w:val="-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medical</w:t>
            </w:r>
            <w:r>
              <w:rPr>
                <w:rFonts w:ascii="PMingLiU"/>
                <w:spacing w:val="-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care</w:t>
            </w:r>
            <w:r>
              <w:rPr>
                <w:rFonts w:ascii="PMingLiU"/>
                <w:spacing w:val="-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not</w:t>
            </w:r>
            <w:r>
              <w:rPr>
                <w:rFonts w:ascii="PMingLiU"/>
                <w:spacing w:val="-5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elsewhere</w:t>
            </w:r>
            <w:r>
              <w:rPr>
                <w:rFonts w:ascii="PMingLiU"/>
                <w:spacing w:val="-4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classified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12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0" w:lineRule="auto" w:before="13"/>
        <w:ind w:left="539" w:right="0"/>
        <w:jc w:val="left"/>
      </w:pPr>
      <w:r>
        <w:rPr>
          <w:spacing w:val="-4"/>
          <w:w w:val="110"/>
        </w:rPr>
        <w:t>Table</w:t>
      </w:r>
      <w:r>
        <w:rPr>
          <w:spacing w:val="-2"/>
          <w:w w:val="110"/>
        </w:rPr>
        <w:t> </w:t>
      </w:r>
      <w:r>
        <w:rPr>
          <w:w w:val="110"/>
        </w:rPr>
        <w:t>3.1:</w:t>
      </w:r>
      <w:r>
        <w:rPr>
          <w:spacing w:val="19"/>
          <w:w w:val="110"/>
        </w:rPr>
        <w:t> </w:t>
      </w:r>
      <w:r>
        <w:rPr>
          <w:w w:val="110"/>
        </w:rPr>
        <w:t>ICD-9</w:t>
      </w:r>
      <w:r>
        <w:rPr>
          <w:spacing w:val="-3"/>
          <w:w w:val="110"/>
        </w:rPr>
        <w:t> </w:t>
      </w:r>
      <w:r>
        <w:rPr>
          <w:w w:val="110"/>
        </w:rPr>
        <w:t>Diagnosis</w:t>
      </w:r>
      <w:r>
        <w:rPr>
          <w:spacing w:val="-3"/>
          <w:w w:val="110"/>
        </w:rPr>
        <w:t> </w:t>
      </w:r>
      <w:r>
        <w:rPr>
          <w:spacing w:val="1"/>
          <w:w w:val="110"/>
        </w:rPr>
        <w:t>Codes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8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17" w:right="540" w:firstLine="351"/>
        <w:jc w:val="both"/>
      </w:pPr>
      <w:r>
        <w:rPr>
          <w:w w:val="115"/>
        </w:rPr>
        <w:t>ICD</w:t>
      </w:r>
      <w:r>
        <w:rPr>
          <w:spacing w:val="-19"/>
          <w:w w:val="115"/>
        </w:rPr>
        <w:t> </w:t>
      </w:r>
      <w:r>
        <w:rPr>
          <w:w w:val="115"/>
        </w:rPr>
        <w:t>9</w:t>
      </w:r>
      <w:r>
        <w:rPr>
          <w:spacing w:val="-19"/>
          <w:w w:val="115"/>
        </w:rPr>
        <w:t> </w:t>
      </w:r>
      <w:r>
        <w:rPr>
          <w:w w:val="115"/>
        </w:rPr>
        <w:t>categories</w:t>
      </w:r>
      <w:r>
        <w:rPr>
          <w:spacing w:val="-18"/>
          <w:w w:val="115"/>
        </w:rPr>
        <w:t> </w:t>
      </w:r>
      <w:r>
        <w:rPr>
          <w:w w:val="115"/>
        </w:rPr>
        <w:t>are</w:t>
      </w:r>
      <w:r>
        <w:rPr>
          <w:spacing w:val="-18"/>
          <w:w w:val="115"/>
        </w:rPr>
        <w:t> </w:t>
      </w:r>
      <w:r>
        <w:rPr>
          <w:spacing w:val="1"/>
          <w:w w:val="115"/>
        </w:rPr>
        <w:t>coded</w:t>
      </w:r>
      <w:r>
        <w:rPr>
          <w:spacing w:val="-19"/>
          <w:w w:val="115"/>
        </w:rPr>
        <w:t> </w:t>
      </w:r>
      <w:r>
        <w:rPr>
          <w:w w:val="115"/>
        </w:rPr>
        <w:t>from</w:t>
      </w:r>
      <w:r>
        <w:rPr>
          <w:spacing w:val="-19"/>
          <w:w w:val="115"/>
        </w:rPr>
        <w:t> </w:t>
      </w:r>
      <w:r>
        <w:rPr>
          <w:w w:val="115"/>
        </w:rPr>
        <w:t>001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w w:val="115"/>
        </w:rPr>
        <w:t>999,</w:t>
      </w:r>
      <w:r>
        <w:rPr>
          <w:spacing w:val="-19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18"/>
          <w:w w:val="115"/>
        </w:rPr>
        <w:t> </w:t>
      </w:r>
      <w:r>
        <w:rPr>
          <w:w w:val="115"/>
        </w:rPr>
        <w:t>extra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supplemen</w:t>
      </w:r>
      <w:r>
        <w:rPr>
          <w:spacing w:val="-1"/>
          <w:w w:val="115"/>
        </w:rPr>
        <w:t>tary</w:t>
      </w:r>
      <w:r>
        <w:rPr>
          <w:spacing w:val="-19"/>
          <w:w w:val="115"/>
        </w:rPr>
        <w:t> </w:t>
      </w:r>
      <w:r>
        <w:rPr>
          <w:w w:val="115"/>
        </w:rPr>
        <w:t>class</w:t>
      </w:r>
      <w:r>
        <w:rPr>
          <w:spacing w:val="28"/>
          <w:w w:val="104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categories</w:t>
      </w:r>
      <w:r>
        <w:rPr>
          <w:spacing w:val="-4"/>
          <w:w w:val="115"/>
        </w:rPr>
        <w:t> </w:t>
      </w:r>
      <w:r>
        <w:rPr>
          <w:w w:val="115"/>
        </w:rPr>
        <w:t>starting</w:t>
      </w:r>
      <w:r>
        <w:rPr>
          <w:spacing w:val="-3"/>
          <w:w w:val="115"/>
        </w:rPr>
        <w:t> </w:t>
      </w:r>
      <w:r>
        <w:rPr>
          <w:w w:val="115"/>
        </w:rPr>
        <w:t>with</w:t>
      </w:r>
      <w:r>
        <w:rPr>
          <w:spacing w:val="-4"/>
          <w:w w:val="115"/>
        </w:rPr>
        <w:t> </w:t>
      </w:r>
      <w:r>
        <w:rPr>
          <w:w w:val="115"/>
        </w:rPr>
        <w:t>V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E.</w:t>
      </w:r>
      <w:r>
        <w:rPr>
          <w:spacing w:val="-4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4"/>
          <w:w w:val="115"/>
        </w:rPr>
        <w:t> </w:t>
      </w:r>
      <w:r>
        <w:rPr>
          <w:w w:val="115"/>
        </w:rPr>
        <w:t>example,</w:t>
      </w:r>
      <w:r>
        <w:rPr>
          <w:spacing w:val="-3"/>
          <w:w w:val="115"/>
        </w:rPr>
        <w:t> </w:t>
      </w:r>
      <w:r>
        <w:rPr>
          <w:w w:val="115"/>
        </w:rPr>
        <w:t>001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Cholera,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E880</w:t>
      </w:r>
      <w:r>
        <w:rPr>
          <w:spacing w:val="23"/>
          <w:w w:val="109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spacing w:val="1"/>
          <w:w w:val="115"/>
        </w:rPr>
        <w:t>code</w:t>
      </w:r>
      <w:r>
        <w:rPr>
          <w:spacing w:val="18"/>
          <w:w w:val="115"/>
        </w:rPr>
        <w:t> </w:t>
      </w:r>
      <w:r>
        <w:rPr>
          <w:w w:val="115"/>
        </w:rPr>
        <w:t>for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Acciden</w:t>
      </w:r>
      <w:r>
        <w:rPr>
          <w:spacing w:val="-1"/>
          <w:w w:val="115"/>
        </w:rPr>
        <w:t>tal</w:t>
      </w:r>
      <w:r>
        <w:rPr>
          <w:spacing w:val="18"/>
          <w:w w:val="115"/>
        </w:rPr>
        <w:t> </w:t>
      </w:r>
      <w:r>
        <w:rPr>
          <w:w w:val="115"/>
        </w:rPr>
        <w:t>fall</w:t>
      </w:r>
      <w:r>
        <w:rPr>
          <w:spacing w:val="17"/>
          <w:w w:val="115"/>
        </w:rPr>
        <w:t> </w:t>
      </w:r>
      <w:r>
        <w:rPr>
          <w:w w:val="115"/>
        </w:rPr>
        <w:t>on</w:t>
      </w:r>
      <w:r>
        <w:rPr>
          <w:spacing w:val="18"/>
          <w:w w:val="115"/>
        </w:rPr>
        <w:t> </w:t>
      </w:r>
      <w:r>
        <w:rPr>
          <w:w w:val="115"/>
        </w:rPr>
        <w:t>or</w:t>
      </w:r>
      <w:r>
        <w:rPr>
          <w:spacing w:val="17"/>
          <w:w w:val="115"/>
        </w:rPr>
        <w:t> </w:t>
      </w:r>
      <w:r>
        <w:rPr>
          <w:w w:val="115"/>
        </w:rPr>
        <w:t>from</w:t>
      </w:r>
      <w:r>
        <w:rPr>
          <w:spacing w:val="17"/>
          <w:w w:val="115"/>
        </w:rPr>
        <w:t> </w:t>
      </w:r>
      <w:r>
        <w:rPr>
          <w:w w:val="115"/>
        </w:rPr>
        <w:t>stairs</w:t>
      </w:r>
      <w:r>
        <w:rPr>
          <w:spacing w:val="19"/>
          <w:w w:val="115"/>
        </w:rPr>
        <w:t> </w:t>
      </w:r>
      <w:r>
        <w:rPr>
          <w:w w:val="115"/>
        </w:rPr>
        <w:t>or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eps.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Sev</w:t>
      </w:r>
      <w:r>
        <w:rPr>
          <w:spacing w:val="-1"/>
          <w:w w:val="115"/>
        </w:rPr>
        <w:t>eral</w:t>
      </w:r>
      <w:r>
        <w:rPr>
          <w:spacing w:val="17"/>
          <w:w w:val="115"/>
        </w:rPr>
        <w:t> </w:t>
      </w:r>
      <w:r>
        <w:rPr>
          <w:w w:val="115"/>
        </w:rPr>
        <w:t>categories</w:t>
      </w:r>
      <w:r>
        <w:rPr>
          <w:spacing w:val="19"/>
          <w:w w:val="115"/>
        </w:rPr>
        <w:t> </w:t>
      </w:r>
      <w:r>
        <w:rPr>
          <w:w w:val="115"/>
        </w:rPr>
        <w:t>are</w:t>
      </w:r>
      <w:r>
        <w:rPr>
          <w:spacing w:val="23"/>
          <w:w w:val="115"/>
        </w:rPr>
        <w:t> </w:t>
      </w:r>
      <w:r>
        <w:rPr>
          <w:w w:val="115"/>
        </w:rPr>
        <w:t>aggregated</w:t>
      </w:r>
      <w:r>
        <w:rPr>
          <w:spacing w:val="-33"/>
          <w:w w:val="115"/>
        </w:rPr>
        <w:t> </w:t>
      </w:r>
      <w:r>
        <w:rPr>
          <w:w w:val="115"/>
        </w:rPr>
        <w:t>to</w:t>
      </w:r>
      <w:r>
        <w:rPr>
          <w:spacing w:val="-34"/>
          <w:w w:val="115"/>
        </w:rPr>
        <w:t> </w:t>
      </w:r>
      <w:r>
        <w:rPr>
          <w:w w:val="115"/>
        </w:rPr>
        <w:t>form</w:t>
      </w:r>
      <w:r>
        <w:rPr>
          <w:spacing w:val="-33"/>
          <w:w w:val="115"/>
        </w:rPr>
        <w:t> </w:t>
      </w:r>
      <w:r>
        <w:rPr>
          <w:w w:val="115"/>
        </w:rPr>
        <w:t>a</w:t>
      </w:r>
      <w:r>
        <w:rPr>
          <w:spacing w:val="-33"/>
          <w:w w:val="115"/>
        </w:rPr>
        <w:t> </w:t>
      </w:r>
      <w:r>
        <w:rPr>
          <w:w w:val="115"/>
        </w:rPr>
        <w:t>larger</w:t>
      </w:r>
      <w:r>
        <w:rPr>
          <w:spacing w:val="-33"/>
          <w:w w:val="115"/>
        </w:rPr>
        <w:t> </w:t>
      </w:r>
      <w:r>
        <w:rPr>
          <w:spacing w:val="-4"/>
          <w:w w:val="115"/>
        </w:rPr>
        <w:t>category,</w:t>
      </w:r>
      <w:r>
        <w:rPr>
          <w:spacing w:val="-32"/>
          <w:w w:val="115"/>
        </w:rPr>
        <w:t> </w:t>
      </w:r>
      <w:r>
        <w:rPr>
          <w:w w:val="115"/>
        </w:rPr>
        <w:t>and</w:t>
      </w:r>
      <w:r>
        <w:rPr>
          <w:spacing w:val="-33"/>
          <w:w w:val="115"/>
        </w:rPr>
        <w:t> </w:t>
      </w:r>
      <w:r>
        <w:rPr>
          <w:w w:val="115"/>
        </w:rPr>
        <w:t>there</w:t>
      </w:r>
      <w:r>
        <w:rPr>
          <w:spacing w:val="-33"/>
          <w:w w:val="115"/>
        </w:rPr>
        <w:t> </w:t>
      </w:r>
      <w:r>
        <w:rPr>
          <w:w w:val="115"/>
        </w:rPr>
        <w:t>are</w:t>
      </w:r>
      <w:r>
        <w:rPr>
          <w:spacing w:val="-33"/>
          <w:w w:val="115"/>
        </w:rPr>
        <w:t> </w:t>
      </w:r>
      <w:r>
        <w:rPr>
          <w:spacing w:val="-5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33"/>
          <w:w w:val="115"/>
        </w:rPr>
        <w:t> </w:t>
      </w:r>
      <w:r>
        <w:rPr>
          <w:w w:val="115"/>
        </w:rPr>
        <w:t>aggregations</w:t>
      </w:r>
      <w:r>
        <w:rPr>
          <w:spacing w:val="-33"/>
          <w:w w:val="115"/>
        </w:rPr>
        <w:t> </w:t>
      </w:r>
      <w:r>
        <w:rPr>
          <w:spacing w:val="-3"/>
          <w:w w:val="115"/>
        </w:rPr>
        <w:t>which</w:t>
      </w:r>
      <w:r>
        <w:rPr>
          <w:spacing w:val="-33"/>
          <w:w w:val="115"/>
        </w:rPr>
        <w:t> </w:t>
      </w:r>
      <w:r>
        <w:rPr>
          <w:w w:val="115"/>
        </w:rPr>
        <w:t>made</w:t>
      </w:r>
      <w:r>
        <w:rPr>
          <w:spacing w:val="-34"/>
          <w:w w:val="115"/>
        </w:rPr>
        <w:t> </w:t>
      </w:r>
      <w:r>
        <w:rPr>
          <w:w w:val="115"/>
        </w:rPr>
        <w:t>ICD</w:t>
      </w:r>
      <w:r>
        <w:rPr>
          <w:spacing w:val="25"/>
          <w:w w:val="109"/>
        </w:rPr>
        <w:t> </w:t>
      </w:r>
      <w:r>
        <w:rPr>
          <w:w w:val="115"/>
        </w:rPr>
        <w:t>a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three-level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26"/>
          <w:w w:val="115"/>
        </w:rPr>
        <w:t> </w:t>
      </w:r>
      <w:r>
        <w:rPr>
          <w:w w:val="115"/>
        </w:rPr>
        <w:t>structure.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F</w:t>
      </w:r>
      <w:r>
        <w:rPr>
          <w:spacing w:val="-4"/>
          <w:w w:val="115"/>
        </w:rPr>
        <w:t>ollowing</w:t>
      </w:r>
      <w:r>
        <w:rPr>
          <w:spacing w:val="-25"/>
          <w:w w:val="115"/>
        </w:rPr>
        <w:t> </w:t>
      </w:r>
      <w:r>
        <w:rPr>
          <w:w w:val="115"/>
        </w:rPr>
        <w:t>Cholera</w:t>
      </w:r>
      <w:r>
        <w:rPr>
          <w:spacing w:val="-26"/>
          <w:w w:val="115"/>
        </w:rPr>
        <w:t> </w:t>
      </w:r>
      <w:r>
        <w:rPr>
          <w:w w:val="115"/>
        </w:rPr>
        <w:t>at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3,</w:t>
      </w:r>
      <w:r>
        <w:rPr>
          <w:spacing w:val="-25"/>
          <w:w w:val="115"/>
        </w:rPr>
        <w:t> </w:t>
      </w:r>
      <w:r>
        <w:rPr>
          <w:w w:val="115"/>
        </w:rPr>
        <w:t>it</w:t>
      </w:r>
      <w:r>
        <w:rPr>
          <w:spacing w:val="-26"/>
          <w:w w:val="115"/>
        </w:rPr>
        <w:t> </w:t>
      </w:r>
      <w:r>
        <w:rPr>
          <w:w w:val="115"/>
        </w:rPr>
        <w:t>is</w:t>
      </w:r>
      <w:r>
        <w:rPr>
          <w:spacing w:val="-25"/>
          <w:w w:val="115"/>
        </w:rPr>
        <w:t> </w:t>
      </w:r>
      <w:r>
        <w:rPr>
          <w:w w:val="115"/>
        </w:rPr>
        <w:t>aggregated</w:t>
      </w:r>
      <w:r>
        <w:rPr>
          <w:spacing w:val="-26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29"/>
          <w:w w:val="116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testinal</w:t>
      </w:r>
      <w:r>
        <w:rPr>
          <w:spacing w:val="-33"/>
          <w:w w:val="115"/>
        </w:rPr>
        <w:t> </w:t>
      </w:r>
      <w:r>
        <w:rPr>
          <w:w w:val="115"/>
        </w:rPr>
        <w:t>Infectious</w:t>
      </w:r>
      <w:r>
        <w:rPr>
          <w:spacing w:val="-32"/>
          <w:w w:val="115"/>
        </w:rPr>
        <w:t> </w:t>
      </w:r>
      <w:r>
        <w:rPr>
          <w:w w:val="115"/>
        </w:rPr>
        <w:t>Diseases</w:t>
      </w:r>
      <w:r>
        <w:rPr>
          <w:spacing w:val="-33"/>
          <w:w w:val="115"/>
        </w:rPr>
        <w:t> </w:t>
      </w:r>
      <w:r>
        <w:rPr>
          <w:w w:val="115"/>
        </w:rPr>
        <w:t>for</w:t>
      </w:r>
      <w:r>
        <w:rPr>
          <w:spacing w:val="-32"/>
          <w:w w:val="115"/>
        </w:rPr>
        <w:t> </w:t>
      </w:r>
      <w:r>
        <w:rPr>
          <w:w w:val="115"/>
        </w:rPr>
        <w:t>categories</w:t>
      </w:r>
      <w:r>
        <w:rPr>
          <w:spacing w:val="-32"/>
          <w:w w:val="115"/>
        </w:rPr>
        <w:t> </w:t>
      </w:r>
      <w:r>
        <w:rPr>
          <w:w w:val="115"/>
        </w:rPr>
        <w:t>from</w:t>
      </w:r>
      <w:r>
        <w:rPr>
          <w:spacing w:val="-32"/>
          <w:w w:val="115"/>
        </w:rPr>
        <w:t> </w:t>
      </w:r>
      <w:r>
        <w:rPr>
          <w:w w:val="115"/>
        </w:rPr>
        <w:t>001</w:t>
      </w:r>
      <w:r>
        <w:rPr>
          <w:spacing w:val="-33"/>
          <w:w w:val="115"/>
        </w:rPr>
        <w:t> </w:t>
      </w:r>
      <w:r>
        <w:rPr>
          <w:w w:val="115"/>
        </w:rPr>
        <w:t>to</w:t>
      </w:r>
      <w:r>
        <w:rPr>
          <w:spacing w:val="-33"/>
          <w:w w:val="115"/>
        </w:rPr>
        <w:t> </w:t>
      </w:r>
      <w:r>
        <w:rPr>
          <w:w w:val="115"/>
        </w:rPr>
        <w:t>009</w:t>
      </w:r>
      <w:r>
        <w:rPr>
          <w:spacing w:val="-32"/>
          <w:w w:val="115"/>
        </w:rPr>
        <w:t> </w:t>
      </w:r>
      <w:r>
        <w:rPr>
          <w:w w:val="115"/>
        </w:rPr>
        <w:t>at</w:t>
      </w:r>
      <w:r>
        <w:rPr>
          <w:spacing w:val="-3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32"/>
          <w:w w:val="115"/>
        </w:rPr>
        <w:t> </w:t>
      </w:r>
      <w:r>
        <w:rPr>
          <w:w w:val="115"/>
        </w:rPr>
        <w:t>2,</w:t>
      </w:r>
      <w:r>
        <w:rPr>
          <w:spacing w:val="-33"/>
          <w:w w:val="115"/>
        </w:rPr>
        <w:t> </w:t>
      </w:r>
      <w:r>
        <w:rPr>
          <w:w w:val="115"/>
        </w:rPr>
        <w:t>and</w:t>
      </w:r>
      <w:r>
        <w:rPr>
          <w:spacing w:val="-33"/>
          <w:w w:val="115"/>
        </w:rPr>
        <w:t> </w:t>
      </w:r>
      <w:r>
        <w:rPr>
          <w:w w:val="115"/>
        </w:rPr>
        <w:t>Infectious</w:t>
      </w:r>
      <w:r>
        <w:rPr>
          <w:spacing w:val="26"/>
          <w:w w:val="107"/>
        </w:rPr>
        <w:t> </w:t>
      </w:r>
      <w:r>
        <w:rPr>
          <w:w w:val="115"/>
        </w:rPr>
        <w:t>and</w:t>
      </w:r>
      <w:r>
        <w:rPr>
          <w:spacing w:val="-34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arasitic</w:t>
      </w:r>
      <w:r>
        <w:rPr>
          <w:spacing w:val="-34"/>
          <w:w w:val="115"/>
        </w:rPr>
        <w:t> </w:t>
      </w:r>
      <w:r>
        <w:rPr>
          <w:w w:val="115"/>
        </w:rPr>
        <w:t>Diseases</w:t>
      </w:r>
      <w:r>
        <w:rPr>
          <w:spacing w:val="-33"/>
          <w:w w:val="115"/>
        </w:rPr>
        <w:t> </w:t>
      </w:r>
      <w:r>
        <w:rPr>
          <w:w w:val="115"/>
        </w:rPr>
        <w:t>for</w:t>
      </w:r>
      <w:r>
        <w:rPr>
          <w:spacing w:val="-34"/>
          <w:w w:val="115"/>
        </w:rPr>
        <w:t> </w:t>
      </w:r>
      <w:r>
        <w:rPr>
          <w:w w:val="115"/>
        </w:rPr>
        <w:t>the</w:t>
      </w:r>
      <w:r>
        <w:rPr>
          <w:spacing w:val="-34"/>
          <w:w w:val="115"/>
        </w:rPr>
        <w:t> </w:t>
      </w:r>
      <w:r>
        <w:rPr>
          <w:w w:val="115"/>
        </w:rPr>
        <w:t>categories</w:t>
      </w:r>
      <w:r>
        <w:rPr>
          <w:spacing w:val="-33"/>
          <w:w w:val="115"/>
        </w:rPr>
        <w:t> </w:t>
      </w:r>
      <w:r>
        <w:rPr>
          <w:w w:val="115"/>
        </w:rPr>
        <w:t>from</w:t>
      </w:r>
      <w:r>
        <w:rPr>
          <w:spacing w:val="-33"/>
          <w:w w:val="115"/>
        </w:rPr>
        <w:t> </w:t>
      </w:r>
      <w:r>
        <w:rPr>
          <w:w w:val="115"/>
        </w:rPr>
        <w:t>001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-33"/>
          <w:w w:val="115"/>
        </w:rPr>
        <w:t> </w:t>
      </w:r>
      <w:r>
        <w:rPr>
          <w:w w:val="115"/>
        </w:rPr>
        <w:t>139</w:t>
      </w:r>
      <w:r>
        <w:rPr>
          <w:spacing w:val="-34"/>
          <w:w w:val="115"/>
        </w:rPr>
        <w:t> </w:t>
      </w:r>
      <w:r>
        <w:rPr>
          <w:w w:val="115"/>
        </w:rPr>
        <w:t>at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33"/>
          <w:w w:val="115"/>
        </w:rPr>
        <w:t> </w:t>
      </w:r>
      <w:r>
        <w:rPr>
          <w:w w:val="115"/>
        </w:rPr>
        <w:t>1.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34"/>
          <w:w w:val="115"/>
        </w:rPr>
        <w:t> </w:t>
      </w:r>
      <w:r>
        <w:rPr>
          <w:w w:val="115"/>
        </w:rPr>
        <w:t>1</w:t>
      </w:r>
      <w:r>
        <w:rPr>
          <w:spacing w:val="-34"/>
          <w:w w:val="115"/>
        </w:rPr>
        <w:t> </w:t>
      </w:r>
      <w:r>
        <w:rPr>
          <w:w w:val="115"/>
        </w:rPr>
        <w:t>categories</w:t>
      </w:r>
      <w:r>
        <w:rPr>
          <w:spacing w:val="29"/>
          <w:w w:val="107"/>
        </w:rPr>
        <w:t> </w:t>
      </w:r>
      <w:r>
        <w:rPr>
          <w:w w:val="115"/>
        </w:rPr>
        <w:t>are</w:t>
      </w:r>
      <w:r>
        <w:rPr>
          <w:spacing w:val="-26"/>
          <w:w w:val="115"/>
        </w:rPr>
        <w:t> </w:t>
      </w:r>
      <w:r>
        <w:rPr>
          <w:w w:val="115"/>
        </w:rPr>
        <w:t>sometimes</w:t>
      </w:r>
      <w:r>
        <w:rPr>
          <w:spacing w:val="-25"/>
          <w:w w:val="115"/>
        </w:rPr>
        <w:t> </w:t>
      </w:r>
      <w:r>
        <w:rPr>
          <w:w w:val="115"/>
        </w:rPr>
        <w:t>referred</w:t>
      </w:r>
      <w:r>
        <w:rPr>
          <w:spacing w:val="-26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w w:val="115"/>
        </w:rPr>
        <w:t>as</w:t>
      </w:r>
      <w:r>
        <w:rPr>
          <w:spacing w:val="-26"/>
          <w:w w:val="115"/>
        </w:rPr>
        <w:t> 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hapters.</w:t>
      </w:r>
      <w:r>
        <w:rPr>
          <w:spacing w:val="-7"/>
          <w:w w:val="115"/>
        </w:rPr>
        <w:t> </w:t>
      </w:r>
      <w:r>
        <w:rPr>
          <w:w w:val="115"/>
        </w:rPr>
        <w:t>ICD</w:t>
      </w:r>
      <w:r>
        <w:rPr>
          <w:spacing w:val="-26"/>
          <w:w w:val="115"/>
        </w:rPr>
        <w:t> </w:t>
      </w:r>
      <w:r>
        <w:rPr>
          <w:w w:val="115"/>
        </w:rPr>
        <w:t>groupings</w:t>
      </w:r>
      <w:r>
        <w:rPr>
          <w:spacing w:val="-25"/>
          <w:w w:val="115"/>
        </w:rPr>
        <w:t> </w:t>
      </w:r>
      <w:r>
        <w:rPr>
          <w:w w:val="115"/>
        </w:rPr>
        <w:t>help</w:t>
      </w:r>
      <w:r>
        <w:rPr>
          <w:spacing w:val="-26"/>
          <w:w w:val="115"/>
        </w:rPr>
        <w:t> </w:t>
      </w:r>
      <w:r>
        <w:rPr>
          <w:w w:val="115"/>
        </w:rPr>
        <w:t>to</w:t>
      </w:r>
      <w:r>
        <w:rPr>
          <w:spacing w:val="-25"/>
          <w:w w:val="115"/>
        </w:rPr>
        <w:t> </w:t>
      </w:r>
      <w:r>
        <w:rPr>
          <w:spacing w:val="-2"/>
          <w:w w:val="115"/>
        </w:rPr>
        <w:t>provide</w:t>
      </w:r>
      <w:r>
        <w:rPr>
          <w:spacing w:val="-26"/>
          <w:w w:val="115"/>
        </w:rPr>
        <w:t> </w:t>
      </w:r>
      <w:r>
        <w:rPr>
          <w:w w:val="115"/>
        </w:rPr>
        <w:t>a</w:t>
      </w:r>
      <w:r>
        <w:rPr>
          <w:spacing w:val="-25"/>
          <w:w w:val="115"/>
        </w:rPr>
        <w:t> </w:t>
      </w:r>
      <w:r>
        <w:rPr>
          <w:w w:val="115"/>
        </w:rPr>
        <w:t>picture</w:t>
      </w:r>
      <w:r>
        <w:rPr>
          <w:spacing w:val="-26"/>
          <w:w w:val="115"/>
        </w:rPr>
        <w:t> </w:t>
      </w:r>
      <w:r>
        <w:rPr>
          <w:w w:val="115"/>
        </w:rPr>
        <w:t>of</w:t>
      </w:r>
      <w:r>
        <w:rPr>
          <w:spacing w:val="-26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health</w:t>
      </w:r>
      <w:r>
        <w:rPr>
          <w:spacing w:val="-19"/>
          <w:w w:val="115"/>
        </w:rPr>
        <w:t> </w:t>
      </w:r>
      <w:r>
        <w:rPr>
          <w:w w:val="115"/>
        </w:rPr>
        <w:t>situation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the</w:t>
      </w:r>
      <w:r>
        <w:rPr>
          <w:spacing w:val="-18"/>
          <w:w w:val="115"/>
        </w:rPr>
        <w:t> </w:t>
      </w:r>
      <w:r>
        <w:rPr>
          <w:w w:val="115"/>
        </w:rPr>
        <w:t>general</w:t>
      </w:r>
      <w:r>
        <w:rPr>
          <w:spacing w:val="-18"/>
          <w:w w:val="115"/>
        </w:rPr>
        <w:t> </w:t>
      </w:r>
      <w:r>
        <w:rPr>
          <w:w w:val="115"/>
        </w:rPr>
        <w:t>populations. This</w:t>
      </w:r>
      <w:r>
        <w:rPr>
          <w:spacing w:val="-19"/>
          <w:w w:val="115"/>
        </w:rPr>
        <w:t> </w:t>
      </w:r>
      <w:r>
        <w:rPr>
          <w:w w:val="115"/>
        </w:rPr>
        <w:t>information</w:t>
      </w:r>
      <w:r>
        <w:rPr>
          <w:spacing w:val="-18"/>
          <w:w w:val="115"/>
        </w:rPr>
        <w:t> </w:t>
      </w:r>
      <w:r>
        <w:rPr>
          <w:w w:val="115"/>
        </w:rPr>
        <w:t>is</w:t>
      </w:r>
      <w:r>
        <w:rPr>
          <w:spacing w:val="-18"/>
          <w:w w:val="115"/>
        </w:rPr>
        <w:t> </w:t>
      </w:r>
      <w:r>
        <w:rPr>
          <w:w w:val="115"/>
        </w:rPr>
        <w:t>useful</w:t>
      </w:r>
      <w:r>
        <w:rPr>
          <w:spacing w:val="-19"/>
          <w:w w:val="115"/>
        </w:rPr>
        <w:t> </w:t>
      </w:r>
      <w:r>
        <w:rPr>
          <w:w w:val="115"/>
        </w:rPr>
        <w:t>in</w:t>
      </w:r>
      <w:r>
        <w:rPr>
          <w:spacing w:val="-18"/>
          <w:w w:val="115"/>
        </w:rPr>
        <w:t> </w:t>
      </w:r>
      <w:r>
        <w:rPr>
          <w:w w:val="115"/>
        </w:rPr>
        <w:t>health</w:t>
      </w:r>
      <w:r>
        <w:rPr>
          <w:spacing w:val="-18"/>
          <w:w w:val="115"/>
        </w:rPr>
        <w:t> </w:t>
      </w:r>
      <w:r>
        <w:rPr>
          <w:w w:val="115"/>
        </w:rPr>
        <w:t>care</w:t>
      </w:r>
      <w:r>
        <w:rPr>
          <w:spacing w:val="26"/>
          <w:w w:val="109"/>
        </w:rPr>
        <w:t> </w:t>
      </w:r>
      <w:r>
        <w:rPr>
          <w:spacing w:val="-2"/>
          <w:w w:val="115"/>
        </w:rPr>
        <w:t>managemen</w:t>
      </w:r>
      <w:r>
        <w:rPr>
          <w:spacing w:val="-1"/>
          <w:w w:val="115"/>
        </w:rPr>
        <w:t>t,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allocation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resources,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other</w:t>
      </w:r>
      <w:r>
        <w:rPr>
          <w:spacing w:val="-17"/>
          <w:w w:val="115"/>
        </w:rPr>
        <w:t> </w:t>
      </w:r>
      <w:r>
        <w:rPr>
          <w:w w:val="115"/>
        </w:rPr>
        <w:t>health-related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decision-making</w:t>
      </w:r>
      <w:r>
        <w:rPr>
          <w:spacing w:val="48"/>
          <w:w w:val="110"/>
        </w:rPr>
        <w:t> </w:t>
      </w:r>
      <w:r>
        <w:rPr>
          <w:w w:val="115"/>
        </w:rPr>
        <w:t>processes,</w:t>
      </w:r>
      <w:r>
        <w:rPr>
          <w:spacing w:val="-39"/>
          <w:w w:val="115"/>
        </w:rPr>
        <w:t> </w:t>
      </w:r>
      <w:r>
        <w:rPr>
          <w:spacing w:val="-3"/>
          <w:w w:val="115"/>
        </w:rPr>
        <w:t>such</w:t>
      </w:r>
      <w:r>
        <w:rPr>
          <w:spacing w:val="-37"/>
          <w:w w:val="115"/>
        </w:rPr>
        <w:t> </w:t>
      </w:r>
      <w:r>
        <w:rPr>
          <w:w w:val="115"/>
        </w:rPr>
        <w:t>as</w:t>
      </w:r>
      <w:r>
        <w:rPr>
          <w:spacing w:val="-39"/>
          <w:w w:val="115"/>
        </w:rPr>
        <w:t> </w:t>
      </w:r>
      <w:r>
        <w:rPr>
          <w:w w:val="115"/>
        </w:rPr>
        <w:t>billing</w:t>
      </w:r>
      <w:r>
        <w:rPr>
          <w:spacing w:val="-38"/>
          <w:w w:val="115"/>
        </w:rPr>
        <w:t> </w:t>
      </w:r>
      <w:r>
        <w:rPr>
          <w:w w:val="115"/>
        </w:rPr>
        <w:t>of</w:t>
      </w:r>
      <w:r>
        <w:rPr>
          <w:spacing w:val="-38"/>
          <w:w w:val="115"/>
        </w:rPr>
        <w:t> </w:t>
      </w:r>
      <w:r>
        <w:rPr>
          <w:w w:val="115"/>
        </w:rPr>
        <w:t>services.</w:t>
      </w:r>
      <w:r>
        <w:rPr>
          <w:spacing w:val="-27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able</w:t>
      </w:r>
      <w:r>
        <w:rPr>
          <w:spacing w:val="-38"/>
          <w:w w:val="115"/>
        </w:rPr>
        <w:t> </w:t>
      </w:r>
      <w:hyperlink w:history="true" w:anchor="_bookmark101">
        <w:r>
          <w:rPr>
            <w:w w:val="115"/>
          </w:rPr>
          <w:t>3.1</w:t>
        </w:r>
      </w:hyperlink>
      <w:r>
        <w:rPr>
          <w:spacing w:val="-37"/>
          <w:w w:val="115"/>
        </w:rPr>
        <w:t> </w:t>
      </w:r>
      <w:r>
        <w:rPr>
          <w:spacing w:val="-2"/>
          <w:w w:val="115"/>
        </w:rPr>
        <w:t>provides</w:t>
      </w:r>
      <w:r>
        <w:rPr>
          <w:spacing w:val="-39"/>
          <w:w w:val="115"/>
        </w:rPr>
        <w:t> </w:t>
      </w:r>
      <w:r>
        <w:rPr>
          <w:w w:val="115"/>
        </w:rPr>
        <w:t>some</w:t>
      </w:r>
      <w:r>
        <w:rPr>
          <w:spacing w:val="-37"/>
          <w:w w:val="115"/>
        </w:rPr>
        <w:t> </w:t>
      </w:r>
      <w:r>
        <w:rPr>
          <w:w w:val="115"/>
        </w:rPr>
        <w:t>examples</w:t>
      </w:r>
      <w:r>
        <w:rPr>
          <w:spacing w:val="-38"/>
          <w:w w:val="115"/>
        </w:rPr>
        <w:t> </w:t>
      </w:r>
      <w:r>
        <w:rPr>
          <w:w w:val="115"/>
        </w:rPr>
        <w:t>of</w:t>
      </w:r>
      <w:r>
        <w:rPr>
          <w:spacing w:val="-39"/>
          <w:w w:val="115"/>
        </w:rPr>
        <w:t> </w:t>
      </w:r>
      <w:r>
        <w:rPr>
          <w:w w:val="115"/>
        </w:rPr>
        <w:t>ICD</w:t>
      </w:r>
      <w:r>
        <w:rPr>
          <w:spacing w:val="-38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29"/>
          <w:w w:val="106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diff   </w:t>
      </w:r>
      <w:r>
        <w:rPr>
          <w:spacing w:val="42"/>
          <w:w w:val="115"/>
        </w:rPr>
        <w:t> </w:t>
      </w:r>
      <w:r>
        <w:rPr>
          <w:w w:val="115"/>
        </w:rPr>
        <w:t>t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ICD</w:t>
      </w:r>
      <w:r>
        <w:rPr>
          <w:spacing w:val="-11"/>
          <w:w w:val="115"/>
        </w:rPr>
        <w:t> </w:t>
      </w:r>
      <w:r>
        <w:rPr>
          <w:w w:val="115"/>
        </w:rPr>
        <w:t>categories.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7"/>
        <w:rPr>
          <w:rFonts w:ascii="PMingLiU" w:hAnsi="PMingLiU" w:cs="PMingLiU" w:eastAsia="PMingLiU"/>
          <w:sz w:val="20"/>
          <w:szCs w:val="20"/>
        </w:rPr>
      </w:pPr>
    </w:p>
    <w:p>
      <w:pPr>
        <w:pStyle w:val="Heading1"/>
        <w:numPr>
          <w:ilvl w:val="1"/>
          <w:numId w:val="17"/>
        </w:numPr>
        <w:tabs>
          <w:tab w:pos="999" w:val="left" w:leader="none"/>
          <w:tab w:pos="1000" w:val="left" w:leader="none"/>
        </w:tabs>
        <w:spacing w:line="240" w:lineRule="auto" w:before="0" w:after="0"/>
        <w:ind w:left="999" w:right="0" w:hanging="882"/>
        <w:jc w:val="left"/>
        <w:rPr>
          <w:b w:val="0"/>
          <w:bCs w:val="0"/>
        </w:rPr>
      </w:pPr>
      <w:bookmarkStart w:name="Study Population " w:id="175"/>
      <w:bookmarkEnd w:id="175"/>
      <w:r>
        <w:rPr>
          <w:b w:val="0"/>
        </w:rPr>
      </w:r>
      <w:bookmarkStart w:name="_bookmark102" w:id="176"/>
      <w:bookmarkEnd w:id="176"/>
      <w:r>
        <w:rPr>
          <w:b w:val="0"/>
        </w:rPr>
      </w:r>
      <w:bookmarkStart w:name="_bookmark102" w:id="177"/>
      <w:bookmarkEnd w:id="177"/>
      <w:r>
        <w:rPr>
          <w:w w:val="95"/>
        </w:rPr>
        <w:t>Study</w:t>
      </w:r>
      <w:r>
        <w:rPr>
          <w:w w:val="95"/>
        </w:rPr>
        <w:t> </w:t>
      </w:r>
      <w:r>
        <w:rPr>
          <w:spacing w:val="15"/>
          <w:w w:val="95"/>
        </w:rPr>
        <w:t> </w:t>
      </w:r>
      <w:r>
        <w:rPr>
          <w:spacing w:val="-2"/>
          <w:w w:val="95"/>
        </w:rPr>
        <w:t>P</w:t>
      </w:r>
      <w:r>
        <w:rPr>
          <w:spacing w:val="-3"/>
          <w:w w:val="95"/>
        </w:rPr>
        <w:t>opulation</w:t>
      </w:r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spacing w:line="242" w:lineRule="auto"/>
        <w:ind w:left="117" w:right="545"/>
        <w:jc w:val="both"/>
      </w:pPr>
      <w:r>
        <w:rPr>
          <w:w w:val="110"/>
        </w:rPr>
        <w:t>Study</w:t>
      </w:r>
      <w:r>
        <w:rPr>
          <w:spacing w:val="40"/>
          <w:w w:val="110"/>
        </w:rPr>
        <w:t> </w:t>
      </w:r>
      <w:r>
        <w:rPr>
          <w:w w:val="110"/>
        </w:rPr>
        <w:t>inclusion</w:t>
      </w:r>
      <w:r>
        <w:rPr>
          <w:spacing w:val="41"/>
          <w:w w:val="110"/>
        </w:rPr>
        <w:t> </w:t>
      </w:r>
      <w:r>
        <w:rPr>
          <w:w w:val="110"/>
        </w:rPr>
        <w:t>criteria</w:t>
      </w:r>
      <w:r>
        <w:rPr>
          <w:spacing w:val="42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41"/>
          <w:w w:val="110"/>
        </w:rPr>
        <w:t> </w:t>
      </w:r>
      <w:r>
        <w:rPr>
          <w:w w:val="110"/>
        </w:rPr>
        <w:t>ICU</w:t>
      </w:r>
      <w:r>
        <w:rPr>
          <w:spacing w:val="40"/>
          <w:w w:val="110"/>
        </w:rPr>
        <w:t> </w:t>
      </w:r>
      <w:r>
        <w:rPr>
          <w:w w:val="110"/>
        </w:rPr>
        <w:t>admission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patients</w:t>
      </w:r>
      <w:r>
        <w:rPr>
          <w:spacing w:val="41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1"/>
          <w:w w:val="110"/>
        </w:rPr>
        <w:t> </w:t>
      </w:r>
      <w:r>
        <w:rPr>
          <w:w w:val="110"/>
        </w:rPr>
        <w:t>age</w:t>
      </w:r>
      <w:r>
        <w:rPr>
          <w:spacing w:val="41"/>
          <w:w w:val="110"/>
        </w:rPr>
        <w:t> </w:t>
      </w:r>
      <w:r>
        <w:rPr>
          <w:w w:val="110"/>
        </w:rPr>
        <w:t>with</w:t>
      </w:r>
      <w:r>
        <w:rPr>
          <w:spacing w:val="41"/>
          <w:w w:val="110"/>
        </w:rPr>
        <w:t> </w:t>
      </w:r>
      <w:r>
        <w:rPr>
          <w:spacing w:val="-3"/>
          <w:w w:val="110"/>
        </w:rPr>
        <w:t>available</w:t>
      </w:r>
      <w:r>
        <w:rPr>
          <w:spacing w:val="30"/>
          <w:w w:val="112"/>
        </w:rPr>
        <w:t> </w:t>
      </w:r>
      <w:r>
        <w:rPr>
          <w:w w:val="110"/>
        </w:rPr>
        <w:t>documentation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primary</w:t>
      </w:r>
      <w:r>
        <w:rPr>
          <w:spacing w:val="-5"/>
          <w:w w:val="110"/>
        </w:rPr>
        <w:t> </w:t>
      </w:r>
      <w:r>
        <w:rPr>
          <w:w w:val="110"/>
        </w:rPr>
        <w:t>ICD-9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diag</w:t>
      </w:r>
      <w:r>
        <w:rPr>
          <w:spacing w:val="-2"/>
          <w:w w:val="110"/>
        </w:rPr>
        <w:t>nosis,</w:t>
      </w:r>
      <w:r>
        <w:rPr>
          <w:spacing w:val="-5"/>
          <w:w w:val="110"/>
        </w:rPr>
        <w:t> </w:t>
      </w:r>
      <w:r>
        <w:rPr>
          <w:w w:val="110"/>
        </w:rPr>
        <w:t>excluding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supplementary</w:t>
      </w:r>
      <w:r>
        <w:rPr>
          <w:spacing w:val="-5"/>
          <w:w w:val="110"/>
        </w:rPr>
        <w:t> </w:t>
      </w:r>
      <w:r>
        <w:rPr>
          <w:w w:val="110"/>
        </w:rPr>
        <w:t>diagnoses</w:t>
      </w:r>
      <w:r>
        <w:rPr>
          <w:spacing w:val="-6"/>
          <w:w w:val="110"/>
        </w:rPr>
        <w:t> </w:t>
      </w:r>
      <w:r>
        <w:rPr>
          <w:w w:val="110"/>
        </w:rPr>
        <w:t>(ICD</w:t>
      </w:r>
      <w:r>
        <w:rPr>
          <w:spacing w:val="32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45"/>
          <w:w w:val="110"/>
        </w:rPr>
        <w:t> </w:t>
      </w:r>
      <w:r>
        <w:rPr>
          <w:w w:val="110"/>
        </w:rPr>
        <w:t>start</w:t>
      </w:r>
      <w:r>
        <w:rPr>
          <w:spacing w:val="47"/>
          <w:w w:val="110"/>
        </w:rPr>
        <w:t> </w:t>
      </w:r>
      <w:r>
        <w:rPr>
          <w:w w:val="110"/>
        </w:rPr>
        <w:t>with</w:t>
      </w:r>
      <w:r>
        <w:rPr>
          <w:spacing w:val="47"/>
          <w:w w:val="110"/>
        </w:rPr>
        <w:t> </w:t>
      </w:r>
      <w:r>
        <w:rPr>
          <w:w w:val="110"/>
        </w:rPr>
        <w:t>V</w:t>
      </w:r>
      <w:r>
        <w:rPr>
          <w:spacing w:val="47"/>
          <w:w w:val="110"/>
        </w:rPr>
        <w:t> </w:t>
      </w:r>
      <w:r>
        <w:rPr>
          <w:w w:val="110"/>
        </w:rPr>
        <w:t>or</w:t>
      </w:r>
      <w:r>
        <w:rPr>
          <w:spacing w:val="47"/>
          <w:w w:val="110"/>
        </w:rPr>
        <w:t> </w:t>
      </w:r>
      <w:r>
        <w:rPr>
          <w:w w:val="110"/>
        </w:rPr>
        <w:t>E).</w:t>
      </w:r>
      <w:r>
        <w:rPr>
          <w:spacing w:val="47"/>
          <w:w w:val="110"/>
        </w:rPr>
        <w:t> </w:t>
      </w:r>
      <w:r>
        <w:rPr>
          <w:w w:val="110"/>
        </w:rPr>
        <w:t>Repeated</w:t>
      </w:r>
      <w:r>
        <w:rPr>
          <w:spacing w:val="47"/>
          <w:w w:val="110"/>
        </w:rPr>
        <w:t> </w:t>
      </w:r>
      <w:r>
        <w:rPr>
          <w:w w:val="110"/>
        </w:rPr>
        <w:t>admission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7"/>
          <w:w w:val="110"/>
        </w:rPr>
        <w:t> </w:t>
      </w:r>
      <w:r>
        <w:rPr>
          <w:w w:val="110"/>
        </w:rPr>
        <w:t>ICU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same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patient</w:t>
      </w:r>
      <w:r>
        <w:rPr>
          <w:spacing w:val="4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9"/>
          <w:w w:val="110"/>
        </w:rPr>
        <w:t> </w:t>
      </w:r>
      <w:r>
        <w:rPr>
          <w:w w:val="110"/>
        </w:rPr>
        <w:t>included.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</w:t>
      </w:r>
      <w:r>
        <w:rPr>
          <w:spacing w:val="58"/>
          <w:w w:val="110"/>
        </w:rPr>
        <w:t> </w:t>
      </w:r>
      <w:r>
        <w:rPr>
          <w:w w:val="110"/>
        </w:rPr>
        <w:t>dataset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tain</w:t>
      </w:r>
      <w:r>
        <w:rPr>
          <w:spacing w:val="-6"/>
          <w:w w:val="110"/>
        </w:rPr>
        <w:t> </w:t>
      </w:r>
      <w:r>
        <w:rPr>
          <w:w w:val="110"/>
        </w:rPr>
        <w:t>50959</w:t>
      </w:r>
      <w:r>
        <w:rPr>
          <w:spacing w:val="-7"/>
          <w:w w:val="110"/>
        </w:rPr>
        <w:t> </w:t>
      </w:r>
      <w:r>
        <w:rPr>
          <w:w w:val="110"/>
        </w:rPr>
        <w:t>uniquely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iden</w:t>
      </w:r>
      <w:r>
        <w:rPr>
          <w:spacing w:val="-2"/>
          <w:w w:val="110"/>
        </w:rPr>
        <w:t>tified</w:t>
      </w:r>
      <w:r>
        <w:rPr>
          <w:spacing w:val="-7"/>
          <w:w w:val="110"/>
        </w:rPr>
        <w:t> </w:t>
      </w:r>
      <w:r>
        <w:rPr>
          <w:w w:val="110"/>
        </w:rPr>
        <w:t>Hospital</w:t>
      </w:r>
      <w:r>
        <w:rPr>
          <w:spacing w:val="-4"/>
          <w:w w:val="110"/>
        </w:rPr>
        <w:t> </w:t>
      </w:r>
      <w:r>
        <w:rPr>
          <w:w w:val="110"/>
        </w:rPr>
        <w:t>admission</w:t>
      </w:r>
      <w:r>
        <w:rPr>
          <w:spacing w:val="29"/>
          <w:w w:val="104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38869</w:t>
      </w:r>
      <w:r>
        <w:rPr>
          <w:spacing w:val="14"/>
          <w:w w:val="110"/>
        </w:rPr>
        <w:t> </w:t>
      </w:r>
      <w:r>
        <w:rPr>
          <w:w w:val="110"/>
        </w:rPr>
        <w:t>uniquely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identified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patients.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7"/>
        <w:rPr>
          <w:rFonts w:ascii="PMingLiU" w:hAnsi="PMingLiU" w:cs="PMingLiU" w:eastAsia="PMingLiU"/>
          <w:sz w:val="20"/>
          <w:szCs w:val="20"/>
        </w:rPr>
      </w:pPr>
    </w:p>
    <w:p>
      <w:pPr>
        <w:pStyle w:val="Heading1"/>
        <w:numPr>
          <w:ilvl w:val="1"/>
          <w:numId w:val="17"/>
        </w:numPr>
        <w:tabs>
          <w:tab w:pos="999" w:val="left" w:leader="none"/>
          <w:tab w:pos="1000" w:val="left" w:leader="none"/>
        </w:tabs>
        <w:spacing w:line="240" w:lineRule="auto" w:before="0" w:after="0"/>
        <w:ind w:left="999" w:right="0" w:hanging="882"/>
        <w:jc w:val="left"/>
        <w:rPr>
          <w:b w:val="0"/>
          <w:bCs w:val="0"/>
        </w:rPr>
      </w:pPr>
      <w:bookmarkStart w:name="Study Variables" w:id="178"/>
      <w:bookmarkEnd w:id="178"/>
      <w:r>
        <w:rPr>
          <w:b w:val="0"/>
        </w:rPr>
      </w:r>
      <w:bookmarkStart w:name="_bookmark103" w:id="179"/>
      <w:bookmarkEnd w:id="179"/>
      <w:r>
        <w:rPr>
          <w:b w:val="0"/>
        </w:rPr>
      </w:r>
      <w:bookmarkStart w:name="_bookmark103" w:id="180"/>
      <w:bookmarkEnd w:id="180"/>
      <w:r>
        <w:rPr>
          <w:w w:val="95"/>
        </w:rPr>
        <w:t>Study</w:t>
      </w:r>
      <w:r>
        <w:rPr>
          <w:spacing w:val="69"/>
          <w:w w:val="95"/>
        </w:rPr>
        <w:t> </w:t>
      </w:r>
      <w:r>
        <w:rPr>
          <w:spacing w:val="-28"/>
          <w:w w:val="95"/>
        </w:rPr>
        <w:t>V</w:t>
      </w:r>
      <w:r>
        <w:rPr>
          <w:w w:val="95"/>
        </w:rPr>
        <w:t>ariables</w:t>
      </w:r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30"/>
          <w:szCs w:val="30"/>
        </w:rPr>
      </w:pPr>
    </w:p>
    <w:p>
      <w:pPr>
        <w:pStyle w:val="BodyText"/>
        <w:tabs>
          <w:tab w:pos="1787" w:val="left" w:leader="none"/>
          <w:tab w:pos="1868" w:val="left" w:leader="none"/>
          <w:tab w:pos="8278" w:val="left" w:leader="none"/>
        </w:tabs>
        <w:spacing w:line="242" w:lineRule="auto"/>
        <w:ind w:left="108" w:right="539"/>
        <w:jc w:val="left"/>
      </w:pPr>
      <w:r>
        <w:rPr/>
        <w:pict>
          <v:group style="position:absolute;margin-left:451.036011pt;margin-top:13.112505pt;width:3.55pt;height:.1pt;mso-position-horizontal-relative:page;mso-position-vertical-relative:paragraph;z-index:-482272" coordorigin="9021,262" coordsize="71,2">
            <v:shape style="position:absolute;left:9021;top:262;width:71;height:2" coordorigin="9021,262" coordsize="71,0" path="m9021,262l9091,262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19.735001pt;margin-top:29.003504pt;width:3.55pt;height:.1pt;mso-position-horizontal-relative:page;mso-position-vertical-relative:paragraph;z-index:-482248" coordorigin="2395,580" coordsize="71,2">
            <v:shape style="position:absolute;left:2395;top:580;width:71;height:2" coordorigin="2395,580" coordsize="71,0" path="m2395,580l2465,580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138.606995pt;margin-top:29.003504pt;width:3.55pt;height:.1pt;mso-position-horizontal-relative:page;mso-position-vertical-relative:paragraph;z-index:-482224" coordorigin="2772,580" coordsize="71,2">
            <v:shape style="position:absolute;left:2772;top:580;width:71;height:2" coordorigin="2772,580" coordsize="71,0" path="m2772,580l2842,580e" filled="false" stroked="true" strokeweight=".398pt" strokecolor="#000000">
              <v:path arrowok="t"/>
            </v:shape>
            <w10:wrap type="none"/>
          </v:group>
        </w:pict>
      </w:r>
      <w:r>
        <w:rPr>
          <w:w w:val="115"/>
        </w:rPr>
        <w:t>Three</w:t>
      </w:r>
      <w:r>
        <w:rPr>
          <w:spacing w:val="-20"/>
          <w:w w:val="115"/>
        </w:rPr>
        <w:t> </w:t>
      </w:r>
      <w:r>
        <w:rPr>
          <w:w w:val="115"/>
        </w:rPr>
        <w:t>datasets</w:t>
      </w:r>
      <w:r>
        <w:rPr>
          <w:spacing w:val="-20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20"/>
          <w:w w:val="115"/>
        </w:rPr>
        <w:t> </w:t>
      </w:r>
      <w:r>
        <w:rPr>
          <w:w w:val="115"/>
        </w:rPr>
        <w:t>merged,</w:t>
      </w:r>
      <w:r>
        <w:rPr>
          <w:spacing w:val="-20"/>
          <w:w w:val="115"/>
        </w:rPr>
        <w:t> </w:t>
      </w:r>
      <w:r>
        <w:rPr>
          <w:w w:val="115"/>
        </w:rPr>
        <w:t>including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admissions</w:t>
      </w:r>
      <w:r>
        <w:rPr>
          <w:spacing w:val="-20"/>
          <w:w w:val="115"/>
        </w:rPr>
        <w:t> </w:t>
      </w:r>
      <w:r>
        <w:rPr>
          <w:w w:val="115"/>
        </w:rPr>
        <w:t>table,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diagnoses</w:t>
      </w:r>
      <w:r>
        <w:rPr>
          <w:spacing w:val="-16"/>
          <w:w w:val="115"/>
        </w:rPr>
        <w:t> </w:t>
      </w:r>
      <w:r>
        <w:rPr>
          <w:w w:val="115"/>
        </w:rPr>
        <w:t>icd</w:t>
      </w:r>
      <w:r>
        <w:rPr>
          <w:spacing w:val="-20"/>
          <w:w w:val="115"/>
        </w:rPr>
        <w:t> </w:t>
      </w:r>
      <w:r>
        <w:rPr>
          <w:w w:val="115"/>
        </w:rPr>
        <w:t>table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-25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d</w:t>
      </w:r>
      <w:r>
        <w:rPr>
          <w:spacing w:val="-18"/>
          <w:w w:val="115"/>
        </w:rPr>
        <w:t> </w:t>
      </w:r>
      <w:r>
        <w:rPr>
          <w:w w:val="115"/>
        </w:rPr>
        <w:t>icd</w:t>
      </w:r>
      <w:r>
        <w:rPr>
          <w:spacing w:val="-18"/>
          <w:w w:val="115"/>
        </w:rPr>
        <w:t> </w:t>
      </w:r>
      <w:r>
        <w:rPr>
          <w:w w:val="115"/>
        </w:rPr>
        <w:t>diagnoses</w:t>
      </w:r>
      <w:r>
        <w:rPr>
          <w:spacing w:val="-25"/>
          <w:w w:val="115"/>
        </w:rPr>
        <w:t> </w:t>
      </w:r>
      <w:r>
        <w:rPr>
          <w:w w:val="115"/>
        </w:rPr>
        <w:t>table.</w:t>
      </w:r>
      <w:r>
        <w:rPr>
          <w:spacing w:val="-6"/>
          <w:w w:val="115"/>
        </w:rPr>
        <w:t> </w:t>
      </w:r>
      <w:r>
        <w:rPr>
          <w:w w:val="115"/>
        </w:rPr>
        <w:t>Hospital</w:t>
      </w:r>
      <w:r>
        <w:rPr>
          <w:spacing w:val="-23"/>
          <w:w w:val="115"/>
        </w:rPr>
        <w:t> </w:t>
      </w:r>
      <w:r>
        <w:rPr>
          <w:w w:val="115"/>
        </w:rPr>
        <w:t>Admission</w:t>
      </w:r>
      <w:r>
        <w:rPr>
          <w:spacing w:val="-24"/>
          <w:w w:val="115"/>
        </w:rPr>
        <w:t> </w:t>
      </w:r>
      <w:r>
        <w:rPr>
          <w:w w:val="115"/>
        </w:rPr>
        <w:t>ID</w:t>
      </w:r>
      <w:r>
        <w:rPr>
          <w:spacing w:val="-25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spacing w:val="1"/>
          <w:w w:val="115"/>
        </w:rPr>
        <w:t>Subject</w:t>
      </w:r>
      <w:r>
        <w:rPr>
          <w:spacing w:val="-24"/>
          <w:w w:val="115"/>
        </w:rPr>
        <w:t> </w:t>
      </w:r>
      <w:r>
        <w:rPr>
          <w:w w:val="115"/>
        </w:rPr>
        <w:t>Id</w:t>
      </w:r>
      <w:r>
        <w:rPr>
          <w:spacing w:val="-25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24"/>
          <w:w w:val="115"/>
        </w:rPr>
        <w:t> </w:t>
      </w:r>
      <w:r>
        <w:rPr>
          <w:w w:val="115"/>
        </w:rPr>
        <w:t>used</w:t>
      </w:r>
      <w:r>
        <w:rPr>
          <w:spacing w:val="-25"/>
          <w:w w:val="115"/>
        </w:rPr>
        <w:t> </w:t>
      </w:r>
      <w:r>
        <w:rPr>
          <w:w w:val="115"/>
        </w:rPr>
        <w:t>to</w:t>
      </w:r>
      <w:r>
        <w:rPr>
          <w:spacing w:val="-24"/>
          <w:w w:val="115"/>
        </w:rPr>
        <w:t> </w:t>
      </w:r>
      <w:r>
        <w:rPr>
          <w:w w:val="115"/>
        </w:rPr>
        <w:t>as</w:t>
      </w:r>
      <w:r>
        <w:rPr>
          <w:spacing w:val="27"/>
          <w:w w:val="109"/>
        </w:rPr>
        <w:t> </w:t>
      </w:r>
      <w:r>
        <w:rPr>
          <w:spacing w:val="-4"/>
          <w:w w:val="115"/>
        </w:rPr>
        <w:t>key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ide</w:t>
      </w:r>
      <w:r>
        <w:rPr>
          <w:spacing w:val="-1"/>
          <w:w w:val="115"/>
        </w:rPr>
        <w:t>n</w:t>
      </w:r>
      <w:r>
        <w:rPr>
          <w:spacing w:val="-2"/>
          <w:w w:val="115"/>
        </w:rPr>
        <w:t>tifiers.</w:t>
      </w:r>
      <w:r>
        <w:rPr>
          <w:spacing w:val="-26"/>
          <w:w w:val="115"/>
        </w:rPr>
        <w:t> </w:t>
      </w:r>
      <w:r>
        <w:rPr>
          <w:w w:val="115"/>
        </w:rPr>
        <w:t>No</w:t>
      </w:r>
      <w:r>
        <w:rPr>
          <w:spacing w:val="-38"/>
          <w:w w:val="115"/>
        </w:rPr>
        <w:t> </w:t>
      </w:r>
      <w:r>
        <w:rPr>
          <w:w w:val="115"/>
        </w:rPr>
        <w:t>demographic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infor</w:t>
      </w:r>
      <w:r>
        <w:rPr>
          <w:spacing w:val="-1"/>
          <w:w w:val="115"/>
        </w:rPr>
        <w:t>mation</w:t>
      </w:r>
      <w:r>
        <w:rPr>
          <w:spacing w:val="-38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-38"/>
          <w:w w:val="115"/>
        </w:rPr>
        <w:t> </w:t>
      </w:r>
      <w:r>
        <w:rPr>
          <w:w w:val="115"/>
        </w:rPr>
        <w:t>collected,</w:t>
      </w:r>
      <w:r>
        <w:rPr>
          <w:spacing w:val="-37"/>
          <w:w w:val="115"/>
        </w:rPr>
        <w:t> </w:t>
      </w:r>
      <w:r>
        <w:rPr>
          <w:w w:val="115"/>
        </w:rPr>
        <w:t>some</w:t>
      </w:r>
      <w:r>
        <w:rPr>
          <w:spacing w:val="-37"/>
          <w:w w:val="115"/>
        </w:rPr>
        <w:t> </w:t>
      </w:r>
      <w:r>
        <w:rPr>
          <w:spacing w:val="-3"/>
          <w:w w:val="115"/>
        </w:rPr>
        <w:t>even</w:t>
      </w:r>
      <w:r>
        <w:rPr>
          <w:spacing w:val="-2"/>
          <w:w w:val="115"/>
        </w:rPr>
        <w:t>t-related</w:t>
      </w:r>
      <w:r>
        <w:rPr>
          <w:spacing w:val="-38"/>
          <w:w w:val="115"/>
        </w:rPr>
        <w:t> </w:t>
      </w:r>
      <w:r>
        <w:rPr>
          <w:w w:val="115"/>
        </w:rPr>
        <w:t>infor-</w:t>
      </w:r>
      <w:r>
        <w:rPr>
          <w:spacing w:val="61"/>
          <w:w w:val="107"/>
        </w:rPr>
        <w:t> </w:t>
      </w:r>
      <w:r>
        <w:rPr>
          <w:w w:val="115"/>
        </w:rPr>
        <w:t>mation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26"/>
          <w:w w:val="115"/>
        </w:rPr>
        <w:t> </w:t>
      </w:r>
      <w:r>
        <w:rPr>
          <w:w w:val="115"/>
        </w:rPr>
        <w:t>included,</w:t>
      </w:r>
      <w:r>
        <w:rPr>
          <w:spacing w:val="-26"/>
          <w:w w:val="115"/>
        </w:rPr>
        <w:t> </w:t>
      </w:r>
      <w:r>
        <w:rPr>
          <w:w w:val="115"/>
        </w:rPr>
        <w:t>these</w:t>
      </w:r>
      <w:r>
        <w:rPr>
          <w:spacing w:val="-26"/>
          <w:w w:val="115"/>
        </w:rPr>
        <w:t> </w:t>
      </w:r>
      <w:r>
        <w:rPr>
          <w:w w:val="115"/>
        </w:rPr>
        <w:t>include</w:t>
      </w:r>
      <w:r>
        <w:rPr>
          <w:spacing w:val="-27"/>
          <w:w w:val="115"/>
        </w:rPr>
        <w:t> </w:t>
      </w:r>
      <w:r>
        <w:rPr>
          <w:w w:val="115"/>
        </w:rPr>
        <w:t>Admission</w:t>
      </w:r>
      <w:r>
        <w:rPr>
          <w:spacing w:val="-25"/>
          <w:w w:val="115"/>
        </w:rPr>
        <w:t> </w:t>
      </w:r>
      <w:r>
        <w:rPr>
          <w:w w:val="115"/>
        </w:rPr>
        <w:t>time,</w:t>
      </w:r>
      <w:r>
        <w:rPr>
          <w:spacing w:val="-26"/>
          <w:w w:val="115"/>
        </w:rPr>
        <w:t> </w:t>
      </w:r>
      <w:r>
        <w:rPr>
          <w:w w:val="115"/>
        </w:rPr>
        <w:t>admission</w:t>
      </w:r>
      <w:r>
        <w:rPr>
          <w:spacing w:val="-25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ype</w:t>
      </w:r>
      <w:r>
        <w:rPr>
          <w:spacing w:val="-27"/>
          <w:w w:val="115"/>
        </w:rPr>
        <w:t> </w:t>
      </w:r>
      <w:r>
        <w:rPr>
          <w:w w:val="115"/>
        </w:rPr>
        <w:t>and</w:t>
      </w:r>
      <w:r>
        <w:rPr>
          <w:spacing w:val="-26"/>
          <w:w w:val="115"/>
        </w:rPr>
        <w:t> </w:t>
      </w:r>
      <w:r>
        <w:rPr>
          <w:w w:val="115"/>
        </w:rPr>
        <w:t>admission</w:t>
      </w:r>
      <w:r>
        <w:rPr>
          <w:spacing w:val="24"/>
          <w:w w:val="109"/>
        </w:rPr>
        <w:t> </w:t>
      </w:r>
      <w:r>
        <w:rPr>
          <w:w w:val="115"/>
        </w:rPr>
        <w:t>location.</w:t>
      </w:r>
      <w:r>
        <w:rPr>
          <w:spacing w:val="-20"/>
          <w:w w:val="115"/>
        </w:rPr>
        <w:t> </w:t>
      </w:r>
      <w:r>
        <w:rPr>
          <w:w w:val="115"/>
        </w:rPr>
        <w:t>Admission</w:t>
      </w:r>
      <w:r>
        <w:rPr>
          <w:spacing w:val="-34"/>
          <w:w w:val="115"/>
        </w:rPr>
        <w:t> </w:t>
      </w:r>
      <w:r>
        <w:rPr>
          <w:w w:val="115"/>
        </w:rPr>
        <w:t>time</w:t>
      </w:r>
      <w:r>
        <w:rPr>
          <w:spacing w:val="-34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converted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-34"/>
          <w:w w:val="115"/>
        </w:rPr>
        <w:t> </w:t>
      </w:r>
      <w:r>
        <w:rPr>
          <w:w w:val="115"/>
        </w:rPr>
        <w:t>admission</w:t>
      </w:r>
      <w:r>
        <w:rPr>
          <w:spacing w:val="-34"/>
          <w:w w:val="115"/>
        </w:rPr>
        <w:t> </w:t>
      </w:r>
      <w:r>
        <w:rPr>
          <w:w w:val="115"/>
        </w:rPr>
        <w:t>date.</w:t>
      </w:r>
      <w:r>
        <w:rPr>
          <w:spacing w:val="-20"/>
          <w:w w:val="115"/>
        </w:rPr>
        <w:t> </w:t>
      </w:r>
      <w:r>
        <w:rPr>
          <w:w w:val="115"/>
        </w:rPr>
        <w:t>ICD-9</w:t>
      </w:r>
      <w:r>
        <w:rPr>
          <w:spacing w:val="-34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35"/>
          <w:w w:val="115"/>
        </w:rPr>
        <w:t> </w:t>
      </w:r>
      <w:r>
        <w:rPr>
          <w:w w:val="115"/>
        </w:rPr>
        <w:t>used</w:t>
      </w:r>
      <w:r>
        <w:rPr>
          <w:spacing w:val="-34"/>
          <w:w w:val="115"/>
        </w:rPr>
        <w:t> </w:t>
      </w:r>
      <w:r>
        <w:rPr>
          <w:w w:val="115"/>
        </w:rPr>
        <w:t>only</w:t>
      </w:r>
      <w:r>
        <w:rPr>
          <w:spacing w:val="-34"/>
          <w:w w:val="115"/>
        </w:rPr>
        <w:t> </w:t>
      </w:r>
      <w:r>
        <w:rPr>
          <w:w w:val="115"/>
        </w:rPr>
        <w:t>to</w:t>
      </w:r>
      <w:r>
        <w:rPr>
          <w:spacing w:val="25"/>
          <w:w w:val="116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fi</w:t>
        <w:tab/>
        <w:tab/>
        <w:t>three</w:t>
      </w:r>
      <w:r>
        <w:rPr>
          <w:spacing w:val="9"/>
          <w:w w:val="115"/>
        </w:rPr>
        <w:t> </w:t>
      </w:r>
      <w:r>
        <w:rPr>
          <w:w w:val="115"/>
        </w:rPr>
        <w:t>digits</w:t>
      </w:r>
      <w:r>
        <w:rPr>
          <w:spacing w:val="9"/>
          <w:w w:val="115"/>
        </w:rPr>
        <w:t> </w:t>
      </w:r>
      <w:r>
        <w:rPr>
          <w:w w:val="115"/>
        </w:rPr>
        <w:t>of</w:t>
      </w:r>
      <w:r>
        <w:rPr>
          <w:spacing w:val="9"/>
          <w:w w:val="115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full</w:t>
      </w:r>
      <w:r>
        <w:rPr>
          <w:spacing w:val="10"/>
          <w:w w:val="115"/>
        </w:rPr>
        <w:t> </w:t>
      </w:r>
      <w:r>
        <w:rPr>
          <w:w w:val="115"/>
        </w:rPr>
        <w:t>ICD</w:t>
      </w:r>
      <w:r>
        <w:rPr>
          <w:spacing w:val="9"/>
          <w:w w:val="115"/>
        </w:rPr>
        <w:t> </w:t>
      </w:r>
      <w:r>
        <w:rPr>
          <w:spacing w:val="1"/>
          <w:w w:val="115"/>
        </w:rPr>
        <w:t>code,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w w:val="115"/>
        </w:rPr>
        <w:t>reason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w w:val="115"/>
        </w:rPr>
        <w:t>it</w:t>
      </w:r>
      <w:r>
        <w:rPr>
          <w:spacing w:val="9"/>
          <w:w w:val="115"/>
        </w:rPr>
        <w:t> </w:t>
      </w:r>
      <w:r>
        <w:rPr>
          <w:w w:val="115"/>
        </w:rPr>
        <w:t>is</w:t>
      </w:r>
      <w:r>
        <w:rPr>
          <w:spacing w:val="9"/>
          <w:w w:val="115"/>
        </w:rPr>
        <w:t> </w:t>
      </w:r>
      <w:r>
        <w:rPr>
          <w:w w:val="115"/>
        </w:rPr>
        <w:t>that</w:t>
      </w:r>
      <w:r>
        <w:rPr>
          <w:spacing w:val="9"/>
          <w:w w:val="115"/>
        </w:rPr>
        <w:t> </w:t>
      </w:r>
      <w:r>
        <w:rPr>
          <w:w w:val="115"/>
        </w:rPr>
        <w:t>further</w:t>
      </w:r>
      <w:r>
        <w:rPr>
          <w:spacing w:val="21"/>
          <w:w w:val="117"/>
        </w:rPr>
        <w:t> </w:t>
      </w:r>
      <w:r>
        <w:rPr>
          <w:w w:val="115"/>
        </w:rPr>
        <w:t>digits</w:t>
      </w:r>
      <w:r>
        <w:rPr>
          <w:spacing w:val="-29"/>
          <w:w w:val="115"/>
        </w:rPr>
        <w:t> </w:t>
      </w:r>
      <w:r>
        <w:rPr>
          <w:w w:val="115"/>
        </w:rPr>
        <w:t>do</w:t>
      </w:r>
      <w:r>
        <w:rPr>
          <w:spacing w:val="-28"/>
          <w:w w:val="115"/>
        </w:rPr>
        <w:t> </w:t>
      </w:r>
      <w:r>
        <w:rPr>
          <w:w w:val="115"/>
        </w:rPr>
        <w:t>not</w:t>
      </w:r>
      <w:r>
        <w:rPr>
          <w:spacing w:val="-28"/>
          <w:w w:val="115"/>
        </w:rPr>
        <w:t> </w:t>
      </w:r>
      <w:r>
        <w:rPr>
          <w:w w:val="115"/>
        </w:rPr>
        <w:t>reflect</w:t>
      </w:r>
      <w:r>
        <w:rPr>
          <w:spacing w:val="-28"/>
          <w:w w:val="115"/>
        </w:rPr>
        <w:t> </w:t>
      </w:r>
      <w:r>
        <w:rPr>
          <w:spacing w:val="-4"/>
          <w:w w:val="115"/>
        </w:rPr>
        <w:t>any</w:t>
      </w:r>
      <w:r>
        <w:rPr>
          <w:spacing w:val="-28"/>
          <w:w w:val="115"/>
        </w:rPr>
        <w:t> </w:t>
      </w:r>
      <w:r>
        <w:rPr>
          <w:w w:val="115"/>
        </w:rPr>
        <w:t>categorical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characteristics</w:t>
      </w:r>
      <w:r>
        <w:rPr>
          <w:spacing w:val="-29"/>
          <w:w w:val="115"/>
        </w:rPr>
        <w:t> </w:t>
      </w:r>
      <w:r>
        <w:rPr>
          <w:w w:val="115"/>
        </w:rPr>
        <w:t>and</w:t>
      </w:r>
      <w:r>
        <w:rPr>
          <w:spacing w:val="-28"/>
          <w:w w:val="115"/>
        </w:rPr>
        <w:t> </w:t>
      </w:r>
      <w:r>
        <w:rPr>
          <w:w w:val="115"/>
        </w:rPr>
        <w:t>will</w:t>
      </w:r>
      <w:r>
        <w:rPr>
          <w:spacing w:val="-28"/>
          <w:w w:val="115"/>
        </w:rPr>
        <w:t> </w:t>
      </w:r>
      <w:r>
        <w:rPr>
          <w:w w:val="115"/>
        </w:rPr>
        <w:t>only</w:t>
      </w:r>
      <w:r>
        <w:rPr>
          <w:spacing w:val="-28"/>
          <w:w w:val="115"/>
        </w:rPr>
        <w:t> </w:t>
      </w:r>
      <w:r>
        <w:rPr>
          <w:w w:val="115"/>
        </w:rPr>
        <w:t>increase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29"/>
          <w:w w:val="109"/>
        </w:rPr>
        <w:t> </w:t>
      </w:r>
      <w:r>
        <w:rPr>
          <w:w w:val="110"/>
        </w:rPr>
        <w:t>of</w:t>
      </w:r>
      <w:r>
        <w:rPr>
          <w:spacing w:val="-38"/>
          <w:w w:val="110"/>
        </w:rPr>
        <w:t> </w:t>
      </w:r>
      <w:r>
        <w:rPr>
          <w:w w:val="110"/>
        </w:rPr>
        <w:t>non-signifi</w:t>
        <w:tab/>
      </w:r>
      <w:r>
        <w:rPr>
          <w:w w:val="115"/>
        </w:rPr>
        <w:t>t</w:t>
      </w:r>
      <w:r>
        <w:rPr>
          <w:spacing w:val="1"/>
          <w:w w:val="115"/>
        </w:rPr>
        <w:t> </w:t>
      </w:r>
      <w:r>
        <w:rPr>
          <w:w w:val="115"/>
        </w:rPr>
        <w:t>sub-categories.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Supplemen</w:t>
      </w:r>
      <w:r>
        <w:rPr>
          <w:spacing w:val="-1"/>
          <w:w w:val="115"/>
        </w:rPr>
        <w:t>tary</w:t>
      </w:r>
      <w:r>
        <w:rPr>
          <w:spacing w:val="1"/>
          <w:w w:val="115"/>
        </w:rPr>
        <w:t> </w:t>
      </w:r>
      <w:r>
        <w:rPr>
          <w:w w:val="115"/>
        </w:rPr>
        <w:t>ICD</w:t>
      </w:r>
      <w:r>
        <w:rPr>
          <w:spacing w:val="1"/>
          <w:w w:val="115"/>
        </w:rPr>
        <w:t> codes </w:t>
      </w:r>
      <w:r>
        <w:rPr>
          <w:w w:val="115"/>
        </w:rPr>
        <w:t>that start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V or</w:t>
      </w:r>
      <w:r>
        <w:rPr>
          <w:spacing w:val="2"/>
          <w:w w:val="115"/>
        </w:rPr>
        <w:t> </w:t>
      </w:r>
      <w:r>
        <w:rPr>
          <w:w w:val="115"/>
        </w:rPr>
        <w:t>E</w:t>
      </w:r>
      <w:r>
        <w:rPr>
          <w:spacing w:val="28"/>
          <w:w w:val="116"/>
        </w:rPr>
        <w:t> </w:t>
      </w:r>
      <w:r>
        <w:rPr>
          <w:spacing w:val="-3"/>
          <w:w w:val="115"/>
        </w:rPr>
        <w:t>were</w:t>
      </w:r>
      <w:r>
        <w:rPr>
          <w:spacing w:val="-16"/>
          <w:w w:val="115"/>
        </w:rPr>
        <w:t> </w:t>
      </w:r>
      <w:r>
        <w:rPr>
          <w:w w:val="115"/>
        </w:rPr>
        <w:t>not</w:t>
      </w:r>
      <w:r>
        <w:rPr>
          <w:spacing w:val="-15"/>
          <w:w w:val="115"/>
        </w:rPr>
        <w:t> </w:t>
      </w:r>
      <w:r>
        <w:rPr>
          <w:w w:val="115"/>
        </w:rPr>
        <w:t>used,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whic</w:t>
      </w:r>
      <w:r>
        <w:rPr>
          <w:spacing w:val="-2"/>
          <w:w w:val="115"/>
        </w:rPr>
        <w:t>h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mean</w:t>
      </w:r>
      <w:r>
        <w:rPr>
          <w:spacing w:val="-2"/>
          <w:w w:val="115"/>
        </w:rPr>
        <w:t>t</w:t>
      </w:r>
      <w:r>
        <w:rPr>
          <w:spacing w:val="-15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16"/>
          <w:w w:val="115"/>
        </w:rPr>
        <w:t> </w:t>
      </w:r>
      <w:r>
        <w:rPr>
          <w:w w:val="115"/>
        </w:rPr>
        <w:t>ICD</w:t>
      </w:r>
      <w:r>
        <w:rPr>
          <w:spacing w:val="-15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16"/>
          <w:w w:val="115"/>
        </w:rPr>
        <w:t> </w:t>
      </w:r>
      <w:r>
        <w:rPr>
          <w:w w:val="115"/>
        </w:rPr>
        <w:t>range</w:t>
      </w:r>
      <w:r>
        <w:rPr>
          <w:spacing w:val="-15"/>
          <w:w w:val="115"/>
        </w:rPr>
        <w:t> </w:t>
      </w:r>
      <w:r>
        <w:rPr>
          <w:w w:val="115"/>
        </w:rPr>
        <w:t>from</w:t>
      </w:r>
      <w:r>
        <w:rPr>
          <w:spacing w:val="-15"/>
          <w:w w:val="115"/>
        </w:rPr>
        <w:t> </w:t>
      </w:r>
      <w:r>
        <w:rPr>
          <w:w w:val="115"/>
        </w:rPr>
        <w:t>001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999</w:t>
      </w:r>
      <w:r>
        <w:rPr>
          <w:spacing w:val="-1"/>
          <w:w w:val="115"/>
        </w:rPr>
        <w:t>.</w:t>
      </w:r>
      <w:r>
        <w:rPr>
          <w:spacing w:val="4"/>
          <w:w w:val="115"/>
        </w:rPr>
        <w:t> </w:t>
      </w:r>
      <w:r>
        <w:rPr>
          <w:spacing w:val="-11"/>
          <w:w w:val="115"/>
        </w:rPr>
        <w:t>W</w:t>
      </w:r>
      <w:r>
        <w:rPr>
          <w:spacing w:val="-1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defi</w:t>
      </w:r>
      <w:r>
        <w:rPr>
          <w:spacing w:val="29"/>
          <w:w w:val="94"/>
        </w:rPr>
        <w:t> </w:t>
      </w:r>
      <w:r>
        <w:rPr>
          <w:spacing w:val="-3"/>
          <w:w w:val="115"/>
        </w:rPr>
        <w:t>level </w:t>
      </w:r>
      <w:r>
        <w:rPr>
          <w:w w:val="115"/>
        </w:rPr>
        <w:t>2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"/>
          <w:w w:val="115"/>
        </w:rPr>
        <w:t> </w:t>
      </w:r>
      <w:r>
        <w:rPr>
          <w:w w:val="115"/>
        </w:rPr>
        <w:t>3</w:t>
      </w:r>
      <w:r>
        <w:rPr>
          <w:spacing w:val="-2"/>
          <w:w w:val="115"/>
        </w:rPr>
        <w:t> </w:t>
      </w:r>
      <w:r>
        <w:rPr>
          <w:w w:val="115"/>
        </w:rPr>
        <w:t>ICD</w:t>
      </w:r>
      <w:r>
        <w:rPr>
          <w:spacing w:val="-2"/>
          <w:w w:val="115"/>
        </w:rPr>
        <w:t> categories </w:t>
      </w:r>
      <w:r>
        <w:rPr>
          <w:w w:val="115"/>
        </w:rPr>
        <w:t>according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standard</w:t>
      </w:r>
      <w:r>
        <w:rPr>
          <w:spacing w:val="-1"/>
          <w:w w:val="115"/>
        </w:rPr>
        <w:t> </w:t>
      </w:r>
      <w:r>
        <w:rPr>
          <w:w w:val="115"/>
        </w:rPr>
        <w:t>ICD-9</w:t>
      </w:r>
      <w:r>
        <w:rPr>
          <w:spacing w:val="-2"/>
          <w:w w:val="115"/>
        </w:rPr>
        <w:t> </w:t>
      </w:r>
      <w:r>
        <w:rPr>
          <w:w w:val="115"/>
        </w:rPr>
        <w:t>defi</w:t>
        <w:tab/>
        <w:t>and</w:t>
      </w:r>
      <w:r>
        <w:rPr>
          <w:spacing w:val="31"/>
          <w:w w:val="117"/>
        </w:rPr>
        <w:t> </w:t>
      </w:r>
      <w:r>
        <w:rPr>
          <w:w w:val="115"/>
        </w:rPr>
        <w:t>created</w:t>
      </w:r>
      <w:r>
        <w:rPr>
          <w:spacing w:val="3"/>
          <w:w w:val="115"/>
        </w:rPr>
        <w:t> </w:t>
      </w:r>
      <w:r>
        <w:rPr>
          <w:w w:val="115"/>
        </w:rPr>
        <w:t>fl</w:t>
        <w:tab/>
        <w:tab/>
      </w:r>
      <w:r>
        <w:rPr>
          <w:spacing w:val="-5"/>
          <w:w w:val="115"/>
        </w:rPr>
        <w:t>my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variables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9"/>
          <w:w w:val="115"/>
        </w:rPr>
        <w:t> </w:t>
      </w:r>
      <w:r>
        <w:rPr>
          <w:spacing w:val="-4"/>
          <w:w w:val="115"/>
        </w:rPr>
        <w:t>category</w:t>
      </w:r>
      <w:r>
        <w:rPr>
          <w:spacing w:val="-3"/>
          <w:w w:val="115"/>
        </w:rPr>
        <w:t>.</w:t>
      </w:r>
      <w:r>
        <w:rPr>
          <w:spacing w:val="12"/>
          <w:w w:val="115"/>
        </w:rPr>
        <w:t> </w:t>
      </w:r>
      <w:r>
        <w:rPr>
          <w:w w:val="115"/>
        </w:rPr>
        <w:t>There</w:t>
      </w:r>
      <w:r>
        <w:rPr>
          <w:spacing w:val="-9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w w:val="115"/>
        </w:rPr>
        <w:t>132</w:t>
      </w:r>
      <w:r>
        <w:rPr>
          <w:spacing w:val="-9"/>
          <w:w w:val="115"/>
        </w:rPr>
        <w:t> </w:t>
      </w:r>
      <w:r>
        <w:rPr>
          <w:w w:val="115"/>
        </w:rPr>
        <w:t>unique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9"/>
          <w:w w:val="115"/>
        </w:rPr>
        <w:t> </w:t>
      </w:r>
      <w:r>
        <w:rPr>
          <w:w w:val="115"/>
        </w:rPr>
        <w:t>2</w:t>
      </w:r>
      <w:r>
        <w:rPr>
          <w:spacing w:val="-10"/>
          <w:w w:val="115"/>
        </w:rPr>
        <w:t> </w:t>
      </w:r>
      <w:r>
        <w:rPr>
          <w:w w:val="115"/>
        </w:rPr>
        <w:t>ICD</w:t>
      </w:r>
      <w:r>
        <w:rPr>
          <w:spacing w:val="37"/>
          <w:w w:val="113"/>
        </w:rPr>
        <w:t> </w:t>
      </w:r>
      <w:r>
        <w:rPr>
          <w:w w:val="115"/>
        </w:rPr>
        <w:t>categories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631</w:t>
      </w:r>
      <w:r>
        <w:rPr>
          <w:spacing w:val="-13"/>
          <w:w w:val="115"/>
        </w:rPr>
        <w:t> </w:t>
      </w:r>
      <w:r>
        <w:rPr>
          <w:w w:val="115"/>
        </w:rPr>
        <w:t>unique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3"/>
          <w:w w:val="115"/>
        </w:rPr>
        <w:t> </w:t>
      </w:r>
      <w:r>
        <w:rPr>
          <w:w w:val="115"/>
        </w:rPr>
        <w:t>3</w:t>
      </w:r>
      <w:r>
        <w:rPr>
          <w:spacing w:val="-12"/>
          <w:w w:val="115"/>
        </w:rPr>
        <w:t> </w:t>
      </w:r>
      <w:r>
        <w:rPr>
          <w:w w:val="115"/>
        </w:rPr>
        <w:t>ICD</w:t>
      </w:r>
      <w:r>
        <w:rPr>
          <w:spacing w:val="-13"/>
          <w:w w:val="115"/>
        </w:rPr>
        <w:t> </w:t>
      </w:r>
      <w:r>
        <w:rPr>
          <w:w w:val="115"/>
        </w:rPr>
        <w:t>categories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13"/>
          <w:w w:val="115"/>
        </w:rPr>
        <w:t> </w:t>
      </w:r>
      <w:r>
        <w:rPr>
          <w:w w:val="115"/>
        </w:rPr>
        <w:t>created.</w:t>
      </w:r>
      <w:r>
        <w:rPr>
          <w:spacing w:val="9"/>
          <w:w w:val="115"/>
        </w:rPr>
        <w:t> </w:t>
      </w:r>
      <w:r>
        <w:rPr>
          <w:w w:val="115"/>
        </w:rPr>
        <w:t>Short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long</w:t>
      </w:r>
      <w:r>
        <w:rPr>
          <w:spacing w:val="24"/>
          <w:w w:val="107"/>
        </w:rPr>
        <w:t> </w:t>
      </w:r>
      <w:r>
        <w:rPr>
          <w:w w:val="115"/>
        </w:rPr>
        <w:t>title</w:t>
      </w:r>
      <w:r>
        <w:rPr>
          <w:spacing w:val="-25"/>
          <w:w w:val="115"/>
        </w:rPr>
        <w:t> </w:t>
      </w:r>
      <w:r>
        <w:rPr>
          <w:w w:val="115"/>
        </w:rPr>
        <w:t>associated</w:t>
      </w:r>
      <w:r>
        <w:rPr>
          <w:spacing w:val="-24"/>
          <w:w w:val="115"/>
        </w:rPr>
        <w:t> </w:t>
      </w:r>
      <w:r>
        <w:rPr>
          <w:w w:val="115"/>
        </w:rPr>
        <w:t>with</w:t>
      </w:r>
      <w:r>
        <w:rPr>
          <w:spacing w:val="-23"/>
          <w:w w:val="115"/>
        </w:rPr>
        <w:t> </w:t>
      </w:r>
      <w:r>
        <w:rPr>
          <w:w w:val="115"/>
        </w:rPr>
        <w:t>ICD</w:t>
      </w:r>
      <w:r>
        <w:rPr>
          <w:spacing w:val="-24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24"/>
          <w:w w:val="115"/>
        </w:rPr>
        <w:t> </w:t>
      </w:r>
      <w:r>
        <w:rPr>
          <w:w w:val="115"/>
        </w:rPr>
        <w:t>also</w:t>
      </w:r>
      <w:r>
        <w:rPr>
          <w:spacing w:val="-24"/>
          <w:w w:val="115"/>
        </w:rPr>
        <w:t> </w:t>
      </w:r>
      <w:r>
        <w:rPr>
          <w:w w:val="115"/>
        </w:rPr>
        <w:t>included.</w:t>
      </w:r>
      <w:r>
        <w:rPr/>
      </w:r>
    </w:p>
    <w:p>
      <w:pPr>
        <w:spacing w:after="0" w:line="242" w:lineRule="auto"/>
        <w:jc w:val="left"/>
        <w:sectPr>
          <w:headerReference w:type="even" r:id="rId87"/>
          <w:headerReference w:type="default" r:id="rId88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pStyle w:val="Heading1"/>
        <w:numPr>
          <w:ilvl w:val="1"/>
          <w:numId w:val="17"/>
        </w:numPr>
        <w:tabs>
          <w:tab w:pos="1430" w:val="left" w:leader="none"/>
        </w:tabs>
        <w:spacing w:line="240" w:lineRule="auto" w:before="46" w:after="0"/>
        <w:ind w:left="1430" w:right="0" w:hanging="883"/>
        <w:jc w:val="left"/>
        <w:rPr>
          <w:b w:val="0"/>
          <w:bCs w:val="0"/>
        </w:rPr>
      </w:pPr>
      <w:bookmarkStart w:name="Model" w:id="181"/>
      <w:bookmarkEnd w:id="181"/>
      <w:r>
        <w:rPr>
          <w:b w:val="0"/>
        </w:rPr>
      </w:r>
      <w:bookmarkStart w:name="_bookmark104" w:id="182"/>
      <w:bookmarkEnd w:id="182"/>
      <w:r>
        <w:rPr>
          <w:b w:val="0"/>
        </w:rPr>
      </w:r>
      <w:bookmarkStart w:name="_bookmark104" w:id="183"/>
      <w:bookmarkEnd w:id="183"/>
      <w:r>
        <w:rPr>
          <w:spacing w:val="2"/>
        </w:rPr>
        <w:t>M</w:t>
      </w:r>
      <w:r>
        <w:rPr>
          <w:spacing w:val="2"/>
        </w:rPr>
        <w:t>odel</w:t>
      </w:r>
      <w:r>
        <w:rPr>
          <w:b w:val="0"/>
        </w:rPr>
      </w:r>
    </w:p>
    <w:p>
      <w:pPr>
        <w:pStyle w:val="BodyText"/>
        <w:spacing w:line="242" w:lineRule="auto" w:before="284"/>
        <w:ind w:right="123" w:hanging="9"/>
        <w:jc w:val="left"/>
      </w:pPr>
      <w:r>
        <w:rPr>
          <w:w w:val="110"/>
        </w:rPr>
        <w:t>This</w:t>
      </w:r>
      <w:r>
        <w:rPr>
          <w:spacing w:val="-24"/>
          <w:w w:val="110"/>
        </w:rPr>
        <w:t> </w:t>
      </w:r>
      <w:r>
        <w:rPr>
          <w:w w:val="110"/>
        </w:rPr>
        <w:t>section</w:t>
      </w:r>
      <w:r>
        <w:rPr>
          <w:spacing w:val="-23"/>
          <w:w w:val="110"/>
        </w:rPr>
        <w:t> </w:t>
      </w:r>
      <w:r>
        <w:rPr>
          <w:spacing w:val="-1"/>
          <w:w w:val="110"/>
        </w:rPr>
        <w:t>presents</w:t>
      </w:r>
      <w:r>
        <w:rPr>
          <w:spacing w:val="-25"/>
          <w:w w:val="110"/>
        </w:rPr>
        <w:t> </w:t>
      </w:r>
      <w:r>
        <w:rPr>
          <w:w w:val="110"/>
        </w:rPr>
        <w:t>the</w:t>
      </w:r>
      <w:r>
        <w:rPr>
          <w:spacing w:val="-24"/>
          <w:w w:val="110"/>
        </w:rPr>
        <w:t> </w:t>
      </w:r>
      <w:r>
        <w:rPr>
          <w:w w:val="110"/>
        </w:rPr>
        <w:t>Independent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24"/>
          <w:w w:val="110"/>
        </w:rPr>
        <w:t> </w:t>
      </w:r>
      <w:r>
        <w:rPr>
          <w:w w:val="110"/>
        </w:rPr>
        <w:t>Model(IBM)</w:t>
      </w:r>
      <w:r>
        <w:rPr>
          <w:spacing w:val="-24"/>
          <w:w w:val="110"/>
        </w:rPr>
        <w:t> </w:t>
      </w:r>
      <w:r>
        <w:rPr>
          <w:w w:val="110"/>
        </w:rPr>
        <w:t>and</w:t>
      </w:r>
      <w:r>
        <w:rPr>
          <w:spacing w:val="-24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-24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37"/>
          <w:w w:val="107"/>
        </w:rPr>
        <w:t> </w:t>
      </w:r>
      <w:r>
        <w:rPr>
          <w:w w:val="115"/>
        </w:rPr>
        <w:t>Model(HBM)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used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o</w:t>
      </w:r>
      <w:r>
        <w:rPr>
          <w:spacing w:val="-15"/>
          <w:w w:val="115"/>
        </w:rPr>
        <w:t> </w:t>
      </w:r>
      <w:r>
        <w:rPr>
          <w:w w:val="115"/>
        </w:rPr>
        <w:t>calculate</w:t>
      </w:r>
      <w:r>
        <w:rPr>
          <w:spacing w:val="-14"/>
          <w:w w:val="115"/>
        </w:rPr>
        <w:t> </w:t>
      </w:r>
      <w:r>
        <w:rPr>
          <w:w w:val="115"/>
        </w:rPr>
        <w:t>posterior</w:t>
      </w:r>
      <w:r>
        <w:rPr>
          <w:spacing w:val="-14"/>
          <w:w w:val="115"/>
        </w:rPr>
        <w:t> </w:t>
      </w:r>
      <w:r>
        <w:rPr>
          <w:w w:val="115"/>
        </w:rPr>
        <w:t>distributions.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right="155" w:firstLine="351"/>
        <w:jc w:val="both"/>
      </w:pPr>
      <w:r>
        <w:rPr>
          <w:w w:val="110"/>
        </w:rPr>
        <w:t>Predictions</w:t>
      </w:r>
      <w:r>
        <w:rPr>
          <w:spacing w:val="-2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expected</w:t>
      </w:r>
      <w:r>
        <w:rPr>
          <w:spacing w:val="-3"/>
          <w:w w:val="110"/>
        </w:rPr>
        <w:t> </w:t>
      </w:r>
      <w:r>
        <w:rPr>
          <w:w w:val="110"/>
        </w:rPr>
        <w:t>daily</w:t>
      </w:r>
      <w:r>
        <w:rPr>
          <w:spacing w:val="-2"/>
          <w:w w:val="110"/>
        </w:rPr>
        <w:t> arrival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prior</w:t>
      </w:r>
      <w:r>
        <w:rPr>
          <w:spacing w:val="-3"/>
          <w:w w:val="110"/>
        </w:rPr>
        <w:t> values,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29"/>
          <w:w w:val="118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all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observ</w:t>
      </w:r>
      <w:r>
        <w:rPr>
          <w:spacing w:val="-1"/>
          <w:w w:val="110"/>
        </w:rPr>
        <w:t>ed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values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dates</w:t>
      </w:r>
      <w:r>
        <w:rPr>
          <w:spacing w:val="20"/>
          <w:w w:val="110"/>
        </w:rPr>
        <w:t> </w:t>
      </w:r>
      <w:r>
        <w:rPr>
          <w:w w:val="110"/>
        </w:rPr>
        <w:t>prior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prediction</w:t>
      </w:r>
      <w:r>
        <w:rPr>
          <w:spacing w:val="21"/>
          <w:w w:val="110"/>
        </w:rPr>
        <w:t> </w:t>
      </w:r>
      <w:r>
        <w:rPr>
          <w:w w:val="110"/>
        </w:rPr>
        <w:t>date,</w:t>
      </w:r>
      <w:r>
        <w:rPr>
          <w:spacing w:val="21"/>
          <w:w w:val="110"/>
        </w:rPr>
        <w:t> </w:t>
      </w:r>
      <w:r>
        <w:rPr>
          <w:w w:val="110"/>
        </w:rPr>
        <w:t>using</w:t>
      </w:r>
      <w:r>
        <w:rPr>
          <w:spacing w:val="24"/>
          <w:w w:val="110"/>
        </w:rPr>
        <w:t> </w:t>
      </w:r>
      <w:r>
        <w:rPr>
          <w:rFonts w:ascii="PMingLiU"/>
          <w:w w:val="125"/>
        </w:rPr>
        <w:t>predict.hts</w:t>
      </w:r>
      <w:r>
        <w:rPr>
          <w:rFonts w:ascii="PMingLiU"/>
          <w:spacing w:val="26"/>
          <w:w w:val="142"/>
        </w:rPr>
        <w:t> </w:t>
      </w:r>
      <w:r>
        <w:rPr>
          <w:spacing w:val="-3"/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inside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environmen</w:t>
      </w:r>
      <w:r>
        <w:rPr>
          <w:spacing w:val="-2"/>
          <w:w w:val="110"/>
        </w:rPr>
        <w:t>t.</w:t>
      </w:r>
      <w:r>
        <w:rPr>
          <w:spacing w:val="28"/>
          <w:w w:val="110"/>
        </w:rPr>
        <w:t> </w:t>
      </w:r>
      <w:r>
        <w:rPr>
          <w:spacing w:val="-3"/>
          <w:w w:val="110"/>
        </w:rPr>
        <w:t>F</w:t>
      </w:r>
      <w:r>
        <w:rPr>
          <w:spacing w:val="-4"/>
          <w:w w:val="110"/>
        </w:rPr>
        <w:t>o</w:t>
      </w:r>
      <w:r>
        <w:rPr>
          <w:spacing w:val="-3"/>
          <w:w w:val="110"/>
        </w:rPr>
        <w:t>recast</w:t>
      </w:r>
      <w:r>
        <w:rPr>
          <w:spacing w:val="-11"/>
          <w:w w:val="110"/>
        </w:rPr>
        <w:t> </w:t>
      </w:r>
      <w:r>
        <w:rPr>
          <w:spacing w:val="1"/>
          <w:w w:val="110"/>
        </w:rPr>
        <w:t>metho</w:t>
      </w:r>
      <w:r>
        <w:rPr>
          <w:w w:val="110"/>
        </w:rPr>
        <w:t>d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Autoregressive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integrated</w:t>
      </w:r>
      <w:r>
        <w:rPr>
          <w:spacing w:val="57"/>
          <w:w w:val="115"/>
        </w:rPr>
        <w:t> </w:t>
      </w:r>
      <w:r>
        <w:rPr>
          <w:spacing w:val="-3"/>
          <w:w w:val="110"/>
        </w:rPr>
        <w:t>moving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verage</w:t>
      </w:r>
      <w:r>
        <w:rPr>
          <w:spacing w:val="7"/>
          <w:w w:val="110"/>
        </w:rPr>
        <w:t> </w:t>
      </w:r>
      <w:r>
        <w:rPr>
          <w:w w:val="110"/>
        </w:rPr>
        <w:t>(ARIMA),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predict</w:t>
      </w:r>
      <w:r>
        <w:rPr>
          <w:spacing w:val="-2"/>
          <w:w w:val="110"/>
        </w:rPr>
        <w:t>ion</w:t>
      </w:r>
      <w:r>
        <w:rPr>
          <w:spacing w:val="6"/>
          <w:w w:val="110"/>
        </w:rPr>
        <w:t> </w:t>
      </w:r>
      <w:r>
        <w:rPr>
          <w:w w:val="110"/>
        </w:rPr>
        <w:t>function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rFonts w:ascii="PMingLiU"/>
          <w:w w:val="125"/>
        </w:rPr>
        <w:t>tbats</w:t>
      </w:r>
      <w:r>
        <w:rPr>
          <w:w w:val="125"/>
        </w:rPr>
        <w:t>,</w:t>
      </w:r>
      <w:r>
        <w:rPr>
          <w:spacing w:val="-4"/>
          <w:w w:val="125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parallel</w:t>
      </w:r>
      <w:r>
        <w:rPr>
          <w:spacing w:val="6"/>
          <w:w w:val="110"/>
        </w:rPr>
        <w:t> </w:t>
      </w:r>
      <w:r>
        <w:rPr>
          <w:w w:val="110"/>
        </w:rPr>
        <w:t>processing</w:t>
      </w:r>
      <w:r>
        <w:rPr>
          <w:spacing w:val="41"/>
          <w:w w:val="104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activated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sp</w:t>
      </w:r>
      <w:r>
        <w:rPr>
          <w:spacing w:val="1"/>
          <w:w w:val="110"/>
        </w:rPr>
        <w:t>eed</w:t>
      </w:r>
      <w:r>
        <w:rPr>
          <w:spacing w:val="28"/>
          <w:w w:val="110"/>
        </w:rPr>
        <w:t> </w:t>
      </w:r>
      <w:r>
        <w:rPr>
          <w:w w:val="110"/>
        </w:rPr>
        <w:t>up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prediction</w:t>
      </w:r>
      <w:r>
        <w:rPr>
          <w:spacing w:val="25"/>
          <w:w w:val="110"/>
        </w:rPr>
        <w:t> </w:t>
      </w:r>
      <w:r>
        <w:rPr>
          <w:w w:val="110"/>
        </w:rPr>
        <w:t>process.</w:t>
      </w:r>
      <w:r>
        <w:rPr>
          <w:spacing w:val="66"/>
          <w:w w:val="110"/>
        </w:rPr>
        <w:t> </w:t>
      </w:r>
      <w:r>
        <w:rPr>
          <w:w w:val="110"/>
        </w:rPr>
        <w:t>Examples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R-codes</w:t>
      </w:r>
      <w:r>
        <w:rPr>
          <w:spacing w:val="26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20"/>
        </w:rPr>
        <w:t> </w:t>
      </w:r>
      <w:r>
        <w:rPr>
          <w:w w:val="110"/>
        </w:rPr>
        <w:t>time</w:t>
      </w:r>
      <w:r>
        <w:rPr>
          <w:spacing w:val="10"/>
          <w:w w:val="110"/>
        </w:rPr>
        <w:t> </w:t>
      </w:r>
      <w:r>
        <w:rPr>
          <w:w w:val="110"/>
        </w:rPr>
        <w:t>series</w:t>
      </w:r>
      <w:r>
        <w:rPr>
          <w:spacing w:val="11"/>
          <w:w w:val="110"/>
        </w:rPr>
        <w:t> </w:t>
      </w:r>
      <w:r>
        <w:rPr>
          <w:spacing w:val="-1"/>
          <w:w w:val="110"/>
        </w:rPr>
        <w:t>prediction</w:t>
      </w:r>
      <w:r>
        <w:rPr>
          <w:spacing w:val="10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0"/>
          <w:w w:val="110"/>
        </w:rPr>
        <w:t> </w:t>
      </w:r>
      <w:r>
        <w:rPr>
          <w:w w:val="110"/>
        </w:rPr>
        <w:t>found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Appendix</w:t>
      </w:r>
      <w:r>
        <w:rPr>
          <w:spacing w:val="11"/>
          <w:w w:val="110"/>
        </w:rPr>
        <w:t> </w:t>
      </w:r>
      <w:hyperlink w:history="true" w:anchor="_bookmark155">
        <w:r>
          <w:rPr>
            <w:w w:val="110"/>
          </w:rPr>
          <w:t>A.3.</w:t>
        </w:r>
        <w:r>
          <w:rPr/>
        </w:r>
      </w:hyperlink>
    </w:p>
    <w:p>
      <w:pPr>
        <w:spacing w:line="240" w:lineRule="auto" w:before="5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right="122" w:firstLine="351"/>
        <w:jc w:val="both"/>
      </w:pPr>
      <w:r>
        <w:rPr>
          <w:spacing w:val="-7"/>
          <w:w w:val="110"/>
        </w:rPr>
        <w:t>For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6"/>
          <w:w w:val="110"/>
        </w:rPr>
        <w:t> </w:t>
      </w:r>
      <w:r>
        <w:rPr>
          <w:w w:val="110"/>
        </w:rPr>
        <w:t>IBM</w:t>
      </w:r>
      <w:r>
        <w:rPr>
          <w:spacing w:val="65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7"/>
          <w:w w:val="110"/>
        </w:rPr>
        <w:t> </w:t>
      </w:r>
      <w:r>
        <w:rPr>
          <w:w w:val="110"/>
        </w:rPr>
        <w:t>predictions</w:t>
      </w:r>
      <w:r>
        <w:rPr>
          <w:spacing w:val="65"/>
          <w:w w:val="110"/>
        </w:rPr>
        <w:t> </w:t>
      </w:r>
      <w:r>
        <w:rPr>
          <w:w w:val="110"/>
        </w:rPr>
        <w:t>are</w:t>
      </w:r>
      <w:r>
        <w:rPr>
          <w:spacing w:val="66"/>
          <w:w w:val="110"/>
        </w:rPr>
        <w:t> </w:t>
      </w:r>
      <w:r>
        <w:rPr>
          <w:w w:val="110"/>
        </w:rPr>
        <w:t>made</w:t>
      </w:r>
      <w:r>
        <w:rPr>
          <w:spacing w:val="65"/>
          <w:w w:val="110"/>
        </w:rPr>
        <w:t> </w:t>
      </w:r>
      <w:r>
        <w:rPr>
          <w:w w:val="110"/>
        </w:rPr>
        <w:t>with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6"/>
          <w:w w:val="110"/>
        </w:rPr>
        <w:t> </w:t>
      </w:r>
      <w:r>
        <w:rPr>
          <w:w w:val="110"/>
        </w:rPr>
        <w:t>bottom-up</w:t>
      </w:r>
      <w:r>
        <w:rPr>
          <w:spacing w:val="66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66"/>
          <w:w w:val="110"/>
        </w:rPr>
        <w:t> </w:t>
      </w:r>
      <w:r>
        <w:rPr>
          <w:spacing w:val="-4"/>
          <w:w w:val="110"/>
        </w:rPr>
        <w:t>by</w:t>
      </w:r>
      <w:r>
        <w:rPr>
          <w:spacing w:val="29"/>
          <w:w w:val="111"/>
        </w:rPr>
        <w:t> </w:t>
      </w:r>
      <w:r>
        <w:rPr>
          <w:w w:val="110"/>
        </w:rPr>
        <w:t>setting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argument</w:t>
      </w:r>
      <w:r>
        <w:rPr>
          <w:spacing w:val="27"/>
          <w:w w:val="110"/>
        </w:rPr>
        <w:t> </w:t>
      </w:r>
      <w:r>
        <w:rPr>
          <w:rFonts w:ascii="PMingLiU"/>
          <w:w w:val="110"/>
        </w:rPr>
        <w:t>method</w:t>
      </w:r>
      <w:r>
        <w:rPr>
          <w:rFonts w:ascii="PMingLiU"/>
          <w:spacing w:val="12"/>
          <w:w w:val="110"/>
        </w:rPr>
        <w:t> </w:t>
      </w:r>
      <w:r>
        <w:rPr>
          <w:rFonts w:ascii="PMingLiU"/>
          <w:w w:val="110"/>
        </w:rPr>
        <w:t>=</w:t>
      </w:r>
      <w:r>
        <w:rPr>
          <w:rFonts w:ascii="PMingLiU"/>
          <w:spacing w:val="13"/>
          <w:w w:val="110"/>
        </w:rPr>
        <w:t> </w:t>
      </w:r>
      <w:r>
        <w:rPr>
          <w:rFonts w:ascii="PMingLiU"/>
          <w:w w:val="110"/>
        </w:rPr>
        <w:t>"bu"</w:t>
      </w:r>
      <w:r>
        <w:rPr>
          <w:w w:val="110"/>
        </w:rPr>
        <w:t>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reason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bottom-up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8"/>
          <w:w w:val="115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es</w:t>
      </w:r>
      <w:r>
        <w:rPr>
          <w:spacing w:val="22"/>
          <w:w w:val="110"/>
        </w:rPr>
        <w:t> </w:t>
      </w:r>
      <w:r>
        <w:rPr>
          <w:w w:val="110"/>
        </w:rPr>
        <w:t>independent</w:t>
      </w:r>
      <w:r>
        <w:rPr>
          <w:spacing w:val="23"/>
          <w:w w:val="110"/>
        </w:rPr>
        <w:t> </w:t>
      </w:r>
      <w:r>
        <w:rPr>
          <w:w w:val="110"/>
        </w:rPr>
        <w:t>predictions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leaf</w:t>
      </w:r>
      <w:r>
        <w:rPr>
          <w:spacing w:val="22"/>
          <w:w w:val="110"/>
        </w:rPr>
        <w:t> </w:t>
      </w:r>
      <w:r>
        <w:rPr>
          <w:spacing w:val="-3"/>
          <w:w w:val="110"/>
        </w:rPr>
        <w:t>level,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22"/>
          <w:w w:val="110"/>
        </w:rPr>
        <w:t> </w:t>
      </w:r>
      <w:r>
        <w:rPr>
          <w:w w:val="110"/>
        </w:rPr>
        <w:t>not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8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11"/>
          <w:w w:val="110"/>
        </w:rPr>
        <w:t> </w:t>
      </w:r>
      <w:r>
        <w:rPr>
          <w:w w:val="110"/>
        </w:rPr>
        <w:t>structure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suitable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IBM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model.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other</w:t>
      </w:r>
      <w:r>
        <w:rPr>
          <w:spacing w:val="11"/>
          <w:w w:val="110"/>
        </w:rPr>
        <w:t> </w:t>
      </w:r>
      <w:r>
        <w:rPr>
          <w:w w:val="110"/>
        </w:rPr>
        <w:t>hand,</w:t>
      </w:r>
      <w:r>
        <w:rPr>
          <w:spacing w:val="25"/>
          <w:w w:val="113"/>
        </w:rPr>
        <w:t> </w:t>
      </w:r>
      <w:r>
        <w:rPr>
          <w:w w:val="110"/>
        </w:rPr>
        <w:t>predictions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IBM</w:t>
      </w:r>
      <w:r>
        <w:rPr>
          <w:spacing w:val="30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made</w:t>
      </w:r>
      <w:r>
        <w:rPr>
          <w:spacing w:val="30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optimal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reconciliation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37"/>
          <w:w w:val="117"/>
        </w:rPr>
        <w:t> </w:t>
      </w:r>
      <w:r>
        <w:rPr>
          <w:spacing w:val="-4"/>
          <w:w w:val="110"/>
        </w:rPr>
        <w:t>by</w:t>
      </w:r>
      <w:r>
        <w:rPr>
          <w:spacing w:val="24"/>
          <w:w w:val="110"/>
        </w:rPr>
        <w:t> </w:t>
      </w:r>
      <w:r>
        <w:rPr>
          <w:w w:val="110"/>
        </w:rPr>
        <w:t>setting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argument</w:t>
      </w:r>
      <w:r>
        <w:rPr>
          <w:spacing w:val="24"/>
          <w:w w:val="110"/>
        </w:rPr>
        <w:t> </w:t>
      </w:r>
      <w:r>
        <w:rPr>
          <w:rFonts w:ascii="PMingLiU"/>
          <w:w w:val="110"/>
        </w:rPr>
        <w:t>method</w:t>
      </w:r>
      <w:r>
        <w:rPr>
          <w:rFonts w:ascii="PMingLiU"/>
          <w:spacing w:val="4"/>
          <w:w w:val="110"/>
        </w:rPr>
        <w:t> </w:t>
      </w:r>
      <w:r>
        <w:rPr>
          <w:rFonts w:ascii="PMingLiU"/>
          <w:w w:val="110"/>
        </w:rPr>
        <w:t>=</w:t>
      </w:r>
      <w:r>
        <w:rPr>
          <w:rFonts w:ascii="PMingLiU"/>
          <w:spacing w:val="4"/>
          <w:w w:val="110"/>
        </w:rPr>
        <w:t> </w:t>
      </w:r>
      <w:r>
        <w:rPr>
          <w:rFonts w:ascii="PMingLiU"/>
          <w:w w:val="110"/>
        </w:rPr>
        <w:t>"comb"</w:t>
      </w:r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optimal</w:t>
      </w:r>
      <w:r>
        <w:rPr>
          <w:spacing w:val="24"/>
          <w:w w:val="110"/>
        </w:rPr>
        <w:t> </w:t>
      </w:r>
      <w:r>
        <w:rPr>
          <w:w w:val="110"/>
        </w:rPr>
        <w:t>reconciliation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24"/>
          <w:w w:val="110"/>
        </w:rPr>
        <w:t> </w:t>
      </w:r>
      <w:r>
        <w:rPr>
          <w:w w:val="110"/>
        </w:rPr>
        <w:t>reconciles</w:t>
      </w:r>
      <w:r>
        <w:rPr>
          <w:spacing w:val="24"/>
          <w:w w:val="108"/>
        </w:rPr>
        <w:t> </w:t>
      </w:r>
      <w:r>
        <w:rPr>
          <w:w w:val="110"/>
        </w:rPr>
        <w:t>prediction</w:t>
      </w:r>
      <w:r>
        <w:rPr>
          <w:spacing w:val="57"/>
          <w:w w:val="110"/>
        </w:rPr>
        <w:t> </w:t>
      </w:r>
      <w:r>
        <w:rPr>
          <w:w w:val="110"/>
        </w:rPr>
        <w:t>from</w:t>
      </w:r>
      <w:r>
        <w:rPr>
          <w:spacing w:val="59"/>
          <w:w w:val="110"/>
        </w:rPr>
        <w:t> </w:t>
      </w:r>
      <w:r>
        <w:rPr>
          <w:w w:val="110"/>
        </w:rPr>
        <w:t>individual</w:t>
      </w:r>
      <w:r>
        <w:rPr>
          <w:spacing w:val="58"/>
          <w:w w:val="110"/>
        </w:rPr>
        <w:t> </w:t>
      </w:r>
      <w:r>
        <w:rPr>
          <w:w w:val="110"/>
        </w:rPr>
        <w:t>time</w:t>
      </w:r>
      <w:r>
        <w:rPr>
          <w:spacing w:val="57"/>
          <w:w w:val="110"/>
        </w:rPr>
        <w:t> </w:t>
      </w:r>
      <w:r>
        <w:rPr>
          <w:w w:val="110"/>
        </w:rPr>
        <w:t>forecasts</w:t>
      </w:r>
      <w:r>
        <w:rPr>
          <w:spacing w:val="58"/>
          <w:w w:val="110"/>
        </w:rPr>
        <w:t> </w:t>
      </w:r>
      <w:r>
        <w:rPr>
          <w:w w:val="110"/>
        </w:rPr>
        <w:t>from</w:t>
      </w:r>
      <w:r>
        <w:rPr>
          <w:spacing w:val="59"/>
          <w:w w:val="110"/>
        </w:rPr>
        <w:t> </w:t>
      </w:r>
      <w:r>
        <w:rPr>
          <w:w w:val="110"/>
        </w:rPr>
        <w:t>all</w:t>
      </w:r>
      <w:r>
        <w:rPr>
          <w:spacing w:val="57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58"/>
          <w:w w:val="110"/>
        </w:rPr>
        <w:t> </w:t>
      </w:r>
      <w:r>
        <w:rPr>
          <w:w w:val="110"/>
        </w:rPr>
        <w:t>and</w:t>
      </w:r>
      <w:r>
        <w:rPr>
          <w:spacing w:val="58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57"/>
          <w:w w:val="110"/>
        </w:rPr>
        <w:t> </w:t>
      </w:r>
      <w:r>
        <w:rPr>
          <w:w w:val="110"/>
        </w:rPr>
        <w:t>an</w:t>
      </w:r>
      <w:r>
        <w:rPr>
          <w:spacing w:val="58"/>
          <w:w w:val="110"/>
        </w:rPr>
        <w:t> </w:t>
      </w:r>
      <w:r>
        <w:rPr>
          <w:spacing w:val="-1"/>
          <w:w w:val="110"/>
        </w:rPr>
        <w:t>optimum</w:t>
      </w:r>
      <w:r>
        <w:rPr>
          <w:spacing w:val="29"/>
          <w:w w:val="114"/>
        </w:rPr>
        <w:t> </w:t>
      </w:r>
      <w:r>
        <w:rPr>
          <w:w w:val="110"/>
        </w:rPr>
        <w:t>solutions</w:t>
      </w:r>
      <w:r>
        <w:rPr>
          <w:spacing w:val="57"/>
          <w:w w:val="110"/>
        </w:rPr>
        <w:t> </w:t>
      </w:r>
      <w:r>
        <w:rPr>
          <w:w w:val="110"/>
        </w:rPr>
        <w:t>as</w:t>
      </w:r>
      <w:r>
        <w:rPr>
          <w:spacing w:val="57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forecast,</w:t>
      </w:r>
      <w:r>
        <w:rPr>
          <w:spacing w:val="64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meant</w:t>
      </w:r>
      <w:r>
        <w:rPr>
          <w:spacing w:val="56"/>
          <w:w w:val="110"/>
        </w:rPr>
        <w:t> </w:t>
      </w:r>
      <w:r>
        <w:rPr>
          <w:w w:val="110"/>
        </w:rPr>
        <w:t>that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spacing w:val="-1"/>
          <w:w w:val="110"/>
        </w:rPr>
        <w:t>approach</w:t>
      </w:r>
      <w:r>
        <w:rPr>
          <w:spacing w:val="56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es</w:t>
      </w:r>
      <w:r>
        <w:rPr>
          <w:spacing w:val="57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56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2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"/>
          <w:w w:val="110"/>
        </w:rPr>
        <w:t> </w:t>
      </w:r>
      <w:r>
        <w:rPr>
          <w:w w:val="110"/>
        </w:rPr>
        <w:t>structure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data,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suitable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HBM</w:t>
      </w:r>
      <w:r>
        <w:rPr>
          <w:spacing w:val="2"/>
          <w:w w:val="110"/>
        </w:rPr>
        <w:t> </w:t>
      </w:r>
      <w:r>
        <w:rPr>
          <w:spacing w:val="1"/>
          <w:w w:val="110"/>
        </w:rPr>
        <w:t>model.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30"/>
          <w:w w:val="142"/>
        </w:rPr>
        <w:t> </w:t>
      </w:r>
      <w:r>
        <w:rPr>
          <w:spacing w:val="-1"/>
          <w:w w:val="110"/>
        </w:rPr>
        <w:t>optimum</w:t>
      </w:r>
      <w:r>
        <w:rPr>
          <w:spacing w:val="-16"/>
          <w:w w:val="110"/>
        </w:rPr>
        <w:t> </w:t>
      </w:r>
      <w:r>
        <w:rPr>
          <w:w w:val="110"/>
        </w:rPr>
        <w:t>solutions</w:t>
      </w:r>
      <w:r>
        <w:rPr>
          <w:spacing w:val="-15"/>
          <w:w w:val="110"/>
        </w:rPr>
        <w:t> </w:t>
      </w:r>
      <w:r>
        <w:rPr>
          <w:w w:val="110"/>
        </w:rPr>
        <w:t>will</w:t>
      </w:r>
      <w:r>
        <w:rPr>
          <w:spacing w:val="-16"/>
          <w:w w:val="110"/>
        </w:rPr>
        <w:t> </w:t>
      </w:r>
      <w:r>
        <w:rPr>
          <w:spacing w:val="-3"/>
          <w:w w:val="110"/>
        </w:rPr>
        <w:t>give</w:t>
      </w:r>
      <w:r>
        <w:rPr>
          <w:spacing w:val="-16"/>
          <w:w w:val="110"/>
        </w:rPr>
        <w:t> </w:t>
      </w:r>
      <w:r>
        <w:rPr>
          <w:w w:val="110"/>
        </w:rPr>
        <w:t>nonsensical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-16"/>
          <w:w w:val="110"/>
        </w:rPr>
        <w:t> </w:t>
      </w:r>
      <w:r>
        <w:rPr>
          <w:w w:val="110"/>
        </w:rPr>
        <w:t>predictions.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6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27"/>
          <w:w w:val="101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mostly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ex</w:t>
      </w:r>
      <w:r>
        <w:rPr>
          <w:spacing w:val="-1"/>
          <w:w w:val="110"/>
        </w:rPr>
        <w:t>tremely</w:t>
      </w:r>
      <w:r>
        <w:rPr>
          <w:spacing w:val="-12"/>
          <w:w w:val="110"/>
        </w:rPr>
        <w:t> </w:t>
      </w:r>
      <w:r>
        <w:rPr>
          <w:w w:val="110"/>
        </w:rPr>
        <w:t>small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close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0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therefore</w:t>
      </w:r>
      <w:r>
        <w:rPr>
          <w:spacing w:val="-12"/>
          <w:w w:val="110"/>
        </w:rPr>
        <w:t> </w:t>
      </w:r>
      <w:r>
        <w:rPr>
          <w:w w:val="110"/>
        </w:rPr>
        <w:t>simply</w:t>
      </w:r>
      <w:r>
        <w:rPr>
          <w:spacing w:val="-12"/>
          <w:w w:val="110"/>
        </w:rPr>
        <w:t> </w:t>
      </w:r>
      <w:r>
        <w:rPr>
          <w:spacing w:val="-3"/>
          <w:w w:val="110"/>
        </w:rPr>
        <w:t>conv</w:t>
      </w:r>
      <w:r>
        <w:rPr>
          <w:spacing w:val="-2"/>
          <w:w w:val="110"/>
        </w:rPr>
        <w:t>erted</w:t>
      </w:r>
      <w:r>
        <w:rPr>
          <w:spacing w:val="25"/>
          <w:w w:val="112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0.</w:t>
      </w:r>
      <w:r>
        <w:rPr>
          <w:spacing w:val="68"/>
          <w:w w:val="110"/>
        </w:rPr>
        <w:t> </w:t>
      </w:r>
      <w:r>
        <w:rPr>
          <w:w w:val="110"/>
        </w:rPr>
        <w:t>So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optimal</w:t>
      </w:r>
      <w:r>
        <w:rPr>
          <w:spacing w:val="27"/>
          <w:w w:val="110"/>
        </w:rPr>
        <w:t> </w:t>
      </w:r>
      <w:r>
        <w:rPr>
          <w:w w:val="110"/>
        </w:rPr>
        <w:t>reconciliation</w:t>
      </w:r>
      <w:r>
        <w:rPr>
          <w:spacing w:val="26"/>
          <w:w w:val="110"/>
        </w:rPr>
        <w:t> </w:t>
      </w:r>
      <w:r>
        <w:rPr>
          <w:w w:val="110"/>
        </w:rPr>
        <w:t>forecasts</w:t>
      </w:r>
      <w:r>
        <w:rPr>
          <w:spacing w:val="27"/>
          <w:w w:val="110"/>
        </w:rPr>
        <w:t> </w:t>
      </w:r>
      <w:r>
        <w:rPr>
          <w:w w:val="110"/>
        </w:rPr>
        <w:t>used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our</w:t>
      </w:r>
      <w:r>
        <w:rPr>
          <w:spacing w:val="28"/>
          <w:w w:val="110"/>
        </w:rPr>
        <w:t> </w:t>
      </w:r>
      <w:r>
        <w:rPr>
          <w:w w:val="110"/>
        </w:rPr>
        <w:t>HBM</w:t>
      </w:r>
      <w:r>
        <w:rPr>
          <w:spacing w:val="2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1"/>
          <w:w w:val="120"/>
        </w:rPr>
        <w:t> </w:t>
      </w:r>
      <w:r>
        <w:rPr>
          <w:w w:val="110"/>
        </w:rPr>
        <w:t>actual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optimum</w:t>
      </w:r>
      <w:r>
        <w:rPr>
          <w:spacing w:val="21"/>
          <w:w w:val="110"/>
        </w:rPr>
        <w:t> </w:t>
      </w:r>
      <w:r>
        <w:rPr>
          <w:w w:val="110"/>
        </w:rPr>
        <w:t>solution,</w:t>
      </w:r>
      <w:r>
        <w:rPr>
          <w:spacing w:val="21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adjusted</w:t>
      </w:r>
      <w:r>
        <w:rPr>
          <w:spacing w:val="19"/>
          <w:w w:val="110"/>
        </w:rPr>
        <w:t> </w:t>
      </w:r>
      <w:r>
        <w:rPr>
          <w:w w:val="110"/>
        </w:rPr>
        <w:t>optimal</w:t>
      </w:r>
      <w:r>
        <w:rPr>
          <w:spacing w:val="21"/>
          <w:w w:val="110"/>
        </w:rPr>
        <w:t> </w:t>
      </w:r>
      <w:r>
        <w:rPr>
          <w:w w:val="110"/>
        </w:rPr>
        <w:t>solution.</w:t>
      </w:r>
      <w:r>
        <w:rPr>
          <w:spacing w:val="52"/>
          <w:w w:val="110"/>
        </w:rPr>
        <w:t> </w:t>
      </w:r>
      <w:r>
        <w:rPr>
          <w:spacing w:val="-1"/>
          <w:w w:val="110"/>
        </w:rPr>
        <w:t>Non-negativity</w:t>
      </w:r>
      <w:r>
        <w:rPr>
          <w:spacing w:val="21"/>
          <w:w w:val="110"/>
        </w:rPr>
        <w:t> </w:t>
      </w:r>
      <w:r>
        <w:rPr>
          <w:w w:val="110"/>
        </w:rPr>
        <w:t>optimal</w:t>
      </w:r>
      <w:r>
        <w:rPr>
          <w:spacing w:val="29"/>
          <w:w w:val="111"/>
        </w:rPr>
        <w:t> </w:t>
      </w:r>
      <w:r>
        <w:rPr>
          <w:w w:val="110"/>
        </w:rPr>
        <w:t>reconciliation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PMingLiU"/>
          <w:w w:val="125"/>
        </w:rPr>
        <w:t>predict.hts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function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currently</w:t>
      </w:r>
      <w:r>
        <w:rPr>
          <w:spacing w:val="8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eing</w:t>
      </w:r>
      <w:r>
        <w:rPr>
          <w:spacing w:val="10"/>
          <w:w w:val="110"/>
        </w:rPr>
        <w:t> </w:t>
      </w:r>
      <w:r>
        <w:rPr>
          <w:w w:val="110"/>
        </w:rPr>
        <w:t>developed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27"/>
          <w:w w:val="101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released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CRAN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late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July,</w:t>
      </w:r>
      <w:r>
        <w:rPr>
          <w:spacing w:val="15"/>
          <w:w w:val="110"/>
        </w:rPr>
        <w:t> </w:t>
      </w:r>
      <w:r>
        <w:rPr>
          <w:w w:val="110"/>
        </w:rPr>
        <w:t>after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submission</w:t>
      </w:r>
      <w:r>
        <w:rPr>
          <w:spacing w:val="15"/>
          <w:w w:val="110"/>
        </w:rPr>
        <w:t> </w:t>
      </w:r>
      <w:r>
        <w:rPr>
          <w:w w:val="110"/>
        </w:rPr>
        <w:t>date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thesis.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2" w:lineRule="auto"/>
        <w:ind w:left="539" w:right="110" w:firstLine="359"/>
        <w:jc w:val="both"/>
      </w:pPr>
      <w:r>
        <w:rPr>
          <w:w w:val="110"/>
        </w:rPr>
        <w:t>A Normal(1,0.1)</w:t>
      </w:r>
      <w:r>
        <w:rPr>
          <w:spacing w:val="4"/>
          <w:w w:val="110"/>
        </w:rPr>
        <w:t> </w:t>
      </w:r>
      <w:r>
        <w:rPr>
          <w:w w:val="110"/>
        </w:rPr>
        <w:t>distribution is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multiplied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predicted</w:t>
      </w:r>
      <w:r>
        <w:rPr>
          <w:spacing w:val="68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1"/>
          <w:w w:val="110"/>
        </w:rPr>
        <w:t> </w:t>
      </w:r>
      <w:r>
        <w:rPr>
          <w:w w:val="110"/>
        </w:rPr>
        <w:t>to add</w:t>
      </w:r>
      <w:r>
        <w:rPr>
          <w:spacing w:val="28"/>
          <w:w w:val="117"/>
        </w:rPr>
        <w:t> </w:t>
      </w:r>
      <w:r>
        <w:rPr>
          <w:w w:val="110"/>
        </w:rPr>
        <w:t>distribution</w:t>
      </w:r>
      <w:r>
        <w:rPr>
          <w:spacing w:val="-13"/>
          <w:w w:val="110"/>
        </w:rPr>
        <w:t> </w:t>
      </w:r>
      <w:r>
        <w:rPr>
          <w:w w:val="110"/>
        </w:rPr>
        <w:t>properties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prior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eakly-informativ</w:t>
      </w:r>
      <w:r>
        <w:rPr>
          <w:spacing w:val="-2"/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prior.</w:t>
      </w:r>
      <w:r>
        <w:rPr>
          <w:spacing w:val="25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IBM</w:t>
      </w:r>
      <w:r>
        <w:rPr>
          <w:spacing w:val="-12"/>
          <w:w w:val="110"/>
        </w:rPr>
        <w:t> </w:t>
      </w:r>
      <w:r>
        <w:rPr>
          <w:w w:val="110"/>
        </w:rPr>
        <w:t>posterior</w:t>
      </w:r>
      <w:r>
        <w:rPr>
          <w:spacing w:val="38"/>
          <w:w w:val="109"/>
        </w:rPr>
        <w:t> </w:t>
      </w:r>
      <w:r>
        <w:rPr>
          <w:w w:val="110"/>
        </w:rPr>
        <w:t>distributions,</w:t>
      </w:r>
      <w:r>
        <w:rPr>
          <w:spacing w:val="14"/>
          <w:w w:val="110"/>
        </w:rPr>
        <w:t> </w:t>
      </w:r>
      <w:r>
        <w:rPr>
          <w:w w:val="110"/>
        </w:rPr>
        <w:t>posteriors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ach</w:t>
      </w:r>
      <w:r>
        <w:rPr>
          <w:spacing w:val="15"/>
          <w:w w:val="110"/>
        </w:rPr>
        <w:t> </w:t>
      </w:r>
      <w:r>
        <w:rPr>
          <w:w w:val="110"/>
        </w:rPr>
        <w:t>category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independently</w:t>
      </w:r>
      <w:r>
        <w:rPr>
          <w:spacing w:val="14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IBM</w:t>
      </w:r>
      <w:r>
        <w:rPr>
          <w:spacing w:val="37"/>
          <w:w w:val="108"/>
        </w:rPr>
        <w:t> </w:t>
      </w:r>
      <w:r>
        <w:rPr>
          <w:spacing w:val="1"/>
          <w:w w:val="110"/>
        </w:rPr>
        <w:t>model.</w:t>
      </w:r>
      <w:r>
        <w:rPr>
          <w:spacing w:val="60"/>
          <w:w w:val="110"/>
        </w:rPr>
        <w:t> </w:t>
      </w:r>
      <w:r>
        <w:rPr>
          <w:w w:val="110"/>
        </w:rPr>
        <w:t>Whereas</w:t>
      </w:r>
      <w:r>
        <w:rPr>
          <w:spacing w:val="48"/>
          <w:w w:val="110"/>
        </w:rPr>
        <w:t>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w w:val="110"/>
        </w:rPr>
        <w:t>HBM</w:t>
      </w:r>
      <w:r>
        <w:rPr>
          <w:spacing w:val="46"/>
          <w:w w:val="110"/>
        </w:rPr>
        <w:t> </w:t>
      </w:r>
      <w:r>
        <w:rPr>
          <w:w w:val="110"/>
        </w:rPr>
        <w:t>posterior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tributions,</w:t>
      </w:r>
      <w:r>
        <w:rPr>
          <w:spacing w:val="54"/>
          <w:w w:val="110"/>
        </w:rPr>
        <w:t> </w:t>
      </w:r>
      <w:r>
        <w:rPr>
          <w:w w:val="110"/>
        </w:rPr>
        <w:t>posterior</w:t>
      </w:r>
      <w:r>
        <w:rPr>
          <w:spacing w:val="46"/>
          <w:w w:val="110"/>
        </w:rPr>
        <w:t>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46"/>
          <w:w w:val="110"/>
        </w:rPr>
        <w:t> </w:t>
      </w:r>
      <w:r>
        <w:rPr>
          <w:w w:val="110"/>
        </w:rPr>
        <w:t>category</w:t>
      </w:r>
      <w:r>
        <w:rPr>
          <w:spacing w:val="47"/>
          <w:w w:val="110"/>
        </w:rPr>
        <w:t> </w:t>
      </w:r>
      <w:r>
        <w:rPr>
          <w:w w:val="110"/>
        </w:rPr>
        <w:t>is</w:t>
      </w:r>
      <w:r>
        <w:rPr>
          <w:spacing w:val="52"/>
          <w:w w:val="106"/>
        </w:rPr>
        <w:t> </w:t>
      </w:r>
      <w:r>
        <w:rPr>
          <w:w w:val="110"/>
        </w:rPr>
        <w:t>calculated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an</w:t>
      </w:r>
      <w:r>
        <w:rPr>
          <w:spacing w:val="19"/>
          <w:w w:val="110"/>
        </w:rPr>
        <w:t> </w:t>
      </w:r>
      <w:r>
        <w:rPr>
          <w:w w:val="110"/>
        </w:rPr>
        <w:t>HBM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considers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19"/>
          <w:w w:val="110"/>
        </w:rPr>
        <w:t> </w:t>
      </w:r>
      <w:r>
        <w:rPr>
          <w:w w:val="110"/>
        </w:rPr>
        <w:t>within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hierarchy.</w:t>
      </w:r>
      <w:r>
        <w:rPr>
          <w:spacing w:val="23"/>
          <w:w w:val="115"/>
        </w:rPr>
        <w:t> </w:t>
      </w:r>
      <w:r>
        <w:rPr>
          <w:spacing w:val="-1"/>
          <w:w w:val="110"/>
        </w:rPr>
        <w:t>JAGS-codes</w:t>
      </w:r>
      <w:r>
        <w:rPr>
          <w:spacing w:val="33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build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IBM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HBM</w:t>
      </w:r>
      <w:r>
        <w:rPr>
          <w:spacing w:val="33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Appendix</w:t>
      </w:r>
      <w:r>
        <w:rPr>
          <w:spacing w:val="33"/>
          <w:w w:val="110"/>
        </w:rPr>
        <w:t> </w:t>
      </w:r>
      <w:hyperlink w:history="true" w:anchor="_bookmark158">
        <w:r>
          <w:rPr>
            <w:w w:val="110"/>
          </w:rPr>
          <w:t>A.5</w:t>
        </w:r>
      </w:hyperlink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7"/>
        </w:rPr>
        <w:t> </w:t>
      </w:r>
      <w:r>
        <w:rPr>
          <w:w w:val="110"/>
        </w:rPr>
        <w:t>Appendix</w:t>
      </w:r>
      <w:r>
        <w:rPr>
          <w:spacing w:val="9"/>
          <w:w w:val="110"/>
        </w:rPr>
        <w:t> </w:t>
      </w:r>
      <w:hyperlink w:history="true" w:anchor="_bookmark159">
        <w:r>
          <w:rPr>
            <w:w w:val="110"/>
          </w:rPr>
          <w:t>A.6.</w:t>
        </w:r>
        <w:r>
          <w:rPr/>
        </w:r>
      </w:hyperlink>
    </w:p>
    <w:p>
      <w:pPr>
        <w:spacing w:line="240" w:lineRule="auto" w:before="5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0" w:lineRule="auto"/>
        <w:ind w:left="898" w:right="0"/>
        <w:jc w:val="left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likelihood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2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our</w:t>
      </w:r>
      <w:r>
        <w:rPr>
          <w:spacing w:val="1"/>
          <w:w w:val="110"/>
        </w:rPr>
        <w:t> </w:t>
      </w:r>
      <w:r>
        <w:rPr>
          <w:w w:val="110"/>
        </w:rPr>
        <w:t>IBM</w:t>
      </w:r>
      <w:r>
        <w:rPr>
          <w:spacing w:val="2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spacing w:after="0" w:line="240" w:lineRule="auto"/>
        <w:rPr>
          <w:rFonts w:ascii="PMingLiU" w:hAnsi="PMingLiU" w:cs="PMingLiU" w:eastAsia="PMingLiU"/>
          <w:sz w:val="28"/>
          <w:szCs w:val="28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266" w:lineRule="auto" w:before="13"/>
        <w:ind w:left="3588" w:right="0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0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2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198"/>
        <w:ind w:left="0" w:right="155"/>
        <w:jc w:val="right"/>
      </w:pPr>
      <w:r>
        <w:rPr>
          <w:w w:val="110"/>
        </w:rPr>
        <w:br w:type="column"/>
      </w:r>
      <w:r>
        <w:rPr>
          <w:w w:val="110"/>
        </w:rPr>
        <w:t>(3.1)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280" w:left="1720" w:right="1260"/>
          <w:cols w:num="2" w:equalWidth="0">
            <w:col w:w="6062" w:space="40"/>
            <w:col w:w="3158"/>
          </w:cols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left="468" w:right="0"/>
        <w:jc w:val="left"/>
      </w:pPr>
      <w:r>
        <w:rPr>
          <w:w w:val="110"/>
        </w:rPr>
        <w:t>Priors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1"/>
          <w:w w:val="110"/>
        </w:rPr>
        <w:t> </w:t>
      </w:r>
      <w:r>
        <w:rPr>
          <w:w w:val="110"/>
        </w:rPr>
        <w:t>parameters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our</w:t>
      </w:r>
      <w:r>
        <w:rPr>
          <w:spacing w:val="11"/>
          <w:w w:val="110"/>
        </w:rPr>
        <w:t> </w:t>
      </w:r>
      <w:r>
        <w:rPr>
          <w:w w:val="110"/>
        </w:rPr>
        <w:t>IBM</w:t>
      </w:r>
      <w:r>
        <w:rPr>
          <w:spacing w:val="12"/>
          <w:w w:val="110"/>
        </w:rPr>
        <w:t> </w:t>
      </w:r>
      <w:r>
        <w:rPr>
          <w:w w:val="110"/>
        </w:rPr>
        <w:t>is: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30"/>
          <w:szCs w:val="30"/>
        </w:rPr>
      </w:pPr>
    </w:p>
    <w:p>
      <w:pPr>
        <w:tabs>
          <w:tab w:pos="8190" w:val="left" w:leader="none"/>
        </w:tabs>
        <w:spacing w:line="367" w:lineRule="auto" w:before="0"/>
        <w:ind w:left="468" w:right="545" w:firstLine="2456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λ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4"/>
          <w:w w:val="11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2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sz w:val="24"/>
          <w:szCs w:val="24"/>
        </w:rPr>
        <w:t>µ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8"/>
          <w:w w:val="1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35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w w:val="110"/>
          <w:sz w:val="24"/>
          <w:szCs w:val="24"/>
        </w:rPr>
        <w:t>σ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sz w:val="24"/>
          <w:szCs w:val="24"/>
        </w:rPr>
        <w:t>)</w:t>
      </w:r>
      <w:r>
        <w:rPr>
          <w:rFonts w:ascii="Arial" w:hAnsi="Arial" w:cs="Arial" w:eastAsia="Arial"/>
          <w:i/>
          <w:w w:val="110"/>
          <w:sz w:val="24"/>
          <w:szCs w:val="24"/>
        </w:rPr>
        <w:t>T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λ&gt;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0]</w:t>
        <w:tab/>
      </w:r>
      <w:r>
        <w:rPr>
          <w:rFonts w:ascii="PMingLiU" w:hAnsi="PMingLiU" w:cs="PMingLiU" w:eastAsia="PMingLiU"/>
          <w:w w:val="110"/>
          <w:sz w:val="24"/>
          <w:szCs w:val="24"/>
        </w:rPr>
        <w:t>(3.2)</w:t>
      </w:r>
      <w:r>
        <w:rPr>
          <w:rFonts w:ascii="PMingLiU" w:hAnsi="PMingLiU" w:cs="PMingLiU" w:eastAsia="PMingLiU"/>
          <w:spacing w:val="108"/>
          <w:w w:val="111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Hyper-priors</w:t>
      </w:r>
      <w:r>
        <w:rPr>
          <w:rFonts w:ascii="PMingLiU" w:hAnsi="PMingLiU" w:cs="PMingLiU" w:eastAsia="PMingLiU"/>
          <w:spacing w:val="9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9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model</w:t>
      </w:r>
      <w:r>
        <w:rPr>
          <w:rFonts w:ascii="PMingLiU" w:hAnsi="PMingLiU" w:cs="PMingLiU" w:eastAsia="PMingLiU"/>
          <w:spacing w:val="8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parameters</w:t>
      </w:r>
      <w:r>
        <w:rPr>
          <w:rFonts w:ascii="PMingLiU" w:hAnsi="PMingLiU" w:cs="PMingLiU" w:eastAsia="PMingLiU"/>
          <w:spacing w:val="7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9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our</w:t>
      </w:r>
      <w:r>
        <w:rPr>
          <w:rFonts w:ascii="PMingLiU" w:hAnsi="PMingLiU" w:cs="PMingLiU" w:eastAsia="PMingLiU"/>
          <w:spacing w:val="9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IBM</w:t>
      </w:r>
      <w:r>
        <w:rPr>
          <w:rFonts w:ascii="PMingLiU" w:hAnsi="PMingLiU" w:cs="PMingLiU" w:eastAsia="PMingLiU"/>
          <w:spacing w:val="8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is: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4"/>
        <w:rPr>
          <w:rFonts w:ascii="PMingLiU" w:hAnsi="PMingLiU" w:cs="PMingLiU" w:eastAsia="PMingLiU"/>
          <w:sz w:val="13"/>
          <w:szCs w:val="13"/>
        </w:rPr>
      </w:pPr>
    </w:p>
    <w:p>
      <w:pPr>
        <w:spacing w:after="0" w:line="240" w:lineRule="auto"/>
        <w:rPr>
          <w:rFonts w:ascii="PMingLiU" w:hAnsi="PMingLiU" w:cs="PMingLiU" w:eastAsia="PMingLiU"/>
          <w:sz w:val="13"/>
          <w:szCs w:val="13"/>
        </w:rPr>
        <w:sectPr>
          <w:headerReference w:type="even" r:id="rId89"/>
          <w:headerReference w:type="default" r:id="rId90"/>
          <w:pgSz w:w="12240" w:h="15840"/>
          <w:pgMar w:header="987" w:footer="749" w:top="1260" w:bottom="940" w:left="1300" w:right="1720"/>
        </w:sectPr>
      </w:pPr>
    </w:p>
    <w:p>
      <w:pPr>
        <w:spacing w:before="13"/>
        <w:ind w:left="3214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36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 </w:t>
      </w:r>
      <w:r>
        <w:rPr>
          <w:rFonts w:ascii="Arial" w:hAnsi="Arial" w:cs="Arial" w:eastAsia="Arial"/>
          <w:i/>
          <w:spacing w:val="23"/>
          <w:w w:val="105"/>
          <w:sz w:val="24"/>
          <w:szCs w:val="24"/>
        </w:rPr>
        <w:t>N</w:t>
      </w:r>
      <w:r>
        <w:rPr>
          <w:rFonts w:ascii="Arial" w:hAnsi="Arial" w:cs="Arial" w:eastAsia="Arial"/>
          <w:i/>
          <w:w w:val="105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05"/>
          <w:sz w:val="24"/>
          <w:szCs w:val="24"/>
        </w:rPr>
        <w:t>r</w:t>
      </w:r>
      <w:r>
        <w:rPr>
          <w:rFonts w:ascii="Arial" w:hAnsi="Arial" w:cs="Arial" w:eastAsia="Arial"/>
          <w:i/>
          <w:w w:val="105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05"/>
          <w:sz w:val="24"/>
          <w:szCs w:val="24"/>
        </w:rPr>
        <w:t>l</w:t>
      </w:r>
      <w:r>
        <w:rPr>
          <w:rFonts w:ascii="PMingLiU" w:hAnsi="PMingLiU" w:cs="PMingLiU" w:eastAsia="PMingLiU"/>
          <w:w w:val="105"/>
          <w:sz w:val="24"/>
          <w:szCs w:val="24"/>
        </w:rPr>
        <w:t>(1</w:t>
      </w:r>
      <w:r>
        <w:rPr>
          <w:rFonts w:ascii="Arial" w:hAnsi="Arial" w:cs="Arial" w:eastAsia="Arial"/>
          <w:i/>
          <w:w w:val="105"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0</w:t>
      </w:r>
      <w:r>
        <w:rPr>
          <w:rFonts w:ascii="Arial" w:hAnsi="Arial" w:cs="Arial" w:eastAsia="Arial"/>
          <w:i/>
          <w:w w:val="105"/>
          <w:sz w:val="24"/>
          <w:szCs w:val="24"/>
        </w:rPr>
        <w:t>.</w:t>
      </w:r>
      <w:r>
        <w:rPr>
          <w:rFonts w:ascii="PMingLiU" w:hAnsi="PMingLiU" w:cs="PMingLiU" w:eastAsia="PMingLiU"/>
          <w:w w:val="105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325" w:lineRule="auto" w:before="37"/>
        <w:ind w:left="468" w:right="54" w:firstLine="2886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226.117996pt;margin-top:4.247922pt;width:11.35pt;height:13.95pt;mso-position-horizontal-relative:page;mso-position-vertical-relative:paragraph;z-index:-482200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-7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5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pacing w:val="70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The likelihood</w:t>
      </w:r>
      <w:r>
        <w:rPr>
          <w:rFonts w:ascii="PMingLiU" w:hAnsi="PMingLiU" w:cs="PMingLiU" w:eastAsia="PMingLiU"/>
          <w:spacing w:val="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model </w:t>
      </w:r>
      <w:r>
        <w:rPr>
          <w:rFonts w:ascii="PMingLiU" w:hAnsi="PMingLiU" w:cs="PMingLiU" w:eastAsia="PMingLiU"/>
          <w:w w:val="110"/>
          <w:sz w:val="24"/>
          <w:szCs w:val="24"/>
        </w:rPr>
        <w:t>used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w w:val="110"/>
          <w:sz w:val="24"/>
          <w:szCs w:val="24"/>
        </w:rPr>
        <w:t>f</w:t>
      </w:r>
      <w:r>
        <w:rPr>
          <w:rFonts w:ascii="PMingLiU" w:hAnsi="PMingLiU" w:cs="PMingLiU" w:eastAsia="PMingLiU"/>
          <w:spacing w:val="-1"/>
          <w:w w:val="110"/>
          <w:sz w:val="24"/>
          <w:szCs w:val="24"/>
        </w:rPr>
        <w:t>or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our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HBM is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also: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7"/>
        <w:rPr>
          <w:rFonts w:ascii="PMingLiU" w:hAnsi="PMingLiU" w:cs="PMingLiU" w:eastAsia="PMingLiU"/>
          <w:sz w:val="17"/>
          <w:szCs w:val="17"/>
        </w:rPr>
      </w:pPr>
    </w:p>
    <w:p>
      <w:pPr>
        <w:spacing w:line="266" w:lineRule="auto" w:before="0"/>
        <w:ind w:left="3158" w:right="0" w:firstLine="517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05"/>
          <w:sz w:val="24"/>
          <w:szCs w:val="24"/>
        </w:rPr>
        <w:t>y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9"/>
          <w:w w:val="10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05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4"/>
          <w:w w:val="105"/>
          <w:sz w:val="24"/>
          <w:szCs w:val="24"/>
        </w:rPr>
        <w:t> </w:t>
      </w:r>
      <w:r>
        <w:rPr>
          <w:rFonts w:ascii="Arial" w:hAnsi="Arial" w:cs="Arial" w:eastAsia="Arial"/>
          <w:i/>
          <w:spacing w:val="35"/>
          <w:w w:val="105"/>
          <w:sz w:val="24"/>
          <w:szCs w:val="24"/>
        </w:rPr>
        <w:t>P</w:t>
      </w:r>
      <w:r>
        <w:rPr>
          <w:rFonts w:ascii="Arial" w:hAnsi="Arial" w:cs="Arial" w:eastAsia="Arial"/>
          <w:i/>
          <w:w w:val="105"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w w:val="105"/>
          <w:sz w:val="24"/>
          <w:szCs w:val="24"/>
        </w:rPr>
        <w:t>n</w:t>
      </w:r>
      <w:r>
        <w:rPr>
          <w:rFonts w:ascii="PMingLiU" w:hAnsi="PMingLiU" w:cs="PMingLiU" w:eastAsia="PMingLiU"/>
          <w:w w:val="105"/>
          <w:sz w:val="24"/>
          <w:szCs w:val="24"/>
        </w:rPr>
        <w:t>(</w:t>
      </w:r>
      <w:r>
        <w:rPr>
          <w:rFonts w:ascii="Arial" w:hAnsi="Arial" w:cs="Arial" w:eastAsia="Arial"/>
          <w:i/>
          <w:w w:val="105"/>
          <w:sz w:val="24"/>
          <w:szCs w:val="24"/>
        </w:rPr>
        <w:t>µ</w:t>
      </w:r>
      <w:r>
        <w:rPr>
          <w:rFonts w:ascii="Arial" w:hAnsi="Arial" w:cs="Arial" w:eastAsia="Arial"/>
          <w:i/>
          <w:w w:val="105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05"/>
          <w:position w:val="-3"/>
          <w:sz w:val="16"/>
          <w:szCs w:val="16"/>
        </w:rPr>
        <w:t>t</w:t>
      </w:r>
      <w:r>
        <w:rPr>
          <w:rFonts w:ascii="PMingLiU" w:hAnsi="PMingLiU" w:cs="PMingLiU" w:eastAsia="PMingLiU"/>
          <w:w w:val="105"/>
          <w:sz w:val="24"/>
          <w:szCs w:val="24"/>
        </w:rPr>
        <w:t>)</w:t>
      </w:r>
      <w:r>
        <w:rPr>
          <w:rFonts w:ascii="PMingLiU" w:hAnsi="PMingLiU" w:cs="PMingLiU" w:eastAsia="PMingLiU"/>
          <w:spacing w:val="80"/>
          <w:w w:val="120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µ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PMingLiU" w:hAnsi="PMingLiU" w:cs="PMingLiU" w:eastAsia="PMingLiU"/>
          <w:w w:val="115"/>
          <w:sz w:val="24"/>
          <w:szCs w:val="24"/>
        </w:rPr>
        <w:t>=</w:t>
      </w:r>
      <w:r>
        <w:rPr>
          <w:rFonts w:ascii="PMingLiU" w:hAnsi="PMingLiU" w:cs="PMingLiU" w:eastAsia="PMingLiU"/>
          <w:spacing w:val="-43"/>
          <w:w w:val="115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5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og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ρ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"/>
          <w:w w:val="115"/>
          <w:sz w:val="24"/>
          <w:szCs w:val="24"/>
        </w:rPr>
        <w:t>λ</w:t>
      </w:r>
      <w:r>
        <w:rPr>
          <w:rFonts w:ascii="Arial" w:hAnsi="Arial" w:cs="Arial" w:eastAsia="Arial"/>
          <w:i/>
          <w:spacing w:val="1"/>
          <w:w w:val="115"/>
          <w:position w:val="-3"/>
          <w:sz w:val="16"/>
          <w:szCs w:val="16"/>
        </w:rPr>
        <w:t>i,t</w:t>
      </w:r>
      <w:r>
        <w:rPr>
          <w:rFonts w:ascii="PMingLiU" w:hAnsi="PMingLiU" w:cs="PMingLiU" w:eastAsia="PMingLiU"/>
          <w:spacing w:val="1"/>
          <w:w w:val="115"/>
          <w:sz w:val="24"/>
          <w:szCs w:val="24"/>
        </w:rPr>
        <w:t>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198"/>
        <w:ind w:left="468" w:right="0"/>
        <w:jc w:val="left"/>
      </w:pPr>
      <w:r>
        <w:rPr>
          <w:w w:val="110"/>
        </w:rPr>
        <w:br w:type="column"/>
      </w:r>
      <w:r>
        <w:rPr>
          <w:w w:val="110"/>
        </w:rPr>
        <w:t>(3.3)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w w:val="110"/>
        </w:rPr>
        <w:t>(3.4)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300" w:right="1720"/>
          <w:cols w:num="2" w:equalWidth="0">
            <w:col w:w="5632" w:space="2091"/>
            <w:col w:w="1497"/>
          </w:cols>
        </w:sectPr>
      </w:pPr>
    </w:p>
    <w:p>
      <w:pPr>
        <w:spacing w:line="240" w:lineRule="auto" w:before="12"/>
        <w:rPr>
          <w:rFonts w:ascii="PMingLiU" w:hAnsi="PMingLiU" w:cs="PMingLiU" w:eastAsia="PMingLiU"/>
          <w:sz w:val="7"/>
          <w:szCs w:val="7"/>
        </w:rPr>
      </w:pPr>
    </w:p>
    <w:p>
      <w:pPr>
        <w:pStyle w:val="BodyText"/>
        <w:spacing w:line="318" w:lineRule="exact" w:before="25"/>
        <w:ind w:left="117" w:right="545" w:firstLine="351"/>
        <w:jc w:val="both"/>
      </w:pPr>
      <w:r>
        <w:rPr>
          <w:w w:val="115"/>
        </w:rPr>
        <w:t>But</w:t>
      </w:r>
      <w:r>
        <w:rPr>
          <w:spacing w:val="2"/>
          <w:w w:val="115"/>
        </w:rPr>
        <w:t> </w:t>
      </w:r>
      <w:r>
        <w:rPr>
          <w:rFonts w:ascii="Arial" w:hAnsi="Arial"/>
          <w:i/>
          <w:w w:val="115"/>
        </w:rPr>
        <w:t>λ</w:t>
      </w:r>
      <w:r>
        <w:rPr>
          <w:rFonts w:ascii="Arial" w:hAnsi="Arial"/>
          <w:i/>
          <w:w w:val="115"/>
          <w:position w:val="-3"/>
          <w:sz w:val="16"/>
        </w:rPr>
        <w:t>i,t</w:t>
      </w:r>
      <w:r>
        <w:rPr>
          <w:rFonts w:ascii="Arial" w:hAnsi="Arial"/>
          <w:i/>
          <w:spacing w:val="32"/>
          <w:w w:val="115"/>
          <w:position w:val="-3"/>
          <w:sz w:val="16"/>
        </w:rPr>
        <w:t> </w:t>
      </w:r>
      <w:r>
        <w:rPr>
          <w:w w:val="115"/>
        </w:rPr>
        <w:t>used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diff</w:t>
      </w:r>
      <w:r>
        <w:rPr>
          <w:spacing w:val="47"/>
          <w:w w:val="115"/>
        </w:rPr>
        <w:t> </w:t>
      </w:r>
      <w:r>
        <w:rPr>
          <w:w w:val="115"/>
        </w:rPr>
        <w:t>t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2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hierarch</w:t>
      </w:r>
      <w:r>
        <w:rPr>
          <w:spacing w:val="-3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interconnected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priors</w:t>
      </w:r>
      <w:r>
        <w:rPr>
          <w:spacing w:val="33"/>
          <w:w w:val="113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hyp</w:t>
      </w:r>
      <w:r>
        <w:rPr>
          <w:spacing w:val="-2"/>
          <w:w w:val="115"/>
        </w:rPr>
        <w:t>er-priors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1"/>
          <w:w w:val="115"/>
        </w:rPr>
        <w:t>hyper-hyper</w:t>
      </w:r>
      <w:r>
        <w:rPr>
          <w:spacing w:val="10"/>
          <w:w w:val="115"/>
        </w:rPr>
        <w:t> </w:t>
      </w:r>
      <w:r>
        <w:rPr>
          <w:w w:val="115"/>
        </w:rPr>
        <w:t>priors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so</w:t>
      </w:r>
      <w:r>
        <w:rPr>
          <w:spacing w:val="9"/>
          <w:w w:val="115"/>
        </w:rPr>
        <w:t> </w:t>
      </w:r>
      <w:r>
        <w:rPr>
          <w:w w:val="115"/>
        </w:rPr>
        <w:t>on,</w:t>
      </w:r>
      <w:r>
        <w:rPr>
          <w:spacing w:val="11"/>
          <w:w w:val="115"/>
        </w:rPr>
        <w:t> </w:t>
      </w:r>
      <w:r>
        <w:rPr>
          <w:w w:val="115"/>
        </w:rPr>
        <w:t>that</w:t>
      </w:r>
      <w:r>
        <w:rPr>
          <w:spacing w:val="10"/>
          <w:w w:val="115"/>
        </w:rPr>
        <w:t> </w:t>
      </w:r>
      <w:r>
        <w:rPr>
          <w:w w:val="115"/>
        </w:rPr>
        <w:t>captures</w:t>
      </w:r>
      <w:r>
        <w:rPr>
          <w:spacing w:val="10"/>
          <w:w w:val="115"/>
        </w:rPr>
        <w:t> </w:t>
      </w:r>
      <w:r>
        <w:rPr>
          <w:w w:val="115"/>
        </w:rPr>
        <w:t>the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51"/>
          <w:w w:val="111"/>
        </w:rPr>
        <w:t> </w:t>
      </w:r>
      <w:r>
        <w:rPr>
          <w:w w:val="115"/>
        </w:rPr>
        <w:t>structure</w:t>
      </w:r>
      <w:r>
        <w:rPr>
          <w:spacing w:val="-24"/>
          <w:w w:val="115"/>
        </w:rPr>
        <w:t> </w:t>
      </w:r>
      <w:r>
        <w:rPr>
          <w:w w:val="115"/>
        </w:rPr>
        <w:t>of</w:t>
      </w:r>
      <w:r>
        <w:rPr>
          <w:spacing w:val="-24"/>
          <w:w w:val="115"/>
        </w:rPr>
        <w:t> </w:t>
      </w:r>
      <w:r>
        <w:rPr>
          <w:w w:val="115"/>
        </w:rPr>
        <w:t>our</w:t>
      </w:r>
      <w:r>
        <w:rPr>
          <w:spacing w:val="-25"/>
          <w:w w:val="115"/>
        </w:rPr>
        <w:t> </w:t>
      </w:r>
      <w:r>
        <w:rPr>
          <w:w w:val="115"/>
        </w:rPr>
        <w:t>ICD-9</w:t>
      </w:r>
      <w:r>
        <w:rPr>
          <w:spacing w:val="-24"/>
          <w:w w:val="115"/>
        </w:rPr>
        <w:t> </w:t>
      </w:r>
      <w:r>
        <w:rPr>
          <w:w w:val="115"/>
        </w:rPr>
        <w:t>categories.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spacing w:val="-7"/>
          <w:w w:val="110"/>
        </w:rPr>
        <w:t>For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4"/>
          <w:w w:val="110"/>
        </w:rPr>
        <w:t> </w:t>
      </w:r>
      <w:r>
        <w:rPr>
          <w:w w:val="110"/>
        </w:rPr>
        <w:t>0</w:t>
      </w:r>
      <w:r>
        <w:rPr>
          <w:spacing w:val="24"/>
          <w:w w:val="110"/>
        </w:rPr>
        <w:t> </w:t>
      </w:r>
      <w:r>
        <w:rPr>
          <w:w w:val="110"/>
        </w:rPr>
        <w:t>category(total):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3"/>
          <w:szCs w:val="23"/>
        </w:rPr>
      </w:pPr>
    </w:p>
    <w:p>
      <w:pPr>
        <w:spacing w:after="0" w:line="240" w:lineRule="auto"/>
        <w:rPr>
          <w:rFonts w:ascii="PMingLiU" w:hAnsi="PMingLiU" w:cs="PMingLiU" w:eastAsia="PMingLiU"/>
          <w:sz w:val="23"/>
          <w:szCs w:val="23"/>
        </w:rPr>
        <w:sectPr>
          <w:type w:val="continuous"/>
          <w:pgSz w:w="12240" w:h="15840"/>
          <w:pgMar w:top="1500" w:bottom="280" w:left="1300" w:right="1720"/>
        </w:sectPr>
      </w:pPr>
    </w:p>
    <w:p>
      <w:pPr>
        <w:spacing w:before="10"/>
        <w:ind w:left="2391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λ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sz w:val="16"/>
          <w:szCs w:val="16"/>
        </w:rPr>
        <w:t>i,t </w:t>
      </w:r>
      <w:r>
        <w:rPr>
          <w:rFonts w:ascii="Arial" w:hAnsi="Arial" w:cs="Arial" w:eastAsia="Arial"/>
          <w:i/>
          <w:spacing w:val="16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1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σ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1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T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sz w:val="16"/>
          <w:szCs w:val="16"/>
        </w:rPr>
        <w:t>λ&gt;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spacing w:before="40"/>
        <w:ind w:left="238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7"/>
          <w:w w:val="11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6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328" w:lineRule="auto" w:before="37"/>
        <w:ind w:left="468" w:right="1005" w:firstLine="2059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184.744995pt;margin-top:4.248933pt;width:11.35pt;height:13.95pt;mso-position-horizontal-relative:page;mso-position-vertical-relative:paragraph;z-index:-482176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5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pacing w:val="8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7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3"/>
          <w:w w:val="110"/>
          <w:sz w:val="24"/>
          <w:szCs w:val="24"/>
        </w:rPr>
        <w:t>level</w:t>
      </w:r>
      <w:r>
        <w:rPr>
          <w:rFonts w:ascii="PMingLiU" w:hAnsi="PMingLiU" w:cs="PMingLiU" w:eastAsia="PMingLiU"/>
          <w:spacing w:val="3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PMingLiU" w:hAnsi="PMingLiU" w:cs="PMingLiU" w:eastAsia="PMingLiU"/>
          <w:spacing w:val="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categories: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2"/>
        <w:rPr>
          <w:rFonts w:ascii="PMingLiU" w:hAnsi="PMingLiU" w:cs="PMingLiU" w:eastAsia="PMingLiU"/>
          <w:sz w:val="17"/>
          <w:szCs w:val="17"/>
        </w:rPr>
      </w:pPr>
    </w:p>
    <w:p>
      <w:pPr>
        <w:spacing w:before="0"/>
        <w:ind w:left="2391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λ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sz w:val="16"/>
          <w:szCs w:val="16"/>
        </w:rPr>
        <w:t>i,t </w:t>
      </w:r>
      <w:r>
        <w:rPr>
          <w:rFonts w:ascii="Arial" w:hAnsi="Arial" w:cs="Arial" w:eastAsia="Arial"/>
          <w:i/>
          <w:spacing w:val="16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1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σ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1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T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sz w:val="16"/>
          <w:szCs w:val="16"/>
        </w:rPr>
        <w:t>λ&gt;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spacing w:before="40"/>
        <w:ind w:left="238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23"/>
          <w:w w:val="11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3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sz w:val="24"/>
          <w:szCs w:val="24"/>
        </w:rPr>
        <w:t>mu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position w:val="-3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position w:val="-3"/>
          <w:sz w:val="16"/>
          <w:szCs w:val="16"/>
        </w:rPr>
        <w:t>0)</w:t>
      </w:r>
      <w:r>
        <w:rPr>
          <w:rFonts w:ascii="Arial" w:hAnsi="Arial" w:cs="Arial" w:eastAsia="Arial"/>
          <w:i/>
          <w:w w:val="110"/>
          <w:position w:val="-3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35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328" w:lineRule="auto" w:before="37"/>
        <w:ind w:left="468" w:right="1005" w:firstLine="2059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184.744995pt;margin-top:4.248929pt;width:11.35pt;height:13.95pt;mso-position-horizontal-relative:page;mso-position-vertical-relative:paragraph;z-index:-482152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5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pacing w:val="8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7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3"/>
          <w:w w:val="110"/>
          <w:sz w:val="24"/>
          <w:szCs w:val="24"/>
        </w:rPr>
        <w:t>level</w:t>
      </w:r>
      <w:r>
        <w:rPr>
          <w:rFonts w:ascii="PMingLiU" w:hAnsi="PMingLiU" w:cs="PMingLiU" w:eastAsia="PMingLiU"/>
          <w:spacing w:val="3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2</w:t>
      </w:r>
      <w:r>
        <w:rPr>
          <w:rFonts w:ascii="PMingLiU" w:hAnsi="PMingLiU" w:cs="PMingLiU" w:eastAsia="PMingLiU"/>
          <w:spacing w:val="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categories: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2"/>
        <w:rPr>
          <w:rFonts w:ascii="PMingLiU" w:hAnsi="PMingLiU" w:cs="PMingLiU" w:eastAsia="PMingLiU"/>
          <w:sz w:val="17"/>
          <w:szCs w:val="17"/>
        </w:rPr>
      </w:pPr>
    </w:p>
    <w:p>
      <w:pPr>
        <w:spacing w:before="0"/>
        <w:ind w:left="2391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λ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sz w:val="16"/>
          <w:szCs w:val="16"/>
        </w:rPr>
        <w:t>i,t </w:t>
      </w:r>
      <w:r>
        <w:rPr>
          <w:rFonts w:ascii="Arial" w:hAnsi="Arial" w:cs="Arial" w:eastAsia="Arial"/>
          <w:i/>
          <w:spacing w:val="16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1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σ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1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T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sz w:val="16"/>
          <w:szCs w:val="16"/>
        </w:rPr>
        <w:t>λ&gt;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spacing w:before="37"/>
        <w:ind w:left="238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Arial" w:hAnsi="Arial" w:cs="Arial" w:eastAsia="Arial"/>
          <w:i/>
          <w:spacing w:val="30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6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1)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32"/>
          <w:w w:val="110"/>
          <w:position w:val="4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336" w:lineRule="auto" w:before="40"/>
        <w:ind w:left="468" w:right="1005" w:firstLine="2059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184.744995pt;margin-top:4.398924pt;width:11.35pt;height:13.95pt;mso-position-horizontal-relative:page;mso-position-vertical-relative:paragraph;z-index:-48212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5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pacing w:val="8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7"/>
          <w:w w:val="110"/>
          <w:sz w:val="24"/>
          <w:szCs w:val="24"/>
        </w:rPr>
        <w:t>For</w:t>
      </w:r>
      <w:r>
        <w:rPr>
          <w:rFonts w:ascii="PMingLiU" w:hAnsi="PMingLiU" w:cs="PMingLiU" w:eastAsia="PMingLiU"/>
          <w:spacing w:val="-1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3"/>
          <w:w w:val="110"/>
          <w:sz w:val="24"/>
          <w:szCs w:val="24"/>
        </w:rPr>
        <w:t>level</w:t>
      </w:r>
      <w:r>
        <w:rPr>
          <w:rFonts w:ascii="PMingLiU" w:hAnsi="PMingLiU" w:cs="PMingLiU" w:eastAsia="PMingLiU"/>
          <w:w w:val="110"/>
          <w:sz w:val="24"/>
          <w:szCs w:val="24"/>
        </w:rPr>
        <w:t> 3 </w:t>
      </w:r>
      <w:r>
        <w:rPr>
          <w:rFonts w:ascii="PMingLiU" w:hAnsi="PMingLiU" w:cs="PMingLiU" w:eastAsia="PMingLiU"/>
          <w:spacing w:val="-2"/>
          <w:w w:val="110"/>
          <w:sz w:val="24"/>
          <w:szCs w:val="24"/>
        </w:rPr>
        <w:t>(leaf-lev</w:t>
      </w:r>
      <w:r>
        <w:rPr>
          <w:rFonts w:ascii="PMingLiU" w:hAnsi="PMingLiU" w:cs="PMingLiU" w:eastAsia="PMingLiU"/>
          <w:spacing w:val="-1"/>
          <w:w w:val="110"/>
          <w:sz w:val="24"/>
          <w:szCs w:val="24"/>
        </w:rPr>
        <w:t>el) </w:t>
      </w:r>
      <w:r>
        <w:rPr>
          <w:rFonts w:ascii="PMingLiU" w:hAnsi="PMingLiU" w:cs="PMingLiU" w:eastAsia="PMingLiU"/>
          <w:w w:val="110"/>
          <w:sz w:val="24"/>
          <w:szCs w:val="24"/>
        </w:rPr>
        <w:t>categories: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215"/>
        <w:ind w:left="2391" w:right="0" w:firstLine="0"/>
        <w:jc w:val="left"/>
        <w:rPr>
          <w:rFonts w:ascii="PMingLiU" w:hAnsi="PMingLiU" w:cs="PMingLiU" w:eastAsia="PMingLiU"/>
          <w:sz w:val="16"/>
          <w:szCs w:val="16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λ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3)</w:t>
      </w:r>
      <w:r>
        <w:rPr>
          <w:rFonts w:ascii="Arial" w:hAnsi="Arial" w:cs="Arial" w:eastAsia="Arial"/>
          <w:i/>
          <w:w w:val="110"/>
          <w:sz w:val="16"/>
          <w:szCs w:val="16"/>
        </w:rPr>
        <w:t>i,t </w:t>
      </w:r>
      <w:r>
        <w:rPr>
          <w:rFonts w:ascii="Arial" w:hAnsi="Arial" w:cs="Arial" w:eastAsia="Arial"/>
          <w:i/>
          <w:spacing w:val="16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3)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13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σ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1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3)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)</w:t>
      </w:r>
      <w:r>
        <w:rPr>
          <w:rFonts w:ascii="Arial" w:hAnsi="Arial" w:cs="Arial" w:eastAsia="Arial"/>
          <w:i/>
          <w:spacing w:val="1"/>
          <w:w w:val="110"/>
          <w:position w:val="4"/>
          <w:sz w:val="24"/>
          <w:szCs w:val="24"/>
        </w:rPr>
        <w:t>T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[</w:t>
      </w:r>
      <w:r>
        <w:rPr>
          <w:rFonts w:ascii="Arial" w:hAnsi="Arial" w:cs="Arial" w:eastAsia="Arial"/>
          <w:i/>
          <w:w w:val="110"/>
          <w:sz w:val="16"/>
          <w:szCs w:val="16"/>
        </w:rPr>
        <w:t>λ&gt;</w:t>
      </w:r>
      <w:r>
        <w:rPr>
          <w:rFonts w:ascii="PMingLiU" w:hAnsi="PMingLiU" w:cs="PMingLiU" w:eastAsia="PMingLiU"/>
          <w:spacing w:val="1"/>
          <w:w w:val="110"/>
          <w:sz w:val="16"/>
          <w:szCs w:val="16"/>
        </w:rPr>
        <w:t>0]</w:t>
      </w:r>
      <w:r>
        <w:rPr>
          <w:rFonts w:ascii="PMingLiU" w:hAnsi="PMingLiU" w:cs="PMingLiU" w:eastAsia="PMingLiU"/>
          <w:sz w:val="16"/>
          <w:szCs w:val="16"/>
        </w:rPr>
      </w:r>
    </w:p>
    <w:p>
      <w:pPr>
        <w:spacing w:before="37"/>
        <w:ind w:left="238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sz w:val="16"/>
          <w:szCs w:val="16"/>
        </w:rPr>
        <w:t>3)</w:t>
      </w:r>
      <w:r>
        <w:rPr>
          <w:rFonts w:ascii="Arial" w:hAnsi="Arial" w:cs="Arial" w:eastAsia="Arial"/>
          <w:i/>
          <w:w w:val="110"/>
          <w:sz w:val="16"/>
          <w:szCs w:val="16"/>
        </w:rPr>
        <w:t>i,t</w:t>
      </w:r>
      <w:r>
        <w:rPr>
          <w:rFonts w:ascii="Arial" w:hAnsi="Arial" w:cs="Arial" w:eastAsia="Arial"/>
          <w:i/>
          <w:spacing w:val="30"/>
          <w:w w:val="110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position w:val="4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6"/>
          <w:w w:val="110"/>
          <w:position w:val="4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position w:val="4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position w:val="4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position w:val="4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(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µ</w:t>
      </w:r>
      <w:r>
        <w:rPr>
          <w:rFonts w:ascii="PMingLiU" w:hAnsi="PMingLiU" w:cs="PMingLiU" w:eastAsia="PMingLiU"/>
          <w:w w:val="110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sz w:val="16"/>
          <w:szCs w:val="16"/>
        </w:rPr>
        <w:t>l</w:t>
      </w:r>
      <w:r>
        <w:rPr>
          <w:rFonts w:ascii="Arial" w:hAnsi="Arial" w:cs="Arial" w:eastAsia="Arial"/>
          <w:i/>
          <w:spacing w:val="5"/>
          <w:w w:val="110"/>
          <w:sz w:val="16"/>
          <w:szCs w:val="16"/>
        </w:rPr>
        <w:t>v</w:t>
      </w:r>
      <w:r>
        <w:rPr>
          <w:rFonts w:ascii="PMingLiU" w:hAnsi="PMingLiU" w:cs="PMingLiU" w:eastAsia="PMingLiU"/>
          <w:w w:val="110"/>
          <w:sz w:val="16"/>
          <w:szCs w:val="16"/>
        </w:rPr>
        <w:t>2)</w:t>
      </w:r>
      <w:r>
        <w:rPr>
          <w:rFonts w:ascii="Arial" w:hAnsi="Arial" w:cs="Arial" w:eastAsia="Arial"/>
          <w:i/>
          <w:w w:val="110"/>
          <w:sz w:val="16"/>
          <w:szCs w:val="16"/>
        </w:rPr>
        <w:t>i,</w:t>
      </w:r>
      <w:r>
        <w:rPr>
          <w:rFonts w:ascii="Arial" w:hAnsi="Arial" w:cs="Arial" w:eastAsia="Arial"/>
          <w:i/>
          <w:spacing w:val="7"/>
          <w:w w:val="110"/>
          <w:sz w:val="16"/>
          <w:szCs w:val="16"/>
        </w:rPr>
        <w:t>t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,</w:t>
      </w:r>
      <w:r>
        <w:rPr>
          <w:rFonts w:ascii="Arial" w:hAnsi="Arial" w:cs="Arial" w:eastAsia="Arial"/>
          <w:i/>
          <w:spacing w:val="-32"/>
          <w:w w:val="110"/>
          <w:position w:val="4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position w:val="4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position w:val="4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before="40"/>
        <w:ind w:left="252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/>
        <w:pict>
          <v:shape style="position:absolute;margin-left:184.744995pt;margin-top:4.398926pt;width:11.35pt;height:13.95pt;mso-position-horizontal-relative:page;mso-position-vertical-relative:paragraph;z-index:-48210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PMingLiU" w:hAnsi="PMingLiU" w:cs="PMingLiU" w:eastAsia="PMingLiU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8"/>
                      <w:w w:val="95"/>
                      <w:position w:val="-9"/>
                      <w:sz w:val="24"/>
                    </w:rPr>
                    <w:t>σ</w:t>
                  </w:r>
                  <w:r>
                    <w:rPr>
                      <w:rFonts w:ascii="PMingLiU" w:hAnsi="PMingLiU"/>
                      <w:w w:val="95"/>
                      <w:sz w:val="16"/>
                    </w:rPr>
                    <w:t>2</w:t>
                  </w:r>
                  <w:r>
                    <w:rPr>
                      <w:rFonts w:ascii="PMingLiU" w:hAnsi="PMingLiU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(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lv</w:t>
      </w:r>
      <w:r>
        <w:rPr>
          <w:rFonts w:ascii="PMingLiU" w:hAnsi="PMingLiU" w:cs="PMingLiU" w:eastAsia="PMingLiU"/>
          <w:w w:val="110"/>
          <w:position w:val="-5"/>
          <w:sz w:val="16"/>
          <w:szCs w:val="16"/>
        </w:rPr>
        <w:t>3)</w:t>
      </w:r>
      <w:r>
        <w:rPr>
          <w:rFonts w:ascii="Arial" w:hAnsi="Arial" w:cs="Arial" w:eastAsia="Arial"/>
          <w:i/>
          <w:w w:val="110"/>
          <w:position w:val="-5"/>
          <w:sz w:val="16"/>
          <w:szCs w:val="16"/>
        </w:rPr>
        <w:t>i,t</w:t>
      </w:r>
      <w:r>
        <w:rPr>
          <w:rFonts w:ascii="Arial" w:hAnsi="Arial" w:cs="Arial" w:eastAsia="Arial"/>
          <w:i/>
          <w:spacing w:val="5"/>
          <w:w w:val="110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w w:val="110"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8"/>
          <w:w w:val="110"/>
          <w:sz w:val="24"/>
          <w:szCs w:val="24"/>
        </w:rPr>
        <w:t> </w:t>
      </w:r>
      <w:r>
        <w:rPr>
          <w:rFonts w:ascii="Arial" w:hAnsi="Arial" w:cs="Arial" w:eastAsia="Arial"/>
          <w:i/>
          <w:spacing w:val="24"/>
          <w:w w:val="110"/>
          <w:sz w:val="24"/>
          <w:szCs w:val="24"/>
        </w:rPr>
        <w:t>N</w:t>
      </w:r>
      <w:r>
        <w:rPr>
          <w:rFonts w:ascii="Arial" w:hAnsi="Arial" w:cs="Arial" w:eastAsia="Arial"/>
          <w:i/>
          <w:w w:val="110"/>
          <w:sz w:val="24"/>
          <w:szCs w:val="24"/>
        </w:rPr>
        <w:t>o</w:t>
      </w:r>
      <w:r>
        <w:rPr>
          <w:rFonts w:ascii="Arial" w:hAnsi="Arial" w:cs="Arial" w:eastAsia="Arial"/>
          <w:i/>
          <w:spacing w:val="6"/>
          <w:w w:val="110"/>
          <w:sz w:val="24"/>
          <w:szCs w:val="24"/>
        </w:rPr>
        <w:t>r</w:t>
      </w:r>
      <w:r>
        <w:rPr>
          <w:rFonts w:ascii="Arial" w:hAnsi="Arial" w:cs="Arial" w:eastAsia="Arial"/>
          <w:i/>
          <w:w w:val="110"/>
          <w:sz w:val="24"/>
          <w:szCs w:val="24"/>
        </w:rPr>
        <w:t>ma</w:t>
      </w:r>
      <w:r>
        <w:rPr>
          <w:rFonts w:ascii="Arial" w:hAnsi="Arial" w:cs="Arial" w:eastAsia="Arial"/>
          <w:i/>
          <w:spacing w:val="5"/>
          <w:w w:val="110"/>
          <w:sz w:val="24"/>
          <w:szCs w:val="24"/>
        </w:rPr>
        <w:t>l</w:t>
      </w:r>
      <w:r>
        <w:rPr>
          <w:rFonts w:ascii="PMingLiU" w:hAnsi="PMingLiU" w:cs="PMingLiU" w:eastAsia="PMingLiU"/>
          <w:w w:val="110"/>
          <w:sz w:val="24"/>
          <w:szCs w:val="24"/>
        </w:rPr>
        <w:t>(0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</w:t>
      </w:r>
      <w:r>
        <w:rPr>
          <w:rFonts w:ascii="Arial" w:hAnsi="Arial" w:cs="Arial" w:eastAsia="Arial"/>
          <w:i/>
          <w:w w:val="110"/>
          <w:sz w:val="24"/>
          <w:szCs w:val="24"/>
        </w:rPr>
        <w:t>,</w:t>
      </w:r>
      <w:r>
        <w:rPr>
          <w:rFonts w:ascii="Arial" w:hAnsi="Arial" w:cs="Arial" w:eastAsia="Arial"/>
          <w:i/>
          <w:spacing w:val="-44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w w:val="110"/>
          <w:sz w:val="24"/>
          <w:szCs w:val="24"/>
        </w:rPr>
        <w:t>0</w:t>
      </w:r>
      <w:r>
        <w:rPr>
          <w:rFonts w:ascii="Arial" w:hAnsi="Arial" w:cs="Arial" w:eastAsia="Arial"/>
          <w:i/>
          <w:w w:val="110"/>
          <w:sz w:val="24"/>
          <w:szCs w:val="24"/>
        </w:rPr>
        <w:t>.</w:t>
      </w:r>
      <w:r>
        <w:rPr>
          <w:rFonts w:ascii="PMingLiU" w:hAnsi="PMingLiU" w:cs="PMingLiU" w:eastAsia="PMingLiU"/>
          <w:w w:val="110"/>
          <w:sz w:val="24"/>
          <w:szCs w:val="24"/>
        </w:rPr>
        <w:t>1)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9"/>
        <w:rPr>
          <w:rFonts w:ascii="PMingLiU" w:hAnsi="PMingLiU" w:cs="PMingLiU" w:eastAsia="PMingLiU"/>
          <w:sz w:val="29"/>
          <w:szCs w:val="29"/>
        </w:rPr>
      </w:pPr>
      <w:r>
        <w:rPr/>
        <w:br w:type="column"/>
      </w:r>
      <w:r>
        <w:rPr>
          <w:rFonts w:ascii="PMingLiU"/>
          <w:sz w:val="29"/>
        </w:rPr>
      </w:r>
    </w:p>
    <w:p>
      <w:pPr>
        <w:pStyle w:val="BodyText"/>
        <w:spacing w:line="240" w:lineRule="auto"/>
        <w:ind w:left="468" w:right="0"/>
        <w:jc w:val="left"/>
      </w:pPr>
      <w:r>
        <w:rPr>
          <w:w w:val="110"/>
        </w:rPr>
        <w:t>(3.5)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5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w w:val="110"/>
        </w:rPr>
        <w:t>(3.6)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5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w w:val="110"/>
        </w:rPr>
        <w:t>(3.7)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6"/>
        <w:rPr>
          <w:rFonts w:ascii="PMingLiU" w:hAnsi="PMingLiU" w:cs="PMingLiU" w:eastAsia="PMingLiU"/>
          <w:sz w:val="24"/>
          <w:szCs w:val="24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w w:val="110"/>
        </w:rPr>
        <w:t>(3.8)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280" w:left="1300" w:right="1720"/>
          <w:cols w:num="2" w:equalWidth="0">
            <w:col w:w="6393" w:space="1329"/>
            <w:col w:w="1498"/>
          </w:cols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pStyle w:val="Heading1"/>
        <w:numPr>
          <w:ilvl w:val="1"/>
          <w:numId w:val="17"/>
        </w:numPr>
        <w:tabs>
          <w:tab w:pos="1430" w:val="left" w:leader="none"/>
        </w:tabs>
        <w:spacing w:line="240" w:lineRule="auto" w:before="46" w:after="0"/>
        <w:ind w:left="1430" w:right="0" w:hanging="883"/>
        <w:jc w:val="both"/>
        <w:rPr>
          <w:b w:val="0"/>
          <w:bCs w:val="0"/>
        </w:rPr>
      </w:pPr>
      <w:bookmarkStart w:name="Anomaly" w:id="184"/>
      <w:bookmarkEnd w:id="184"/>
      <w:r>
        <w:rPr>
          <w:b w:val="0"/>
        </w:rPr>
      </w:r>
      <w:bookmarkStart w:name="_bookmark105" w:id="185"/>
      <w:bookmarkEnd w:id="185"/>
      <w:r>
        <w:rPr>
          <w:b w:val="0"/>
        </w:rPr>
      </w:r>
      <w:bookmarkStart w:name="_bookmark105" w:id="186"/>
      <w:bookmarkEnd w:id="186"/>
      <w:r>
        <w:rPr/>
        <w:t>Anomaly</w:t>
      </w:r>
      <w:r>
        <w:rPr>
          <w:b w:val="0"/>
        </w:rPr>
      </w:r>
    </w:p>
    <w:p>
      <w:pPr>
        <w:spacing w:line="240" w:lineRule="auto" w:before="4"/>
        <w:rPr>
          <w:rFonts w:ascii="Georgia" w:hAnsi="Georgia" w:cs="Georgia" w:eastAsia="Georgia"/>
          <w:b/>
          <w:bCs/>
          <w:sz w:val="29"/>
          <w:szCs w:val="29"/>
        </w:rPr>
      </w:pPr>
    </w:p>
    <w:p>
      <w:pPr>
        <w:pStyle w:val="BodyText"/>
        <w:spacing w:line="242" w:lineRule="auto"/>
        <w:ind w:right="123" w:hanging="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10</w:t>
      </w:r>
      <w:r>
        <w:rPr>
          <w:spacing w:val="-8"/>
          <w:w w:val="110"/>
        </w:rPr>
        <w:t> </w:t>
      </w:r>
      <w:r>
        <w:rPr>
          <w:spacing w:val="-3"/>
          <w:w w:val="110"/>
        </w:rPr>
        <w:t>Novem</w:t>
      </w:r>
      <w:r>
        <w:rPr>
          <w:spacing w:val="-2"/>
          <w:w w:val="110"/>
        </w:rPr>
        <w:t>ber</w:t>
      </w:r>
      <w:r>
        <w:rPr>
          <w:spacing w:val="-7"/>
          <w:w w:val="110"/>
        </w:rPr>
        <w:t> </w:t>
      </w:r>
      <w:r>
        <w:rPr>
          <w:w w:val="110"/>
        </w:rPr>
        <w:t>2190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default</w:t>
      </w:r>
      <w:r>
        <w:rPr>
          <w:spacing w:val="-7"/>
          <w:w w:val="110"/>
        </w:rPr>
        <w:t> </w:t>
      </w:r>
      <w:r>
        <w:rPr>
          <w:w w:val="110"/>
        </w:rPr>
        <w:t>date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anomalies</w:t>
      </w:r>
      <w:r>
        <w:rPr>
          <w:spacing w:val="-7"/>
          <w:w w:val="110"/>
        </w:rPr>
        <w:t> </w:t>
      </w:r>
      <w:r>
        <w:rPr>
          <w:w w:val="110"/>
        </w:rPr>
        <w:t>additions,</w:t>
      </w:r>
      <w:r>
        <w:rPr>
          <w:spacing w:val="22"/>
          <w:w w:val="111"/>
        </w:rPr>
        <w:t> </w:t>
      </w:r>
      <w:r>
        <w:rPr>
          <w:w w:val="110"/>
        </w:rPr>
        <w:t>therefore,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yearly</w:t>
      </w:r>
      <w:r>
        <w:rPr>
          <w:spacing w:val="29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added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year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2190,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monthly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23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anomaly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added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2090No</w:t>
      </w:r>
      <w:r>
        <w:rPr>
          <w:spacing w:val="-1"/>
          <w:w w:val="110"/>
        </w:rPr>
        <w:t>v,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so</w:t>
      </w:r>
      <w:r>
        <w:rPr>
          <w:spacing w:val="7"/>
          <w:w w:val="110"/>
        </w:rPr>
        <w:t> </w:t>
      </w:r>
      <w:r>
        <w:rPr>
          <w:w w:val="110"/>
        </w:rPr>
        <w:t>on.</w:t>
      </w:r>
      <w:r>
        <w:rPr>
          <w:spacing w:val="33"/>
          <w:w w:val="110"/>
        </w:rPr>
        <w:t> </w:t>
      </w:r>
      <w:r>
        <w:rPr>
          <w:w w:val="110"/>
        </w:rPr>
        <w:t>Due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limitations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sample</w:t>
      </w:r>
      <w:r>
        <w:rPr>
          <w:spacing w:val="8"/>
          <w:w w:val="110"/>
        </w:rPr>
        <w:t> </w:t>
      </w:r>
      <w:r>
        <w:rPr>
          <w:w w:val="110"/>
        </w:rPr>
        <w:t>size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4"/>
        </w:rPr>
        <w:t> </w:t>
      </w:r>
      <w:r>
        <w:rPr>
          <w:spacing w:val="-1"/>
          <w:w w:val="110"/>
        </w:rPr>
        <w:t>complexity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ICD-9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hierarch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decided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time</w:t>
      </w:r>
      <w:r>
        <w:rPr>
          <w:spacing w:val="15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31"/>
          <w:w w:val="109"/>
        </w:rPr>
        <w:t> </w:t>
      </w:r>
      <w:r>
        <w:rPr>
          <w:w w:val="110"/>
        </w:rPr>
        <w:t>use is</w:t>
      </w:r>
      <w:r>
        <w:rPr>
          <w:spacing w:val="1"/>
          <w:w w:val="110"/>
        </w:rPr>
        <w:t> 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early</w:t>
      </w:r>
      <w:r>
        <w:rPr>
          <w:spacing w:val="1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eriods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w w:val="110"/>
        </w:rPr>
        <w:t> 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ears</w:t>
      </w:r>
      <w:r>
        <w:rPr>
          <w:spacing w:val="1"/>
          <w:w w:val="110"/>
        </w:rPr>
        <w:t> </w:t>
      </w:r>
      <w:r>
        <w:rPr>
          <w:w w:val="110"/>
        </w:rPr>
        <w:t>of 2100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2290, the</w:t>
      </w:r>
      <w:r>
        <w:rPr>
          <w:spacing w:val="1"/>
          <w:w w:val="110"/>
        </w:rPr>
        <w:t> </w:t>
      </w:r>
      <w:r>
        <w:rPr>
          <w:w w:val="110"/>
        </w:rPr>
        <w:t>mimic-3 dataset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vides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43"/>
          <w:w w:val="114"/>
        </w:rPr>
        <w:t> </w:t>
      </w:r>
      <w:r>
        <w:rPr>
          <w:spacing w:val="-2"/>
          <w:w w:val="110"/>
        </w:rPr>
        <w:t>avera</w:t>
      </w:r>
      <w:r>
        <w:rPr>
          <w:spacing w:val="-3"/>
          <w:w w:val="110"/>
        </w:rPr>
        <w:t>ge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500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arrivals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per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year.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2" w:lineRule="auto"/>
        <w:ind w:left="535" w:right="109" w:firstLine="363"/>
        <w:jc w:val="both"/>
      </w:pP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interested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spacing w:val="-3"/>
          <w:w w:val="110"/>
        </w:rPr>
        <w:t>h</w:t>
      </w:r>
      <w:r>
        <w:rPr>
          <w:spacing w:val="-4"/>
          <w:w w:val="110"/>
        </w:rPr>
        <w:t>ow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anomaly</w:t>
      </w:r>
      <w:r>
        <w:rPr>
          <w:spacing w:val="28"/>
          <w:w w:val="110"/>
        </w:rPr>
        <w:t> </w:t>
      </w:r>
      <w:r>
        <w:rPr>
          <w:w w:val="110"/>
        </w:rPr>
        <w:t>detection</w:t>
      </w:r>
      <w:r>
        <w:rPr>
          <w:spacing w:val="29"/>
          <w:w w:val="110"/>
        </w:rPr>
        <w:t> </w:t>
      </w:r>
      <w:r>
        <w:rPr>
          <w:w w:val="110"/>
        </w:rPr>
        <w:t>rates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Indep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ndent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47"/>
          <w:w w:val="111"/>
        </w:rPr>
        <w:t> </w:t>
      </w:r>
      <w:r>
        <w:rPr>
          <w:spacing w:val="1"/>
          <w:w w:val="110"/>
        </w:rPr>
        <w:t>Model</w:t>
      </w:r>
      <w:r>
        <w:rPr>
          <w:spacing w:val="24"/>
          <w:w w:val="110"/>
        </w:rPr>
        <w:t> </w:t>
      </w:r>
      <w:r>
        <w:rPr>
          <w:w w:val="110"/>
        </w:rPr>
        <w:t>(IBM)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4"/>
          <w:w w:val="110"/>
        </w:rPr>
        <w:t> </w:t>
      </w:r>
      <w:r>
        <w:rPr>
          <w:w w:val="110"/>
        </w:rPr>
        <w:t>Model(HBM)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25"/>
          <w:w w:val="110"/>
        </w:rPr>
        <w:t> </w:t>
      </w:r>
      <w:r>
        <w:rPr>
          <w:w w:val="110"/>
        </w:rPr>
        <w:t>perform</w:t>
      </w:r>
      <w:r>
        <w:rPr>
          <w:spacing w:val="24"/>
          <w:w w:val="110"/>
        </w:rPr>
        <w:t> </w:t>
      </w:r>
      <w:r>
        <w:rPr>
          <w:w w:val="110"/>
        </w:rPr>
        <w:t>for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arrivals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55"/>
          <w:w w:val="102"/>
        </w:rPr>
        <w:t> </w:t>
      </w:r>
      <w:r>
        <w:rPr>
          <w:w w:val="110"/>
        </w:rPr>
        <w:t>common,</w:t>
      </w:r>
      <w:r>
        <w:rPr>
          <w:spacing w:val="10"/>
          <w:w w:val="110"/>
        </w:rPr>
        <w:t> </w:t>
      </w:r>
      <w:r>
        <w:rPr>
          <w:w w:val="110"/>
        </w:rPr>
        <w:t>rare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extremely</w:t>
      </w:r>
      <w:r>
        <w:rPr>
          <w:spacing w:val="9"/>
          <w:w w:val="110"/>
        </w:rPr>
        <w:t> </w:t>
      </w:r>
      <w:r>
        <w:rPr>
          <w:w w:val="110"/>
        </w:rPr>
        <w:t>rare</w:t>
      </w:r>
      <w:r>
        <w:rPr>
          <w:spacing w:val="8"/>
          <w:w w:val="110"/>
        </w:rPr>
        <w:t> </w:t>
      </w:r>
      <w:r>
        <w:rPr>
          <w:w w:val="110"/>
        </w:rPr>
        <w:t>disease</w:t>
      </w:r>
      <w:r>
        <w:rPr>
          <w:spacing w:val="9"/>
          <w:w w:val="110"/>
        </w:rPr>
        <w:t> </w:t>
      </w:r>
      <w:r>
        <w:rPr>
          <w:w w:val="110"/>
        </w:rPr>
        <w:t>diagnoses.</w:t>
      </w:r>
      <w:r>
        <w:rPr>
          <w:spacing w:val="39"/>
          <w:w w:val="110"/>
        </w:rPr>
        <w:t> </w:t>
      </w:r>
      <w:r>
        <w:rPr>
          <w:rFonts w:ascii="Georgia"/>
          <w:b/>
          <w:w w:val="110"/>
        </w:rPr>
        <w:t>Common</w:t>
      </w:r>
      <w:r>
        <w:rPr>
          <w:rFonts w:ascii="Georgia"/>
          <w:b/>
          <w:spacing w:val="11"/>
          <w:w w:val="110"/>
        </w:rPr>
        <w:t> </w:t>
      </w:r>
      <w:r>
        <w:rPr>
          <w:w w:val="110"/>
        </w:rPr>
        <w:t>disease</w:t>
      </w:r>
      <w:r>
        <w:rPr>
          <w:spacing w:val="7"/>
          <w:w w:val="110"/>
        </w:rPr>
        <w:t> </w:t>
      </w:r>
      <w:r>
        <w:rPr>
          <w:w w:val="110"/>
        </w:rPr>
        <w:t>refers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w w:val="119"/>
        </w:rPr>
        <w:t> </w:t>
      </w:r>
      <w:r>
        <w:rPr>
          <w:w w:val="110"/>
        </w:rPr>
        <w:t>disease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public</w:t>
      </w:r>
      <w:r>
        <w:rPr>
          <w:spacing w:val="14"/>
          <w:w w:val="110"/>
        </w:rPr>
        <w:t> </w:t>
      </w:r>
      <w:r>
        <w:rPr>
          <w:w w:val="110"/>
        </w:rPr>
        <w:t>hospitals</w:t>
      </w:r>
      <w:r>
        <w:rPr>
          <w:spacing w:val="14"/>
          <w:w w:val="110"/>
        </w:rPr>
        <w:t> </w:t>
      </w:r>
      <w:r>
        <w:rPr>
          <w:w w:val="110"/>
        </w:rPr>
        <w:t>will</w:t>
      </w:r>
      <w:r>
        <w:rPr>
          <w:spacing w:val="16"/>
          <w:w w:val="110"/>
        </w:rPr>
        <w:t> </w:t>
      </w:r>
      <w:r>
        <w:rPr>
          <w:spacing w:val="-3"/>
          <w:w w:val="110"/>
        </w:rPr>
        <w:t>likely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lw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ys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encounter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time</w:t>
      </w:r>
      <w:r>
        <w:rPr>
          <w:spacing w:val="14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d,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our</w:t>
      </w:r>
      <w:r>
        <w:rPr>
          <w:spacing w:val="31"/>
          <w:w w:val="112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decided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choose</w:t>
      </w:r>
      <w:r>
        <w:rPr>
          <w:spacing w:val="-7"/>
          <w:w w:val="110"/>
        </w:rPr>
        <w:t> </w:t>
      </w:r>
      <w:r>
        <w:rPr>
          <w:w w:val="110"/>
        </w:rPr>
        <w:t>category</w:t>
      </w:r>
      <w:r>
        <w:rPr>
          <w:spacing w:val="-7"/>
          <w:w w:val="110"/>
        </w:rPr>
        <w:t> </w:t>
      </w:r>
      <w:r>
        <w:rPr>
          <w:w w:val="110"/>
        </w:rPr>
        <w:t>410,</w:t>
      </w:r>
      <w:r>
        <w:rPr>
          <w:spacing w:val="-7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-8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Acute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yo</w:t>
      </w:r>
      <w:r>
        <w:rPr>
          <w:spacing w:val="-1"/>
          <w:w w:val="110"/>
        </w:rPr>
        <w:t>cardial</w:t>
      </w:r>
      <w:r>
        <w:rPr>
          <w:spacing w:val="-7"/>
          <w:w w:val="110"/>
        </w:rPr>
        <w:t> </w:t>
      </w:r>
      <w:r>
        <w:rPr>
          <w:w w:val="110"/>
        </w:rPr>
        <w:t>infarction,</w:t>
      </w:r>
      <w:r>
        <w:rPr>
          <w:spacing w:val="25"/>
          <w:w w:val="109"/>
        </w:rPr>
        <w:t> </w:t>
      </w:r>
      <w:r>
        <w:rPr>
          <w:w w:val="110"/>
        </w:rPr>
        <w:t>commonly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known</w:t>
      </w:r>
      <w:r>
        <w:rPr>
          <w:spacing w:val="49"/>
          <w:w w:val="110"/>
        </w:rPr>
        <w:t> </w:t>
      </w:r>
      <w:r>
        <w:rPr>
          <w:w w:val="110"/>
        </w:rPr>
        <w:t>as</w:t>
      </w:r>
      <w:r>
        <w:rPr>
          <w:spacing w:val="49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w w:val="110"/>
        </w:rPr>
        <w:t>heart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attack.</w:t>
      </w:r>
      <w:r>
        <w:rPr>
          <w:spacing w:val="2"/>
          <w:w w:val="110"/>
        </w:rPr>
        <w:t> </w:t>
      </w:r>
      <w:r>
        <w:rPr>
          <w:w w:val="110"/>
        </w:rPr>
        <w:t>There</w:t>
      </w:r>
      <w:r>
        <w:rPr>
          <w:spacing w:val="49"/>
          <w:w w:val="110"/>
        </w:rPr>
        <w:t> </w:t>
      </w:r>
      <w:r>
        <w:rPr>
          <w:w w:val="110"/>
        </w:rPr>
        <w:t>are</w:t>
      </w:r>
      <w:r>
        <w:rPr>
          <w:spacing w:val="49"/>
          <w:w w:val="110"/>
        </w:rPr>
        <w:t> </w:t>
      </w:r>
      <w:r>
        <w:rPr>
          <w:w w:val="110"/>
        </w:rPr>
        <w:t>3307</w:t>
      </w:r>
      <w:r>
        <w:rPr>
          <w:spacing w:val="49"/>
          <w:w w:val="110"/>
        </w:rPr>
        <w:t> </w:t>
      </w:r>
      <w:r>
        <w:rPr>
          <w:w w:val="110"/>
        </w:rPr>
        <w:t>cases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49"/>
          <w:w w:val="110"/>
        </w:rPr>
        <w:t> </w:t>
      </w:r>
      <w:r>
        <w:rPr>
          <w:w w:val="110"/>
        </w:rPr>
        <w:t>Acute</w:t>
      </w:r>
      <w:r>
        <w:rPr>
          <w:spacing w:val="49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cardial</w:t>
      </w:r>
      <w:r>
        <w:rPr>
          <w:spacing w:val="26"/>
          <w:w w:val="114"/>
        </w:rPr>
        <w:t> </w:t>
      </w:r>
      <w:r>
        <w:rPr>
          <w:w w:val="110"/>
        </w:rPr>
        <w:t>infarction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MIMIC-III</w:t>
      </w:r>
      <w:r>
        <w:rPr>
          <w:spacing w:val="8"/>
          <w:w w:val="110"/>
        </w:rPr>
        <w:t> </w:t>
      </w:r>
      <w:r>
        <w:rPr>
          <w:w w:val="110"/>
        </w:rPr>
        <w:t>data,</w:t>
      </w:r>
      <w:r>
        <w:rPr>
          <w:spacing w:val="8"/>
          <w:w w:val="110"/>
        </w:rPr>
        <w:t> </w:t>
      </w:r>
      <w:r>
        <w:rPr>
          <w:w w:val="110"/>
        </w:rPr>
        <w:t>making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largest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category.</w:t>
      </w:r>
      <w:r>
        <w:rPr>
          <w:spacing w:val="34"/>
          <w:w w:val="110"/>
        </w:rPr>
        <w:t> </w:t>
      </w:r>
      <w:r>
        <w:rPr>
          <w:w w:val="110"/>
        </w:rPr>
        <w:t>Considering</w:t>
      </w:r>
      <w:r>
        <w:rPr>
          <w:spacing w:val="22"/>
          <w:w w:val="108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pre-perturbation</w:t>
      </w:r>
      <w:r>
        <w:rPr>
          <w:spacing w:val="44"/>
          <w:w w:val="110"/>
        </w:rPr>
        <w:t> </w:t>
      </w:r>
      <w:r>
        <w:rPr>
          <w:w w:val="110"/>
        </w:rPr>
        <w:t>time</w:t>
      </w:r>
      <w:r>
        <w:rPr>
          <w:spacing w:val="42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43"/>
          <w:w w:val="110"/>
        </w:rPr>
        <w:t> </w:t>
      </w:r>
      <w:r>
        <w:rPr>
          <w:w w:val="110"/>
        </w:rPr>
        <w:t>used</w:t>
      </w:r>
      <w:r>
        <w:rPr>
          <w:spacing w:val="42"/>
          <w:w w:val="110"/>
        </w:rPr>
        <w:t> </w:t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43"/>
          <w:w w:val="110"/>
        </w:rPr>
        <w:t> </w:t>
      </w:r>
      <w:r>
        <w:rPr>
          <w:w w:val="110"/>
        </w:rPr>
        <w:t>is</w:t>
      </w:r>
      <w:r>
        <w:rPr>
          <w:spacing w:val="43"/>
          <w:w w:val="110"/>
        </w:rPr>
        <w:t> </w:t>
      </w:r>
      <w:r>
        <w:rPr>
          <w:w w:val="110"/>
        </w:rPr>
        <w:t>actually</w:t>
      </w:r>
      <w:r>
        <w:rPr>
          <w:spacing w:val="43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12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year</w:t>
      </w:r>
      <w:r>
        <w:rPr>
          <w:spacing w:val="43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d.</w:t>
      </w:r>
      <w:r>
        <w:rPr>
          <w:spacing w:val="34"/>
          <w:w w:val="117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suggest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Acute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"/>
          <w:w w:val="110"/>
        </w:rPr>
        <w:t>oc</w:t>
      </w:r>
      <w:r>
        <w:rPr>
          <w:spacing w:val="-1"/>
          <w:w w:val="110"/>
        </w:rPr>
        <w:t>ardial</w:t>
      </w:r>
      <w:r>
        <w:rPr>
          <w:spacing w:val="13"/>
          <w:w w:val="110"/>
        </w:rPr>
        <w:t> </w:t>
      </w:r>
      <w:r>
        <w:rPr>
          <w:w w:val="110"/>
        </w:rPr>
        <w:t>infarction</w:t>
      </w:r>
      <w:r>
        <w:rPr>
          <w:spacing w:val="13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common</w:t>
      </w:r>
      <w:r>
        <w:rPr>
          <w:spacing w:val="14"/>
          <w:w w:val="110"/>
        </w:rPr>
        <w:t> </w:t>
      </w:r>
      <w:r>
        <w:rPr>
          <w:w w:val="110"/>
        </w:rPr>
        <w:t>disease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ICU</w:t>
      </w:r>
      <w:r>
        <w:rPr>
          <w:spacing w:val="23"/>
          <w:w w:val="109"/>
        </w:rPr>
        <w:t> </w:t>
      </w:r>
      <w:r>
        <w:rPr>
          <w:spacing w:val="-1"/>
          <w:w w:val="110"/>
        </w:rPr>
        <w:t>department</w:t>
      </w:r>
      <w:r>
        <w:rPr>
          <w:spacing w:val="8"/>
          <w:w w:val="110"/>
        </w:rPr>
        <w:t> </w:t>
      </w:r>
      <w:r>
        <w:rPr>
          <w:w w:val="110"/>
        </w:rPr>
        <w:t>almost</w:t>
      </w:r>
      <w:r>
        <w:rPr>
          <w:spacing w:val="9"/>
          <w:w w:val="110"/>
        </w:rPr>
        <w:t> </w:t>
      </w:r>
      <w:r>
        <w:rPr>
          <w:w w:val="110"/>
        </w:rPr>
        <w:t>sees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daily.</w:t>
      </w:r>
      <w:r>
        <w:rPr>
          <w:spacing w:val="35"/>
          <w:w w:val="110"/>
        </w:rPr>
        <w:t> </w:t>
      </w:r>
      <w:r>
        <w:rPr>
          <w:rFonts w:ascii="Georgia"/>
          <w:b/>
          <w:w w:val="110"/>
        </w:rPr>
        <w:t>Rare</w:t>
      </w:r>
      <w:r>
        <w:rPr>
          <w:rFonts w:ascii="Georgia"/>
          <w:b/>
          <w:spacing w:val="10"/>
          <w:w w:val="110"/>
        </w:rPr>
        <w:t> </w:t>
      </w:r>
      <w:r>
        <w:rPr>
          <w:w w:val="110"/>
        </w:rPr>
        <w:t>disease</w:t>
      </w:r>
      <w:r>
        <w:rPr>
          <w:spacing w:val="8"/>
          <w:w w:val="110"/>
        </w:rPr>
        <w:t> </w:t>
      </w:r>
      <w:r>
        <w:rPr>
          <w:w w:val="110"/>
        </w:rPr>
        <w:t>refers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disease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public</w:t>
      </w:r>
      <w:r>
        <w:rPr>
          <w:spacing w:val="8"/>
          <w:w w:val="110"/>
        </w:rPr>
        <w:t> </w:t>
      </w:r>
      <w:r>
        <w:rPr>
          <w:w w:val="110"/>
        </w:rPr>
        <w:t>hospitals</w:t>
      </w:r>
      <w:r>
        <w:rPr>
          <w:spacing w:val="27"/>
          <w:w w:val="111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unlik</w:t>
      </w:r>
      <w:r>
        <w:rPr>
          <w:spacing w:val="-2"/>
          <w:w w:val="110"/>
        </w:rPr>
        <w:t>ely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encoun</w:t>
      </w:r>
      <w:r>
        <w:rPr>
          <w:spacing w:val="-1"/>
          <w:w w:val="110"/>
        </w:rPr>
        <w:t>ter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d,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decided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choose</w:t>
      </w:r>
      <w:r>
        <w:rPr>
          <w:spacing w:val="-1"/>
          <w:w w:val="110"/>
        </w:rPr>
        <w:t> </w:t>
      </w:r>
      <w:r>
        <w:rPr>
          <w:w w:val="110"/>
        </w:rPr>
        <w:t>category</w:t>
      </w:r>
      <w:r>
        <w:rPr>
          <w:spacing w:val="31"/>
          <w:w w:val="109"/>
        </w:rPr>
        <w:t> </w:t>
      </w:r>
      <w:r>
        <w:rPr>
          <w:w w:val="110"/>
        </w:rPr>
        <w:t>415,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16"/>
          <w:w w:val="110"/>
        </w:rPr>
        <w:t> </w:t>
      </w:r>
      <w:r>
        <w:rPr>
          <w:spacing w:val="1"/>
          <w:w w:val="110"/>
        </w:rPr>
        <w:t>co</w:t>
      </w:r>
      <w:r>
        <w:rPr>
          <w:w w:val="110"/>
        </w:rPr>
        <w:t>d</w:t>
      </w:r>
      <w:r>
        <w:rPr>
          <w:spacing w:val="1"/>
          <w:w w:val="110"/>
        </w:rPr>
        <w:t>es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Acute</w:t>
      </w:r>
      <w:r>
        <w:rPr>
          <w:spacing w:val="16"/>
          <w:w w:val="110"/>
        </w:rPr>
        <w:t> </w:t>
      </w:r>
      <w:r>
        <w:rPr>
          <w:w w:val="110"/>
        </w:rPr>
        <w:t>pulmonary</w:t>
      </w:r>
      <w:r>
        <w:rPr>
          <w:spacing w:val="15"/>
          <w:w w:val="110"/>
        </w:rPr>
        <w:t> </w:t>
      </w:r>
      <w:r>
        <w:rPr>
          <w:w w:val="110"/>
        </w:rPr>
        <w:t>heart</w:t>
      </w:r>
      <w:r>
        <w:rPr>
          <w:spacing w:val="14"/>
          <w:w w:val="110"/>
        </w:rPr>
        <w:t> </w:t>
      </w:r>
      <w:r>
        <w:rPr>
          <w:w w:val="110"/>
        </w:rPr>
        <w:t>disease,</w:t>
      </w:r>
      <w:r>
        <w:rPr>
          <w:spacing w:val="15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known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cor</w:t>
      </w:r>
      <w:r>
        <w:rPr>
          <w:spacing w:val="15"/>
          <w:w w:val="110"/>
        </w:rPr>
        <w:t> </w:t>
      </w:r>
      <w:r>
        <w:rPr>
          <w:w w:val="110"/>
        </w:rPr>
        <w:t>pulmonale,</w:t>
      </w:r>
      <w:r>
        <w:rPr>
          <w:spacing w:val="28"/>
          <w:w w:val="112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enlargement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failure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right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ventricle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heart</w:t>
      </w:r>
      <w:r>
        <w:rPr>
          <w:spacing w:val="36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response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20"/>
        </w:rPr>
        <w:t> </w:t>
      </w:r>
      <w:r>
        <w:rPr>
          <w:w w:val="110"/>
        </w:rPr>
        <w:t>increased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ascular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esis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ance </w:t>
      </w:r>
      <w:r>
        <w:rPr>
          <w:spacing w:val="-3"/>
          <w:w w:val="110"/>
        </w:rPr>
        <w:t>(suc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pulmonic</w:t>
      </w:r>
      <w:r>
        <w:rPr>
          <w:spacing w:val="-3"/>
          <w:w w:val="110"/>
        </w:rPr>
        <w:t> </w:t>
      </w:r>
      <w:r>
        <w:rPr>
          <w:w w:val="110"/>
        </w:rPr>
        <w:t>stenosis)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2"/>
          <w:w w:val="110"/>
        </w:rPr>
        <w:t> </w:t>
      </w:r>
      <w:r>
        <w:rPr>
          <w:spacing w:val="2"/>
          <w:w w:val="110"/>
        </w:rPr>
        <w:t>bloo</w:t>
      </w:r>
      <w:r>
        <w:rPr>
          <w:spacing w:val="1"/>
          <w:w w:val="110"/>
        </w:rPr>
        <w:t>d</w:t>
      </w:r>
      <w:r>
        <w:rPr>
          <w:spacing w:val="-3"/>
          <w:w w:val="110"/>
        </w:rPr>
        <w:t> </w:t>
      </w:r>
      <w:r>
        <w:rPr>
          <w:w w:val="110"/>
        </w:rPr>
        <w:t>pressure</w:t>
      </w:r>
      <w:r>
        <w:rPr>
          <w:spacing w:val="33"/>
          <w:w w:val="108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lungs.(Medlin</w:t>
      </w:r>
      <w:hyperlink w:history="true" w:anchor="_bookmark208">
        <w:r>
          <w:rPr>
            <w:spacing w:val="-1"/>
            <w:w w:val="110"/>
          </w:rPr>
          <w:t>ePlus</w:t>
        </w:r>
        <w:r>
          <w:rPr>
            <w:spacing w:val="-10"/>
            <w:w w:val="110"/>
          </w:rPr>
          <w:t> </w:t>
        </w:r>
        <w:r>
          <w:rPr>
            <w:w w:val="110"/>
          </w:rPr>
          <w:t>Medical</w:t>
        </w:r>
        <w:r>
          <w:rPr>
            <w:spacing w:val="-10"/>
            <w:w w:val="110"/>
          </w:rPr>
          <w:t> </w:t>
        </w:r>
        <w:r>
          <w:rPr>
            <w:w w:val="110"/>
          </w:rPr>
          <w:t>Encyclopedia,</w:t>
        </w:r>
      </w:hyperlink>
      <w:r>
        <w:rPr>
          <w:spacing w:val="-9"/>
          <w:w w:val="110"/>
        </w:rPr>
        <w:t> </w:t>
      </w:r>
      <w:hyperlink w:history="true" w:anchor="_bookmark208">
        <w:r>
          <w:rPr>
            <w:w w:val="110"/>
          </w:rPr>
          <w:t>2019).</w:t>
        </w:r>
      </w:hyperlink>
      <w:r>
        <w:rPr>
          <w:spacing w:val="12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373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Ac</w:t>
      </w:r>
      <w:r>
        <w:rPr>
          <w:spacing w:val="-1"/>
          <w:w w:val="110"/>
        </w:rPr>
        <w:t>ute</w:t>
      </w:r>
      <w:r>
        <w:rPr>
          <w:spacing w:val="56"/>
          <w:w w:val="115"/>
        </w:rPr>
        <w:t> </w:t>
      </w:r>
      <w:r>
        <w:rPr>
          <w:w w:val="110"/>
        </w:rPr>
        <w:t>pulmonary</w:t>
      </w:r>
      <w:r>
        <w:rPr>
          <w:spacing w:val="44"/>
          <w:w w:val="110"/>
        </w:rPr>
        <w:t> </w:t>
      </w:r>
      <w:r>
        <w:rPr>
          <w:w w:val="110"/>
        </w:rPr>
        <w:t>heart</w:t>
      </w:r>
      <w:r>
        <w:rPr>
          <w:spacing w:val="45"/>
          <w:w w:val="110"/>
        </w:rPr>
        <w:t> </w:t>
      </w:r>
      <w:r>
        <w:rPr>
          <w:w w:val="110"/>
        </w:rPr>
        <w:t>disease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45"/>
          <w:w w:val="110"/>
        </w:rPr>
        <w:t> </w:t>
      </w:r>
      <w:r>
        <w:rPr>
          <w:w w:val="110"/>
        </w:rPr>
        <w:t>data,</w:t>
      </w:r>
      <w:r>
        <w:rPr>
          <w:spacing w:val="46"/>
          <w:w w:val="110"/>
        </w:rPr>
        <w:t> </w:t>
      </w:r>
      <w:r>
        <w:rPr>
          <w:w w:val="110"/>
        </w:rPr>
        <w:t>considering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pre-perturbation</w:t>
      </w:r>
      <w:r>
        <w:rPr>
          <w:spacing w:val="29"/>
          <w:w w:val="119"/>
        </w:rPr>
        <w:t> </w:t>
      </w:r>
      <w:r>
        <w:rPr>
          <w:w w:val="110"/>
        </w:rPr>
        <w:t>time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actually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12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year</w:t>
      </w:r>
      <w:r>
        <w:rPr>
          <w:spacing w:val="25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d,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6"/>
          <w:w w:val="110"/>
        </w:rPr>
        <w:t> </w:t>
      </w:r>
      <w:r>
        <w:rPr>
          <w:w w:val="110"/>
        </w:rPr>
        <w:t>suggest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Acute</w:t>
      </w:r>
      <w:r>
        <w:rPr>
          <w:spacing w:val="36"/>
          <w:w w:val="114"/>
        </w:rPr>
        <w:t> </w:t>
      </w:r>
      <w:r>
        <w:rPr>
          <w:spacing w:val="-1"/>
          <w:w w:val="110"/>
        </w:rPr>
        <w:t>m</w:t>
      </w:r>
      <w:r>
        <w:rPr>
          <w:spacing w:val="-2"/>
          <w:w w:val="110"/>
        </w:rPr>
        <w:t>yo</w:t>
      </w:r>
      <w:r>
        <w:rPr>
          <w:spacing w:val="-1"/>
          <w:w w:val="110"/>
        </w:rPr>
        <w:t>cardial</w:t>
      </w:r>
      <w:r>
        <w:rPr>
          <w:spacing w:val="8"/>
          <w:w w:val="110"/>
        </w:rPr>
        <w:t> </w:t>
      </w:r>
      <w:r>
        <w:rPr>
          <w:w w:val="110"/>
        </w:rPr>
        <w:t>infarction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rare</w:t>
      </w:r>
      <w:r>
        <w:rPr>
          <w:spacing w:val="8"/>
          <w:w w:val="110"/>
        </w:rPr>
        <w:t> </w:t>
      </w:r>
      <w:r>
        <w:rPr>
          <w:w w:val="110"/>
        </w:rPr>
        <w:t>disease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ICU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7"/>
          <w:w w:val="110"/>
        </w:rPr>
        <w:t> </w:t>
      </w:r>
      <w:r>
        <w:rPr>
          <w:w w:val="110"/>
        </w:rPr>
        <w:t>almost</w:t>
      </w:r>
      <w:r>
        <w:rPr>
          <w:spacing w:val="8"/>
          <w:w w:val="110"/>
        </w:rPr>
        <w:t> </w:t>
      </w:r>
      <w:r>
        <w:rPr>
          <w:w w:val="110"/>
        </w:rPr>
        <w:t>sees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mon</w:t>
      </w:r>
      <w:r>
        <w:rPr>
          <w:spacing w:val="-4"/>
          <w:w w:val="110"/>
        </w:rPr>
        <w:t>thly.</w:t>
      </w:r>
      <w:r>
        <w:rPr>
          <w:spacing w:val="27"/>
          <w:w w:val="112"/>
        </w:rPr>
        <w:t> </w:t>
      </w:r>
      <w:r>
        <w:rPr>
          <w:rFonts w:ascii="Georgia"/>
          <w:b/>
          <w:w w:val="110"/>
        </w:rPr>
        <w:t>Extremely</w:t>
      </w:r>
      <w:r>
        <w:rPr>
          <w:rFonts w:ascii="Georgia"/>
          <w:b/>
          <w:spacing w:val="36"/>
          <w:w w:val="110"/>
        </w:rPr>
        <w:t> </w:t>
      </w:r>
      <w:r>
        <w:rPr>
          <w:rFonts w:ascii="Georgia"/>
          <w:b/>
          <w:w w:val="110"/>
        </w:rPr>
        <w:t>rare</w:t>
      </w:r>
      <w:r>
        <w:rPr>
          <w:rFonts w:ascii="Georgia"/>
          <w:b/>
          <w:spacing w:val="23"/>
          <w:w w:val="110"/>
        </w:rPr>
        <w:t> </w:t>
      </w:r>
      <w:r>
        <w:rPr>
          <w:w w:val="110"/>
        </w:rPr>
        <w:t>disease</w:t>
      </w:r>
      <w:r>
        <w:rPr>
          <w:spacing w:val="20"/>
          <w:w w:val="110"/>
        </w:rPr>
        <w:t> </w:t>
      </w:r>
      <w:r>
        <w:rPr>
          <w:w w:val="110"/>
        </w:rPr>
        <w:t>refers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disease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public</w:t>
      </w:r>
      <w:r>
        <w:rPr>
          <w:spacing w:val="21"/>
          <w:w w:val="110"/>
        </w:rPr>
        <w:t> </w:t>
      </w:r>
      <w:r>
        <w:rPr>
          <w:w w:val="110"/>
        </w:rPr>
        <w:t>hospitals</w:t>
      </w:r>
      <w:r>
        <w:rPr>
          <w:spacing w:val="20"/>
          <w:w w:val="110"/>
        </w:rPr>
        <w:t> </w:t>
      </w:r>
      <w:r>
        <w:rPr>
          <w:w w:val="110"/>
        </w:rPr>
        <w:t>will</w:t>
      </w:r>
      <w:r>
        <w:rPr>
          <w:spacing w:val="22"/>
          <w:w w:val="110"/>
        </w:rPr>
        <w:t> </w:t>
      </w:r>
      <w:r>
        <w:rPr>
          <w:w w:val="110"/>
        </w:rPr>
        <w:t>extremely</w:t>
      </w:r>
      <w:r>
        <w:rPr>
          <w:w w:val="113"/>
        </w:rPr>
        <w:t> </w:t>
      </w:r>
      <w:r>
        <w:rPr>
          <w:spacing w:val="-1"/>
          <w:w w:val="110"/>
        </w:rPr>
        <w:t>unlik</w:t>
      </w:r>
      <w:r>
        <w:rPr>
          <w:spacing w:val="-2"/>
          <w:w w:val="110"/>
        </w:rPr>
        <w:t>ely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encoun</w:t>
      </w:r>
      <w:r>
        <w:rPr>
          <w:spacing w:val="-1"/>
          <w:w w:val="110"/>
        </w:rPr>
        <w:t>ter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decided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choose</w:t>
      </w:r>
      <w:r>
        <w:rPr>
          <w:spacing w:val="-4"/>
          <w:w w:val="110"/>
        </w:rPr>
        <w:t> </w:t>
      </w:r>
      <w:r>
        <w:rPr>
          <w:w w:val="110"/>
        </w:rPr>
        <w:t>category</w:t>
      </w:r>
      <w:r>
        <w:rPr>
          <w:spacing w:val="-3"/>
          <w:w w:val="110"/>
        </w:rPr>
        <w:t> </w:t>
      </w:r>
      <w:r>
        <w:rPr>
          <w:w w:val="110"/>
        </w:rPr>
        <w:t>452,</w:t>
      </w:r>
      <w:r>
        <w:rPr>
          <w:spacing w:val="31"/>
          <w:w w:val="103"/>
        </w:rPr>
        <w:t> </w:t>
      </w:r>
      <w:r>
        <w:rPr>
          <w:spacing w:val="-3"/>
          <w:w w:val="110"/>
        </w:rPr>
        <w:t>whic</w:t>
      </w:r>
      <w:r>
        <w:rPr>
          <w:spacing w:val="-2"/>
          <w:w w:val="110"/>
        </w:rPr>
        <w:t>h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Portal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vein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thromb</w:t>
      </w:r>
      <w:r>
        <w:rPr>
          <w:spacing w:val="-2"/>
          <w:w w:val="110"/>
        </w:rPr>
        <w:t>osis,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blockage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narro</w:t>
      </w:r>
      <w:r>
        <w:rPr>
          <w:spacing w:val="-2"/>
          <w:w w:val="110"/>
        </w:rPr>
        <w:t>wing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portal</w:t>
      </w:r>
      <w:r>
        <w:rPr>
          <w:spacing w:val="3"/>
          <w:w w:val="110"/>
        </w:rPr>
        <w:t> </w:t>
      </w:r>
      <w:r>
        <w:rPr>
          <w:spacing w:val="-3"/>
          <w:w w:val="110"/>
        </w:rPr>
        <w:t>vein</w:t>
      </w:r>
      <w:r>
        <w:rPr>
          <w:spacing w:val="51"/>
          <w:w w:val="106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2"/>
          <w:w w:val="110"/>
        </w:rPr>
        <w:t>bloo</w:t>
      </w:r>
      <w:r>
        <w:rPr>
          <w:spacing w:val="1"/>
          <w:w w:val="110"/>
        </w:rPr>
        <w:t>d</w:t>
      </w:r>
      <w:r>
        <w:rPr>
          <w:spacing w:val="8"/>
          <w:w w:val="110"/>
        </w:rPr>
        <w:t> </w:t>
      </w:r>
      <w:r>
        <w:rPr>
          <w:w w:val="110"/>
        </w:rPr>
        <w:t>clot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(P</w:t>
      </w:r>
      <w:hyperlink w:history="true" w:anchor="_bookmark225">
        <w:r>
          <w:rPr>
            <w:spacing w:val="-2"/>
            <w:w w:val="110"/>
          </w:rPr>
          <w:t>o</w:t>
        </w:r>
        <w:r>
          <w:rPr>
            <w:spacing w:val="-1"/>
            <w:w w:val="110"/>
          </w:rPr>
          <w:t>nziani</w:t>
        </w:r>
        <w:r>
          <w:rPr>
            <w:spacing w:val="8"/>
            <w:w w:val="110"/>
          </w:rPr>
          <w:t> </w:t>
        </w:r>
        <w:r>
          <w:rPr>
            <w:w w:val="110"/>
          </w:rPr>
          <w:t>et</w:t>
        </w:r>
        <w:r>
          <w:rPr>
            <w:spacing w:val="8"/>
            <w:w w:val="110"/>
          </w:rPr>
          <w:t> </w:t>
        </w:r>
        <w:r>
          <w:rPr>
            <w:w w:val="110"/>
          </w:rPr>
          <w:t>al.,</w:t>
        </w:r>
      </w:hyperlink>
      <w:r>
        <w:rPr>
          <w:spacing w:val="8"/>
          <w:w w:val="110"/>
        </w:rPr>
        <w:t> </w:t>
      </w:r>
      <w:hyperlink w:history="true" w:anchor="_bookmark225">
        <w:r>
          <w:rPr>
            <w:w w:val="110"/>
          </w:rPr>
          <w:t>2010).</w:t>
        </w:r>
      </w:hyperlink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only</w:t>
      </w:r>
      <w:r>
        <w:rPr>
          <w:spacing w:val="8"/>
          <w:w w:val="110"/>
        </w:rPr>
        <w:t> </w:t>
      </w:r>
      <w:r>
        <w:rPr>
          <w:w w:val="110"/>
        </w:rPr>
        <w:t>12</w:t>
      </w:r>
      <w:r>
        <w:rPr>
          <w:spacing w:val="8"/>
          <w:w w:val="110"/>
        </w:rPr>
        <w:t> </w:t>
      </w:r>
      <w:r>
        <w:rPr>
          <w:w w:val="110"/>
        </w:rPr>
        <w:t>cases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Acute</w:t>
      </w:r>
      <w:r>
        <w:rPr>
          <w:spacing w:val="8"/>
          <w:w w:val="110"/>
        </w:rPr>
        <w:t> </w:t>
      </w:r>
      <w:r>
        <w:rPr>
          <w:w w:val="110"/>
        </w:rPr>
        <w:t>pulmonary</w:t>
      </w:r>
      <w:r>
        <w:rPr>
          <w:spacing w:val="24"/>
          <w:w w:val="111"/>
        </w:rPr>
        <w:t> </w:t>
      </w:r>
      <w:r>
        <w:rPr>
          <w:w w:val="110"/>
        </w:rPr>
        <w:t>heart</w:t>
      </w:r>
      <w:r>
        <w:rPr>
          <w:spacing w:val="31"/>
          <w:w w:val="110"/>
        </w:rPr>
        <w:t> </w:t>
      </w:r>
      <w:r>
        <w:rPr>
          <w:w w:val="110"/>
        </w:rPr>
        <w:t>disease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31"/>
          <w:w w:val="110"/>
        </w:rPr>
        <w:t> </w:t>
      </w:r>
      <w:r>
        <w:rPr>
          <w:w w:val="110"/>
        </w:rPr>
        <w:t>data,</w:t>
      </w:r>
      <w:r>
        <w:rPr>
          <w:spacing w:val="32"/>
          <w:w w:val="110"/>
        </w:rPr>
        <w:t> </w:t>
      </w:r>
      <w:r>
        <w:rPr>
          <w:w w:val="110"/>
        </w:rPr>
        <w:t>considering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pre-perturbation</w:t>
      </w:r>
      <w:r>
        <w:rPr>
          <w:spacing w:val="34"/>
          <w:w w:val="110"/>
        </w:rPr>
        <w:t> </w:t>
      </w:r>
      <w:r>
        <w:rPr>
          <w:w w:val="110"/>
        </w:rPr>
        <w:t>time</w:t>
      </w:r>
      <w:r>
        <w:rPr>
          <w:spacing w:val="33"/>
          <w:w w:val="110"/>
        </w:rPr>
        <w:t> </w:t>
      </w:r>
      <w:r>
        <w:rPr>
          <w:w w:val="110"/>
        </w:rPr>
        <w:t>per</w:t>
      </w:r>
      <w:r>
        <w:rPr>
          <w:spacing w:val="1"/>
          <w:w w:val="110"/>
        </w:rPr>
        <w:t>io</w:t>
      </w:r>
      <w:r>
        <w:rPr>
          <w:w w:val="110"/>
        </w:rPr>
        <w:t>d</w:t>
      </w:r>
      <w:r>
        <w:rPr>
          <w:spacing w:val="28"/>
          <w:w w:val="116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spacing w:val="1"/>
          <w:w w:val="110"/>
        </w:rPr>
        <w:t>MIMIC-I</w:t>
      </w:r>
      <w:r>
        <w:rPr>
          <w:w w:val="110"/>
        </w:rPr>
        <w:t>II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actually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12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year</w:t>
      </w:r>
      <w:r>
        <w:rPr>
          <w:spacing w:val="31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</w:t>
      </w:r>
      <w:r>
        <w:rPr>
          <w:w w:val="110"/>
        </w:rPr>
        <w:t>d,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can</w:t>
      </w:r>
      <w:r>
        <w:rPr>
          <w:spacing w:val="31"/>
          <w:w w:val="110"/>
        </w:rPr>
        <w:t> </w:t>
      </w:r>
      <w:r>
        <w:rPr>
          <w:w w:val="110"/>
        </w:rPr>
        <w:t>suggest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31"/>
          <w:w w:val="110"/>
        </w:rPr>
        <w:t> </w:t>
      </w:r>
      <w:r>
        <w:rPr>
          <w:w w:val="110"/>
        </w:rPr>
        <w:t>Acute</w:t>
      </w:r>
      <w:r>
        <w:rPr>
          <w:spacing w:val="31"/>
          <w:w w:val="110"/>
        </w:rPr>
        <w:t> </w:t>
      </w:r>
      <w:r>
        <w:rPr>
          <w:spacing w:val="-1"/>
          <w:w w:val="110"/>
        </w:rPr>
        <w:t>my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cardial</w:t>
      </w:r>
      <w:r>
        <w:rPr>
          <w:spacing w:val="26"/>
          <w:w w:val="114"/>
        </w:rPr>
        <w:t> </w:t>
      </w:r>
      <w:r>
        <w:rPr>
          <w:w w:val="110"/>
        </w:rPr>
        <w:t>infarction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42"/>
          <w:w w:val="110"/>
        </w:rPr>
        <w:t> </w:t>
      </w:r>
      <w:r>
        <w:rPr>
          <w:w w:val="110"/>
        </w:rPr>
        <w:t>an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xtremely</w:t>
      </w:r>
      <w:r>
        <w:rPr>
          <w:spacing w:val="41"/>
          <w:w w:val="110"/>
        </w:rPr>
        <w:t> </w:t>
      </w:r>
      <w:r>
        <w:rPr>
          <w:w w:val="110"/>
        </w:rPr>
        <w:t>rare</w:t>
      </w:r>
      <w:r>
        <w:rPr>
          <w:spacing w:val="41"/>
          <w:w w:val="110"/>
        </w:rPr>
        <w:t> </w:t>
      </w:r>
      <w:r>
        <w:rPr>
          <w:w w:val="110"/>
        </w:rPr>
        <w:t>disease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ICU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lucky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see</w:t>
      </w:r>
      <w:r>
        <w:rPr>
          <w:spacing w:val="27"/>
          <w:w w:val="106"/>
        </w:rPr>
        <w:t> </w:t>
      </w:r>
      <w:r>
        <w:rPr>
          <w:w w:val="110"/>
        </w:rPr>
        <w:t>more</w:t>
      </w:r>
      <w:r>
        <w:rPr>
          <w:spacing w:val="18"/>
          <w:w w:val="110"/>
        </w:rPr>
        <w:t> </w:t>
      </w:r>
      <w:r>
        <w:rPr>
          <w:w w:val="110"/>
        </w:rPr>
        <w:t>than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once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per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year.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2" w:lineRule="auto"/>
        <w:ind w:right="155" w:firstLine="351"/>
        <w:jc w:val="both"/>
      </w:pPr>
      <w:r>
        <w:rPr>
          <w:w w:val="115"/>
        </w:rPr>
        <w:t>Three</w:t>
      </w:r>
      <w:r>
        <w:rPr>
          <w:spacing w:val="-11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bnormal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yearly</w:t>
      </w:r>
      <w:r>
        <w:rPr>
          <w:spacing w:val="-11"/>
          <w:w w:val="115"/>
        </w:rPr>
        <w:t> </w:t>
      </w:r>
      <w:r>
        <w:rPr>
          <w:spacing w:val="-3"/>
          <w:w w:val="115"/>
        </w:rPr>
        <w:t>observations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created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test</w:t>
      </w:r>
      <w:r>
        <w:rPr>
          <w:spacing w:val="-10"/>
          <w:w w:val="115"/>
        </w:rPr>
        <w:t> </w:t>
      </w:r>
      <w:r>
        <w:rPr>
          <w:w w:val="115"/>
        </w:rPr>
        <w:t>anomaly</w:t>
      </w:r>
      <w:r>
        <w:rPr>
          <w:spacing w:val="-10"/>
          <w:w w:val="115"/>
        </w:rPr>
        <w:t> </w:t>
      </w:r>
      <w:r>
        <w:rPr>
          <w:spacing w:val="-1"/>
          <w:w w:val="115"/>
        </w:rPr>
        <w:t>detecti</w:t>
      </w:r>
      <w:r>
        <w:rPr>
          <w:spacing w:val="-2"/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63"/>
          <w:w w:val="117"/>
        </w:rPr>
        <w:t> </w:t>
      </w:r>
      <w:r>
        <w:rPr>
          <w:w w:val="115"/>
        </w:rPr>
        <w:t>three</w:t>
      </w:r>
      <w:r>
        <w:rPr>
          <w:spacing w:val="-8"/>
          <w:w w:val="115"/>
        </w:rPr>
        <w:t> </w:t>
      </w:r>
      <w:r>
        <w:rPr>
          <w:w w:val="115"/>
        </w:rPr>
        <w:t>scenarios</w:t>
      </w:r>
      <w:r>
        <w:rPr>
          <w:spacing w:val="-6"/>
          <w:w w:val="115"/>
        </w:rPr>
        <w:t> </w:t>
      </w:r>
      <w:r>
        <w:rPr>
          <w:w w:val="115"/>
        </w:rPr>
        <w:t>when</w:t>
      </w:r>
      <w:r>
        <w:rPr>
          <w:spacing w:val="-6"/>
          <w:w w:val="115"/>
        </w:rPr>
        <w:t> </w:t>
      </w:r>
      <w:r>
        <w:rPr>
          <w:w w:val="115"/>
        </w:rPr>
        <w:t>there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defi</w:t>
      </w:r>
      <w:r>
        <w:rPr>
          <w:spacing w:val="44"/>
          <w:w w:val="115"/>
        </w:rPr>
        <w:t> </w:t>
      </w:r>
      <w:r>
        <w:rPr>
          <w:w w:val="115"/>
        </w:rPr>
        <w:t>anomaly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(we</w:t>
      </w:r>
      <w:r>
        <w:rPr>
          <w:spacing w:val="-7"/>
          <w:w w:val="115"/>
        </w:rPr>
        <w:t> </w:t>
      </w:r>
      <w:r>
        <w:rPr>
          <w:w w:val="115"/>
        </w:rPr>
        <w:t>added</w:t>
      </w:r>
      <w:r>
        <w:rPr>
          <w:spacing w:val="-6"/>
          <w:w w:val="115"/>
        </w:rPr>
        <w:t> </w:t>
      </w:r>
      <w:r>
        <w:rPr>
          <w:w w:val="115"/>
        </w:rPr>
        <w:t>anomaly)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at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7"/>
        </w:rPr>
        <w:t> </w:t>
      </w:r>
      <w:r>
        <w:rPr>
          <w:spacing w:val="-4"/>
          <w:w w:val="115"/>
        </w:rPr>
        <w:t>low</w:t>
      </w:r>
      <w:r>
        <w:rPr>
          <w:spacing w:val="-3"/>
          <w:w w:val="115"/>
        </w:rPr>
        <w:t>est</w:t>
      </w:r>
      <w:r>
        <w:rPr>
          <w:spacing w:val="21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13"/>
          <w:w w:val="115"/>
        </w:rPr>
        <w:t> </w:t>
      </w:r>
      <w:r>
        <w:rPr>
          <w:w w:val="115"/>
        </w:rPr>
        <w:t>Due</w:t>
      </w:r>
      <w:r>
        <w:rPr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aggregation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constraint,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addition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37"/>
          <w:w w:val="102"/>
        </w:rPr>
        <w:t> </w:t>
      </w:r>
      <w:r>
        <w:rPr>
          <w:w w:val="115"/>
        </w:rPr>
        <w:t>anomaly</w:t>
      </w:r>
      <w:r>
        <w:rPr>
          <w:spacing w:val="-3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low</w:t>
      </w:r>
      <w:r>
        <w:rPr>
          <w:spacing w:val="-3"/>
          <w:w w:val="115"/>
        </w:rPr>
        <w:t>est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2"/>
          <w:w w:val="115"/>
        </w:rPr>
        <w:t> </w:t>
      </w:r>
      <w:r>
        <w:rPr>
          <w:w w:val="115"/>
        </w:rPr>
        <w:t>will</w:t>
      </w:r>
      <w:r>
        <w:rPr>
          <w:spacing w:val="-1"/>
          <w:w w:val="115"/>
        </w:rPr>
        <w:t> </w:t>
      </w:r>
      <w:r>
        <w:rPr>
          <w:w w:val="115"/>
        </w:rPr>
        <w:t>result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addition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same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1" w:lineRule="auto" w:before="13"/>
        <w:ind w:left="117" w:right="545"/>
        <w:jc w:val="both"/>
      </w:pPr>
      <w:r>
        <w:rPr>
          <w:spacing w:val="-2"/>
          <w:w w:val="110"/>
        </w:rPr>
        <w:t>number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anomalies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its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parent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ancestors.</w:t>
      </w:r>
      <w:r>
        <w:rPr>
          <w:spacing w:val="37"/>
          <w:w w:val="110"/>
        </w:rPr>
        <w:t> </w:t>
      </w:r>
      <w:r>
        <w:rPr>
          <w:w w:val="110"/>
        </w:rPr>
        <w:t>This</w:t>
      </w:r>
      <w:r>
        <w:rPr>
          <w:spacing w:val="11"/>
          <w:w w:val="110"/>
        </w:rPr>
        <w:t> </w:t>
      </w:r>
      <w:r>
        <w:rPr>
          <w:w w:val="110"/>
        </w:rPr>
        <w:t>has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effect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detection</w:t>
      </w:r>
      <w:r>
        <w:rPr>
          <w:spacing w:val="29"/>
          <w:w w:val="111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hierarch</w:t>
      </w:r>
      <w:r>
        <w:rPr>
          <w:spacing w:val="-3"/>
          <w:w w:val="110"/>
        </w:rPr>
        <w:t>y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relates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specific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category.</w:t>
      </w:r>
      <w:r>
        <w:rPr>
          <w:spacing w:val="23"/>
          <w:w w:val="110"/>
        </w:rPr>
        <w:t> </w:t>
      </w:r>
      <w:r>
        <w:rPr>
          <w:w w:val="110"/>
        </w:rPr>
        <w:t>Figure</w:t>
      </w:r>
      <w:r>
        <w:rPr>
          <w:spacing w:val="-6"/>
          <w:w w:val="110"/>
        </w:rPr>
        <w:t> </w:t>
      </w:r>
      <w:r>
        <w:rPr>
          <w:rFonts w:ascii="Georgia"/>
          <w:b/>
          <w:w w:val="110"/>
        </w:rPr>
        <w:t>??</w:t>
      </w:r>
      <w:r>
        <w:rPr>
          <w:rFonts w:ascii="Georgia"/>
          <w:b/>
          <w:spacing w:val="-4"/>
          <w:w w:val="110"/>
        </w:rPr>
        <w:t> </w:t>
      </w:r>
      <w:r>
        <w:rPr>
          <w:spacing w:val="-3"/>
          <w:w w:val="110"/>
        </w:rPr>
        <w:t>shows</w:t>
      </w:r>
      <w:r>
        <w:rPr>
          <w:spacing w:val="53"/>
          <w:w w:val="102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addition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2"/>
          <w:w w:val="110"/>
        </w:rPr>
        <w:t> </w:t>
      </w:r>
      <w:r>
        <w:rPr>
          <w:w w:val="110"/>
        </w:rPr>
        <w:t>anomaly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100%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observation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est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39"/>
          <w:w w:val="104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related</w:t>
      </w:r>
      <w:r>
        <w:rPr>
          <w:spacing w:val="12"/>
          <w:w w:val="110"/>
        </w:rPr>
        <w:t> </w:t>
      </w:r>
      <w:r>
        <w:rPr>
          <w:w w:val="110"/>
        </w:rPr>
        <w:t>categories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observation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0,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default</w:t>
      </w:r>
      <w:r>
        <w:rPr>
          <w:spacing w:val="11"/>
          <w:w w:val="110"/>
        </w:rPr>
        <w:t> </w:t>
      </w:r>
      <w:r>
        <w:rPr>
          <w:w w:val="110"/>
        </w:rPr>
        <w:t>anomaly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1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added.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17" w:right="500" w:firstLine="351"/>
        <w:jc w:val="both"/>
      </w:pPr>
      <w:r>
        <w:rPr>
          <w:spacing w:val="-1"/>
          <w:w w:val="110"/>
        </w:rPr>
        <w:t>Ov</w:t>
      </w:r>
      <w:r>
        <w:rPr>
          <w:spacing w:val="-2"/>
          <w:w w:val="110"/>
        </w:rPr>
        <w:t>erall</w:t>
      </w:r>
      <w:r>
        <w:rPr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are looking at</w:t>
      </w:r>
      <w:r>
        <w:rPr>
          <w:spacing w:val="-1"/>
          <w:w w:val="110"/>
        </w:rPr>
        <w:t> </w:t>
      </w:r>
      <w:r>
        <w:rPr>
          <w:w w:val="110"/>
        </w:rPr>
        <w:t>four </w:t>
      </w:r>
      <w:r>
        <w:rPr>
          <w:spacing w:val="-2"/>
          <w:w w:val="110"/>
        </w:rPr>
        <w:t>sc</w:t>
      </w:r>
      <w:r>
        <w:rPr>
          <w:spacing w:val="-1"/>
          <w:w w:val="110"/>
        </w:rPr>
        <w:t>enarios.</w:t>
      </w:r>
      <w:r>
        <w:rPr>
          <w:spacing w:val="24"/>
          <w:w w:val="110"/>
        </w:rPr>
        <w:t> </w:t>
      </w:r>
      <w:r>
        <w:rPr>
          <w:w w:val="110"/>
        </w:rPr>
        <w:t>Scenario</w:t>
      </w:r>
      <w:r>
        <w:rPr>
          <w:spacing w:val="-1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the anomaly detection</w:t>
      </w:r>
      <w:r>
        <w:rPr>
          <w:spacing w:val="-1"/>
          <w:w w:val="110"/>
        </w:rPr>
        <w:t> </w:t>
      </w:r>
      <w:r>
        <w:rPr>
          <w:w w:val="110"/>
        </w:rPr>
        <w:t>rate</w:t>
      </w:r>
      <w:r>
        <w:rPr>
          <w:spacing w:val="33"/>
          <w:w w:val="116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common,</w:t>
      </w:r>
      <w:r>
        <w:rPr>
          <w:spacing w:val="7"/>
          <w:w w:val="110"/>
        </w:rPr>
        <w:t> </w:t>
      </w:r>
      <w:r>
        <w:rPr>
          <w:w w:val="110"/>
        </w:rPr>
        <w:t>rare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extremely</w:t>
      </w:r>
      <w:r>
        <w:rPr>
          <w:spacing w:val="8"/>
          <w:w w:val="110"/>
        </w:rPr>
        <w:t> </w:t>
      </w:r>
      <w:r>
        <w:rPr>
          <w:w w:val="110"/>
        </w:rPr>
        <w:t>rare</w:t>
      </w:r>
      <w:r>
        <w:rPr>
          <w:spacing w:val="6"/>
          <w:w w:val="110"/>
        </w:rPr>
        <w:t> </w:t>
      </w:r>
      <w:r>
        <w:rPr>
          <w:w w:val="110"/>
        </w:rPr>
        <w:t>disease</w:t>
      </w:r>
      <w:r>
        <w:rPr>
          <w:spacing w:val="6"/>
          <w:w w:val="110"/>
        </w:rPr>
        <w:t> </w:t>
      </w:r>
      <w:r>
        <w:rPr>
          <w:w w:val="110"/>
        </w:rPr>
        <w:t>categories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6"/>
          <w:w w:val="110"/>
        </w:rPr>
        <w:t> </w:t>
      </w:r>
      <w:r>
        <w:rPr>
          <w:w w:val="110"/>
        </w:rPr>
        <w:t>data,</w:t>
      </w:r>
      <w:r>
        <w:rPr>
          <w:spacing w:val="7"/>
          <w:w w:val="110"/>
        </w:rPr>
        <w:t> </w:t>
      </w:r>
      <w:r>
        <w:rPr>
          <w:w w:val="110"/>
        </w:rPr>
        <w:t>without</w:t>
      </w:r>
      <w:r>
        <w:rPr>
          <w:spacing w:val="21"/>
          <w:w w:val="113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addition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spacing w:val="-3"/>
          <w:w w:val="110"/>
        </w:rPr>
        <w:t>anomaly.</w:t>
      </w:r>
      <w:r>
        <w:rPr>
          <w:spacing w:val="17"/>
          <w:w w:val="110"/>
        </w:rPr>
        <w:t> </w:t>
      </w:r>
      <w:r>
        <w:rPr>
          <w:w w:val="110"/>
        </w:rPr>
        <w:t>Scenario</w:t>
      </w:r>
      <w:r>
        <w:rPr>
          <w:spacing w:val="32"/>
          <w:w w:val="110"/>
        </w:rPr>
        <w:t> </w:t>
      </w:r>
      <w:r>
        <w:rPr>
          <w:w w:val="110"/>
        </w:rPr>
        <w:t>2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anomaly</w:t>
      </w:r>
      <w:r>
        <w:rPr>
          <w:spacing w:val="32"/>
          <w:w w:val="110"/>
        </w:rPr>
        <w:t> </w:t>
      </w:r>
      <w:r>
        <w:rPr>
          <w:w w:val="110"/>
        </w:rPr>
        <w:t>detection</w:t>
      </w:r>
      <w:r>
        <w:rPr>
          <w:spacing w:val="32"/>
          <w:w w:val="110"/>
        </w:rPr>
        <w:t> </w:t>
      </w:r>
      <w:r>
        <w:rPr>
          <w:w w:val="110"/>
        </w:rPr>
        <w:t>rate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common</w:t>
      </w:r>
      <w:r>
        <w:rPr>
          <w:spacing w:val="24"/>
          <w:w w:val="110"/>
        </w:rPr>
        <w:t> </w:t>
      </w:r>
      <w:r>
        <w:rPr>
          <w:w w:val="110"/>
        </w:rPr>
        <w:t>disease </w:t>
      </w:r>
      <w:r>
        <w:rPr>
          <w:spacing w:val="-1"/>
          <w:w w:val="110"/>
        </w:rPr>
        <w:t>ca</w:t>
      </w:r>
      <w:r>
        <w:rPr>
          <w:spacing w:val="-2"/>
          <w:w w:val="110"/>
        </w:rPr>
        <w:t>tegories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1"/>
          <w:w w:val="110"/>
        </w:rPr>
        <w:t> </w:t>
      </w:r>
      <w:r>
        <w:rPr>
          <w:w w:val="110"/>
        </w:rPr>
        <w:t>data,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addition</w:t>
      </w:r>
      <w:r>
        <w:rPr>
          <w:spacing w:val="1"/>
          <w:w w:val="110"/>
        </w:rPr>
        <w:t> </w:t>
      </w:r>
      <w:r>
        <w:rPr>
          <w:w w:val="110"/>
        </w:rPr>
        <w:t>100%</w:t>
      </w:r>
      <w:r>
        <w:rPr>
          <w:spacing w:val="1"/>
          <w:w w:val="110"/>
        </w:rPr>
        <w:t> </w:t>
      </w:r>
      <w:r>
        <w:rPr>
          <w:w w:val="110"/>
        </w:rPr>
        <w:t>anomaly</w:t>
      </w:r>
      <w:r>
        <w:rPr>
          <w:spacing w:val="1"/>
          <w:w w:val="110"/>
        </w:rPr>
        <w:t> </w:t>
      </w:r>
      <w:r>
        <w:rPr>
          <w:w w:val="110"/>
        </w:rPr>
        <w:t>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est</w:t>
      </w:r>
      <w:r>
        <w:rPr>
          <w:spacing w:val="29"/>
          <w:w w:val="112"/>
        </w:rPr>
        <w:t> </w:t>
      </w:r>
      <w:r>
        <w:rPr>
          <w:spacing w:val="-2"/>
          <w:w w:val="110"/>
        </w:rPr>
        <w:t>hierarchy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level.</w:t>
      </w:r>
      <w:r>
        <w:rPr>
          <w:spacing w:val="56"/>
          <w:w w:val="110"/>
        </w:rPr>
        <w:t> </w:t>
      </w:r>
      <w:r>
        <w:rPr>
          <w:spacing w:val="-2"/>
          <w:w w:val="110"/>
        </w:rPr>
        <w:t>Sc</w:t>
      </w:r>
      <w:r>
        <w:rPr>
          <w:spacing w:val="-1"/>
          <w:w w:val="110"/>
        </w:rPr>
        <w:t>enario</w:t>
      </w:r>
      <w:r>
        <w:rPr>
          <w:spacing w:val="23"/>
          <w:w w:val="110"/>
        </w:rPr>
        <w:t> </w:t>
      </w:r>
      <w:r>
        <w:rPr>
          <w:w w:val="110"/>
        </w:rPr>
        <w:t>3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anomaly</w:t>
      </w:r>
      <w:r>
        <w:rPr>
          <w:spacing w:val="24"/>
          <w:w w:val="110"/>
        </w:rPr>
        <w:t> </w:t>
      </w:r>
      <w:r>
        <w:rPr>
          <w:w w:val="110"/>
        </w:rPr>
        <w:t>detection</w:t>
      </w:r>
      <w:r>
        <w:rPr>
          <w:spacing w:val="23"/>
          <w:w w:val="110"/>
        </w:rPr>
        <w:t> </w:t>
      </w:r>
      <w:r>
        <w:rPr>
          <w:w w:val="110"/>
        </w:rPr>
        <w:t>rate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rare</w:t>
      </w:r>
      <w:r>
        <w:rPr>
          <w:spacing w:val="22"/>
          <w:w w:val="110"/>
        </w:rPr>
        <w:t> </w:t>
      </w:r>
      <w:r>
        <w:rPr>
          <w:w w:val="110"/>
        </w:rPr>
        <w:t>disease</w:t>
      </w:r>
      <w:r>
        <w:rPr>
          <w:spacing w:val="22"/>
          <w:w w:val="110"/>
        </w:rPr>
        <w:t> </w:t>
      </w:r>
      <w:r>
        <w:rPr>
          <w:w w:val="110"/>
        </w:rPr>
        <w:t>categories</w:t>
      </w:r>
      <w:r>
        <w:rPr>
          <w:spacing w:val="33"/>
          <w:w w:val="111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observed</w:t>
      </w:r>
      <w:r>
        <w:rPr>
          <w:spacing w:val="21"/>
          <w:w w:val="110"/>
        </w:rPr>
        <w:t> </w:t>
      </w:r>
      <w:r>
        <w:rPr>
          <w:w w:val="110"/>
        </w:rPr>
        <w:t>data,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addition</w:t>
      </w:r>
      <w:r>
        <w:rPr>
          <w:spacing w:val="23"/>
          <w:w w:val="110"/>
        </w:rPr>
        <w:t> </w:t>
      </w:r>
      <w:r>
        <w:rPr>
          <w:w w:val="110"/>
        </w:rPr>
        <w:t>100%</w:t>
      </w:r>
      <w:r>
        <w:rPr>
          <w:spacing w:val="21"/>
          <w:w w:val="110"/>
        </w:rPr>
        <w:t> </w:t>
      </w:r>
      <w:r>
        <w:rPr>
          <w:w w:val="110"/>
        </w:rPr>
        <w:t>anomaly</w:t>
      </w:r>
      <w:r>
        <w:rPr>
          <w:spacing w:val="23"/>
          <w:w w:val="110"/>
        </w:rPr>
        <w:t> </w:t>
      </w:r>
      <w:r>
        <w:rPr>
          <w:w w:val="110"/>
        </w:rPr>
        <w:t>at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est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hierarchy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level.</w:t>
      </w:r>
      <w:r>
        <w:rPr>
          <w:spacing w:val="43"/>
          <w:w w:val="107"/>
        </w:rPr>
        <w:t> </w:t>
      </w:r>
      <w:r>
        <w:rPr>
          <w:spacing w:val="-3"/>
          <w:w w:val="110"/>
        </w:rPr>
        <w:t>Lastly,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sce</w:t>
      </w:r>
      <w:r>
        <w:rPr>
          <w:spacing w:val="-1"/>
          <w:w w:val="110"/>
        </w:rPr>
        <w:t>nario</w:t>
      </w:r>
      <w:r>
        <w:rPr>
          <w:spacing w:val="3"/>
          <w:w w:val="110"/>
        </w:rPr>
        <w:t> </w:t>
      </w:r>
      <w:r>
        <w:rPr>
          <w:w w:val="110"/>
        </w:rPr>
        <w:t>4,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3"/>
          <w:w w:val="110"/>
        </w:rPr>
        <w:t> </w:t>
      </w:r>
      <w:r>
        <w:rPr>
          <w:spacing w:val="1"/>
          <w:w w:val="110"/>
        </w:rPr>
        <w:t>look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anomaly</w:t>
      </w:r>
      <w:r>
        <w:rPr>
          <w:spacing w:val="3"/>
          <w:w w:val="110"/>
        </w:rPr>
        <w:t> </w:t>
      </w:r>
      <w:r>
        <w:rPr>
          <w:w w:val="110"/>
        </w:rPr>
        <w:t>detection</w:t>
      </w:r>
      <w:r>
        <w:rPr>
          <w:spacing w:val="2"/>
          <w:w w:val="110"/>
        </w:rPr>
        <w:t> </w:t>
      </w:r>
      <w:r>
        <w:rPr>
          <w:w w:val="110"/>
        </w:rPr>
        <w:t>rate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extremely</w:t>
      </w:r>
      <w:r>
        <w:rPr>
          <w:spacing w:val="3"/>
          <w:w w:val="110"/>
        </w:rPr>
        <w:t> </w:t>
      </w:r>
      <w:r>
        <w:rPr>
          <w:w w:val="110"/>
        </w:rPr>
        <w:t>rare</w:t>
      </w:r>
      <w:r>
        <w:rPr>
          <w:spacing w:val="2"/>
          <w:w w:val="110"/>
        </w:rPr>
        <w:t> </w:t>
      </w:r>
      <w:r>
        <w:rPr>
          <w:w w:val="110"/>
        </w:rPr>
        <w:t>disease</w:t>
      </w:r>
      <w:r>
        <w:rPr>
          <w:spacing w:val="22"/>
          <w:w w:val="106"/>
        </w:rPr>
        <w:t> </w:t>
      </w:r>
      <w:r>
        <w:rPr>
          <w:w w:val="110"/>
        </w:rPr>
        <w:t>categories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observed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data,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addition</w:t>
      </w:r>
      <w:r>
        <w:rPr>
          <w:spacing w:val="-16"/>
          <w:w w:val="110"/>
        </w:rPr>
        <w:t> </w:t>
      </w:r>
      <w:r>
        <w:rPr>
          <w:w w:val="110"/>
        </w:rPr>
        <w:t>100%</w:t>
      </w:r>
      <w:r>
        <w:rPr>
          <w:spacing w:val="-15"/>
          <w:w w:val="110"/>
        </w:rPr>
        <w:t> </w:t>
      </w:r>
      <w:r>
        <w:rPr>
          <w:w w:val="110"/>
        </w:rPr>
        <w:t>anomaly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est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hierarch</w:t>
      </w:r>
      <w:r>
        <w:rPr>
          <w:spacing w:val="-3"/>
          <w:w w:val="110"/>
        </w:rPr>
        <w:t>y</w:t>
      </w:r>
      <w:r>
        <w:rPr>
          <w:spacing w:val="27"/>
          <w:w w:val="107"/>
        </w:rPr>
        <w:t> </w:t>
      </w:r>
      <w:r>
        <w:rPr>
          <w:spacing w:val="-3"/>
          <w:w w:val="110"/>
        </w:rPr>
        <w:t>level.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numPr>
          <w:ilvl w:val="1"/>
          <w:numId w:val="17"/>
        </w:numPr>
        <w:tabs>
          <w:tab w:pos="1000" w:val="left" w:leader="none"/>
        </w:tabs>
        <w:spacing w:line="240" w:lineRule="auto" w:before="166" w:after="0"/>
        <w:ind w:left="999" w:right="0" w:hanging="882"/>
        <w:jc w:val="both"/>
        <w:rPr>
          <w:b w:val="0"/>
          <w:bCs w:val="0"/>
        </w:rPr>
      </w:pPr>
      <w:bookmarkStart w:name="Statistical Analyses" w:id="187"/>
      <w:bookmarkEnd w:id="187"/>
      <w:r>
        <w:rPr>
          <w:b w:val="0"/>
        </w:rPr>
      </w:r>
      <w:bookmarkStart w:name="_bookmark106" w:id="188"/>
      <w:bookmarkEnd w:id="188"/>
      <w:r>
        <w:rPr>
          <w:b w:val="0"/>
        </w:rPr>
      </w:r>
      <w:bookmarkStart w:name="_bookmark106" w:id="189"/>
      <w:bookmarkEnd w:id="189"/>
      <w:r>
        <w:rPr>
          <w:w w:val="95"/>
        </w:rPr>
        <w:t>Statistical</w:t>
      </w:r>
      <w:r>
        <w:rPr>
          <w:spacing w:val="81"/>
          <w:w w:val="95"/>
        </w:rPr>
        <w:t> </w:t>
      </w:r>
      <w:r>
        <w:rPr>
          <w:w w:val="95"/>
        </w:rPr>
        <w:t>Analyses</w:t>
      </w:r>
      <w:r>
        <w:rPr>
          <w:b w:val="0"/>
        </w:rPr>
      </w:r>
    </w:p>
    <w:p>
      <w:pPr>
        <w:pStyle w:val="BodyText"/>
        <w:tabs>
          <w:tab w:pos="6662" w:val="left" w:leader="none"/>
        </w:tabs>
        <w:spacing w:line="242" w:lineRule="auto" w:before="213"/>
        <w:ind w:left="108" w:right="501"/>
        <w:jc w:val="both"/>
      </w:pP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DIC</w:t>
      </w:r>
      <w:r>
        <w:rPr>
          <w:spacing w:val="-12"/>
          <w:w w:val="110"/>
        </w:rPr>
        <w:t> </w:t>
      </w:r>
      <w:r>
        <w:rPr>
          <w:w w:val="110"/>
        </w:rPr>
        <w:t>comparisons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table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fi   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compare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-3"/>
          <w:w w:val="110"/>
        </w:rPr>
        <w:t> </w:t>
      </w:r>
      <w:r>
        <w:rPr>
          <w:w w:val="110"/>
        </w:rPr>
        <w:t>DIC</w:t>
      </w:r>
      <w:r>
        <w:rPr>
          <w:spacing w:val="-3"/>
          <w:w w:val="110"/>
        </w:rPr>
        <w:t> </w:t>
      </w:r>
      <w:r>
        <w:rPr>
          <w:w w:val="110"/>
        </w:rPr>
        <w:t>distributions</w:t>
      </w:r>
      <w:r>
        <w:rPr>
          <w:spacing w:val="26"/>
          <w:w w:val="111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Independent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4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3"/>
          <w:w w:val="110"/>
        </w:rPr>
        <w:t> </w:t>
      </w:r>
      <w:r>
        <w:rPr>
          <w:w w:val="110"/>
        </w:rPr>
        <w:t>(IBM)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4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3"/>
          <w:w w:val="110"/>
        </w:rPr>
        <w:t> </w:t>
      </w:r>
      <w:r>
        <w:rPr>
          <w:w w:val="110"/>
        </w:rPr>
        <w:t>(HBM).</w:t>
      </w:r>
      <w:r>
        <w:rPr>
          <w:spacing w:val="27"/>
          <w:w w:val="113"/>
        </w:rPr>
        <w:t> </w:t>
      </w:r>
      <w:r>
        <w:rPr>
          <w:spacing w:val="-1"/>
          <w:w w:val="110"/>
        </w:rPr>
        <w:t>Posterior</w:t>
      </w:r>
      <w:r>
        <w:rPr>
          <w:spacing w:val="8"/>
          <w:w w:val="110"/>
        </w:rPr>
        <w:t> </w:t>
      </w:r>
      <w:r>
        <w:rPr>
          <w:w w:val="110"/>
        </w:rPr>
        <w:t>distributions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w w:val="110"/>
        </w:rPr>
        <w:t>categories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1"/>
          <w:w w:val="110"/>
        </w:rPr>
        <w:t>interest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original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anomaly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1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tables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densit</w:t>
      </w:r>
      <w:r>
        <w:rPr>
          <w:spacing w:val="-2"/>
          <w:w w:val="110"/>
        </w:rPr>
        <w:t>y</w:t>
      </w:r>
      <w:r>
        <w:rPr>
          <w:spacing w:val="-9"/>
          <w:w w:val="110"/>
        </w:rPr>
        <w:t> </w:t>
      </w:r>
      <w:r>
        <w:rPr>
          <w:w w:val="110"/>
        </w:rPr>
        <w:t>plots.</w:t>
      </w:r>
      <w:r>
        <w:rPr>
          <w:spacing w:val="24"/>
          <w:w w:val="110"/>
        </w:rPr>
        <w:t> </w:t>
      </w:r>
      <w:r>
        <w:rPr>
          <w:spacing w:val="-3"/>
          <w:w w:val="110"/>
        </w:rPr>
        <w:t>Lastly,</w:t>
      </w:r>
      <w:r>
        <w:rPr>
          <w:spacing w:val="-6"/>
          <w:w w:val="110"/>
        </w:rPr>
        <w:t> </w:t>
      </w:r>
      <w:r>
        <w:rPr>
          <w:w w:val="110"/>
        </w:rPr>
        <w:t>signals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anomaly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visualised</w:t>
      </w:r>
      <w:r>
        <w:rPr>
          <w:spacing w:val="27"/>
          <w:w w:val="106"/>
        </w:rPr>
        <w:t> </w:t>
      </w:r>
      <w:r>
        <w:rPr>
          <w:w w:val="110"/>
        </w:rPr>
        <w:t>with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heat-map.</w:t>
      </w:r>
      <w:r>
        <w:rPr>
          <w:spacing w:val="20"/>
          <w:w w:val="110"/>
        </w:rPr>
        <w:t> </w:t>
      </w:r>
      <w:r>
        <w:rPr>
          <w:w w:val="110"/>
        </w:rPr>
        <w:t>SAS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version</w:t>
      </w:r>
      <w:r>
        <w:rPr>
          <w:spacing w:val="35"/>
          <w:w w:val="110"/>
        </w:rPr>
        <w:t> </w:t>
      </w:r>
      <w:r>
        <w:rPr>
          <w:w w:val="110"/>
        </w:rPr>
        <w:t>9.4</w:t>
      </w:r>
      <w:r>
        <w:rPr>
          <w:spacing w:val="33"/>
          <w:w w:val="110"/>
        </w:rPr>
        <w:t> </w:t>
      </w:r>
      <w:hyperlink w:history="true" w:anchor="_bookmark230">
        <w:r>
          <w:rPr>
            <w:w w:val="110"/>
          </w:rPr>
          <w:t>(SAS</w:t>
        </w:r>
        <w:r>
          <w:rPr>
            <w:spacing w:val="33"/>
            <w:w w:val="110"/>
          </w:rPr>
          <w:t> </w:t>
        </w:r>
        <w:r>
          <w:rPr>
            <w:w w:val="110"/>
          </w:rPr>
          <w:t>Institute</w:t>
        </w:r>
        <w:r>
          <w:rPr>
            <w:spacing w:val="35"/>
            <w:w w:val="110"/>
          </w:rPr>
          <w:t> </w:t>
        </w:r>
        <w:r>
          <w:rPr>
            <w:w w:val="110"/>
          </w:rPr>
          <w:t>Inc,</w:t>
        </w:r>
      </w:hyperlink>
      <w:r>
        <w:rPr>
          <w:spacing w:val="33"/>
          <w:w w:val="110"/>
        </w:rPr>
        <w:t> </w:t>
      </w:r>
      <w:hyperlink w:history="true" w:anchor="_bookmark230">
        <w:r>
          <w:rPr>
            <w:w w:val="110"/>
          </w:rPr>
          <w:t>2013)</w:t>
        </w:r>
      </w:hyperlink>
      <w:r>
        <w:rPr>
          <w:spacing w:val="34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33"/>
          <w:w w:val="110"/>
        </w:rPr>
        <w:t> </w:t>
      </w:r>
      <w:r>
        <w:rPr>
          <w:w w:val="110"/>
        </w:rPr>
        <w:t>used</w:t>
      </w:r>
      <w:r>
        <w:rPr>
          <w:spacing w:val="34"/>
          <w:w w:val="110"/>
        </w:rPr>
        <w:t> </w:t>
      </w:r>
      <w:r>
        <w:rPr>
          <w:w w:val="110"/>
        </w:rPr>
        <w:t>during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2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cleaning</w:t>
      </w:r>
      <w:r>
        <w:rPr>
          <w:spacing w:val="29"/>
          <w:w w:val="110"/>
        </w:rPr>
        <w:t> </w:t>
      </w:r>
      <w:r>
        <w:rPr>
          <w:w w:val="110"/>
        </w:rPr>
        <w:t>process,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analyses</w:t>
      </w:r>
      <w:r>
        <w:rPr>
          <w:spacing w:val="2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ere</w:t>
      </w:r>
      <w:r>
        <w:rPr>
          <w:spacing w:val="28"/>
          <w:w w:val="110"/>
        </w:rPr>
        <w:t> </w:t>
      </w:r>
      <w:r>
        <w:rPr>
          <w:w w:val="110"/>
        </w:rPr>
        <w:t>performed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R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version</w:t>
      </w:r>
      <w:r>
        <w:rPr>
          <w:spacing w:val="28"/>
          <w:w w:val="110"/>
        </w:rPr>
        <w:t> </w:t>
      </w:r>
      <w:r>
        <w:rPr>
          <w:w w:val="110"/>
        </w:rPr>
        <w:t>3.3.2</w:t>
      </w:r>
      <w:r>
        <w:rPr>
          <w:spacing w:val="28"/>
          <w:w w:val="110"/>
        </w:rPr>
        <w:t> </w:t>
      </w:r>
      <w:r>
        <w:rPr>
          <w:w w:val="110"/>
        </w:rPr>
        <w:t>(R</w:t>
      </w:r>
      <w:r>
        <w:rPr>
          <w:spacing w:val="27"/>
          <w:w w:val="110"/>
        </w:rPr>
        <w:t> </w:t>
      </w:r>
      <w:hyperlink w:history="true" w:anchor="_bookmark226">
        <w:r>
          <w:rPr>
            <w:w w:val="110"/>
          </w:rPr>
          <w:t>Core</w:t>
        </w:r>
      </w:hyperlink>
      <w:r>
        <w:rPr>
          <w:spacing w:val="26"/>
          <w:w w:val="111"/>
        </w:rPr>
        <w:t> </w:t>
      </w:r>
      <w:hyperlink w:history="true" w:anchor="_bookmark226">
        <w:r>
          <w:rPr>
            <w:spacing w:val="-4"/>
            <w:w w:val="110"/>
          </w:rPr>
          <w:t>Team,</w:t>
        </w:r>
      </w:hyperlink>
      <w:r>
        <w:rPr>
          <w:spacing w:val="37"/>
          <w:w w:val="110"/>
        </w:rPr>
        <w:t> </w:t>
      </w:r>
      <w:hyperlink w:history="true" w:anchor="_bookmark226">
        <w:r>
          <w:rPr>
            <w:w w:val="110"/>
          </w:rPr>
          <w:t>2013)</w:t>
        </w:r>
      </w:hyperlink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R</w:t>
      </w:r>
      <w:r>
        <w:rPr>
          <w:spacing w:val="38"/>
          <w:w w:val="110"/>
        </w:rPr>
        <w:t> </w:t>
      </w:r>
      <w:r>
        <w:rPr>
          <w:w w:val="110"/>
        </w:rPr>
        <w:t>Studio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environment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Version</w:t>
      </w:r>
      <w:r>
        <w:rPr>
          <w:spacing w:val="37"/>
          <w:w w:val="110"/>
        </w:rPr>
        <w:t> </w:t>
      </w:r>
      <w:r>
        <w:rPr>
          <w:w w:val="110"/>
        </w:rPr>
        <w:t>1.1.463</w:t>
      </w:r>
      <w:r>
        <w:rPr>
          <w:spacing w:val="38"/>
          <w:w w:val="110"/>
        </w:rPr>
        <w:t> </w:t>
      </w:r>
      <w:hyperlink w:history="true" w:anchor="_bookmark228">
        <w:r>
          <w:rPr>
            <w:w w:val="110"/>
          </w:rPr>
          <w:t>(RStudio</w:t>
        </w:r>
        <w:r>
          <w:rPr>
            <w:spacing w:val="37"/>
            <w:w w:val="110"/>
          </w:rPr>
          <w:t> </w:t>
        </w:r>
        <w:r>
          <w:rPr>
            <w:spacing w:val="-4"/>
            <w:w w:val="110"/>
          </w:rPr>
          <w:t>Team,</w:t>
        </w:r>
      </w:hyperlink>
      <w:r>
        <w:rPr>
          <w:spacing w:val="38"/>
          <w:w w:val="110"/>
        </w:rPr>
        <w:t> </w:t>
      </w:r>
      <w:hyperlink w:history="true" w:anchor="_bookmark228">
        <w:r>
          <w:rPr>
            <w:w w:val="110"/>
          </w:rPr>
          <w:t>2015).</w:t>
        </w:r>
      </w:hyperlink>
      <w:r>
        <w:rPr>
          <w:spacing w:val="29"/>
          <w:w w:val="109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o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erview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functions</w:t>
      </w:r>
      <w:r>
        <w:rPr>
          <w:spacing w:val="21"/>
          <w:w w:val="110"/>
        </w:rPr>
        <w:t> </w:t>
      </w:r>
      <w:r>
        <w:rPr>
          <w:w w:val="110"/>
        </w:rPr>
        <w:t>created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0"/>
          <w:w w:val="110"/>
        </w:rPr>
        <w:t> </w:t>
      </w:r>
      <w:r>
        <w:rPr>
          <w:w w:val="110"/>
        </w:rPr>
        <w:t>built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thesis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provided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3"/>
          <w:w w:val="120"/>
        </w:rPr>
        <w:t> </w:t>
      </w:r>
      <w:r>
        <w:rPr>
          <w:w w:val="110"/>
        </w:rPr>
        <w:t>Appendix.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full</w:t>
      </w:r>
      <w:r>
        <w:rPr>
          <w:spacing w:val="-7"/>
          <w:w w:val="110"/>
        </w:rPr>
        <w:t> </w:t>
      </w:r>
      <w:r>
        <w:rPr>
          <w:w w:val="110"/>
        </w:rPr>
        <w:t>collection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SAS</w:t>
      </w:r>
      <w:r>
        <w:rPr>
          <w:spacing w:val="-7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synthesise</w:t>
      </w:r>
      <w:r>
        <w:rPr>
          <w:spacing w:val="-7"/>
          <w:w w:val="110"/>
        </w:rPr>
        <w:t> </w:t>
      </w:r>
      <w:r>
        <w:rPr>
          <w:w w:val="110"/>
        </w:rPr>
        <w:t>datasets,</w:t>
      </w:r>
      <w:r>
        <w:rPr>
          <w:spacing w:val="28"/>
          <w:w w:val="114"/>
        </w:rPr>
        <w:t> </w:t>
      </w:r>
      <w:r>
        <w:rPr>
          <w:w w:val="110"/>
        </w:rPr>
        <w:t>clean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2"/>
          <w:w w:val="110"/>
        </w:rPr>
        <w:t> </w:t>
      </w:r>
      <w:r>
        <w:rPr>
          <w:w w:val="110"/>
        </w:rPr>
        <w:t>merge</w:t>
      </w:r>
      <w:r>
        <w:rPr>
          <w:spacing w:val="50"/>
          <w:w w:val="110"/>
        </w:rPr>
        <w:t> </w:t>
      </w:r>
      <w:r>
        <w:rPr>
          <w:w w:val="110"/>
        </w:rPr>
        <w:t>datasets,</w:t>
      </w:r>
      <w:r>
        <w:rPr>
          <w:spacing w:val="55"/>
          <w:w w:val="110"/>
        </w:rPr>
        <w:t> </w:t>
      </w:r>
      <w:r>
        <w:rPr>
          <w:w w:val="110"/>
        </w:rPr>
        <w:t>run</w:t>
      </w:r>
      <w:r>
        <w:rPr>
          <w:spacing w:val="52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simulation,</w:t>
      </w:r>
      <w:r>
        <w:rPr>
          <w:spacing w:val="57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50"/>
          <w:w w:val="110"/>
        </w:rPr>
        <w:t> </w:t>
      </w:r>
      <w:r>
        <w:rPr>
          <w:w w:val="110"/>
        </w:rPr>
        <w:t>table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w w:val="110"/>
        </w:rPr>
        <w:t>plots</w:t>
      </w:r>
      <w:r>
        <w:rPr>
          <w:spacing w:val="51"/>
          <w:w w:val="110"/>
        </w:rPr>
        <w:t> </w:t>
      </w:r>
      <w:r>
        <w:rPr>
          <w:w w:val="110"/>
        </w:rPr>
        <w:t>and</w:t>
      </w:r>
      <w:r>
        <w:rPr>
          <w:spacing w:val="51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5"/>
        </w:rPr>
        <w:t> </w:t>
      </w:r>
      <w:r>
        <w:rPr>
          <w:spacing w:val="-3"/>
          <w:w w:val="110"/>
        </w:rPr>
        <w:t>available</w:t>
      </w:r>
      <w:r>
        <w:rPr>
          <w:w w:val="110"/>
        </w:rPr>
        <w:t> </w:t>
      </w:r>
      <w:r>
        <w:rPr>
          <w:spacing w:val="22"/>
          <w:w w:val="110"/>
        </w:rPr>
        <w:t> </w:t>
      </w:r>
      <w:r>
        <w:rPr>
          <w:w w:val="110"/>
        </w:rPr>
        <w:t>on </w:t>
      </w:r>
      <w:r>
        <w:rPr>
          <w:spacing w:val="20"/>
          <w:w w:val="110"/>
        </w:rPr>
        <w:t> </w:t>
      </w:r>
      <w:r>
        <w:rPr>
          <w:w w:val="110"/>
        </w:rPr>
        <w:t>GitHub </w:t>
      </w:r>
      <w:r>
        <w:rPr>
          <w:spacing w:val="22"/>
          <w:w w:val="110"/>
        </w:rPr>
        <w:t> </w:t>
      </w:r>
      <w:r>
        <w:rPr>
          <w:w w:val="110"/>
        </w:rPr>
        <w:t>repository</w:t>
      </w:r>
      <w:r>
        <w:rPr>
          <w:w w:val="110"/>
        </w:rPr>
        <w:t> </w:t>
      </w:r>
      <w:r>
        <w:rPr>
          <w:spacing w:val="23"/>
          <w:w w:val="110"/>
        </w:rPr>
        <w:t> </w:t>
      </w:r>
      <w:hyperlink r:id="rId41">
        <w:r>
          <w:rPr>
            <w:spacing w:val="-1"/>
            <w:w w:val="110"/>
          </w:rPr>
          <w:t>https://github.com/jungxue/research-masters-Jung.</w:t>
        </w:r>
        <w:r>
          <w:rPr/>
        </w:r>
      </w:hyperlink>
    </w:p>
    <w:p>
      <w:pPr>
        <w:spacing w:after="0" w:line="242" w:lineRule="auto"/>
        <w:jc w:val="both"/>
        <w:sectPr>
          <w:headerReference w:type="even" r:id="rId91"/>
          <w:headerReference w:type="default" r:id="rId92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pStyle w:val="Heading1"/>
        <w:numPr>
          <w:ilvl w:val="1"/>
          <w:numId w:val="17"/>
        </w:numPr>
        <w:tabs>
          <w:tab w:pos="1430" w:val="left" w:leader="none"/>
        </w:tabs>
        <w:spacing w:line="240" w:lineRule="auto" w:before="46" w:after="0"/>
        <w:ind w:left="1430" w:right="0" w:hanging="883"/>
        <w:jc w:val="left"/>
        <w:rPr>
          <w:b w:val="0"/>
          <w:bCs w:val="0"/>
        </w:rPr>
      </w:pPr>
      <w:bookmarkStart w:name="Results" w:id="190"/>
      <w:bookmarkEnd w:id="190"/>
      <w:r>
        <w:rPr>
          <w:b w:val="0"/>
        </w:rPr>
      </w:r>
      <w:bookmarkStart w:name="_bookmark107" w:id="191"/>
      <w:bookmarkEnd w:id="191"/>
      <w:r>
        <w:rPr>
          <w:b w:val="0"/>
        </w:rPr>
      </w:r>
      <w:bookmarkStart w:name="_bookmark107" w:id="192"/>
      <w:bookmarkEnd w:id="192"/>
      <w:r>
        <w:rPr/>
        <w:t>Results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6"/>
        <w:rPr>
          <w:rFonts w:ascii="Georgia" w:hAnsi="Georgia" w:cs="Georgia" w:eastAsia="Georgia"/>
          <w:b/>
          <w:bCs/>
          <w:sz w:val="19"/>
          <w:szCs w:val="19"/>
        </w:rPr>
      </w:pPr>
    </w:p>
    <w:tbl>
      <w:tblPr>
        <w:tblW w:w="0" w:type="auto"/>
        <w:jc w:val="left"/>
        <w:tblInd w:w="93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0"/>
        <w:gridCol w:w="850"/>
        <w:gridCol w:w="995"/>
        <w:gridCol w:w="1000"/>
        <w:gridCol w:w="850"/>
        <w:gridCol w:w="1032"/>
        <w:gridCol w:w="772"/>
        <w:gridCol w:w="747"/>
      </w:tblGrid>
      <w:tr>
        <w:trPr>
          <w:trHeight w:val="326" w:hRule="exact"/>
        </w:trPr>
        <w:tc>
          <w:tcPr>
            <w:tcW w:w="154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5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08" w:id="193"/>
            <w:bookmarkEnd w:id="193"/>
            <w:r>
              <w:rPr/>
            </w:r>
            <w:r>
              <w:rPr>
                <w:rFonts w:ascii="PMingLiU"/>
                <w:w w:val="110"/>
                <w:sz w:val="24"/>
              </w:rPr>
              <w:t>Min.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1st</w:t>
            </w:r>
            <w:r>
              <w:rPr>
                <w:rFonts w:ascii="PMingLiU"/>
                <w:spacing w:val="-4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Median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6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5"/>
                <w:sz w:val="24"/>
              </w:rPr>
              <w:t>3rd</w:t>
            </w:r>
            <w:r>
              <w:rPr>
                <w:rFonts w:ascii="PMingLiU"/>
                <w:spacing w:val="-10"/>
                <w:w w:val="115"/>
                <w:sz w:val="24"/>
              </w:rPr>
              <w:t> </w:t>
            </w:r>
            <w:r>
              <w:rPr>
                <w:rFonts w:ascii="PMingLiU"/>
                <w:w w:val="115"/>
                <w:sz w:val="24"/>
              </w:rPr>
              <w:t>Qu.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3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Max.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 w:hAnsi="PMingLiU" w:cs="PMingLiU" w:eastAsia="PMingLiU"/>
                <w:w w:val="85"/>
                <w:sz w:val="24"/>
                <w:szCs w:val="24"/>
              </w:rPr>
              <w:t>NA’s</w:t>
            </w:r>
            <w:r>
              <w:rPr>
                <w:rFonts w:ascii="PMingLiU" w:hAnsi="PMingLiU" w:cs="PMingLiU" w:eastAsia="PMingLiU"/>
                <w:sz w:val="24"/>
                <w:szCs w:val="24"/>
              </w:rPr>
            </w:r>
          </w:p>
        </w:tc>
      </w:tr>
      <w:tr>
        <w:trPr>
          <w:trHeight w:val="322" w:hRule="exact"/>
        </w:trPr>
        <w:tc>
          <w:tcPr>
            <w:tcW w:w="154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No</w:t>
            </w:r>
            <w:r>
              <w:rPr>
                <w:rFonts w:ascii="PMingLiU"/>
                <w:spacing w:val="-3"/>
                <w:w w:val="110"/>
                <w:sz w:val="24"/>
              </w:rPr>
              <w:t> </w:t>
            </w:r>
            <w:r>
              <w:rPr>
                <w:rFonts w:ascii="PMingLiU"/>
                <w:w w:val="110"/>
                <w:sz w:val="24"/>
              </w:rPr>
              <w:t>amomaly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-5.635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-0.443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-0.004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9.212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410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-5.579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6.933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7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415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-7.660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8.195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7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109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4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right="117"/>
              <w:jc w:val="righ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z w:val="24"/>
              </w:rPr>
              <w:t>452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-6.540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4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-0.466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6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-0.002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9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7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0.496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7.628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4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7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109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b/>
          <w:bCs/>
          <w:sz w:val="11"/>
          <w:szCs w:val="11"/>
        </w:rPr>
      </w:pPr>
    </w:p>
    <w:p>
      <w:pPr>
        <w:pStyle w:val="BodyText"/>
        <w:spacing w:line="242" w:lineRule="auto" w:before="13"/>
        <w:ind w:right="107" w:hanging="9"/>
        <w:jc w:val="both"/>
      </w:pPr>
      <w:r>
        <w:rPr>
          <w:spacing w:val="-4"/>
          <w:w w:val="110"/>
        </w:rPr>
        <w:t>Table</w:t>
      </w:r>
      <w:r>
        <w:rPr>
          <w:spacing w:val="62"/>
          <w:w w:val="110"/>
        </w:rPr>
        <w:t> </w:t>
      </w:r>
      <w:r>
        <w:rPr>
          <w:w w:val="110"/>
        </w:rPr>
        <w:t>3.2:</w:t>
      </w:r>
      <w:r>
        <w:rPr>
          <w:spacing w:val="66"/>
          <w:w w:val="110"/>
        </w:rPr>
        <w:t> </w:t>
      </w:r>
      <w:r>
        <w:rPr>
          <w:w w:val="110"/>
        </w:rPr>
        <w:t>DIC</w:t>
      </w:r>
      <w:r>
        <w:rPr>
          <w:spacing w:val="62"/>
          <w:w w:val="110"/>
        </w:rPr>
        <w:t> </w:t>
      </w:r>
      <w:r>
        <w:rPr>
          <w:w w:val="110"/>
        </w:rPr>
        <w:t>comparisons</w:t>
      </w:r>
      <w:r>
        <w:rPr>
          <w:spacing w:val="63"/>
          <w:w w:val="110"/>
        </w:rPr>
        <w:t> </w:t>
      </w:r>
      <w:r>
        <w:rPr>
          <w:w w:val="110"/>
        </w:rPr>
        <w:t>for</w:t>
      </w:r>
      <w:r>
        <w:rPr>
          <w:spacing w:val="63"/>
          <w:w w:val="110"/>
        </w:rPr>
        <w:t> </w:t>
      </w:r>
      <w:r>
        <w:rPr>
          <w:w w:val="110"/>
        </w:rPr>
        <w:t>Independent</w:t>
      </w:r>
      <w:r>
        <w:rPr>
          <w:spacing w:val="62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63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2"/>
          <w:w w:val="110"/>
        </w:rPr>
        <w:t> </w:t>
      </w:r>
      <w:r>
        <w:rPr>
          <w:w w:val="110"/>
        </w:rPr>
        <w:t>and</w:t>
      </w:r>
      <w:r>
        <w:rPr>
          <w:spacing w:val="63"/>
          <w:w w:val="110"/>
        </w:rPr>
        <w:t> </w:t>
      </w:r>
      <w:r>
        <w:rPr>
          <w:spacing w:val="-1"/>
          <w:w w:val="110"/>
        </w:rPr>
        <w:t>Hierar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hical</w:t>
      </w:r>
      <w:r>
        <w:rPr>
          <w:spacing w:val="29"/>
          <w:w w:val="111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omaly</w:t>
      </w:r>
      <w:r>
        <w:rPr>
          <w:spacing w:val="-3"/>
          <w:w w:val="110"/>
        </w:rPr>
        <w:t>,</w:t>
      </w:r>
      <w:r>
        <w:rPr>
          <w:w w:val="110"/>
        </w:rPr>
        <w:t> and</w:t>
      </w:r>
      <w:r>
        <w:rPr>
          <w:spacing w:val="-1"/>
          <w:w w:val="110"/>
        </w:rPr>
        <w:t> </w:t>
      </w:r>
      <w:r>
        <w:rPr>
          <w:w w:val="110"/>
        </w:rPr>
        <w:t>anomaly added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common, rare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extremely</w:t>
      </w:r>
      <w:r>
        <w:rPr>
          <w:spacing w:val="27"/>
          <w:w w:val="108"/>
        </w:rPr>
        <w:t> </w:t>
      </w:r>
      <w:r>
        <w:rPr>
          <w:w w:val="110"/>
        </w:rPr>
        <w:t>rare diseases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BodyText"/>
        <w:spacing w:line="242" w:lineRule="auto"/>
        <w:ind w:right="106" w:firstLine="351"/>
        <w:jc w:val="both"/>
      </w:pPr>
      <w:r>
        <w:rPr>
          <w:spacing w:val="-4"/>
          <w:w w:val="110"/>
        </w:rPr>
        <w:t>Table</w:t>
      </w:r>
      <w:r>
        <w:rPr>
          <w:spacing w:val="43"/>
          <w:w w:val="110"/>
        </w:rPr>
        <w:t> </w:t>
      </w:r>
      <w:hyperlink w:history="true" w:anchor="_bookmark108">
        <w:r>
          <w:rPr>
            <w:w w:val="110"/>
          </w:rPr>
          <w:t>3.2</w:t>
        </w:r>
      </w:hyperlink>
      <w:r>
        <w:rPr>
          <w:spacing w:val="44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comparison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DIC</w:t>
      </w:r>
      <w:r>
        <w:rPr>
          <w:spacing w:val="43"/>
          <w:w w:val="110"/>
        </w:rPr>
        <w:t> </w:t>
      </w:r>
      <w:r>
        <w:rPr>
          <w:w w:val="110"/>
        </w:rPr>
        <w:t>distributions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Independent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6"/>
          <w:w w:val="111"/>
        </w:rPr>
        <w:t> </w:t>
      </w:r>
      <w:r>
        <w:rPr>
          <w:spacing w:val="1"/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(IBM)</w:t>
      </w:r>
      <w:r>
        <w:rPr>
          <w:spacing w:val="-1"/>
          <w:w w:val="110"/>
        </w:rPr>
        <w:t> and Hierarc</w:t>
      </w:r>
      <w:r>
        <w:rPr>
          <w:spacing w:val="-2"/>
          <w:w w:val="110"/>
        </w:rPr>
        <w:t>hical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(HBM)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spacing w:val="-3"/>
          <w:w w:val="110"/>
        </w:rPr>
        <w:t>anomaly,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anomaly</w:t>
      </w:r>
      <w:r>
        <w:rPr>
          <w:spacing w:val="33"/>
          <w:w w:val="105"/>
        </w:rPr>
        <w:t> </w:t>
      </w:r>
      <w:r>
        <w:rPr>
          <w:w w:val="110"/>
        </w:rPr>
        <w:t>added</w:t>
      </w:r>
      <w:r>
        <w:rPr>
          <w:spacing w:val="41"/>
          <w:w w:val="110"/>
        </w:rPr>
        <w:t> </w:t>
      </w:r>
      <w:r>
        <w:rPr>
          <w:w w:val="110"/>
        </w:rPr>
        <w:t>for</w:t>
      </w:r>
      <w:r>
        <w:rPr>
          <w:spacing w:val="42"/>
          <w:w w:val="110"/>
        </w:rPr>
        <w:t> </w:t>
      </w:r>
      <w:r>
        <w:rPr>
          <w:w w:val="110"/>
        </w:rPr>
        <w:t>common,</w:t>
      </w:r>
      <w:r>
        <w:rPr>
          <w:spacing w:val="47"/>
          <w:w w:val="110"/>
        </w:rPr>
        <w:t> </w:t>
      </w:r>
      <w:r>
        <w:rPr>
          <w:w w:val="110"/>
        </w:rPr>
        <w:t>rare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extremely</w:t>
      </w:r>
      <w:r>
        <w:rPr>
          <w:spacing w:val="43"/>
          <w:w w:val="110"/>
        </w:rPr>
        <w:t> </w:t>
      </w:r>
      <w:r>
        <w:rPr>
          <w:w w:val="110"/>
        </w:rPr>
        <w:t>rare</w:t>
      </w:r>
      <w:r>
        <w:rPr>
          <w:spacing w:val="41"/>
          <w:w w:val="110"/>
        </w:rPr>
        <w:t> </w:t>
      </w:r>
      <w:r>
        <w:rPr>
          <w:w w:val="110"/>
        </w:rPr>
        <w:t>diseases.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spacing w:val="-1"/>
          <w:w w:val="110"/>
        </w:rPr>
        <w:t>tough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tell</w:t>
      </w:r>
      <w:r>
        <w:rPr>
          <w:spacing w:val="42"/>
          <w:w w:val="110"/>
        </w:rPr>
        <w:t> </w:t>
      </w:r>
      <w:r>
        <w:rPr>
          <w:w w:val="110"/>
        </w:rPr>
        <w:t>whether</w:t>
      </w:r>
      <w:r>
        <w:rPr>
          <w:spacing w:val="24"/>
          <w:w w:val="114"/>
        </w:rPr>
        <w:t> </w:t>
      </w:r>
      <w:r>
        <w:rPr>
          <w:w w:val="110"/>
        </w:rPr>
        <w:t>or</w:t>
      </w:r>
      <w:r>
        <w:rPr>
          <w:spacing w:val="25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w w:val="110"/>
        </w:rPr>
        <w:t>HBM</w:t>
      </w:r>
      <w:r>
        <w:rPr>
          <w:spacing w:val="26"/>
          <w:w w:val="110"/>
        </w:rPr>
        <w:t> </w:t>
      </w:r>
      <w:r>
        <w:rPr>
          <w:w w:val="110"/>
        </w:rPr>
        <w:t>perform</w:t>
      </w:r>
      <w:r>
        <w:rPr>
          <w:spacing w:val="28"/>
          <w:w w:val="110"/>
        </w:rPr>
        <w:t> </w:t>
      </w:r>
      <w:r>
        <w:rPr>
          <w:w w:val="110"/>
        </w:rPr>
        <w:t>better</w:t>
      </w:r>
      <w:r>
        <w:rPr>
          <w:spacing w:val="27"/>
          <w:w w:val="110"/>
        </w:rPr>
        <w:t> </w:t>
      </w:r>
      <w:r>
        <w:rPr>
          <w:w w:val="110"/>
        </w:rPr>
        <w:t>than</w:t>
      </w:r>
      <w:r>
        <w:rPr>
          <w:spacing w:val="26"/>
          <w:w w:val="110"/>
        </w:rPr>
        <w:t> </w:t>
      </w:r>
      <w:r>
        <w:rPr>
          <w:w w:val="110"/>
        </w:rPr>
        <w:t>IBM,</w:t>
      </w:r>
      <w:r>
        <w:rPr>
          <w:spacing w:val="26"/>
          <w:w w:val="110"/>
        </w:rPr>
        <w:t> </w:t>
      </w:r>
      <w:r>
        <w:rPr>
          <w:w w:val="110"/>
        </w:rPr>
        <w:t>because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26"/>
          <w:w w:val="110"/>
        </w:rPr>
        <w:t> </w:t>
      </w:r>
      <w:r>
        <w:rPr>
          <w:w w:val="110"/>
        </w:rPr>
        <w:t>signal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26"/>
          <w:w w:val="110"/>
        </w:rPr>
        <w:t> </w:t>
      </w:r>
      <w:r>
        <w:rPr>
          <w:w w:val="110"/>
        </w:rPr>
        <w:t>hard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20"/>
        </w:rPr>
        <w:t> </w:t>
      </w:r>
      <w:r>
        <w:rPr>
          <w:w w:val="110"/>
        </w:rPr>
        <w:t>detect,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mean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median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value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14"/>
          <w:w w:val="110"/>
        </w:rPr>
        <w:t> </w:t>
      </w:r>
      <w:r>
        <w:rPr>
          <w:w w:val="110"/>
        </w:rPr>
        <w:t>close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0.</w:t>
      </w:r>
      <w:r>
        <w:rPr>
          <w:spacing w:val="41"/>
          <w:w w:val="110"/>
        </w:rPr>
        <w:t> </w:t>
      </w:r>
      <w:r>
        <w:rPr>
          <w:w w:val="110"/>
        </w:rPr>
        <w:t>Multiple</w:t>
      </w:r>
      <w:r>
        <w:rPr>
          <w:spacing w:val="14"/>
          <w:w w:val="110"/>
        </w:rPr>
        <w:t> </w:t>
      </w:r>
      <w:r>
        <w:rPr>
          <w:w w:val="110"/>
        </w:rPr>
        <w:t>samples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DIC</w:t>
      </w:r>
      <w:r>
        <w:rPr>
          <w:spacing w:val="23"/>
          <w:w w:val="111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also</w:t>
      </w:r>
      <w:r>
        <w:rPr>
          <w:spacing w:val="16"/>
          <w:w w:val="110"/>
        </w:rPr>
        <w:t> </w:t>
      </w:r>
      <w:r>
        <w:rPr>
          <w:w w:val="110"/>
        </w:rPr>
        <w:t>not</w:t>
      </w:r>
      <w:r>
        <w:rPr>
          <w:spacing w:val="16"/>
          <w:w w:val="110"/>
        </w:rPr>
        <w:t> </w:t>
      </w:r>
      <w:r>
        <w:rPr>
          <w:w w:val="110"/>
        </w:rPr>
        <w:t>feasible</w:t>
      </w:r>
      <w:r>
        <w:rPr>
          <w:spacing w:val="18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sampling</w:t>
      </w:r>
      <w:r>
        <w:rPr>
          <w:spacing w:val="18"/>
          <w:w w:val="110"/>
        </w:rPr>
        <w:t> </w:t>
      </w:r>
      <w:r>
        <w:rPr>
          <w:w w:val="110"/>
        </w:rPr>
        <w:t>process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ok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very</w:t>
      </w:r>
      <w:r>
        <w:rPr>
          <w:spacing w:val="16"/>
          <w:w w:val="110"/>
        </w:rPr>
        <w:t> </w:t>
      </w:r>
      <w:r>
        <w:rPr>
          <w:w w:val="110"/>
        </w:rPr>
        <w:t>long</w:t>
      </w:r>
      <w:r>
        <w:rPr>
          <w:spacing w:val="16"/>
          <w:w w:val="110"/>
        </w:rPr>
        <w:t> </w:t>
      </w:r>
      <w:r>
        <w:rPr>
          <w:w w:val="110"/>
        </w:rPr>
        <w:t>time.</w:t>
      </w:r>
      <w:r>
        <w:rPr>
          <w:spacing w:val="46"/>
          <w:w w:val="110"/>
        </w:rPr>
        <w:t> </w:t>
      </w:r>
      <w:r>
        <w:rPr>
          <w:spacing w:val="-1"/>
          <w:w w:val="110"/>
        </w:rPr>
        <w:t>Conclusions</w:t>
      </w:r>
      <w:r>
        <w:rPr>
          <w:spacing w:val="16"/>
          <w:w w:val="110"/>
        </w:rPr>
        <w:t> </w:t>
      </w:r>
      <w:r>
        <w:rPr>
          <w:w w:val="110"/>
        </w:rPr>
        <w:t>about</w:t>
      </w:r>
      <w:r>
        <w:rPr>
          <w:spacing w:val="40"/>
          <w:w w:val="118"/>
        </w:rPr>
        <w:t> </w:t>
      </w:r>
      <w:r>
        <w:rPr>
          <w:w w:val="110"/>
        </w:rPr>
        <w:t>goodness-of-fi </w:t>
      </w:r>
      <w:r>
        <w:rPr>
          <w:spacing w:val="21"/>
          <w:w w:val="110"/>
        </w:rPr>
        <w:t> </w:t>
      </w:r>
      <w:r>
        <w:rPr>
          <w:w w:val="110"/>
        </w:rPr>
        <w:t>performance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bet</w:t>
      </w:r>
      <w:r>
        <w:rPr>
          <w:spacing w:val="-3"/>
          <w:w w:val="110"/>
        </w:rPr>
        <w:t>ween</w:t>
      </w:r>
      <w:r>
        <w:rPr>
          <w:spacing w:val="5"/>
          <w:w w:val="110"/>
        </w:rPr>
        <w:t> </w:t>
      </w:r>
      <w:r>
        <w:rPr>
          <w:w w:val="110"/>
        </w:rPr>
        <w:t>IBM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HBM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5"/>
          <w:w w:val="110"/>
        </w:rPr>
        <w:t> </w:t>
      </w:r>
      <w:r>
        <w:rPr>
          <w:w w:val="110"/>
        </w:rPr>
        <w:t>made.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720" w:right="1300"/>
        </w:sectPr>
      </w:pPr>
    </w:p>
    <w:tbl>
      <w:tblPr>
        <w:tblW w:w="0" w:type="auto"/>
        <w:jc w:val="left"/>
        <w:tblInd w:w="4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7"/>
        <w:gridCol w:w="772"/>
        <w:gridCol w:w="1124"/>
      </w:tblGrid>
      <w:tr>
        <w:trPr>
          <w:trHeight w:val="326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09" w:id="194"/>
            <w:bookmarkEnd w:id="194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526.647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22.818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482.137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526.444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573.014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2912.000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195.270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13.662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169.633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194.978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222.341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410-414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78.372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8.798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62.315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78.048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95.974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2888.000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415-417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1.815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7.654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2415.000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451-459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2.555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2.477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12.171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2191.000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37.218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26.305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36.663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50.562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2879.000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3.293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1.833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2.932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7.714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1977.000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0.174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0.087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0.597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445.000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left="117" w:right="539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2"/>
          <w:w w:val="110"/>
        </w:rPr>
        <w:t> </w:t>
      </w:r>
      <w:r>
        <w:rPr>
          <w:w w:val="110"/>
        </w:rPr>
        <w:t>3.3: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erior</w:t>
      </w:r>
      <w:r>
        <w:rPr>
          <w:spacing w:val="3"/>
          <w:w w:val="110"/>
        </w:rPr>
        <w:t> </w:t>
      </w:r>
      <w:r>
        <w:rPr>
          <w:w w:val="110"/>
        </w:rPr>
        <w:t>distributions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ICD</w:t>
      </w:r>
      <w:r>
        <w:rPr>
          <w:spacing w:val="3"/>
          <w:w w:val="110"/>
        </w:rPr>
        <w:t> </w:t>
      </w:r>
      <w:r>
        <w:rPr>
          <w:w w:val="110"/>
        </w:rPr>
        <w:t>410,415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452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2"/>
          <w:w w:val="110"/>
        </w:rPr>
        <w:t>s</w:t>
      </w:r>
      <w:r>
        <w:rPr>
          <w:spacing w:val="3"/>
          <w:w w:val="110"/>
        </w:rPr>
        <w:t> </w:t>
      </w:r>
      <w:r>
        <w:rPr>
          <w:w w:val="110"/>
        </w:rPr>
        <w:t>ancestors,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no</w:t>
      </w:r>
      <w:r>
        <w:rPr>
          <w:spacing w:val="22"/>
          <w:w w:val="107"/>
        </w:rPr>
        <w:t> </w:t>
      </w:r>
      <w:r>
        <w:rPr>
          <w:w w:val="110"/>
        </w:rPr>
        <w:t>added</w:t>
      </w:r>
      <w:r>
        <w:rPr>
          <w:spacing w:val="17"/>
          <w:w w:val="110"/>
        </w:rPr>
        <w:t> </w:t>
      </w:r>
      <w:r>
        <w:rPr>
          <w:w w:val="110"/>
        </w:rPr>
        <w:t>anomalies,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calculated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8"/>
          <w:w w:val="110"/>
        </w:rPr>
        <w:t> </w:t>
      </w:r>
      <w:r>
        <w:rPr>
          <w:w w:val="110"/>
        </w:rPr>
        <w:t>Independent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8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2"/>
        <w:rPr>
          <w:rFonts w:ascii="PMingLiU" w:hAnsi="PMingLiU" w:cs="PMingLiU" w:eastAsia="PMingLiU"/>
          <w:sz w:val="22"/>
          <w:szCs w:val="22"/>
        </w:rPr>
      </w:pPr>
    </w:p>
    <w:p>
      <w:pPr>
        <w:spacing w:after="0" w:line="240" w:lineRule="auto"/>
        <w:rPr>
          <w:rFonts w:ascii="PMingLiU" w:hAnsi="PMingLiU" w:cs="PMingLiU" w:eastAsia="PMingLiU"/>
          <w:sz w:val="22"/>
          <w:szCs w:val="22"/>
        </w:rPr>
        <w:sectPr>
          <w:headerReference w:type="even" r:id="rId93"/>
          <w:headerReference w:type="default" r:id="rId94"/>
          <w:pgSz w:w="12240" w:h="15840"/>
          <w:pgMar w:header="987" w:footer="749" w:top="1740" w:bottom="940" w:left="1300" w:right="1720"/>
        </w:sectPr>
      </w:pPr>
    </w:p>
    <w:p>
      <w:pPr>
        <w:tabs>
          <w:tab w:pos="2680" w:val="left" w:leader="none"/>
          <w:tab w:pos="3390" w:val="left" w:leader="none"/>
          <w:tab w:pos="4140" w:val="left" w:leader="none"/>
        </w:tabs>
        <w:spacing w:before="79"/>
        <w:ind w:left="193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32.944489pt;margin-top:14.917035pt;width:154.999605pt;height:46.875pt;mso-position-horizontal-relative:page;mso-position-vertical-relative:paragraph;z-index:18880" type="#_x0000_t75" stroked="false">
            <v:imagedata r:id="rId95" o:title=""/>
          </v:shape>
        </w:pict>
      </w:r>
      <w:r>
        <w:rPr/>
        <w:pict>
          <v:shape style="position:absolute;margin-left:132.944489pt;margin-top:-45.234371pt;width:156.239601pt;height:47.25pt;mso-position-horizontal-relative:page;mso-position-vertical-relative:paragraph;z-index:18928" type="#_x0000_t75" stroked="false">
            <v:imagedata r:id="rId96" o:title=""/>
          </v:shape>
        </w:pict>
      </w:r>
      <w:r>
        <w:rPr/>
        <w:pict>
          <v:shape style="position:absolute;margin-left:301.412994pt;margin-top:-45.234371pt;width:156.239601pt;height:47.25pt;mso-position-horizontal-relative:page;mso-position-vertical-relative:paragraph;z-index:18952" type="#_x0000_t75" stroked="false">
            <v:imagedata r:id="rId97" o:title=""/>
          </v:shape>
        </w:pict>
      </w:r>
      <w:r>
        <w:rPr/>
        <w:pict>
          <v:shape style="position:absolute;margin-left:122.002312pt;margin-top:25.386641pt;width:9.450pt;height:37.65pt;mso-position-horizontal-relative:page;mso-position-vertical-relative:paragraph;z-index:19048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002312pt;margin-top:-33.762245pt;width:9.450pt;height:36.65pt;mso-position-horizontal-relative:page;mso-position-vertical-relative:paragraph;z-index:1907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11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760025pt;margin-top:17.82687pt;width:10.95pt;height:36.950pt;mso-position-horizontal-relative:page;mso-position-vertical-relative:paragraph;z-index:1914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451−459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760025pt;margin-top:-32.296333pt;width:10.95pt;height:16.9pt;mso-position-horizontal-relative:page;mso-position-vertical-relative:paragraph;z-index:1916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463379pt;margin-top:-46.312355pt;width:9.450pt;height:44.05pt;mso-position-horizontal-relative:page;mso-position-vertical-relative:paragraph;z-index:1926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1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2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3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4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-32.296333pt;width:10.95pt;height:16.9pt;mso-position-horizontal-relative:page;mso-position-vertical-relative:paragraph;z-index:1936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452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bookmarkStart w:name="_bookmark110" w:id="195"/>
      <w:bookmarkEnd w:id="195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2480" w:val="left" w:leader="none"/>
          <w:tab w:pos="3012" w:val="left" w:leader="none"/>
          <w:tab w:pos="3586" w:val="left" w:leader="none"/>
          <w:tab w:pos="4159" w:val="left" w:leader="none"/>
        </w:tabs>
        <w:spacing w:before="0"/>
        <w:ind w:left="1907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32.944489pt;margin-top:10.967046pt;width:154.999605pt;height:46.875pt;mso-position-horizontal-relative:page;mso-position-vertical-relative:paragraph;z-index:18832" type="#_x0000_t75" stroked="false">
            <v:imagedata r:id="rId98" o:title=""/>
          </v:shape>
        </w:pict>
      </w:r>
      <w:r>
        <w:rPr/>
        <w:pict>
          <v:shape style="position:absolute;margin-left:106.800621pt;margin-top:-13.590775pt;width:10.95pt;height:31.75pt;mso-position-horizontal-relative:page;mso-position-vertical-relative:paragraph;z-index:1897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002312pt;margin-top:10.045016pt;width:9.450pt;height:49.05pt;mso-position-horizontal-relative:page;mso-position-vertical-relative:paragraph;z-index:1902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-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0.02</w:t>
                  </w:r>
                  <w:r>
                    <w:rPr>
                      <w:rFonts w:ascii="Arial"/>
                      <w:spacing w:val="-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760025pt;margin-top:13.876884pt;width:10.95pt;height:36.950pt;mso-position-horizontal-relative:page;mso-position-vertical-relative:paragraph;z-index:1912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410−414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  <w:t>15</w:t>
        <w:tab/>
      </w:r>
      <w:r>
        <w:rPr>
          <w:rFonts w:ascii="Arial"/>
          <w:sz w:val="15"/>
        </w:rPr>
        <w:t>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2825" w:val="left" w:leader="none"/>
          <w:tab w:pos="3386" w:val="left" w:leader="none"/>
          <w:tab w:pos="3987" w:val="left" w:leader="none"/>
        </w:tabs>
        <w:spacing w:before="0"/>
        <w:ind w:left="222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32.944489pt;margin-top:10.967026pt;width:154.999605pt;height:46.875pt;mso-position-horizontal-relative:page;mso-position-vertical-relative:paragraph;z-index:18784" type="#_x0000_t75" stroked="false">
            <v:imagedata r:id="rId99" o:title=""/>
          </v:shape>
        </w:pict>
      </w:r>
      <w:r>
        <w:rPr/>
        <w:pict>
          <v:shape style="position:absolute;margin-left:122.002312pt;margin-top:19.193953pt;width:9.450pt;height:41.95pt;mso-position-horizontal-relative:page;mso-position-vertical-relative:paragraph;z-index:1900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pacing w:val="13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760025pt;margin-top:22.921856pt;width:10.95pt;height:18.850pt;mso-position-horizontal-relative:page;mso-position-vertical-relative:paragraph;z-index:1909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60</w:t>
        <w:tab/>
        <w:t>80</w:t>
        <w:tab/>
        <w:t>100</w:t>
        <w:tab/>
      </w:r>
      <w:r>
        <w:rPr>
          <w:rFonts w:ascii="Arial"/>
          <w:sz w:val="15"/>
        </w:rPr>
        <w:t>120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2495" w:val="left" w:leader="none"/>
          <w:tab w:pos="3132" w:val="left" w:leader="none"/>
          <w:tab w:pos="3769" w:val="left" w:leader="none"/>
        </w:tabs>
        <w:spacing w:before="0"/>
        <w:ind w:left="185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450</w:t>
        <w:tab/>
        <w:t>500</w:t>
        <w:tab/>
        <w:t>550</w:t>
        <w:tab/>
      </w:r>
      <w:r>
        <w:rPr>
          <w:rFonts w:ascii="Arial"/>
          <w:sz w:val="15"/>
        </w:rPr>
        <w:t>600</w:t>
      </w:r>
      <w:r>
        <w:rPr>
          <w:rFonts w:ascii="Arial"/>
          <w:sz w:val="15"/>
        </w:rPr>
      </w:r>
    </w:p>
    <w:p>
      <w:pPr>
        <w:tabs>
          <w:tab w:pos="1796" w:val="left" w:leader="none"/>
          <w:tab w:pos="2758" w:val="left" w:leader="none"/>
        </w:tabs>
        <w:spacing w:before="79"/>
        <w:ind w:left="83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/>
          <w:w w:val="95"/>
          <w:sz w:val="15"/>
        </w:rPr>
        <w:t>0.0</w:t>
        <w:tab/>
        <w:t>0.5</w:t>
        <w:tab/>
      </w:r>
      <w:r>
        <w:rPr>
          <w:rFonts w:ascii="Arial"/>
          <w:sz w:val="15"/>
        </w:rPr>
        <w:t>1.0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1336" w:val="left" w:leader="none"/>
          <w:tab w:pos="1774" w:val="left" w:leader="none"/>
          <w:tab w:pos="2212" w:val="left" w:leader="none"/>
          <w:tab w:pos="2650" w:val="left" w:leader="none"/>
          <w:tab w:pos="3088" w:val="left" w:leader="none"/>
        </w:tabs>
        <w:spacing w:before="0"/>
        <w:ind w:left="89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01.412994pt;margin-top:10.967046pt;width:154.999605pt;height:46.875pt;mso-position-horizontal-relative:page;mso-position-vertical-relative:paragraph;z-index:18856" type="#_x0000_t75" stroked="false">
            <v:imagedata r:id="rId100" o:title=""/>
          </v:shape>
        </w:pict>
      </w:r>
      <w:r>
        <w:rPr/>
        <w:pict>
          <v:shape style="position:absolute;margin-left:301.412994pt;margin-top:-49.184361pt;width:154.999605pt;height:46.875pt;mso-position-horizontal-relative:page;mso-position-vertical-relative:paragraph;z-index:18904" type="#_x0000_t75" stroked="false">
            <v:imagedata r:id="rId101" o:title=""/>
          </v:shape>
        </w:pict>
      </w:r>
      <w:r>
        <w:rPr/>
        <w:pict>
          <v:shape style="position:absolute;margin-left:290.463379pt;margin-top:13.1417pt;width:9.450pt;height:45.95pt;mso-position-horizontal-relative:page;mso-position-vertical-relative:paragraph;z-index:19216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0.000.100.20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463379pt;margin-top:-37.831051pt;width:9.450pt;height:36.75pt;mso-position-horizontal-relative:page;mso-position-vertical-relative:paragraph;z-index:1924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13.876884pt;width:10.95pt;height:36.950pt;mso-position-horizontal-relative:page;mso-position-vertical-relative:paragraph;z-index:1931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-36.246323pt;width:10.95pt;height:16.9pt;mso-position-horizontal-relative:page;mso-position-vertical-relative:paragraph;z-index:1933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410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20</w:t>
        <w:tab/>
        <w:t>30</w:t>
        <w:tab/>
        <w:t>40</w:t>
        <w:tab/>
        <w:t>50</w:t>
        <w:tab/>
        <w:t>60</w:t>
        <w:tab/>
      </w:r>
      <w:r>
        <w:rPr>
          <w:rFonts w:ascii="Arial"/>
          <w:sz w:val="15"/>
        </w:rPr>
        <w:t>70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1444" w:val="left" w:leader="none"/>
          <w:tab w:pos="2055" w:val="left" w:leader="none"/>
          <w:tab w:pos="2708" w:val="left" w:leader="none"/>
        </w:tabs>
        <w:spacing w:before="0"/>
        <w:ind w:left="79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01.412994pt;margin-top:10.967026pt;width:154.999605pt;height:46.875pt;mso-position-horizontal-relative:page;mso-position-vertical-relative:paragraph;z-index:18808" type="#_x0000_t75" stroked="false">
            <v:imagedata r:id="rId102" o:title=""/>
          </v:shape>
        </w:pict>
      </w:r>
      <w:r>
        <w:rPr/>
        <w:pict>
          <v:shape style="position:absolute;margin-left:290.463379pt;margin-top:21.02820pt;width:9.450pt;height:40.15pt;mso-position-horizontal-relative:page;mso-position-vertical-relative:paragraph;z-index:1919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pacing w:val="-23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13.876864pt;width:10.95pt;height:36.950pt;mso-position-horizontal-relative:page;mso-position-vertical-relative:paragraph;z-index:1928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48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z w:val="15"/>
        </w:rPr>
        <w:t>140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160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180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200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220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240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720"/>
          <w:cols w:num="2" w:equalWidth="0">
            <w:col w:w="4465" w:space="40"/>
            <w:col w:w="471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left="117" w:right="539"/>
        <w:jc w:val="left"/>
      </w:pPr>
      <w:r>
        <w:rPr>
          <w:w w:val="115"/>
        </w:rPr>
        <w:t>Figure</w:t>
      </w:r>
      <w:r>
        <w:rPr>
          <w:spacing w:val="-11"/>
          <w:w w:val="115"/>
        </w:rPr>
        <w:t> </w:t>
      </w:r>
      <w:r>
        <w:rPr>
          <w:w w:val="115"/>
        </w:rPr>
        <w:t>3.2:</w:t>
      </w:r>
      <w:r>
        <w:rPr>
          <w:spacing w:val="11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osterior</w:t>
      </w:r>
      <w:r>
        <w:rPr>
          <w:spacing w:val="-12"/>
          <w:w w:val="115"/>
        </w:rPr>
        <w:t> </w:t>
      </w:r>
      <w:r>
        <w:rPr>
          <w:w w:val="115"/>
        </w:rPr>
        <w:t>distributions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ICD</w:t>
      </w:r>
      <w:r>
        <w:rPr>
          <w:spacing w:val="-10"/>
          <w:w w:val="115"/>
        </w:rPr>
        <w:t> </w:t>
      </w:r>
      <w:r>
        <w:rPr>
          <w:w w:val="115"/>
        </w:rPr>
        <w:t>410,415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452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its</w:t>
      </w:r>
      <w:r>
        <w:rPr>
          <w:spacing w:val="-11"/>
          <w:w w:val="115"/>
        </w:rPr>
        <w:t> </w:t>
      </w:r>
      <w:r>
        <w:rPr>
          <w:w w:val="115"/>
        </w:rPr>
        <w:t>ancestors,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22"/>
          <w:w w:val="114"/>
        </w:rPr>
        <w:t> </w:t>
      </w:r>
      <w:r>
        <w:rPr>
          <w:w w:val="115"/>
        </w:rPr>
        <w:t>no</w:t>
      </w:r>
      <w:r>
        <w:rPr>
          <w:spacing w:val="-22"/>
          <w:w w:val="115"/>
        </w:rPr>
        <w:t> </w:t>
      </w:r>
      <w:r>
        <w:rPr>
          <w:w w:val="115"/>
        </w:rPr>
        <w:t>added</w:t>
      </w:r>
      <w:r>
        <w:rPr>
          <w:spacing w:val="-21"/>
          <w:w w:val="115"/>
        </w:rPr>
        <w:t> </w:t>
      </w:r>
      <w:r>
        <w:rPr>
          <w:w w:val="115"/>
        </w:rPr>
        <w:t>anomalies,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calculated</w:t>
      </w:r>
      <w:r>
        <w:rPr>
          <w:spacing w:val="-21"/>
          <w:w w:val="115"/>
        </w:rPr>
        <w:t> </w:t>
      </w:r>
      <w:r>
        <w:rPr>
          <w:w w:val="115"/>
        </w:rPr>
        <w:t>with</w:t>
      </w:r>
      <w:r>
        <w:rPr>
          <w:spacing w:val="-21"/>
          <w:w w:val="115"/>
        </w:rPr>
        <w:t> </w:t>
      </w:r>
      <w:r>
        <w:rPr>
          <w:w w:val="115"/>
        </w:rPr>
        <w:t>Independent</w:t>
      </w:r>
      <w:r>
        <w:rPr>
          <w:spacing w:val="-22"/>
          <w:w w:val="115"/>
        </w:rPr>
        <w:t> </w:t>
      </w:r>
      <w:r>
        <w:rPr>
          <w:spacing w:val="-4"/>
          <w:w w:val="115"/>
        </w:rPr>
        <w:t>Bayes</w:t>
      </w:r>
      <w:r>
        <w:rPr>
          <w:spacing w:val="-21"/>
          <w:w w:val="115"/>
        </w:rPr>
        <w:t> </w:t>
      </w:r>
      <w:r>
        <w:rPr>
          <w:spacing w:val="1"/>
          <w:w w:val="115"/>
        </w:rPr>
        <w:t>Model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"/>
        <w:rPr>
          <w:rFonts w:ascii="PMingLiU" w:hAnsi="PMingLiU" w:cs="PMingLiU" w:eastAsia="PMingLiU"/>
          <w:sz w:val="18"/>
          <w:szCs w:val="18"/>
        </w:rPr>
      </w:pPr>
    </w:p>
    <w:tbl>
      <w:tblPr>
        <w:tblW w:w="0" w:type="auto"/>
        <w:jc w:val="left"/>
        <w:tblInd w:w="9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7"/>
        <w:gridCol w:w="772"/>
        <w:gridCol w:w="1124"/>
      </w:tblGrid>
      <w:tr>
        <w:trPr>
          <w:trHeight w:val="326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11" w:id="196"/>
            <w:bookmarkEnd w:id="196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525.996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22.917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482.084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525.396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572.556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194.540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14.077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167.744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194.275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223.211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3276.000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410-414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78.348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8.939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62.045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77.995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96.766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3160.000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415-417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3.116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0.692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2174.000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451-459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6.288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2.344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11.522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1401.000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37.678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6.166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26.738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37.342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50.959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8.441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1990.000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0.169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0.001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0.607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279.000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right="115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2"/>
          <w:w w:val="110"/>
        </w:rPr>
        <w:t> </w:t>
      </w:r>
      <w:r>
        <w:rPr>
          <w:w w:val="110"/>
        </w:rPr>
        <w:t>3.4: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3"/>
          <w:w w:val="110"/>
        </w:rPr>
        <w:t> </w:t>
      </w:r>
      <w:r>
        <w:rPr>
          <w:w w:val="110"/>
        </w:rPr>
        <w:t>distributions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ICD</w:t>
      </w:r>
      <w:r>
        <w:rPr>
          <w:spacing w:val="3"/>
          <w:w w:val="110"/>
        </w:rPr>
        <w:t> </w:t>
      </w:r>
      <w:r>
        <w:rPr>
          <w:w w:val="110"/>
        </w:rPr>
        <w:t>410,415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452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ancestors,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no</w:t>
      </w:r>
      <w:r>
        <w:rPr>
          <w:spacing w:val="21"/>
          <w:w w:val="107"/>
        </w:rPr>
        <w:t> </w:t>
      </w:r>
      <w:r>
        <w:rPr>
          <w:w w:val="110"/>
        </w:rPr>
        <w:t>added</w:t>
      </w:r>
      <w:r>
        <w:rPr>
          <w:spacing w:val="13"/>
          <w:w w:val="110"/>
        </w:rPr>
        <w:t> </w:t>
      </w:r>
      <w:r>
        <w:rPr>
          <w:w w:val="110"/>
        </w:rPr>
        <w:t>anomalies,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8"/>
        <w:rPr>
          <w:rFonts w:ascii="PMingLiU" w:hAnsi="PMingLiU" w:cs="PMingLiU" w:eastAsia="PMingLiU"/>
          <w:sz w:val="21"/>
          <w:szCs w:val="21"/>
        </w:rPr>
      </w:pPr>
    </w:p>
    <w:p>
      <w:pPr>
        <w:spacing w:after="0" w:line="240" w:lineRule="auto"/>
        <w:rPr>
          <w:rFonts w:ascii="PMingLiU" w:hAnsi="PMingLiU" w:cs="PMingLiU" w:eastAsia="PMingLiU"/>
          <w:sz w:val="21"/>
          <w:szCs w:val="21"/>
        </w:rPr>
        <w:sectPr>
          <w:pgSz w:w="12240" w:h="15840"/>
          <w:pgMar w:header="987" w:footer="749" w:top="1260" w:bottom="940" w:left="1720" w:right="1300"/>
        </w:sectPr>
      </w:pPr>
    </w:p>
    <w:p>
      <w:pPr>
        <w:tabs>
          <w:tab w:pos="3111" w:val="left" w:leader="none"/>
          <w:tab w:pos="3820" w:val="left" w:leader="none"/>
          <w:tab w:pos="4570" w:val="left" w:leader="none"/>
        </w:tabs>
        <w:spacing w:before="79"/>
        <w:ind w:left="236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75.464478pt;margin-top:14.917035pt;width:156.239601pt;height:47.25pt;mso-position-horizontal-relative:page;mso-position-vertical-relative:paragraph;z-index:19480" type="#_x0000_t75" stroked="false">
            <v:imagedata r:id="rId103" o:title=""/>
          </v:shape>
        </w:pict>
      </w:r>
      <w:r>
        <w:rPr/>
        <w:pict>
          <v:shape style="position:absolute;margin-left:175.464478pt;margin-top:-45.234375pt;width:154.999605pt;height:46.875pt;mso-position-horizontal-relative:page;mso-position-vertical-relative:paragraph;z-index:19528" type="#_x0000_t75" stroked="false">
            <v:imagedata r:id="rId104" o:title=""/>
          </v:shape>
        </w:pict>
      </w:r>
      <w:r>
        <w:rPr/>
        <w:pict>
          <v:shape style="position:absolute;margin-left:343.932983pt;margin-top:-45.234375pt;width:154.999605pt;height:46.875pt;mso-position-horizontal-relative:page;mso-position-vertical-relative:paragraph;z-index:19552" type="#_x0000_t75" stroked="false">
            <v:imagedata r:id="rId105" o:title=""/>
          </v:shape>
        </w:pict>
      </w:r>
      <w:r>
        <w:rPr/>
        <w:pict>
          <v:shape style="position:absolute;margin-left:164.522308pt;margin-top:25.386641pt;width:9.450pt;height:37.65pt;mso-position-horizontal-relative:page;mso-position-vertical-relative:paragraph;z-index:19648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522308pt;margin-top:-33.762245pt;width:9.450pt;height:36.65pt;mso-position-horizontal-relative:page;mso-position-vertical-relative:paragraph;z-index:1967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11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80029pt;margin-top:17.82687pt;width:10.95pt;height:36.950pt;mso-position-horizontal-relative:page;mso-position-vertical-relative:paragraph;z-index:1974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451−459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80029pt;margin-top:-32.296333pt;width:10.95pt;height:16.9pt;mso-position-horizontal-relative:page;mso-position-vertical-relative:paragraph;z-index:1976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983398pt;margin-top:-46.312355pt;width:9.450pt;height:44.05pt;mso-position-horizontal-relative:page;mso-position-vertical-relative:paragraph;z-index:1986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1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2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3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4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-32.296333pt;width:10.95pt;height:16.9pt;mso-position-horizontal-relative:page;mso-position-vertical-relative:paragraph;z-index:1996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452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bookmarkStart w:name="_bookmark112" w:id="197"/>
      <w:bookmarkEnd w:id="197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2911" w:val="left" w:leader="none"/>
          <w:tab w:pos="3443" w:val="left" w:leader="none"/>
          <w:tab w:pos="4016" w:val="left" w:leader="none"/>
          <w:tab w:pos="4590" w:val="left" w:leader="none"/>
        </w:tabs>
        <w:spacing w:before="0"/>
        <w:ind w:left="2337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75.464478pt;margin-top:10.967046pt;width:154.999605pt;height:46.875pt;mso-position-horizontal-relative:page;mso-position-vertical-relative:paragraph;z-index:19432" type="#_x0000_t75" stroked="false">
            <v:imagedata r:id="rId106" o:title=""/>
          </v:shape>
        </w:pict>
      </w:r>
      <w:r>
        <w:rPr/>
        <w:pict>
          <v:shape style="position:absolute;margin-left:149.320618pt;margin-top:-13.590776pt;width:10.95pt;height:31.75pt;mso-position-horizontal-relative:page;mso-position-vertical-relative:paragraph;z-index:1957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522308pt;margin-top:10.045015pt;width:9.450pt;height:49.05pt;mso-position-horizontal-relative:page;mso-position-vertical-relative:paragraph;z-index:1962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-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0.02</w:t>
                  </w:r>
                  <w:r>
                    <w:rPr>
                      <w:rFonts w:ascii="Arial"/>
                      <w:spacing w:val="-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80029pt;margin-top:13.876883pt;width:10.95pt;height:36.950pt;mso-position-horizontal-relative:page;mso-position-vertical-relative:paragraph;z-index:1972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410−414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  <w:t>15</w:t>
        <w:tab/>
      </w:r>
      <w:r>
        <w:rPr>
          <w:rFonts w:ascii="Arial"/>
          <w:sz w:val="15"/>
        </w:rPr>
        <w:t>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3256" w:val="left" w:leader="none"/>
          <w:tab w:pos="3816" w:val="left" w:leader="none"/>
          <w:tab w:pos="4418" w:val="left" w:leader="none"/>
        </w:tabs>
        <w:spacing w:before="0"/>
        <w:ind w:left="265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75.464478pt;margin-top:10.967026pt;width:154.999605pt;height:46.875pt;mso-position-horizontal-relative:page;mso-position-vertical-relative:paragraph;z-index:19384" type="#_x0000_t75" stroked="false">
            <v:imagedata r:id="rId107" o:title=""/>
          </v:shape>
        </w:pict>
      </w:r>
      <w:r>
        <w:rPr/>
        <w:pict>
          <v:shape style="position:absolute;margin-left:164.522308pt;margin-top:19.193953pt;width:9.450pt;height:41.95pt;mso-position-horizontal-relative:page;mso-position-vertical-relative:paragraph;z-index:1960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pacing w:val="13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280029pt;margin-top:22.921854pt;width:10.95pt;height:18.850pt;mso-position-horizontal-relative:page;mso-position-vertical-relative:paragraph;z-index:1969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60</w:t>
        <w:tab/>
        <w:t>80</w:t>
        <w:tab/>
        <w:t>100</w:t>
        <w:tab/>
      </w:r>
      <w:r>
        <w:rPr>
          <w:rFonts w:ascii="Arial"/>
          <w:sz w:val="15"/>
        </w:rPr>
        <w:t>120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2926" w:val="left" w:leader="none"/>
          <w:tab w:pos="3563" w:val="left" w:leader="none"/>
          <w:tab w:pos="4200" w:val="left" w:leader="none"/>
        </w:tabs>
        <w:spacing w:before="0"/>
        <w:ind w:left="228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450</w:t>
        <w:tab/>
        <w:t>500</w:t>
        <w:tab/>
        <w:t>550</w:t>
        <w:tab/>
      </w:r>
      <w:r>
        <w:rPr>
          <w:rFonts w:ascii="Arial"/>
          <w:sz w:val="15"/>
        </w:rPr>
        <w:t>600</w:t>
      </w:r>
      <w:r>
        <w:rPr>
          <w:rFonts w:ascii="Arial"/>
          <w:sz w:val="15"/>
        </w:rPr>
      </w:r>
    </w:p>
    <w:p>
      <w:pPr>
        <w:tabs>
          <w:tab w:pos="1796" w:val="left" w:leader="none"/>
          <w:tab w:pos="2758" w:val="left" w:leader="none"/>
        </w:tabs>
        <w:spacing w:before="79"/>
        <w:ind w:left="835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/>
          <w:w w:val="95"/>
          <w:sz w:val="15"/>
        </w:rPr>
        <w:t>0.0</w:t>
        <w:tab/>
        <w:t>0.5</w:t>
        <w:tab/>
      </w:r>
      <w:r>
        <w:rPr>
          <w:rFonts w:ascii="Arial"/>
          <w:sz w:val="15"/>
        </w:rPr>
        <w:t>1.0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1336" w:val="left" w:leader="none"/>
          <w:tab w:pos="1774" w:val="left" w:leader="none"/>
          <w:tab w:pos="2212" w:val="left" w:leader="none"/>
          <w:tab w:pos="2650" w:val="left" w:leader="none"/>
          <w:tab w:pos="3088" w:val="left" w:leader="none"/>
        </w:tabs>
        <w:spacing w:before="0"/>
        <w:ind w:left="89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43.932983pt;margin-top:10.967046pt;width:154.999605pt;height:46.875pt;mso-position-horizontal-relative:page;mso-position-vertical-relative:paragraph;z-index:19456" type="#_x0000_t75" stroked="false">
            <v:imagedata r:id="rId108" o:title=""/>
          </v:shape>
        </w:pict>
      </w:r>
      <w:r>
        <w:rPr/>
        <w:pict>
          <v:shape style="position:absolute;margin-left:343.932983pt;margin-top:-49.184364pt;width:156.239601pt;height:47.25pt;mso-position-horizontal-relative:page;mso-position-vertical-relative:paragraph;z-index:19504" type="#_x0000_t75" stroked="false">
            <v:imagedata r:id="rId109" o:title=""/>
          </v:shape>
        </w:pict>
      </w:r>
      <w:r>
        <w:rPr/>
        <w:pict>
          <v:shape style="position:absolute;margin-left:332.983398pt;margin-top:13.141699pt;width:9.450pt;height:45.95pt;mso-position-horizontal-relative:page;mso-position-vertical-relative:paragraph;z-index:19816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0.000.100.20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983398pt;margin-top:-37.831051pt;width:9.450pt;height:36.75pt;mso-position-horizontal-relative:page;mso-position-vertical-relative:paragraph;z-index:1984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13.876883pt;width:10.95pt;height:36.950pt;mso-position-horizontal-relative:page;mso-position-vertical-relative:paragraph;z-index:1991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-36.246323pt;width:10.95pt;height:16.9pt;mso-position-horizontal-relative:page;mso-position-vertical-relative:paragraph;z-index:1993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410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20</w:t>
        <w:tab/>
        <w:t>30</w:t>
        <w:tab/>
        <w:t>40</w:t>
        <w:tab/>
        <w:t>50</w:t>
        <w:tab/>
        <w:t>60</w:t>
        <w:tab/>
      </w:r>
      <w:r>
        <w:rPr>
          <w:rFonts w:ascii="Arial"/>
          <w:sz w:val="15"/>
        </w:rPr>
        <w:t>70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tabs>
          <w:tab w:pos="1444" w:val="left" w:leader="none"/>
          <w:tab w:pos="2055" w:val="left" w:leader="none"/>
          <w:tab w:pos="2708" w:val="left" w:leader="none"/>
        </w:tabs>
        <w:spacing w:before="0"/>
        <w:ind w:left="79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43.932983pt;margin-top:10.967026pt;width:154.999605pt;height:46.875pt;mso-position-horizontal-relative:page;mso-position-vertical-relative:paragraph;z-index:19408" type="#_x0000_t75" stroked="false">
            <v:imagedata r:id="rId110" o:title=""/>
          </v:shape>
        </w:pict>
      </w:r>
      <w:r>
        <w:rPr/>
        <w:pict>
          <v:shape style="position:absolute;margin-left:332.983398pt;margin-top:21.028198pt;width:9.450pt;height:40.15pt;mso-position-horizontal-relative:page;mso-position-vertical-relative:paragraph;z-index:1979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pacing w:val="-23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13.876864pt;width:10.95pt;height:36.950pt;mso-position-horizontal-relative:page;mso-position-vertical-relative:paragraph;z-index:1988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48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sz w:val="15"/>
        </w:rPr>
        <w:t>140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160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180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200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220   </w:t>
      </w:r>
      <w:r>
        <w:rPr>
          <w:rFonts w:ascii="Arial"/>
          <w:spacing w:val="28"/>
          <w:sz w:val="15"/>
        </w:rPr>
        <w:t> </w:t>
      </w:r>
      <w:r>
        <w:rPr>
          <w:rFonts w:ascii="Arial"/>
          <w:sz w:val="15"/>
        </w:rPr>
        <w:t>240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300"/>
          <w:cols w:num="2" w:equalWidth="0">
            <w:col w:w="4895" w:space="40"/>
            <w:col w:w="428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right="115"/>
        <w:jc w:val="both"/>
      </w:pPr>
      <w:r>
        <w:rPr>
          <w:w w:val="110"/>
        </w:rPr>
        <w:t>Figure</w:t>
      </w:r>
      <w:r>
        <w:rPr>
          <w:spacing w:val="19"/>
          <w:w w:val="110"/>
        </w:rPr>
        <w:t> </w:t>
      </w:r>
      <w:r>
        <w:rPr>
          <w:w w:val="110"/>
        </w:rPr>
        <w:t>3.3: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19"/>
          <w:w w:val="110"/>
        </w:rPr>
        <w:t> </w:t>
      </w:r>
      <w:r>
        <w:rPr>
          <w:w w:val="110"/>
        </w:rPr>
        <w:t>distributions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ICD</w:t>
      </w:r>
      <w:r>
        <w:rPr>
          <w:spacing w:val="19"/>
          <w:w w:val="110"/>
        </w:rPr>
        <w:t> </w:t>
      </w:r>
      <w:r>
        <w:rPr>
          <w:w w:val="110"/>
        </w:rPr>
        <w:t>410,415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452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its</w:t>
      </w:r>
      <w:r>
        <w:rPr>
          <w:spacing w:val="18"/>
          <w:w w:val="110"/>
        </w:rPr>
        <w:t> </w:t>
      </w:r>
      <w:r>
        <w:rPr>
          <w:w w:val="110"/>
        </w:rPr>
        <w:t>ancestors,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4"/>
        </w:rPr>
        <w:t> </w:t>
      </w:r>
      <w:r>
        <w:rPr>
          <w:w w:val="110"/>
        </w:rPr>
        <w:t>no</w:t>
      </w:r>
      <w:r>
        <w:rPr>
          <w:spacing w:val="13"/>
          <w:w w:val="110"/>
        </w:rPr>
        <w:t> </w:t>
      </w:r>
      <w:r>
        <w:rPr>
          <w:w w:val="110"/>
        </w:rPr>
        <w:t>added</w:t>
      </w:r>
      <w:r>
        <w:rPr>
          <w:spacing w:val="14"/>
          <w:w w:val="110"/>
        </w:rPr>
        <w:t> </w:t>
      </w:r>
      <w:r>
        <w:rPr>
          <w:w w:val="110"/>
        </w:rPr>
        <w:t>anomalies,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pStyle w:val="BodyText"/>
        <w:tabs>
          <w:tab w:pos="3005" w:val="left" w:leader="none"/>
          <w:tab w:pos="9108" w:val="right" w:leader="none"/>
        </w:tabs>
        <w:spacing w:line="240" w:lineRule="auto" w:before="311"/>
        <w:ind w:left="898" w:right="0"/>
        <w:jc w:val="left"/>
      </w:pPr>
      <w:r>
        <w:rPr>
          <w:spacing w:val="-4"/>
          <w:w w:val="105"/>
        </w:rPr>
        <w:t>Table</w:t>
      </w:r>
      <w:r>
        <w:rPr>
          <w:spacing w:val="28"/>
          <w:w w:val="105"/>
        </w:rPr>
        <w:t> </w:t>
      </w:r>
      <w:hyperlink w:history="true" w:anchor="_bookmark109">
        <w:r>
          <w:rPr>
            <w:w w:val="105"/>
          </w:rPr>
          <w:t>3.3</w:t>
        </w:r>
      </w:hyperlink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fi</w:t>
        <w:tab/>
      </w:r>
      <w:hyperlink w:history="true" w:anchor="_bookmark110">
        <w:r>
          <w:rPr>
            <w:w w:val="105"/>
          </w:rPr>
          <w:t>3.2</w:t>
        </w:r>
      </w:hyperlink>
      <w:r>
        <w:rPr>
          <w:spacing w:val="22"/>
          <w:w w:val="105"/>
        </w:rPr>
        <w:t> </w:t>
      </w:r>
      <w:r>
        <w:rPr>
          <w:spacing w:val="-2"/>
          <w:w w:val="105"/>
        </w:rPr>
        <w:t>sho</w:t>
      </w:r>
      <w:r>
        <w:rPr>
          <w:spacing w:val="-3"/>
          <w:w w:val="105"/>
        </w:rPr>
        <w:t>ws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posterior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IBM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table</w:t>
      </w:r>
      <w:r>
        <w:rPr>
          <w:spacing w:val="21"/>
          <w:w w:val="105"/>
        </w:rPr>
        <w:t> </w:t>
      </w:r>
      <w:hyperlink w:history="true" w:anchor="_bookmark111">
        <w:r>
          <w:rPr>
            <w:w w:val="105"/>
          </w:rPr>
          <w:t>3.4</w:t>
        </w:r>
      </w:hyperlink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fi</w:t>
      </w:r>
      <w:r>
        <w:rPr>
          <w:rFonts w:ascii="Times New Roman"/>
          <w:w w:val="105"/>
        </w:rPr>
        <w:tab/>
      </w:r>
      <w:hyperlink w:history="true" w:anchor="_bookmark112">
        <w:r>
          <w:rPr>
            <w:w w:val="105"/>
          </w:rPr>
          <w:t>3.3</w:t>
        </w:r>
        <w:r>
          <w:rPr/>
        </w:r>
      </w:hyperlink>
    </w:p>
    <w:p>
      <w:pPr>
        <w:pStyle w:val="BodyText"/>
        <w:tabs>
          <w:tab w:pos="5855" w:val="left" w:leader="none"/>
        </w:tabs>
        <w:spacing w:line="242" w:lineRule="auto" w:before="3"/>
        <w:ind w:right="107"/>
        <w:jc w:val="both"/>
      </w:pPr>
      <w:r>
        <w:rPr>
          <w:spacing w:val="-3"/>
          <w:w w:val="115"/>
        </w:rPr>
        <w:t>shows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posterior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fo</w:t>
      </w:r>
      <w:r>
        <w:rPr>
          <w:spacing w:val="-1"/>
          <w:w w:val="115"/>
        </w:rPr>
        <w:t>r</w:t>
      </w:r>
      <w:r>
        <w:rPr>
          <w:spacing w:val="-3"/>
          <w:w w:val="115"/>
        </w:rPr>
        <w:t> </w:t>
      </w:r>
      <w:r>
        <w:rPr>
          <w:w w:val="115"/>
        </w:rPr>
        <w:t>HBM,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ICD</w:t>
      </w:r>
      <w:r>
        <w:rPr>
          <w:spacing w:val="-4"/>
          <w:w w:val="115"/>
        </w:rPr>
        <w:t> </w:t>
      </w:r>
      <w:r>
        <w:rPr>
          <w:w w:val="115"/>
        </w:rPr>
        <w:t>410,415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452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its</w:t>
      </w:r>
      <w:r>
        <w:rPr>
          <w:spacing w:val="-3"/>
          <w:w w:val="115"/>
        </w:rPr>
        <w:t> </w:t>
      </w:r>
      <w:r>
        <w:rPr>
          <w:w w:val="115"/>
        </w:rPr>
        <w:t>ancestors,</w:t>
      </w:r>
      <w:r>
        <w:rPr>
          <w:spacing w:val="-3"/>
          <w:w w:val="115"/>
        </w:rPr>
        <w:t> </w:t>
      </w:r>
      <w:r>
        <w:rPr>
          <w:w w:val="115"/>
        </w:rPr>
        <w:t>with</w:t>
      </w:r>
      <w:r>
        <w:rPr>
          <w:spacing w:val="-3"/>
          <w:w w:val="115"/>
        </w:rPr>
        <w:t> </w:t>
      </w:r>
      <w:r>
        <w:rPr>
          <w:w w:val="115"/>
        </w:rPr>
        <w:t>no</w:t>
      </w:r>
      <w:r>
        <w:rPr>
          <w:spacing w:val="22"/>
          <w:w w:val="111"/>
        </w:rPr>
        <w:t> </w:t>
      </w:r>
      <w:r>
        <w:rPr>
          <w:w w:val="115"/>
        </w:rPr>
        <w:t>added</w:t>
      </w:r>
      <w:r>
        <w:rPr>
          <w:spacing w:val="-14"/>
          <w:w w:val="115"/>
        </w:rPr>
        <w:t> </w:t>
      </w:r>
      <w:r>
        <w:rPr>
          <w:w w:val="115"/>
        </w:rPr>
        <w:t>anomalies.</w:t>
      </w:r>
      <w:r>
        <w:rPr>
          <w:spacing w:val="6"/>
          <w:w w:val="115"/>
        </w:rPr>
        <w:t> </w:t>
      </w:r>
      <w:r>
        <w:rPr>
          <w:w w:val="115"/>
        </w:rPr>
        <w:t>There</w:t>
      </w:r>
      <w:r>
        <w:rPr>
          <w:spacing w:val="-13"/>
          <w:w w:val="115"/>
        </w:rPr>
        <w:t> </w:t>
      </w:r>
      <w:r>
        <w:rPr>
          <w:w w:val="115"/>
        </w:rPr>
        <w:t>are</w:t>
      </w:r>
      <w:r>
        <w:rPr>
          <w:spacing w:val="-14"/>
          <w:w w:val="115"/>
        </w:rPr>
        <w:t> </w:t>
      </w:r>
      <w:r>
        <w:rPr>
          <w:w w:val="115"/>
        </w:rPr>
        <w:t>no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obvious</w:t>
      </w:r>
      <w:r>
        <w:rPr>
          <w:spacing w:val="-14"/>
          <w:w w:val="115"/>
        </w:rPr>
        <w:t> </w:t>
      </w:r>
      <w:r>
        <w:rPr>
          <w:w w:val="115"/>
        </w:rPr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w w:val="115"/>
        </w:rPr>
        <w:t>distribution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23"/>
          <w:w w:val="111"/>
        </w:rPr>
        <w:t> </w:t>
      </w:r>
      <w:r>
        <w:rPr>
          <w:w w:val="115"/>
        </w:rPr>
        <w:t>and</w:t>
      </w:r>
      <w:r>
        <w:rPr>
          <w:spacing w:val="8"/>
          <w:w w:val="115"/>
        </w:rPr>
        <w:t> </w:t>
      </w:r>
      <w:r>
        <w:rPr>
          <w:w w:val="115"/>
        </w:rPr>
        <w:t>distribution</w:t>
      </w:r>
      <w:r>
        <w:rPr>
          <w:spacing w:val="7"/>
          <w:w w:val="115"/>
        </w:rPr>
        <w:t> </w:t>
      </w:r>
      <w:r>
        <w:rPr>
          <w:spacing w:val="1"/>
          <w:w w:val="115"/>
        </w:rPr>
        <w:t>shape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IBM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HBM.</w:t>
      </w:r>
      <w:r>
        <w:rPr>
          <w:spacing w:val="8"/>
          <w:w w:val="115"/>
        </w:rPr>
        <w:t> </w:t>
      </w:r>
      <w:r>
        <w:rPr>
          <w:w w:val="115"/>
        </w:rPr>
        <w:t>Distribution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categories</w:t>
      </w:r>
      <w:r>
        <w:rPr>
          <w:spacing w:val="8"/>
          <w:w w:val="115"/>
        </w:rPr>
        <w:t> </w:t>
      </w:r>
      <w:r>
        <w:rPr>
          <w:w w:val="115"/>
        </w:rPr>
        <w:t>at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7"/>
          <w:w w:val="115"/>
        </w:rPr>
        <w:t> </w:t>
      </w:r>
      <w:r>
        <w:rPr>
          <w:w w:val="115"/>
        </w:rPr>
        <w:t>higher</w:t>
      </w:r>
      <w:r>
        <w:rPr>
          <w:spacing w:val="22"/>
          <w:w w:val="112"/>
        </w:rPr>
        <w:t> </w:t>
      </w:r>
      <w:r>
        <w:rPr>
          <w:spacing w:val="-3"/>
          <w:w w:val="115"/>
        </w:rPr>
        <w:t>level,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categories</w:t>
      </w:r>
      <w:r>
        <w:rPr>
          <w:spacing w:val="-19"/>
          <w:w w:val="115"/>
        </w:rPr>
        <w:t> </w:t>
      </w:r>
      <w:r>
        <w:rPr>
          <w:w w:val="115"/>
        </w:rPr>
        <w:t>with</w:t>
      </w:r>
      <w:r>
        <w:rPr>
          <w:spacing w:val="-19"/>
          <w:w w:val="115"/>
        </w:rPr>
        <w:t> </w:t>
      </w:r>
      <w:r>
        <w:rPr>
          <w:w w:val="115"/>
        </w:rPr>
        <w:t>higher</w:t>
      </w:r>
      <w:r>
        <w:rPr>
          <w:spacing w:val="-19"/>
          <w:w w:val="115"/>
        </w:rPr>
        <w:t> </w:t>
      </w:r>
      <w:r>
        <w:rPr>
          <w:w w:val="115"/>
        </w:rPr>
        <w:t>mean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9"/>
          <w:w w:val="115"/>
        </w:rPr>
        <w:t> </w:t>
      </w:r>
      <w:r>
        <w:rPr>
          <w:w w:val="115"/>
        </w:rPr>
        <w:t>tend</w:t>
      </w:r>
      <w:r>
        <w:rPr>
          <w:spacing w:val="-19"/>
          <w:w w:val="115"/>
        </w:rPr>
        <w:t> </w:t>
      </w:r>
      <w:r>
        <w:rPr>
          <w:w w:val="115"/>
        </w:rPr>
        <w:t>to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approximate</w:t>
      </w:r>
      <w:r>
        <w:rPr>
          <w:spacing w:val="-19"/>
          <w:w w:val="115"/>
        </w:rPr>
        <w:t> </w:t>
      </w:r>
      <w:r>
        <w:rPr>
          <w:w w:val="115"/>
        </w:rPr>
        <w:t>to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normal,</w:t>
      </w:r>
      <w:r>
        <w:rPr>
          <w:spacing w:val="-20"/>
          <w:w w:val="115"/>
        </w:rPr>
        <w:t> </w:t>
      </w:r>
      <w:r>
        <w:rPr>
          <w:w w:val="115"/>
        </w:rPr>
        <w:t>for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w w:val="115"/>
        </w:rPr>
        <w:t>case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category</w:t>
      </w:r>
      <w:r>
        <w:rPr>
          <w:spacing w:val="-2"/>
          <w:w w:val="115"/>
        </w:rPr>
        <w:t> </w:t>
      </w:r>
      <w:r>
        <w:rPr>
          <w:w w:val="115"/>
        </w:rPr>
        <w:t>415-417,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even</w:t>
      </w:r>
      <w:r>
        <w:rPr>
          <w:spacing w:val="-1"/>
          <w:w w:val="115"/>
        </w:rPr>
        <w:t> </w:t>
      </w:r>
      <w:r>
        <w:rPr>
          <w:w w:val="115"/>
        </w:rPr>
        <w:t>though</w:t>
      </w:r>
      <w:r>
        <w:rPr>
          <w:spacing w:val="-2"/>
          <w:w w:val="115"/>
        </w:rPr>
        <w:t> </w:t>
      </w:r>
      <w:r>
        <w:rPr>
          <w:w w:val="115"/>
        </w:rPr>
        <w:t>it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at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w w:val="115"/>
        </w:rPr>
        <w:t>higher</w:t>
      </w:r>
      <w:r>
        <w:rPr>
          <w:spacing w:val="-2"/>
          <w:w w:val="115"/>
        </w:rPr>
        <w:t> hierarch</w:t>
      </w:r>
      <w:r>
        <w:rPr>
          <w:spacing w:val="-3"/>
          <w:w w:val="115"/>
        </w:rPr>
        <w:t>y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2"/>
          <w:w w:val="115"/>
        </w:rPr>
        <w:t> </w:t>
      </w:r>
      <w:r>
        <w:rPr>
          <w:w w:val="115"/>
        </w:rPr>
        <w:t>it</w:t>
      </w:r>
      <w:r>
        <w:rPr>
          <w:spacing w:val="-1"/>
          <w:w w:val="115"/>
        </w:rPr>
        <w:t> </w:t>
      </w:r>
      <w:r>
        <w:rPr>
          <w:w w:val="115"/>
        </w:rPr>
        <w:t>has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low</w:t>
      </w:r>
      <w:r>
        <w:rPr>
          <w:spacing w:val="21"/>
          <w:w w:val="105"/>
        </w:rPr>
        <w:t> </w:t>
      </w:r>
      <w:r>
        <w:rPr>
          <w:w w:val="115"/>
        </w:rPr>
        <w:t>mean,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distribution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not</w:t>
      </w:r>
      <w:r>
        <w:rPr>
          <w:spacing w:val="-3"/>
          <w:w w:val="115"/>
        </w:rPr>
        <w:t> </w:t>
      </w:r>
      <w:r>
        <w:rPr>
          <w:w w:val="115"/>
        </w:rPr>
        <w:t>normal.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300"/>
        </w:sectPr>
      </w:pPr>
    </w:p>
    <w:p>
      <w:pPr>
        <w:spacing w:line="240" w:lineRule="auto" w:before="1"/>
        <w:rPr>
          <w:rFonts w:ascii="PMingLiU" w:hAnsi="PMingLiU" w:cs="PMingLiU" w:eastAsia="PMingLiU"/>
          <w:sz w:val="3"/>
          <w:szCs w:val="3"/>
        </w:rPr>
      </w:pPr>
    </w:p>
    <w:tbl>
      <w:tblPr>
        <w:tblW w:w="0" w:type="auto"/>
        <w:jc w:val="left"/>
        <w:tblInd w:w="4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6"/>
        <w:gridCol w:w="1007"/>
        <w:gridCol w:w="772"/>
        <w:gridCol w:w="1124"/>
      </w:tblGrid>
      <w:tr>
        <w:trPr>
          <w:trHeight w:val="286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13" w:id="198"/>
            <w:bookmarkEnd w:id="198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563.697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23.816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518.412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563.222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612.356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3111.000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232.494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15.041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204.686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231.814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263.502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2905.000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410-414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115.402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10.918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94.819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114.956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137.937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74.630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8.617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58.748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74.137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92.840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3542.000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left="117" w:right="914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3.5: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0"/>
          <w:w w:val="110"/>
        </w:rPr>
        <w:t> </w:t>
      </w:r>
      <w:r>
        <w:rPr>
          <w:w w:val="110"/>
        </w:rPr>
        <w:t>distributions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ICD</w:t>
      </w:r>
      <w:r>
        <w:rPr>
          <w:spacing w:val="-11"/>
          <w:w w:val="110"/>
        </w:rPr>
        <w:t> </w:t>
      </w:r>
      <w:r>
        <w:rPr>
          <w:w w:val="110"/>
        </w:rPr>
        <w:t>410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ancestors,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1"/>
        <w:rPr>
          <w:rFonts w:ascii="PMingLiU" w:hAnsi="PMingLiU" w:cs="PMingLiU" w:eastAsia="PMingLiU"/>
          <w:sz w:val="13"/>
          <w:szCs w:val="13"/>
        </w:rPr>
      </w:pPr>
    </w:p>
    <w:p>
      <w:pPr>
        <w:spacing w:line="200" w:lineRule="atLeast"/>
        <w:ind w:left="952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175.6pt;height:53.65pt;mso-position-horizontal-relative:char;mso-position-vertical-relative:line" coordorigin="0,0" coordsize="3512,1073">
            <v:group style="position:absolute;left:6;top:923;width:85;height:2" coordorigin="6,923" coordsize="85,2">
              <v:shape style="position:absolute;left:6;top:923;width:85;height:2" coordorigin="6,923" coordsize="85,0" path="m90,923l6,923e" filled="false" stroked="true" strokeweight=".556957pt" strokecolor="#000000">
                <v:path arrowok="t"/>
              </v:shape>
            </v:group>
            <v:group style="position:absolute;left:6;top:704;width:85;height:2" coordorigin="6,704" coordsize="85,2">
              <v:shape style="position:absolute;left:6;top:704;width:85;height:2" coordorigin="6,704" coordsize="85,0" path="m90,704l6,704e" filled="false" stroked="true" strokeweight=".556957pt" strokecolor="#000000">
                <v:path arrowok="t"/>
              </v:shape>
            </v:group>
            <v:group style="position:absolute;left:6;top:485;width:85;height:2" coordorigin="6,485" coordsize="85,2">
              <v:shape style="position:absolute;left:6;top:485;width:85;height:2" coordorigin="6,485" coordsize="85,0" path="m90,485l6,485e" filled="false" stroked="true" strokeweight=".556957pt" strokecolor="#000000">
                <v:path arrowok="t"/>
              </v:shape>
            </v:group>
            <v:group style="position:absolute;left:6;top:267;width:85;height:2" coordorigin="6,267" coordsize="85,2">
              <v:shape style="position:absolute;left:6;top:267;width:85;height:2" coordorigin="6,267" coordsize="85,0" path="m90,267l6,267e" filled="false" stroked="true" strokeweight=".556957pt" strokecolor="#000000">
                <v:path arrowok="t"/>
              </v:shape>
            </v:group>
            <v:group style="position:absolute;left:6;top:48;width:85;height:2" coordorigin="6,48" coordsize="85,2">
              <v:shape style="position:absolute;left:6;top:48;width:85;height:2" coordorigin="6,48" coordsize="85,0" path="m90,48l6,48e" filled="false" stroked="true" strokeweight=".556957pt" strokecolor="#000000">
                <v:path arrowok="t"/>
              </v:shape>
            </v:group>
            <v:group style="position:absolute;left:718;top:983;width:2;height:85" coordorigin="718,983" coordsize="2,85">
              <v:shape style="position:absolute;left:718;top:983;width:2;height:85" coordorigin="718,983" coordsize="0,85" path="m718,983l718,1067e" filled="false" stroked="true" strokeweight=".556957pt" strokecolor="#000000">
                <v:path arrowok="t"/>
              </v:shape>
              <v:shape style="position:absolute;left:495;top:60;width:2820;height:1013" type="#_x0000_t75" stroked="false">
                <v:imagedata r:id="rId111" o:title=""/>
              </v:shape>
            </v:group>
            <v:group style="position:absolute;left:3059;top:983;width:2;height:85" coordorigin="3059,983" coordsize="2,85">
              <v:shape style="position:absolute;left:3059;top:983;width:2;height:85" coordorigin="3059,983" coordsize="0,85" path="m3059,983l3059,1067e" filled="false" stroked="true" strokeweight=".556957pt" strokecolor="#000000">
                <v:path arrowok="t"/>
              </v:shape>
            </v:group>
            <v:group style="position:absolute;left:304;top:6;width:3203;height:978" coordorigin="304,6" coordsize="3203,978">
              <v:shape style="position:absolute;left:304;top:6;width:3203;height:978" coordorigin="304,6" coordsize="3203,978" path="m304,983l3506,983,3506,6,304,6,304,983xe" filled="false" stroked="true" strokeweight=".556957pt" strokecolor="#000000">
                <v:path arrowok="t"/>
              </v:shape>
            </v:group>
            <v:group style="position:absolute;left:90;top:6;width:214;height:978" coordorigin="90,6" coordsize="214,978">
              <v:shape style="position:absolute;left:90;top:6;width:214;height:978" coordorigin="90,6" coordsize="214,978" path="m90,983l304,983,304,6,90,6,90,983xe" filled="true" fillcolor="#87ceeb" stroked="false">
                <v:path arrowok="t"/>
                <v:fill type="solid"/>
              </v:shape>
            </v:group>
            <v:group style="position:absolute;left:90;top:6;width:214;height:978" coordorigin="90,6" coordsize="214,978">
              <v:shape style="position:absolute;left:90;top:6;width:214;height:978" coordorigin="90,6" coordsize="214,978" path="m90,983l304,983,304,6,90,6,90,983xe" filled="false" stroked="true" strokeweight=".556957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after="0" w:line="200" w:lineRule="atLeast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740" w:bottom="940" w:left="1300" w:right="1040"/>
        </w:sectPr>
      </w:pPr>
    </w:p>
    <w:p>
      <w:pPr>
        <w:tabs>
          <w:tab w:pos="2132" w:val="left" w:leader="none"/>
          <w:tab w:pos="2717" w:val="left" w:leader="none"/>
          <w:tab w:pos="3302" w:val="left" w:leader="none"/>
          <w:tab w:pos="3888" w:val="left" w:leader="none"/>
        </w:tabs>
        <w:spacing w:before="44"/>
        <w:ind w:left="158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12.641525pt;margin-top:13.167025pt;width:175.6pt;height:53.65pt;mso-position-horizontal-relative:page;mso-position-vertical-relative:paragraph;z-index:-480856" coordorigin="2253,263" coordsize="3512,1073">
            <v:group style="position:absolute;left:2258;top:1186;width:85;height:2" coordorigin="2258,1186" coordsize="85,2">
              <v:shape style="position:absolute;left:2258;top:1186;width:85;height:2" coordorigin="2258,1186" coordsize="85,0" path="m2343,1186l2258,1186e" filled="false" stroked="true" strokeweight=".556957pt" strokecolor="#000000">
                <v:path arrowok="t"/>
              </v:shape>
            </v:group>
            <v:group style="position:absolute;left:2258;top:942;width:85;height:2" coordorigin="2258,942" coordsize="85,2">
              <v:shape style="position:absolute;left:2258;top:942;width:85;height:2" coordorigin="2258,942" coordsize="85,0" path="m2343,942l2258,942e" filled="false" stroked="true" strokeweight=".556957pt" strokecolor="#000000">
                <v:path arrowok="t"/>
              </v:shape>
            </v:group>
            <v:group style="position:absolute;left:2258;top:698;width:85;height:2" coordorigin="2258,698" coordsize="85,2">
              <v:shape style="position:absolute;left:2258;top:698;width:85;height:2" coordorigin="2258,698" coordsize="85,0" path="m2343,698l2258,698e" filled="false" stroked="true" strokeweight=".556957pt" strokecolor="#000000">
                <v:path arrowok="t"/>
              </v:shape>
            </v:group>
            <v:group style="position:absolute;left:2258;top:454;width:85;height:2" coordorigin="2258,454" coordsize="85,2">
              <v:shape style="position:absolute;left:2258;top:454;width:85;height:2" coordorigin="2258,454" coordsize="85,0" path="m2343,454l2258,454e" filled="false" stroked="true" strokeweight=".556957pt" strokecolor="#000000">
                <v:path arrowok="t"/>
              </v:shape>
              <v:shape style="position:absolute;left:2748;top:323;width:2820;height:1013" type="#_x0000_t75" stroked="false">
                <v:imagedata r:id="rId112" o:title=""/>
              </v:shape>
            </v:group>
            <v:group style="position:absolute;left:5403;top:1246;width:2;height:85" coordorigin="5403,1246" coordsize="2,85">
              <v:shape style="position:absolute;left:5403;top:1246;width:2;height:85" coordorigin="5403,1246" coordsize="0,85" path="m5403,1246l5403,1331e" filled="false" stroked="true" strokeweight=".556957pt" strokecolor="#000000">
                <v:path arrowok="t"/>
              </v:shape>
            </v:group>
            <v:group style="position:absolute;left:2556;top:269;width:3203;height:978" coordorigin="2556,269" coordsize="3203,978">
              <v:shape style="position:absolute;left:2556;top:269;width:3203;height:978" coordorigin="2556,269" coordsize="3203,978" path="m2556,1246l5759,1246,5759,269,2556,269,2556,1246xe" filled="false" stroked="true" strokeweight=".556957pt" strokecolor="#000000">
                <v:path arrowok="t"/>
              </v:shape>
            </v:group>
            <v:group style="position:absolute;left:2343;top:269;width:214;height:978" coordorigin="2343,269" coordsize="214,978">
              <v:shape style="position:absolute;left:2343;top:269;width:214;height:978" coordorigin="2343,269" coordsize="214,978" path="m2343,1246l2556,1246,2556,269,2343,269,2343,1246xe" filled="true" fillcolor="#87ceeb" stroked="false">
                <v:path arrowok="t"/>
                <v:fill type="solid"/>
              </v:shape>
            </v:group>
            <v:group style="position:absolute;left:2343;top:269;width:214;height:978" coordorigin="2343,269" coordsize="214,978">
              <v:shape style="position:absolute;left:2343;top:269;width:214;height:978" coordorigin="2343,269" coordsize="214,978" path="m2343,1246l2556,1246,2556,269,2343,269,2343,1246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1.412994pt;margin-top:-53.667873pt;width:175.6pt;height:53.65pt;mso-position-horizontal-relative:page;mso-position-vertical-relative:paragraph;z-index:20056" coordorigin="6028,-1073" coordsize="3512,1073">
            <v:group style="position:absolute;left:6034;top:-150;width:85;height:2" coordorigin="6034,-150" coordsize="85,2">
              <v:shape style="position:absolute;left:6034;top:-150;width:85;height:2" coordorigin="6034,-150" coordsize="85,0" path="m6118,-150l6034,-150e" filled="false" stroked="true" strokeweight=".556957pt" strokecolor="#000000">
                <v:path arrowok="t"/>
              </v:shape>
            </v:group>
            <v:group style="position:absolute;left:6034;top:-319;width:85;height:2" coordorigin="6034,-319" coordsize="85,2">
              <v:shape style="position:absolute;left:6034;top:-319;width:85;height:2" coordorigin="6034,-319" coordsize="85,0" path="m6118,-319l6034,-319e" filled="false" stroked="true" strokeweight=".556957pt" strokecolor="#000000">
                <v:path arrowok="t"/>
              </v:shape>
            </v:group>
            <v:group style="position:absolute;left:6034;top:-487;width:85;height:2" coordorigin="6034,-487" coordsize="85,2">
              <v:shape style="position:absolute;left:6034;top:-487;width:85;height:2" coordorigin="6034,-487" coordsize="85,0" path="m6118,-487l6034,-487e" filled="false" stroked="true" strokeweight=".556957pt" strokecolor="#000000">
                <v:path arrowok="t"/>
              </v:shape>
            </v:group>
            <v:group style="position:absolute;left:6034;top:-656;width:85;height:2" coordorigin="6034,-656" coordsize="85,2">
              <v:shape style="position:absolute;left:6034;top:-656;width:85;height:2" coordorigin="6034,-656" coordsize="85,0" path="m6118,-656l6034,-656e" filled="false" stroked="true" strokeweight=".556957pt" strokecolor="#000000">
                <v:path arrowok="t"/>
              </v:shape>
            </v:group>
            <v:group style="position:absolute;left:6034;top:-824;width:85;height:2" coordorigin="6034,-824" coordsize="85,2">
              <v:shape style="position:absolute;left:6034;top:-824;width:85;height:2" coordorigin="6034,-824" coordsize="85,0" path="m6118,-824l6034,-824e" filled="false" stroked="true" strokeweight=".556957pt" strokecolor="#000000">
                <v:path arrowok="t"/>
              </v:shape>
            </v:group>
            <v:group style="position:absolute;left:6034;top:-993;width:85;height:2" coordorigin="6034,-993" coordsize="85,2">
              <v:shape style="position:absolute;left:6034;top:-993;width:85;height:2" coordorigin="6034,-993" coordsize="85,0" path="m6118,-993l6034,-993e" filled="false" stroked="true" strokeweight=".556957pt" strokecolor="#000000">
                <v:path arrowok="t"/>
              </v:shape>
            </v:group>
            <v:group style="position:absolute;left:6682;top:-90;width:2;height:85" coordorigin="6682,-90" coordsize="2,85">
              <v:shape style="position:absolute;left:6682;top:-90;width:2;height:85" coordorigin="6682,-90" coordsize="0,85" path="m6682,-90l6682,-6e" filled="false" stroked="true" strokeweight=".556957pt" strokecolor="#000000">
                <v:path arrowok="t"/>
              </v:shape>
              <v:shape style="position:absolute;left:6523;top:-1013;width:2820;height:1013" type="#_x0000_t75" stroked="false">
                <v:imagedata r:id="rId113" o:title=""/>
              </v:shape>
            </v:group>
            <v:group style="position:absolute;left:6332;top:-1068;width:3203;height:978" coordorigin="6332,-1068" coordsize="3203,978">
              <v:shape style="position:absolute;left:6332;top:-1068;width:3203;height:978" coordorigin="6332,-1068" coordsize="3203,978" path="m6332,-90l9534,-90,9534,-1068,6332,-1068,6332,-90xe" filled="false" stroked="true" strokeweight=".556957pt" strokecolor="#000000">
                <v:path arrowok="t"/>
              </v:shape>
            </v:group>
            <v:group style="position:absolute;left:6118;top:-1068;width:214;height:978" coordorigin="6118,-1068" coordsize="214,978">
              <v:shape style="position:absolute;left:6118;top:-1068;width:214;height:978" coordorigin="6118,-1068" coordsize="214,978" path="m6118,-90l6332,-90,6332,-1068,6118,-1068,6118,-90xe" filled="true" fillcolor="#87ceeb" stroked="false">
                <v:path arrowok="t"/>
                <v:fill type="solid"/>
              </v:shape>
            </v:group>
            <v:group style="position:absolute;left:6118;top:-1068;width:214;height:978" coordorigin="6118,-1068" coordsize="214,978">
              <v:shape style="position:absolute;left:6118;top:-1068;width:214;height:978" coordorigin="6118,-1068" coordsize="214,978" path="m6118,-90l6332,-90,6332,-1068,6118,-1068,6118,-90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6.497658pt;margin-top:-59.498558pt;width:41.9pt;height:79.850pt;mso-position-horizontal-relative:page;mso-position-vertical-relative:paragraph;z-index:-48078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before="101"/>
                    <w:ind w:left="392" w:right="0" w:firstLine="0"/>
                    <w:jc w:val="center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  </w:t>
                  </w:r>
                  <w:r>
                    <w:rPr>
                      <w:rFonts w:ascii="Arial"/>
                      <w:spacing w:val="-1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0.02</w:t>
                  </w:r>
                  <w:r>
                    <w:rPr>
                      <w:rFonts w:ascii="Arial"/>
                      <w:sz w:val="15"/>
                    </w:rPr>
                    <w:t>   </w:t>
                  </w:r>
                  <w:r>
                    <w:rPr>
                      <w:rFonts w:ascii="Arial"/>
                      <w:spacing w:val="-1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  <w:p>
                  <w:pPr>
                    <w:spacing w:line="240" w:lineRule="auto" w:before="8"/>
                    <w:rPr>
                      <w:rFonts w:ascii="PMingLiU" w:hAnsi="PMingLiU" w:cs="PMingLiU" w:eastAsia="PMingLiU"/>
                      <w:sz w:val="10"/>
                      <w:szCs w:val="10"/>
                    </w:rPr>
                  </w:pPr>
                </w:p>
                <w:p>
                  <w:pPr>
                    <w:spacing w:before="0"/>
                    <w:ind w:left="374" w:right="0" w:firstLine="0"/>
                    <w:jc w:val="center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410−414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463379pt;margin-top:-49.443619pt;width:9.450pt;height:50.15pt;mso-position-horizontal-relative:page;mso-position-vertical-relative:paragraph;z-index:2015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0.02</w:t>
                  </w:r>
                  <w:r>
                    <w:rPr>
                      <w:rFonts w:ascii="Arial"/>
                      <w:spacing w:val="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19.418608pt;width:10.95pt;height:36.950pt;mso-position-horizontal-relative:page;mso-position-vertical-relative:paragraph;z-index:2017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-37.388084pt;width:10.95pt;height:16.9pt;mso-position-horizontal-relative:page;mso-position-vertical-relative:paragraph;z-index:2020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410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bookmarkStart w:name="_bookmark114" w:id="199"/>
      <w:bookmarkEnd w:id="199"/>
      <w:r>
        <w:rPr/>
      </w:r>
      <w:r>
        <w:rPr>
          <w:rFonts w:ascii="Arial"/>
          <w:w w:val="95"/>
          <w:sz w:val="15"/>
        </w:rPr>
        <w:t>80</w:t>
        <w:tab/>
        <w:t>100</w:t>
        <w:tab/>
        <w:t>120</w:t>
        <w:tab/>
        <w:t>140</w:t>
        <w:tab/>
        <w:t>160</w:t>
      </w:r>
      <w:r>
        <w:rPr>
          <w:rFonts w:ascii="Arial"/>
          <w:sz w:val="15"/>
        </w:rPr>
      </w:r>
    </w:p>
    <w:p>
      <w:pPr>
        <w:tabs>
          <w:tab w:pos="1869" w:val="left" w:leader="none"/>
          <w:tab w:pos="2615" w:val="left" w:leader="none"/>
          <w:tab w:pos="3320" w:val="left" w:leader="none"/>
        </w:tabs>
        <w:spacing w:before="44"/>
        <w:ind w:left="112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w w:val="95"/>
        </w:rPr>
        <w:br w:type="column"/>
      </w:r>
      <w:r>
        <w:rPr>
          <w:rFonts w:ascii="Arial"/>
          <w:w w:val="95"/>
          <w:sz w:val="15"/>
        </w:rPr>
        <w:t>40</w:t>
        <w:tab/>
        <w:t>60</w:t>
        <w:tab/>
        <w:t>80</w:t>
        <w:tab/>
      </w:r>
      <w:r>
        <w:rPr>
          <w:rFonts w:ascii="Arial"/>
          <w:sz w:val="15"/>
        </w:rPr>
        <w:t>100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040"/>
          <w:cols w:num="2" w:equalWidth="0">
            <w:col w:w="4137" w:space="40"/>
            <w:col w:w="5723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04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447" w:val="left" w:leader="none"/>
          <w:tab w:pos="3213" w:val="left" w:leader="none"/>
          <w:tab w:pos="3979" w:val="left" w:leader="none"/>
        </w:tabs>
        <w:spacing w:before="83"/>
        <w:ind w:left="1681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01.699356pt;margin-top:-40.275448pt;width:26.7pt;height:45pt;mso-position-horizontal-relative:page;mso-position-vertical-relative:paragraph;z-index:2010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  <w:p>
                  <w:pPr>
                    <w:spacing w:line="240" w:lineRule="auto" w:before="8"/>
                    <w:rPr>
                      <w:rFonts w:ascii="PMingLiU" w:hAnsi="PMingLiU" w:cs="PMingLiU" w:eastAsia="PMingLiU"/>
                      <w:sz w:val="10"/>
                      <w:szCs w:val="10"/>
                    </w:rPr>
                  </w:pPr>
                </w:p>
                <w:p>
                  <w:pPr>
                    <w:spacing w:before="0"/>
                    <w:ind w:left="466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500</w:t>
        <w:tab/>
        <w:t>550</w:t>
        <w:tab/>
        <w:t>600</w:t>
        <w:tab/>
        <w:t>650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494" w:val="left" w:leader="none"/>
          <w:tab w:pos="3575" w:val="left" w:leader="none"/>
        </w:tabs>
        <w:spacing w:before="83"/>
        <w:ind w:left="141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01.412994pt;margin-top:-51.717876pt;width:175.6pt;height:53.65pt;mso-position-horizontal-relative:page;mso-position-vertical-relative:paragraph;z-index:20032" coordorigin="6028,-1034" coordsize="3512,1073">
            <v:group style="position:absolute;left:6034;top:-111;width:85;height:2" coordorigin="6034,-111" coordsize="85,2">
              <v:shape style="position:absolute;left:6034;top:-111;width:85;height:2" coordorigin="6034,-111" coordsize="85,0" path="m6118,-111l6034,-111e" filled="false" stroked="true" strokeweight=".556957pt" strokecolor="#000000">
                <v:path arrowok="t"/>
              </v:shape>
            </v:group>
            <v:group style="position:absolute;left:6034;top:-271;width:85;height:2" coordorigin="6034,-271" coordsize="85,2">
              <v:shape style="position:absolute;left:6034;top:-271;width:85;height:2" coordorigin="6034,-271" coordsize="85,0" path="m6118,-271l6034,-271e" filled="false" stroked="true" strokeweight=".556957pt" strokecolor="#000000">
                <v:path arrowok="t"/>
              </v:shape>
            </v:group>
            <v:group style="position:absolute;left:6034;top:-430;width:85;height:2" coordorigin="6034,-430" coordsize="85,2">
              <v:shape style="position:absolute;left:6034;top:-430;width:85;height:2" coordorigin="6034,-430" coordsize="85,0" path="m6118,-430l6034,-430e" filled="false" stroked="true" strokeweight=".556957pt" strokecolor="#000000">
                <v:path arrowok="t"/>
              </v:shape>
            </v:group>
            <v:group style="position:absolute;left:6034;top:-590;width:85;height:2" coordorigin="6034,-590" coordsize="85,2">
              <v:shape style="position:absolute;left:6034;top:-590;width:85;height:2" coordorigin="6034,-590" coordsize="85,0" path="m6118,-590l6034,-590e" filled="false" stroked="true" strokeweight=".556957pt" strokecolor="#000000">
                <v:path arrowok="t"/>
              </v:shape>
            </v:group>
            <v:group style="position:absolute;left:6034;top:-749;width:85;height:2" coordorigin="6034,-749" coordsize="85,2">
              <v:shape style="position:absolute;left:6034;top:-749;width:85;height:2" coordorigin="6034,-749" coordsize="85,0" path="m6118,-749l6034,-749e" filled="false" stroked="true" strokeweight=".556957pt" strokecolor="#000000">
                <v:path arrowok="t"/>
              </v:shape>
            </v:group>
            <v:group style="position:absolute;left:6034;top:-908;width:85;height:2" coordorigin="6034,-908" coordsize="85,2">
              <v:shape style="position:absolute;left:6034;top:-908;width:85;height:2" coordorigin="6034,-908" coordsize="85,0" path="m6118,-908l6034,-908e" filled="false" stroked="true" strokeweight=".556957pt" strokecolor="#000000">
                <v:path arrowok="t"/>
              </v:shape>
              <v:shape style="position:absolute;left:6523;top:-974;width:2820;height:1013" type="#_x0000_t75" stroked="false">
                <v:imagedata r:id="rId114" o:title=""/>
              </v:shape>
            </v:group>
            <v:group style="position:absolute;left:9266;top:-51;width:2;height:85" coordorigin="9266,-51" coordsize="2,85">
              <v:shape style="position:absolute;left:9266;top:-51;width:2;height:85" coordorigin="9266,-51" coordsize="0,85" path="m9266,-51l9266,33e" filled="false" stroked="true" strokeweight=".556957pt" strokecolor="#000000">
                <v:path arrowok="t"/>
              </v:shape>
            </v:group>
            <v:group style="position:absolute;left:6332;top:-1029;width:3203;height:978" coordorigin="6332,-1029" coordsize="3203,978">
              <v:shape style="position:absolute;left:6332;top:-1029;width:3203;height:978" coordorigin="6332,-1029" coordsize="3203,978" path="m6332,-51l9534,-51,9534,-1029,6332,-1029,6332,-51xe" filled="false" stroked="true" strokeweight=".556957pt" strokecolor="#000000">
                <v:path arrowok="t"/>
              </v:shape>
            </v:group>
            <v:group style="position:absolute;left:6118;top:-1029;width:214;height:978" coordorigin="6118,-1029" coordsize="214,978">
              <v:shape style="position:absolute;left:6118;top:-1029;width:214;height:978" coordorigin="6118,-1029" coordsize="214,978" path="m6118,-51l6332,-51,6332,-1029,6118,-1029,6118,-51xe" filled="true" fillcolor="#87ceeb" stroked="false">
                <v:path arrowok="t"/>
                <v:fill type="solid"/>
              </v:shape>
            </v:group>
            <v:group style="position:absolute;left:6118;top:-1029;width:214;height:978" coordorigin="6118,-1029" coordsize="214,978">
              <v:shape style="position:absolute;left:6118;top:-1029;width:214;height:978" coordorigin="6118,-1029" coordsize="214,978" path="m6118,-51l6332,-51,6332,-1029,6118,-1029,6118,-51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90.463379pt;margin-top:-39.770473pt;width:9.450pt;height:44.5pt;mso-position-horizontal-relative:page;mso-position-vertical-relative:paragraph;z-index:20128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19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200</w:t>
        <w:tab/>
        <w:t>250</w:t>
        <w:tab/>
      </w:r>
      <w:r>
        <w:rPr>
          <w:rFonts w:ascii="Arial"/>
          <w:sz w:val="15"/>
        </w:rPr>
        <w:t>300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040"/>
          <w:cols w:num="2" w:equalWidth="0">
            <w:col w:w="4228" w:space="40"/>
            <w:col w:w="563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left="117" w:right="914"/>
        <w:jc w:val="left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3.4: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0"/>
          <w:w w:val="110"/>
        </w:rPr>
        <w:t> </w:t>
      </w:r>
      <w:r>
        <w:rPr>
          <w:w w:val="110"/>
        </w:rPr>
        <w:t>distributions</w:t>
      </w:r>
      <w:r>
        <w:rPr>
          <w:spacing w:val="-22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ICD</w:t>
      </w:r>
      <w:r>
        <w:rPr>
          <w:spacing w:val="-20"/>
          <w:w w:val="110"/>
        </w:rPr>
        <w:t> </w:t>
      </w:r>
      <w:r>
        <w:rPr>
          <w:w w:val="110"/>
        </w:rPr>
        <w:t>410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its</w:t>
      </w:r>
      <w:r>
        <w:rPr>
          <w:spacing w:val="-20"/>
          <w:w w:val="110"/>
        </w:rPr>
        <w:t> </w:t>
      </w:r>
      <w:r>
        <w:rPr>
          <w:w w:val="110"/>
        </w:rPr>
        <w:t>ancestors,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5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300" w:right="1040"/>
        </w:sectPr>
      </w:pPr>
    </w:p>
    <w:tbl>
      <w:tblPr>
        <w:tblW w:w="0" w:type="auto"/>
        <w:jc w:val="left"/>
        <w:tblInd w:w="9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6"/>
        <w:gridCol w:w="772"/>
        <w:gridCol w:w="1124"/>
      </w:tblGrid>
      <w:tr>
        <w:trPr>
          <w:trHeight w:val="326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15" w:id="200"/>
            <w:bookmarkEnd w:id="200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528.324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23.296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485.619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527.677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574.402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2835.000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197.765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13.976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171.717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197.386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225.945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3014.000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410-414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78.351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8.886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62.382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77.809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96.776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2860.000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37.500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6.085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26.335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37.094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49.894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3138.000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right="0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3.6: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1"/>
          <w:w w:val="110"/>
        </w:rPr>
        <w:t> </w:t>
      </w:r>
      <w:r>
        <w:rPr>
          <w:w w:val="110"/>
        </w:rPr>
        <w:t>distributions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ICD</w:t>
      </w:r>
      <w:r>
        <w:rPr>
          <w:spacing w:val="-11"/>
          <w:w w:val="110"/>
        </w:rPr>
        <w:t> </w:t>
      </w:r>
      <w:r>
        <w:rPr>
          <w:w w:val="110"/>
        </w:rPr>
        <w:t>410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ancestors,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anomalies,</w:t>
      </w:r>
      <w:r>
        <w:rPr>
          <w:spacing w:val="22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Hierarchiacl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headerReference w:type="default" r:id="rId115"/>
          <w:headerReference w:type="even" r:id="rId116"/>
          <w:pgSz w:w="12240" w:h="15840"/>
          <w:pgMar w:header="987" w:footer="749" w:top="1740" w:bottom="940" w:left="1720" w:right="1180"/>
        </w:sectPr>
      </w:pP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3218" w:val="left" w:leader="none"/>
          <w:tab w:pos="3835" w:val="left" w:leader="none"/>
          <w:tab w:pos="4494" w:val="left" w:leader="none"/>
        </w:tabs>
        <w:spacing w:before="0"/>
        <w:ind w:left="255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68.276016pt;margin-top:10.967024pt;width:162.419234pt;height:53.625pt;mso-position-horizontal-relative:page;mso-position-vertical-relative:paragraph;z-index:20224" type="#_x0000_t75" stroked="false">
            <v:imagedata r:id="rId117" o:title=""/>
          </v:shape>
        </w:pict>
      </w:r>
      <w:r>
        <w:rPr/>
        <w:pict>
          <v:shape style="position:absolute;margin-left:168.276016pt;margin-top:-55.867874pt;width:162.419234pt;height:53.625pt;mso-position-horizontal-relative:page;mso-position-vertical-relative:paragraph;z-index:20272" type="#_x0000_t75" stroked="false">
            <v:imagedata r:id="rId118" o:title=""/>
          </v:shape>
        </w:pict>
      </w:r>
      <w:r>
        <w:rPr/>
        <w:pict>
          <v:shape style="position:absolute;margin-left:142.124725pt;margin-top:-54.539795pt;width:24.65pt;height:72.7pt;mso-position-horizontal-relative:page;mso-position-vertical-relative:paragraph;z-index:2032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before="101"/>
                    <w:ind w:left="412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7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0.02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7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326416pt;margin-top:21.206425pt;width:9.450pt;height:46.2pt;mso-position-horizontal-relative:page;mso-position-vertical-relative:paragraph;z-index:2034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15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091568pt;margin-top:26.263597pt;width:10.95pt;height:18.850pt;mso-position-horizontal-relative:page;mso-position-vertical-relative:paragraph;z-index:2036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091568pt;margin-top:-49.616291pt;width:10.95pt;height:36.950pt;mso-position-horizontal-relative:page;mso-position-vertical-relative:paragraph;z-index:2039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410−414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bookmarkStart w:name="_bookmark116" w:id="201"/>
      <w:bookmarkEnd w:id="201"/>
      <w:r>
        <w:rPr/>
      </w:r>
      <w:r>
        <w:rPr>
          <w:rFonts w:ascii="Arial"/>
          <w:w w:val="95"/>
          <w:sz w:val="15"/>
        </w:rPr>
        <w:t>60</w:t>
        <w:tab/>
        <w:t>80</w:t>
        <w:tab/>
        <w:t>100</w:t>
        <w:tab/>
      </w:r>
      <w:r>
        <w:rPr>
          <w:rFonts w:ascii="Arial"/>
          <w:sz w:val="15"/>
        </w:rPr>
        <w:t>120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tabs>
          <w:tab w:pos="2803" w:val="left" w:leader="none"/>
          <w:tab w:pos="3488" w:val="left" w:leader="none"/>
          <w:tab w:pos="4173" w:val="left" w:leader="none"/>
        </w:tabs>
        <w:spacing w:before="0"/>
        <w:ind w:left="2118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450</w:t>
        <w:tab/>
        <w:t>500</w:t>
        <w:tab/>
        <w:t>550</w:t>
        <w:tab/>
      </w:r>
      <w:r>
        <w:rPr>
          <w:rFonts w:ascii="Arial"/>
          <w:sz w:val="15"/>
        </w:rPr>
        <w:t>600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499" w:val="left" w:leader="none"/>
          <w:tab w:pos="999" w:val="left" w:leader="none"/>
          <w:tab w:pos="1499" w:val="left" w:leader="none"/>
          <w:tab w:pos="1999" w:val="left" w:leader="none"/>
        </w:tabs>
        <w:spacing w:before="91"/>
        <w:ind w:left="0" w:right="518" w:firstLine="0"/>
        <w:jc w:val="center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343.932983pt;margin-top:15.517024pt;width:162.419234pt;height:53.625pt;mso-position-horizontal-relative:page;mso-position-vertical-relative:paragraph;z-index:20248" type="#_x0000_t75" stroked="false">
            <v:imagedata r:id="rId119" o:title=""/>
          </v:shape>
        </w:pict>
      </w:r>
      <w:r>
        <w:rPr/>
        <w:pict>
          <v:shape style="position:absolute;margin-left:343.932983pt;margin-top:-51.317875pt;width:162.419234pt;height:53.625pt;mso-position-horizontal-relative:page;mso-position-vertical-relative:paragraph;z-index:20296" type="#_x0000_t75" stroked="false">
            <v:imagedata r:id="rId120" o:title=""/>
          </v:shape>
        </w:pict>
      </w:r>
      <w:r>
        <w:rPr/>
        <w:pict>
          <v:shape style="position:absolute;margin-left:332.983398pt;margin-top:28.385263pt;width:9.450pt;height:43.6pt;mso-position-horizontal-relative:page;mso-position-vertical-relative:paragraph;z-index:20416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983398pt;margin-top:-39.207100pt;width:9.450pt;height:42.3pt;mso-position-horizontal-relative:page;mso-position-vertical-relative:paragraph;z-index:20440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536" w:val="left" w:leader="none"/>
                    </w:tabs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ab/>
                  </w:r>
                  <w:r>
                    <w:rPr>
                      <w:rFonts w:ascii="Arial"/>
                      <w:w w:val="99"/>
                      <w:sz w:val="15"/>
                    </w:rPr>
                    <w:t>0.04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21.768608pt;width:10.95pt;height:36.950pt;mso-position-horizontal-relative:page;mso-position-vertical-relative:paragraph;z-index:2046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-35.038086pt;width:10.95pt;height:16.9pt;mso-position-horizontal-relative:page;mso-position-vertical-relative:paragraph;z-index:2048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410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20</w:t>
        <w:tab/>
        <w:t>30</w:t>
        <w:tab/>
        <w:t>40</w:t>
        <w:tab/>
        <w:t>50</w:t>
        <w:tab/>
      </w:r>
      <w:r>
        <w:rPr>
          <w:rFonts w:ascii="Arial"/>
          <w:sz w:val="15"/>
        </w:rPr>
        <w:t>60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0" w:right="481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sz w:val="15"/>
        </w:rPr>
        <w:t>140   </w:t>
      </w:r>
      <w:r>
        <w:rPr>
          <w:rFonts w:ascii="Arial"/>
          <w:spacing w:val="26"/>
          <w:sz w:val="15"/>
        </w:rPr>
        <w:t> </w:t>
      </w:r>
      <w:r>
        <w:rPr>
          <w:rFonts w:ascii="Arial"/>
          <w:sz w:val="15"/>
        </w:rPr>
        <w:t>160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180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200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220   </w:t>
      </w:r>
      <w:r>
        <w:rPr>
          <w:rFonts w:ascii="Arial"/>
          <w:spacing w:val="26"/>
          <w:sz w:val="15"/>
        </w:rPr>
        <w:t> </w:t>
      </w:r>
      <w:r>
        <w:rPr>
          <w:rFonts w:ascii="Arial"/>
          <w:sz w:val="15"/>
        </w:rPr>
        <w:t>240   </w:t>
      </w:r>
      <w:r>
        <w:rPr>
          <w:rFonts w:ascii="Arial"/>
          <w:spacing w:val="27"/>
          <w:sz w:val="15"/>
        </w:rPr>
        <w:t> </w:t>
      </w:r>
      <w:r>
        <w:rPr>
          <w:rFonts w:ascii="Arial"/>
          <w:sz w:val="15"/>
        </w:rPr>
        <w:t>260</w:t>
      </w:r>
      <w:r>
        <w:rPr>
          <w:rFonts w:ascii="Arial"/>
          <w:sz w:val="15"/>
        </w:rPr>
      </w:r>
    </w:p>
    <w:p>
      <w:pPr>
        <w:spacing w:after="0"/>
        <w:jc w:val="center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180"/>
          <w:cols w:num="2" w:equalWidth="0">
            <w:col w:w="4895" w:space="40"/>
            <w:col w:w="440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right="203"/>
        <w:jc w:val="both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3.5: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1"/>
          <w:w w:val="110"/>
        </w:rPr>
        <w:t> </w:t>
      </w:r>
      <w:r>
        <w:rPr>
          <w:w w:val="110"/>
        </w:rPr>
        <w:t>distributions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IC</w:t>
      </w:r>
      <w:r>
        <w:rPr>
          <w:spacing w:val="-2"/>
          <w:w w:val="110"/>
        </w:rPr>
        <w:t>D</w:t>
      </w:r>
      <w:r>
        <w:rPr>
          <w:spacing w:val="-20"/>
          <w:w w:val="110"/>
        </w:rPr>
        <w:t> </w:t>
      </w:r>
      <w:r>
        <w:rPr>
          <w:w w:val="110"/>
        </w:rPr>
        <w:t>410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21"/>
          <w:w w:val="110"/>
        </w:rPr>
        <w:t> </w:t>
      </w:r>
      <w:r>
        <w:rPr>
          <w:w w:val="110"/>
        </w:rPr>
        <w:t>ancestors,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Hierarchiacl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pStyle w:val="BodyText"/>
        <w:tabs>
          <w:tab w:pos="3005" w:val="left" w:leader="none"/>
          <w:tab w:pos="9108" w:val="right" w:leader="none"/>
        </w:tabs>
        <w:spacing w:line="240" w:lineRule="auto" w:before="328"/>
        <w:ind w:left="898" w:right="0"/>
        <w:jc w:val="left"/>
      </w:pPr>
      <w:r>
        <w:rPr>
          <w:spacing w:val="-4"/>
          <w:w w:val="105"/>
        </w:rPr>
        <w:t>Table</w:t>
      </w:r>
      <w:r>
        <w:rPr>
          <w:spacing w:val="28"/>
          <w:w w:val="105"/>
        </w:rPr>
        <w:t> </w:t>
      </w:r>
      <w:hyperlink w:history="true" w:anchor="_bookmark113">
        <w:r>
          <w:rPr>
            <w:w w:val="105"/>
          </w:rPr>
          <w:t>3.5</w:t>
        </w:r>
      </w:hyperlink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fi</w:t>
        <w:tab/>
      </w:r>
      <w:hyperlink w:history="true" w:anchor="_bookmark114">
        <w:r>
          <w:rPr>
            <w:w w:val="105"/>
          </w:rPr>
          <w:t>3.4</w:t>
        </w:r>
      </w:hyperlink>
      <w:r>
        <w:rPr>
          <w:spacing w:val="22"/>
          <w:w w:val="105"/>
        </w:rPr>
        <w:t> </w:t>
      </w:r>
      <w:r>
        <w:rPr>
          <w:spacing w:val="-2"/>
          <w:w w:val="105"/>
        </w:rPr>
        <w:t>sho</w:t>
      </w:r>
      <w:r>
        <w:rPr>
          <w:spacing w:val="-3"/>
          <w:w w:val="105"/>
        </w:rPr>
        <w:t>ws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posterior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IBM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table</w:t>
      </w:r>
      <w:r>
        <w:rPr>
          <w:spacing w:val="21"/>
          <w:w w:val="105"/>
        </w:rPr>
        <w:t> </w:t>
      </w:r>
      <w:hyperlink w:history="true" w:anchor="_bookmark115">
        <w:r>
          <w:rPr>
            <w:w w:val="105"/>
          </w:rPr>
          <w:t>3.6</w:t>
        </w:r>
      </w:hyperlink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fi</w:t>
      </w:r>
      <w:r>
        <w:rPr>
          <w:rFonts w:ascii="Times New Roman"/>
          <w:w w:val="105"/>
        </w:rPr>
        <w:tab/>
      </w:r>
      <w:hyperlink w:history="true" w:anchor="_bookmark116">
        <w:r>
          <w:rPr>
            <w:w w:val="105"/>
          </w:rPr>
          <w:t>3.5</w:t>
        </w:r>
        <w:r>
          <w:rPr/>
        </w:r>
      </w:hyperlink>
    </w:p>
    <w:p>
      <w:pPr>
        <w:pStyle w:val="BodyText"/>
        <w:spacing w:line="242" w:lineRule="auto" w:before="3"/>
        <w:ind w:left="539" w:right="190" w:firstLine="8"/>
        <w:jc w:val="both"/>
      </w:pPr>
      <w:r>
        <w:rPr>
          <w:spacing w:val="-3"/>
          <w:w w:val="110"/>
        </w:rPr>
        <w:t>shows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posterior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HBM,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ICD</w:t>
      </w:r>
      <w:r>
        <w:rPr>
          <w:spacing w:val="14"/>
          <w:w w:val="110"/>
        </w:rPr>
        <w:t> </w:t>
      </w:r>
      <w:r>
        <w:rPr>
          <w:w w:val="110"/>
        </w:rPr>
        <w:t>410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its</w:t>
      </w:r>
      <w:r>
        <w:rPr>
          <w:spacing w:val="13"/>
          <w:w w:val="110"/>
        </w:rPr>
        <w:t> </w:t>
      </w:r>
      <w:r>
        <w:rPr>
          <w:w w:val="110"/>
        </w:rPr>
        <w:t>ancestors,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added</w:t>
      </w:r>
      <w:r>
        <w:rPr>
          <w:spacing w:val="14"/>
          <w:w w:val="110"/>
        </w:rPr>
        <w:t> </w:t>
      </w:r>
      <w:r>
        <w:rPr>
          <w:w w:val="110"/>
        </w:rPr>
        <w:t>anomalies.</w:t>
      </w:r>
      <w:r>
        <w:rPr>
          <w:spacing w:val="29"/>
          <w:w w:val="110"/>
        </w:rPr>
        <w:t> </w:t>
      </w: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no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obvious</w:t>
      </w:r>
      <w:r>
        <w:rPr>
          <w:spacing w:val="35"/>
          <w:w w:val="110"/>
        </w:rPr>
        <w:t> </w:t>
      </w:r>
      <w:r>
        <w:rPr>
          <w:w w:val="110"/>
        </w:rPr>
        <w:t>diff</w:t>
      </w:r>
      <w:r>
        <w:rPr>
          <w:spacing w:val="28"/>
          <w:w w:val="110"/>
        </w:rPr>
        <w:t> </w:t>
      </w:r>
      <w:r>
        <w:rPr>
          <w:w w:val="110"/>
        </w:rPr>
        <w:t>ces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distribution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distribution</w:t>
      </w:r>
      <w:r>
        <w:rPr>
          <w:spacing w:val="21"/>
          <w:w w:val="117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IBM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180"/>
        </w:sectPr>
      </w:pPr>
    </w:p>
    <w:tbl>
      <w:tblPr>
        <w:tblW w:w="0" w:type="auto"/>
        <w:jc w:val="left"/>
        <w:tblInd w:w="4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6"/>
        <w:gridCol w:w="772"/>
        <w:gridCol w:w="1124"/>
      </w:tblGrid>
      <w:tr>
        <w:trPr>
          <w:trHeight w:val="326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17" w:id="202"/>
            <w:bookmarkEnd w:id="202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528.937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23.037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484.629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528.703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574.379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2859.000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198.553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14.315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171.867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198.445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227.649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415-417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6.364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2.494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2.470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6.059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11.999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2419.000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6.436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2.373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6.117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12.070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2139.000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left="117" w:right="674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3.7: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0"/>
          <w:w w:val="110"/>
        </w:rPr>
        <w:t> </w:t>
      </w:r>
      <w:r>
        <w:rPr>
          <w:w w:val="110"/>
        </w:rPr>
        <w:t>distributions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ICD</w:t>
      </w:r>
      <w:r>
        <w:rPr>
          <w:spacing w:val="-11"/>
          <w:w w:val="110"/>
        </w:rPr>
        <w:t> </w:t>
      </w:r>
      <w:r>
        <w:rPr>
          <w:w w:val="110"/>
        </w:rPr>
        <w:t>415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ancestors,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740" w:bottom="940" w:left="1300" w:right="1280"/>
        </w:sectPr>
      </w:pP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2187" w:val="left" w:leader="none"/>
          <w:tab w:pos="2789" w:val="left" w:leader="none"/>
          <w:tab w:pos="3432" w:val="left" w:leader="none"/>
          <w:tab w:pos="4076" w:val="left" w:leader="none"/>
        </w:tabs>
        <w:spacing w:before="0"/>
        <w:ind w:left="154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14.171303pt;margin-top:10.967024pt;width:174.05pt;height:53.65pt;mso-position-horizontal-relative:page;mso-position-vertical-relative:paragraph;z-index:20512" coordorigin="2283,219" coordsize="3481,1073">
            <v:group style="position:absolute;left:2289;top:1142;width:85;height:2" coordorigin="2289,1142" coordsize="85,2">
              <v:shape style="position:absolute;left:2289;top:1142;width:85;height:2" coordorigin="2289,1142" coordsize="85,0" path="m2373,1142l2289,1142e" filled="false" stroked="true" strokeweight=".556957pt" strokecolor="#000000">
                <v:path arrowok="t"/>
              </v:shape>
            </v:group>
            <v:group style="position:absolute;left:2289;top:906;width:85;height:2" coordorigin="2289,906" coordsize="85,2">
              <v:shape style="position:absolute;left:2289;top:906;width:85;height:2" coordorigin="2289,906" coordsize="85,0" path="m2373,906l2289,906e" filled="false" stroked="true" strokeweight=".556957pt" strokecolor="#000000">
                <v:path arrowok="t"/>
              </v:shape>
            </v:group>
            <v:group style="position:absolute;left:2289;top:671;width:85;height:2" coordorigin="2289,671" coordsize="85,2">
              <v:shape style="position:absolute;left:2289;top:671;width:85;height:2" coordorigin="2289,671" coordsize="85,0" path="m2373,671l2289,671e" filled="false" stroked="true" strokeweight=".556957pt" strokecolor="#000000">
                <v:path arrowok="t"/>
              </v:shape>
            </v:group>
            <v:group style="position:absolute;left:2289;top:435;width:85;height:2" coordorigin="2289,435" coordsize="85,2">
              <v:shape style="position:absolute;left:2289;top:435;width:85;height:2" coordorigin="2289,435" coordsize="85,0" path="m2373,435l2289,435e" filled="false" stroked="true" strokeweight=".556957pt" strokecolor="#000000">
                <v:path arrowok="t"/>
              </v:shape>
            </v:group>
            <v:group style="position:absolute;left:2887;top:1202;width:2;height:85" coordorigin="2887,1202" coordsize="2,85">
              <v:shape style="position:absolute;left:2887;top:1202;width:2;height:85" coordorigin="2887,1202" coordsize="0,85" path="m2887,1202l2887,1287e" filled="false" stroked="true" strokeweight=".556957pt" strokecolor="#000000">
                <v:path arrowok="t"/>
              </v:shape>
              <v:shape style="position:absolute;left:2776;top:279;width:2793;height:1013" type="#_x0000_t75" stroked="false">
                <v:imagedata r:id="rId121" o:title=""/>
              </v:shape>
            </v:group>
            <v:group style="position:absolute;left:2587;top:225;width:3172;height:978" coordorigin="2587,225" coordsize="3172,978">
              <v:shape style="position:absolute;left:2587;top:225;width:3172;height:978" coordorigin="2587,225" coordsize="3172,978" path="m2587,1202l5759,1202,5759,225,2587,225,2587,1202xe" filled="false" stroked="true" strokeweight=".556957pt" strokecolor="#000000">
                <v:path arrowok="t"/>
              </v:shape>
            </v:group>
            <v:group style="position:absolute;left:2373;top:225;width:214;height:978" coordorigin="2373,225" coordsize="214,978">
              <v:shape style="position:absolute;left:2373;top:225;width:214;height:978" coordorigin="2373,225" coordsize="214,978" path="m2373,1202l2587,1202,2587,225,2373,225,2373,1202xe" filled="true" fillcolor="#87ceeb" stroked="false">
                <v:path arrowok="t"/>
                <v:fill type="solid"/>
              </v:shape>
            </v:group>
            <v:group style="position:absolute;left:2373;top:225;width:214;height:978" coordorigin="2373,225" coordsize="214,978">
              <v:shape style="position:absolute;left:2373;top:225;width:214;height:978" coordorigin="2373,225" coordsize="214,978" path="m2373,1202l2587,1202,2587,225,2373,225,2373,1202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4.171303pt;margin-top:-55.867874pt;width:174.05pt;height:53.65pt;mso-position-horizontal-relative:page;mso-position-vertical-relative:paragraph;z-index:20560" coordorigin="2283,-1117" coordsize="3481,1073">
            <v:group style="position:absolute;left:2289;top:-194;width:85;height:2" coordorigin="2289,-194" coordsize="85,2">
              <v:shape style="position:absolute;left:2289;top:-194;width:85;height:2" coordorigin="2289,-194" coordsize="85,0" path="m2373,-194l2289,-194e" filled="false" stroked="true" strokeweight=".556957pt" strokecolor="#000000">
                <v:path arrowok="t"/>
              </v:shape>
            </v:group>
            <v:group style="position:absolute;left:2289;top:-451;width:85;height:2" coordorigin="2289,-451" coordsize="85,2">
              <v:shape style="position:absolute;left:2289;top:-451;width:85;height:2" coordorigin="2289,-451" coordsize="85,0" path="m2373,-451l2289,-451e" filled="false" stroked="true" strokeweight=".556957pt" strokecolor="#000000">
                <v:path arrowok="t"/>
              </v:shape>
            </v:group>
            <v:group style="position:absolute;left:2289;top:-709;width:85;height:2" coordorigin="2289,-709" coordsize="85,2">
              <v:shape style="position:absolute;left:2289;top:-709;width:85;height:2" coordorigin="2289,-709" coordsize="85,0" path="m2373,-709l2289,-709e" filled="false" stroked="true" strokeweight=".556957pt" strokecolor="#000000">
                <v:path arrowok="t"/>
              </v:shape>
            </v:group>
            <v:group style="position:absolute;left:2289;top:-965;width:85;height:2" coordorigin="2289,-965" coordsize="85,2">
              <v:shape style="position:absolute;left:2289;top:-965;width:85;height:2" coordorigin="2289,-965" coordsize="85,0" path="m2373,-965l2289,-965e" filled="false" stroked="true" strokeweight=".556957pt" strokecolor="#000000">
                <v:path arrowok="t"/>
              </v:shape>
            </v:group>
            <v:group style="position:absolute;left:2885;top:-134;width:2;height:85" coordorigin="2885,-134" coordsize="2,85">
              <v:shape style="position:absolute;left:2885;top:-134;width:2;height:85" coordorigin="2885,-134" coordsize="0,85" path="m2885,-134l2885,-50e" filled="false" stroked="true" strokeweight=".556957pt" strokecolor="#000000">
                <v:path arrowok="t"/>
              </v:shape>
              <v:shape style="position:absolute;left:2776;top:-1057;width:2793;height:1013" type="#_x0000_t75" stroked="false">
                <v:imagedata r:id="rId122" o:title=""/>
              </v:shape>
            </v:group>
            <v:group style="position:absolute;left:4816;top:-134;width:2;height:85" coordorigin="4816,-134" coordsize="2,85">
              <v:shape style="position:absolute;left:4816;top:-134;width:2;height:85" coordorigin="4816,-134" coordsize="0,85" path="m4816,-134l4816,-50e" filled="false" stroked="true" strokeweight=".556957pt" strokecolor="#000000">
                <v:path arrowok="t"/>
              </v:shape>
            </v:group>
            <v:group style="position:absolute;left:5459;top:-134;width:2;height:85" coordorigin="5459,-134" coordsize="2,85">
              <v:shape style="position:absolute;left:5459;top:-134;width:2;height:85" coordorigin="5459,-134" coordsize="0,85" path="m5459,-134l5459,-50e" filled="false" stroked="true" strokeweight=".556957pt" strokecolor="#000000">
                <v:path arrowok="t"/>
              </v:shape>
            </v:group>
            <v:group style="position:absolute;left:2587;top:-1112;width:3172;height:978" coordorigin="2587,-1112" coordsize="3172,978">
              <v:shape style="position:absolute;left:2587;top:-1112;width:3172;height:978" coordorigin="2587,-1112" coordsize="3172,978" path="m2587,-134l5759,-134,5759,-1112,2587,-1112,2587,-134xe" filled="false" stroked="true" strokeweight=".556957pt" strokecolor="#000000">
                <v:path arrowok="t"/>
              </v:shape>
            </v:group>
            <v:group style="position:absolute;left:2373;top:-1112;width:214;height:978" coordorigin="2373,-1112" coordsize="214,978">
              <v:shape style="position:absolute;left:2373;top:-1112;width:214;height:978" coordorigin="2373,-1112" coordsize="214,978" path="m2373,-134l2587,-134,2587,-1112,2373,-1112,2373,-134xe" filled="true" fillcolor="#87ceeb" stroked="false">
                <v:path arrowok="t"/>
                <v:fill type="solid"/>
              </v:shape>
            </v:group>
            <v:group style="position:absolute;left:2373;top:-1112;width:214;height:978" coordorigin="2373,-1112" coordsize="214,978">
              <v:shape style="position:absolute;left:2373;top:-1112;width:214;height:978" coordorigin="2373,-1112" coordsize="214,978" path="m2373,-134l2587,-134,2587,-1112,2373,-1112,2373,-134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8.020012pt;margin-top:-43.653133pt;width:24.65pt;height:61.8pt;mso-position-horizontal-relative:page;mso-position-vertical-relative:paragraph;z-index:2060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tabs>
                      <w:tab w:pos="926" w:val="left" w:leader="none"/>
                    </w:tabs>
                    <w:spacing w:before="101"/>
                    <w:ind w:left="412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ab/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986847pt;margin-top:26.263597pt;width:10.95pt;height:18.850pt;mso-position-horizontal-relative:page;mso-position-vertical-relative:paragraph;z-index:2065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986847pt;margin-top:-49.616291pt;width:10.95pt;height:36.950pt;mso-position-horizontal-relative:page;mso-position-vertical-relative:paragraph;z-index:2068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bookmarkStart w:name="_bookmark118" w:id="203"/>
      <w:bookmarkEnd w:id="203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  <w:tab/>
        <w:t>15</w:t>
        <w:tab/>
        <w:t>20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1663" w:val="left" w:leader="none"/>
          <w:tab w:pos="2243" w:val="left" w:leader="none"/>
          <w:tab w:pos="2866" w:val="left" w:leader="none"/>
          <w:tab w:pos="3488" w:val="left" w:leader="none"/>
        </w:tabs>
        <w:spacing w:before="91"/>
        <w:ind w:left="1040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01.412994pt;margin-top:15.517024pt;width:174.05pt;height:53.65pt;mso-position-horizontal-relative:page;mso-position-vertical-relative:paragraph;z-index:20536" coordorigin="6028,310" coordsize="3481,1073">
            <v:group style="position:absolute;left:6034;top:1233;width:85;height:2" coordorigin="6034,1233" coordsize="85,2">
              <v:shape style="position:absolute;left:6034;top:1233;width:85;height:2" coordorigin="6034,1233" coordsize="85,0" path="m6118,1233l6034,1233e" filled="false" stroked="true" strokeweight=".556957pt" strokecolor="#000000">
                <v:path arrowok="t"/>
              </v:shape>
            </v:group>
            <v:group style="position:absolute;left:6034;top:1080;width:85;height:2" coordorigin="6034,1080" coordsize="85,2">
              <v:shape style="position:absolute;left:6034;top:1080;width:85;height:2" coordorigin="6034,1080" coordsize="85,0" path="m6118,1080l6034,1080e" filled="false" stroked="true" strokeweight=".556957pt" strokecolor="#000000">
                <v:path arrowok="t"/>
              </v:shape>
            </v:group>
            <v:group style="position:absolute;left:6034;top:927;width:85;height:2" coordorigin="6034,927" coordsize="85,2">
              <v:shape style="position:absolute;left:6034;top:927;width:85;height:2" coordorigin="6034,927" coordsize="85,0" path="m6118,927l6034,927e" filled="false" stroked="true" strokeweight=".556957pt" strokecolor="#000000">
                <v:path arrowok="t"/>
              </v:shape>
            </v:group>
            <v:group style="position:absolute;left:6034;top:774;width:85;height:2" coordorigin="6034,774" coordsize="85,2">
              <v:shape style="position:absolute;left:6034;top:774;width:85;height:2" coordorigin="6034,774" coordsize="85,0" path="m6118,774l6034,774e" filled="false" stroked="true" strokeweight=".556957pt" strokecolor="#000000">
                <v:path arrowok="t"/>
              </v:shape>
            </v:group>
            <v:group style="position:absolute;left:6034;top:621;width:85;height:2" coordorigin="6034,621" coordsize="85,2">
              <v:shape style="position:absolute;left:6034;top:621;width:85;height:2" coordorigin="6034,621" coordsize="85,0" path="m6118,621l6034,621e" filled="false" stroked="true" strokeweight=".556957pt" strokecolor="#000000">
                <v:path arrowok="t"/>
              </v:shape>
            </v:group>
            <v:group style="position:absolute;left:6034;top:467;width:85;height:2" coordorigin="6034,467" coordsize="85,2">
              <v:shape style="position:absolute;left:6034;top:467;width:85;height:2" coordorigin="6034,467" coordsize="85,0" path="m6118,467l6034,467e" filled="false" stroked="true" strokeweight=".556957pt" strokecolor="#000000">
                <v:path arrowok="t"/>
              </v:shape>
            </v:group>
            <v:group style="position:absolute;left:6812;top:1293;width:2;height:85" coordorigin="6812,1293" coordsize="2,85">
              <v:shape style="position:absolute;left:6812;top:1293;width:2;height:85" coordorigin="6812,1293" coordsize="0,85" path="m6812,1293l6812,1378e" filled="false" stroked="true" strokeweight=".556957pt" strokecolor="#000000">
                <v:path arrowok="t"/>
              </v:shape>
              <v:shape style="position:absolute;left:6521;top:370;width:2793;height:1013" type="#_x0000_t75" stroked="false">
                <v:imagedata r:id="rId123" o:title=""/>
              </v:shape>
            </v:group>
            <v:group style="position:absolute;left:6332;top:316;width:3172;height:978" coordorigin="6332,316" coordsize="3172,978">
              <v:shape style="position:absolute;left:6332;top:316;width:3172;height:978" coordorigin="6332,316" coordsize="3172,978" path="m6332,1293l9504,1293,9504,316,6332,316,6332,1293xe" filled="false" stroked="true" strokeweight=".556957pt" strokecolor="#000000">
                <v:path arrowok="t"/>
              </v:shape>
            </v:group>
            <v:group style="position:absolute;left:6118;top:316;width:214;height:978" coordorigin="6118,316" coordsize="214,978">
              <v:shape style="position:absolute;left:6118;top:316;width:214;height:978" coordorigin="6118,316" coordsize="214,978" path="m6118,1293l6332,1293,6332,316,6118,316,6118,1293xe" filled="true" fillcolor="#87ceeb" stroked="false">
                <v:path arrowok="t"/>
                <v:fill type="solid"/>
              </v:shape>
            </v:group>
            <v:group style="position:absolute;left:6118;top:316;width:214;height:978" coordorigin="6118,316" coordsize="214,978">
              <v:shape style="position:absolute;left:6118;top:316;width:214;height:978" coordorigin="6118,316" coordsize="214,978" path="m6118,1293l6332,1293,6332,316,6118,316,6118,129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1.412994pt;margin-top:-51.317875pt;width:174.05pt;height:53.65pt;mso-position-horizontal-relative:page;mso-position-vertical-relative:paragraph;z-index:20584" coordorigin="6028,-1026" coordsize="3481,1073">
            <v:group style="position:absolute;left:6034;top:-103;width:85;height:2" coordorigin="6034,-103" coordsize="85,2">
              <v:shape style="position:absolute;left:6034;top:-103;width:85;height:2" coordorigin="6034,-103" coordsize="85,0" path="m6118,-103l6034,-103e" filled="false" stroked="true" strokeweight=".556957pt" strokecolor="#000000">
                <v:path arrowok="t"/>
              </v:shape>
            </v:group>
            <v:group style="position:absolute;left:6034;top:-351;width:85;height:2" coordorigin="6034,-351" coordsize="85,2">
              <v:shape style="position:absolute;left:6034;top:-351;width:85;height:2" coordorigin="6034,-351" coordsize="85,0" path="m6118,-351l6034,-351e" filled="false" stroked="true" strokeweight=".556957pt" strokecolor="#000000">
                <v:path arrowok="t"/>
              </v:shape>
            </v:group>
            <v:group style="position:absolute;left:6034;top:-598;width:85;height:2" coordorigin="6034,-598" coordsize="85,2">
              <v:shape style="position:absolute;left:6034;top:-598;width:85;height:2" coordorigin="6034,-598" coordsize="85,0" path="m6118,-598l6034,-598e" filled="false" stroked="true" strokeweight=".556957pt" strokecolor="#000000">
                <v:path arrowok="t"/>
              </v:shape>
            </v:group>
            <v:group style="position:absolute;left:6034;top:-845;width:85;height:2" coordorigin="6034,-845" coordsize="85,2">
              <v:shape style="position:absolute;left:6034;top:-845;width:85;height:2" coordorigin="6034,-845" coordsize="85,0" path="m6118,-845l6034,-845e" filled="false" stroked="true" strokeweight=".556957pt" strokecolor="#000000">
                <v:path arrowok="t"/>
              </v:shape>
            </v:group>
            <v:group style="position:absolute;left:6664;top:-43;width:2;height:85" coordorigin="6664,-43" coordsize="2,85">
              <v:shape style="position:absolute;left:6664;top:-43;width:2;height:85" coordorigin="6664,-43" coordsize="0,85" path="m6664,-43l6664,41e" filled="false" stroked="true" strokeweight=".556957pt" strokecolor="#000000">
                <v:path arrowok="t"/>
              </v:shape>
              <v:shape style="position:absolute;left:6521;top:-966;width:2793;height:1013" type="#_x0000_t75" stroked="false">
                <v:imagedata r:id="rId124" o:title=""/>
              </v:shape>
            </v:group>
            <v:group style="position:absolute;left:9152;top:-43;width:2;height:85" coordorigin="9152,-43" coordsize="2,85">
              <v:shape style="position:absolute;left:9152;top:-43;width:2;height:85" coordorigin="9152,-43" coordsize="0,85" path="m9152,-43l9152,41e" filled="false" stroked="true" strokeweight=".556957pt" strokecolor="#000000">
                <v:path arrowok="t"/>
              </v:shape>
            </v:group>
            <v:group style="position:absolute;left:6332;top:-1021;width:3172;height:978" coordorigin="6332,-1021" coordsize="3172,978">
              <v:shape style="position:absolute;left:6332;top:-1021;width:3172;height:978" coordorigin="6332,-1021" coordsize="3172,978" path="m6332,-43l9504,-43,9504,-1021,6332,-1021,6332,-43xe" filled="false" stroked="true" strokeweight=".556957pt" strokecolor="#000000">
                <v:path arrowok="t"/>
              </v:shape>
            </v:group>
            <v:group style="position:absolute;left:6118;top:-1021;width:214;height:978" coordorigin="6118,-1021" coordsize="214,978">
              <v:shape style="position:absolute;left:6118;top:-1021;width:214;height:978" coordorigin="6118,-1021" coordsize="214,978" path="m6118,-43l6332,-43,6332,-1021,6118,-1021,6118,-43xe" filled="true" fillcolor="#87ceeb" stroked="false">
                <v:path arrowok="t"/>
                <v:fill type="solid"/>
              </v:shape>
            </v:group>
            <v:group style="position:absolute;left:6118;top:-1021;width:214;height:978" coordorigin="6118,-1021" coordsize="214,978">
              <v:shape style="position:absolute;left:6118;top:-1021;width:214;height:978" coordorigin="6118,-1021" coordsize="214,978" path="m6118,-43l6332,-43,6332,-1021,6118,-1021,6118,-4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90.463379pt;margin-top:-38.122887pt;width:9.450pt;height:41.2pt;mso-position-horizontal-relative:page;mso-position-vertical-relative:paragraph;z-index:20728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514" w:val="left" w:leader="none"/>
                    </w:tabs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ab/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21.768608pt;width:10.95pt;height:36.950pt;mso-position-horizontal-relative:page;mso-position-vertical-relative:paragraph;z-index:2075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-35.038086pt;width:10.95pt;height:16.9pt;mso-position-horizontal-relative:page;mso-position-vertical-relative:paragraph;z-index:2077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  <w:t>15</w:t>
        <w:tab/>
      </w:r>
      <w:r>
        <w:rPr>
          <w:rFonts w:ascii="Arial"/>
          <w:sz w:val="15"/>
        </w:rPr>
        <w:t>20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280"/>
          <w:cols w:num="2" w:equalWidth="0">
            <w:col w:w="4242" w:space="40"/>
            <w:col w:w="5378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2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231" w:val="left" w:leader="none"/>
          <w:tab w:pos="2998" w:val="left" w:leader="none"/>
          <w:tab w:pos="3766" w:val="left" w:leader="none"/>
        </w:tabs>
        <w:spacing w:before="83"/>
        <w:ind w:left="146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03.221703pt;margin-top:-39.436298pt;width:9.450pt;height:44.2pt;mso-position-horizontal-relative:page;mso-position-vertical-relative:paragraph;z-index:2063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450</w:t>
        <w:tab/>
        <w:t>500</w:t>
        <w:tab/>
        <w:t>550</w:t>
        <w:tab/>
        <w:t>600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379" w:val="left" w:leader="none"/>
          <w:tab w:pos="3425" w:val="left" w:leader="none"/>
        </w:tabs>
        <w:spacing w:before="83"/>
        <w:ind w:left="133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290.463379pt;margin-top:-38.842209pt;width:9.450pt;height:43.6pt;mso-position-horizontal-relative:page;mso-position-vertical-relative:paragraph;z-index:2070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150</w:t>
        <w:tab/>
        <w:t>200</w:t>
        <w:tab/>
      </w:r>
      <w:r>
        <w:rPr>
          <w:rFonts w:ascii="Arial"/>
          <w:sz w:val="15"/>
        </w:rPr>
        <w:t>250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280"/>
          <w:cols w:num="2" w:equalWidth="0">
            <w:col w:w="4015" w:space="40"/>
            <w:col w:w="560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left="117" w:right="674"/>
        <w:jc w:val="left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3.6: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0"/>
          <w:w w:val="110"/>
        </w:rPr>
        <w:t> </w:t>
      </w:r>
      <w:r>
        <w:rPr>
          <w:w w:val="110"/>
        </w:rPr>
        <w:t>distributions</w:t>
      </w:r>
      <w:r>
        <w:rPr>
          <w:spacing w:val="-22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ICD</w:t>
      </w:r>
      <w:r>
        <w:rPr>
          <w:spacing w:val="-20"/>
          <w:w w:val="110"/>
        </w:rPr>
        <w:t> </w:t>
      </w:r>
      <w:r>
        <w:rPr>
          <w:w w:val="110"/>
        </w:rPr>
        <w:t>415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its</w:t>
      </w:r>
      <w:r>
        <w:rPr>
          <w:spacing w:val="-20"/>
          <w:w w:val="110"/>
        </w:rPr>
        <w:t> </w:t>
      </w:r>
      <w:r>
        <w:rPr>
          <w:w w:val="110"/>
        </w:rPr>
        <w:t>ancestors,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5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300" w:right="1280"/>
        </w:sectPr>
      </w:pPr>
    </w:p>
    <w:p>
      <w:pPr>
        <w:spacing w:line="240" w:lineRule="auto" w:before="1"/>
        <w:rPr>
          <w:rFonts w:ascii="PMingLiU" w:hAnsi="PMingLiU" w:cs="PMingLiU" w:eastAsia="PMingLiU"/>
          <w:sz w:val="3"/>
          <w:szCs w:val="3"/>
        </w:rPr>
      </w:pPr>
    </w:p>
    <w:tbl>
      <w:tblPr>
        <w:tblW w:w="0" w:type="auto"/>
        <w:jc w:val="left"/>
        <w:tblInd w:w="9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7"/>
        <w:gridCol w:w="772"/>
        <w:gridCol w:w="1124"/>
      </w:tblGrid>
      <w:tr>
        <w:trPr>
          <w:trHeight w:val="286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19" w:id="204"/>
            <w:bookmarkEnd w:id="204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526.519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23.086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481.720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526.254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572.876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3000.000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195.702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13.884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169.817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195.471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223.270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3165.000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415-417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3.146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1.784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0.721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2.827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1876.000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415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3.308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1.953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0.680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2.942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7.934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1730.000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right="0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3.8: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1"/>
          <w:w w:val="110"/>
        </w:rPr>
        <w:t> </w:t>
      </w:r>
      <w:r>
        <w:rPr>
          <w:w w:val="110"/>
        </w:rPr>
        <w:t>distributions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ICD</w:t>
      </w:r>
      <w:r>
        <w:rPr>
          <w:spacing w:val="-11"/>
          <w:w w:val="110"/>
        </w:rPr>
        <w:t> </w:t>
      </w:r>
      <w:r>
        <w:rPr>
          <w:w w:val="110"/>
        </w:rPr>
        <w:t>415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ancestors,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anomalies,</w:t>
      </w:r>
      <w:r>
        <w:rPr>
          <w:spacing w:val="22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740" w:bottom="940" w:left="1720" w:right="1180"/>
        </w:sectPr>
      </w:pP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3026" w:val="left" w:leader="none"/>
          <w:tab w:pos="3884" w:val="left" w:leader="none"/>
        </w:tabs>
        <w:spacing w:before="0"/>
        <w:ind w:left="212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60.842484pt;margin-top:10.967024pt;width:169.9pt;height:53.65pt;mso-position-horizontal-relative:page;mso-position-vertical-relative:paragraph;z-index:20800" coordorigin="3217,219" coordsize="3398,1073">
            <v:group style="position:absolute;left:3222;top:1142;width:85;height:2" coordorigin="3222,1142" coordsize="85,2">
              <v:shape style="position:absolute;left:3222;top:1142;width:85;height:2" coordorigin="3222,1142" coordsize="85,0" path="m3307,1142l3222,1142e" filled="false" stroked="true" strokeweight=".556957pt" strokecolor="#000000">
                <v:path arrowok="t"/>
              </v:shape>
            </v:group>
            <v:group style="position:absolute;left:3222;top:897;width:85;height:2" coordorigin="3222,897" coordsize="85,2">
              <v:shape style="position:absolute;left:3222;top:897;width:85;height:2" coordorigin="3222,897" coordsize="85,0" path="m3307,897l3222,897e" filled="false" stroked="true" strokeweight=".556957pt" strokecolor="#000000">
                <v:path arrowok="t"/>
              </v:shape>
            </v:group>
            <v:group style="position:absolute;left:3222;top:652;width:85;height:2" coordorigin="3222,652" coordsize="85,2">
              <v:shape style="position:absolute;left:3222;top:652;width:85;height:2" coordorigin="3222,652" coordsize="85,0" path="m3307,652l3222,652e" filled="false" stroked="true" strokeweight=".556957pt" strokecolor="#000000">
                <v:path arrowok="t"/>
              </v:shape>
            </v:group>
            <v:group style="position:absolute;left:3222;top:407;width:85;height:2" coordorigin="3222,407" coordsize="85,2">
              <v:shape style="position:absolute;left:3222;top:407;width:85;height:2" coordorigin="3222,407" coordsize="85,0" path="m3307,407l3222,407e" filled="false" stroked="true" strokeweight=".556957pt" strokecolor="#000000">
                <v:path arrowok="t"/>
              </v:shape>
            </v:group>
            <v:group style="position:absolute;left:3846;top:1202;width:2;height:85" coordorigin="3846,1202" coordsize="2,85">
              <v:shape style="position:absolute;left:3846;top:1202;width:2;height:85" coordorigin="3846,1202" coordsize="0,85" path="m3846,1202l3846,1287e" filled="false" stroked="true" strokeweight=".556957pt" strokecolor="#000000">
                <v:path arrowok="t"/>
              </v:shape>
              <v:shape style="position:absolute;left:3705;top:279;width:2720;height:1013" type="#_x0000_t75" stroked="false">
                <v:imagedata r:id="rId125" o:title=""/>
              </v:shape>
            </v:group>
            <v:group style="position:absolute;left:5849;top:1202;width:2;height:85" coordorigin="5849,1202" coordsize="2,85">
              <v:shape style="position:absolute;left:5849;top:1202;width:2;height:85" coordorigin="5849,1202" coordsize="0,85" path="m5849,1202l5849,1287e" filled="false" stroked="true" strokeweight=".556957pt" strokecolor="#000000">
                <v:path arrowok="t"/>
              </v:shape>
            </v:group>
            <v:group style="position:absolute;left:6516;top:1202;width:2;height:85" coordorigin="6516,1202" coordsize="2,85">
              <v:shape style="position:absolute;left:6516;top:1202;width:2;height:85" coordorigin="6516,1202" coordsize="0,85" path="m6516,1202l6516,1287e" filled="false" stroked="true" strokeweight=".556957pt" strokecolor="#000000">
                <v:path arrowok="t"/>
              </v:shape>
            </v:group>
            <v:group style="position:absolute;left:3521;top:225;width:3089;height:978" coordorigin="3521,225" coordsize="3089,978">
              <v:shape style="position:absolute;left:3521;top:225;width:3089;height:978" coordorigin="3521,225" coordsize="3089,978" path="m3521,1202l6609,1202,6609,225,3521,225,3521,1202xe" filled="false" stroked="true" strokeweight=".556957pt" strokecolor="#000000">
                <v:path arrowok="t"/>
              </v:shape>
            </v:group>
            <v:group style="position:absolute;left:3307;top:225;width:214;height:978" coordorigin="3307,225" coordsize="214,978">
              <v:shape style="position:absolute;left:3307;top:225;width:214;height:978" coordorigin="3307,225" coordsize="214,978" path="m3307,1202l3521,1202,3521,225,3307,225,3307,1202xe" filled="true" fillcolor="#87ceeb" stroked="false">
                <v:path arrowok="t"/>
                <v:fill type="solid"/>
              </v:shape>
            </v:group>
            <v:group style="position:absolute;left:3307;top:225;width:214;height:978" coordorigin="3307,225" coordsize="214,978">
              <v:shape style="position:absolute;left:3307;top:225;width:214;height:978" coordorigin="3307,225" coordsize="214,978" path="m3307,1202l3521,1202,3521,225,3307,225,3307,1202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0.842484pt;margin-top:-55.867874pt;width:169.9pt;height:53.65pt;mso-position-horizontal-relative:page;mso-position-vertical-relative:paragraph;z-index:20848" coordorigin="3217,-1117" coordsize="3398,1073">
            <v:group style="position:absolute;left:3222;top:-194;width:85;height:2" coordorigin="3222,-194" coordsize="85,2">
              <v:shape style="position:absolute;left:3222;top:-194;width:85;height:2" coordorigin="3222,-194" coordsize="85,0" path="m3307,-194l3222,-194e" filled="false" stroked="true" strokeweight=".556957pt" strokecolor="#000000">
                <v:path arrowok="t"/>
              </v:shape>
            </v:group>
            <v:group style="position:absolute;left:3222;top:-358;width:85;height:2" coordorigin="3222,-358" coordsize="85,2">
              <v:shape style="position:absolute;left:3222;top:-358;width:85;height:2" coordorigin="3222,-358" coordsize="85,0" path="m3307,-358l3222,-358e" filled="false" stroked="true" strokeweight=".556957pt" strokecolor="#000000">
                <v:path arrowok="t"/>
              </v:shape>
            </v:group>
            <v:group style="position:absolute;left:3222;top:-522;width:85;height:2" coordorigin="3222,-522" coordsize="85,2">
              <v:shape style="position:absolute;left:3222;top:-522;width:85;height:2" coordorigin="3222,-522" coordsize="85,0" path="m3307,-522l3222,-522e" filled="false" stroked="true" strokeweight=".556957pt" strokecolor="#000000">
                <v:path arrowok="t"/>
              </v:shape>
            </v:group>
            <v:group style="position:absolute;left:3222;top:-686;width:85;height:2" coordorigin="3222,-686" coordsize="85,2">
              <v:shape style="position:absolute;left:3222;top:-686;width:85;height:2" coordorigin="3222,-686" coordsize="85,0" path="m3307,-686l3222,-686e" filled="false" stroked="true" strokeweight=".556957pt" strokecolor="#000000">
                <v:path arrowok="t"/>
              </v:shape>
            </v:group>
            <v:group style="position:absolute;left:3222;top:-849;width:85;height:2" coordorigin="3222,-849" coordsize="85,2">
              <v:shape style="position:absolute;left:3222;top:-849;width:85;height:2" coordorigin="3222,-849" coordsize="85,0" path="m3307,-849l3222,-849e" filled="false" stroked="true" strokeweight=".556957pt" strokecolor="#000000">
                <v:path arrowok="t"/>
              </v:shape>
            </v:group>
            <v:group style="position:absolute;left:3222;top:-1013;width:85;height:2" coordorigin="3222,-1013" coordsize="85,2">
              <v:shape style="position:absolute;left:3222;top:-1013;width:85;height:2" coordorigin="3222,-1013" coordsize="85,0" path="m3307,-1013l3222,-1013e" filled="false" stroked="true" strokeweight=".556957pt" strokecolor="#000000">
                <v:path arrowok="t"/>
              </v:shape>
            </v:group>
            <v:group style="position:absolute;left:3888;top:-134;width:2;height:85" coordorigin="3888,-134" coordsize="2,85">
              <v:shape style="position:absolute;left:3888;top:-134;width:2;height:85" coordorigin="3888,-134" coordsize="0,85" path="m3888,-134l3888,-50e" filled="false" stroked="true" strokeweight=".556957pt" strokecolor="#000000">
                <v:path arrowok="t"/>
              </v:shape>
              <v:shape style="position:absolute;left:3705;top:-1057;width:2720;height:1013" type="#_x0000_t75" stroked="false">
                <v:imagedata r:id="rId126" o:title=""/>
              </v:shape>
            </v:group>
            <v:group style="position:absolute;left:5687;top:-134;width:2;height:85" coordorigin="5687,-134" coordsize="2,85">
              <v:shape style="position:absolute;left:5687;top:-134;width:2;height:85" coordorigin="5687,-134" coordsize="0,85" path="m5687,-134l5687,-50e" filled="false" stroked="true" strokeweight=".556957pt" strokecolor="#000000">
                <v:path arrowok="t"/>
              </v:shape>
            </v:group>
            <v:group style="position:absolute;left:6586;top:-134;width:2;height:85" coordorigin="6586,-134" coordsize="2,85">
              <v:shape style="position:absolute;left:6586;top:-134;width:2;height:85" coordorigin="6586,-134" coordsize="0,85" path="m6586,-134l6586,-50e" filled="false" stroked="true" strokeweight=".556957pt" strokecolor="#000000">
                <v:path arrowok="t"/>
              </v:shape>
            </v:group>
            <v:group style="position:absolute;left:3521;top:-1112;width:3089;height:978" coordorigin="3521,-1112" coordsize="3089,978">
              <v:shape style="position:absolute;left:3521;top:-1112;width:3089;height:978" coordorigin="3521,-1112" coordsize="3089,978" path="m3521,-134l6609,-134,6609,-1112,3521,-1112,3521,-134xe" filled="false" stroked="true" strokeweight=".556957pt" strokecolor="#000000">
                <v:path arrowok="t"/>
              </v:shape>
            </v:group>
            <v:group style="position:absolute;left:3307;top:-1112;width:214;height:978" coordorigin="3307,-1112" coordsize="214,978">
              <v:shape style="position:absolute;left:3307;top:-1112;width:214;height:978" coordorigin="3307,-1112" coordsize="214,978" path="m3307,-134l3521,-134,3521,-1112,3307,-1112,3307,-134xe" filled="true" fillcolor="#87ceeb" stroked="false">
                <v:path arrowok="t"/>
                <v:fill type="solid"/>
              </v:shape>
            </v:group>
            <v:group style="position:absolute;left:3307;top:-1112;width:214;height:978" coordorigin="3307,-1112" coordsize="214,978">
              <v:shape style="position:absolute;left:3307;top:-1112;width:214;height:978" coordorigin="3307,-1112" coordsize="214,978" path="m3307,-134l3521,-134,3521,-1112,3307,-1112,3307,-134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34.698624pt;margin-top:-50.68565pt;width:24.65pt;height:68.850pt;mso-position-horizontal-relative:page;mso-position-vertical-relative:paragraph;z-index:2089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before="101"/>
                    <w:ind w:left="412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58035pt;margin-top:26.263597pt;width:10.95pt;height:18.850pt;mso-position-horizontal-relative:page;mso-position-vertical-relative:paragraph;z-index:2094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58035pt;margin-top:-49.616291pt;width:10.95pt;height:36.950pt;mso-position-horizontal-relative:page;mso-position-vertical-relative:paragraph;z-index:2096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bookmarkStart w:name="_bookmark120" w:id="205"/>
      <w:bookmarkEnd w:id="205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472" w:val="left" w:leader="none"/>
          <w:tab w:pos="3211" w:val="left" w:leader="none"/>
          <w:tab w:pos="3991" w:val="left" w:leader="none"/>
        </w:tabs>
        <w:spacing w:before="91"/>
        <w:ind w:left="169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43.932983pt;margin-top:15.517024pt;width:169.9pt;height:53.65pt;mso-position-horizontal-relative:page;mso-position-vertical-relative:paragraph;z-index:20824" coordorigin="6879,310" coordsize="3398,1073">
            <v:group style="position:absolute;left:6884;top:1233;width:85;height:2" coordorigin="6884,1233" coordsize="85,2">
              <v:shape style="position:absolute;left:6884;top:1233;width:85;height:2" coordorigin="6884,1233" coordsize="85,0" path="m6968,1233l6884,1233e" filled="false" stroked="true" strokeweight=".556957pt" strokecolor="#000000">
                <v:path arrowok="t"/>
              </v:shape>
            </v:group>
            <v:group style="position:absolute;left:6884;top:1087;width:85;height:2" coordorigin="6884,1087" coordsize="85,2">
              <v:shape style="position:absolute;left:6884;top:1087;width:85;height:2" coordorigin="6884,1087" coordsize="85,0" path="m6968,1087l6884,1087e" filled="false" stroked="true" strokeweight=".556957pt" strokecolor="#000000">
                <v:path arrowok="t"/>
              </v:shape>
            </v:group>
            <v:group style="position:absolute;left:6884;top:940;width:85;height:2" coordorigin="6884,940" coordsize="85,2">
              <v:shape style="position:absolute;left:6884;top:940;width:85;height:2" coordorigin="6884,940" coordsize="85,0" path="m6968,940l6884,940e" filled="false" stroked="true" strokeweight=".556957pt" strokecolor="#000000">
                <v:path arrowok="t"/>
              </v:shape>
            </v:group>
            <v:group style="position:absolute;left:6884;top:794;width:85;height:2" coordorigin="6884,794" coordsize="85,2">
              <v:shape style="position:absolute;left:6884;top:794;width:85;height:2" coordorigin="6884,794" coordsize="85,0" path="m6968,794l6884,794e" filled="false" stroked="true" strokeweight=".556957pt" strokecolor="#000000">
                <v:path arrowok="t"/>
              </v:shape>
            </v:group>
            <v:group style="position:absolute;left:6884;top:647;width:85;height:2" coordorigin="6884,647" coordsize="85,2">
              <v:shape style="position:absolute;left:6884;top:647;width:85;height:2" coordorigin="6884,647" coordsize="85,0" path="m6968,647l6884,647e" filled="false" stroked="true" strokeweight=".556957pt" strokecolor="#000000">
                <v:path arrowok="t"/>
              </v:shape>
            </v:group>
            <v:group style="position:absolute;left:6884;top:501;width:85;height:2" coordorigin="6884,501" coordsize="85,2">
              <v:shape style="position:absolute;left:6884;top:501;width:85;height:2" coordorigin="6884,501" coordsize="85,0" path="m6968,501l6884,501e" filled="false" stroked="true" strokeweight=".556957pt" strokecolor="#000000">
                <v:path arrowok="t"/>
              </v:shape>
            </v:group>
            <v:group style="position:absolute;left:6884;top:354;width:85;height:2" coordorigin="6884,354" coordsize="85,2">
              <v:shape style="position:absolute;left:6884;top:354;width:85;height:2" coordorigin="6884,354" coordsize="85,0" path="m6968,354l6884,354e" filled="false" stroked="true" strokeweight=".556957pt" strokecolor="#000000">
                <v:path arrowok="t"/>
              </v:shape>
            </v:group>
            <v:group style="position:absolute;left:7333;top:1293;width:2;height:85" coordorigin="7333,1293" coordsize="2,85">
              <v:shape style="position:absolute;left:7333;top:1293;width:2;height:85" coordorigin="7333,1293" coordsize="0,85" path="m7333,1293l7333,1378e" filled="false" stroked="true" strokeweight=".556957pt" strokecolor="#000000">
                <v:path arrowok="t"/>
              </v:shape>
              <v:shape style="position:absolute;left:7366;top:370;width:2720;height:1013" type="#_x0000_t75" stroked="false">
                <v:imagedata r:id="rId127" o:title=""/>
              </v:shape>
            </v:group>
            <v:group style="position:absolute;left:9706;top:1293;width:2;height:85" coordorigin="9706,1293" coordsize="2,85">
              <v:shape style="position:absolute;left:9706;top:1293;width:2;height:85" coordorigin="9706,1293" coordsize="0,85" path="m9706,1293l9706,1378e" filled="false" stroked="true" strokeweight=".556957pt" strokecolor="#000000">
                <v:path arrowok="t"/>
              </v:shape>
            </v:group>
            <v:group style="position:absolute;left:10180;top:1293;width:2;height:85" coordorigin="10180,1293" coordsize="2,85">
              <v:shape style="position:absolute;left:10180;top:1293;width:2;height:85" coordorigin="10180,1293" coordsize="0,85" path="m10180,1293l10180,1378e" filled="false" stroked="true" strokeweight=".556957pt" strokecolor="#000000">
                <v:path arrowok="t"/>
              </v:shape>
            </v:group>
            <v:group style="position:absolute;left:7182;top:316;width:3089;height:978" coordorigin="7182,316" coordsize="3089,978">
              <v:shape style="position:absolute;left:7182;top:316;width:3089;height:978" coordorigin="7182,316" coordsize="3089,978" path="m7182,1293l10271,1293,10271,316,7182,316,7182,1293xe" filled="false" stroked="true" strokeweight=".556957pt" strokecolor="#000000">
                <v:path arrowok="t"/>
              </v:shape>
            </v:group>
            <v:group style="position:absolute;left:6968;top:316;width:214;height:978" coordorigin="6968,316" coordsize="214,978">
              <v:shape style="position:absolute;left:6968;top:316;width:214;height:978" coordorigin="6968,316" coordsize="214,978" path="m6968,1293l7182,1293,7182,316,6968,316,6968,1293xe" filled="true" fillcolor="#87ceeb" stroked="false">
                <v:path arrowok="t"/>
                <v:fill type="solid"/>
              </v:shape>
            </v:group>
            <v:group style="position:absolute;left:6968;top:316;width:214;height:978" coordorigin="6968,316" coordsize="214,978">
              <v:shape style="position:absolute;left:6968;top:316;width:214;height:978" coordorigin="6968,316" coordsize="214,978" path="m6968,1293l7182,1293,7182,316,6968,316,6968,129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3.932983pt;margin-top:-51.317875pt;width:169.9pt;height:53.65pt;mso-position-horizontal-relative:page;mso-position-vertical-relative:paragraph;z-index:20872" coordorigin="6879,-1026" coordsize="3398,1073">
            <v:group style="position:absolute;left:6884;top:-103;width:85;height:2" coordorigin="6884,-103" coordsize="85,2">
              <v:shape style="position:absolute;left:6884;top:-103;width:85;height:2" coordorigin="6884,-103" coordsize="85,0" path="m6968,-103l6884,-103e" filled="false" stroked="true" strokeweight=".556957pt" strokecolor="#000000">
                <v:path arrowok="t"/>
              </v:shape>
            </v:group>
            <v:group style="position:absolute;left:6884;top:-287;width:85;height:2" coordorigin="6884,-287" coordsize="85,2">
              <v:shape style="position:absolute;left:6884;top:-287;width:85;height:2" coordorigin="6884,-287" coordsize="85,0" path="m6968,-287l6884,-287e" filled="false" stroked="true" strokeweight=".556957pt" strokecolor="#000000">
                <v:path arrowok="t"/>
              </v:shape>
            </v:group>
            <v:group style="position:absolute;left:6884;top:-470;width:85;height:2" coordorigin="6884,-470" coordsize="85,2">
              <v:shape style="position:absolute;left:6884;top:-470;width:85;height:2" coordorigin="6884,-470" coordsize="85,0" path="m6968,-470l6884,-470e" filled="false" stroked="true" strokeweight=".556957pt" strokecolor="#000000">
                <v:path arrowok="t"/>
              </v:shape>
            </v:group>
            <v:group style="position:absolute;left:6884;top:-654;width:85;height:2" coordorigin="6884,-654" coordsize="85,2">
              <v:shape style="position:absolute;left:6884;top:-654;width:85;height:2" coordorigin="6884,-654" coordsize="85,0" path="m6968,-654l6884,-654e" filled="false" stroked="true" strokeweight=".556957pt" strokecolor="#000000">
                <v:path arrowok="t"/>
              </v:shape>
            </v:group>
            <v:group style="position:absolute;left:6884;top:-837;width:85;height:2" coordorigin="6884,-837" coordsize="85,2">
              <v:shape style="position:absolute;left:6884;top:-837;width:85;height:2" coordorigin="6884,-837" coordsize="85,0" path="m6968,-837l6884,-837e" filled="false" stroked="true" strokeweight=".556957pt" strokecolor="#000000">
                <v:path arrowok="t"/>
              </v:shape>
            </v:group>
            <v:group style="position:absolute;left:6884;top:-1021;width:85;height:2" coordorigin="6884,-1021" coordsize="85,2">
              <v:shape style="position:absolute;left:6884;top:-1021;width:85;height:2" coordorigin="6884,-1021" coordsize="85,0" path="m6968,-1021l6884,-1021e" filled="false" stroked="true" strokeweight=".556957pt" strokecolor="#000000">
                <v:path arrowok="t"/>
              </v:shape>
            </v:group>
            <v:group style="position:absolute;left:7543;top:-43;width:2;height:85" coordorigin="7543,-43" coordsize="2,85">
              <v:shape style="position:absolute;left:7543;top:-43;width:2;height:85" coordorigin="7543,-43" coordsize="0,85" path="m7543,-43l7543,41e" filled="false" stroked="true" strokeweight=".556957pt" strokecolor="#000000">
                <v:path arrowok="t"/>
              </v:shape>
              <v:shape style="position:absolute;left:7366;top:-966;width:2720;height:1013" type="#_x0000_t75" stroked="false">
                <v:imagedata r:id="rId128" o:title=""/>
              </v:shape>
            </v:group>
            <v:group style="position:absolute;left:7182;top:-1021;width:3089;height:978" coordorigin="7182,-1021" coordsize="3089,978">
              <v:shape style="position:absolute;left:7182;top:-1021;width:3089;height:978" coordorigin="7182,-1021" coordsize="3089,978" path="m7182,-43l10271,-43,10271,-1021,7182,-1021,7182,-43xe" filled="false" stroked="true" strokeweight=".556957pt" strokecolor="#000000">
                <v:path arrowok="t"/>
              </v:shape>
            </v:group>
            <v:group style="position:absolute;left:6968;top:-1021;width:214;height:978" coordorigin="6968,-1021" coordsize="214,978">
              <v:shape style="position:absolute;left:6968;top:-1021;width:214;height:978" coordorigin="6968,-1021" coordsize="214,978" path="m6968,-43l7182,-43,7182,-1021,6968,-1021,6968,-43xe" filled="true" fillcolor="#87ceeb" stroked="false">
                <v:path arrowok="t"/>
                <v:fill type="solid"/>
              </v:shape>
            </v:group>
            <v:group style="position:absolute;left:6968;top:-1021;width:214;height:978" coordorigin="6968,-1021" coordsize="214,978">
              <v:shape style="position:absolute;left:6968;top:-1021;width:214;height:978" coordorigin="6968,-1021" coordsize="214,978" path="m6968,-43l7182,-43,7182,-1021,6968,-1021,6968,-4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32.983398pt;margin-top:7.406531pt;width:9.450pt;height:64.55pt;mso-position-horizontal-relative:page;mso-position-vertical-relative:paragraph;z-index:2099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0.030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983398pt;margin-top:-50.093761pt;width:9.450pt;height:53.15pt;mso-position-horizontal-relative:page;mso-position-vertical-relative:paragraph;z-index:21016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21.768608pt;width:10.95pt;height:36.950pt;mso-position-horizontal-relative:page;mso-position-vertical-relative:paragraph;z-index:2104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-35.038086pt;width:10.95pt;height:16.9pt;mso-position-horizontal-relative:page;mso-position-vertical-relative:paragraph;z-index:2106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180"/>
          <w:cols w:num="2" w:equalWidth="0">
            <w:col w:w="4050" w:space="40"/>
            <w:col w:w="525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72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669" w:val="left" w:leader="none"/>
          <w:tab w:pos="3337" w:val="left" w:leader="none"/>
          <w:tab w:pos="4004" w:val="left" w:leader="none"/>
          <w:tab w:pos="4672" w:val="left" w:leader="none"/>
        </w:tabs>
        <w:spacing w:before="83"/>
        <w:ind w:left="200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49.892899pt;margin-top:-40.371986pt;width:9.450pt;height:45.1pt;mso-position-horizontal-relative:page;mso-position-vertical-relative:paragraph;z-index:2092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7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450</w:t>
        <w:tab/>
        <w:t>500</w:t>
        <w:tab/>
        <w:t>550</w:t>
        <w:tab/>
        <w:t>600</w:t>
        <w:tab/>
        <w:t>650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1003" w:val="left" w:leader="none"/>
          <w:tab w:pos="1478" w:val="left" w:leader="none"/>
          <w:tab w:pos="1952" w:val="left" w:leader="none"/>
          <w:tab w:pos="2427" w:val="left" w:leader="none"/>
          <w:tab w:pos="2901" w:val="left" w:leader="none"/>
          <w:tab w:pos="3376" w:val="left" w:leader="none"/>
        </w:tabs>
        <w:spacing w:before="83"/>
        <w:ind w:left="52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140</w:t>
        <w:tab/>
        <w:t>160</w:t>
        <w:tab/>
        <w:t>180</w:t>
        <w:tab/>
        <w:t>200</w:t>
        <w:tab/>
        <w:t>220</w:t>
        <w:tab/>
        <w:t>240</w:t>
        <w:tab/>
      </w:r>
      <w:r>
        <w:rPr>
          <w:rFonts w:ascii="Arial"/>
          <w:sz w:val="15"/>
        </w:rPr>
        <w:t>260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180"/>
          <w:cols w:num="2" w:equalWidth="0">
            <w:col w:w="4920" w:space="40"/>
            <w:col w:w="438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right="203"/>
        <w:jc w:val="both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3.7: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1"/>
          <w:w w:val="110"/>
        </w:rPr>
        <w:t> </w:t>
      </w:r>
      <w:r>
        <w:rPr>
          <w:w w:val="110"/>
        </w:rPr>
        <w:t>distributions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IC</w:t>
      </w:r>
      <w:r>
        <w:rPr>
          <w:spacing w:val="-2"/>
          <w:w w:val="110"/>
        </w:rPr>
        <w:t>D</w:t>
      </w:r>
      <w:r>
        <w:rPr>
          <w:spacing w:val="-20"/>
          <w:w w:val="110"/>
        </w:rPr>
        <w:t> </w:t>
      </w:r>
      <w:r>
        <w:rPr>
          <w:w w:val="110"/>
        </w:rPr>
        <w:t>415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21"/>
          <w:w w:val="110"/>
        </w:rPr>
        <w:t> </w:t>
      </w:r>
      <w:r>
        <w:rPr>
          <w:w w:val="110"/>
        </w:rPr>
        <w:t>ancestors,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pStyle w:val="BodyText"/>
        <w:tabs>
          <w:tab w:pos="3007" w:val="left" w:leader="none"/>
          <w:tab w:pos="9114" w:val="right" w:leader="none"/>
        </w:tabs>
        <w:spacing w:line="240" w:lineRule="auto" w:before="328"/>
        <w:ind w:left="898" w:right="0"/>
        <w:jc w:val="left"/>
      </w:pPr>
      <w:r>
        <w:rPr>
          <w:spacing w:val="-4"/>
          <w:w w:val="105"/>
        </w:rPr>
        <w:t>Tab</w:t>
      </w:r>
      <w:r>
        <w:rPr>
          <w:spacing w:val="-5"/>
          <w:w w:val="105"/>
        </w:rPr>
        <w:t>le</w:t>
      </w:r>
      <w:r>
        <w:rPr>
          <w:spacing w:val="27"/>
          <w:w w:val="105"/>
        </w:rPr>
        <w:t> </w:t>
      </w:r>
      <w:hyperlink w:history="true" w:anchor="_bookmark117">
        <w:r>
          <w:rPr>
            <w:w w:val="105"/>
          </w:rPr>
          <w:t>3.7</w:t>
        </w:r>
      </w:hyperlink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fi</w:t>
        <w:tab/>
      </w:r>
      <w:hyperlink w:history="true" w:anchor="_bookmark118">
        <w:r>
          <w:rPr>
            <w:w w:val="105"/>
          </w:rPr>
          <w:t>3.6</w:t>
        </w:r>
      </w:hyperlink>
      <w:r>
        <w:rPr>
          <w:spacing w:val="22"/>
          <w:w w:val="105"/>
        </w:rPr>
        <w:t> </w:t>
      </w:r>
      <w:r>
        <w:rPr>
          <w:spacing w:val="-2"/>
          <w:w w:val="105"/>
        </w:rPr>
        <w:t>sho</w:t>
      </w:r>
      <w:r>
        <w:rPr>
          <w:spacing w:val="-3"/>
          <w:w w:val="105"/>
        </w:rPr>
        <w:t>ws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posterior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IBM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table</w:t>
      </w:r>
      <w:r>
        <w:rPr>
          <w:spacing w:val="21"/>
          <w:w w:val="105"/>
        </w:rPr>
        <w:t> </w:t>
      </w:r>
      <w:hyperlink w:history="true" w:anchor="_bookmark119">
        <w:r>
          <w:rPr>
            <w:w w:val="105"/>
          </w:rPr>
          <w:t>3.8</w:t>
        </w:r>
      </w:hyperlink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fi</w:t>
      </w:r>
      <w:r>
        <w:rPr>
          <w:rFonts w:ascii="Times New Roman"/>
          <w:w w:val="105"/>
        </w:rPr>
        <w:tab/>
      </w:r>
      <w:hyperlink w:history="true" w:anchor="_bookmark120">
        <w:r>
          <w:rPr>
            <w:w w:val="105"/>
          </w:rPr>
          <w:t>3.7</w:t>
        </w:r>
        <w:r>
          <w:rPr/>
        </w:r>
      </w:hyperlink>
    </w:p>
    <w:p>
      <w:pPr>
        <w:pStyle w:val="BodyText"/>
        <w:spacing w:line="242" w:lineRule="auto" w:before="3"/>
        <w:ind w:left="539" w:right="190" w:firstLine="8"/>
        <w:jc w:val="both"/>
      </w:pPr>
      <w:r>
        <w:rPr>
          <w:spacing w:val="-3"/>
          <w:w w:val="110"/>
        </w:rPr>
        <w:t>shows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posterior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HBM,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ICD</w:t>
      </w:r>
      <w:r>
        <w:rPr>
          <w:spacing w:val="14"/>
          <w:w w:val="110"/>
        </w:rPr>
        <w:t> </w:t>
      </w:r>
      <w:r>
        <w:rPr>
          <w:w w:val="110"/>
        </w:rPr>
        <w:t>415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its</w:t>
      </w:r>
      <w:r>
        <w:rPr>
          <w:spacing w:val="13"/>
          <w:w w:val="110"/>
        </w:rPr>
        <w:t> </w:t>
      </w:r>
      <w:r>
        <w:rPr>
          <w:w w:val="110"/>
        </w:rPr>
        <w:t>ancestors,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added</w:t>
      </w:r>
      <w:r>
        <w:rPr>
          <w:spacing w:val="14"/>
          <w:w w:val="110"/>
        </w:rPr>
        <w:t> </w:t>
      </w:r>
      <w:r>
        <w:rPr>
          <w:w w:val="110"/>
        </w:rPr>
        <w:t>anomalies.</w:t>
      </w:r>
      <w:r>
        <w:rPr>
          <w:spacing w:val="29"/>
          <w:w w:val="110"/>
        </w:rPr>
        <w:t> </w:t>
      </w: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no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obvious</w:t>
      </w:r>
      <w:r>
        <w:rPr>
          <w:spacing w:val="35"/>
          <w:w w:val="110"/>
        </w:rPr>
        <w:t> </w:t>
      </w:r>
      <w:r>
        <w:rPr>
          <w:w w:val="110"/>
        </w:rPr>
        <w:t>diff</w:t>
      </w:r>
      <w:r>
        <w:rPr>
          <w:spacing w:val="28"/>
          <w:w w:val="110"/>
        </w:rPr>
        <w:t> </w:t>
      </w:r>
      <w:r>
        <w:rPr>
          <w:w w:val="110"/>
        </w:rPr>
        <w:t>ces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distribution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distribution</w:t>
      </w:r>
      <w:r>
        <w:rPr>
          <w:spacing w:val="21"/>
          <w:w w:val="117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IBM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180"/>
        </w:sectPr>
      </w:pPr>
    </w:p>
    <w:p>
      <w:pPr>
        <w:spacing w:line="240" w:lineRule="auto" w:before="1"/>
        <w:rPr>
          <w:rFonts w:ascii="PMingLiU" w:hAnsi="PMingLiU" w:cs="PMingLiU" w:eastAsia="PMingLiU"/>
          <w:sz w:val="3"/>
          <w:szCs w:val="3"/>
        </w:rPr>
      </w:pPr>
    </w:p>
    <w:tbl>
      <w:tblPr>
        <w:tblW w:w="0" w:type="auto"/>
        <w:jc w:val="left"/>
        <w:tblInd w:w="47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6"/>
        <w:gridCol w:w="772"/>
        <w:gridCol w:w="1124"/>
      </w:tblGrid>
      <w:tr>
        <w:trPr>
          <w:trHeight w:val="286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21" w:id="206"/>
            <w:bookmarkEnd w:id="206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526.983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23.297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480.980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526.758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573.138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3114.000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196.224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13.951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169.986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195.689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224.270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3294.000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451-459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7.382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spacing w:val="-1"/>
                <w:w w:val="105"/>
                <w:sz w:val="24"/>
              </w:rPr>
              <w:t>2.629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3.052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7.077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13.190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2322.000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0.208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0.033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0.323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0.812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517.000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left="117" w:right="774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3.9:</w:t>
      </w:r>
      <w:r>
        <w:rPr>
          <w:spacing w:val="21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10"/>
          <w:w w:val="110"/>
        </w:rPr>
        <w:t> </w:t>
      </w:r>
      <w:r>
        <w:rPr>
          <w:w w:val="110"/>
        </w:rPr>
        <w:t>distributions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ICD</w:t>
      </w:r>
      <w:r>
        <w:rPr>
          <w:spacing w:val="-11"/>
          <w:w w:val="110"/>
        </w:rPr>
        <w:t> </w:t>
      </w:r>
      <w:r>
        <w:rPr>
          <w:w w:val="110"/>
        </w:rPr>
        <w:t>452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ancestors,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740" w:bottom="940" w:left="1300" w:right="1180"/>
        </w:sectPr>
      </w:pP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2595" w:val="left" w:leader="none"/>
          <w:tab w:pos="3453" w:val="left" w:leader="none"/>
        </w:tabs>
        <w:spacing w:before="0"/>
        <w:ind w:left="169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18.322487pt;margin-top:10.967024pt;width:169.9pt;height:53.65pt;mso-position-horizontal-relative:page;mso-position-vertical-relative:paragraph;z-index:21088" coordorigin="2366,219" coordsize="3398,1073">
            <v:group style="position:absolute;left:2372;top:1142;width:85;height:2" coordorigin="2372,1142" coordsize="85,2">
              <v:shape style="position:absolute;left:2372;top:1142;width:85;height:2" coordorigin="2372,1142" coordsize="85,0" path="m2456,1142l2372,1142e" filled="false" stroked="true" strokeweight=".556957pt" strokecolor="#000000">
                <v:path arrowok="t"/>
              </v:shape>
            </v:group>
            <v:group style="position:absolute;left:2372;top:897;width:85;height:2" coordorigin="2372,897" coordsize="85,2">
              <v:shape style="position:absolute;left:2372;top:897;width:85;height:2" coordorigin="2372,897" coordsize="85,0" path="m2456,897l2372,897e" filled="false" stroked="true" strokeweight=".556957pt" strokecolor="#000000">
                <v:path arrowok="t"/>
              </v:shape>
            </v:group>
            <v:group style="position:absolute;left:2372;top:652;width:85;height:2" coordorigin="2372,652" coordsize="85,2">
              <v:shape style="position:absolute;left:2372;top:652;width:85;height:2" coordorigin="2372,652" coordsize="85,0" path="m2456,652l2372,652e" filled="false" stroked="true" strokeweight=".556957pt" strokecolor="#000000">
                <v:path arrowok="t"/>
              </v:shape>
            </v:group>
            <v:group style="position:absolute;left:2372;top:407;width:85;height:2" coordorigin="2372,407" coordsize="85,2">
              <v:shape style="position:absolute;left:2372;top:407;width:85;height:2" coordorigin="2372,407" coordsize="85,0" path="m2456,407l2372,407e" filled="false" stroked="true" strokeweight=".556957pt" strokecolor="#000000">
                <v:path arrowok="t"/>
              </v:shape>
            </v:group>
            <v:group style="position:absolute;left:2996;top:1202;width:2;height:85" coordorigin="2996,1202" coordsize="2,85">
              <v:shape style="position:absolute;left:2996;top:1202;width:2;height:85" coordorigin="2996,1202" coordsize="0,85" path="m2996,1202l2996,1287e" filled="false" stroked="true" strokeweight=".556957pt" strokecolor="#000000">
                <v:path arrowok="t"/>
              </v:shape>
              <v:shape style="position:absolute;left:2854;top:279;width:2720;height:1013" type="#_x0000_t75" stroked="false">
                <v:imagedata r:id="rId129" o:title=""/>
              </v:shape>
            </v:group>
            <v:group style="position:absolute;left:4998;top:1202;width:2;height:85" coordorigin="4998,1202" coordsize="2,85">
              <v:shape style="position:absolute;left:4998;top:1202;width:2;height:85" coordorigin="4998,1202" coordsize="0,85" path="m4998,1202l4998,1287e" filled="false" stroked="true" strokeweight=".556957pt" strokecolor="#000000">
                <v:path arrowok="t"/>
              </v:shape>
            </v:group>
            <v:group style="position:absolute;left:5666;top:1202;width:2;height:85" coordorigin="5666,1202" coordsize="2,85">
              <v:shape style="position:absolute;left:5666;top:1202;width:2;height:85" coordorigin="5666,1202" coordsize="0,85" path="m5666,1202l5666,1287e" filled="false" stroked="true" strokeweight=".556957pt" strokecolor="#000000">
                <v:path arrowok="t"/>
              </v:shape>
            </v:group>
            <v:group style="position:absolute;left:2670;top:225;width:3089;height:978" coordorigin="2670,225" coordsize="3089,978">
              <v:shape style="position:absolute;left:2670;top:225;width:3089;height:978" coordorigin="2670,225" coordsize="3089,978" path="m2670,1202l5759,1202,5759,225,2670,225,2670,1202xe" filled="false" stroked="true" strokeweight=".556957pt" strokecolor="#000000">
                <v:path arrowok="t"/>
              </v:shape>
            </v:group>
            <v:group style="position:absolute;left:2456;top:225;width:214;height:978" coordorigin="2456,225" coordsize="214,978">
              <v:shape style="position:absolute;left:2456;top:225;width:214;height:978" coordorigin="2456,225" coordsize="214,978" path="m2456,1202l2670,1202,2670,225,2456,225,2456,1202xe" filled="true" fillcolor="#87ceeb" stroked="false">
                <v:path arrowok="t"/>
                <v:fill type="solid"/>
              </v:shape>
            </v:group>
            <v:group style="position:absolute;left:2456;top:225;width:214;height:978" coordorigin="2456,225" coordsize="214,978">
              <v:shape style="position:absolute;left:2456;top:225;width:214;height:978" coordorigin="2456,225" coordsize="214,978" path="m2456,1202l2670,1202,2670,225,2456,225,2456,1202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8.322487pt;margin-top:-55.867874pt;width:169.9pt;height:53.65pt;mso-position-horizontal-relative:page;mso-position-vertical-relative:paragraph;z-index:21136" coordorigin="2366,-1117" coordsize="3398,1073">
            <v:group style="position:absolute;left:2372;top:-194;width:85;height:2" coordorigin="2372,-194" coordsize="85,2">
              <v:shape style="position:absolute;left:2372;top:-194;width:85;height:2" coordorigin="2372,-194" coordsize="85,0" path="m2456,-194l2372,-194e" filled="false" stroked="true" strokeweight=".556957pt" strokecolor="#000000">
                <v:path arrowok="t"/>
              </v:shape>
            </v:group>
            <v:group style="position:absolute;left:2372;top:-358;width:85;height:2" coordorigin="2372,-358" coordsize="85,2">
              <v:shape style="position:absolute;left:2372;top:-358;width:85;height:2" coordorigin="2372,-358" coordsize="85,0" path="m2456,-358l2372,-358e" filled="false" stroked="true" strokeweight=".556957pt" strokecolor="#000000">
                <v:path arrowok="t"/>
              </v:shape>
            </v:group>
            <v:group style="position:absolute;left:2372;top:-522;width:85;height:2" coordorigin="2372,-522" coordsize="85,2">
              <v:shape style="position:absolute;left:2372;top:-522;width:85;height:2" coordorigin="2372,-522" coordsize="85,0" path="m2456,-522l2372,-522e" filled="false" stroked="true" strokeweight=".556957pt" strokecolor="#000000">
                <v:path arrowok="t"/>
              </v:shape>
            </v:group>
            <v:group style="position:absolute;left:2372;top:-686;width:85;height:2" coordorigin="2372,-686" coordsize="85,2">
              <v:shape style="position:absolute;left:2372;top:-686;width:85;height:2" coordorigin="2372,-686" coordsize="85,0" path="m2456,-686l2372,-686e" filled="false" stroked="true" strokeweight=".556957pt" strokecolor="#000000">
                <v:path arrowok="t"/>
              </v:shape>
            </v:group>
            <v:group style="position:absolute;left:2372;top:-849;width:85;height:2" coordorigin="2372,-849" coordsize="85,2">
              <v:shape style="position:absolute;left:2372;top:-849;width:85;height:2" coordorigin="2372,-849" coordsize="85,0" path="m2456,-849l2372,-849e" filled="false" stroked="true" strokeweight=".556957pt" strokecolor="#000000">
                <v:path arrowok="t"/>
              </v:shape>
            </v:group>
            <v:group style="position:absolute;left:2372;top:-1013;width:85;height:2" coordorigin="2372,-1013" coordsize="85,2">
              <v:shape style="position:absolute;left:2372;top:-1013;width:85;height:2" coordorigin="2372,-1013" coordsize="85,0" path="m2456,-1013l2372,-1013e" filled="false" stroked="true" strokeweight=".556957pt" strokecolor="#000000">
                <v:path arrowok="t"/>
              </v:shape>
            </v:group>
            <v:group style="position:absolute;left:3038;top:-134;width:2;height:85" coordorigin="3038,-134" coordsize="2,85">
              <v:shape style="position:absolute;left:3038;top:-134;width:2;height:85" coordorigin="3038,-134" coordsize="0,85" path="m3038,-134l3038,-50e" filled="false" stroked="true" strokeweight=".556957pt" strokecolor="#000000">
                <v:path arrowok="t"/>
              </v:shape>
              <v:shape style="position:absolute;left:2854;top:-1057;width:2720;height:1013" type="#_x0000_t75" stroked="false">
                <v:imagedata r:id="rId130" o:title=""/>
              </v:shape>
            </v:group>
            <v:group style="position:absolute;left:4837;top:-134;width:2;height:85" coordorigin="4837,-134" coordsize="2,85">
              <v:shape style="position:absolute;left:4837;top:-134;width:2;height:85" coordorigin="4837,-134" coordsize="0,85" path="m4837,-134l4837,-50e" filled="false" stroked="true" strokeweight=".556957pt" strokecolor="#000000">
                <v:path arrowok="t"/>
              </v:shape>
            </v:group>
            <v:group style="position:absolute;left:5736;top:-134;width:2;height:85" coordorigin="5736,-134" coordsize="2,85">
              <v:shape style="position:absolute;left:5736;top:-134;width:2;height:85" coordorigin="5736,-134" coordsize="0,85" path="m5736,-134l5736,-50e" filled="false" stroked="true" strokeweight=".556957pt" strokecolor="#000000">
                <v:path arrowok="t"/>
              </v:shape>
            </v:group>
            <v:group style="position:absolute;left:2670;top:-1112;width:3089;height:978" coordorigin="2670,-1112" coordsize="3089,978">
              <v:shape style="position:absolute;left:2670;top:-1112;width:3089;height:978" coordorigin="2670,-1112" coordsize="3089,978" path="m2670,-134l5759,-134,5759,-1112,2670,-1112,2670,-134xe" filled="false" stroked="true" strokeweight=".556957pt" strokecolor="#000000">
                <v:path arrowok="t"/>
              </v:shape>
            </v:group>
            <v:group style="position:absolute;left:2456;top:-1112;width:214;height:978" coordorigin="2456,-1112" coordsize="214,978">
              <v:shape style="position:absolute;left:2456;top:-1112;width:214;height:978" coordorigin="2456,-1112" coordsize="214,978" path="m2456,-134l2670,-134,2670,-1112,2456,-1112,2456,-134xe" filled="true" fillcolor="#87ceeb" stroked="false">
                <v:path arrowok="t"/>
                <v:fill type="solid"/>
              </v:shape>
            </v:group>
            <v:group style="position:absolute;left:2456;top:-1112;width:214;height:978" coordorigin="2456,-1112" coordsize="214,978">
              <v:shape style="position:absolute;left:2456;top:-1112;width:214;height:978" coordorigin="2456,-1112" coordsize="214,978" path="m2456,-134l2670,-134,2670,-1112,2456,-1112,2456,-134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92.178627pt;margin-top:-50.68565pt;width:24.65pt;height:68.850pt;mso-position-horizontal-relative:page;mso-position-vertical-relative:paragraph;z-index:2118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before="101"/>
                    <w:ind w:left="412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38039pt;margin-top:26.263597pt;width:10.95pt;height:18.850pt;mso-position-horizontal-relative:page;mso-position-vertical-relative:paragraph;z-index:2123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38039pt;margin-top:-49.616291pt;width:10.95pt;height:36.950pt;mso-position-horizontal-relative:page;mso-position-vertical-relative:paragraph;z-index:2125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bookmarkStart w:name="_bookmark122" w:id="207"/>
      <w:bookmarkEnd w:id="207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472" w:val="left" w:leader="none"/>
          <w:tab w:pos="3211" w:val="left" w:leader="none"/>
          <w:tab w:pos="3991" w:val="left" w:leader="none"/>
        </w:tabs>
        <w:spacing w:before="91"/>
        <w:ind w:left="169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01.412994pt;margin-top:15.517024pt;width:169.9pt;height:53.65pt;mso-position-horizontal-relative:page;mso-position-vertical-relative:paragraph;z-index:21112" coordorigin="6028,310" coordsize="3398,1073">
            <v:group style="position:absolute;left:6034;top:1233;width:85;height:2" coordorigin="6034,1233" coordsize="85,2">
              <v:shape style="position:absolute;left:6034;top:1233;width:85;height:2" coordorigin="6034,1233" coordsize="85,0" path="m6118,1233l6034,1233e" filled="false" stroked="true" strokeweight=".556957pt" strokecolor="#000000">
                <v:path arrowok="t"/>
              </v:shape>
            </v:group>
            <v:group style="position:absolute;left:6034;top:1087;width:85;height:2" coordorigin="6034,1087" coordsize="85,2">
              <v:shape style="position:absolute;left:6034;top:1087;width:85;height:2" coordorigin="6034,1087" coordsize="85,0" path="m6118,1087l6034,1087e" filled="false" stroked="true" strokeweight=".556957pt" strokecolor="#000000">
                <v:path arrowok="t"/>
              </v:shape>
            </v:group>
            <v:group style="position:absolute;left:6034;top:940;width:85;height:2" coordorigin="6034,940" coordsize="85,2">
              <v:shape style="position:absolute;left:6034;top:940;width:85;height:2" coordorigin="6034,940" coordsize="85,0" path="m6118,940l6034,940e" filled="false" stroked="true" strokeweight=".556957pt" strokecolor="#000000">
                <v:path arrowok="t"/>
              </v:shape>
            </v:group>
            <v:group style="position:absolute;left:6034;top:794;width:85;height:2" coordorigin="6034,794" coordsize="85,2">
              <v:shape style="position:absolute;left:6034;top:794;width:85;height:2" coordorigin="6034,794" coordsize="85,0" path="m6118,794l6034,794e" filled="false" stroked="true" strokeweight=".556957pt" strokecolor="#000000">
                <v:path arrowok="t"/>
              </v:shape>
            </v:group>
            <v:group style="position:absolute;left:6034;top:647;width:85;height:2" coordorigin="6034,647" coordsize="85,2">
              <v:shape style="position:absolute;left:6034;top:647;width:85;height:2" coordorigin="6034,647" coordsize="85,0" path="m6118,647l6034,647e" filled="false" stroked="true" strokeweight=".556957pt" strokecolor="#000000">
                <v:path arrowok="t"/>
              </v:shape>
            </v:group>
            <v:group style="position:absolute;left:6034;top:501;width:85;height:2" coordorigin="6034,501" coordsize="85,2">
              <v:shape style="position:absolute;left:6034;top:501;width:85;height:2" coordorigin="6034,501" coordsize="85,0" path="m6118,501l6034,501e" filled="false" stroked="true" strokeweight=".556957pt" strokecolor="#000000">
                <v:path arrowok="t"/>
              </v:shape>
            </v:group>
            <v:group style="position:absolute;left:6034;top:354;width:85;height:2" coordorigin="6034,354" coordsize="85,2">
              <v:shape style="position:absolute;left:6034;top:354;width:85;height:2" coordorigin="6034,354" coordsize="85,0" path="m6118,354l6034,354e" filled="false" stroked="true" strokeweight=".556957pt" strokecolor="#000000">
                <v:path arrowok="t"/>
              </v:shape>
            </v:group>
            <v:group style="position:absolute;left:6483;top:1293;width:2;height:85" coordorigin="6483,1293" coordsize="2,85">
              <v:shape style="position:absolute;left:6483;top:1293;width:2;height:85" coordorigin="6483,1293" coordsize="0,85" path="m6483,1293l6483,1378e" filled="false" stroked="true" strokeweight=".556957pt" strokecolor="#000000">
                <v:path arrowok="t"/>
              </v:shape>
              <v:shape style="position:absolute;left:6516;top:370;width:2720;height:1013" type="#_x0000_t75" stroked="false">
                <v:imagedata r:id="rId131" o:title=""/>
              </v:shape>
            </v:group>
            <v:group style="position:absolute;left:8855;top:1293;width:2;height:85" coordorigin="8855,1293" coordsize="2,85">
              <v:shape style="position:absolute;left:8855;top:1293;width:2;height:85" coordorigin="8855,1293" coordsize="0,85" path="m8855,1293l8855,1378e" filled="false" stroked="true" strokeweight=".556957pt" strokecolor="#000000">
                <v:path arrowok="t"/>
              </v:shape>
            </v:group>
            <v:group style="position:absolute;left:9330;top:1293;width:2;height:85" coordorigin="9330,1293" coordsize="2,85">
              <v:shape style="position:absolute;left:9330;top:1293;width:2;height:85" coordorigin="9330,1293" coordsize="0,85" path="m9330,1293l9330,1378e" filled="false" stroked="true" strokeweight=".556957pt" strokecolor="#000000">
                <v:path arrowok="t"/>
              </v:shape>
            </v:group>
            <v:group style="position:absolute;left:6332;top:316;width:3089;height:978" coordorigin="6332,316" coordsize="3089,978">
              <v:shape style="position:absolute;left:6332;top:316;width:3089;height:978" coordorigin="6332,316" coordsize="3089,978" path="m6332,1293l9420,1293,9420,316,6332,316,6332,1293xe" filled="false" stroked="true" strokeweight=".556957pt" strokecolor="#000000">
                <v:path arrowok="t"/>
              </v:shape>
            </v:group>
            <v:group style="position:absolute;left:6118;top:316;width:214;height:978" coordorigin="6118,316" coordsize="214,978">
              <v:shape style="position:absolute;left:6118;top:316;width:214;height:978" coordorigin="6118,316" coordsize="214,978" path="m6118,1293l6332,1293,6332,316,6118,316,6118,1293xe" filled="true" fillcolor="#87ceeb" stroked="false">
                <v:path arrowok="t"/>
                <v:fill type="solid"/>
              </v:shape>
            </v:group>
            <v:group style="position:absolute;left:6118;top:316;width:214;height:978" coordorigin="6118,316" coordsize="214,978">
              <v:shape style="position:absolute;left:6118;top:316;width:214;height:978" coordorigin="6118,316" coordsize="214,978" path="m6118,1293l6332,1293,6332,316,6118,316,6118,129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1.412994pt;margin-top:-51.317875pt;width:169.9pt;height:53.65pt;mso-position-horizontal-relative:page;mso-position-vertical-relative:paragraph;z-index:21160" coordorigin="6028,-1026" coordsize="3398,1073">
            <v:group style="position:absolute;left:6034;top:-103;width:85;height:2" coordorigin="6034,-103" coordsize="85,2">
              <v:shape style="position:absolute;left:6034;top:-103;width:85;height:2" coordorigin="6034,-103" coordsize="85,0" path="m6118,-103l6034,-103e" filled="false" stroked="true" strokeweight=".556957pt" strokecolor="#000000">
                <v:path arrowok="t"/>
              </v:shape>
            </v:group>
            <v:group style="position:absolute;left:6034;top:-287;width:85;height:2" coordorigin="6034,-287" coordsize="85,2">
              <v:shape style="position:absolute;left:6034;top:-287;width:85;height:2" coordorigin="6034,-287" coordsize="85,0" path="m6118,-287l6034,-287e" filled="false" stroked="true" strokeweight=".556957pt" strokecolor="#000000">
                <v:path arrowok="t"/>
              </v:shape>
            </v:group>
            <v:group style="position:absolute;left:6034;top:-470;width:85;height:2" coordorigin="6034,-470" coordsize="85,2">
              <v:shape style="position:absolute;left:6034;top:-470;width:85;height:2" coordorigin="6034,-470" coordsize="85,0" path="m6118,-470l6034,-470e" filled="false" stroked="true" strokeweight=".556957pt" strokecolor="#000000">
                <v:path arrowok="t"/>
              </v:shape>
            </v:group>
            <v:group style="position:absolute;left:6034;top:-654;width:85;height:2" coordorigin="6034,-654" coordsize="85,2">
              <v:shape style="position:absolute;left:6034;top:-654;width:85;height:2" coordorigin="6034,-654" coordsize="85,0" path="m6118,-654l6034,-654e" filled="false" stroked="true" strokeweight=".556957pt" strokecolor="#000000">
                <v:path arrowok="t"/>
              </v:shape>
            </v:group>
            <v:group style="position:absolute;left:6034;top:-837;width:85;height:2" coordorigin="6034,-837" coordsize="85,2">
              <v:shape style="position:absolute;left:6034;top:-837;width:85;height:2" coordorigin="6034,-837" coordsize="85,0" path="m6118,-837l6034,-837e" filled="false" stroked="true" strokeweight=".556957pt" strokecolor="#000000">
                <v:path arrowok="t"/>
              </v:shape>
            </v:group>
            <v:group style="position:absolute;left:6034;top:-1021;width:85;height:2" coordorigin="6034,-1021" coordsize="85,2">
              <v:shape style="position:absolute;left:6034;top:-1021;width:85;height:2" coordorigin="6034,-1021" coordsize="85,0" path="m6118,-1021l6034,-1021e" filled="false" stroked="true" strokeweight=".556957pt" strokecolor="#000000">
                <v:path arrowok="t"/>
              </v:shape>
            </v:group>
            <v:group style="position:absolute;left:6693;top:-43;width:2;height:85" coordorigin="6693,-43" coordsize="2,85">
              <v:shape style="position:absolute;left:6693;top:-43;width:2;height:85" coordorigin="6693,-43" coordsize="0,85" path="m6693,-43l6693,41e" filled="false" stroked="true" strokeweight=".556957pt" strokecolor="#000000">
                <v:path arrowok="t"/>
              </v:shape>
              <v:shape style="position:absolute;left:6516;top:-966;width:2720;height:1013" type="#_x0000_t75" stroked="false">
                <v:imagedata r:id="rId132" o:title=""/>
              </v:shape>
            </v:group>
            <v:group style="position:absolute;left:6332;top:-1021;width:3089;height:978" coordorigin="6332,-1021" coordsize="3089,978">
              <v:shape style="position:absolute;left:6332;top:-1021;width:3089;height:978" coordorigin="6332,-1021" coordsize="3089,978" path="m6332,-43l9420,-43,9420,-1021,6332,-1021,6332,-43xe" filled="false" stroked="true" strokeweight=".556957pt" strokecolor="#000000">
                <v:path arrowok="t"/>
              </v:shape>
            </v:group>
            <v:group style="position:absolute;left:6118;top:-1021;width:214;height:978" coordorigin="6118,-1021" coordsize="214,978">
              <v:shape style="position:absolute;left:6118;top:-1021;width:214;height:978" coordorigin="6118,-1021" coordsize="214,978" path="m6118,-43l6332,-43,6332,-1021,6118,-1021,6118,-43xe" filled="true" fillcolor="#87ceeb" stroked="false">
                <v:path arrowok="t"/>
                <v:fill type="solid"/>
              </v:shape>
            </v:group>
            <v:group style="position:absolute;left:6118;top:-1021;width:214;height:978" coordorigin="6118,-1021" coordsize="214,978">
              <v:shape style="position:absolute;left:6118;top:-1021;width:214;height:978" coordorigin="6118,-1021" coordsize="214,978" path="m6118,-43l6332,-43,6332,-1021,6118,-1021,6118,-4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90.463379pt;margin-top:7.406531pt;width:9.450pt;height:64.55pt;mso-position-horizontal-relative:page;mso-position-vertical-relative:paragraph;z-index:21280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0.030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463379pt;margin-top:-50.093761pt;width:9.450pt;height:53.15pt;mso-position-horizontal-relative:page;mso-position-vertical-relative:paragraph;z-index:21304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21.768608pt;width:10.95pt;height:36.950pt;mso-position-horizontal-relative:page;mso-position-vertical-relative:paragraph;z-index:21328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2211pt;margin-top:-35.038086pt;width:10.95pt;height:16.9pt;mso-position-horizontal-relative:page;mso-position-vertical-relative:paragraph;z-index:2135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180"/>
          <w:cols w:num="2" w:equalWidth="0">
            <w:col w:w="3620" w:space="40"/>
            <w:col w:w="610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30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239" w:val="left" w:leader="none"/>
          <w:tab w:pos="2906" w:val="left" w:leader="none"/>
          <w:tab w:pos="3574" w:val="left" w:leader="none"/>
          <w:tab w:pos="4241" w:val="left" w:leader="none"/>
        </w:tabs>
        <w:spacing w:before="83"/>
        <w:ind w:left="157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07.372894pt;margin-top:-40.371986pt;width:9.450pt;height:45.1pt;mso-position-horizontal-relative:page;mso-position-vertical-relative:paragraph;z-index:21208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7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450</w:t>
        <w:tab/>
        <w:t>500</w:t>
        <w:tab/>
        <w:t>550</w:t>
        <w:tab/>
        <w:t>600</w:t>
        <w:tab/>
        <w:t>650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1003" w:val="left" w:leader="none"/>
          <w:tab w:pos="1478" w:val="left" w:leader="none"/>
          <w:tab w:pos="1952" w:val="left" w:leader="none"/>
          <w:tab w:pos="2427" w:val="left" w:leader="none"/>
          <w:tab w:pos="2901" w:val="left" w:leader="none"/>
          <w:tab w:pos="3376" w:val="left" w:leader="none"/>
        </w:tabs>
        <w:spacing w:before="83"/>
        <w:ind w:left="52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140</w:t>
        <w:tab/>
        <w:t>160</w:t>
        <w:tab/>
        <w:t>180</w:t>
        <w:tab/>
        <w:t>200</w:t>
        <w:tab/>
        <w:t>220</w:t>
        <w:tab/>
        <w:t>240</w:t>
        <w:tab/>
      </w:r>
      <w:r>
        <w:rPr>
          <w:rFonts w:ascii="Arial"/>
          <w:sz w:val="15"/>
        </w:rPr>
        <w:t>260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300" w:right="1180"/>
          <w:cols w:num="2" w:equalWidth="0">
            <w:col w:w="4490" w:space="40"/>
            <w:col w:w="523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left="117" w:right="774"/>
        <w:jc w:val="left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3.8: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0"/>
          <w:w w:val="110"/>
        </w:rPr>
        <w:t> </w:t>
      </w:r>
      <w:r>
        <w:rPr>
          <w:w w:val="110"/>
        </w:rPr>
        <w:t>distributions</w:t>
      </w:r>
      <w:r>
        <w:rPr>
          <w:spacing w:val="-22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ICD</w:t>
      </w:r>
      <w:r>
        <w:rPr>
          <w:spacing w:val="-20"/>
          <w:w w:val="110"/>
        </w:rPr>
        <w:t> </w:t>
      </w:r>
      <w:r>
        <w:rPr>
          <w:w w:val="110"/>
        </w:rPr>
        <w:t>452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w w:val="110"/>
        </w:rPr>
        <w:t>its</w:t>
      </w:r>
      <w:r>
        <w:rPr>
          <w:spacing w:val="-20"/>
          <w:w w:val="110"/>
        </w:rPr>
        <w:t> </w:t>
      </w:r>
      <w:r>
        <w:rPr>
          <w:w w:val="110"/>
        </w:rPr>
        <w:t>ancestors,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5"/>
          <w:w w:val="107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calculated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ith</w:t>
      </w:r>
      <w:r>
        <w:rPr>
          <w:spacing w:val="20"/>
          <w:w w:val="110"/>
        </w:rPr>
        <w:t> </w:t>
      </w:r>
      <w:r>
        <w:rPr>
          <w:w w:val="110"/>
        </w:rPr>
        <w:t>independent</w:t>
      </w:r>
      <w:r>
        <w:rPr>
          <w:spacing w:val="20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20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after="0" w:line="242" w:lineRule="auto"/>
        <w:jc w:val="left"/>
        <w:sectPr>
          <w:type w:val="continuous"/>
          <w:pgSz w:w="12240" w:h="15840"/>
          <w:pgMar w:top="1500" w:bottom="280" w:left="1300" w:right="1180"/>
        </w:sectPr>
      </w:pPr>
    </w:p>
    <w:p>
      <w:pPr>
        <w:spacing w:line="240" w:lineRule="auto" w:before="1"/>
        <w:rPr>
          <w:rFonts w:ascii="PMingLiU" w:hAnsi="PMingLiU" w:cs="PMingLiU" w:eastAsia="PMingLiU"/>
          <w:sz w:val="3"/>
          <w:szCs w:val="3"/>
        </w:rPr>
      </w:pPr>
    </w:p>
    <w:tbl>
      <w:tblPr>
        <w:tblW w:w="0" w:type="auto"/>
        <w:jc w:val="left"/>
        <w:tblInd w:w="90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0"/>
        <w:gridCol w:w="1007"/>
        <w:gridCol w:w="889"/>
        <w:gridCol w:w="1006"/>
        <w:gridCol w:w="1007"/>
        <w:gridCol w:w="1007"/>
        <w:gridCol w:w="772"/>
        <w:gridCol w:w="1124"/>
      </w:tblGrid>
      <w:tr>
        <w:trPr>
          <w:trHeight w:val="286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40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bookmarkStart w:name="_bookmark123" w:id="208"/>
            <w:bookmarkEnd w:id="208"/>
            <w:r>
              <w:rPr/>
            </w:r>
            <w:r>
              <w:rPr>
                <w:rFonts w:ascii="PMingLiU"/>
                <w:w w:val="110"/>
                <w:sz w:val="24"/>
              </w:rPr>
              <w:t>mean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4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10"/>
                <w:sz w:val="24"/>
              </w:rPr>
              <w:t>sd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39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457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50%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275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97.5%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142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Rhat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30" w:lineRule="exact"/>
              <w:ind w:left="56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n.eff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41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20"/>
                <w:sz w:val="24"/>
              </w:rPr>
              <w:t>total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526.447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23.045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482.679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526.250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572.946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0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3061.000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390-459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195.096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13.618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168.448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194.678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222.373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2950.000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451-459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7.476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2.495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3.299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7.282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13.055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1.000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1358.000</w:t>
            </w:r>
            <w:r>
              <w:rPr>
                <w:rFonts w:ascii="PMingLiU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02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548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452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0.390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0.222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0.045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0.362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353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0.889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119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1.020</w:t>
            </w:r>
            <w:r>
              <w:rPr>
                <w:rFonts w:ascii="PMingLiU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66" w:lineRule="exact"/>
              <w:ind w:left="236" w:right="0"/>
              <w:jc w:val="left"/>
              <w:rPr>
                <w:rFonts w:ascii="PMingLiU" w:hAnsi="PMingLiU" w:cs="PMingLiU" w:eastAsia="PMingLiU"/>
                <w:sz w:val="24"/>
                <w:szCs w:val="24"/>
              </w:rPr>
            </w:pPr>
            <w:r>
              <w:rPr>
                <w:rFonts w:ascii="PMingLiU"/>
                <w:w w:val="105"/>
                <w:sz w:val="24"/>
              </w:rPr>
              <w:t>342.000</w:t>
            </w:r>
            <w:r>
              <w:rPr>
                <w:rFonts w:ascii="PMingLiU"/>
                <w:sz w:val="24"/>
              </w:rPr>
            </w:r>
          </w:p>
        </w:tc>
      </w:tr>
    </w:tbl>
    <w:p>
      <w:pPr>
        <w:spacing w:line="240" w:lineRule="auto" w:before="4"/>
        <w:rPr>
          <w:rFonts w:ascii="PMingLiU" w:hAnsi="PMingLiU" w:cs="PMingLiU" w:eastAsia="PMingLiU"/>
          <w:sz w:val="10"/>
          <w:szCs w:val="10"/>
        </w:rPr>
      </w:pPr>
    </w:p>
    <w:p>
      <w:pPr>
        <w:pStyle w:val="BodyText"/>
        <w:spacing w:line="242" w:lineRule="auto" w:before="13"/>
        <w:ind w:right="203" w:hanging="9"/>
        <w:jc w:val="left"/>
      </w:pPr>
      <w:r>
        <w:rPr>
          <w:spacing w:val="-4"/>
          <w:w w:val="110"/>
        </w:rPr>
        <w:t>T</w:t>
      </w:r>
      <w:r>
        <w:rPr>
          <w:spacing w:val="-5"/>
          <w:w w:val="110"/>
        </w:rPr>
        <w:t>able</w:t>
      </w:r>
      <w:r>
        <w:rPr>
          <w:spacing w:val="-21"/>
          <w:w w:val="110"/>
        </w:rPr>
        <w:t> </w:t>
      </w:r>
      <w:r>
        <w:rPr>
          <w:w w:val="110"/>
        </w:rPr>
        <w:t>3.10: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1"/>
          <w:w w:val="110"/>
        </w:rPr>
        <w:t> </w:t>
      </w:r>
      <w:r>
        <w:rPr>
          <w:w w:val="110"/>
        </w:rPr>
        <w:t>distributions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w w:val="110"/>
        </w:rPr>
        <w:t>ICD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452</w:t>
      </w:r>
      <w:r>
        <w:rPr>
          <w:spacing w:val="-21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21"/>
          <w:w w:val="110"/>
        </w:rPr>
        <w:t> </w:t>
      </w:r>
      <w:r>
        <w:rPr>
          <w:spacing w:val="-1"/>
          <w:w w:val="110"/>
        </w:rPr>
        <w:t>ancestors,</w:t>
      </w:r>
      <w:r>
        <w:rPr>
          <w:spacing w:val="-17"/>
          <w:w w:val="110"/>
        </w:rPr>
        <w:t> </w:t>
      </w:r>
      <w:r>
        <w:rPr>
          <w:w w:val="110"/>
        </w:rPr>
        <w:t>with</w:t>
      </w:r>
      <w:r>
        <w:rPr>
          <w:spacing w:val="-21"/>
          <w:w w:val="110"/>
        </w:rPr>
        <w:t> </w:t>
      </w:r>
      <w:r>
        <w:rPr>
          <w:w w:val="110"/>
        </w:rPr>
        <w:t>added</w:t>
      </w:r>
      <w:r>
        <w:rPr>
          <w:spacing w:val="-20"/>
          <w:w w:val="110"/>
        </w:rPr>
        <w:t> </w:t>
      </w:r>
      <w:r>
        <w:rPr>
          <w:w w:val="110"/>
        </w:rPr>
        <w:t>anomalies,</w:t>
      </w:r>
      <w:r>
        <w:rPr>
          <w:spacing w:val="27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after="0" w:line="240" w:lineRule="auto"/>
        <w:rPr>
          <w:rFonts w:ascii="PMingLiU" w:hAnsi="PMingLiU" w:cs="PMingLiU" w:eastAsia="PMingLiU"/>
          <w:sz w:val="20"/>
          <w:szCs w:val="20"/>
        </w:rPr>
        <w:sectPr>
          <w:pgSz w:w="12240" w:h="15840"/>
          <w:pgMar w:header="987" w:footer="749" w:top="1740" w:bottom="940" w:left="1720" w:right="1180"/>
        </w:sectPr>
      </w:pPr>
    </w:p>
    <w:p>
      <w:pPr>
        <w:spacing w:line="240" w:lineRule="auto" w:before="3"/>
        <w:rPr>
          <w:rFonts w:ascii="PMingLiU" w:hAnsi="PMingLiU" w:cs="PMingLiU" w:eastAsia="PMingLiU"/>
          <w:sz w:val="19"/>
          <w:szCs w:val="19"/>
        </w:rPr>
      </w:pPr>
    </w:p>
    <w:p>
      <w:pPr>
        <w:tabs>
          <w:tab w:pos="3026" w:val="left" w:leader="none"/>
          <w:tab w:pos="3884" w:val="left" w:leader="none"/>
        </w:tabs>
        <w:spacing w:before="0"/>
        <w:ind w:left="212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60.842484pt;margin-top:10.967024pt;width:169.9pt;height:53.65pt;mso-position-horizontal-relative:page;mso-position-vertical-relative:paragraph;z-index:21376" coordorigin="3217,219" coordsize="3398,1073">
            <v:group style="position:absolute;left:3222;top:1142;width:85;height:2" coordorigin="3222,1142" coordsize="85,2">
              <v:shape style="position:absolute;left:3222;top:1142;width:85;height:2" coordorigin="3222,1142" coordsize="85,0" path="m3307,1142l3222,1142e" filled="false" stroked="true" strokeweight=".556957pt" strokecolor="#000000">
                <v:path arrowok="t"/>
              </v:shape>
            </v:group>
            <v:group style="position:absolute;left:3222;top:897;width:85;height:2" coordorigin="3222,897" coordsize="85,2">
              <v:shape style="position:absolute;left:3222;top:897;width:85;height:2" coordorigin="3222,897" coordsize="85,0" path="m3307,897l3222,897e" filled="false" stroked="true" strokeweight=".556957pt" strokecolor="#000000">
                <v:path arrowok="t"/>
              </v:shape>
            </v:group>
            <v:group style="position:absolute;left:3222;top:652;width:85;height:2" coordorigin="3222,652" coordsize="85,2">
              <v:shape style="position:absolute;left:3222;top:652;width:85;height:2" coordorigin="3222,652" coordsize="85,0" path="m3307,652l3222,652e" filled="false" stroked="true" strokeweight=".556957pt" strokecolor="#000000">
                <v:path arrowok="t"/>
              </v:shape>
            </v:group>
            <v:group style="position:absolute;left:3222;top:407;width:85;height:2" coordorigin="3222,407" coordsize="85,2">
              <v:shape style="position:absolute;left:3222;top:407;width:85;height:2" coordorigin="3222,407" coordsize="85,0" path="m3307,407l3222,407e" filled="false" stroked="true" strokeweight=".556957pt" strokecolor="#000000">
                <v:path arrowok="t"/>
              </v:shape>
            </v:group>
            <v:group style="position:absolute;left:3846;top:1202;width:2;height:85" coordorigin="3846,1202" coordsize="2,85">
              <v:shape style="position:absolute;left:3846;top:1202;width:2;height:85" coordorigin="3846,1202" coordsize="0,85" path="m3846,1202l3846,1287e" filled="false" stroked="true" strokeweight=".556957pt" strokecolor="#000000">
                <v:path arrowok="t"/>
              </v:shape>
              <v:shape style="position:absolute;left:3705;top:279;width:2720;height:1013" type="#_x0000_t75" stroked="false">
                <v:imagedata r:id="rId125" o:title=""/>
              </v:shape>
            </v:group>
            <v:group style="position:absolute;left:5849;top:1202;width:2;height:85" coordorigin="5849,1202" coordsize="2,85">
              <v:shape style="position:absolute;left:5849;top:1202;width:2;height:85" coordorigin="5849,1202" coordsize="0,85" path="m5849,1202l5849,1287e" filled="false" stroked="true" strokeweight=".556957pt" strokecolor="#000000">
                <v:path arrowok="t"/>
              </v:shape>
            </v:group>
            <v:group style="position:absolute;left:6516;top:1202;width:2;height:85" coordorigin="6516,1202" coordsize="2,85">
              <v:shape style="position:absolute;left:6516;top:1202;width:2;height:85" coordorigin="6516,1202" coordsize="0,85" path="m6516,1202l6516,1287e" filled="false" stroked="true" strokeweight=".556957pt" strokecolor="#000000">
                <v:path arrowok="t"/>
              </v:shape>
            </v:group>
            <v:group style="position:absolute;left:3521;top:225;width:3089;height:978" coordorigin="3521,225" coordsize="3089,978">
              <v:shape style="position:absolute;left:3521;top:225;width:3089;height:978" coordorigin="3521,225" coordsize="3089,978" path="m3521,1202l6609,1202,6609,225,3521,225,3521,1202xe" filled="false" stroked="true" strokeweight=".556957pt" strokecolor="#000000">
                <v:path arrowok="t"/>
              </v:shape>
            </v:group>
            <v:group style="position:absolute;left:3307;top:225;width:214;height:978" coordorigin="3307,225" coordsize="214,978">
              <v:shape style="position:absolute;left:3307;top:225;width:214;height:978" coordorigin="3307,225" coordsize="214,978" path="m3307,1202l3521,1202,3521,225,3307,225,3307,1202xe" filled="true" fillcolor="#87ceeb" stroked="false">
                <v:path arrowok="t"/>
                <v:fill type="solid"/>
              </v:shape>
            </v:group>
            <v:group style="position:absolute;left:3307;top:225;width:214;height:978" coordorigin="3307,225" coordsize="214,978">
              <v:shape style="position:absolute;left:3307;top:225;width:214;height:978" coordorigin="3307,225" coordsize="214,978" path="m3307,1202l3521,1202,3521,225,3307,225,3307,1202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0.842484pt;margin-top:-55.867874pt;width:169.9pt;height:53.65pt;mso-position-horizontal-relative:page;mso-position-vertical-relative:paragraph;z-index:21424" coordorigin="3217,-1117" coordsize="3398,1073">
            <v:group style="position:absolute;left:3222;top:-194;width:85;height:2" coordorigin="3222,-194" coordsize="85,2">
              <v:shape style="position:absolute;left:3222;top:-194;width:85;height:2" coordorigin="3222,-194" coordsize="85,0" path="m3307,-194l3222,-194e" filled="false" stroked="true" strokeweight=".556957pt" strokecolor="#000000">
                <v:path arrowok="t"/>
              </v:shape>
            </v:group>
            <v:group style="position:absolute;left:3222;top:-358;width:85;height:2" coordorigin="3222,-358" coordsize="85,2">
              <v:shape style="position:absolute;left:3222;top:-358;width:85;height:2" coordorigin="3222,-358" coordsize="85,0" path="m3307,-358l3222,-358e" filled="false" stroked="true" strokeweight=".556957pt" strokecolor="#000000">
                <v:path arrowok="t"/>
              </v:shape>
            </v:group>
            <v:group style="position:absolute;left:3222;top:-522;width:85;height:2" coordorigin="3222,-522" coordsize="85,2">
              <v:shape style="position:absolute;left:3222;top:-522;width:85;height:2" coordorigin="3222,-522" coordsize="85,0" path="m3307,-522l3222,-522e" filled="false" stroked="true" strokeweight=".556957pt" strokecolor="#000000">
                <v:path arrowok="t"/>
              </v:shape>
            </v:group>
            <v:group style="position:absolute;left:3222;top:-686;width:85;height:2" coordorigin="3222,-686" coordsize="85,2">
              <v:shape style="position:absolute;left:3222;top:-686;width:85;height:2" coordorigin="3222,-686" coordsize="85,0" path="m3307,-686l3222,-686e" filled="false" stroked="true" strokeweight=".556957pt" strokecolor="#000000">
                <v:path arrowok="t"/>
              </v:shape>
            </v:group>
            <v:group style="position:absolute;left:3222;top:-849;width:85;height:2" coordorigin="3222,-849" coordsize="85,2">
              <v:shape style="position:absolute;left:3222;top:-849;width:85;height:2" coordorigin="3222,-849" coordsize="85,0" path="m3307,-849l3222,-849e" filled="false" stroked="true" strokeweight=".556957pt" strokecolor="#000000">
                <v:path arrowok="t"/>
              </v:shape>
            </v:group>
            <v:group style="position:absolute;left:3222;top:-1013;width:85;height:2" coordorigin="3222,-1013" coordsize="85,2">
              <v:shape style="position:absolute;left:3222;top:-1013;width:85;height:2" coordorigin="3222,-1013" coordsize="85,0" path="m3307,-1013l3222,-1013e" filled="false" stroked="true" strokeweight=".556957pt" strokecolor="#000000">
                <v:path arrowok="t"/>
              </v:shape>
            </v:group>
            <v:group style="position:absolute;left:3888;top:-134;width:2;height:85" coordorigin="3888,-134" coordsize="2,85">
              <v:shape style="position:absolute;left:3888;top:-134;width:2;height:85" coordorigin="3888,-134" coordsize="0,85" path="m3888,-134l3888,-50e" filled="false" stroked="true" strokeweight=".556957pt" strokecolor="#000000">
                <v:path arrowok="t"/>
              </v:shape>
              <v:shape style="position:absolute;left:3705;top:-1057;width:2720;height:1013" type="#_x0000_t75" stroked="false">
                <v:imagedata r:id="rId126" o:title=""/>
              </v:shape>
            </v:group>
            <v:group style="position:absolute;left:5687;top:-134;width:2;height:85" coordorigin="5687,-134" coordsize="2,85">
              <v:shape style="position:absolute;left:5687;top:-134;width:2;height:85" coordorigin="5687,-134" coordsize="0,85" path="m5687,-134l5687,-50e" filled="false" stroked="true" strokeweight=".556957pt" strokecolor="#000000">
                <v:path arrowok="t"/>
              </v:shape>
            </v:group>
            <v:group style="position:absolute;left:6586;top:-134;width:2;height:85" coordorigin="6586,-134" coordsize="2,85">
              <v:shape style="position:absolute;left:6586;top:-134;width:2;height:85" coordorigin="6586,-134" coordsize="0,85" path="m6586,-134l6586,-50e" filled="false" stroked="true" strokeweight=".556957pt" strokecolor="#000000">
                <v:path arrowok="t"/>
              </v:shape>
            </v:group>
            <v:group style="position:absolute;left:3521;top:-1112;width:3089;height:978" coordorigin="3521,-1112" coordsize="3089,978">
              <v:shape style="position:absolute;left:3521;top:-1112;width:3089;height:978" coordorigin="3521,-1112" coordsize="3089,978" path="m3521,-134l6609,-134,6609,-1112,3521,-1112,3521,-134xe" filled="false" stroked="true" strokeweight=".556957pt" strokecolor="#000000">
                <v:path arrowok="t"/>
              </v:shape>
            </v:group>
            <v:group style="position:absolute;left:3307;top:-1112;width:214;height:978" coordorigin="3307,-1112" coordsize="214,978">
              <v:shape style="position:absolute;left:3307;top:-1112;width:214;height:978" coordorigin="3307,-1112" coordsize="214,978" path="m3307,-134l3521,-134,3521,-1112,3307,-1112,3307,-134xe" filled="true" fillcolor="#87ceeb" stroked="false">
                <v:path arrowok="t"/>
                <v:fill type="solid"/>
              </v:shape>
            </v:group>
            <v:group style="position:absolute;left:3307;top:-1112;width:214;height:978" coordorigin="3307,-1112" coordsize="214,978">
              <v:shape style="position:absolute;left:3307;top:-1112;width:214;height:978" coordorigin="3307,-1112" coordsize="214,978" path="m3307,-134l3521,-134,3521,-1112,3307,-1112,3307,-134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34.698624pt;margin-top:-50.68565pt;width:24.65pt;height:68.850pt;mso-position-horizontal-relative:page;mso-position-vertical-relative:paragraph;z-index:21472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Density</w:t>
                  </w:r>
                  <w:r>
                    <w:rPr>
                      <w:rFonts w:ascii="Arial"/>
                      <w:sz w:val="18"/>
                    </w:rPr>
                  </w:r>
                </w:p>
                <w:p>
                  <w:pPr>
                    <w:spacing w:before="101"/>
                    <w:ind w:left="412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pacing w:val="-4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58035pt;margin-top:26.263597pt;width:10.95pt;height:18.850pt;mso-position-horizontal-relative:page;mso-position-vertical-relative:paragraph;z-index:2152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total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658035pt;margin-top:-49.616291pt;width:10.95pt;height:36.950pt;mso-position-horizontal-relative:page;mso-position-vertical-relative:paragraph;z-index:21544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415−417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bookmarkStart w:name="_bookmark124" w:id="209"/>
      <w:bookmarkEnd w:id="209"/>
      <w:r>
        <w:rPr/>
      </w:r>
      <w:r>
        <w:rPr>
          <w:rFonts w:ascii="Arial"/>
          <w:w w:val="95"/>
          <w:sz w:val="15"/>
        </w:rPr>
        <w:t>0</w:t>
        <w:tab/>
        <w:t>5</w:t>
        <w:tab/>
        <w:t>10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2472" w:val="left" w:leader="none"/>
          <w:tab w:pos="3211" w:val="left" w:leader="none"/>
          <w:tab w:pos="3991" w:val="left" w:leader="none"/>
        </w:tabs>
        <w:spacing w:before="91"/>
        <w:ind w:left="169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343.932983pt;margin-top:15.517024pt;width:169.9pt;height:53.65pt;mso-position-horizontal-relative:page;mso-position-vertical-relative:paragraph;z-index:21400" coordorigin="6879,310" coordsize="3398,1073">
            <v:group style="position:absolute;left:6884;top:1233;width:85;height:2" coordorigin="6884,1233" coordsize="85,2">
              <v:shape style="position:absolute;left:6884;top:1233;width:85;height:2" coordorigin="6884,1233" coordsize="85,0" path="m6968,1233l6884,1233e" filled="false" stroked="true" strokeweight=".556957pt" strokecolor="#000000">
                <v:path arrowok="t"/>
              </v:shape>
            </v:group>
            <v:group style="position:absolute;left:6884;top:1087;width:85;height:2" coordorigin="6884,1087" coordsize="85,2">
              <v:shape style="position:absolute;left:6884;top:1087;width:85;height:2" coordorigin="6884,1087" coordsize="85,0" path="m6968,1087l6884,1087e" filled="false" stroked="true" strokeweight=".556957pt" strokecolor="#000000">
                <v:path arrowok="t"/>
              </v:shape>
            </v:group>
            <v:group style="position:absolute;left:6884;top:940;width:85;height:2" coordorigin="6884,940" coordsize="85,2">
              <v:shape style="position:absolute;left:6884;top:940;width:85;height:2" coordorigin="6884,940" coordsize="85,0" path="m6968,940l6884,940e" filled="false" stroked="true" strokeweight=".556957pt" strokecolor="#000000">
                <v:path arrowok="t"/>
              </v:shape>
            </v:group>
            <v:group style="position:absolute;left:6884;top:794;width:85;height:2" coordorigin="6884,794" coordsize="85,2">
              <v:shape style="position:absolute;left:6884;top:794;width:85;height:2" coordorigin="6884,794" coordsize="85,0" path="m6968,794l6884,794e" filled="false" stroked="true" strokeweight=".556957pt" strokecolor="#000000">
                <v:path arrowok="t"/>
              </v:shape>
            </v:group>
            <v:group style="position:absolute;left:6884;top:647;width:85;height:2" coordorigin="6884,647" coordsize="85,2">
              <v:shape style="position:absolute;left:6884;top:647;width:85;height:2" coordorigin="6884,647" coordsize="85,0" path="m6968,647l6884,647e" filled="false" stroked="true" strokeweight=".556957pt" strokecolor="#000000">
                <v:path arrowok="t"/>
              </v:shape>
            </v:group>
            <v:group style="position:absolute;left:6884;top:501;width:85;height:2" coordorigin="6884,501" coordsize="85,2">
              <v:shape style="position:absolute;left:6884;top:501;width:85;height:2" coordorigin="6884,501" coordsize="85,0" path="m6968,501l6884,501e" filled="false" stroked="true" strokeweight=".556957pt" strokecolor="#000000">
                <v:path arrowok="t"/>
              </v:shape>
            </v:group>
            <v:group style="position:absolute;left:6884;top:354;width:85;height:2" coordorigin="6884,354" coordsize="85,2">
              <v:shape style="position:absolute;left:6884;top:354;width:85;height:2" coordorigin="6884,354" coordsize="85,0" path="m6968,354l6884,354e" filled="false" stroked="true" strokeweight=".556957pt" strokecolor="#000000">
                <v:path arrowok="t"/>
              </v:shape>
            </v:group>
            <v:group style="position:absolute;left:7333;top:1293;width:2;height:85" coordorigin="7333,1293" coordsize="2,85">
              <v:shape style="position:absolute;left:7333;top:1293;width:2;height:85" coordorigin="7333,1293" coordsize="0,85" path="m7333,1293l7333,1378e" filled="false" stroked="true" strokeweight=".556957pt" strokecolor="#000000">
                <v:path arrowok="t"/>
              </v:shape>
              <v:shape style="position:absolute;left:7366;top:370;width:2720;height:1013" type="#_x0000_t75" stroked="false">
                <v:imagedata r:id="rId127" o:title=""/>
              </v:shape>
            </v:group>
            <v:group style="position:absolute;left:9706;top:1293;width:2;height:85" coordorigin="9706,1293" coordsize="2,85">
              <v:shape style="position:absolute;left:9706;top:1293;width:2;height:85" coordorigin="9706,1293" coordsize="0,85" path="m9706,1293l9706,1378e" filled="false" stroked="true" strokeweight=".556957pt" strokecolor="#000000">
                <v:path arrowok="t"/>
              </v:shape>
            </v:group>
            <v:group style="position:absolute;left:10180;top:1293;width:2;height:85" coordorigin="10180,1293" coordsize="2,85">
              <v:shape style="position:absolute;left:10180;top:1293;width:2;height:85" coordorigin="10180,1293" coordsize="0,85" path="m10180,1293l10180,1378e" filled="false" stroked="true" strokeweight=".556957pt" strokecolor="#000000">
                <v:path arrowok="t"/>
              </v:shape>
            </v:group>
            <v:group style="position:absolute;left:7182;top:316;width:3089;height:978" coordorigin="7182,316" coordsize="3089,978">
              <v:shape style="position:absolute;left:7182;top:316;width:3089;height:978" coordorigin="7182,316" coordsize="3089,978" path="m7182,1293l10271,1293,10271,316,7182,316,7182,1293xe" filled="false" stroked="true" strokeweight=".556957pt" strokecolor="#000000">
                <v:path arrowok="t"/>
              </v:shape>
            </v:group>
            <v:group style="position:absolute;left:6968;top:316;width:214;height:978" coordorigin="6968,316" coordsize="214,978">
              <v:shape style="position:absolute;left:6968;top:316;width:214;height:978" coordorigin="6968,316" coordsize="214,978" path="m6968,1293l7182,1293,7182,316,6968,316,6968,1293xe" filled="true" fillcolor="#87ceeb" stroked="false">
                <v:path arrowok="t"/>
                <v:fill type="solid"/>
              </v:shape>
            </v:group>
            <v:group style="position:absolute;left:6968;top:316;width:214;height:978" coordorigin="6968,316" coordsize="214,978">
              <v:shape style="position:absolute;left:6968;top:316;width:214;height:978" coordorigin="6968,316" coordsize="214,978" path="m6968,1293l7182,1293,7182,316,6968,316,6968,129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3.932983pt;margin-top:-51.317875pt;width:169.9pt;height:53.65pt;mso-position-horizontal-relative:page;mso-position-vertical-relative:paragraph;z-index:21448" coordorigin="6879,-1026" coordsize="3398,1073">
            <v:group style="position:absolute;left:6884;top:-103;width:85;height:2" coordorigin="6884,-103" coordsize="85,2">
              <v:shape style="position:absolute;left:6884;top:-103;width:85;height:2" coordorigin="6884,-103" coordsize="85,0" path="m6968,-103l6884,-103e" filled="false" stroked="true" strokeweight=".556957pt" strokecolor="#000000">
                <v:path arrowok="t"/>
              </v:shape>
            </v:group>
            <v:group style="position:absolute;left:6884;top:-287;width:85;height:2" coordorigin="6884,-287" coordsize="85,2">
              <v:shape style="position:absolute;left:6884;top:-287;width:85;height:2" coordorigin="6884,-287" coordsize="85,0" path="m6968,-287l6884,-287e" filled="false" stroked="true" strokeweight=".556957pt" strokecolor="#000000">
                <v:path arrowok="t"/>
              </v:shape>
            </v:group>
            <v:group style="position:absolute;left:6884;top:-470;width:85;height:2" coordorigin="6884,-470" coordsize="85,2">
              <v:shape style="position:absolute;left:6884;top:-470;width:85;height:2" coordorigin="6884,-470" coordsize="85,0" path="m6968,-470l6884,-470e" filled="false" stroked="true" strokeweight=".556957pt" strokecolor="#000000">
                <v:path arrowok="t"/>
              </v:shape>
            </v:group>
            <v:group style="position:absolute;left:6884;top:-654;width:85;height:2" coordorigin="6884,-654" coordsize="85,2">
              <v:shape style="position:absolute;left:6884;top:-654;width:85;height:2" coordorigin="6884,-654" coordsize="85,0" path="m6968,-654l6884,-654e" filled="false" stroked="true" strokeweight=".556957pt" strokecolor="#000000">
                <v:path arrowok="t"/>
              </v:shape>
            </v:group>
            <v:group style="position:absolute;left:6884;top:-837;width:85;height:2" coordorigin="6884,-837" coordsize="85,2">
              <v:shape style="position:absolute;left:6884;top:-837;width:85;height:2" coordorigin="6884,-837" coordsize="85,0" path="m6968,-837l6884,-837e" filled="false" stroked="true" strokeweight=".556957pt" strokecolor="#000000">
                <v:path arrowok="t"/>
              </v:shape>
            </v:group>
            <v:group style="position:absolute;left:6884;top:-1021;width:85;height:2" coordorigin="6884,-1021" coordsize="85,2">
              <v:shape style="position:absolute;left:6884;top:-1021;width:85;height:2" coordorigin="6884,-1021" coordsize="85,0" path="m6968,-1021l6884,-1021e" filled="false" stroked="true" strokeweight=".556957pt" strokecolor="#000000">
                <v:path arrowok="t"/>
              </v:shape>
            </v:group>
            <v:group style="position:absolute;left:7543;top:-43;width:2;height:85" coordorigin="7543,-43" coordsize="2,85">
              <v:shape style="position:absolute;left:7543;top:-43;width:2;height:85" coordorigin="7543,-43" coordsize="0,85" path="m7543,-43l7543,41e" filled="false" stroked="true" strokeweight=".556957pt" strokecolor="#000000">
                <v:path arrowok="t"/>
              </v:shape>
              <v:shape style="position:absolute;left:7366;top:-966;width:2720;height:1013" type="#_x0000_t75" stroked="false">
                <v:imagedata r:id="rId133" o:title=""/>
              </v:shape>
            </v:group>
            <v:group style="position:absolute;left:7182;top:-1021;width:3089;height:978" coordorigin="7182,-1021" coordsize="3089,978">
              <v:shape style="position:absolute;left:7182;top:-1021;width:3089;height:978" coordorigin="7182,-1021" coordsize="3089,978" path="m7182,-43l10271,-43,10271,-1021,7182,-1021,7182,-43xe" filled="false" stroked="true" strokeweight=".556957pt" strokecolor="#000000">
                <v:path arrowok="t"/>
              </v:shape>
            </v:group>
            <v:group style="position:absolute;left:6968;top:-1021;width:214;height:978" coordorigin="6968,-1021" coordsize="214,978">
              <v:shape style="position:absolute;left:6968;top:-1021;width:214;height:978" coordorigin="6968,-1021" coordsize="214,978" path="m6968,-43l7182,-43,7182,-1021,6968,-1021,6968,-43xe" filled="true" fillcolor="#87ceeb" stroked="false">
                <v:path arrowok="t"/>
                <v:fill type="solid"/>
              </v:shape>
            </v:group>
            <v:group style="position:absolute;left:6968;top:-1021;width:214;height:978" coordorigin="6968,-1021" coordsize="214,978">
              <v:shape style="position:absolute;left:6968;top:-1021;width:214;height:978" coordorigin="6968,-1021" coordsize="214,978" path="m6968,-43l7182,-43,7182,-1021,6968,-1021,6968,-43xe" filled="false" stroked="true" strokeweight=".55695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32.983398pt;margin-top:7.406531pt;width:9.450pt;height:64.55pt;mso-position-horizontal-relative:page;mso-position-vertical-relative:paragraph;z-index:21568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0.015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1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0.030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983398pt;margin-top:-50.093761pt;width:9.450pt;height:53.15pt;mso-position-horizontal-relative:page;mso-position-vertical-relative:paragraph;z-index:21592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0.10</w:t>
                  </w:r>
                  <w:r>
                    <w:rPr>
                      <w:rFonts w:ascii="Arial"/>
                      <w:sz w:val="15"/>
                    </w:rPr>
                    <w:t> </w:t>
                  </w:r>
                  <w:r>
                    <w:rPr>
                      <w:rFonts w:ascii="Arial"/>
                      <w:spacing w:val="-6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0.20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21.768608pt;width:10.95pt;height:36.950pt;mso-position-horizontal-relative:page;mso-position-vertical-relative:paragraph;z-index:21616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 w:hAnsi="Arial" w:cs="Arial" w:eastAsia="Arial"/>
                      <w:w w:val="99"/>
                      <w:sz w:val="18"/>
                      <w:szCs w:val="18"/>
                    </w:rPr>
                    <w:t>390−459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741119pt;margin-top:-35.038086pt;width:10.95pt;height:16.9pt;mso-position-horizontal-relative:page;mso-position-vertical-relative:paragraph;z-index:21640" type="#_x0000_t202" filled="false" stroked="false">
            <v:textbox inset="0,0,0,0" style="layout-flow:vertical;mso-layout-flow-alt:bottom-to-top">
              <w:txbxContent>
                <w:p>
                  <w:pPr>
                    <w:spacing w:line="203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>
                    <w:rPr>
                      <w:rFonts w:ascii="Arial"/>
                      <w:w w:val="99"/>
                      <w:sz w:val="18"/>
                    </w:rPr>
                    <w:t>415</w:t>
                  </w:r>
                  <w:r>
                    <w:rPr>
                      <w:rFonts w:ascii="Arial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0</w:t>
        <w:tab/>
        <w:t>5</w:t>
        <w:tab/>
        <w:t>10</w:t>
        <w:tab/>
      </w:r>
      <w:r>
        <w:rPr>
          <w:rFonts w:ascii="Arial"/>
          <w:sz w:val="15"/>
        </w:rPr>
        <w:t>15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180"/>
          <w:cols w:num="2" w:equalWidth="0">
            <w:col w:w="4050" w:space="40"/>
            <w:col w:w="525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280" w:left="172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tabs>
          <w:tab w:pos="2669" w:val="left" w:leader="none"/>
          <w:tab w:pos="3337" w:val="left" w:leader="none"/>
          <w:tab w:pos="4004" w:val="left" w:leader="none"/>
          <w:tab w:pos="4672" w:val="left" w:leader="none"/>
        </w:tabs>
        <w:spacing w:before="83"/>
        <w:ind w:left="2002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49.892899pt;margin-top:-40.371986pt;width:9.450pt;height:45.1pt;mso-position-horizontal-relative:page;mso-position-vertical-relative:paragraph;z-index:21496" type="#_x0000_t202" filled="false" stroked="false">
            <v:textbox inset="0,0,0,0" style="layout-flow:vertical;mso-layout-flow-alt:bottom-to-top">
              <w:txbxContent>
                <w:p>
                  <w:pPr>
                    <w:spacing w:line="172" w:lineRule="exact"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0.000</w:t>
                  </w:r>
                  <w:r>
                    <w:rPr>
                      <w:rFonts w:ascii="Arial"/>
                      <w:sz w:val="15"/>
                    </w:rPr>
                    <w:t>  </w:t>
                  </w:r>
                  <w:r>
                    <w:rPr>
                      <w:rFonts w:ascii="Arial"/>
                      <w:spacing w:val="-7"/>
                      <w:sz w:val="15"/>
                    </w:rPr>
                    <w:t> </w:t>
                  </w:r>
                  <w:r>
                    <w:rPr>
                      <w:rFonts w:ascii="Arial"/>
                      <w:w w:val="99"/>
                      <w:sz w:val="15"/>
                    </w:rPr>
                    <w:t>0.010</w:t>
                  </w:r>
                  <w:r>
                    <w:rPr>
                      <w:rFonts w:ascii="Arial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450</w:t>
        <w:tab/>
        <w:t>500</w:t>
        <w:tab/>
        <w:t>550</w:t>
        <w:tab/>
        <w:t>600</w:t>
        <w:tab/>
        <w:t>650</w:t>
      </w:r>
      <w:r>
        <w:rPr>
          <w:rFonts w:ascii="Arial"/>
          <w:sz w:val="15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tabs>
          <w:tab w:pos="1003" w:val="left" w:leader="none"/>
          <w:tab w:pos="1478" w:val="left" w:leader="none"/>
          <w:tab w:pos="1952" w:val="left" w:leader="none"/>
          <w:tab w:pos="2427" w:val="left" w:leader="none"/>
          <w:tab w:pos="2901" w:val="left" w:leader="none"/>
          <w:tab w:pos="3376" w:val="left" w:leader="none"/>
        </w:tabs>
        <w:spacing w:before="83"/>
        <w:ind w:left="529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5"/>
          <w:sz w:val="15"/>
        </w:rPr>
        <w:t>140</w:t>
        <w:tab/>
        <w:t>160</w:t>
        <w:tab/>
        <w:t>180</w:t>
        <w:tab/>
        <w:t>200</w:t>
        <w:tab/>
        <w:t>220</w:t>
        <w:tab/>
        <w:t>240</w:t>
        <w:tab/>
      </w:r>
      <w:r>
        <w:rPr>
          <w:rFonts w:ascii="Arial"/>
          <w:sz w:val="15"/>
        </w:rPr>
        <w:t>260</w:t>
      </w:r>
      <w:r>
        <w:rPr>
          <w:rFonts w:ascii="Arial"/>
          <w:sz w:val="15"/>
        </w:rPr>
      </w:r>
    </w:p>
    <w:p>
      <w:pPr>
        <w:spacing w:after="0"/>
        <w:jc w:val="left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1500" w:bottom="280" w:left="1720" w:right="1180"/>
          <w:cols w:num="2" w:equalWidth="0">
            <w:col w:w="4920" w:space="40"/>
            <w:col w:w="438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2" w:lineRule="auto" w:before="13"/>
        <w:ind w:right="203"/>
        <w:jc w:val="both"/>
      </w:pPr>
      <w:r>
        <w:rPr>
          <w:w w:val="110"/>
        </w:rPr>
        <w:t>Figure</w:t>
      </w:r>
      <w:r>
        <w:rPr>
          <w:spacing w:val="-21"/>
          <w:w w:val="110"/>
        </w:rPr>
        <w:t> </w:t>
      </w:r>
      <w:r>
        <w:rPr>
          <w:w w:val="110"/>
        </w:rPr>
        <w:t>3.9: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Posterior</w:t>
      </w:r>
      <w:r>
        <w:rPr>
          <w:spacing w:val="-21"/>
          <w:w w:val="110"/>
        </w:rPr>
        <w:t> </w:t>
      </w:r>
      <w:r>
        <w:rPr>
          <w:w w:val="110"/>
        </w:rPr>
        <w:t>distributions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IC</w:t>
      </w:r>
      <w:r>
        <w:rPr>
          <w:spacing w:val="-2"/>
          <w:w w:val="110"/>
        </w:rPr>
        <w:t>D</w:t>
      </w:r>
      <w:r>
        <w:rPr>
          <w:spacing w:val="-20"/>
          <w:w w:val="110"/>
        </w:rPr>
        <w:t> </w:t>
      </w:r>
      <w:r>
        <w:rPr>
          <w:w w:val="110"/>
        </w:rPr>
        <w:t>452</w:t>
      </w:r>
      <w:r>
        <w:rPr>
          <w:spacing w:val="-20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w w:val="110"/>
        </w:rPr>
        <w:t>its</w:t>
      </w:r>
      <w:r>
        <w:rPr>
          <w:spacing w:val="-21"/>
          <w:w w:val="110"/>
        </w:rPr>
        <w:t> </w:t>
      </w:r>
      <w:r>
        <w:rPr>
          <w:w w:val="110"/>
        </w:rPr>
        <w:t>ancestors,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20"/>
          <w:w w:val="110"/>
        </w:rPr>
        <w:t> </w:t>
      </w:r>
      <w:r>
        <w:rPr>
          <w:w w:val="110"/>
        </w:rPr>
        <w:t>added</w:t>
      </w:r>
      <w:r>
        <w:rPr>
          <w:spacing w:val="-21"/>
          <w:w w:val="110"/>
        </w:rPr>
        <w:t> </w:t>
      </w:r>
      <w:r>
        <w:rPr>
          <w:w w:val="110"/>
        </w:rPr>
        <w:t>anomalies,</w:t>
      </w:r>
      <w:r>
        <w:rPr>
          <w:spacing w:val="24"/>
          <w:w w:val="107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calculated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/>
      </w:r>
    </w:p>
    <w:p>
      <w:pPr>
        <w:pStyle w:val="BodyText"/>
        <w:tabs>
          <w:tab w:pos="2798" w:val="left" w:leader="none"/>
          <w:tab w:pos="9108" w:val="right" w:leader="none"/>
        </w:tabs>
        <w:spacing w:line="240" w:lineRule="auto" w:before="328"/>
        <w:ind w:left="898" w:right="0"/>
        <w:jc w:val="left"/>
      </w:pPr>
      <w:r>
        <w:rPr>
          <w:spacing w:val="-4"/>
          <w:w w:val="105"/>
        </w:rPr>
        <w:t>Table</w:t>
      </w:r>
      <w:r>
        <w:rPr>
          <w:spacing w:val="20"/>
          <w:w w:val="105"/>
        </w:rPr>
        <w:t> </w:t>
      </w:r>
      <w:hyperlink w:history="true" w:anchor="_bookmark121">
        <w:r>
          <w:rPr>
            <w:w w:val="105"/>
          </w:rPr>
          <w:t>3.9</w:t>
        </w:r>
      </w:hyperlink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fi</w:t>
        <w:tab/>
        <w:t>e</w:t>
      </w:r>
      <w:r>
        <w:rPr>
          <w:spacing w:val="14"/>
          <w:w w:val="105"/>
        </w:rPr>
        <w:t> </w:t>
      </w:r>
      <w:hyperlink w:history="true" w:anchor="_bookmark122">
        <w:r>
          <w:rPr>
            <w:w w:val="105"/>
          </w:rPr>
          <w:t>3.8</w:t>
        </w:r>
      </w:hyperlink>
      <w:r>
        <w:rPr>
          <w:spacing w:val="15"/>
          <w:w w:val="105"/>
        </w:rPr>
        <w:t> </w:t>
      </w:r>
      <w:r>
        <w:rPr>
          <w:spacing w:val="-2"/>
          <w:w w:val="105"/>
        </w:rPr>
        <w:t>sho</w:t>
      </w:r>
      <w:r>
        <w:rPr>
          <w:spacing w:val="-3"/>
          <w:w w:val="105"/>
        </w:rPr>
        <w:t>ws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posterior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IBM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table</w:t>
      </w:r>
      <w:r>
        <w:rPr>
          <w:spacing w:val="15"/>
          <w:w w:val="105"/>
        </w:rPr>
        <w:t> </w:t>
      </w:r>
      <w:hyperlink w:history="true" w:anchor="_bookmark123">
        <w:r>
          <w:rPr>
            <w:w w:val="105"/>
          </w:rPr>
          <w:t>3.10</w:t>
        </w:r>
      </w:hyperlink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fi</w:t>
      </w:r>
      <w:r>
        <w:rPr>
          <w:rFonts w:ascii="Times New Roman"/>
          <w:w w:val="105"/>
        </w:rPr>
        <w:tab/>
      </w:r>
      <w:hyperlink w:history="true" w:anchor="_bookmark124">
        <w:r>
          <w:rPr>
            <w:w w:val="105"/>
          </w:rPr>
          <w:t>3.9</w:t>
        </w:r>
        <w:r>
          <w:rPr/>
        </w:r>
      </w:hyperlink>
    </w:p>
    <w:p>
      <w:pPr>
        <w:pStyle w:val="BodyText"/>
        <w:spacing w:line="242" w:lineRule="auto" w:before="3"/>
        <w:ind w:left="539" w:right="190" w:firstLine="8"/>
        <w:jc w:val="both"/>
      </w:pPr>
      <w:r>
        <w:rPr>
          <w:spacing w:val="-3"/>
          <w:w w:val="110"/>
        </w:rPr>
        <w:t>shows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posterior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HBM,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ICD</w:t>
      </w:r>
      <w:r>
        <w:rPr>
          <w:spacing w:val="14"/>
          <w:w w:val="110"/>
        </w:rPr>
        <w:t> </w:t>
      </w:r>
      <w:r>
        <w:rPr>
          <w:w w:val="110"/>
        </w:rPr>
        <w:t>452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its</w:t>
      </w:r>
      <w:r>
        <w:rPr>
          <w:spacing w:val="13"/>
          <w:w w:val="110"/>
        </w:rPr>
        <w:t> </w:t>
      </w:r>
      <w:r>
        <w:rPr>
          <w:w w:val="110"/>
        </w:rPr>
        <w:t>ancestors,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added</w:t>
      </w:r>
      <w:r>
        <w:rPr>
          <w:spacing w:val="14"/>
          <w:w w:val="110"/>
        </w:rPr>
        <w:t> </w:t>
      </w:r>
      <w:r>
        <w:rPr>
          <w:w w:val="110"/>
        </w:rPr>
        <w:t>anomalies.</w:t>
      </w:r>
      <w:r>
        <w:rPr>
          <w:spacing w:val="29"/>
          <w:w w:val="110"/>
        </w:rPr>
        <w:t> </w:t>
      </w: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no</w:t>
      </w:r>
      <w:r>
        <w:rPr>
          <w:spacing w:val="33"/>
          <w:w w:val="110"/>
        </w:rPr>
        <w:t> </w:t>
      </w:r>
      <w:r>
        <w:rPr>
          <w:spacing w:val="-1"/>
          <w:w w:val="110"/>
        </w:rPr>
        <w:t>obvious</w:t>
      </w:r>
      <w:r>
        <w:rPr>
          <w:spacing w:val="35"/>
          <w:w w:val="110"/>
        </w:rPr>
        <w:t> </w:t>
      </w:r>
      <w:r>
        <w:rPr>
          <w:w w:val="110"/>
        </w:rPr>
        <w:t>diff</w:t>
      </w:r>
      <w:r>
        <w:rPr>
          <w:spacing w:val="28"/>
          <w:w w:val="110"/>
        </w:rPr>
        <w:t> </w:t>
      </w:r>
      <w:r>
        <w:rPr>
          <w:w w:val="110"/>
        </w:rPr>
        <w:t>ces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b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een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distribution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distribution</w:t>
      </w:r>
      <w:r>
        <w:rPr>
          <w:spacing w:val="21"/>
          <w:w w:val="117"/>
        </w:rPr>
        <w:t> </w:t>
      </w:r>
      <w:r>
        <w:rPr>
          <w:w w:val="110"/>
        </w:rPr>
        <w:t>shap</w:t>
      </w:r>
      <w:r>
        <w:rPr>
          <w:spacing w:val="1"/>
          <w:w w:val="110"/>
        </w:rPr>
        <w:t>e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IBM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both"/>
        <w:sectPr>
          <w:type w:val="continuous"/>
          <w:pgSz w:w="12240" w:h="15840"/>
          <w:pgMar w:top="1500" w:bottom="280" w:left="1720" w:right="11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47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0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left="108" w:right="539" w:firstLine="8"/>
        <w:jc w:val="left"/>
      </w:pPr>
      <w:bookmarkStart w:name="_bookmark125" w:id="210"/>
      <w:bookmarkEnd w:id="210"/>
      <w:r>
        <w:rPr/>
      </w:r>
      <w:r>
        <w:rPr>
          <w:w w:val="110"/>
        </w:rPr>
        <w:t>Figure</w:t>
      </w:r>
      <w:r>
        <w:rPr>
          <w:spacing w:val="-6"/>
          <w:w w:val="110"/>
        </w:rPr>
        <w:t> </w:t>
      </w:r>
      <w:r>
        <w:rPr>
          <w:w w:val="110"/>
        </w:rPr>
        <w:t>3.10:</w:t>
      </w:r>
      <w:r>
        <w:rPr>
          <w:spacing w:val="15"/>
          <w:w w:val="110"/>
        </w:rPr>
        <w:t> </w:t>
      </w:r>
      <w:r>
        <w:rPr>
          <w:w w:val="110"/>
        </w:rPr>
        <w:t>Heat-map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anomaly</w:t>
      </w:r>
      <w:r>
        <w:rPr>
          <w:spacing w:val="-6"/>
          <w:w w:val="110"/>
        </w:rPr>
        <w:t> </w:t>
      </w:r>
      <w:r>
        <w:rPr>
          <w:w w:val="110"/>
        </w:rPr>
        <w:t>signals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ICD</w:t>
      </w:r>
      <w:r>
        <w:rPr>
          <w:spacing w:val="-6"/>
          <w:w w:val="110"/>
        </w:rPr>
        <w:t> </w:t>
      </w:r>
      <w:r>
        <w:rPr>
          <w:w w:val="110"/>
        </w:rPr>
        <w:t>410,415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452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ancestors,</w:t>
      </w:r>
      <w:r>
        <w:rPr>
          <w:spacing w:val="26"/>
          <w:w w:val="109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no</w:t>
      </w:r>
      <w:r>
        <w:rPr>
          <w:spacing w:val="8"/>
          <w:w w:val="110"/>
        </w:rPr>
        <w:t> </w:t>
      </w:r>
      <w:r>
        <w:rPr>
          <w:w w:val="110"/>
        </w:rPr>
        <w:t>added</w:t>
      </w:r>
      <w:r>
        <w:rPr>
          <w:spacing w:val="9"/>
          <w:w w:val="110"/>
        </w:rPr>
        <w:t> </w:t>
      </w:r>
      <w:r>
        <w:rPr>
          <w:w w:val="110"/>
        </w:rPr>
        <w:t>anomalies,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IBM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left"/>
        <w:sectPr>
          <w:headerReference w:type="even" r:id="rId134"/>
          <w:headerReference w:type="default" r:id="rId135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49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left="539" w:right="111" w:firstLine="8"/>
        <w:jc w:val="left"/>
      </w:pPr>
      <w:bookmarkStart w:name="_bookmark126" w:id="211"/>
      <w:bookmarkEnd w:id="211"/>
      <w:r>
        <w:rPr/>
      </w:r>
      <w:r>
        <w:rPr>
          <w:w w:val="110"/>
        </w:rPr>
        <w:t>Figure</w:t>
      </w:r>
      <w:r>
        <w:rPr>
          <w:spacing w:val="-24"/>
          <w:w w:val="110"/>
        </w:rPr>
        <w:t> </w:t>
      </w:r>
      <w:r>
        <w:rPr>
          <w:w w:val="110"/>
        </w:rPr>
        <w:t>3.11:</w:t>
      </w:r>
      <w:r>
        <w:rPr>
          <w:spacing w:val="3"/>
          <w:w w:val="110"/>
        </w:rPr>
        <w:t> </w:t>
      </w:r>
      <w:r>
        <w:rPr>
          <w:w w:val="110"/>
        </w:rPr>
        <w:t>Heat-map</w:t>
      </w:r>
      <w:r>
        <w:rPr>
          <w:spacing w:val="-23"/>
          <w:w w:val="110"/>
        </w:rPr>
        <w:t> </w:t>
      </w:r>
      <w:r>
        <w:rPr>
          <w:w w:val="110"/>
        </w:rPr>
        <w:t>of</w:t>
      </w:r>
      <w:r>
        <w:rPr>
          <w:spacing w:val="-24"/>
          <w:w w:val="110"/>
        </w:rPr>
        <w:t> </w:t>
      </w:r>
      <w:r>
        <w:rPr>
          <w:w w:val="110"/>
        </w:rPr>
        <w:t>anomaly</w:t>
      </w:r>
      <w:r>
        <w:rPr>
          <w:spacing w:val="-24"/>
          <w:w w:val="110"/>
        </w:rPr>
        <w:t> </w:t>
      </w:r>
      <w:r>
        <w:rPr>
          <w:w w:val="110"/>
        </w:rPr>
        <w:t>signals</w:t>
      </w:r>
      <w:r>
        <w:rPr>
          <w:spacing w:val="-24"/>
          <w:w w:val="110"/>
        </w:rPr>
        <w:t> </w:t>
      </w:r>
      <w:r>
        <w:rPr>
          <w:w w:val="110"/>
        </w:rPr>
        <w:t>for</w:t>
      </w:r>
      <w:r>
        <w:rPr>
          <w:spacing w:val="-24"/>
          <w:w w:val="110"/>
        </w:rPr>
        <w:t> </w:t>
      </w:r>
      <w:r>
        <w:rPr>
          <w:w w:val="110"/>
        </w:rPr>
        <w:t>ICD</w:t>
      </w:r>
      <w:r>
        <w:rPr>
          <w:spacing w:val="-24"/>
          <w:w w:val="110"/>
        </w:rPr>
        <w:t> </w:t>
      </w:r>
      <w:r>
        <w:rPr>
          <w:w w:val="110"/>
        </w:rPr>
        <w:t>410,415</w:t>
      </w:r>
      <w:r>
        <w:rPr>
          <w:spacing w:val="-24"/>
          <w:w w:val="110"/>
        </w:rPr>
        <w:t> </w:t>
      </w:r>
      <w:r>
        <w:rPr>
          <w:w w:val="110"/>
        </w:rPr>
        <w:t>and</w:t>
      </w:r>
      <w:r>
        <w:rPr>
          <w:spacing w:val="-24"/>
          <w:w w:val="110"/>
        </w:rPr>
        <w:t> </w:t>
      </w:r>
      <w:r>
        <w:rPr>
          <w:w w:val="110"/>
        </w:rPr>
        <w:t>452</w:t>
      </w:r>
      <w:r>
        <w:rPr>
          <w:spacing w:val="-24"/>
          <w:w w:val="110"/>
        </w:rPr>
        <w:t> </w:t>
      </w:r>
      <w:r>
        <w:rPr>
          <w:w w:val="110"/>
        </w:rPr>
        <w:t>and</w:t>
      </w:r>
      <w:r>
        <w:rPr>
          <w:spacing w:val="-24"/>
          <w:w w:val="110"/>
        </w:rPr>
        <w:t> </w:t>
      </w:r>
      <w:r>
        <w:rPr>
          <w:w w:val="110"/>
        </w:rPr>
        <w:t>their</w:t>
      </w:r>
      <w:r>
        <w:rPr>
          <w:spacing w:val="-24"/>
          <w:w w:val="110"/>
        </w:rPr>
        <w:t> </w:t>
      </w:r>
      <w:r>
        <w:rPr>
          <w:spacing w:val="-1"/>
          <w:w w:val="110"/>
        </w:rPr>
        <w:t>ancestor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,</w:t>
      </w:r>
      <w:r>
        <w:rPr>
          <w:spacing w:val="29"/>
          <w:w w:val="112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no</w:t>
      </w:r>
      <w:r>
        <w:rPr>
          <w:spacing w:val="7"/>
          <w:w w:val="110"/>
        </w:rPr>
        <w:t> </w:t>
      </w:r>
      <w:r>
        <w:rPr>
          <w:w w:val="110"/>
        </w:rPr>
        <w:t>added</w:t>
      </w:r>
      <w:r>
        <w:rPr>
          <w:spacing w:val="7"/>
          <w:w w:val="110"/>
        </w:rPr>
        <w:t> </w:t>
      </w:r>
      <w:r>
        <w:rPr>
          <w:w w:val="110"/>
        </w:rPr>
        <w:t>anomalies,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IBM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zoomed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k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0.9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1.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2044" w:val="left" w:leader="none"/>
          <w:tab w:pos="7573" w:val="left" w:leader="none"/>
        </w:tabs>
        <w:spacing w:line="242" w:lineRule="auto" w:before="13"/>
        <w:ind w:left="111" w:right="512" w:firstLine="357"/>
        <w:jc w:val="both"/>
      </w:pP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heat-map</w:t>
      </w:r>
      <w:r>
        <w:rPr>
          <w:spacing w:val="-20"/>
          <w:w w:val="115"/>
        </w:rPr>
        <w:t> </w:t>
      </w:r>
      <w:r>
        <w:rPr>
          <w:w w:val="115"/>
        </w:rPr>
        <w:t>in</w:t>
      </w:r>
      <w:r>
        <w:rPr>
          <w:spacing w:val="-19"/>
          <w:w w:val="115"/>
        </w:rPr>
        <w:t> </w:t>
      </w:r>
      <w:r>
        <w:rPr>
          <w:w w:val="115"/>
        </w:rPr>
        <w:t>fi</w:t>
      </w:r>
      <w:r>
        <w:rPr>
          <w:spacing w:val="66"/>
          <w:w w:val="115"/>
        </w:rPr>
        <w:t> </w:t>
      </w:r>
      <w:hyperlink w:history="true" w:anchor="_bookmark125">
        <w:r>
          <w:rPr>
            <w:w w:val="115"/>
          </w:rPr>
          <w:t>3.10</w:t>
        </w:r>
      </w:hyperlink>
      <w:r>
        <w:rPr>
          <w:spacing w:val="-19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19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-1"/>
          <w:w w:val="115"/>
        </w:rPr>
        <w:t>a</w:t>
      </w:r>
      <w:r>
        <w:rPr>
          <w:spacing w:val="-2"/>
          <w:w w:val="115"/>
        </w:rPr>
        <w:t>nomaly</w:t>
      </w:r>
      <w:r>
        <w:rPr>
          <w:spacing w:val="-19"/>
          <w:w w:val="115"/>
        </w:rPr>
        <w:t> </w:t>
      </w:r>
      <w:r>
        <w:rPr>
          <w:w w:val="115"/>
        </w:rPr>
        <w:t>signals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9"/>
          <w:w w:val="115"/>
        </w:rPr>
        <w:t> </w:t>
      </w:r>
      <w:r>
        <w:rPr>
          <w:w w:val="115"/>
        </w:rPr>
        <w:t>ICD</w:t>
      </w:r>
      <w:r>
        <w:rPr>
          <w:spacing w:val="-19"/>
          <w:w w:val="115"/>
        </w:rPr>
        <w:t> </w:t>
      </w:r>
      <w:r>
        <w:rPr>
          <w:w w:val="115"/>
        </w:rPr>
        <w:t>410,415</w:t>
      </w:r>
      <w:r>
        <w:rPr>
          <w:spacing w:val="-19"/>
          <w:w w:val="115"/>
        </w:rPr>
        <w:t> </w:t>
      </w:r>
      <w:r>
        <w:rPr>
          <w:w w:val="115"/>
        </w:rPr>
        <w:t>and</w:t>
      </w:r>
      <w:r>
        <w:rPr>
          <w:spacing w:val="-18"/>
          <w:w w:val="115"/>
        </w:rPr>
        <w:t> </w:t>
      </w:r>
      <w:r>
        <w:rPr>
          <w:w w:val="115"/>
        </w:rPr>
        <w:t>452</w:t>
      </w:r>
      <w:r>
        <w:rPr>
          <w:spacing w:val="27"/>
          <w:w w:val="101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their</w:t>
      </w:r>
      <w:r>
        <w:rPr>
          <w:spacing w:val="9"/>
          <w:w w:val="115"/>
        </w:rPr>
        <w:t> </w:t>
      </w:r>
      <w:r>
        <w:rPr>
          <w:w w:val="115"/>
        </w:rPr>
        <w:t>ancestors</w:t>
      </w:r>
      <w:r>
        <w:rPr>
          <w:spacing w:val="9"/>
          <w:w w:val="115"/>
        </w:rPr>
        <w:t> </w:t>
      </w:r>
      <w:r>
        <w:rPr>
          <w:w w:val="115"/>
        </w:rPr>
        <w:t>with</w:t>
      </w:r>
      <w:r>
        <w:rPr>
          <w:spacing w:val="11"/>
          <w:w w:val="115"/>
        </w:rPr>
        <w:t> </w:t>
      </w:r>
      <w:r>
        <w:rPr>
          <w:w w:val="115"/>
        </w:rPr>
        <w:t>no</w:t>
      </w:r>
      <w:r>
        <w:rPr>
          <w:spacing w:val="9"/>
          <w:w w:val="115"/>
        </w:rPr>
        <w:t> </w:t>
      </w:r>
      <w:r>
        <w:rPr>
          <w:w w:val="115"/>
        </w:rPr>
        <w:t>addition</w:t>
      </w:r>
      <w:r>
        <w:rPr>
          <w:spacing w:val="10"/>
          <w:w w:val="115"/>
        </w:rPr>
        <w:t> </w:t>
      </w:r>
      <w:r>
        <w:rPr>
          <w:w w:val="115"/>
        </w:rPr>
        <w:t>of</w:t>
      </w:r>
      <w:r>
        <w:rPr>
          <w:spacing w:val="10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11"/>
          <w:w w:val="115"/>
        </w:rPr>
        <w:t> </w:t>
      </w:r>
      <w:r>
        <w:rPr>
          <w:w w:val="115"/>
        </w:rPr>
        <w:t>with</w:t>
      </w:r>
      <w:r>
        <w:rPr>
          <w:spacing w:val="11"/>
          <w:w w:val="115"/>
        </w:rPr>
        <w:t> </w:t>
      </w:r>
      <w:r>
        <w:rPr>
          <w:w w:val="115"/>
        </w:rPr>
        <w:t>IBM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9"/>
          <w:w w:val="115"/>
        </w:rPr>
        <w:t> </w:t>
      </w:r>
      <w:r>
        <w:rPr>
          <w:w w:val="115"/>
        </w:rPr>
        <w:t>HBM,</w:t>
      </w:r>
      <w:r>
        <w:rPr>
          <w:spacing w:val="26"/>
          <w:w w:val="111"/>
        </w:rPr>
        <w:t> </w:t>
      </w:r>
      <w:r>
        <w:rPr>
          <w:w w:val="115"/>
        </w:rPr>
        <w:t>against</w:t>
      </w:r>
      <w:r>
        <w:rPr>
          <w:spacing w:val="-7"/>
          <w:w w:val="115"/>
        </w:rPr>
        <w:t> </w:t>
      </w:r>
      <w:r>
        <w:rPr>
          <w:w w:val="115"/>
        </w:rPr>
        <w:t>diff</w:t>
      </w:r>
      <w:r>
        <w:rPr>
          <w:spacing w:val="64"/>
          <w:w w:val="115"/>
        </w:rPr>
        <w:t> </w:t>
      </w:r>
      <w:r>
        <w:rPr>
          <w:w w:val="115"/>
        </w:rPr>
        <w:t>t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rFonts w:ascii="Arial"/>
          <w:i/>
          <w:w w:val="115"/>
        </w:rPr>
        <w:t>k</w:t>
      </w:r>
      <w:r>
        <w:rPr>
          <w:w w:val="115"/>
        </w:rPr>
        <w:t>.Anomaly</w:t>
      </w:r>
      <w:r>
        <w:rPr>
          <w:spacing w:val="-8"/>
          <w:w w:val="115"/>
        </w:rPr>
        <w:t> </w:t>
      </w:r>
      <w:r>
        <w:rPr>
          <w:w w:val="115"/>
        </w:rPr>
        <w:t>signals</w:t>
      </w:r>
      <w:r>
        <w:rPr>
          <w:spacing w:val="-6"/>
          <w:w w:val="115"/>
        </w:rPr>
        <w:t> </w:t>
      </w:r>
      <w:r>
        <w:rPr>
          <w:w w:val="115"/>
        </w:rPr>
        <w:t>tend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ronger</w:t>
      </w:r>
      <w:r>
        <w:rPr>
          <w:spacing w:val="-8"/>
          <w:w w:val="115"/>
        </w:rPr>
        <w:t> </w:t>
      </w:r>
      <w:r>
        <w:rPr>
          <w:w w:val="115"/>
        </w:rPr>
        <w:t>as</w:t>
      </w:r>
      <w:r>
        <w:rPr>
          <w:spacing w:val="-7"/>
          <w:w w:val="115"/>
        </w:rPr>
        <w:t> </w:t>
      </w:r>
      <w:r>
        <w:rPr>
          <w:w w:val="115"/>
        </w:rPr>
        <w:t>k</w:t>
      </w:r>
      <w:r>
        <w:rPr>
          <w:spacing w:val="-8"/>
          <w:w w:val="115"/>
        </w:rPr>
        <w:t> </w:t>
      </w:r>
      <w:r>
        <w:rPr>
          <w:w w:val="115"/>
        </w:rPr>
        <w:t>increase,</w:t>
      </w:r>
      <w:r>
        <w:rPr>
          <w:spacing w:val="34"/>
          <w:w w:val="110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stronger</w:t>
      </w:r>
      <w:r>
        <w:rPr>
          <w:spacing w:val="-1"/>
          <w:w w:val="115"/>
        </w:rPr>
        <w:t> </w:t>
      </w:r>
      <w:r>
        <w:rPr>
          <w:w w:val="115"/>
        </w:rPr>
        <w:t>for</w:t>
      </w:r>
      <w:r>
        <w:rPr>
          <w:spacing w:val="-2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hies </w:t>
      </w:r>
      <w:r>
        <w:rPr>
          <w:w w:val="115"/>
        </w:rPr>
        <w:t>compare</w:t>
      </w:r>
      <w:r>
        <w:rPr>
          <w:spacing w:val="-2"/>
          <w:w w:val="115"/>
        </w:rPr>
        <w:t>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higher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hies,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v</w:t>
      </w:r>
      <w:r>
        <w:rPr>
          <w:spacing w:val="-2"/>
          <w:w w:val="115"/>
        </w:rPr>
        <w:t>ariabilit</w:t>
      </w:r>
      <w:r>
        <w:rPr>
          <w:spacing w:val="-3"/>
          <w:w w:val="115"/>
        </w:rPr>
        <w:t>y </w:t>
      </w:r>
      <w:r>
        <w:rPr>
          <w:w w:val="115"/>
        </w:rPr>
        <w:t>of</w:t>
      </w:r>
      <w:r>
        <w:rPr>
          <w:spacing w:val="27"/>
          <w:w w:val="102"/>
        </w:rPr>
        <w:t> </w:t>
      </w:r>
      <w:r>
        <w:rPr>
          <w:w w:val="115"/>
        </w:rPr>
        <w:t>signal</w:t>
      </w:r>
      <w:r>
        <w:rPr>
          <w:spacing w:val="-30"/>
          <w:w w:val="115"/>
        </w:rPr>
        <w:t> </w:t>
      </w:r>
      <w:r>
        <w:rPr>
          <w:w w:val="115"/>
        </w:rPr>
        <w:t>strength</w:t>
      </w:r>
      <w:r>
        <w:rPr>
          <w:spacing w:val="-30"/>
          <w:w w:val="115"/>
        </w:rPr>
        <w:t> </w:t>
      </w:r>
      <w:r>
        <w:rPr>
          <w:w w:val="115"/>
        </w:rPr>
        <w:t>also</w:t>
      </w:r>
      <w:r>
        <w:rPr>
          <w:spacing w:val="-30"/>
          <w:w w:val="115"/>
        </w:rPr>
        <w:t> </w:t>
      </w:r>
      <w:r>
        <w:rPr>
          <w:w w:val="115"/>
        </w:rPr>
        <w:t>tend</w:t>
      </w:r>
      <w:r>
        <w:rPr>
          <w:spacing w:val="-30"/>
          <w:w w:val="115"/>
        </w:rPr>
        <w:t> </w:t>
      </w:r>
      <w:r>
        <w:rPr>
          <w:w w:val="115"/>
        </w:rPr>
        <w:t>to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increase</w:t>
      </w:r>
      <w:r>
        <w:rPr>
          <w:spacing w:val="-30"/>
          <w:w w:val="115"/>
        </w:rPr>
        <w:t> </w:t>
      </w:r>
      <w:r>
        <w:rPr>
          <w:w w:val="115"/>
        </w:rPr>
        <w:t>with</w:t>
      </w:r>
      <w:r>
        <w:rPr>
          <w:spacing w:val="-30"/>
          <w:w w:val="115"/>
        </w:rPr>
        <w:t> </w:t>
      </w:r>
      <w:r>
        <w:rPr>
          <w:w w:val="115"/>
        </w:rPr>
        <w:t>higher</w:t>
      </w:r>
      <w:r>
        <w:rPr>
          <w:spacing w:val="-30"/>
          <w:w w:val="115"/>
        </w:rPr>
        <w:t> </w:t>
      </w:r>
      <w:r>
        <w:rPr>
          <w:spacing w:val="-5"/>
          <w:w w:val="115"/>
        </w:rPr>
        <w:t>hierarchy.</w:t>
      </w:r>
      <w:r>
        <w:rPr>
          <w:spacing w:val="-9"/>
          <w:w w:val="115"/>
        </w:rPr>
        <w:t> </w:t>
      </w:r>
      <w:r>
        <w:rPr>
          <w:w w:val="115"/>
        </w:rPr>
        <w:t>Zooming</w:t>
      </w:r>
      <w:r>
        <w:rPr>
          <w:spacing w:val="-30"/>
          <w:w w:val="115"/>
        </w:rPr>
        <w:t> </w:t>
      </w:r>
      <w:r>
        <w:rPr>
          <w:w w:val="115"/>
        </w:rPr>
        <w:t>in</w:t>
      </w:r>
      <w:r>
        <w:rPr>
          <w:spacing w:val="-30"/>
          <w:w w:val="115"/>
        </w:rPr>
        <w:t> </w:t>
      </w:r>
      <w:r>
        <w:rPr>
          <w:w w:val="115"/>
        </w:rPr>
        <w:t>at</w:t>
      </w:r>
      <w:r>
        <w:rPr>
          <w:spacing w:val="-30"/>
          <w:w w:val="115"/>
        </w:rPr>
        <w:t> </w:t>
      </w:r>
      <w:r>
        <w:rPr>
          <w:w w:val="115"/>
        </w:rPr>
        <w:t>looking</w:t>
      </w:r>
      <w:r>
        <w:rPr>
          <w:spacing w:val="-30"/>
          <w:w w:val="115"/>
        </w:rPr>
        <w:t> </w:t>
      </w:r>
      <w:r>
        <w:rPr>
          <w:w w:val="115"/>
        </w:rPr>
        <w:t>at</w:t>
      </w:r>
      <w:r>
        <w:rPr>
          <w:spacing w:val="-30"/>
          <w:w w:val="115"/>
        </w:rPr>
        <w:t> </w:t>
      </w:r>
      <w:r>
        <w:rPr>
          <w:w w:val="115"/>
        </w:rPr>
        <w:t>k</w:t>
      </w:r>
      <w:r>
        <w:rPr>
          <w:spacing w:val="51"/>
          <w:w w:val="107"/>
        </w:rPr>
        <w:t> </w:t>
      </w:r>
      <w:r>
        <w:rPr>
          <w:spacing w:val="-4"/>
          <w:w w:val="115"/>
        </w:rPr>
        <w:t>values</w:t>
      </w:r>
      <w:r>
        <w:rPr>
          <w:spacing w:val="-28"/>
          <w:w w:val="115"/>
        </w:rPr>
        <w:t> </w:t>
      </w:r>
      <w:r>
        <w:rPr>
          <w:w w:val="115"/>
        </w:rPr>
        <w:t>from</w:t>
      </w:r>
      <w:r>
        <w:rPr>
          <w:spacing w:val="-28"/>
          <w:w w:val="115"/>
        </w:rPr>
        <w:t> </w:t>
      </w:r>
      <w:r>
        <w:rPr>
          <w:w w:val="115"/>
        </w:rPr>
        <w:t>0.6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1</w:t>
      </w:r>
      <w:r>
        <w:rPr>
          <w:spacing w:val="-28"/>
          <w:w w:val="115"/>
        </w:rPr>
        <w:t> </w:t>
      </w:r>
      <w:r>
        <w:rPr>
          <w:w w:val="115"/>
        </w:rPr>
        <w:t>in</w:t>
      </w:r>
      <w:r>
        <w:rPr>
          <w:spacing w:val="-28"/>
          <w:w w:val="115"/>
        </w:rPr>
        <w:t> </w:t>
      </w:r>
      <w:r>
        <w:rPr>
          <w:w w:val="115"/>
        </w:rPr>
        <w:t>fi</w:t>
      </w:r>
      <w:r>
        <w:rPr>
          <w:w w:val="115"/>
        </w:rPr>
        <w:t>   </w:t>
      </w:r>
      <w:r>
        <w:rPr>
          <w:spacing w:val="35"/>
          <w:w w:val="115"/>
        </w:rPr>
        <w:t> </w:t>
      </w:r>
      <w:hyperlink w:history="true" w:anchor="_bookmark126">
        <w:r>
          <w:rPr>
            <w:w w:val="115"/>
          </w:rPr>
          <w:t>3.11,</w:t>
        </w:r>
      </w:hyperlink>
      <w:r>
        <w:rPr>
          <w:spacing w:val="-26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28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-28"/>
          <w:w w:val="115"/>
        </w:rPr>
        <w:t> </w:t>
      </w:r>
      <w:r>
        <w:rPr>
          <w:w w:val="115"/>
        </w:rPr>
        <w:t>a</w:t>
      </w:r>
      <w:r>
        <w:rPr>
          <w:spacing w:val="-28"/>
          <w:w w:val="115"/>
        </w:rPr>
        <w:t> </w:t>
      </w:r>
      <w:r>
        <w:rPr>
          <w:w w:val="115"/>
        </w:rPr>
        <w:t>noticeable</w:t>
      </w:r>
      <w:r>
        <w:rPr>
          <w:spacing w:val="-28"/>
          <w:w w:val="115"/>
        </w:rPr>
        <w:t> </w:t>
      </w:r>
      <w:r>
        <w:rPr>
          <w:w w:val="115"/>
        </w:rPr>
        <w:t>small</w:t>
      </w:r>
      <w:r>
        <w:rPr>
          <w:spacing w:val="-28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-47"/>
          <w:w w:val="115"/>
        </w:rPr>
        <w:t> </w:t>
      </w:r>
      <w:r>
        <w:rPr>
          <w:w w:val="115"/>
        </w:rPr>
        <w:t>anomaly</w:t>
      </w:r>
      <w:r>
        <w:rPr>
          <w:spacing w:val="27"/>
          <w:w w:val="108"/>
        </w:rPr>
        <w:t> </w:t>
      </w:r>
      <w:r>
        <w:rPr>
          <w:w w:val="115"/>
        </w:rPr>
        <w:t>detection</w:t>
      </w:r>
      <w:r>
        <w:rPr>
          <w:spacing w:val="-3"/>
          <w:w w:val="115"/>
        </w:rPr>
        <w:t> </w:t>
      </w:r>
      <w:r>
        <w:rPr>
          <w:w w:val="115"/>
        </w:rPr>
        <w:t>rate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2"/>
          <w:w w:val="115"/>
        </w:rPr>
        <w:t> </w:t>
      </w:r>
      <w:r>
        <w:rPr>
          <w:w w:val="115"/>
        </w:rPr>
        <w:t>IBM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HBM</w:t>
      </w:r>
      <w:r>
        <w:rPr>
          <w:spacing w:val="-2"/>
          <w:w w:val="115"/>
        </w:rPr>
        <w:t> </w:t>
      </w:r>
      <w:r>
        <w:rPr>
          <w:w w:val="115"/>
        </w:rPr>
        <w:t>for</w:t>
      </w:r>
      <w:r>
        <w:rPr>
          <w:spacing w:val="-1"/>
          <w:w w:val="115"/>
        </w:rPr>
        <w:t> </w:t>
      </w:r>
      <w:r>
        <w:rPr>
          <w:w w:val="115"/>
        </w:rPr>
        <w:t>category</w:t>
      </w:r>
      <w:r>
        <w:rPr>
          <w:spacing w:val="-2"/>
          <w:w w:val="115"/>
        </w:rPr>
        <w:t> </w:t>
      </w:r>
      <w:r>
        <w:rPr>
          <w:w w:val="115"/>
        </w:rPr>
        <w:t>AA.</w:t>
      </w:r>
      <w:r>
        <w:rPr>
          <w:spacing w:val="-1"/>
          <w:w w:val="115"/>
        </w:rPr>
        <w:t> </w:t>
      </w:r>
      <w:r>
        <w:rPr>
          <w:w w:val="115"/>
        </w:rPr>
        <w:t>Our</w:t>
      </w:r>
      <w:r>
        <w:rPr>
          <w:spacing w:val="-2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-1"/>
          <w:w w:val="115"/>
        </w:rPr>
        <w:t> </w:t>
      </w:r>
      <w:r>
        <w:rPr>
          <w:w w:val="115"/>
        </w:rPr>
        <w:t>suggests</w:t>
      </w:r>
      <w:r>
        <w:rPr>
          <w:spacing w:val="31"/>
          <w:w w:val="111"/>
        </w:rPr>
        <w:t> </w:t>
      </w:r>
      <w:r>
        <w:rPr>
          <w:w w:val="115"/>
        </w:rPr>
        <w:t>that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diff</w:t>
        <w:tab/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22"/>
          <w:w w:val="115"/>
        </w:rPr>
        <w:t> </w:t>
      </w:r>
      <w:r>
        <w:rPr>
          <w:w w:val="115"/>
        </w:rPr>
        <w:t>anomaly</w:t>
      </w:r>
      <w:r>
        <w:rPr>
          <w:spacing w:val="-22"/>
          <w:w w:val="115"/>
        </w:rPr>
        <w:t> </w:t>
      </w:r>
      <w:r>
        <w:rPr>
          <w:w w:val="115"/>
        </w:rPr>
        <w:t>detection</w:t>
      </w:r>
      <w:r>
        <w:rPr>
          <w:spacing w:val="-22"/>
          <w:w w:val="115"/>
        </w:rPr>
        <w:t> </w:t>
      </w:r>
      <w:r>
        <w:rPr>
          <w:w w:val="115"/>
        </w:rPr>
        <w:t>rate</w:t>
      </w:r>
      <w:r>
        <w:rPr>
          <w:spacing w:val="-22"/>
          <w:w w:val="115"/>
        </w:rPr>
        <w:t> </w:t>
      </w:r>
      <w:r>
        <w:rPr>
          <w:w w:val="115"/>
        </w:rPr>
        <w:t>is</w:t>
      </w:r>
      <w:r>
        <w:rPr>
          <w:spacing w:val="-22"/>
          <w:w w:val="115"/>
        </w:rPr>
        <w:t> </w:t>
      </w:r>
      <w:r>
        <w:rPr>
          <w:w w:val="115"/>
        </w:rPr>
        <w:t>small</w:t>
      </w:r>
      <w:r>
        <w:rPr>
          <w:spacing w:val="-22"/>
          <w:w w:val="115"/>
        </w:rPr>
        <w:t> </w:t>
      </w:r>
      <w:r>
        <w:rPr>
          <w:w w:val="115"/>
        </w:rPr>
        <w:t>or</w:t>
      </w:r>
      <w:r>
        <w:rPr>
          <w:spacing w:val="-22"/>
          <w:w w:val="115"/>
        </w:rPr>
        <w:t> </w:t>
      </w:r>
      <w:r>
        <w:rPr>
          <w:w w:val="115"/>
        </w:rPr>
        <w:t>close</w:t>
      </w:r>
      <w:r>
        <w:rPr>
          <w:spacing w:val="-22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w w:val="115"/>
        </w:rPr>
        <w:t>none</w:t>
      </w:r>
      <w:r>
        <w:rPr>
          <w:spacing w:val="-22"/>
          <w:w w:val="115"/>
        </w:rPr>
        <w:t> </w:t>
      </w:r>
      <w:r>
        <w:rPr>
          <w:w w:val="115"/>
        </w:rPr>
        <w:t>for</w:t>
      </w:r>
      <w:r>
        <w:rPr>
          <w:spacing w:val="-22"/>
          <w:w w:val="115"/>
        </w:rPr>
        <w:t> </w:t>
      </w:r>
      <w:r>
        <w:rPr>
          <w:w w:val="115"/>
        </w:rPr>
        <w:t>IBM</w:t>
      </w:r>
      <w:r>
        <w:rPr>
          <w:spacing w:val="26"/>
          <w:w w:val="107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HBM,</w:t>
      </w:r>
      <w:r>
        <w:rPr>
          <w:spacing w:val="-6"/>
          <w:w w:val="115"/>
        </w:rPr>
        <w:t> </w:t>
      </w:r>
      <w:r>
        <w:rPr>
          <w:w w:val="115"/>
        </w:rPr>
        <w:t>on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1"/>
          <w:w w:val="115"/>
        </w:rPr>
        <w:t>bottom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6"/>
          <w:w w:val="115"/>
        </w:rPr>
        <w:t> </w:t>
      </w:r>
      <w:r>
        <w:rPr>
          <w:w w:val="115"/>
        </w:rPr>
        <w:t>for</w:t>
      </w:r>
      <w:r>
        <w:rPr>
          <w:spacing w:val="-5"/>
          <w:w w:val="115"/>
        </w:rPr>
        <w:t> </w:t>
      </w:r>
      <w:r>
        <w:rPr>
          <w:w w:val="115"/>
        </w:rPr>
        <w:t>anomaly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w</w:t>
      </w:r>
      <w:r>
        <w:rPr>
          <w:spacing w:val="-1"/>
          <w:w w:val="115"/>
        </w:rPr>
        <w:t>ith</w:t>
      </w:r>
      <w:r>
        <w:rPr>
          <w:spacing w:val="-5"/>
          <w:w w:val="115"/>
        </w:rPr>
        <w:t> </w:t>
      </w:r>
      <w:r>
        <w:rPr>
          <w:w w:val="115"/>
        </w:rPr>
        <w:t>a</w:t>
      </w:r>
      <w:r>
        <w:rPr>
          <w:spacing w:val="-6"/>
          <w:w w:val="115"/>
        </w:rPr>
        <w:t> </w:t>
      </w:r>
      <w:r>
        <w:rPr>
          <w:w w:val="115"/>
        </w:rPr>
        <w:t>diff</w:t>
      </w:r>
      <w:r>
        <w:rPr>
          <w:spacing w:val="68"/>
          <w:w w:val="115"/>
        </w:rPr>
        <w:t> </w:t>
      </w:r>
      <w:r>
        <w:rPr>
          <w:w w:val="115"/>
        </w:rPr>
        <w:t>t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29"/>
          <w:w w:val="109"/>
        </w:rPr>
        <w:t> </w:t>
      </w:r>
      <w:r>
        <w:rPr>
          <w:w w:val="115"/>
        </w:rPr>
        <w:t>structure,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0"/>
          <w:w w:val="115"/>
        </w:rPr>
        <w:t> </w:t>
      </w:r>
      <w:r>
        <w:rPr>
          <w:w w:val="115"/>
        </w:rPr>
        <w:t>setting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9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9"/>
          <w:w w:val="115"/>
        </w:rPr>
        <w:t> </w:t>
      </w:r>
      <w:r>
        <w:rPr>
          <w:w w:val="115"/>
        </w:rPr>
        <w:t>category</w:t>
      </w:r>
      <w:r>
        <w:rPr>
          <w:spacing w:val="-9"/>
          <w:w w:val="115"/>
        </w:rPr>
        <w:t> </w:t>
      </w:r>
      <w:r>
        <w:rPr>
          <w:w w:val="115"/>
        </w:rPr>
        <w:t>generated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51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right="109"/>
        <w:jc w:val="left"/>
      </w:pPr>
      <w:bookmarkStart w:name="_bookmark127" w:id="212"/>
      <w:bookmarkEnd w:id="212"/>
      <w:r>
        <w:rPr/>
      </w:r>
      <w:r>
        <w:rPr>
          <w:w w:val="110"/>
        </w:rPr>
        <w:t>Figure</w:t>
      </w:r>
      <w:r>
        <w:rPr>
          <w:spacing w:val="27"/>
          <w:w w:val="110"/>
        </w:rPr>
        <w:t> </w:t>
      </w:r>
      <w:r>
        <w:rPr>
          <w:w w:val="110"/>
        </w:rPr>
        <w:t>3.12:</w:t>
      </w:r>
      <w:r>
        <w:rPr>
          <w:spacing w:val="63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410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53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left="117" w:right="539"/>
        <w:jc w:val="left"/>
      </w:pPr>
      <w:bookmarkStart w:name="_bookmark128" w:id="213"/>
      <w:bookmarkEnd w:id="213"/>
      <w:r>
        <w:rPr/>
      </w:r>
      <w:r>
        <w:rPr>
          <w:w w:val="110"/>
        </w:rPr>
        <w:t>Figure</w:t>
      </w:r>
      <w:r>
        <w:rPr>
          <w:spacing w:val="26"/>
          <w:w w:val="110"/>
        </w:rPr>
        <w:t> </w:t>
      </w:r>
      <w:r>
        <w:rPr>
          <w:w w:val="110"/>
        </w:rPr>
        <w:t>3.13:</w:t>
      </w:r>
      <w:r>
        <w:rPr>
          <w:spacing w:val="64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410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zoomed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k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0.9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1.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317" w:val="left" w:leader="none"/>
          <w:tab w:pos="1511" w:val="left" w:leader="none"/>
          <w:tab w:pos="3379" w:val="left" w:leader="none"/>
          <w:tab w:pos="6107" w:val="left" w:leader="none"/>
          <w:tab w:pos="6383" w:val="left" w:leader="none"/>
        </w:tabs>
        <w:spacing w:line="242" w:lineRule="auto" w:before="13"/>
        <w:ind w:right="129" w:firstLine="351"/>
        <w:jc w:val="left"/>
      </w:pP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heat-map</w:t>
      </w:r>
      <w:r>
        <w:rPr>
          <w:spacing w:val="-1"/>
          <w:w w:val="115"/>
        </w:rPr>
        <w:t> </w:t>
      </w:r>
      <w:r>
        <w:rPr>
          <w:w w:val="115"/>
        </w:rPr>
        <w:t>in fi</w:t>
        <w:tab/>
      </w:r>
      <w:hyperlink w:history="true" w:anchor="_bookmark127">
        <w:r>
          <w:rPr>
            <w:w w:val="115"/>
          </w:rPr>
          <w:t>3.12</w:t>
        </w:r>
      </w:hyperlink>
      <w:r>
        <w:rPr>
          <w:spacing w:val="-9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anomaly</w:t>
      </w:r>
      <w:r>
        <w:rPr>
          <w:spacing w:val="-9"/>
          <w:w w:val="115"/>
        </w:rPr>
        <w:t> </w:t>
      </w:r>
      <w:r>
        <w:rPr>
          <w:w w:val="115"/>
        </w:rPr>
        <w:t>signals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ICD</w:t>
      </w:r>
      <w:r>
        <w:rPr>
          <w:spacing w:val="-8"/>
          <w:w w:val="115"/>
        </w:rPr>
        <w:t> </w:t>
      </w:r>
      <w:r>
        <w:rPr>
          <w:w w:val="115"/>
        </w:rPr>
        <w:t>410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their</w:t>
      </w:r>
      <w:r>
        <w:rPr>
          <w:spacing w:val="21"/>
          <w:w w:val="118"/>
        </w:rPr>
        <w:t> </w:t>
      </w:r>
      <w:r>
        <w:rPr>
          <w:w w:val="115"/>
        </w:rPr>
        <w:t>ancestors</w:t>
      </w:r>
      <w:r>
        <w:rPr>
          <w:spacing w:val="23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3"/>
          <w:w w:val="115"/>
        </w:rPr>
        <w:t> </w:t>
      </w:r>
      <w:r>
        <w:rPr>
          <w:w w:val="115"/>
        </w:rPr>
        <w:t>addition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29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IBM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HBM,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ag</w:t>
      </w:r>
      <w:r>
        <w:rPr>
          <w:spacing w:val="-1"/>
          <w:w w:val="115"/>
        </w:rPr>
        <w:t>ainst</w:t>
      </w:r>
      <w:r>
        <w:rPr>
          <w:spacing w:val="24"/>
          <w:w w:val="118"/>
        </w:rPr>
        <w:t> </w:t>
      </w:r>
      <w:r>
        <w:rPr/>
        <w:t>diff</w:t>
        <w:tab/>
      </w:r>
      <w:r>
        <w:rPr>
          <w:w w:val="115"/>
        </w:rPr>
        <w:t>t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incr</w:t>
      </w:r>
      <w:r>
        <w:rPr>
          <w:spacing w:val="-2"/>
          <w:w w:val="115"/>
        </w:rPr>
        <w:t>emen</w:t>
      </w:r>
      <w:r>
        <w:rPr>
          <w:spacing w:val="-1"/>
          <w:w w:val="115"/>
        </w:rPr>
        <w:t>ts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rFonts w:ascii="Arial"/>
          <w:i/>
          <w:w w:val="115"/>
        </w:rPr>
        <w:t>k</w:t>
      </w:r>
      <w:r>
        <w:rPr>
          <w:w w:val="115"/>
        </w:rPr>
        <w:t>.Anomaly</w:t>
      </w:r>
      <w:r>
        <w:rPr>
          <w:spacing w:val="6"/>
          <w:w w:val="115"/>
        </w:rPr>
        <w:t> </w:t>
      </w:r>
      <w:r>
        <w:rPr>
          <w:w w:val="115"/>
        </w:rPr>
        <w:t>signals</w:t>
      </w:r>
      <w:r>
        <w:rPr>
          <w:spacing w:val="9"/>
          <w:w w:val="115"/>
        </w:rPr>
        <w:t> </w:t>
      </w:r>
      <w:r>
        <w:rPr>
          <w:w w:val="115"/>
        </w:rPr>
        <w:t>tend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7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8"/>
          <w:w w:val="115"/>
        </w:rPr>
        <w:t> </w:t>
      </w:r>
      <w:r>
        <w:rPr>
          <w:w w:val="115"/>
        </w:rPr>
        <w:t>strong</w:t>
      </w:r>
      <w:r>
        <w:rPr>
          <w:spacing w:val="7"/>
          <w:w w:val="115"/>
        </w:rPr>
        <w:t> </w:t>
      </w:r>
      <w:r>
        <w:rPr>
          <w:w w:val="115"/>
        </w:rPr>
        <w:t>on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w w:val="115"/>
        </w:rPr>
        <w:t>top</w:t>
      </w:r>
      <w:r>
        <w:rPr>
          <w:spacing w:val="7"/>
          <w:w w:val="115"/>
        </w:rPr>
        <w:t> </w:t>
      </w:r>
      <w:r>
        <w:rPr>
          <w:w w:val="115"/>
        </w:rPr>
        <w:t>left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22"/>
          <w:w w:val="120"/>
        </w:rPr>
        <w:t> </w:t>
      </w:r>
      <w:r>
        <w:rPr>
          <w:w w:val="115"/>
        </w:rPr>
        <w:t>heat</w:t>
      </w:r>
      <w:r>
        <w:rPr>
          <w:spacing w:val="4"/>
          <w:w w:val="115"/>
        </w:rPr>
        <w:t> </w:t>
      </w:r>
      <w:r>
        <w:rPr>
          <w:w w:val="115"/>
        </w:rPr>
        <w:t>map.</w:t>
      </w:r>
      <w:r>
        <w:rPr>
          <w:spacing w:val="29"/>
          <w:w w:val="115"/>
        </w:rPr>
        <w:t> </w:t>
      </w:r>
      <w:r>
        <w:rPr>
          <w:w w:val="115"/>
        </w:rPr>
        <w:t>This</w:t>
      </w:r>
      <w:r>
        <w:rPr>
          <w:spacing w:val="4"/>
          <w:w w:val="115"/>
        </w:rPr>
        <w:t> </w:t>
      </w:r>
      <w:r>
        <w:rPr>
          <w:w w:val="115"/>
        </w:rPr>
        <w:t>suggests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signals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anomaly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tend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increase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strength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23"/>
          <w:w w:val="115"/>
        </w:rPr>
        <w:t> </w:t>
      </w:r>
      <w:r>
        <w:rPr>
          <w:w w:val="115"/>
        </w:rPr>
        <w:t>increased</w:t>
      </w:r>
      <w:r>
        <w:rPr>
          <w:spacing w:val="-1"/>
          <w:w w:val="115"/>
        </w:rPr>
        <w:t> </w:t>
      </w:r>
      <w:r>
        <w:rPr>
          <w:w w:val="115"/>
        </w:rPr>
        <w:t>k and</w:t>
      </w:r>
      <w:r>
        <w:rPr>
          <w:spacing w:val="1"/>
          <w:w w:val="115"/>
        </w:rPr>
        <w:t> </w:t>
      </w:r>
      <w:r>
        <w:rPr>
          <w:w w:val="115"/>
        </w:rPr>
        <w:t>higher</w:t>
      </w:r>
      <w:r>
        <w:rPr>
          <w:spacing w:val="-1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32"/>
          <w:w w:val="115"/>
        </w:rPr>
        <w:t> </w:t>
      </w:r>
      <w:r>
        <w:rPr>
          <w:w w:val="115"/>
        </w:rPr>
        <w:t>Zooming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looking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values</w:t>
      </w:r>
      <w:r>
        <w:rPr>
          <w:w w:val="115"/>
        </w:rPr>
        <w:t> from 0.6</w:t>
      </w:r>
      <w:r>
        <w:rPr>
          <w:spacing w:val="1"/>
          <w:w w:val="115"/>
        </w:rPr>
        <w:t> </w:t>
      </w:r>
      <w:r>
        <w:rPr>
          <w:w w:val="115"/>
        </w:rPr>
        <w:t>to 1</w:t>
      </w:r>
      <w:r>
        <w:rPr>
          <w:spacing w:val="47"/>
          <w:w w:val="10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fi</w:t>
        <w:tab/>
        <w:tab/>
      </w:r>
      <w:hyperlink w:history="true" w:anchor="_bookmark128">
        <w:r>
          <w:rPr>
            <w:w w:val="115"/>
          </w:rPr>
          <w:t>3.13,</w:t>
        </w:r>
      </w:hyperlink>
      <w:r>
        <w:rPr>
          <w:spacing w:val="-5"/>
          <w:w w:val="115"/>
        </w:rPr>
        <w:t> we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noticeable</w:t>
      </w:r>
      <w:r>
        <w:rPr>
          <w:spacing w:val="-9"/>
          <w:w w:val="115"/>
        </w:rPr>
        <w:t> </w:t>
      </w:r>
      <w:r>
        <w:rPr>
          <w:w w:val="115"/>
        </w:rPr>
        <w:t>small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ab/>
        <w:t>in</w:t>
      </w:r>
      <w:r>
        <w:rPr>
          <w:spacing w:val="19"/>
          <w:w w:val="115"/>
        </w:rPr>
        <w:t> </w:t>
      </w:r>
      <w:r>
        <w:rPr>
          <w:w w:val="115"/>
        </w:rPr>
        <w:t>anomaly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detection</w:t>
      </w:r>
      <w:r>
        <w:rPr>
          <w:spacing w:val="19"/>
          <w:w w:val="115"/>
        </w:rPr>
        <w:t> </w:t>
      </w:r>
      <w:r>
        <w:rPr>
          <w:w w:val="115"/>
        </w:rPr>
        <w:t>rate</w:t>
      </w:r>
      <w:r>
        <w:rPr>
          <w:spacing w:val="29"/>
          <w:w w:val="121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39"/>
          <w:w w:val="115"/>
        </w:rPr>
        <w:t> </w:t>
      </w:r>
      <w:r>
        <w:rPr>
          <w:w w:val="115"/>
        </w:rPr>
        <w:t>IBM</w:t>
      </w:r>
      <w:r>
        <w:rPr>
          <w:spacing w:val="-38"/>
          <w:w w:val="115"/>
        </w:rPr>
        <w:t> </w:t>
      </w:r>
      <w:r>
        <w:rPr>
          <w:w w:val="115"/>
        </w:rPr>
        <w:t>and</w:t>
      </w:r>
      <w:r>
        <w:rPr>
          <w:spacing w:val="-38"/>
          <w:w w:val="115"/>
        </w:rPr>
        <w:t> </w:t>
      </w:r>
      <w:r>
        <w:rPr>
          <w:w w:val="115"/>
        </w:rPr>
        <w:t>HBM</w:t>
      </w:r>
      <w:r>
        <w:rPr>
          <w:spacing w:val="-38"/>
          <w:w w:val="115"/>
        </w:rPr>
        <w:t> </w:t>
      </w:r>
      <w:r>
        <w:rPr>
          <w:w w:val="115"/>
        </w:rPr>
        <w:t>for</w:t>
      </w:r>
      <w:r>
        <w:rPr>
          <w:spacing w:val="-38"/>
          <w:w w:val="115"/>
        </w:rPr>
        <w:t> </w:t>
      </w:r>
      <w:r>
        <w:rPr>
          <w:w w:val="115"/>
        </w:rPr>
        <w:t>category</w:t>
      </w:r>
      <w:r>
        <w:rPr>
          <w:spacing w:val="-38"/>
          <w:w w:val="115"/>
        </w:rPr>
        <w:t> </w:t>
      </w:r>
      <w:r>
        <w:rPr>
          <w:w w:val="115"/>
        </w:rPr>
        <w:t>AA.</w:t>
      </w:r>
      <w:r>
        <w:rPr>
          <w:spacing w:val="-38"/>
          <w:w w:val="115"/>
        </w:rPr>
        <w:t> </w:t>
      </w:r>
      <w:r>
        <w:rPr>
          <w:w w:val="115"/>
        </w:rPr>
        <w:t>Our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8"/>
          <w:w w:val="115"/>
        </w:rPr>
        <w:t> </w:t>
      </w:r>
      <w:r>
        <w:rPr>
          <w:w w:val="115"/>
        </w:rPr>
        <w:t>suggests</w:t>
      </w:r>
      <w:r>
        <w:rPr>
          <w:spacing w:val="-38"/>
          <w:w w:val="115"/>
        </w:rPr>
        <w:t> </w:t>
      </w:r>
      <w:r>
        <w:rPr>
          <w:w w:val="115"/>
        </w:rPr>
        <w:t>that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diff</w:t>
      </w:r>
      <w:r>
        <w:rPr>
          <w:spacing w:val="31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w w:val="115"/>
        </w:rPr>
        <w:t>anomaly</w:t>
      </w:r>
      <w:r>
        <w:rPr>
          <w:spacing w:val="-16"/>
          <w:w w:val="115"/>
        </w:rPr>
        <w:t> </w:t>
      </w:r>
      <w:r>
        <w:rPr>
          <w:w w:val="115"/>
        </w:rPr>
        <w:t>detection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rat</w:t>
      </w:r>
      <w:r>
        <w:rPr>
          <w:spacing w:val="-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small</w:t>
      </w:r>
      <w:r>
        <w:rPr>
          <w:spacing w:val="-16"/>
          <w:w w:val="115"/>
        </w:rPr>
        <w:t> </w:t>
      </w:r>
      <w:r>
        <w:rPr>
          <w:w w:val="115"/>
        </w:rPr>
        <w:t>or</w:t>
      </w:r>
      <w:r>
        <w:rPr>
          <w:spacing w:val="-17"/>
          <w:w w:val="115"/>
        </w:rPr>
        <w:t> </w:t>
      </w:r>
      <w:r>
        <w:rPr>
          <w:w w:val="115"/>
        </w:rPr>
        <w:t>close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none</w:t>
      </w:r>
      <w:r>
        <w:rPr>
          <w:spacing w:val="-17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IBM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HBM,</w:t>
      </w:r>
      <w:r>
        <w:rPr>
          <w:spacing w:val="-17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7"/>
        </w:rPr>
        <w:t> </w:t>
      </w:r>
      <w:r>
        <w:rPr>
          <w:w w:val="115"/>
        </w:rPr>
        <w:t>bottom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30"/>
          <w:w w:val="115"/>
        </w:rPr>
        <w:t> </w:t>
      </w:r>
      <w:r>
        <w:rPr>
          <w:w w:val="115"/>
        </w:rPr>
        <w:t>structure,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3"/>
          <w:w w:val="119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8"/>
          <w:w w:val="115"/>
        </w:rPr>
        <w:t> </w:t>
      </w:r>
      <w:r>
        <w:rPr>
          <w:w w:val="115"/>
        </w:rPr>
        <w:t>setting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7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55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left="117" w:right="539"/>
        <w:jc w:val="left"/>
      </w:pPr>
      <w:bookmarkStart w:name="_bookmark129" w:id="214"/>
      <w:bookmarkEnd w:id="214"/>
      <w:r>
        <w:rPr/>
      </w:r>
      <w:r>
        <w:rPr>
          <w:w w:val="110"/>
        </w:rPr>
        <w:t>Figure</w:t>
      </w:r>
      <w:r>
        <w:rPr>
          <w:spacing w:val="26"/>
          <w:w w:val="110"/>
        </w:rPr>
        <w:t> </w:t>
      </w:r>
      <w:r>
        <w:rPr>
          <w:w w:val="110"/>
        </w:rPr>
        <w:t>3.14:</w:t>
      </w:r>
      <w:r>
        <w:rPr>
          <w:spacing w:val="64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415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57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8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right="109"/>
        <w:jc w:val="left"/>
      </w:pPr>
      <w:bookmarkStart w:name="_bookmark130" w:id="215"/>
      <w:bookmarkEnd w:id="215"/>
      <w:r>
        <w:rPr/>
      </w:r>
      <w:r>
        <w:rPr>
          <w:w w:val="110"/>
        </w:rPr>
        <w:t>Figure</w:t>
      </w:r>
      <w:r>
        <w:rPr>
          <w:spacing w:val="27"/>
          <w:w w:val="110"/>
        </w:rPr>
        <w:t> </w:t>
      </w:r>
      <w:r>
        <w:rPr>
          <w:w w:val="110"/>
        </w:rPr>
        <w:t>3.15:</w:t>
      </w:r>
      <w:r>
        <w:rPr>
          <w:spacing w:val="63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415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zoomed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k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0.9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1.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886" w:val="left" w:leader="none"/>
          <w:tab w:pos="1080" w:val="left" w:leader="none"/>
          <w:tab w:pos="2948" w:val="left" w:leader="none"/>
          <w:tab w:pos="5677" w:val="left" w:leader="none"/>
          <w:tab w:pos="5952" w:val="left" w:leader="none"/>
        </w:tabs>
        <w:spacing w:line="242" w:lineRule="auto" w:before="13"/>
        <w:ind w:left="117" w:right="539" w:firstLine="351"/>
        <w:jc w:val="left"/>
      </w:pP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heat-map</w:t>
      </w:r>
      <w:r>
        <w:rPr>
          <w:spacing w:val="-1"/>
          <w:w w:val="115"/>
        </w:rPr>
        <w:t> </w:t>
      </w:r>
      <w:r>
        <w:rPr>
          <w:w w:val="115"/>
        </w:rPr>
        <w:t>in fi</w:t>
        <w:tab/>
      </w:r>
      <w:hyperlink w:history="true" w:anchor="_bookmark129">
        <w:r>
          <w:rPr>
            <w:w w:val="115"/>
          </w:rPr>
          <w:t>3.14</w:t>
        </w:r>
      </w:hyperlink>
      <w:r>
        <w:rPr>
          <w:spacing w:val="-9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anomaly</w:t>
      </w:r>
      <w:r>
        <w:rPr>
          <w:spacing w:val="-8"/>
          <w:w w:val="115"/>
        </w:rPr>
        <w:t> </w:t>
      </w:r>
      <w:r>
        <w:rPr>
          <w:w w:val="115"/>
        </w:rPr>
        <w:t>signals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ICD</w:t>
      </w:r>
      <w:r>
        <w:rPr>
          <w:spacing w:val="-8"/>
          <w:w w:val="115"/>
        </w:rPr>
        <w:t> </w:t>
      </w:r>
      <w:r>
        <w:rPr>
          <w:w w:val="115"/>
        </w:rPr>
        <w:t>415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their</w:t>
      </w:r>
      <w:r>
        <w:rPr>
          <w:spacing w:val="20"/>
          <w:w w:val="118"/>
        </w:rPr>
        <w:t> </w:t>
      </w:r>
      <w:r>
        <w:rPr>
          <w:w w:val="115"/>
        </w:rPr>
        <w:t>ancestors</w:t>
      </w:r>
      <w:r>
        <w:rPr>
          <w:spacing w:val="23"/>
          <w:w w:val="115"/>
        </w:rPr>
        <w:t> </w:t>
      </w:r>
      <w:r>
        <w:rPr>
          <w:w w:val="115"/>
        </w:rPr>
        <w:t>with</w:t>
      </w:r>
      <w:r>
        <w:rPr>
          <w:spacing w:val="24"/>
          <w:w w:val="115"/>
        </w:rPr>
        <w:t> </w:t>
      </w:r>
      <w:r>
        <w:rPr>
          <w:w w:val="115"/>
        </w:rPr>
        <w:t>no</w:t>
      </w:r>
      <w:r>
        <w:rPr>
          <w:spacing w:val="24"/>
          <w:w w:val="115"/>
        </w:rPr>
        <w:t> </w:t>
      </w:r>
      <w:r>
        <w:rPr>
          <w:w w:val="115"/>
        </w:rPr>
        <w:t>addition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29"/>
          <w:w w:val="115"/>
        </w:rPr>
        <w:t> </w:t>
      </w:r>
      <w:r>
        <w:rPr>
          <w:w w:val="115"/>
        </w:rPr>
        <w:t>with</w:t>
      </w:r>
      <w:r>
        <w:rPr>
          <w:spacing w:val="24"/>
          <w:w w:val="115"/>
        </w:rPr>
        <w:t> </w:t>
      </w:r>
      <w:r>
        <w:rPr>
          <w:w w:val="115"/>
        </w:rPr>
        <w:t>IBM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HBM,</w:t>
      </w:r>
      <w:r>
        <w:rPr>
          <w:spacing w:val="25"/>
          <w:w w:val="115"/>
        </w:rPr>
        <w:t> </w:t>
      </w:r>
      <w:r>
        <w:rPr>
          <w:spacing w:val="-1"/>
          <w:w w:val="115"/>
        </w:rPr>
        <w:t>against</w:t>
      </w:r>
      <w:r>
        <w:rPr>
          <w:spacing w:val="24"/>
          <w:w w:val="118"/>
        </w:rPr>
        <w:t> </w:t>
      </w:r>
      <w:r>
        <w:rPr/>
        <w:t>diff</w:t>
        <w:tab/>
      </w:r>
      <w:r>
        <w:rPr>
          <w:w w:val="115"/>
        </w:rPr>
        <w:t>t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rFonts w:ascii="Arial"/>
          <w:i/>
          <w:w w:val="115"/>
        </w:rPr>
        <w:t>k</w:t>
      </w:r>
      <w:r>
        <w:rPr>
          <w:w w:val="115"/>
        </w:rPr>
        <w:t>.Anomaly</w:t>
      </w:r>
      <w:r>
        <w:rPr>
          <w:spacing w:val="6"/>
          <w:w w:val="115"/>
        </w:rPr>
        <w:t> </w:t>
      </w:r>
      <w:r>
        <w:rPr>
          <w:w w:val="115"/>
        </w:rPr>
        <w:t>signals</w:t>
      </w:r>
      <w:r>
        <w:rPr>
          <w:spacing w:val="9"/>
          <w:w w:val="115"/>
        </w:rPr>
        <w:t> </w:t>
      </w:r>
      <w:r>
        <w:rPr>
          <w:w w:val="115"/>
        </w:rPr>
        <w:t>tend</w:t>
      </w:r>
      <w:r>
        <w:rPr>
          <w:spacing w:val="7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7"/>
          <w:w w:val="115"/>
        </w:rPr>
        <w:t> </w:t>
      </w:r>
      <w:r>
        <w:rPr>
          <w:w w:val="115"/>
        </w:rPr>
        <w:t>strong</w:t>
      </w:r>
      <w:r>
        <w:rPr>
          <w:spacing w:val="8"/>
          <w:w w:val="115"/>
        </w:rPr>
        <w:t> </w:t>
      </w:r>
      <w:r>
        <w:rPr>
          <w:w w:val="115"/>
        </w:rPr>
        <w:t>on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top</w:t>
      </w:r>
      <w:r>
        <w:rPr>
          <w:spacing w:val="7"/>
          <w:w w:val="115"/>
        </w:rPr>
        <w:t> </w:t>
      </w:r>
      <w:r>
        <w:rPr>
          <w:w w:val="115"/>
        </w:rPr>
        <w:t>left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30"/>
          <w:w w:val="120"/>
        </w:rPr>
        <w:t> </w:t>
      </w:r>
      <w:r>
        <w:rPr>
          <w:w w:val="115"/>
        </w:rPr>
        <w:t>heat</w:t>
      </w:r>
      <w:r>
        <w:rPr>
          <w:spacing w:val="4"/>
          <w:w w:val="115"/>
        </w:rPr>
        <w:t> </w:t>
      </w:r>
      <w:r>
        <w:rPr>
          <w:w w:val="115"/>
        </w:rPr>
        <w:t>map.</w:t>
      </w:r>
      <w:r>
        <w:rPr>
          <w:spacing w:val="29"/>
          <w:w w:val="115"/>
        </w:rPr>
        <w:t> </w:t>
      </w:r>
      <w:r>
        <w:rPr>
          <w:w w:val="115"/>
        </w:rPr>
        <w:t>This</w:t>
      </w:r>
      <w:r>
        <w:rPr>
          <w:spacing w:val="5"/>
          <w:w w:val="115"/>
        </w:rPr>
        <w:t> </w:t>
      </w:r>
      <w:r>
        <w:rPr>
          <w:w w:val="115"/>
        </w:rPr>
        <w:t>suggests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signals</w:t>
      </w:r>
      <w:r>
        <w:rPr>
          <w:spacing w:val="5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anomaly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tend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increase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strength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23"/>
          <w:w w:val="115"/>
        </w:rPr>
        <w:t> </w:t>
      </w:r>
      <w:r>
        <w:rPr>
          <w:w w:val="115"/>
        </w:rPr>
        <w:t>increased</w:t>
      </w:r>
      <w:r>
        <w:rPr>
          <w:spacing w:val="-1"/>
          <w:w w:val="115"/>
        </w:rPr>
        <w:t> </w:t>
      </w:r>
      <w:r>
        <w:rPr>
          <w:w w:val="115"/>
        </w:rPr>
        <w:t>k and higher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32"/>
          <w:w w:val="115"/>
        </w:rPr>
        <w:t> </w:t>
      </w:r>
      <w:r>
        <w:rPr>
          <w:w w:val="115"/>
        </w:rPr>
        <w:t>Zooming</w:t>
      </w:r>
      <w:r>
        <w:rPr>
          <w:spacing w:val="1"/>
          <w:w w:val="115"/>
        </w:rPr>
        <w:t> </w:t>
      </w:r>
      <w:r>
        <w:rPr>
          <w:w w:val="115"/>
        </w:rPr>
        <w:t>in at looking at k </w:t>
      </w:r>
      <w:r>
        <w:rPr>
          <w:spacing w:val="-4"/>
          <w:w w:val="115"/>
        </w:rPr>
        <w:t>values</w:t>
      </w:r>
      <w:r>
        <w:rPr>
          <w:w w:val="115"/>
        </w:rPr>
        <w:t> from 0.6</w:t>
      </w:r>
      <w:r>
        <w:rPr>
          <w:spacing w:val="1"/>
          <w:w w:val="115"/>
        </w:rPr>
        <w:t> </w:t>
      </w:r>
      <w:r>
        <w:rPr>
          <w:w w:val="115"/>
        </w:rPr>
        <w:t>to 1</w:t>
      </w:r>
      <w:r>
        <w:rPr>
          <w:spacing w:val="45"/>
          <w:w w:val="10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fi</w:t>
        <w:tab/>
        <w:tab/>
      </w:r>
      <w:hyperlink w:history="true" w:anchor="_bookmark130">
        <w:r>
          <w:rPr>
            <w:w w:val="115"/>
          </w:rPr>
          <w:t>3.15,</w:t>
        </w:r>
      </w:hyperlink>
      <w:r>
        <w:rPr>
          <w:spacing w:val="-5"/>
          <w:w w:val="115"/>
        </w:rPr>
        <w:t> we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noticeable</w:t>
      </w:r>
      <w:r>
        <w:rPr>
          <w:spacing w:val="-9"/>
          <w:w w:val="115"/>
        </w:rPr>
        <w:t> </w:t>
      </w:r>
      <w:r>
        <w:rPr>
          <w:w w:val="115"/>
        </w:rPr>
        <w:t>small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ab/>
        <w:t>in</w:t>
      </w:r>
      <w:r>
        <w:rPr>
          <w:spacing w:val="19"/>
          <w:w w:val="115"/>
        </w:rPr>
        <w:t> </w:t>
      </w:r>
      <w:r>
        <w:rPr>
          <w:w w:val="115"/>
        </w:rPr>
        <w:t>anomaly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detection</w:t>
      </w:r>
      <w:r>
        <w:rPr>
          <w:spacing w:val="18"/>
          <w:w w:val="115"/>
        </w:rPr>
        <w:t> </w:t>
      </w:r>
      <w:r>
        <w:rPr>
          <w:w w:val="115"/>
        </w:rPr>
        <w:t>rate</w:t>
      </w:r>
      <w:r>
        <w:rPr>
          <w:spacing w:val="29"/>
          <w:w w:val="121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39"/>
          <w:w w:val="115"/>
        </w:rPr>
        <w:t> </w:t>
      </w:r>
      <w:r>
        <w:rPr>
          <w:w w:val="115"/>
        </w:rPr>
        <w:t>IBM</w:t>
      </w:r>
      <w:r>
        <w:rPr>
          <w:spacing w:val="-38"/>
          <w:w w:val="115"/>
        </w:rPr>
        <w:t> </w:t>
      </w:r>
      <w:r>
        <w:rPr>
          <w:w w:val="115"/>
        </w:rPr>
        <w:t>and</w:t>
      </w:r>
      <w:r>
        <w:rPr>
          <w:spacing w:val="-38"/>
          <w:w w:val="115"/>
        </w:rPr>
        <w:t> </w:t>
      </w:r>
      <w:r>
        <w:rPr>
          <w:w w:val="115"/>
        </w:rPr>
        <w:t>HBM</w:t>
      </w:r>
      <w:r>
        <w:rPr>
          <w:spacing w:val="-38"/>
          <w:w w:val="115"/>
        </w:rPr>
        <w:t> </w:t>
      </w:r>
      <w:r>
        <w:rPr>
          <w:w w:val="115"/>
        </w:rPr>
        <w:t>for</w:t>
      </w:r>
      <w:r>
        <w:rPr>
          <w:spacing w:val="-39"/>
          <w:w w:val="115"/>
        </w:rPr>
        <w:t> </w:t>
      </w:r>
      <w:r>
        <w:rPr>
          <w:w w:val="115"/>
        </w:rPr>
        <w:t>category</w:t>
      </w:r>
      <w:r>
        <w:rPr>
          <w:spacing w:val="-37"/>
          <w:w w:val="115"/>
        </w:rPr>
        <w:t> </w:t>
      </w:r>
      <w:r>
        <w:rPr>
          <w:w w:val="115"/>
        </w:rPr>
        <w:t>AA.</w:t>
      </w:r>
      <w:r>
        <w:rPr>
          <w:spacing w:val="-39"/>
          <w:w w:val="115"/>
        </w:rPr>
        <w:t> </w:t>
      </w:r>
      <w:r>
        <w:rPr>
          <w:w w:val="115"/>
        </w:rPr>
        <w:t>Our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8"/>
          <w:w w:val="115"/>
        </w:rPr>
        <w:t> </w:t>
      </w:r>
      <w:r>
        <w:rPr>
          <w:w w:val="115"/>
        </w:rPr>
        <w:t>suggests</w:t>
      </w:r>
      <w:r>
        <w:rPr>
          <w:spacing w:val="-39"/>
          <w:w w:val="115"/>
        </w:rPr>
        <w:t> </w:t>
      </w:r>
      <w:r>
        <w:rPr>
          <w:w w:val="115"/>
        </w:rPr>
        <w:t>that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diff</w:t>
      </w:r>
      <w:r>
        <w:rPr>
          <w:spacing w:val="27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w w:val="115"/>
        </w:rPr>
        <w:t>anomaly</w:t>
      </w:r>
      <w:r>
        <w:rPr>
          <w:spacing w:val="-17"/>
          <w:w w:val="115"/>
        </w:rPr>
        <w:t> </w:t>
      </w:r>
      <w:r>
        <w:rPr>
          <w:w w:val="115"/>
        </w:rPr>
        <w:t>detection</w:t>
      </w:r>
      <w:r>
        <w:rPr>
          <w:spacing w:val="-17"/>
          <w:w w:val="115"/>
        </w:rPr>
        <w:t> </w:t>
      </w:r>
      <w:r>
        <w:rPr>
          <w:w w:val="115"/>
        </w:rPr>
        <w:t>rate</w:t>
      </w:r>
      <w:r>
        <w:rPr>
          <w:spacing w:val="-17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small</w:t>
      </w:r>
      <w:r>
        <w:rPr>
          <w:spacing w:val="-16"/>
          <w:w w:val="115"/>
        </w:rPr>
        <w:t> </w:t>
      </w:r>
      <w:r>
        <w:rPr>
          <w:w w:val="115"/>
        </w:rPr>
        <w:t>or</w:t>
      </w:r>
      <w:r>
        <w:rPr>
          <w:spacing w:val="-17"/>
          <w:w w:val="115"/>
        </w:rPr>
        <w:t> </w:t>
      </w:r>
      <w:r>
        <w:rPr>
          <w:w w:val="115"/>
        </w:rPr>
        <w:t>close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7"/>
          <w:w w:val="115"/>
        </w:rPr>
        <w:t> </w:t>
      </w:r>
      <w:r>
        <w:rPr>
          <w:w w:val="115"/>
        </w:rPr>
        <w:t>none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7"/>
          <w:w w:val="115"/>
        </w:rPr>
        <w:t> </w:t>
      </w:r>
      <w:r>
        <w:rPr>
          <w:w w:val="115"/>
        </w:rPr>
        <w:t>IBM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HBM,</w:t>
      </w:r>
      <w:r>
        <w:rPr>
          <w:spacing w:val="-17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7"/>
        </w:rPr>
        <w:t> </w:t>
      </w:r>
      <w:r>
        <w:rPr>
          <w:w w:val="115"/>
        </w:rPr>
        <w:t>bottom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17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29"/>
          <w:w w:val="115"/>
        </w:rPr>
        <w:t> </w:t>
      </w:r>
      <w:r>
        <w:rPr>
          <w:w w:val="115"/>
        </w:rPr>
        <w:t>structure,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3"/>
          <w:w w:val="119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8"/>
          <w:w w:val="115"/>
        </w:rPr>
        <w:t> </w:t>
      </w:r>
      <w:r>
        <w:rPr>
          <w:w w:val="115"/>
        </w:rPr>
        <w:t>setting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7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59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8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right="109"/>
        <w:jc w:val="left"/>
      </w:pPr>
      <w:bookmarkStart w:name="_bookmark131" w:id="216"/>
      <w:bookmarkEnd w:id="216"/>
      <w:r>
        <w:rPr/>
      </w:r>
      <w:r>
        <w:rPr>
          <w:w w:val="110"/>
        </w:rPr>
        <w:t>Figure</w:t>
      </w:r>
      <w:r>
        <w:rPr>
          <w:spacing w:val="27"/>
          <w:w w:val="110"/>
        </w:rPr>
        <w:t> </w:t>
      </w:r>
      <w:r>
        <w:rPr>
          <w:w w:val="110"/>
        </w:rPr>
        <w:t>3.16:</w:t>
      </w:r>
      <w:r>
        <w:rPr>
          <w:spacing w:val="63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452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HBM.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17"/>
          <w:szCs w:val="1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61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8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2"/>
        <w:rPr>
          <w:rFonts w:ascii="PMingLiU" w:hAnsi="PMingLiU" w:cs="PMingLiU" w:eastAsia="PMingLiU"/>
          <w:sz w:val="12"/>
          <w:szCs w:val="12"/>
        </w:rPr>
      </w:pPr>
    </w:p>
    <w:p>
      <w:pPr>
        <w:pStyle w:val="BodyText"/>
        <w:spacing w:line="242" w:lineRule="auto" w:before="13"/>
        <w:ind w:left="117" w:right="539"/>
        <w:jc w:val="left"/>
      </w:pPr>
      <w:bookmarkStart w:name="_bookmark132" w:id="217"/>
      <w:bookmarkEnd w:id="217"/>
      <w:r>
        <w:rPr/>
      </w:r>
      <w:r>
        <w:rPr>
          <w:w w:val="110"/>
        </w:rPr>
        <w:t>Figure</w:t>
      </w:r>
      <w:r>
        <w:rPr>
          <w:spacing w:val="26"/>
          <w:w w:val="110"/>
        </w:rPr>
        <w:t> </w:t>
      </w:r>
      <w:r>
        <w:rPr>
          <w:w w:val="110"/>
        </w:rPr>
        <w:t>3.17:</w:t>
      </w:r>
      <w:r>
        <w:rPr>
          <w:spacing w:val="64"/>
          <w:w w:val="110"/>
        </w:rPr>
        <w:t> </w:t>
      </w:r>
      <w:r>
        <w:rPr>
          <w:w w:val="110"/>
        </w:rPr>
        <w:t>Heat-map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anomaly</w:t>
      </w:r>
      <w:r>
        <w:rPr>
          <w:spacing w:val="27"/>
          <w:w w:val="110"/>
        </w:rPr>
        <w:t> </w:t>
      </w:r>
      <w:r>
        <w:rPr>
          <w:w w:val="110"/>
        </w:rPr>
        <w:t>signals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ICD</w:t>
      </w:r>
      <w:r>
        <w:rPr>
          <w:spacing w:val="27"/>
          <w:w w:val="110"/>
        </w:rPr>
        <w:t> </w:t>
      </w:r>
      <w:r>
        <w:rPr>
          <w:w w:val="110"/>
        </w:rPr>
        <w:t>452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ancestors,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no</w:t>
      </w:r>
      <w:r>
        <w:rPr>
          <w:w w:val="111"/>
        </w:rPr>
        <w:t> </w:t>
      </w:r>
      <w:r>
        <w:rPr>
          <w:w w:val="110"/>
        </w:rPr>
        <w:t>added</w:t>
      </w:r>
      <w:r>
        <w:rPr>
          <w:spacing w:val="6"/>
          <w:w w:val="110"/>
        </w:rPr>
        <w:t> </w:t>
      </w:r>
      <w:r>
        <w:rPr>
          <w:w w:val="110"/>
        </w:rPr>
        <w:t>anomalies,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IBM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HBM</w:t>
      </w:r>
      <w:r>
        <w:rPr>
          <w:spacing w:val="7"/>
          <w:w w:val="110"/>
        </w:rPr>
        <w:t> </w:t>
      </w:r>
      <w:r>
        <w:rPr>
          <w:spacing w:val="1"/>
          <w:w w:val="110"/>
        </w:rPr>
        <w:t>zoomed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6"/>
          <w:w w:val="110"/>
        </w:rPr>
        <w:t> </w:t>
      </w:r>
      <w:r>
        <w:rPr>
          <w:w w:val="110"/>
        </w:rPr>
        <w:t>k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0.9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1.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1315" w:val="left" w:leader="none"/>
          <w:tab w:pos="1511" w:val="left" w:leader="none"/>
          <w:tab w:pos="3379" w:val="left" w:leader="none"/>
          <w:tab w:pos="6107" w:val="left" w:leader="none"/>
          <w:tab w:pos="6383" w:val="left" w:leader="none"/>
        </w:tabs>
        <w:spacing w:line="242" w:lineRule="auto" w:before="13"/>
        <w:ind w:right="148" w:firstLine="351"/>
        <w:jc w:val="left"/>
      </w:pP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heat-map</w:t>
      </w:r>
      <w:r>
        <w:rPr>
          <w:spacing w:val="-1"/>
          <w:w w:val="115"/>
        </w:rPr>
        <w:t> </w:t>
      </w:r>
      <w:r>
        <w:rPr>
          <w:w w:val="115"/>
        </w:rPr>
        <w:t>in fi</w:t>
        <w:tab/>
      </w:r>
      <w:hyperlink w:history="true" w:anchor="_bookmark131">
        <w:r>
          <w:rPr>
            <w:w w:val="115"/>
          </w:rPr>
          <w:t>3.16</w:t>
        </w:r>
      </w:hyperlink>
      <w:r>
        <w:rPr>
          <w:spacing w:val="-9"/>
          <w:w w:val="115"/>
        </w:rPr>
        <w:t> </w:t>
      </w:r>
      <w:r>
        <w:rPr>
          <w:spacing w:val="-2"/>
          <w:w w:val="115"/>
        </w:rPr>
        <w:t>presen</w:t>
      </w:r>
      <w:r>
        <w:rPr>
          <w:spacing w:val="-1"/>
          <w:w w:val="115"/>
        </w:rPr>
        <w:t>ts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anomaly</w:t>
      </w:r>
      <w:r>
        <w:rPr>
          <w:spacing w:val="-9"/>
          <w:w w:val="115"/>
        </w:rPr>
        <w:t> </w:t>
      </w:r>
      <w:r>
        <w:rPr>
          <w:w w:val="115"/>
        </w:rPr>
        <w:t>signals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ICD</w:t>
      </w:r>
      <w:r>
        <w:rPr>
          <w:spacing w:val="-8"/>
          <w:w w:val="115"/>
        </w:rPr>
        <w:t> </w:t>
      </w:r>
      <w:r>
        <w:rPr>
          <w:w w:val="115"/>
        </w:rPr>
        <w:t>452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their</w:t>
      </w:r>
      <w:r>
        <w:rPr>
          <w:spacing w:val="21"/>
          <w:w w:val="118"/>
        </w:rPr>
        <w:t> </w:t>
      </w:r>
      <w:r>
        <w:rPr>
          <w:w w:val="115"/>
        </w:rPr>
        <w:t>ancestors</w:t>
      </w:r>
      <w:r>
        <w:rPr>
          <w:spacing w:val="23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3"/>
          <w:w w:val="115"/>
        </w:rPr>
        <w:t> </w:t>
      </w:r>
      <w:r>
        <w:rPr>
          <w:w w:val="115"/>
        </w:rPr>
        <w:t>addition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constant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anomaly</w:t>
      </w:r>
      <w:r>
        <w:rPr>
          <w:spacing w:val="-3"/>
          <w:w w:val="115"/>
        </w:rPr>
        <w:t>,</w:t>
      </w:r>
      <w:r>
        <w:rPr>
          <w:spacing w:val="29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IBM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HBM,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ag</w:t>
      </w:r>
      <w:r>
        <w:rPr>
          <w:spacing w:val="-1"/>
          <w:w w:val="115"/>
        </w:rPr>
        <w:t>ainst</w:t>
      </w:r>
      <w:r>
        <w:rPr>
          <w:spacing w:val="24"/>
          <w:w w:val="118"/>
        </w:rPr>
        <w:t> </w:t>
      </w:r>
      <w:r>
        <w:rPr/>
        <w:t>diff</w:t>
        <w:tab/>
      </w:r>
      <w:r>
        <w:rPr>
          <w:w w:val="115"/>
        </w:rPr>
        <w:t>t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w w:val="115"/>
        </w:rPr>
        <w:t> of </w:t>
      </w:r>
      <w:r>
        <w:rPr>
          <w:rFonts w:ascii="Arial"/>
          <w:i/>
          <w:spacing w:val="4"/>
          <w:w w:val="115"/>
        </w:rPr>
        <w:t>k</w:t>
      </w:r>
      <w:r>
        <w:rPr>
          <w:spacing w:val="3"/>
          <w:w w:val="115"/>
        </w:rPr>
        <w:t>.</w:t>
      </w:r>
      <w:r>
        <w:rPr>
          <w:spacing w:val="24"/>
          <w:w w:val="115"/>
        </w:rPr>
        <w:t> </w:t>
      </w:r>
      <w:r>
        <w:rPr>
          <w:w w:val="115"/>
        </w:rPr>
        <w:t>Anomaly</w:t>
      </w:r>
      <w:r>
        <w:rPr>
          <w:spacing w:val="1"/>
          <w:w w:val="115"/>
        </w:rPr>
        <w:t> </w:t>
      </w:r>
      <w:r>
        <w:rPr>
          <w:w w:val="115"/>
        </w:rPr>
        <w:t>signals</w:t>
      </w:r>
      <w:r>
        <w:rPr>
          <w:spacing w:val="1"/>
          <w:w w:val="115"/>
        </w:rPr>
        <w:t> </w:t>
      </w:r>
      <w:r>
        <w:rPr>
          <w:w w:val="115"/>
        </w:rPr>
        <w:t>tend to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w w:val="115"/>
        </w:rPr>
        <w:t> strong</w:t>
      </w:r>
      <w:r>
        <w:rPr>
          <w:spacing w:val="1"/>
          <w:w w:val="115"/>
        </w:rPr>
        <w:t> </w:t>
      </w:r>
      <w:r>
        <w:rPr>
          <w:w w:val="115"/>
        </w:rPr>
        <w:t>on the top left of the</w:t>
      </w:r>
      <w:r>
        <w:rPr>
          <w:spacing w:val="23"/>
          <w:w w:val="105"/>
        </w:rPr>
        <w:t> </w:t>
      </w:r>
      <w:r>
        <w:rPr>
          <w:w w:val="115"/>
        </w:rPr>
        <w:t>heat</w:t>
      </w:r>
      <w:r>
        <w:rPr>
          <w:spacing w:val="4"/>
          <w:w w:val="115"/>
        </w:rPr>
        <w:t> </w:t>
      </w:r>
      <w:r>
        <w:rPr>
          <w:w w:val="115"/>
        </w:rPr>
        <w:t>map.</w:t>
      </w:r>
      <w:r>
        <w:rPr>
          <w:spacing w:val="29"/>
          <w:w w:val="115"/>
        </w:rPr>
        <w:t> </w:t>
      </w:r>
      <w:r>
        <w:rPr>
          <w:w w:val="115"/>
        </w:rPr>
        <w:t>This</w:t>
      </w:r>
      <w:r>
        <w:rPr>
          <w:spacing w:val="4"/>
          <w:w w:val="115"/>
        </w:rPr>
        <w:t> </w:t>
      </w:r>
      <w:r>
        <w:rPr>
          <w:w w:val="115"/>
        </w:rPr>
        <w:t>suggests</w:t>
      </w:r>
      <w:r>
        <w:rPr>
          <w:spacing w:val="5"/>
          <w:w w:val="115"/>
        </w:rPr>
        <w:t> </w:t>
      </w:r>
      <w:r>
        <w:rPr>
          <w:w w:val="115"/>
        </w:rPr>
        <w:t>that</w:t>
      </w:r>
      <w:r>
        <w:rPr>
          <w:spacing w:val="5"/>
          <w:w w:val="115"/>
        </w:rPr>
        <w:t> </w:t>
      </w:r>
      <w:r>
        <w:rPr>
          <w:w w:val="115"/>
        </w:rPr>
        <w:t>signals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anomaly</w:t>
      </w:r>
      <w:r>
        <w:rPr>
          <w:spacing w:val="5"/>
          <w:w w:val="115"/>
        </w:rPr>
        <w:t> </w:t>
      </w:r>
      <w:r>
        <w:rPr>
          <w:spacing w:val="-1"/>
          <w:w w:val="115"/>
        </w:rPr>
        <w:t>tend</w:t>
      </w:r>
      <w:r>
        <w:rPr>
          <w:spacing w:val="5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increase</w:t>
      </w:r>
      <w:r>
        <w:rPr>
          <w:spacing w:val="4"/>
          <w:w w:val="115"/>
        </w:rPr>
        <w:t> </w:t>
      </w:r>
      <w:r>
        <w:rPr>
          <w:w w:val="115"/>
        </w:rPr>
        <w:t>in</w:t>
      </w:r>
      <w:r>
        <w:rPr>
          <w:spacing w:val="5"/>
          <w:w w:val="115"/>
        </w:rPr>
        <w:t> </w:t>
      </w:r>
      <w:r>
        <w:rPr>
          <w:w w:val="115"/>
        </w:rPr>
        <w:t>strength</w:t>
      </w:r>
      <w:r>
        <w:rPr>
          <w:spacing w:val="5"/>
          <w:w w:val="115"/>
        </w:rPr>
        <w:t> </w:t>
      </w:r>
      <w:r>
        <w:rPr>
          <w:w w:val="115"/>
        </w:rPr>
        <w:t>with</w:t>
      </w:r>
      <w:r>
        <w:rPr>
          <w:spacing w:val="23"/>
          <w:w w:val="115"/>
        </w:rPr>
        <w:t> </w:t>
      </w:r>
      <w:r>
        <w:rPr>
          <w:w w:val="115"/>
        </w:rPr>
        <w:t>increased</w:t>
      </w:r>
      <w:r>
        <w:rPr>
          <w:spacing w:val="-1"/>
          <w:w w:val="115"/>
        </w:rPr>
        <w:t> </w:t>
      </w:r>
      <w:r>
        <w:rPr>
          <w:w w:val="115"/>
        </w:rPr>
        <w:t>k and</w:t>
      </w:r>
      <w:r>
        <w:rPr>
          <w:spacing w:val="1"/>
          <w:w w:val="115"/>
        </w:rPr>
        <w:t> </w:t>
      </w:r>
      <w:r>
        <w:rPr>
          <w:w w:val="115"/>
        </w:rPr>
        <w:t>higher</w:t>
      </w:r>
      <w:r>
        <w:rPr>
          <w:spacing w:val="-1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32"/>
          <w:w w:val="115"/>
        </w:rPr>
        <w:t> </w:t>
      </w:r>
      <w:r>
        <w:rPr>
          <w:w w:val="115"/>
        </w:rPr>
        <w:t>Zooming</w:t>
      </w:r>
      <w:r>
        <w:rPr>
          <w:spacing w:val="1"/>
          <w:w w:val="115"/>
        </w:rPr>
        <w:t> </w:t>
      </w:r>
      <w:r>
        <w:rPr>
          <w:w w:val="115"/>
        </w:rPr>
        <w:t>in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looking</w:t>
      </w:r>
      <w:r>
        <w:rPr>
          <w:spacing w:val="1"/>
          <w:w w:val="115"/>
        </w:rPr>
        <w:t> </w:t>
      </w:r>
      <w:r>
        <w:rPr>
          <w:w w:val="115"/>
        </w:rPr>
        <w:t>at</w:t>
      </w:r>
      <w:r>
        <w:rPr>
          <w:spacing w:val="-1"/>
          <w:w w:val="115"/>
        </w:rPr>
        <w:t> </w:t>
      </w:r>
      <w:r>
        <w:rPr>
          <w:w w:val="115"/>
        </w:rPr>
        <w:t>k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values</w:t>
      </w:r>
      <w:r>
        <w:rPr>
          <w:w w:val="115"/>
        </w:rPr>
        <w:t> from 0.6</w:t>
      </w:r>
      <w:r>
        <w:rPr>
          <w:spacing w:val="1"/>
          <w:w w:val="115"/>
        </w:rPr>
        <w:t> </w:t>
      </w:r>
      <w:r>
        <w:rPr>
          <w:w w:val="115"/>
        </w:rPr>
        <w:t>to 1</w:t>
      </w:r>
      <w:r>
        <w:rPr>
          <w:spacing w:val="47"/>
          <w:w w:val="10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fi</w:t>
        <w:tab/>
        <w:tab/>
      </w:r>
      <w:hyperlink w:history="true" w:anchor="_bookmark132">
        <w:r>
          <w:rPr>
            <w:w w:val="115"/>
          </w:rPr>
          <w:t>3.17,</w:t>
        </w:r>
      </w:hyperlink>
      <w:r>
        <w:rPr>
          <w:spacing w:val="-5"/>
          <w:w w:val="115"/>
        </w:rPr>
        <w:t> we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observe</w:t>
      </w:r>
      <w:r>
        <w:rPr>
          <w:spacing w:val="-8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noticeable</w:t>
      </w:r>
      <w:r>
        <w:rPr>
          <w:spacing w:val="-9"/>
          <w:w w:val="115"/>
        </w:rPr>
        <w:t> </w:t>
      </w:r>
      <w:r>
        <w:rPr>
          <w:w w:val="115"/>
        </w:rPr>
        <w:t>small</w:t>
      </w:r>
      <w:r>
        <w:rPr>
          <w:spacing w:val="-9"/>
          <w:w w:val="115"/>
        </w:rPr>
        <w:t> </w:t>
      </w:r>
      <w:r>
        <w:rPr>
          <w:w w:val="115"/>
        </w:rPr>
        <w:t>diff</w:t>
        <w:tab/>
        <w:tab/>
        <w:t>in</w:t>
      </w:r>
      <w:r>
        <w:rPr>
          <w:spacing w:val="19"/>
          <w:w w:val="115"/>
        </w:rPr>
        <w:t> </w:t>
      </w:r>
      <w:r>
        <w:rPr>
          <w:w w:val="115"/>
        </w:rPr>
        <w:t>anomaly</w:t>
      </w:r>
      <w:r>
        <w:rPr>
          <w:spacing w:val="19"/>
          <w:w w:val="115"/>
        </w:rPr>
        <w:t> </w:t>
      </w:r>
      <w:r>
        <w:rPr>
          <w:spacing w:val="-1"/>
          <w:w w:val="115"/>
        </w:rPr>
        <w:t>detection</w:t>
      </w:r>
      <w:r>
        <w:rPr>
          <w:spacing w:val="19"/>
          <w:w w:val="115"/>
        </w:rPr>
        <w:t> </w:t>
      </w:r>
      <w:r>
        <w:rPr>
          <w:w w:val="115"/>
        </w:rPr>
        <w:t>rate</w:t>
      </w:r>
      <w:r>
        <w:rPr>
          <w:spacing w:val="29"/>
          <w:w w:val="121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39"/>
          <w:w w:val="115"/>
        </w:rPr>
        <w:t> </w:t>
      </w:r>
      <w:r>
        <w:rPr>
          <w:w w:val="115"/>
        </w:rPr>
        <w:t>IBM</w:t>
      </w:r>
      <w:r>
        <w:rPr>
          <w:spacing w:val="-38"/>
          <w:w w:val="115"/>
        </w:rPr>
        <w:t> </w:t>
      </w:r>
      <w:r>
        <w:rPr>
          <w:w w:val="115"/>
        </w:rPr>
        <w:t>and</w:t>
      </w:r>
      <w:r>
        <w:rPr>
          <w:spacing w:val="-38"/>
          <w:w w:val="115"/>
        </w:rPr>
        <w:t> </w:t>
      </w:r>
      <w:r>
        <w:rPr>
          <w:w w:val="115"/>
        </w:rPr>
        <w:t>HBM</w:t>
      </w:r>
      <w:r>
        <w:rPr>
          <w:spacing w:val="-38"/>
          <w:w w:val="115"/>
        </w:rPr>
        <w:t> </w:t>
      </w:r>
      <w:r>
        <w:rPr>
          <w:w w:val="115"/>
        </w:rPr>
        <w:t>for</w:t>
      </w:r>
      <w:r>
        <w:rPr>
          <w:spacing w:val="-38"/>
          <w:w w:val="115"/>
        </w:rPr>
        <w:t> </w:t>
      </w:r>
      <w:r>
        <w:rPr>
          <w:w w:val="115"/>
        </w:rPr>
        <w:t>category</w:t>
      </w:r>
      <w:r>
        <w:rPr>
          <w:spacing w:val="-38"/>
          <w:w w:val="115"/>
        </w:rPr>
        <w:t> </w:t>
      </w:r>
      <w:r>
        <w:rPr>
          <w:w w:val="115"/>
        </w:rPr>
        <w:t>AA.</w:t>
      </w:r>
      <w:r>
        <w:rPr>
          <w:spacing w:val="-38"/>
          <w:w w:val="115"/>
        </w:rPr>
        <w:t> </w:t>
      </w:r>
      <w:r>
        <w:rPr>
          <w:w w:val="115"/>
        </w:rPr>
        <w:t>Our</w:t>
      </w:r>
      <w:r>
        <w:rPr>
          <w:spacing w:val="-38"/>
          <w:w w:val="115"/>
        </w:rPr>
        <w:t> </w:t>
      </w:r>
      <w:r>
        <w:rPr>
          <w:spacing w:val="-3"/>
          <w:w w:val="115"/>
        </w:rPr>
        <w:t>observation</w:t>
      </w:r>
      <w:r>
        <w:rPr>
          <w:spacing w:val="-38"/>
          <w:w w:val="115"/>
        </w:rPr>
        <w:t> </w:t>
      </w:r>
      <w:r>
        <w:rPr>
          <w:w w:val="115"/>
        </w:rPr>
        <w:t>suggests</w:t>
      </w:r>
      <w:r>
        <w:rPr>
          <w:spacing w:val="-38"/>
          <w:w w:val="115"/>
        </w:rPr>
        <w:t> </w:t>
      </w:r>
      <w:r>
        <w:rPr>
          <w:w w:val="115"/>
        </w:rPr>
        <w:t>that</w:t>
      </w:r>
      <w:r>
        <w:rPr>
          <w:spacing w:val="-38"/>
          <w:w w:val="115"/>
        </w:rPr>
        <w:t> </w:t>
      </w:r>
      <w:r>
        <w:rPr>
          <w:w w:val="115"/>
        </w:rPr>
        <w:t>the</w:t>
      </w:r>
      <w:r>
        <w:rPr>
          <w:spacing w:val="-38"/>
          <w:w w:val="115"/>
        </w:rPr>
        <w:t> </w:t>
      </w:r>
      <w:r>
        <w:rPr>
          <w:w w:val="115"/>
        </w:rPr>
        <w:t>diff</w:t>
      </w:r>
      <w:r>
        <w:rPr>
          <w:spacing w:val="31"/>
          <w:w w:val="89"/>
        </w:rPr>
        <w:t> </w:t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17"/>
          <w:w w:val="115"/>
        </w:rPr>
        <w:t> </w:t>
      </w:r>
      <w:r>
        <w:rPr>
          <w:w w:val="115"/>
        </w:rPr>
        <w:t>anomaly</w:t>
      </w:r>
      <w:r>
        <w:rPr>
          <w:spacing w:val="-16"/>
          <w:w w:val="115"/>
        </w:rPr>
        <w:t> </w:t>
      </w:r>
      <w:r>
        <w:rPr>
          <w:w w:val="115"/>
        </w:rPr>
        <w:t>detection</w:t>
      </w:r>
      <w:r>
        <w:rPr>
          <w:spacing w:val="-18"/>
          <w:w w:val="115"/>
        </w:rPr>
        <w:t> </w:t>
      </w:r>
      <w:r>
        <w:rPr>
          <w:spacing w:val="-1"/>
          <w:w w:val="115"/>
        </w:rPr>
        <w:t>rat</w:t>
      </w:r>
      <w:r>
        <w:rPr>
          <w:spacing w:val="-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small</w:t>
      </w:r>
      <w:r>
        <w:rPr>
          <w:spacing w:val="-16"/>
          <w:w w:val="115"/>
        </w:rPr>
        <w:t> </w:t>
      </w:r>
      <w:r>
        <w:rPr>
          <w:w w:val="115"/>
        </w:rPr>
        <w:t>or</w:t>
      </w:r>
      <w:r>
        <w:rPr>
          <w:spacing w:val="-17"/>
          <w:w w:val="115"/>
        </w:rPr>
        <w:t> </w:t>
      </w:r>
      <w:r>
        <w:rPr>
          <w:w w:val="115"/>
        </w:rPr>
        <w:t>close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none</w:t>
      </w:r>
      <w:r>
        <w:rPr>
          <w:spacing w:val="-17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IBM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HBM,</w:t>
      </w:r>
      <w:r>
        <w:rPr>
          <w:spacing w:val="-17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7"/>
        </w:rPr>
        <w:t> </w:t>
      </w:r>
      <w:r>
        <w:rPr>
          <w:w w:val="115"/>
        </w:rPr>
        <w:t>bottom</w:t>
      </w:r>
      <w:r>
        <w:rPr>
          <w:spacing w:val="13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16"/>
          <w:w w:val="115"/>
        </w:rPr>
        <w:t> </w:t>
      </w:r>
      <w:r>
        <w:rPr>
          <w:w w:val="115"/>
        </w:rPr>
        <w:t>for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3"/>
          <w:w w:val="115"/>
        </w:rPr>
        <w:t> </w:t>
      </w:r>
      <w:r>
        <w:rPr>
          <w:w w:val="115"/>
        </w:rPr>
        <w:t>diff</w:t>
        <w:tab/>
        <w:t>t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30"/>
          <w:w w:val="115"/>
        </w:rPr>
        <w:t> </w:t>
      </w:r>
      <w:r>
        <w:rPr>
          <w:w w:val="115"/>
        </w:rPr>
        <w:t>structure,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23"/>
          <w:w w:val="119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-18"/>
          <w:w w:val="115"/>
        </w:rPr>
        <w:t> </w:t>
      </w:r>
      <w:r>
        <w:rPr>
          <w:w w:val="115"/>
        </w:rPr>
        <w:t>setting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7"/>
          <w:w w:val="115"/>
        </w:rPr>
        <w:t> </w:t>
      </w:r>
      <w:r>
        <w:rPr>
          <w:w w:val="115"/>
        </w:rPr>
        <w:t>generated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independen</w:t>
      </w:r>
      <w:r>
        <w:rPr>
          <w:spacing w:val="-2"/>
          <w:w w:val="115"/>
        </w:rPr>
        <w:t>tly.</w:t>
      </w:r>
      <w:r>
        <w:rPr/>
      </w:r>
    </w:p>
    <w:p>
      <w:pPr>
        <w:pStyle w:val="BodyText"/>
        <w:tabs>
          <w:tab w:pos="4351" w:val="left" w:leader="none"/>
        </w:tabs>
        <w:spacing w:line="242" w:lineRule="auto" w:before="1"/>
        <w:ind w:left="541" w:right="149" w:firstLine="357"/>
        <w:jc w:val="both"/>
      </w:pPr>
      <w:r>
        <w:rPr>
          <w:w w:val="115"/>
        </w:rPr>
        <w:t>There are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w w:val="115"/>
        </w:rPr>
        <w:t> diff</w:t>
        <w:tab/>
        <w:t>in</w:t>
      </w:r>
      <w:r>
        <w:rPr>
          <w:spacing w:val="3"/>
          <w:w w:val="115"/>
        </w:rPr>
        <w:t> </w:t>
      </w:r>
      <w:r>
        <w:rPr>
          <w:w w:val="115"/>
        </w:rPr>
        <w:t>anomaly</w:t>
      </w:r>
      <w:r>
        <w:rPr>
          <w:spacing w:val="3"/>
          <w:w w:val="115"/>
        </w:rPr>
        <w:t> </w:t>
      </w:r>
      <w:r>
        <w:rPr>
          <w:w w:val="115"/>
        </w:rPr>
        <w:t>signals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disease</w:t>
      </w:r>
      <w:r>
        <w:rPr>
          <w:spacing w:val="3"/>
          <w:w w:val="115"/>
        </w:rPr>
        <w:t> </w:t>
      </w:r>
      <w:r>
        <w:rPr>
          <w:w w:val="115"/>
        </w:rPr>
        <w:t>categories</w:t>
      </w:r>
      <w:r>
        <w:rPr>
          <w:spacing w:val="3"/>
          <w:w w:val="115"/>
        </w:rPr>
        <w:t> </w:t>
      </w:r>
      <w:r>
        <w:rPr>
          <w:w w:val="115"/>
        </w:rPr>
        <w:t>with</w:t>
      </w:r>
      <w:r>
        <w:rPr>
          <w:spacing w:val="22"/>
          <w:w w:val="115"/>
        </w:rPr>
        <w:t> </w:t>
      </w:r>
      <w:r>
        <w:rPr>
          <w:w w:val="115"/>
        </w:rPr>
        <w:t>diff</w:t>
      </w:r>
      <w:r>
        <w:rPr>
          <w:spacing w:val="61"/>
          <w:w w:val="115"/>
        </w:rPr>
        <w:t> </w:t>
      </w:r>
      <w:r>
        <w:rPr>
          <w:w w:val="115"/>
        </w:rPr>
        <w:t>t</w:t>
      </w:r>
      <w:r>
        <w:rPr>
          <w:spacing w:val="-8"/>
          <w:w w:val="115"/>
        </w:rPr>
        <w:t> </w:t>
      </w:r>
      <w:r>
        <w:rPr>
          <w:w w:val="115"/>
        </w:rPr>
        <w:t>rate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occurrence.</w:t>
      </w:r>
      <w:r>
        <w:rPr>
          <w:spacing w:val="14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 </w:t>
      </w:r>
      <w:r>
        <w:rPr>
          <w:w w:val="115"/>
        </w:rPr>
        <w:t>common</w:t>
      </w:r>
      <w:r>
        <w:rPr>
          <w:spacing w:val="-8"/>
          <w:w w:val="115"/>
        </w:rPr>
        <w:t> </w:t>
      </w:r>
      <w:r>
        <w:rPr>
          <w:w w:val="115"/>
        </w:rPr>
        <w:t>diseases</w:t>
      </w:r>
      <w:r>
        <w:rPr>
          <w:spacing w:val="-9"/>
          <w:w w:val="115"/>
        </w:rPr>
        <w:t> </w:t>
      </w:r>
      <w:r>
        <w:rPr>
          <w:w w:val="115"/>
        </w:rPr>
        <w:t>(ICD</w:t>
      </w:r>
      <w:r>
        <w:rPr>
          <w:spacing w:val="-8"/>
          <w:w w:val="115"/>
        </w:rPr>
        <w:t> </w:t>
      </w:r>
      <w:r>
        <w:rPr>
          <w:w w:val="115"/>
        </w:rPr>
        <w:t>410)the</w:t>
      </w:r>
      <w:r>
        <w:rPr>
          <w:spacing w:val="-8"/>
          <w:w w:val="115"/>
        </w:rPr>
        <w:t> </w:t>
      </w:r>
      <w:r>
        <w:rPr>
          <w:w w:val="115"/>
        </w:rPr>
        <w:t>signals</w:t>
      </w:r>
      <w:r>
        <w:rPr>
          <w:spacing w:val="-8"/>
          <w:w w:val="115"/>
        </w:rPr>
        <w:t> </w:t>
      </w:r>
      <w:r>
        <w:rPr>
          <w:w w:val="115"/>
        </w:rPr>
        <w:t>seem</w:t>
      </w:r>
      <w:r>
        <w:rPr>
          <w:spacing w:val="-7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27"/>
          <w:w w:val="105"/>
        </w:rPr>
        <w:t> </w:t>
      </w:r>
      <w:r>
        <w:rPr>
          <w:w w:val="115"/>
        </w:rPr>
        <w:t>more</w:t>
      </w:r>
      <w:r>
        <w:rPr>
          <w:spacing w:val="-19"/>
          <w:w w:val="115"/>
        </w:rPr>
        <w:t> </w:t>
      </w:r>
      <w:r>
        <w:rPr>
          <w:w w:val="115"/>
        </w:rPr>
        <w:t>clear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(change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8"/>
          <w:w w:val="115"/>
        </w:rPr>
        <w:t> </w:t>
      </w:r>
      <w:r>
        <w:rPr>
          <w:w w:val="115"/>
        </w:rPr>
        <w:t>colour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-18"/>
          <w:w w:val="115"/>
        </w:rPr>
        <w:t> </w:t>
      </w:r>
      <w:r>
        <w:rPr>
          <w:w w:val="115"/>
        </w:rPr>
        <w:t>diff</w:t>
      </w:r>
      <w:r>
        <w:rPr>
          <w:spacing w:val="7"/>
          <w:w w:val="115"/>
        </w:rPr>
        <w:t> </w:t>
      </w:r>
      <w:r>
        <w:rPr>
          <w:w w:val="120"/>
        </w:rPr>
        <w:t>t</w:t>
      </w:r>
      <w:r>
        <w:rPr>
          <w:spacing w:val="-21"/>
          <w:w w:val="120"/>
        </w:rPr>
        <w:t> </w:t>
      </w:r>
      <w:r>
        <w:rPr>
          <w:spacing w:val="-2"/>
          <w:w w:val="115"/>
        </w:rPr>
        <w:t>incremen</w:t>
      </w:r>
      <w:r>
        <w:rPr>
          <w:spacing w:val="-1"/>
          <w:w w:val="115"/>
        </w:rPr>
        <w:t>ts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rFonts w:ascii="Arial"/>
          <w:i/>
          <w:w w:val="115"/>
        </w:rPr>
        <w:t>k</w:t>
      </w:r>
      <w:r>
        <w:rPr>
          <w:rFonts w:ascii="Arial"/>
          <w:i/>
          <w:spacing w:val="-18"/>
          <w:w w:val="115"/>
        </w:rPr>
        <w:t> </w:t>
      </w:r>
      <w:r>
        <w:rPr>
          <w:w w:val="115"/>
        </w:rPr>
        <w:t>is</w:t>
      </w:r>
      <w:r>
        <w:rPr>
          <w:spacing w:val="-18"/>
          <w:w w:val="115"/>
        </w:rPr>
        <w:t> </w:t>
      </w:r>
      <w:r>
        <w:rPr>
          <w:w w:val="115"/>
        </w:rPr>
        <w:t>more</w:t>
      </w:r>
      <w:r>
        <w:rPr>
          <w:spacing w:val="-19"/>
          <w:w w:val="115"/>
        </w:rPr>
        <w:t> </w:t>
      </w:r>
      <w:r>
        <w:rPr>
          <w:w w:val="115"/>
        </w:rPr>
        <w:t>abrupt)</w:t>
      </w:r>
      <w:r>
        <w:rPr>
          <w:spacing w:val="-18"/>
          <w:w w:val="115"/>
        </w:rPr>
        <w:t> </w:t>
      </w:r>
      <w:r>
        <w:rPr>
          <w:w w:val="115"/>
        </w:rPr>
        <w:t>compare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25"/>
          <w:w w:val="116"/>
        </w:rPr>
        <w:t> </w:t>
      </w:r>
      <w:r>
        <w:rPr>
          <w:w w:val="115"/>
        </w:rPr>
        <w:t>rare</w:t>
      </w:r>
      <w:r>
        <w:rPr>
          <w:spacing w:val="-36"/>
          <w:w w:val="115"/>
        </w:rPr>
        <w:t> </w:t>
      </w:r>
      <w:r>
        <w:rPr>
          <w:w w:val="115"/>
        </w:rPr>
        <w:t>(ICD</w:t>
      </w:r>
      <w:r>
        <w:rPr>
          <w:spacing w:val="-36"/>
          <w:w w:val="115"/>
        </w:rPr>
        <w:t> </w:t>
      </w:r>
      <w:r>
        <w:rPr>
          <w:w w:val="115"/>
        </w:rPr>
        <w:t>415)</w:t>
      </w:r>
      <w:r>
        <w:rPr>
          <w:spacing w:val="-35"/>
          <w:w w:val="115"/>
        </w:rPr>
        <w:t> </w:t>
      </w:r>
      <w:r>
        <w:rPr>
          <w:w w:val="115"/>
        </w:rPr>
        <w:t>and</w:t>
      </w:r>
      <w:r>
        <w:rPr>
          <w:spacing w:val="-35"/>
          <w:w w:val="115"/>
        </w:rPr>
        <w:t> </w:t>
      </w:r>
      <w:r>
        <w:rPr>
          <w:w w:val="115"/>
        </w:rPr>
        <w:t>extremely</w:t>
      </w:r>
      <w:r>
        <w:rPr>
          <w:spacing w:val="-35"/>
          <w:w w:val="115"/>
        </w:rPr>
        <w:t> </w:t>
      </w:r>
      <w:r>
        <w:rPr>
          <w:w w:val="115"/>
        </w:rPr>
        <w:t>rare</w:t>
      </w:r>
      <w:r>
        <w:rPr>
          <w:spacing w:val="-35"/>
          <w:w w:val="115"/>
        </w:rPr>
        <w:t> </w:t>
      </w:r>
      <w:r>
        <w:rPr>
          <w:w w:val="115"/>
        </w:rPr>
        <w:t>(ICD</w:t>
      </w:r>
      <w:r>
        <w:rPr>
          <w:spacing w:val="-35"/>
          <w:w w:val="115"/>
        </w:rPr>
        <w:t> </w:t>
      </w:r>
      <w:r>
        <w:rPr>
          <w:w w:val="115"/>
        </w:rPr>
        <w:t>452)disease</w:t>
      </w:r>
      <w:r>
        <w:rPr>
          <w:spacing w:val="-36"/>
          <w:w w:val="115"/>
        </w:rPr>
        <w:t> </w:t>
      </w:r>
      <w:r>
        <w:rPr>
          <w:w w:val="115"/>
        </w:rPr>
        <w:t>categories.</w:t>
      </w:r>
      <w:r>
        <w:rPr>
          <w:spacing w:val="-21"/>
          <w:w w:val="115"/>
        </w:rPr>
        <w:t> </w:t>
      </w:r>
      <w:r>
        <w:rPr>
          <w:w w:val="115"/>
        </w:rPr>
        <w:t>Signals</w:t>
      </w:r>
      <w:r>
        <w:rPr>
          <w:spacing w:val="-36"/>
          <w:w w:val="115"/>
        </w:rPr>
        <w:t> </w:t>
      </w:r>
      <w:r>
        <w:rPr>
          <w:w w:val="115"/>
        </w:rPr>
        <w:t>seem</w:t>
      </w:r>
      <w:r>
        <w:rPr>
          <w:spacing w:val="-35"/>
          <w:w w:val="115"/>
        </w:rPr>
        <w:t> </w:t>
      </w:r>
      <w:r>
        <w:rPr>
          <w:w w:val="115"/>
        </w:rPr>
        <w:t>to</w:t>
      </w:r>
      <w:r>
        <w:rPr>
          <w:spacing w:val="-35"/>
          <w:w w:val="115"/>
        </w:rPr>
        <w:t> </w:t>
      </w:r>
      <w:r>
        <w:rPr>
          <w:w w:val="115"/>
        </w:rPr>
        <w:t>exist</w:t>
      </w:r>
      <w:r>
        <w:rPr>
          <w:w w:val="109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categories</w:t>
      </w:r>
      <w:r>
        <w:rPr>
          <w:spacing w:val="-12"/>
          <w:w w:val="115"/>
        </w:rPr>
        <w:t> </w:t>
      </w:r>
      <w:r>
        <w:rPr>
          <w:w w:val="120"/>
        </w:rPr>
        <w:t>at</w:t>
      </w:r>
      <w:r>
        <w:rPr>
          <w:spacing w:val="-15"/>
          <w:w w:val="120"/>
        </w:rPr>
        <w:t> </w:t>
      </w:r>
      <w:r>
        <w:rPr>
          <w:spacing w:val="-3"/>
          <w:w w:val="115"/>
        </w:rPr>
        <w:t>level</w:t>
      </w:r>
      <w:r>
        <w:rPr>
          <w:spacing w:val="-13"/>
          <w:w w:val="115"/>
        </w:rPr>
        <w:t> </w:t>
      </w:r>
      <w:r>
        <w:rPr>
          <w:w w:val="115"/>
        </w:rPr>
        <w:t>3</w:t>
      </w:r>
      <w:r>
        <w:rPr>
          <w:spacing w:val="-12"/>
          <w:w w:val="115"/>
        </w:rPr>
        <w:t> </w:t>
      </w:r>
      <w:r>
        <w:rPr>
          <w:w w:val="115"/>
        </w:rPr>
        <w:t>readily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2"/>
          <w:w w:val="115"/>
        </w:rPr>
        <w:t> </w:t>
      </w:r>
      <w:r>
        <w:rPr>
          <w:w w:val="115"/>
        </w:rPr>
        <w:t>2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commonly</w:t>
      </w:r>
      <w:r>
        <w:rPr>
          <w:spacing w:val="-11"/>
          <w:w w:val="115"/>
        </w:rPr>
        <w:t> </w:t>
      </w:r>
      <w:r>
        <w:rPr>
          <w:w w:val="115"/>
        </w:rPr>
        <w:t>diseases</w:t>
      </w:r>
      <w:r>
        <w:rPr>
          <w:spacing w:val="25"/>
          <w:w w:val="109"/>
        </w:rPr>
        <w:t> </w:t>
      </w:r>
      <w:r>
        <w:rPr>
          <w:w w:val="115"/>
        </w:rPr>
        <w:t>signals</w:t>
      </w:r>
      <w:r>
        <w:rPr>
          <w:spacing w:val="-6"/>
          <w:w w:val="115"/>
        </w:rPr>
        <w:t> </w:t>
      </w:r>
      <w:r>
        <w:rPr>
          <w:w w:val="115"/>
        </w:rPr>
        <w:t>can</w:t>
      </w:r>
      <w:r>
        <w:rPr>
          <w:spacing w:val="-6"/>
          <w:w w:val="115"/>
        </w:rPr>
        <w:t> </w:t>
      </w:r>
      <w:r>
        <w:rPr>
          <w:spacing w:val="2"/>
          <w:w w:val="115"/>
        </w:rPr>
        <w:t>b</w:t>
      </w:r>
      <w:r>
        <w:rPr>
          <w:spacing w:val="3"/>
          <w:w w:val="115"/>
        </w:rPr>
        <w:t>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observed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7"/>
          <w:w w:val="115"/>
        </w:rPr>
        <w:t> </w:t>
      </w:r>
      <w:r>
        <w:rPr>
          <w:w w:val="115"/>
        </w:rPr>
        <w:t>1,</w:t>
      </w:r>
      <w:r>
        <w:rPr>
          <w:spacing w:val="-6"/>
          <w:w w:val="115"/>
        </w:rPr>
        <w:t> </w:t>
      </w:r>
      <w:r>
        <w:rPr>
          <w:w w:val="115"/>
        </w:rPr>
        <w:t>but</w:t>
      </w:r>
      <w:r>
        <w:rPr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rare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extremely</w:t>
      </w:r>
      <w:r>
        <w:rPr>
          <w:spacing w:val="-6"/>
          <w:w w:val="115"/>
        </w:rPr>
        <w:t> </w:t>
      </w:r>
      <w:r>
        <w:rPr>
          <w:w w:val="115"/>
        </w:rPr>
        <w:t>rare</w:t>
      </w:r>
      <w:r>
        <w:rPr>
          <w:spacing w:val="-7"/>
          <w:w w:val="115"/>
        </w:rPr>
        <w:t> </w:t>
      </w:r>
      <w:r>
        <w:rPr>
          <w:w w:val="115"/>
        </w:rPr>
        <w:t>diseases</w:t>
      </w:r>
      <w:r>
        <w:rPr>
          <w:spacing w:val="-7"/>
          <w:w w:val="115"/>
        </w:rPr>
        <w:t> </w:t>
      </w:r>
      <w:r>
        <w:rPr>
          <w:w w:val="115"/>
        </w:rPr>
        <w:t>there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24"/>
          <w:w w:val="106"/>
        </w:rPr>
        <w:t> </w:t>
      </w:r>
      <w:r>
        <w:rPr>
          <w:w w:val="115"/>
        </w:rPr>
        <w:t>almost</w:t>
      </w:r>
      <w:r>
        <w:rPr>
          <w:spacing w:val="-18"/>
          <w:w w:val="115"/>
        </w:rPr>
        <w:t> </w:t>
      </w:r>
      <w:r>
        <w:rPr>
          <w:w w:val="115"/>
        </w:rPr>
        <w:t>no</w:t>
      </w:r>
      <w:r>
        <w:rPr>
          <w:spacing w:val="-17"/>
          <w:w w:val="115"/>
        </w:rPr>
        <w:t> </w:t>
      </w:r>
      <w:r>
        <w:rPr>
          <w:w w:val="115"/>
        </w:rPr>
        <w:t>signal</w:t>
      </w:r>
      <w:r>
        <w:rPr>
          <w:spacing w:val="-17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7"/>
          <w:w w:val="115"/>
        </w:rPr>
        <w:t> </w:t>
      </w:r>
      <w:r>
        <w:rPr>
          <w:w w:val="115"/>
        </w:rPr>
        <w:t>1.</w:t>
      </w:r>
      <w:r>
        <w:rPr>
          <w:spacing w:val="1"/>
          <w:w w:val="115"/>
        </w:rPr>
        <w:t> </w:t>
      </w:r>
      <w:r>
        <w:rPr>
          <w:w w:val="115"/>
        </w:rPr>
        <w:t>Signals</w:t>
      </w:r>
      <w:r>
        <w:rPr>
          <w:spacing w:val="-17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8"/>
          <w:w w:val="115"/>
        </w:rPr>
        <w:t> </w:t>
      </w:r>
      <w:r>
        <w:rPr>
          <w:w w:val="115"/>
        </w:rPr>
        <w:t>2</w:t>
      </w:r>
      <w:r>
        <w:rPr>
          <w:spacing w:val="-17"/>
          <w:w w:val="115"/>
        </w:rPr>
        <w:t> </w:t>
      </w:r>
      <w:r>
        <w:rPr>
          <w:w w:val="115"/>
        </w:rPr>
        <w:t>seem</w:t>
      </w:r>
      <w:r>
        <w:rPr>
          <w:spacing w:val="-18"/>
          <w:w w:val="115"/>
        </w:rPr>
        <w:t> </w:t>
      </w:r>
      <w:r>
        <w:rPr>
          <w:w w:val="115"/>
        </w:rPr>
        <w:t>to</w:t>
      </w:r>
      <w:r>
        <w:rPr>
          <w:spacing w:val="-1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7"/>
          <w:w w:val="115"/>
        </w:rPr>
        <w:t> </w:t>
      </w:r>
      <w:r>
        <w:rPr>
          <w:spacing w:val="-4"/>
          <w:w w:val="115"/>
        </w:rPr>
        <w:t>weaker</w:t>
      </w:r>
      <w:r>
        <w:rPr>
          <w:spacing w:val="-18"/>
          <w:w w:val="115"/>
        </w:rPr>
        <w:t> </w:t>
      </w:r>
      <w:r>
        <w:rPr>
          <w:w w:val="115"/>
        </w:rPr>
        <w:t>than</w:t>
      </w:r>
      <w:r>
        <w:rPr>
          <w:spacing w:val="-17"/>
          <w:w w:val="115"/>
        </w:rPr>
        <w:t> </w:t>
      </w:r>
      <w:r>
        <w:rPr>
          <w:w w:val="115"/>
        </w:rPr>
        <w:t>signals</w:t>
      </w:r>
      <w:r>
        <w:rPr>
          <w:spacing w:val="-17"/>
          <w:w w:val="115"/>
        </w:rPr>
        <w:t> </w:t>
      </w:r>
      <w:r>
        <w:rPr>
          <w:w w:val="115"/>
        </w:rPr>
        <w:t>at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27"/>
          <w:w w:val="102"/>
        </w:rPr>
        <w:t> </w:t>
      </w:r>
      <w:r>
        <w:rPr>
          <w:w w:val="115"/>
        </w:rPr>
        <w:t>3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overall,</w:t>
      </w:r>
      <w:r>
        <w:rPr>
          <w:spacing w:val="-4"/>
          <w:w w:val="115"/>
        </w:rPr>
        <w:t> </w:t>
      </w:r>
      <w:r>
        <w:rPr>
          <w:w w:val="115"/>
        </w:rPr>
        <w:t>but</w:t>
      </w:r>
      <w:r>
        <w:rPr>
          <w:spacing w:val="-6"/>
          <w:w w:val="115"/>
        </w:rPr>
        <w:t> </w:t>
      </w:r>
      <w:r>
        <w:rPr>
          <w:w w:val="115"/>
        </w:rPr>
        <w:t>it</w:t>
      </w:r>
      <w:r>
        <w:rPr>
          <w:spacing w:val="-5"/>
          <w:w w:val="115"/>
        </w:rPr>
        <w:t> </w:t>
      </w:r>
      <w:r>
        <w:rPr>
          <w:w w:val="115"/>
        </w:rPr>
        <w:t>is</w:t>
      </w:r>
      <w:r>
        <w:rPr>
          <w:spacing w:val="-5"/>
          <w:w w:val="115"/>
        </w:rPr>
        <w:t> </w:t>
      </w:r>
      <w:r>
        <w:rPr>
          <w:w w:val="115"/>
        </w:rPr>
        <w:t>still</w:t>
      </w:r>
      <w:r>
        <w:rPr>
          <w:spacing w:val="-5"/>
          <w:w w:val="115"/>
        </w:rPr>
        <w:t> </w:t>
      </w:r>
      <w:r>
        <w:rPr>
          <w:spacing w:val="-1"/>
          <w:w w:val="115"/>
        </w:rPr>
        <w:t>apparent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easily</w:t>
      </w:r>
      <w:r>
        <w:rPr>
          <w:spacing w:val="-5"/>
          <w:w w:val="115"/>
        </w:rPr>
        <w:t> </w:t>
      </w:r>
      <w:r>
        <w:rPr>
          <w:w w:val="115"/>
        </w:rPr>
        <w:t>detectable.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numPr>
          <w:ilvl w:val="1"/>
          <w:numId w:val="17"/>
        </w:numPr>
        <w:tabs>
          <w:tab w:pos="1624" w:val="left" w:leader="none"/>
        </w:tabs>
        <w:spacing w:line="240" w:lineRule="auto" w:before="163" w:after="0"/>
        <w:ind w:left="1623" w:right="0" w:hanging="1076"/>
        <w:jc w:val="both"/>
        <w:rPr>
          <w:b w:val="0"/>
          <w:bCs w:val="0"/>
        </w:rPr>
      </w:pPr>
      <w:bookmarkStart w:name="Discussion" w:id="218"/>
      <w:bookmarkEnd w:id="218"/>
      <w:r>
        <w:rPr>
          <w:b w:val="0"/>
        </w:rPr>
      </w:r>
      <w:bookmarkStart w:name="_bookmark133" w:id="219"/>
      <w:bookmarkEnd w:id="219"/>
      <w:r>
        <w:rPr>
          <w:b w:val="0"/>
        </w:rPr>
      </w:r>
      <w:bookmarkStart w:name="_bookmark133" w:id="220"/>
      <w:bookmarkEnd w:id="220"/>
      <w:r>
        <w:rPr/>
        <w:t>Discussion</w:t>
      </w:r>
      <w:r>
        <w:rPr>
          <w:b w:val="0"/>
        </w:rPr>
      </w:r>
    </w:p>
    <w:p>
      <w:pPr>
        <w:pStyle w:val="BodyText"/>
        <w:tabs>
          <w:tab w:pos="5721" w:val="left" w:leader="none"/>
          <w:tab w:pos="6926" w:val="left" w:leader="none"/>
        </w:tabs>
        <w:spacing w:line="242" w:lineRule="auto" w:before="214"/>
        <w:ind w:right="109" w:hanging="12"/>
        <w:jc w:val="both"/>
      </w:pPr>
      <w:r>
        <w:rPr>
          <w:spacing w:val="-11"/>
          <w:w w:val="115"/>
        </w:rPr>
        <w:t>W</w:t>
      </w:r>
      <w:r>
        <w:rPr>
          <w:spacing w:val="-12"/>
          <w:w w:val="115"/>
        </w:rPr>
        <w:t>e</w:t>
      </w:r>
      <w:r>
        <w:rPr>
          <w:spacing w:val="-44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-44"/>
          <w:w w:val="115"/>
        </w:rPr>
        <w:t> </w:t>
      </w:r>
      <w:r>
        <w:rPr>
          <w:w w:val="115"/>
        </w:rPr>
        <w:t>unable</w:t>
      </w:r>
      <w:r>
        <w:rPr>
          <w:spacing w:val="-43"/>
          <w:w w:val="115"/>
        </w:rPr>
        <w:t> </w:t>
      </w:r>
      <w:r>
        <w:rPr>
          <w:w w:val="115"/>
        </w:rPr>
        <w:t>to</w:t>
      </w:r>
      <w:r>
        <w:rPr>
          <w:spacing w:val="-44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-44"/>
          <w:w w:val="115"/>
        </w:rPr>
        <w:t> </w:t>
      </w:r>
      <w:r>
        <w:rPr>
          <w:w w:val="115"/>
        </w:rPr>
        <w:t>a</w:t>
      </w:r>
      <w:r>
        <w:rPr>
          <w:spacing w:val="-43"/>
          <w:w w:val="115"/>
        </w:rPr>
        <w:t> </w:t>
      </w:r>
      <w:r>
        <w:rPr>
          <w:w w:val="115"/>
        </w:rPr>
        <w:t>conclusion</w:t>
      </w:r>
      <w:r>
        <w:rPr>
          <w:spacing w:val="-44"/>
          <w:w w:val="115"/>
        </w:rPr>
        <w:t> </w:t>
      </w:r>
      <w:r>
        <w:rPr>
          <w:w w:val="115"/>
        </w:rPr>
        <w:t>for</w:t>
      </w:r>
      <w:r>
        <w:rPr>
          <w:spacing w:val="-43"/>
          <w:w w:val="115"/>
        </w:rPr>
        <w:t> </w:t>
      </w:r>
      <w:r>
        <w:rPr>
          <w:w w:val="115"/>
        </w:rPr>
        <w:t>the</w:t>
      </w:r>
      <w:r>
        <w:rPr>
          <w:spacing w:val="-44"/>
          <w:w w:val="115"/>
        </w:rPr>
        <w:t> </w:t>
      </w:r>
      <w:r>
        <w:rPr>
          <w:w w:val="115"/>
        </w:rPr>
        <w:t>goodness-of-fi</w:t>
      </w:r>
      <w:r>
        <w:rPr>
          <w:spacing w:val="-7"/>
          <w:w w:val="115"/>
        </w:rPr>
        <w:t> </w:t>
      </w:r>
      <w:r>
        <w:rPr>
          <w:w w:val="115"/>
        </w:rPr>
        <w:t>comparison</w:t>
      </w:r>
      <w:r>
        <w:rPr>
          <w:spacing w:val="-43"/>
          <w:w w:val="115"/>
        </w:rPr>
        <w:t> </w:t>
      </w:r>
      <w:r>
        <w:rPr>
          <w:spacing w:val="-3"/>
          <w:w w:val="115"/>
        </w:rPr>
        <w:t>b</w:t>
      </w:r>
      <w:r>
        <w:rPr>
          <w:spacing w:val="-2"/>
          <w:w w:val="115"/>
        </w:rPr>
        <w:t>et</w:t>
      </w:r>
      <w:r>
        <w:rPr>
          <w:spacing w:val="-3"/>
          <w:w w:val="115"/>
        </w:rPr>
        <w:t>ween</w:t>
      </w:r>
      <w:r>
        <w:rPr>
          <w:spacing w:val="-44"/>
          <w:w w:val="115"/>
        </w:rPr>
        <w:t> </w:t>
      </w:r>
      <w:r>
        <w:rPr>
          <w:w w:val="115"/>
        </w:rPr>
        <w:t>IBM</w:t>
      </w:r>
      <w:r>
        <w:rPr>
          <w:spacing w:val="43"/>
          <w:w w:val="106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w w:val="115"/>
        </w:rPr>
        <w:t>HBM</w:t>
      </w:r>
      <w:r>
        <w:rPr>
          <w:spacing w:val="-17"/>
          <w:w w:val="115"/>
        </w:rPr>
        <w:t> </w:t>
      </w:r>
      <w:r>
        <w:rPr>
          <w:w w:val="115"/>
        </w:rPr>
        <w:t>because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7"/>
          <w:w w:val="115"/>
        </w:rPr>
        <w:t> </w:t>
      </w:r>
      <w:r>
        <w:rPr>
          <w:w w:val="115"/>
        </w:rPr>
        <w:t>mean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median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values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-13"/>
          <w:w w:val="115"/>
        </w:rPr>
        <w:t> </w:t>
      </w:r>
      <w:r>
        <w:rPr>
          <w:w w:val="115"/>
        </w:rPr>
        <w:t>DIC</w:t>
      </w:r>
      <w:r>
        <w:rPr>
          <w:spacing w:val="-15"/>
          <w:w w:val="115"/>
        </w:rPr>
        <w:t> </w:t>
      </w:r>
      <w:r>
        <w:rPr>
          <w:w w:val="115"/>
        </w:rPr>
        <w:t>are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very</w:t>
      </w:r>
      <w:r>
        <w:rPr>
          <w:spacing w:val="-13"/>
          <w:w w:val="115"/>
        </w:rPr>
        <w:t> </w:t>
      </w:r>
      <w:r>
        <w:rPr>
          <w:w w:val="115"/>
        </w:rPr>
        <w:t>close</w:t>
      </w:r>
      <w:r>
        <w:rPr>
          <w:spacing w:val="25"/>
          <w:w w:val="104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0.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his</w:t>
      </w:r>
      <w:r>
        <w:rPr>
          <w:spacing w:val="-13"/>
          <w:w w:val="115"/>
        </w:rPr>
        <w:t> </w:t>
      </w:r>
      <w:r>
        <w:rPr>
          <w:w w:val="115"/>
        </w:rPr>
        <w:t>suggests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real-life</w:t>
      </w:r>
      <w:r>
        <w:rPr>
          <w:spacing w:val="-13"/>
          <w:w w:val="115"/>
        </w:rPr>
        <w:t> </w:t>
      </w:r>
      <w:r>
        <w:rPr>
          <w:w w:val="115"/>
        </w:rPr>
        <w:t>data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large</w:t>
      </w:r>
      <w:r>
        <w:rPr>
          <w:spacing w:val="-13"/>
          <w:w w:val="115"/>
        </w:rPr>
        <w:t> </w:t>
      </w:r>
      <w:r>
        <w:rPr>
          <w:w w:val="115"/>
        </w:rPr>
        <w:t>complex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13"/>
          <w:w w:val="115"/>
        </w:rPr>
        <w:t> </w:t>
      </w:r>
      <w:r>
        <w:rPr>
          <w:w w:val="115"/>
        </w:rPr>
        <w:t>structures,</w:t>
      </w:r>
      <w:r>
        <w:rPr>
          <w:spacing w:val="28"/>
          <w:w w:val="115"/>
        </w:rPr>
        <w:t> </w:t>
      </w:r>
      <w:r>
        <w:rPr>
          <w:w w:val="115"/>
        </w:rPr>
        <w:t>IBM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HBM</w:t>
      </w:r>
      <w:r>
        <w:rPr>
          <w:spacing w:val="-6"/>
          <w:w w:val="115"/>
        </w:rPr>
        <w:t> </w:t>
      </w:r>
      <w:r>
        <w:rPr>
          <w:w w:val="115"/>
        </w:rPr>
        <w:t>performed</w:t>
      </w:r>
      <w:r>
        <w:rPr>
          <w:spacing w:val="-5"/>
          <w:w w:val="115"/>
        </w:rPr>
        <w:t> </w:t>
      </w:r>
      <w:r>
        <w:rPr>
          <w:spacing w:val="-3"/>
          <w:w w:val="115"/>
        </w:rPr>
        <w:t>similarly</w:t>
      </w:r>
      <w:r>
        <w:rPr>
          <w:spacing w:val="-2"/>
          <w:w w:val="115"/>
        </w:rPr>
        <w:t>.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fi</w:t>
        <w:tab/>
        <w:t>is</w:t>
      </w:r>
      <w:r>
        <w:rPr>
          <w:spacing w:val="3"/>
          <w:w w:val="115"/>
        </w:rPr>
        <w:t> </w:t>
      </w:r>
      <w:r>
        <w:rPr>
          <w:w w:val="115"/>
        </w:rPr>
        <w:t>unexpected,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3"/>
          <w:w w:val="115"/>
        </w:rPr>
        <w:t> </w:t>
      </w:r>
      <w:r>
        <w:rPr>
          <w:w w:val="115"/>
        </w:rPr>
        <w:t>our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ulation</w:t>
      </w:r>
      <w:r>
        <w:rPr>
          <w:spacing w:val="35"/>
          <w:w w:val="116"/>
        </w:rPr>
        <w:t> </w:t>
      </w:r>
      <w:r>
        <w:rPr>
          <w:w w:val="115"/>
        </w:rPr>
        <w:t>studies</w:t>
      </w:r>
      <w:r>
        <w:rPr>
          <w:spacing w:val="-28"/>
          <w:w w:val="115"/>
        </w:rPr>
        <w:t> </w:t>
      </w:r>
      <w:r>
        <w:rPr>
          <w:w w:val="115"/>
        </w:rPr>
        <w:t>and</w:t>
      </w:r>
      <w:r>
        <w:rPr>
          <w:spacing w:val="-27"/>
          <w:w w:val="115"/>
        </w:rPr>
        <w:t> </w:t>
      </w:r>
      <w:r>
        <w:rPr>
          <w:spacing w:val="-2"/>
          <w:w w:val="115"/>
        </w:rPr>
        <w:t>several</w:t>
      </w:r>
      <w:r>
        <w:rPr>
          <w:spacing w:val="-28"/>
          <w:w w:val="115"/>
        </w:rPr>
        <w:t> </w:t>
      </w:r>
      <w:r>
        <w:rPr>
          <w:w w:val="115"/>
        </w:rPr>
        <w:t>academic</w:t>
      </w:r>
      <w:r>
        <w:rPr>
          <w:spacing w:val="-27"/>
          <w:w w:val="115"/>
        </w:rPr>
        <w:t> </w:t>
      </w:r>
      <w:r>
        <w:rPr>
          <w:spacing w:val="1"/>
          <w:w w:val="115"/>
        </w:rPr>
        <w:t>papers</w:t>
      </w:r>
      <w:r>
        <w:rPr>
          <w:spacing w:val="-27"/>
          <w:w w:val="115"/>
        </w:rPr>
        <w:t> </w:t>
      </w:r>
      <w:r>
        <w:rPr>
          <w:w w:val="115"/>
        </w:rPr>
        <w:t>all</w:t>
      </w:r>
      <w:r>
        <w:rPr>
          <w:spacing w:val="-28"/>
          <w:w w:val="115"/>
        </w:rPr>
        <w:t> </w:t>
      </w:r>
      <w:r>
        <w:rPr>
          <w:w w:val="115"/>
        </w:rPr>
        <w:t>seem</w:t>
      </w:r>
      <w:r>
        <w:rPr>
          <w:spacing w:val="-27"/>
          <w:w w:val="115"/>
        </w:rPr>
        <w:t> </w:t>
      </w:r>
      <w:r>
        <w:rPr>
          <w:w w:val="115"/>
        </w:rPr>
        <w:t>to</w:t>
      </w:r>
      <w:r>
        <w:rPr>
          <w:spacing w:val="-27"/>
          <w:w w:val="115"/>
        </w:rPr>
        <w:t> </w:t>
      </w:r>
      <w:r>
        <w:rPr>
          <w:spacing w:val="-5"/>
          <w:w w:val="115"/>
        </w:rPr>
        <w:t>have</w:t>
      </w:r>
      <w:r>
        <w:rPr>
          <w:spacing w:val="-28"/>
          <w:w w:val="115"/>
        </w:rPr>
        <w:t> </w:t>
      </w:r>
      <w:r>
        <w:rPr>
          <w:w w:val="115"/>
        </w:rPr>
        <w:t>suggested</w:t>
      </w:r>
      <w:r>
        <w:rPr>
          <w:spacing w:val="-27"/>
          <w:w w:val="115"/>
        </w:rPr>
        <w:t> </w:t>
      </w:r>
      <w:r>
        <w:rPr>
          <w:w w:val="115"/>
        </w:rPr>
        <w:t>HBM</w:t>
      </w:r>
      <w:r>
        <w:rPr>
          <w:spacing w:val="-2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8"/>
          <w:w w:val="115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w w:val="115"/>
        </w:rPr>
        <w:t>superior</w:t>
      </w:r>
      <w:r>
        <w:rPr>
          <w:spacing w:val="29"/>
          <w:w w:val="107"/>
        </w:rPr>
        <w:t> </w:t>
      </w:r>
      <w:r>
        <w:rPr>
          <w:spacing w:val="1"/>
          <w:w w:val="115"/>
        </w:rPr>
        <w:t>model.</w:t>
      </w:r>
      <w:r>
        <w:rPr>
          <w:spacing w:val="5"/>
          <w:w w:val="115"/>
        </w:rPr>
        <w:t> </w:t>
      </w:r>
      <w:r>
        <w:rPr>
          <w:w w:val="115"/>
        </w:rPr>
        <w:t>There</w:t>
      </w:r>
      <w:r>
        <w:rPr>
          <w:spacing w:val="-13"/>
          <w:w w:val="115"/>
        </w:rPr>
        <w:t> </w:t>
      </w:r>
      <w:r>
        <w:rPr>
          <w:w w:val="115"/>
        </w:rPr>
        <w:t>are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several</w:t>
      </w:r>
      <w:r>
        <w:rPr>
          <w:spacing w:val="-14"/>
          <w:w w:val="115"/>
        </w:rPr>
        <w:t> </w:t>
      </w:r>
      <w:r>
        <w:rPr>
          <w:w w:val="115"/>
        </w:rPr>
        <w:t>possible</w:t>
      </w:r>
      <w:r>
        <w:rPr>
          <w:spacing w:val="-13"/>
          <w:w w:val="115"/>
        </w:rPr>
        <w:t> </w:t>
      </w:r>
      <w:r>
        <w:rPr>
          <w:w w:val="115"/>
        </w:rPr>
        <w:t>explanations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4"/>
          <w:w w:val="115"/>
        </w:rPr>
        <w:t> </w:t>
      </w:r>
      <w:r>
        <w:rPr>
          <w:w w:val="115"/>
        </w:rPr>
        <w:t>this.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fi</w:t>
      </w:r>
      <w:r>
        <w:rPr>
          <w:spacing w:val="43"/>
          <w:w w:val="115"/>
        </w:rPr>
        <w:t> </w:t>
      </w:r>
      <w:r>
        <w:rPr>
          <w:w w:val="115"/>
        </w:rPr>
        <w:t>explanation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4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24"/>
        </w:rPr>
        <w:t> </w:t>
      </w:r>
      <w:r>
        <w:rPr>
          <w:w w:val="115"/>
        </w:rPr>
        <w:t>for</w:t>
      </w:r>
      <w:r>
        <w:rPr>
          <w:spacing w:val="-35"/>
          <w:w w:val="115"/>
        </w:rPr>
        <w:t> </w:t>
      </w:r>
      <w:r>
        <w:rPr>
          <w:w w:val="115"/>
        </w:rPr>
        <w:t>large</w:t>
      </w:r>
      <w:r>
        <w:rPr>
          <w:spacing w:val="-34"/>
          <w:w w:val="115"/>
        </w:rPr>
        <w:t> </w:t>
      </w:r>
      <w:r>
        <w:rPr>
          <w:w w:val="115"/>
        </w:rPr>
        <w:t>complex</w:t>
      </w:r>
      <w:r>
        <w:rPr>
          <w:spacing w:val="-33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34"/>
          <w:w w:val="115"/>
        </w:rPr>
        <w:t> </w:t>
      </w:r>
      <w:r>
        <w:rPr>
          <w:w w:val="115"/>
        </w:rPr>
        <w:t>structures</w:t>
      </w:r>
      <w:r>
        <w:rPr>
          <w:spacing w:val="-34"/>
          <w:w w:val="115"/>
        </w:rPr>
        <w:t> </w:t>
      </w:r>
      <w:r>
        <w:rPr>
          <w:w w:val="115"/>
        </w:rPr>
        <w:t>there</w:t>
      </w:r>
      <w:r>
        <w:rPr>
          <w:spacing w:val="-34"/>
          <w:w w:val="115"/>
        </w:rPr>
        <w:t> </w:t>
      </w:r>
      <w:r>
        <w:rPr>
          <w:w w:val="115"/>
        </w:rPr>
        <w:t>are</w:t>
      </w:r>
      <w:r>
        <w:rPr>
          <w:spacing w:val="-34"/>
          <w:w w:val="115"/>
        </w:rPr>
        <w:t> </w:t>
      </w:r>
      <w:r>
        <w:rPr>
          <w:w w:val="115"/>
        </w:rPr>
        <w:t>a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huge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amoun</w:t>
      </w:r>
      <w:r>
        <w:rPr>
          <w:spacing w:val="-2"/>
          <w:w w:val="115"/>
        </w:rPr>
        <w:t>t</w:t>
      </w:r>
      <w:r>
        <w:rPr>
          <w:spacing w:val="-34"/>
          <w:w w:val="115"/>
        </w:rPr>
        <w:t> </w:t>
      </w:r>
      <w:r>
        <w:rPr>
          <w:w w:val="115"/>
        </w:rPr>
        <w:t>of</w:t>
      </w:r>
      <w:r>
        <w:rPr>
          <w:spacing w:val="-34"/>
          <w:w w:val="115"/>
        </w:rPr>
        <w:t> </w:t>
      </w:r>
      <w:r>
        <w:rPr>
          <w:w w:val="115"/>
        </w:rPr>
        <w:t>categories</w:t>
      </w:r>
      <w:r>
        <w:rPr>
          <w:spacing w:val="-33"/>
          <w:w w:val="115"/>
        </w:rPr>
        <w:t> </w:t>
      </w:r>
      <w:r>
        <w:rPr>
          <w:w w:val="115"/>
        </w:rPr>
        <w:t>at</w:t>
      </w:r>
      <w:r>
        <w:rPr>
          <w:spacing w:val="-34"/>
          <w:w w:val="115"/>
        </w:rPr>
        <w:t> </w:t>
      </w:r>
      <w:r>
        <w:rPr>
          <w:spacing w:val="-3"/>
          <w:w w:val="115"/>
        </w:rPr>
        <w:t>each</w:t>
      </w:r>
      <w:r>
        <w:rPr>
          <w:spacing w:val="25"/>
          <w:w w:val="112"/>
        </w:rPr>
        <w:t> </w:t>
      </w:r>
      <w:r>
        <w:rPr>
          <w:w w:val="115"/>
        </w:rPr>
        <w:t>of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levels,</w:t>
      </w:r>
      <w:r>
        <w:rPr>
          <w:spacing w:val="-20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randomness</w:t>
      </w:r>
      <w:r>
        <w:rPr>
          <w:spacing w:val="-20"/>
          <w:w w:val="115"/>
        </w:rPr>
        <w:t> </w:t>
      </w:r>
      <w:r>
        <w:rPr>
          <w:w w:val="115"/>
        </w:rPr>
        <w:t>from</w:t>
      </w:r>
      <w:r>
        <w:rPr>
          <w:spacing w:val="-19"/>
          <w:w w:val="115"/>
        </w:rPr>
        <w:t> </w:t>
      </w:r>
      <w:r>
        <w:rPr>
          <w:w w:val="115"/>
        </w:rPr>
        <w:t>all</w:t>
      </w:r>
      <w:r>
        <w:rPr>
          <w:spacing w:val="-20"/>
          <w:w w:val="115"/>
        </w:rPr>
        <w:t> </w:t>
      </w:r>
      <w:r>
        <w:rPr>
          <w:w w:val="115"/>
        </w:rPr>
        <w:t>these</w:t>
      </w:r>
      <w:r>
        <w:rPr>
          <w:spacing w:val="-19"/>
          <w:w w:val="115"/>
        </w:rPr>
        <w:t> </w:t>
      </w:r>
      <w:r>
        <w:rPr>
          <w:w w:val="115"/>
        </w:rPr>
        <w:t>categories</w:t>
      </w:r>
      <w:r>
        <w:rPr>
          <w:spacing w:val="-19"/>
          <w:w w:val="115"/>
        </w:rPr>
        <w:t> </w:t>
      </w:r>
      <w:r>
        <w:rPr>
          <w:w w:val="115"/>
        </w:rPr>
        <w:t>could</w:t>
      </w:r>
      <w:r>
        <w:rPr>
          <w:spacing w:val="-19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19"/>
          <w:w w:val="115"/>
        </w:rPr>
        <w:t> </w:t>
      </w:r>
      <w:r>
        <w:rPr>
          <w:spacing w:val="-3"/>
          <w:w w:val="115"/>
        </w:rPr>
        <w:t>masked</w:t>
      </w:r>
      <w:r>
        <w:rPr>
          <w:spacing w:val="-20"/>
          <w:w w:val="115"/>
        </w:rPr>
        <w:t> </w:t>
      </w:r>
      <w:r>
        <w:rPr>
          <w:w w:val="115"/>
        </w:rPr>
        <w:t>the</w:t>
      </w:r>
      <w:r>
        <w:rPr>
          <w:spacing w:val="-19"/>
          <w:w w:val="115"/>
        </w:rPr>
        <w:t> </w:t>
      </w:r>
      <w:r>
        <w:rPr>
          <w:w w:val="115"/>
        </w:rPr>
        <w:t>small</w:t>
      </w:r>
      <w:r>
        <w:rPr>
          <w:spacing w:val="28"/>
          <w:w w:val="108"/>
        </w:rPr>
        <w:t> </w:t>
      </w:r>
      <w:r>
        <w:rPr>
          <w:spacing w:val="-3"/>
          <w:w w:val="115"/>
        </w:rPr>
        <w:t>improvemen</w:t>
      </w:r>
      <w:r>
        <w:rPr>
          <w:spacing w:val="-2"/>
          <w:w w:val="115"/>
        </w:rPr>
        <w:t>ts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goodness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fi</w:t>
      </w:r>
      <w:r>
        <w:rPr>
          <w:spacing w:val="66"/>
          <w:w w:val="115"/>
        </w:rPr>
        <w:t> </w:t>
      </w:r>
      <w:r>
        <w:rPr>
          <w:w w:val="115"/>
        </w:rPr>
        <w:t>for</w:t>
      </w:r>
      <w:r>
        <w:rPr>
          <w:spacing w:val="-8"/>
          <w:w w:val="115"/>
        </w:rPr>
        <w:t> </w:t>
      </w:r>
      <w:r>
        <w:rPr>
          <w:w w:val="115"/>
        </w:rPr>
        <w:t>anomalies</w:t>
      </w:r>
      <w:r>
        <w:rPr>
          <w:spacing w:val="-8"/>
          <w:w w:val="115"/>
        </w:rPr>
        <w:t> </w:t>
      </w:r>
      <w:r>
        <w:rPr>
          <w:w w:val="115"/>
        </w:rPr>
        <w:t>at</w:t>
      </w:r>
      <w:r>
        <w:rPr>
          <w:spacing w:val="-9"/>
          <w:w w:val="115"/>
        </w:rPr>
        <w:t> </w:t>
      </w:r>
      <w:r>
        <w:rPr>
          <w:w w:val="115"/>
        </w:rPr>
        <w:t>one</w:t>
      </w:r>
      <w:r>
        <w:rPr>
          <w:spacing w:val="-9"/>
          <w:w w:val="115"/>
        </w:rPr>
        <w:t> </w:t>
      </w:r>
      <w:r>
        <w:rPr>
          <w:w w:val="115"/>
        </w:rPr>
        <w:t>small</w:t>
      </w:r>
      <w:r>
        <w:rPr>
          <w:spacing w:val="-8"/>
          <w:w w:val="115"/>
        </w:rPr>
        <w:t> </w:t>
      </w:r>
      <w:r>
        <w:rPr>
          <w:spacing w:val="-4"/>
          <w:w w:val="115"/>
        </w:rPr>
        <w:t>category</w:t>
      </w:r>
      <w:r>
        <w:rPr>
          <w:spacing w:val="-3"/>
          <w:w w:val="115"/>
        </w:rPr>
        <w:t>.</w:t>
      </w:r>
      <w:r>
        <w:rPr>
          <w:spacing w:val="13"/>
          <w:w w:val="115"/>
        </w:rPr>
        <w:t> </w:t>
      </w:r>
      <w:r>
        <w:rPr>
          <w:w w:val="115"/>
        </w:rPr>
        <w:t>Also</w:t>
      </w:r>
      <w:r>
        <w:rPr>
          <w:spacing w:val="-8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28"/>
        </w:rPr>
        <w:t> </w:t>
      </w:r>
      <w:r>
        <w:rPr>
          <w:w w:val="115"/>
        </w:rPr>
        <w:t>our</w:t>
      </w:r>
      <w:r>
        <w:rPr>
          <w:spacing w:val="-14"/>
          <w:w w:val="115"/>
        </w:rPr>
        <w:t> </w:t>
      </w:r>
      <w:r>
        <w:rPr>
          <w:w w:val="115"/>
        </w:rPr>
        <w:t>HBM</w:t>
      </w:r>
      <w:r>
        <w:rPr>
          <w:spacing w:val="-13"/>
          <w:w w:val="115"/>
        </w:rPr>
        <w:t> </w:t>
      </w:r>
      <w:r>
        <w:rPr>
          <w:w w:val="115"/>
        </w:rPr>
        <w:t>are</w:t>
      </w:r>
      <w:r>
        <w:rPr>
          <w:spacing w:val="-13"/>
          <w:w w:val="115"/>
        </w:rPr>
        <w:t> </w:t>
      </w:r>
      <w:r>
        <w:rPr>
          <w:w w:val="115"/>
        </w:rPr>
        <w:t>quite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primitive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there</w:t>
      </w:r>
      <w:r>
        <w:rPr>
          <w:spacing w:val="-13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no</w:t>
      </w:r>
      <w:r>
        <w:rPr>
          <w:spacing w:val="-14"/>
          <w:w w:val="115"/>
        </w:rPr>
        <w:t> </w:t>
      </w:r>
      <w:r>
        <w:rPr>
          <w:spacing w:val="-6"/>
          <w:w w:val="115"/>
        </w:rPr>
        <w:t>w</w:t>
      </w:r>
      <w:r>
        <w:rPr>
          <w:spacing w:val="-5"/>
          <w:w w:val="115"/>
        </w:rPr>
        <w:t>a</w:t>
      </w:r>
      <w:r>
        <w:rPr>
          <w:spacing w:val="-6"/>
          <w:w w:val="115"/>
        </w:rPr>
        <w:t>y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us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know</w:t>
      </w:r>
      <w:r>
        <w:rPr>
          <w:spacing w:val="-13"/>
          <w:w w:val="115"/>
        </w:rPr>
        <w:t> </w:t>
      </w:r>
      <w:r>
        <w:rPr>
          <w:w w:val="115"/>
        </w:rPr>
        <w:t>whether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it</w:t>
      </w:r>
      <w:r>
        <w:rPr>
          <w:spacing w:val="-14"/>
          <w:w w:val="115"/>
        </w:rPr>
        <w:t> </w:t>
      </w:r>
      <w:r>
        <w:rPr>
          <w:w w:val="115"/>
        </w:rPr>
        <w:t>really</w:t>
      </w:r>
      <w:r>
        <w:rPr>
          <w:spacing w:val="25"/>
          <w:w w:val="108"/>
        </w:rPr>
        <w:t> </w:t>
      </w:r>
      <w:r>
        <w:rPr>
          <w:w w:val="115"/>
        </w:rPr>
        <w:t>captures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6"/>
          <w:w w:val="115"/>
        </w:rPr>
        <w:t> </w:t>
      </w:r>
      <w:r>
        <w:rPr>
          <w:w w:val="115"/>
        </w:rPr>
        <w:t>relationship,</w:t>
      </w:r>
      <w:r>
        <w:rPr>
          <w:spacing w:val="8"/>
          <w:w w:val="115"/>
        </w:rPr>
        <w:t> </w:t>
      </w:r>
      <w:r>
        <w:rPr>
          <w:spacing w:val="-1"/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4"/>
          <w:w w:val="115"/>
        </w:rPr>
        <w:t>v</w:t>
      </w:r>
      <w:r>
        <w:rPr>
          <w:spacing w:val="-3"/>
          <w:w w:val="115"/>
        </w:rPr>
        <w:t>alidit</w:t>
      </w:r>
      <w:r>
        <w:rPr>
          <w:spacing w:val="-4"/>
          <w:w w:val="115"/>
        </w:rPr>
        <w:t>y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our</w:t>
      </w:r>
      <w:r>
        <w:rPr>
          <w:spacing w:val="6"/>
          <w:w w:val="115"/>
        </w:rPr>
        <w:t> </w:t>
      </w:r>
      <w:r>
        <w:rPr>
          <w:w w:val="115"/>
        </w:rPr>
        <w:t>HBM</w:t>
      </w:r>
      <w:r>
        <w:rPr>
          <w:spacing w:val="7"/>
          <w:w w:val="115"/>
        </w:rPr>
        <w:t> </w:t>
      </w:r>
      <w:r>
        <w:rPr>
          <w:w w:val="115"/>
        </w:rPr>
        <w:t>is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question.</w:t>
      </w:r>
      <w:r>
        <w:rPr>
          <w:spacing w:val="25"/>
          <w:w w:val="113"/>
        </w:rPr>
        <w:t> </w:t>
      </w:r>
      <w:r>
        <w:rPr>
          <w:w w:val="115"/>
        </w:rPr>
        <w:t>If</w:t>
      </w:r>
      <w:r>
        <w:rPr>
          <w:spacing w:val="-10"/>
          <w:w w:val="115"/>
        </w:rPr>
        <w:t> </w:t>
      </w:r>
      <w:r>
        <w:rPr>
          <w:w w:val="115"/>
        </w:rPr>
        <w:t>our</w:t>
      </w:r>
      <w:r>
        <w:rPr>
          <w:spacing w:val="-9"/>
          <w:w w:val="115"/>
        </w:rPr>
        <w:t> </w:t>
      </w:r>
      <w:r>
        <w:rPr>
          <w:w w:val="115"/>
        </w:rPr>
        <w:t>HBM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10"/>
          <w:w w:val="115"/>
        </w:rPr>
        <w:t> </w:t>
      </w:r>
      <w:r>
        <w:rPr>
          <w:w w:val="115"/>
        </w:rPr>
        <w:t>not</w:t>
      </w:r>
      <w:r>
        <w:rPr>
          <w:spacing w:val="-9"/>
          <w:w w:val="115"/>
        </w:rPr>
        <w:t> </w:t>
      </w:r>
      <w:r>
        <w:rPr>
          <w:w w:val="115"/>
        </w:rPr>
        <w:t>capture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hierarchical</w:t>
      </w:r>
      <w:r>
        <w:rPr>
          <w:spacing w:val="-9"/>
          <w:w w:val="115"/>
        </w:rPr>
        <w:t> </w:t>
      </w:r>
      <w:r>
        <w:rPr>
          <w:w w:val="115"/>
        </w:rPr>
        <w:t>structure</w:t>
      </w:r>
      <w:r>
        <w:rPr>
          <w:spacing w:val="-9"/>
          <w:w w:val="115"/>
        </w:rPr>
        <w:t> </w:t>
      </w:r>
      <w:r>
        <w:rPr>
          <w:w w:val="115"/>
        </w:rPr>
        <w:t>information,</w:t>
      </w:r>
      <w:r>
        <w:rPr>
          <w:spacing w:val="-9"/>
          <w:w w:val="115"/>
        </w:rPr>
        <w:t> </w:t>
      </w:r>
      <w:r>
        <w:rPr>
          <w:w w:val="115"/>
        </w:rPr>
        <w:t>then</w:t>
      </w:r>
      <w:r>
        <w:rPr>
          <w:spacing w:val="-9"/>
          <w:w w:val="115"/>
        </w:rPr>
        <w:t> </w:t>
      </w:r>
      <w:r>
        <w:rPr>
          <w:w w:val="115"/>
        </w:rPr>
        <w:t>there</w:t>
      </w:r>
      <w:r>
        <w:rPr>
          <w:spacing w:val="-10"/>
          <w:w w:val="115"/>
        </w:rPr>
        <w:t> </w:t>
      </w:r>
      <w:r>
        <w:rPr>
          <w:w w:val="115"/>
        </w:rPr>
        <w:t>will</w:t>
      </w:r>
      <w:r>
        <w:rPr>
          <w:spacing w:val="27"/>
          <w:w w:val="103"/>
        </w:rPr>
        <w:t> </w:t>
      </w:r>
      <w:r>
        <w:rPr>
          <w:w w:val="115"/>
        </w:rPr>
        <w:t>not</w:t>
      </w:r>
      <w:r>
        <w:rPr>
          <w:spacing w:val="-13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an</w:t>
      </w:r>
      <w:r>
        <w:rPr>
          <w:spacing w:val="-4"/>
          <w:w w:val="115"/>
        </w:rPr>
        <w:t>y</w:t>
      </w:r>
      <w:r>
        <w:rPr>
          <w:spacing w:val="-12"/>
          <w:w w:val="115"/>
        </w:rPr>
        <w:t> </w:t>
      </w:r>
      <w:r>
        <w:rPr>
          <w:w w:val="115"/>
        </w:rPr>
        <w:t>reason</w:t>
      </w:r>
      <w:r>
        <w:rPr>
          <w:spacing w:val="-13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HBM</w:t>
      </w:r>
      <w:r>
        <w:rPr>
          <w:spacing w:val="-12"/>
          <w:w w:val="115"/>
        </w:rPr>
        <w:t> </w:t>
      </w:r>
      <w:r>
        <w:rPr>
          <w:w w:val="115"/>
        </w:rPr>
        <w:t>performs</w:t>
      </w:r>
      <w:r>
        <w:rPr>
          <w:spacing w:val="-12"/>
          <w:w w:val="115"/>
        </w:rPr>
        <w:t> </w:t>
      </w:r>
      <w:r>
        <w:rPr>
          <w:w w:val="115"/>
        </w:rPr>
        <w:t>IBM.</w:t>
      </w:r>
      <w:r>
        <w:rPr>
          <w:spacing w:val="-12"/>
          <w:w w:val="115"/>
        </w:rPr>
        <w:t> </w:t>
      </w:r>
      <w:r>
        <w:rPr>
          <w:spacing w:val="-11"/>
          <w:w w:val="115"/>
        </w:rPr>
        <w:t>W</w:t>
      </w:r>
      <w:r>
        <w:rPr>
          <w:spacing w:val="-12"/>
          <w:w w:val="115"/>
        </w:rPr>
        <w:t>e </w:t>
      </w:r>
      <w:r>
        <w:rPr>
          <w:w w:val="115"/>
        </w:rPr>
        <w:t>also</w:t>
      </w:r>
      <w:r>
        <w:rPr>
          <w:spacing w:val="-13"/>
          <w:w w:val="115"/>
        </w:rPr>
        <w:t> </w:t>
      </w:r>
      <w:r>
        <w:rPr>
          <w:w w:val="115"/>
        </w:rPr>
        <w:t>made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observations</w:t>
      </w:r>
      <w:r>
        <w:rPr>
          <w:spacing w:val="-12"/>
          <w:w w:val="115"/>
        </w:rPr>
        <w:t> </w:t>
      </w:r>
      <w:r>
        <w:rPr>
          <w:w w:val="115"/>
        </w:rPr>
        <w:t>that,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an</w:t>
      </w:r>
      <w:r>
        <w:rPr>
          <w:spacing w:val="39"/>
          <w:w w:val="114"/>
        </w:rPr>
        <w:t> </w:t>
      </w:r>
      <w:r>
        <w:rPr>
          <w:w w:val="115"/>
        </w:rPr>
        <w:t>extremely</w:t>
      </w:r>
      <w:r>
        <w:rPr>
          <w:spacing w:val="-27"/>
          <w:w w:val="115"/>
        </w:rPr>
        <w:t> </w:t>
      </w:r>
      <w:r>
        <w:rPr>
          <w:spacing w:val="-1"/>
          <w:w w:val="115"/>
        </w:rPr>
        <w:t>r</w:t>
      </w:r>
      <w:r>
        <w:rPr>
          <w:spacing w:val="-2"/>
          <w:w w:val="115"/>
        </w:rPr>
        <w:t>are</w:t>
      </w:r>
      <w:r>
        <w:rPr>
          <w:spacing w:val="-28"/>
          <w:w w:val="115"/>
        </w:rPr>
        <w:t> </w:t>
      </w:r>
      <w:r>
        <w:rPr>
          <w:w w:val="115"/>
        </w:rPr>
        <w:t>disease,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7"/>
          <w:w w:val="115"/>
        </w:rPr>
        <w:t> </w:t>
      </w:r>
      <w:r>
        <w:rPr>
          <w:w w:val="115"/>
        </w:rPr>
        <w:t>posterior</w:t>
      </w:r>
      <w:r>
        <w:rPr>
          <w:spacing w:val="-28"/>
          <w:w w:val="115"/>
        </w:rPr>
        <w:t> </w:t>
      </w:r>
      <w:r>
        <w:rPr>
          <w:w w:val="115"/>
        </w:rPr>
        <w:t>distribution</w:t>
      </w:r>
      <w:r>
        <w:rPr>
          <w:spacing w:val="-27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not</w:t>
      </w:r>
      <w:r>
        <w:rPr>
          <w:spacing w:val="-28"/>
          <w:w w:val="115"/>
        </w:rPr>
        <w:t> </w:t>
      </w:r>
      <w:r>
        <w:rPr>
          <w:w w:val="115"/>
        </w:rPr>
        <w:t>normal</w:t>
      </w:r>
      <w:r>
        <w:rPr>
          <w:spacing w:val="-27"/>
          <w:w w:val="115"/>
        </w:rPr>
        <w:t> </w:t>
      </w:r>
      <w:r>
        <w:rPr>
          <w:w w:val="115"/>
        </w:rPr>
        <w:t>an</w:t>
      </w:r>
      <w:r>
        <w:rPr>
          <w:spacing w:val="-27"/>
          <w:w w:val="115"/>
        </w:rPr>
        <w:t> </w:t>
      </w:r>
      <w:r>
        <w:rPr>
          <w:w w:val="115"/>
        </w:rPr>
        <w:t>seem</w:t>
      </w:r>
      <w:r>
        <w:rPr>
          <w:spacing w:val="-28"/>
          <w:w w:val="115"/>
        </w:rPr>
        <w:t> </w:t>
      </w:r>
      <w:r>
        <w:rPr>
          <w:w w:val="115"/>
        </w:rPr>
        <w:t>to</w:t>
      </w:r>
      <w:r>
        <w:rPr>
          <w:spacing w:val="-27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7"/>
          <w:w w:val="115"/>
        </w:rPr>
        <w:t> </w:t>
      </w:r>
      <w:r>
        <w:rPr>
          <w:spacing w:val="-3"/>
          <w:w w:val="115"/>
        </w:rPr>
        <w:t>skewed,</w:t>
      </w:r>
      <w:r>
        <w:rPr>
          <w:spacing w:val="29"/>
          <w:w w:val="108"/>
        </w:rPr>
        <w:t> </w:t>
      </w:r>
      <w:r>
        <w:rPr>
          <w:w w:val="115"/>
        </w:rPr>
        <w:t>but</w:t>
      </w:r>
      <w:r>
        <w:rPr>
          <w:spacing w:val="1"/>
          <w:w w:val="115"/>
        </w:rPr>
        <w:t> </w:t>
      </w:r>
      <w:r>
        <w:rPr>
          <w:w w:val="115"/>
        </w:rPr>
        <w:t>our</w:t>
      </w:r>
      <w:r>
        <w:rPr>
          <w:spacing w:val="2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2"/>
          <w:w w:val="115"/>
        </w:rPr>
        <w:t> </w:t>
      </w:r>
      <w:r>
        <w:rPr>
          <w:w w:val="115"/>
        </w:rPr>
        <w:t>assumes</w:t>
      </w:r>
      <w:r>
        <w:rPr>
          <w:spacing w:val="1"/>
          <w:w w:val="115"/>
        </w:rPr>
        <w:t> </w:t>
      </w:r>
      <w:r>
        <w:rPr>
          <w:w w:val="115"/>
        </w:rPr>
        <w:t>it</w:t>
      </w:r>
      <w:r>
        <w:rPr>
          <w:spacing w:val="1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b</w:t>
      </w:r>
      <w:r>
        <w:rPr>
          <w:spacing w:val="3"/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normal.</w:t>
      </w:r>
      <w:r>
        <w:rPr>
          <w:spacing w:val="31"/>
          <w:w w:val="115"/>
        </w:rPr>
        <w:t> </w:t>
      </w:r>
      <w:r>
        <w:rPr>
          <w:spacing w:val="-10"/>
          <w:w w:val="115"/>
        </w:rPr>
        <w:t>W</w:t>
      </w:r>
      <w:r>
        <w:rPr>
          <w:spacing w:val="-11"/>
          <w:w w:val="115"/>
        </w:rPr>
        <w:t>e</w:t>
      </w:r>
      <w:r>
        <w:rPr>
          <w:spacing w:val="2"/>
          <w:w w:val="115"/>
        </w:rPr>
        <w:t> </w:t>
      </w:r>
      <w:r>
        <w:rPr>
          <w:w w:val="115"/>
        </w:rPr>
        <w:t>could</w:t>
      </w:r>
      <w:r>
        <w:rPr>
          <w:spacing w:val="2"/>
          <w:w w:val="115"/>
        </w:rPr>
        <w:t> </w:t>
      </w:r>
      <w:r>
        <w:rPr>
          <w:w w:val="115"/>
        </w:rPr>
        <w:t>possibly</w:t>
      </w:r>
      <w:r>
        <w:rPr>
          <w:spacing w:val="1"/>
          <w:w w:val="115"/>
        </w:rPr>
        <w:t> </w:t>
      </w:r>
      <w:r>
        <w:rPr>
          <w:w w:val="115"/>
        </w:rPr>
        <w:t>use</w:t>
      </w:r>
      <w:r>
        <w:rPr>
          <w:spacing w:val="2"/>
          <w:w w:val="115"/>
        </w:rPr>
        <w:t> </w:t>
      </w:r>
      <w:r>
        <w:rPr>
          <w:w w:val="115"/>
        </w:rPr>
        <w:t>diff</w:t>
      </w:r>
      <w:r>
        <w:rPr>
          <w:spacing w:val="32"/>
          <w:w w:val="115"/>
        </w:rPr>
        <w:t> </w:t>
      </w:r>
      <w:r>
        <w:rPr>
          <w:w w:val="115"/>
        </w:rPr>
        <w:t>t</w:t>
      </w:r>
      <w:r>
        <w:rPr>
          <w:spacing w:val="1"/>
          <w:w w:val="115"/>
        </w:rPr>
        <w:t> </w:t>
      </w:r>
      <w:r>
        <w:rPr>
          <w:w w:val="115"/>
        </w:rPr>
        <w:t>priors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27"/>
          <w:w w:val="108"/>
        </w:rPr>
        <w:t> </w:t>
      </w:r>
      <w:r>
        <w:rPr>
          <w:w w:val="115"/>
        </w:rPr>
        <w:t>categories</w:t>
      </w:r>
      <w:r>
        <w:rPr>
          <w:spacing w:val="-15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diff</w:t>
      </w:r>
      <w:r>
        <w:rPr>
          <w:spacing w:val="23"/>
          <w:w w:val="115"/>
        </w:rPr>
        <w:t> </w:t>
      </w:r>
      <w:r>
        <w:rPr>
          <w:w w:val="115"/>
        </w:rPr>
        <w:t>t</w:t>
      </w:r>
      <w:r>
        <w:rPr>
          <w:spacing w:val="-15"/>
          <w:w w:val="115"/>
        </w:rPr>
        <w:t> </w:t>
      </w:r>
      <w:r>
        <w:rPr>
          <w:w w:val="115"/>
        </w:rPr>
        <w:t>magnitude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co</w:t>
      </w:r>
      <w:r>
        <w:rPr>
          <w:spacing w:val="-2"/>
          <w:w w:val="115"/>
        </w:rPr>
        <w:t>unts,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4"/>
          <w:w w:val="115"/>
        </w:rPr>
        <w:t> </w:t>
      </w:r>
      <w:r>
        <w:rPr>
          <w:w w:val="115"/>
        </w:rPr>
        <w:t>example,</w:t>
      </w:r>
      <w:r>
        <w:rPr>
          <w:spacing w:val="-14"/>
          <w:w w:val="115"/>
        </w:rPr>
        <w:t> </w:t>
      </w:r>
      <w:r>
        <w:rPr>
          <w:w w:val="115"/>
        </w:rPr>
        <w:t>assigning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3"/>
          <w:w w:val="115"/>
        </w:rPr>
        <w:t>Half-Cauc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29"/>
          <w:w w:val="109"/>
        </w:rPr>
        <w:t> </w:t>
      </w:r>
      <w:r>
        <w:rPr>
          <w:w w:val="115"/>
        </w:rPr>
        <w:t>prior</w:t>
      </w:r>
      <w:r>
        <w:rPr>
          <w:spacing w:val="-17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was</w:t>
      </w:r>
      <w:r>
        <w:rPr>
          <w:spacing w:val="-16"/>
          <w:w w:val="115"/>
        </w:rPr>
        <w:t> </w:t>
      </w:r>
      <w:r>
        <w:rPr>
          <w:w w:val="115"/>
        </w:rPr>
        <w:t>suggested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16"/>
          <w:w w:val="115"/>
        </w:rPr>
        <w:t> </w:t>
      </w:r>
      <w:hyperlink w:history="true" w:anchor="_bookmark185">
        <w:r>
          <w:rPr>
            <w:w w:val="115"/>
          </w:rPr>
          <w:t>Gelman</w:t>
        </w:r>
        <w:r>
          <w:rPr>
            <w:spacing w:val="-16"/>
            <w:w w:val="115"/>
          </w:rPr>
          <w:t> </w:t>
        </w:r>
        <w:r>
          <w:rPr>
            <w:w w:val="115"/>
          </w:rPr>
          <w:t>et</w:t>
        </w:r>
        <w:r>
          <w:rPr>
            <w:spacing w:val="-16"/>
            <w:w w:val="115"/>
          </w:rPr>
          <w:t> </w:t>
        </w:r>
        <w:r>
          <w:rPr>
            <w:w w:val="115"/>
          </w:rPr>
          <w:t>al.</w:t>
        </w:r>
      </w:hyperlink>
      <w:r>
        <w:rPr>
          <w:spacing w:val="-17"/>
          <w:w w:val="115"/>
        </w:rPr>
        <w:t> </w:t>
      </w:r>
      <w:hyperlink w:history="true" w:anchor="_bookmark185">
        <w:r>
          <w:rPr>
            <w:w w:val="115"/>
          </w:rPr>
          <w:t>(2006)</w:t>
        </w:r>
      </w:hyperlink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extremely</w:t>
      </w:r>
      <w:r>
        <w:rPr>
          <w:spacing w:val="-17"/>
          <w:w w:val="115"/>
        </w:rPr>
        <w:t> </w:t>
      </w:r>
      <w:r>
        <w:rPr>
          <w:w w:val="115"/>
        </w:rPr>
        <w:t>rare</w:t>
      </w:r>
      <w:r>
        <w:rPr>
          <w:spacing w:val="-16"/>
          <w:w w:val="115"/>
        </w:rPr>
        <w:t> </w:t>
      </w:r>
      <w:r>
        <w:rPr>
          <w:w w:val="115"/>
        </w:rPr>
        <w:t>categories.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tabs>
          <w:tab w:pos="4351" w:val="left" w:leader="none"/>
        </w:tabs>
        <w:spacing w:line="240" w:lineRule="auto"/>
        <w:ind w:left="898" w:right="0"/>
        <w:jc w:val="left"/>
      </w:pP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spacing w:val="-1"/>
          <w:w w:val="110"/>
        </w:rPr>
        <w:t>significant</w:t>
      </w:r>
      <w:r>
        <w:rPr>
          <w:spacing w:val="35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34"/>
          <w:w w:val="110"/>
        </w:rPr>
        <w:t> </w:t>
      </w:r>
      <w:r>
        <w:rPr>
          <w:w w:val="110"/>
        </w:rPr>
        <w:t>anomaly</w:t>
      </w:r>
      <w:r>
        <w:rPr>
          <w:spacing w:val="35"/>
          <w:w w:val="110"/>
        </w:rPr>
        <w:t> </w:t>
      </w:r>
      <w:r>
        <w:rPr>
          <w:w w:val="110"/>
        </w:rPr>
        <w:t>signals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disea</w:t>
      </w:r>
      <w:r>
        <w:rPr>
          <w:spacing w:val="-2"/>
          <w:w w:val="110"/>
        </w:rPr>
        <w:t>se</w:t>
      </w:r>
      <w:r>
        <w:rPr>
          <w:spacing w:val="34"/>
          <w:w w:val="110"/>
        </w:rPr>
        <w:t> </w:t>
      </w:r>
      <w:r>
        <w:rPr>
          <w:w w:val="110"/>
        </w:rPr>
        <w:t>categories</w:t>
      </w:r>
      <w:r>
        <w:rPr>
          <w:spacing w:val="35"/>
          <w:w w:val="110"/>
        </w:rPr>
        <w:t> </w:t>
      </w:r>
      <w:r>
        <w:rPr>
          <w:w w:val="110"/>
        </w:rPr>
        <w:t>with</w:t>
      </w:r>
      <w:r>
        <w:rPr/>
      </w:r>
    </w:p>
    <w:p>
      <w:pPr>
        <w:spacing w:after="0" w:line="240" w:lineRule="auto"/>
        <w:jc w:val="left"/>
        <w:sectPr>
          <w:headerReference w:type="default" r:id="rId144"/>
          <w:headerReference w:type="even" r:id="rId145"/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17" w:right="537"/>
        <w:jc w:val="both"/>
      </w:pPr>
      <w:r>
        <w:rPr>
          <w:w w:val="115"/>
        </w:rPr>
        <w:t>diff</w:t>
      </w:r>
      <w:r>
        <w:rPr>
          <w:spacing w:val="13"/>
          <w:w w:val="115"/>
        </w:rPr>
        <w:t> </w:t>
      </w:r>
      <w:r>
        <w:rPr>
          <w:w w:val="115"/>
        </w:rPr>
        <w:t>t</w:t>
      </w:r>
      <w:r>
        <w:rPr>
          <w:spacing w:val="-15"/>
          <w:w w:val="115"/>
        </w:rPr>
        <w:t> </w:t>
      </w:r>
      <w:r>
        <w:rPr>
          <w:w w:val="115"/>
        </w:rPr>
        <w:t>rate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occurrence.</w:t>
      </w:r>
      <w:r>
        <w:rPr>
          <w:spacing w:val="4"/>
          <w:w w:val="115"/>
        </w:rPr>
        <w:t> </w:t>
      </w:r>
      <w:r>
        <w:rPr>
          <w:spacing w:val="-11"/>
          <w:w w:val="115"/>
        </w:rPr>
        <w:t>W</w:t>
      </w:r>
      <w:r>
        <w:rPr>
          <w:spacing w:val="-1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noticed</w:t>
      </w:r>
      <w:r>
        <w:rPr>
          <w:spacing w:val="-17"/>
          <w:w w:val="115"/>
        </w:rPr>
        <w:t> </w:t>
      </w:r>
      <w:r>
        <w:rPr>
          <w:w w:val="115"/>
        </w:rPr>
        <w:t>that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common</w:t>
      </w:r>
      <w:r>
        <w:rPr>
          <w:spacing w:val="-15"/>
          <w:w w:val="115"/>
        </w:rPr>
        <w:t> </w:t>
      </w:r>
      <w:r>
        <w:rPr>
          <w:w w:val="115"/>
        </w:rPr>
        <w:t>disease</w:t>
      </w:r>
      <w:r>
        <w:rPr>
          <w:spacing w:val="-17"/>
          <w:w w:val="115"/>
        </w:rPr>
        <w:t> </w:t>
      </w:r>
      <w:r>
        <w:rPr>
          <w:w w:val="115"/>
        </w:rPr>
        <w:t>category</w:t>
      </w:r>
      <w:r>
        <w:rPr>
          <w:spacing w:val="-15"/>
          <w:w w:val="115"/>
        </w:rPr>
        <w:t> </w:t>
      </w:r>
      <w:r>
        <w:rPr>
          <w:w w:val="115"/>
        </w:rPr>
        <w:t>signals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26"/>
          <w:w w:val="99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anomaly</w:t>
      </w:r>
      <w:r>
        <w:rPr>
          <w:spacing w:val="3"/>
          <w:w w:val="115"/>
        </w:rPr>
        <w:t> </w:t>
      </w:r>
      <w:r>
        <w:rPr>
          <w:w w:val="115"/>
        </w:rPr>
        <w:t>are</w:t>
      </w:r>
      <w:r>
        <w:rPr>
          <w:spacing w:val="3"/>
          <w:w w:val="115"/>
        </w:rPr>
        <w:t> </w:t>
      </w:r>
      <w:r>
        <w:rPr>
          <w:w w:val="115"/>
        </w:rPr>
        <w:t>still</w:t>
      </w:r>
      <w:r>
        <w:rPr>
          <w:spacing w:val="4"/>
          <w:w w:val="115"/>
        </w:rPr>
        <w:t> </w:t>
      </w:r>
      <w:r>
        <w:rPr>
          <w:w w:val="115"/>
        </w:rPr>
        <w:t>visible</w:t>
      </w:r>
      <w:r>
        <w:rPr>
          <w:spacing w:val="2"/>
          <w:w w:val="115"/>
        </w:rPr>
        <w:t> </w:t>
      </w:r>
      <w:r>
        <w:rPr>
          <w:w w:val="115"/>
        </w:rPr>
        <w:t>at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3"/>
          <w:w w:val="115"/>
        </w:rPr>
        <w:t> </w:t>
      </w:r>
      <w:r>
        <w:rPr>
          <w:w w:val="115"/>
        </w:rPr>
        <w:t>1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4"/>
          <w:w w:val="115"/>
        </w:rPr>
        <w:t> </w:t>
      </w:r>
      <w:r>
        <w:rPr>
          <w:w w:val="115"/>
        </w:rPr>
        <w:t>but</w:t>
      </w:r>
      <w:r>
        <w:rPr>
          <w:spacing w:val="3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rare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extremely</w:t>
      </w:r>
      <w:r>
        <w:rPr>
          <w:spacing w:val="30"/>
          <w:w w:val="113"/>
        </w:rPr>
        <w:t> </w:t>
      </w:r>
      <w:r>
        <w:rPr>
          <w:w w:val="115"/>
        </w:rPr>
        <w:t>are</w:t>
      </w:r>
      <w:r>
        <w:rPr>
          <w:spacing w:val="-28"/>
          <w:w w:val="115"/>
        </w:rPr>
        <w:t> </w:t>
      </w:r>
      <w:r>
        <w:rPr>
          <w:w w:val="115"/>
        </w:rPr>
        <w:t>disease</w:t>
      </w:r>
      <w:r>
        <w:rPr>
          <w:spacing w:val="-27"/>
          <w:w w:val="115"/>
        </w:rPr>
        <w:t> </w:t>
      </w:r>
      <w:r>
        <w:rPr>
          <w:w w:val="115"/>
        </w:rPr>
        <w:t>categories,</w:t>
      </w:r>
      <w:r>
        <w:rPr>
          <w:spacing w:val="-26"/>
          <w:w w:val="115"/>
        </w:rPr>
        <w:t> </w:t>
      </w:r>
      <w:r>
        <w:rPr>
          <w:w w:val="115"/>
        </w:rPr>
        <w:t>there</w:t>
      </w:r>
      <w:r>
        <w:rPr>
          <w:spacing w:val="-27"/>
          <w:w w:val="115"/>
        </w:rPr>
        <w:t> </w:t>
      </w:r>
      <w:r>
        <w:rPr>
          <w:w w:val="115"/>
        </w:rPr>
        <w:t>is</w:t>
      </w:r>
      <w:r>
        <w:rPr>
          <w:spacing w:val="-27"/>
          <w:w w:val="115"/>
        </w:rPr>
        <w:t> </w:t>
      </w:r>
      <w:r>
        <w:rPr>
          <w:w w:val="115"/>
        </w:rPr>
        <w:t>almost</w:t>
      </w:r>
      <w:r>
        <w:rPr>
          <w:spacing w:val="-27"/>
          <w:w w:val="115"/>
        </w:rPr>
        <w:t> </w:t>
      </w:r>
      <w:r>
        <w:rPr>
          <w:w w:val="115"/>
        </w:rPr>
        <w:t>no</w:t>
      </w:r>
      <w:r>
        <w:rPr>
          <w:spacing w:val="-27"/>
          <w:w w:val="115"/>
        </w:rPr>
        <w:t> </w:t>
      </w:r>
      <w:r>
        <w:rPr>
          <w:w w:val="115"/>
        </w:rPr>
        <w:t>signal.</w:t>
      </w:r>
      <w:r>
        <w:rPr>
          <w:spacing w:val="-11"/>
          <w:w w:val="115"/>
        </w:rPr>
        <w:t> </w:t>
      </w:r>
      <w:r>
        <w:rPr>
          <w:spacing w:val="-4"/>
          <w:w w:val="115"/>
        </w:rPr>
        <w:t>However,</w:t>
      </w:r>
      <w:r>
        <w:rPr>
          <w:spacing w:val="-27"/>
          <w:w w:val="115"/>
        </w:rPr>
        <w:t> </w:t>
      </w:r>
      <w:r>
        <w:rPr>
          <w:w w:val="115"/>
        </w:rPr>
        <w:t>signals</w:t>
      </w:r>
      <w:r>
        <w:rPr>
          <w:spacing w:val="-26"/>
          <w:w w:val="115"/>
        </w:rPr>
        <w:t> </w:t>
      </w:r>
      <w:r>
        <w:rPr>
          <w:w w:val="115"/>
        </w:rPr>
        <w:t>can</w:t>
      </w:r>
      <w:r>
        <w:rPr>
          <w:spacing w:val="-27"/>
          <w:w w:val="115"/>
        </w:rPr>
        <w:t> </w:t>
      </w:r>
      <w:r>
        <w:rPr>
          <w:w w:val="115"/>
        </w:rPr>
        <w:t>still</w:t>
      </w:r>
      <w:r>
        <w:rPr>
          <w:spacing w:val="-26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7"/>
          <w:w w:val="115"/>
        </w:rPr>
        <w:t> </w:t>
      </w:r>
      <w:r>
        <w:rPr>
          <w:w w:val="115"/>
        </w:rPr>
        <w:t>readily</w:t>
      </w:r>
      <w:r>
        <w:rPr>
          <w:spacing w:val="23"/>
          <w:w w:val="109"/>
        </w:rPr>
        <w:t> </w:t>
      </w:r>
      <w:r>
        <w:rPr>
          <w:spacing w:val="-2"/>
          <w:w w:val="115"/>
        </w:rPr>
        <w:t>observed</w:t>
      </w:r>
      <w:r>
        <w:rPr>
          <w:spacing w:val="-4"/>
          <w:w w:val="115"/>
        </w:rPr>
        <w:t> </w:t>
      </w:r>
      <w:r>
        <w:rPr>
          <w:w w:val="115"/>
        </w:rPr>
        <w:t>at</w:t>
      </w:r>
      <w:r>
        <w:rPr>
          <w:spacing w:val="-3"/>
          <w:w w:val="115"/>
        </w:rPr>
        <w:t> level </w:t>
      </w:r>
      <w:r>
        <w:rPr>
          <w:w w:val="115"/>
        </w:rPr>
        <w:t>2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level </w:t>
      </w:r>
      <w:r>
        <w:rPr>
          <w:w w:val="115"/>
        </w:rPr>
        <w:t>3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hierarch</w:t>
      </w:r>
      <w:r>
        <w:rPr>
          <w:spacing w:val="-3"/>
          <w:w w:val="115"/>
        </w:rPr>
        <w:t>y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rare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extremely</w:t>
      </w:r>
      <w:r>
        <w:rPr>
          <w:spacing w:val="-2"/>
          <w:w w:val="115"/>
        </w:rPr>
        <w:t> </w:t>
      </w:r>
      <w:r>
        <w:rPr>
          <w:w w:val="115"/>
        </w:rPr>
        <w:t>rare</w:t>
      </w:r>
      <w:r>
        <w:rPr>
          <w:spacing w:val="-3"/>
          <w:w w:val="115"/>
        </w:rPr>
        <w:t> </w:t>
      </w:r>
      <w:r>
        <w:rPr>
          <w:w w:val="115"/>
        </w:rPr>
        <w:t>disease</w:t>
      </w:r>
      <w:r>
        <w:rPr>
          <w:spacing w:val="23"/>
          <w:w w:val="110"/>
        </w:rPr>
        <w:t> </w:t>
      </w:r>
      <w:r>
        <w:rPr>
          <w:w w:val="115"/>
        </w:rPr>
        <w:t>categories.</w:t>
      </w:r>
      <w:r>
        <w:rPr>
          <w:spacing w:val="38"/>
          <w:w w:val="115"/>
        </w:rPr>
        <w:t> </w:t>
      </w:r>
      <w:r>
        <w:rPr>
          <w:w w:val="115"/>
        </w:rPr>
        <w:t>Our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</w:t>
      </w:r>
      <w:r>
        <w:rPr>
          <w:spacing w:val="3"/>
          <w:w w:val="115"/>
        </w:rPr>
        <w:t> </w:t>
      </w:r>
      <w:r>
        <w:rPr>
          <w:w w:val="115"/>
        </w:rPr>
        <w:t>made</w:t>
      </w:r>
      <w:r>
        <w:rPr>
          <w:spacing w:val="1"/>
          <w:w w:val="115"/>
        </w:rPr>
        <w:t> </w:t>
      </w:r>
      <w:r>
        <w:rPr>
          <w:w w:val="115"/>
        </w:rPr>
        <w:t>sense</w:t>
      </w:r>
      <w:r>
        <w:rPr>
          <w:spacing w:val="2"/>
          <w:w w:val="115"/>
        </w:rPr>
        <w:t> </w:t>
      </w:r>
      <w:r>
        <w:rPr>
          <w:w w:val="115"/>
        </w:rPr>
        <w:t>because</w:t>
      </w:r>
      <w:r>
        <w:rPr>
          <w:spacing w:val="2"/>
          <w:w w:val="115"/>
        </w:rPr>
        <w:t> </w:t>
      </w:r>
      <w:r>
        <w:rPr>
          <w:w w:val="115"/>
        </w:rPr>
        <w:t>rare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common</w:t>
      </w:r>
      <w:r>
        <w:rPr>
          <w:spacing w:val="2"/>
          <w:w w:val="115"/>
        </w:rPr>
        <w:t> </w:t>
      </w:r>
      <w:r>
        <w:rPr>
          <w:w w:val="115"/>
        </w:rPr>
        <w:t>disease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2"/>
          <w:w w:val="115"/>
        </w:rPr>
        <w:t> </w:t>
      </w:r>
      <w:r>
        <w:rPr>
          <w:w w:val="115"/>
        </w:rPr>
        <w:t>a</w:t>
      </w:r>
      <w:r>
        <w:rPr>
          <w:spacing w:val="45"/>
          <w:w w:val="119"/>
        </w:rPr>
        <w:t> </w:t>
      </w:r>
      <w:r>
        <w:rPr>
          <w:spacing w:val="-5"/>
          <w:w w:val="115"/>
        </w:rPr>
        <w:t>muc</w:t>
      </w:r>
      <w:r>
        <w:rPr>
          <w:spacing w:val="-4"/>
          <w:w w:val="115"/>
        </w:rPr>
        <w:t>h</w:t>
      </w:r>
      <w:r>
        <w:rPr>
          <w:spacing w:val="4"/>
          <w:w w:val="115"/>
        </w:rPr>
        <w:t> </w:t>
      </w:r>
      <w:r>
        <w:rPr>
          <w:w w:val="115"/>
        </w:rPr>
        <w:t>smaller</w:t>
      </w:r>
      <w:r>
        <w:rPr>
          <w:spacing w:val="5"/>
          <w:w w:val="115"/>
        </w:rPr>
        <w:t> </w:t>
      </w:r>
      <w:r>
        <w:rPr>
          <w:w w:val="115"/>
        </w:rPr>
        <w:t>magnitude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ts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w w:val="115"/>
        </w:rPr>
        <w:t>as</w:t>
      </w:r>
      <w:r>
        <w:rPr>
          <w:spacing w:val="4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hierarch</w:t>
      </w:r>
      <w:r>
        <w:rPr>
          <w:spacing w:val="-3"/>
          <w:w w:val="115"/>
        </w:rPr>
        <w:t>y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aggrega</w:t>
      </w:r>
      <w:r>
        <w:rPr>
          <w:spacing w:val="-1"/>
          <w:w w:val="115"/>
        </w:rPr>
        <w:t>te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higher</w:t>
      </w:r>
      <w:r>
        <w:rPr>
          <w:spacing w:val="43"/>
          <w:w w:val="112"/>
        </w:rPr>
        <w:t> </w:t>
      </w:r>
      <w:r>
        <w:rPr>
          <w:spacing w:val="-5"/>
          <w:w w:val="115"/>
        </w:rPr>
        <w:t>hierarc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1"/>
          <w:w w:val="115"/>
        </w:rPr>
        <w:t> </w:t>
      </w:r>
      <w:r>
        <w:rPr>
          <w:w w:val="115"/>
        </w:rPr>
        <w:t>smaller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ts</w:t>
      </w:r>
      <w:r>
        <w:rPr>
          <w:spacing w:val="2"/>
          <w:w w:val="115"/>
        </w:rPr>
        <w:t> </w:t>
      </w:r>
      <w:r>
        <w:rPr>
          <w:w w:val="115"/>
        </w:rPr>
        <w:t>tend</w:t>
      </w:r>
      <w:r>
        <w:rPr>
          <w:spacing w:val="2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get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masked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randomness</w:t>
      </w:r>
      <w:r>
        <w:rPr>
          <w:spacing w:val="2"/>
          <w:w w:val="11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uncertaint</w:t>
      </w:r>
      <w:r>
        <w:rPr>
          <w:spacing w:val="-3"/>
          <w:w w:val="115"/>
        </w:rPr>
        <w:t>y</w:t>
      </w:r>
      <w:r>
        <w:rPr>
          <w:spacing w:val="2"/>
          <w:w w:val="115"/>
        </w:rPr>
        <w:t> </w:t>
      </w:r>
      <w:r>
        <w:rPr>
          <w:w w:val="115"/>
        </w:rPr>
        <w:t>from</w:t>
      </w:r>
      <w:r>
        <w:rPr>
          <w:spacing w:val="51"/>
          <w:w w:val="109"/>
        </w:rPr>
        <w:t> </w:t>
      </w:r>
      <w:r>
        <w:rPr>
          <w:w w:val="115"/>
        </w:rPr>
        <w:t>other</w:t>
      </w:r>
      <w:r>
        <w:rPr>
          <w:spacing w:val="-30"/>
          <w:w w:val="115"/>
        </w:rPr>
        <w:t> </w:t>
      </w:r>
      <w:r>
        <w:rPr>
          <w:w w:val="115"/>
        </w:rPr>
        <w:t>categories,</w:t>
      </w:r>
      <w:r>
        <w:rPr>
          <w:spacing w:val="-27"/>
          <w:w w:val="115"/>
        </w:rPr>
        <w:t> </w:t>
      </w:r>
      <w:r>
        <w:rPr>
          <w:w w:val="115"/>
        </w:rPr>
        <w:t>so</w:t>
      </w:r>
      <w:r>
        <w:rPr>
          <w:spacing w:val="-29"/>
          <w:w w:val="115"/>
        </w:rPr>
        <w:t> </w:t>
      </w:r>
      <w:r>
        <w:rPr>
          <w:w w:val="115"/>
        </w:rPr>
        <w:t>it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29"/>
          <w:w w:val="115"/>
        </w:rPr>
        <w:t> </w:t>
      </w:r>
      <w:r>
        <w:rPr>
          <w:spacing w:val="1"/>
          <w:w w:val="115"/>
        </w:rPr>
        <w:t>become</w:t>
      </w:r>
      <w:r>
        <w:rPr>
          <w:spacing w:val="-28"/>
          <w:w w:val="115"/>
        </w:rPr>
        <w:t> </w:t>
      </w:r>
      <w:r>
        <w:rPr>
          <w:w w:val="115"/>
        </w:rPr>
        <w:t>harder</w:t>
      </w:r>
      <w:r>
        <w:rPr>
          <w:spacing w:val="-30"/>
          <w:w w:val="115"/>
        </w:rPr>
        <w:t> </w:t>
      </w:r>
      <w:r>
        <w:rPr>
          <w:w w:val="115"/>
        </w:rPr>
        <w:t>to</w:t>
      </w:r>
      <w:r>
        <w:rPr>
          <w:spacing w:val="-28"/>
          <w:w w:val="115"/>
        </w:rPr>
        <w:t> </w:t>
      </w:r>
      <w:r>
        <w:rPr>
          <w:w w:val="115"/>
        </w:rPr>
        <w:t>detect</w:t>
      </w:r>
      <w:r>
        <w:rPr>
          <w:spacing w:val="-30"/>
          <w:w w:val="115"/>
        </w:rPr>
        <w:t> </w:t>
      </w:r>
      <w:r>
        <w:rPr>
          <w:w w:val="115"/>
        </w:rPr>
        <w:t>the</w:t>
      </w:r>
      <w:r>
        <w:rPr>
          <w:spacing w:val="-29"/>
          <w:w w:val="115"/>
        </w:rPr>
        <w:t> </w:t>
      </w:r>
      <w:r>
        <w:rPr>
          <w:w w:val="115"/>
        </w:rPr>
        <w:t>anomaly</w:t>
      </w:r>
      <w:r>
        <w:rPr>
          <w:spacing w:val="-28"/>
          <w:w w:val="115"/>
        </w:rPr>
        <w:t> </w:t>
      </w:r>
      <w:r>
        <w:rPr>
          <w:w w:val="115"/>
        </w:rPr>
        <w:t>at</w:t>
      </w:r>
      <w:r>
        <w:rPr>
          <w:spacing w:val="-29"/>
          <w:w w:val="115"/>
        </w:rPr>
        <w:t> </w:t>
      </w:r>
      <w:r>
        <w:rPr>
          <w:w w:val="115"/>
        </w:rPr>
        <w:t>higher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hierarchy</w:t>
      </w:r>
      <w:r>
        <w:rPr>
          <w:spacing w:val="27"/>
          <w:w w:val="107"/>
        </w:rPr>
        <w:t> </w:t>
      </w:r>
      <w:r>
        <w:rPr>
          <w:spacing w:val="-2"/>
          <w:w w:val="115"/>
        </w:rPr>
        <w:t>levels.</w:t>
      </w:r>
      <w:r>
        <w:rPr>
          <w:spacing w:val="31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3"/>
          <w:w w:val="115"/>
        </w:rPr>
        <w:t> </w:t>
      </w:r>
      <w:r>
        <w:rPr>
          <w:w w:val="115"/>
        </w:rPr>
        <w:t>ICD-9</w:t>
      </w:r>
      <w:r>
        <w:rPr>
          <w:spacing w:val="3"/>
          <w:w w:val="115"/>
        </w:rPr>
        <w:t> </w:t>
      </w:r>
      <w:r>
        <w:rPr>
          <w:w w:val="115"/>
        </w:rPr>
        <w:t>disease</w:t>
      </w:r>
      <w:r>
        <w:rPr>
          <w:spacing w:val="2"/>
          <w:w w:val="115"/>
        </w:rPr>
        <w:t> </w:t>
      </w:r>
      <w:r>
        <w:rPr>
          <w:w w:val="115"/>
        </w:rPr>
        <w:t>categories,</w:t>
      </w:r>
      <w:r>
        <w:rPr>
          <w:spacing w:val="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3"/>
          <w:w w:val="115"/>
        </w:rPr>
        <w:t> </w:t>
      </w:r>
      <w:r>
        <w:rPr>
          <w:w w:val="115"/>
        </w:rPr>
        <w:t>are</w:t>
      </w:r>
      <w:r>
        <w:rPr>
          <w:spacing w:val="3"/>
          <w:w w:val="115"/>
        </w:rPr>
        <w:t> </w:t>
      </w:r>
      <w:r>
        <w:rPr>
          <w:w w:val="115"/>
        </w:rPr>
        <w:t>able</w:t>
      </w:r>
      <w:r>
        <w:rPr>
          <w:spacing w:val="3"/>
          <w:w w:val="115"/>
        </w:rPr>
        <w:t> </w:t>
      </w:r>
      <w:r>
        <w:rPr>
          <w:w w:val="115"/>
        </w:rPr>
        <w:t>to</w:t>
      </w:r>
      <w:r>
        <w:rPr>
          <w:spacing w:val="2"/>
          <w:w w:val="115"/>
        </w:rPr>
        <w:t> </w:t>
      </w:r>
      <w:r>
        <w:rPr>
          <w:w w:val="115"/>
        </w:rPr>
        <w:t>detect</w:t>
      </w:r>
      <w:r>
        <w:rPr>
          <w:spacing w:val="2"/>
          <w:w w:val="115"/>
        </w:rPr>
        <w:t> </w:t>
      </w:r>
      <w:r>
        <w:rPr>
          <w:w w:val="115"/>
        </w:rPr>
        <w:t>anomaly</w:t>
      </w:r>
      <w:r>
        <w:rPr>
          <w:spacing w:val="3"/>
          <w:w w:val="115"/>
        </w:rPr>
        <w:t> </w:t>
      </w:r>
      <w:r>
        <w:rPr>
          <w:w w:val="115"/>
        </w:rPr>
        <w:t>at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bottom</w:t>
      </w:r>
      <w:r>
        <w:rPr>
          <w:spacing w:val="22"/>
          <w:w w:val="118"/>
        </w:rPr>
        <w:t> </w:t>
      </w:r>
      <w:r>
        <w:rPr>
          <w:spacing w:val="-4"/>
          <w:w w:val="115"/>
        </w:rPr>
        <w:t>t</w:t>
      </w:r>
      <w:r>
        <w:rPr>
          <w:spacing w:val="-6"/>
          <w:w w:val="115"/>
        </w:rPr>
        <w:t>wo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levels.</w:t>
      </w:r>
      <w:r>
        <w:rPr>
          <w:spacing w:val="8"/>
          <w:w w:val="115"/>
        </w:rPr>
        <w:t> </w:t>
      </w:r>
      <w:r>
        <w:rPr>
          <w:w w:val="115"/>
        </w:rPr>
        <w:t>This</w:t>
      </w:r>
      <w:r>
        <w:rPr>
          <w:spacing w:val="-11"/>
          <w:w w:val="115"/>
        </w:rPr>
        <w:t> </w:t>
      </w:r>
      <w:r>
        <w:rPr>
          <w:w w:val="115"/>
        </w:rPr>
        <w:t>suggests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1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2"/>
          <w:w w:val="115"/>
        </w:rPr>
        <w:t> </w:t>
      </w:r>
      <w:r>
        <w:rPr>
          <w:w w:val="115"/>
        </w:rPr>
        <w:t>should</w:t>
      </w:r>
      <w:r>
        <w:rPr>
          <w:spacing w:val="-11"/>
          <w:w w:val="115"/>
        </w:rPr>
        <w:t> </w:t>
      </w:r>
      <w:r>
        <w:rPr>
          <w:w w:val="115"/>
        </w:rPr>
        <w:t>not</w:t>
      </w:r>
      <w:r>
        <w:rPr>
          <w:spacing w:val="-12"/>
          <w:w w:val="115"/>
        </w:rPr>
        <w:t> </w:t>
      </w:r>
      <w:r>
        <w:rPr>
          <w:spacing w:val="1"/>
          <w:w w:val="115"/>
        </w:rPr>
        <w:t>look</w:t>
      </w:r>
      <w:r>
        <w:rPr>
          <w:spacing w:val="-12"/>
          <w:w w:val="115"/>
        </w:rPr>
        <w:t> </w:t>
      </w:r>
      <w:r>
        <w:rPr>
          <w:w w:val="115"/>
        </w:rPr>
        <w:t>at</w:t>
      </w:r>
      <w:r>
        <w:rPr>
          <w:spacing w:val="-12"/>
          <w:w w:val="115"/>
        </w:rPr>
        <w:t> </w:t>
      </w:r>
      <w:r>
        <w:rPr>
          <w:w w:val="115"/>
        </w:rPr>
        <w:t>anomaly</w:t>
      </w:r>
      <w:r>
        <w:rPr>
          <w:spacing w:val="-11"/>
          <w:w w:val="115"/>
        </w:rPr>
        <w:t> </w:t>
      </w:r>
      <w:r>
        <w:rPr>
          <w:w w:val="115"/>
        </w:rPr>
        <w:t>at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2"/>
          <w:w w:val="115"/>
        </w:rPr>
        <w:t> </w:t>
      </w:r>
      <w:r>
        <w:rPr>
          <w:w w:val="115"/>
        </w:rPr>
        <w:t>1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21"/>
          <w:w w:val="109"/>
        </w:rPr>
        <w:t> </w:t>
      </w:r>
      <w:r>
        <w:rPr>
          <w:w w:val="115"/>
        </w:rPr>
        <w:t>because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12"/>
          <w:w w:val="115"/>
        </w:rPr>
        <w:t> </w:t>
      </w:r>
      <w:r>
        <w:rPr>
          <w:spacing w:val="-3"/>
          <w:w w:val="115"/>
        </w:rPr>
        <w:t>likely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miss</w:t>
      </w:r>
      <w:r>
        <w:rPr>
          <w:spacing w:val="-12"/>
          <w:w w:val="115"/>
        </w:rPr>
        <w:t> </w:t>
      </w:r>
      <w:r>
        <w:rPr>
          <w:w w:val="115"/>
        </w:rPr>
        <w:t>it.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rarit</w:t>
      </w:r>
      <w:r>
        <w:rPr>
          <w:spacing w:val="-3"/>
          <w:w w:val="115"/>
        </w:rPr>
        <w:t>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disease</w:t>
      </w:r>
      <w:r>
        <w:rPr>
          <w:spacing w:val="-12"/>
          <w:w w:val="115"/>
        </w:rPr>
        <w:t> </w:t>
      </w:r>
      <w:r>
        <w:rPr>
          <w:w w:val="115"/>
        </w:rPr>
        <w:t>also</w:t>
      </w:r>
      <w:r>
        <w:rPr>
          <w:spacing w:val="-12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12"/>
          <w:w w:val="115"/>
        </w:rPr>
        <w:t> </w:t>
      </w:r>
      <w:r>
        <w:rPr>
          <w:w w:val="115"/>
        </w:rPr>
        <w:t>impact</w:t>
      </w:r>
      <w:r>
        <w:rPr>
          <w:spacing w:val="49"/>
          <w:w w:val="114"/>
        </w:rPr>
        <w:t> </w:t>
      </w:r>
      <w:r>
        <w:rPr>
          <w:w w:val="115"/>
        </w:rPr>
        <w:t>on</w:t>
      </w:r>
      <w:r>
        <w:rPr>
          <w:spacing w:val="17"/>
          <w:w w:val="115"/>
        </w:rPr>
        <w:t> </w:t>
      </w:r>
      <w:r>
        <w:rPr>
          <w:w w:val="115"/>
        </w:rPr>
        <w:t>anomaly</w:t>
      </w:r>
      <w:r>
        <w:rPr>
          <w:spacing w:val="17"/>
          <w:w w:val="115"/>
        </w:rPr>
        <w:t> </w:t>
      </w:r>
      <w:r>
        <w:rPr>
          <w:w w:val="115"/>
        </w:rPr>
        <w:t>detection,</w:t>
      </w:r>
      <w:r>
        <w:rPr>
          <w:spacing w:val="22"/>
          <w:w w:val="115"/>
        </w:rPr>
        <w:t> </w:t>
      </w:r>
      <w:r>
        <w:rPr>
          <w:w w:val="115"/>
        </w:rPr>
        <w:t>for</w:t>
      </w:r>
      <w:r>
        <w:rPr>
          <w:spacing w:val="17"/>
          <w:w w:val="115"/>
        </w:rPr>
        <w:t> </w:t>
      </w:r>
      <w:r>
        <w:rPr>
          <w:w w:val="115"/>
        </w:rPr>
        <w:t>common</w:t>
      </w:r>
      <w:r>
        <w:rPr>
          <w:spacing w:val="18"/>
          <w:w w:val="115"/>
        </w:rPr>
        <w:t> </w:t>
      </w:r>
      <w:r>
        <w:rPr>
          <w:spacing w:val="-1"/>
          <w:w w:val="115"/>
        </w:rPr>
        <w:t>d</w:t>
      </w:r>
      <w:r>
        <w:rPr>
          <w:spacing w:val="-2"/>
          <w:w w:val="115"/>
        </w:rPr>
        <w:t>isease</w:t>
      </w:r>
      <w:r>
        <w:rPr>
          <w:spacing w:val="18"/>
          <w:w w:val="115"/>
        </w:rPr>
        <w:t> </w:t>
      </w:r>
      <w:r>
        <w:rPr>
          <w:w w:val="115"/>
        </w:rPr>
        <w:t>with</w:t>
      </w:r>
      <w:r>
        <w:rPr>
          <w:spacing w:val="17"/>
          <w:w w:val="115"/>
        </w:rPr>
        <w:t> </w:t>
      </w:r>
      <w:r>
        <w:rPr>
          <w:w w:val="115"/>
        </w:rPr>
        <w:t>large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3"/>
          <w:w w:val="115"/>
        </w:rPr>
        <w:t>verage</w:t>
      </w:r>
      <w:r>
        <w:rPr>
          <w:spacing w:val="17"/>
          <w:w w:val="115"/>
        </w:rPr>
        <w:t> </w:t>
      </w:r>
      <w:r>
        <w:rPr>
          <w:spacing w:val="-3"/>
          <w:w w:val="115"/>
        </w:rPr>
        <w:t>values,</w:t>
      </w:r>
      <w:r>
        <w:rPr>
          <w:spacing w:val="24"/>
          <w:w w:val="115"/>
        </w:rPr>
        <w:t> </w:t>
      </w:r>
      <w:r>
        <w:rPr>
          <w:w w:val="115"/>
        </w:rPr>
        <w:t>signals</w:t>
      </w:r>
      <w:r>
        <w:rPr>
          <w:spacing w:val="17"/>
          <w:w w:val="115"/>
        </w:rPr>
        <w:t> </w:t>
      </w:r>
      <w:r>
        <w:rPr>
          <w:w w:val="115"/>
        </w:rPr>
        <w:t>of</w:t>
      </w:r>
      <w:r>
        <w:rPr>
          <w:spacing w:val="28"/>
          <w:w w:val="102"/>
        </w:rPr>
        <w:t> </w:t>
      </w:r>
      <w:r>
        <w:rPr>
          <w:w w:val="115"/>
        </w:rPr>
        <w:t>the</w:t>
      </w:r>
      <w:r>
        <w:rPr>
          <w:spacing w:val="10"/>
          <w:w w:val="115"/>
        </w:rPr>
        <w:t> </w:t>
      </w:r>
      <w:r>
        <w:rPr>
          <w:w w:val="115"/>
        </w:rPr>
        <w:t>anomaly</w:t>
      </w:r>
      <w:r>
        <w:rPr>
          <w:spacing w:val="12"/>
          <w:w w:val="115"/>
        </w:rPr>
        <w:t> </w:t>
      </w:r>
      <w:r>
        <w:rPr>
          <w:w w:val="115"/>
        </w:rPr>
        <w:t>are</w:t>
      </w:r>
      <w:r>
        <w:rPr>
          <w:spacing w:val="12"/>
          <w:w w:val="115"/>
        </w:rPr>
        <w:t> </w:t>
      </w:r>
      <w:r>
        <w:rPr>
          <w:w w:val="115"/>
        </w:rPr>
        <w:t>clear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easy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o</w:t>
      </w:r>
      <w:r>
        <w:rPr>
          <w:spacing w:val="12"/>
          <w:w w:val="115"/>
        </w:rPr>
        <w:t> </w:t>
      </w:r>
      <w:r>
        <w:rPr>
          <w:w w:val="115"/>
        </w:rPr>
        <w:t>detect,</w:t>
      </w:r>
      <w:r>
        <w:rPr>
          <w:spacing w:val="13"/>
          <w:w w:val="115"/>
        </w:rPr>
        <w:t> </w:t>
      </w:r>
      <w:r>
        <w:rPr>
          <w:w w:val="115"/>
        </w:rPr>
        <w:t>but</w:t>
      </w:r>
      <w:r>
        <w:rPr>
          <w:spacing w:val="12"/>
          <w:w w:val="115"/>
        </w:rPr>
        <w:t> </w:t>
      </w:r>
      <w:r>
        <w:rPr>
          <w:w w:val="115"/>
        </w:rPr>
        <w:t>for</w:t>
      </w:r>
      <w:r>
        <w:rPr>
          <w:spacing w:val="11"/>
          <w:w w:val="115"/>
        </w:rPr>
        <w:t> </w:t>
      </w:r>
      <w:r>
        <w:rPr>
          <w:w w:val="115"/>
        </w:rPr>
        <w:t>rare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extremely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rare</w:t>
      </w:r>
      <w:r>
        <w:rPr>
          <w:spacing w:val="12"/>
          <w:w w:val="115"/>
        </w:rPr>
        <w:t> </w:t>
      </w:r>
      <w:r>
        <w:rPr>
          <w:w w:val="115"/>
        </w:rPr>
        <w:t>disease</w:t>
      </w:r>
      <w:r>
        <w:rPr>
          <w:spacing w:val="24"/>
          <w:w w:val="110"/>
        </w:rPr>
        <w:t> </w:t>
      </w:r>
      <w:r>
        <w:rPr>
          <w:w w:val="115"/>
        </w:rPr>
        <w:t>categories</w:t>
      </w:r>
      <w:r>
        <w:rPr>
          <w:spacing w:val="-13"/>
          <w:w w:val="115"/>
        </w:rPr>
        <w:t> </w:t>
      </w:r>
      <w:r>
        <w:rPr>
          <w:w w:val="115"/>
        </w:rPr>
        <w:t>it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3"/>
          <w:w w:val="115"/>
        </w:rPr>
        <w:t> </w:t>
      </w:r>
      <w:r>
        <w:rPr>
          <w:w w:val="115"/>
        </w:rPr>
        <w:t>unclear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spacing w:val="-1"/>
          <w:w w:val="115"/>
        </w:rPr>
        <w:t>harder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decide.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08" w:right="500" w:firstLine="359"/>
        <w:jc w:val="both"/>
      </w:pPr>
      <w:r>
        <w:rPr>
          <w:spacing w:val="-1"/>
          <w:w w:val="110"/>
        </w:rPr>
        <w:t>Ov</w:t>
      </w:r>
      <w:r>
        <w:rPr>
          <w:spacing w:val="-2"/>
          <w:w w:val="110"/>
        </w:rPr>
        <w:t>erall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see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1"/>
          <w:w w:val="110"/>
        </w:rPr>
        <w:t>capacit</w:t>
      </w:r>
      <w:r>
        <w:rPr>
          <w:spacing w:val="-2"/>
          <w:w w:val="110"/>
        </w:rPr>
        <w:t>y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under</w:t>
      </w:r>
      <w:r>
        <w:rPr>
          <w:spacing w:val="4"/>
          <w:w w:val="110"/>
        </w:rPr>
        <w:t> </w:t>
      </w:r>
      <w:r>
        <w:rPr>
          <w:w w:val="110"/>
        </w:rPr>
        <w:t>60%</w:t>
      </w:r>
      <w:r>
        <w:rPr>
          <w:spacing w:val="4"/>
          <w:w w:val="110"/>
        </w:rPr>
        <w:t> </w:t>
      </w:r>
      <w:r>
        <w:rPr>
          <w:w w:val="110"/>
        </w:rPr>
        <w:t>ish,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almost</w:t>
      </w:r>
      <w:r>
        <w:rPr>
          <w:spacing w:val="4"/>
          <w:w w:val="110"/>
        </w:rPr>
        <w:t> </w:t>
      </w:r>
      <w:r>
        <w:rPr>
          <w:w w:val="110"/>
        </w:rPr>
        <w:t>no</w:t>
      </w:r>
      <w:r>
        <w:rPr>
          <w:spacing w:val="4"/>
          <w:w w:val="110"/>
        </w:rPr>
        <w:t> </w:t>
      </w:r>
      <w:r>
        <w:rPr>
          <w:w w:val="110"/>
        </w:rPr>
        <w:t>anomaly</w:t>
      </w:r>
      <w:r>
        <w:rPr>
          <w:spacing w:val="23"/>
          <w:w w:val="108"/>
        </w:rPr>
        <w:t> </w:t>
      </w:r>
      <w:r>
        <w:rPr>
          <w:w w:val="110"/>
        </w:rPr>
        <w:t>signal,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meant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if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hospitals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operating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6"/>
          <w:w w:val="110"/>
        </w:rPr>
        <w:t> </w:t>
      </w:r>
      <w:r>
        <w:rPr>
          <w:w w:val="110"/>
        </w:rPr>
        <w:t>capacities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7"/>
          <w:w w:val="110"/>
        </w:rPr>
        <w:t> </w:t>
      </w:r>
      <w:r>
        <w:rPr>
          <w:w w:val="110"/>
        </w:rPr>
        <w:t>or</w:t>
      </w:r>
      <w:r>
        <w:rPr>
          <w:spacing w:val="26"/>
          <w:w w:val="110"/>
        </w:rPr>
        <w:t> </w:t>
      </w:r>
      <w:r>
        <w:rPr>
          <w:w w:val="110"/>
        </w:rPr>
        <w:t>under</w:t>
      </w:r>
      <w:r>
        <w:rPr>
          <w:spacing w:val="26"/>
          <w:w w:val="110"/>
        </w:rPr>
        <w:t> </w:t>
      </w:r>
      <w:r>
        <w:rPr>
          <w:w w:val="110"/>
        </w:rPr>
        <w:t>60%,</w:t>
      </w:r>
      <w:r>
        <w:rPr>
          <w:spacing w:val="29"/>
          <w:w w:val="106"/>
        </w:rPr>
        <w:t> </w:t>
      </w:r>
      <w:r>
        <w:rPr>
          <w:w w:val="110"/>
        </w:rPr>
        <w:t>they</w:t>
      </w:r>
      <w:r>
        <w:rPr>
          <w:spacing w:val="37"/>
          <w:w w:val="110"/>
        </w:rPr>
        <w:t> </w:t>
      </w:r>
      <w:r>
        <w:rPr>
          <w:w w:val="110"/>
        </w:rPr>
        <w:t>will</w:t>
      </w:r>
      <w:r>
        <w:rPr>
          <w:spacing w:val="38"/>
          <w:w w:val="110"/>
        </w:rPr>
        <w:t> </w:t>
      </w:r>
      <w:r>
        <w:rPr>
          <w:w w:val="110"/>
        </w:rPr>
        <w:t>almost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never</w:t>
      </w:r>
      <w:r>
        <w:rPr>
          <w:spacing w:val="38"/>
          <w:w w:val="110"/>
        </w:rPr>
        <w:t> </w:t>
      </w:r>
      <w:r>
        <w:rPr>
          <w:w w:val="110"/>
        </w:rPr>
        <w:t>exceed</w:t>
      </w:r>
      <w:r>
        <w:rPr>
          <w:spacing w:val="37"/>
          <w:w w:val="110"/>
        </w:rPr>
        <w:t> </w:t>
      </w:r>
      <w:r>
        <w:rPr>
          <w:w w:val="110"/>
        </w:rPr>
        <w:t>their</w:t>
      </w:r>
      <w:r>
        <w:rPr>
          <w:spacing w:val="38"/>
          <w:w w:val="110"/>
        </w:rPr>
        <w:t> </w:t>
      </w:r>
      <w:r>
        <w:rPr>
          <w:w w:val="110"/>
        </w:rPr>
        <w:t>full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en</w:t>
      </w:r>
      <w:r>
        <w:rPr>
          <w:spacing w:val="38"/>
          <w:w w:val="110"/>
        </w:rPr>
        <w:t> </w:t>
      </w:r>
      <w:r>
        <w:rPr>
          <w:w w:val="110"/>
        </w:rPr>
        <w:t>if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there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wice</w:t>
      </w:r>
      <w:r>
        <w:rPr>
          <w:spacing w:val="37"/>
          <w:w w:val="110"/>
        </w:rPr>
        <w:t> </w:t>
      </w:r>
      <w:r>
        <w:rPr>
          <w:w w:val="110"/>
        </w:rPr>
        <w:t>as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29"/>
          <w:w w:val="111"/>
        </w:rPr>
        <w:t> </w:t>
      </w:r>
      <w:r>
        <w:rPr>
          <w:spacing w:val="-2"/>
          <w:w w:val="110"/>
        </w:rPr>
        <w:t>arrivals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certain</w:t>
      </w:r>
      <w:r>
        <w:rPr>
          <w:spacing w:val="41"/>
          <w:w w:val="110"/>
        </w:rPr>
        <w:t> </w:t>
      </w:r>
      <w:r>
        <w:rPr>
          <w:w w:val="110"/>
        </w:rPr>
        <w:t>disease</w:t>
      </w:r>
      <w:r>
        <w:rPr>
          <w:spacing w:val="40"/>
          <w:w w:val="110"/>
        </w:rPr>
        <w:t> </w:t>
      </w:r>
      <w:r>
        <w:rPr>
          <w:w w:val="110"/>
        </w:rPr>
        <w:t>categories</w:t>
      </w:r>
      <w:r>
        <w:rPr>
          <w:spacing w:val="41"/>
          <w:w w:val="110"/>
        </w:rPr>
        <w:t> </w:t>
      </w:r>
      <w:r>
        <w:rPr>
          <w:w w:val="110"/>
        </w:rPr>
        <w:t>compare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1"/>
          <w:w w:val="110"/>
        </w:rPr>
        <w:t> </w:t>
      </w:r>
      <w:r>
        <w:rPr>
          <w:w w:val="110"/>
        </w:rPr>
        <w:t>usual.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w w:val="110"/>
        </w:rPr>
        <w:t>bit</w:t>
      </w:r>
      <w:r>
        <w:rPr>
          <w:spacing w:val="39"/>
          <w:w w:val="110"/>
        </w:rPr>
        <w:t> </w:t>
      </w:r>
      <w:r>
        <w:rPr>
          <w:w w:val="110"/>
        </w:rPr>
        <w:t>hard</w:t>
      </w:r>
      <w:r>
        <w:rPr>
          <w:spacing w:val="41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mak</w:t>
      </w:r>
      <w:r>
        <w:rPr>
          <w:spacing w:val="-3"/>
          <w:w w:val="110"/>
        </w:rPr>
        <w:t>e</w:t>
      </w:r>
      <w:r>
        <w:rPr>
          <w:spacing w:val="24"/>
          <w:w w:val="106"/>
        </w:rPr>
        <w:t> </w:t>
      </w:r>
      <w:r>
        <w:rPr>
          <w:w w:val="110"/>
        </w:rPr>
        <w:t>sense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this,</w:t>
      </w:r>
      <w:r>
        <w:rPr>
          <w:spacing w:val="43"/>
          <w:w w:val="110"/>
        </w:rPr>
        <w:t> </w:t>
      </w:r>
      <w:r>
        <w:rPr>
          <w:w w:val="110"/>
        </w:rPr>
        <w:t>but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essentially</w:t>
      </w:r>
      <w:r>
        <w:rPr>
          <w:spacing w:val="39"/>
          <w:w w:val="110"/>
        </w:rPr>
        <w:t> </w:t>
      </w:r>
      <w:r>
        <w:rPr>
          <w:w w:val="110"/>
        </w:rPr>
        <w:t>what</w:t>
      </w:r>
      <w:r>
        <w:rPr>
          <w:spacing w:val="39"/>
          <w:w w:val="110"/>
        </w:rPr>
        <w:t> </w:t>
      </w:r>
      <w:r>
        <w:rPr>
          <w:spacing w:val="-3"/>
          <w:w w:val="110"/>
        </w:rPr>
        <w:t>you</w:t>
      </w:r>
      <w:r>
        <w:rPr>
          <w:spacing w:val="39"/>
          <w:w w:val="110"/>
        </w:rPr>
        <w:t> </w:t>
      </w:r>
      <w:r>
        <w:rPr>
          <w:w w:val="110"/>
        </w:rPr>
        <w:t>need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kno</w:t>
      </w:r>
      <w:r>
        <w:rPr>
          <w:spacing w:val="-3"/>
          <w:w w:val="110"/>
        </w:rPr>
        <w:t>w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operating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29"/>
          <w:w w:val="113"/>
        </w:rPr>
        <w:t> </w:t>
      </w:r>
      <w:r>
        <w:rPr>
          <w:spacing w:val="-1"/>
          <w:w w:val="110"/>
        </w:rPr>
        <w:t>capacity</w:t>
      </w:r>
      <w:r>
        <w:rPr>
          <w:spacing w:val="34"/>
          <w:w w:val="110"/>
        </w:rPr>
        <w:t> </w:t>
      </w:r>
      <w:r>
        <w:rPr>
          <w:w w:val="110"/>
        </w:rPr>
        <w:t>should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significant</w:t>
      </w:r>
      <w:r>
        <w:rPr>
          <w:spacing w:val="34"/>
          <w:w w:val="110"/>
        </w:rPr>
        <w:t> </w:t>
      </w:r>
      <w:r>
        <w:rPr>
          <w:w w:val="110"/>
        </w:rPr>
        <w:t>impact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likelihood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anomalous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arrivals.</w:t>
      </w:r>
      <w:r>
        <w:rPr>
          <w:spacing w:val="41"/>
          <w:w w:val="112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3"/>
          <w:w w:val="110"/>
        </w:rPr>
        <w:t>obvious</w:t>
      </w:r>
      <w:r>
        <w:rPr>
          <w:spacing w:val="7"/>
          <w:w w:val="110"/>
        </w:rPr>
        <w:t> </w:t>
      </w:r>
      <w:r>
        <w:rPr>
          <w:w w:val="110"/>
        </w:rPr>
        <w:t>solution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congestion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decrease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operation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7"/>
          <w:w w:val="110"/>
        </w:rPr>
        <w:t> </w:t>
      </w:r>
      <w:r>
        <w:rPr>
          <w:w w:val="110"/>
        </w:rPr>
        <w:t>(or</w:t>
      </w:r>
      <w:r>
        <w:rPr>
          <w:spacing w:val="7"/>
          <w:w w:val="110"/>
        </w:rPr>
        <w:t> </w:t>
      </w:r>
      <w:r>
        <w:rPr>
          <w:w w:val="110"/>
        </w:rPr>
        <w:t>increase</w:t>
      </w:r>
      <w:r>
        <w:rPr>
          <w:spacing w:val="29"/>
          <w:w w:val="108"/>
        </w:rPr>
        <w:t> </w:t>
      </w:r>
      <w:r>
        <w:rPr>
          <w:spacing w:val="-3"/>
          <w:w w:val="110"/>
        </w:rPr>
        <w:t>ov</w:t>
      </w:r>
      <w:r>
        <w:rPr>
          <w:spacing w:val="-2"/>
          <w:w w:val="110"/>
        </w:rPr>
        <w:t>erall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capacity),</w:t>
      </w:r>
      <w:r>
        <w:rPr>
          <w:spacing w:val="14"/>
          <w:w w:val="110"/>
        </w:rPr>
        <w:t> </w:t>
      </w:r>
      <w:r>
        <w:rPr>
          <w:w w:val="110"/>
        </w:rPr>
        <w:t>but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easier</w:t>
      </w:r>
      <w:r>
        <w:rPr>
          <w:spacing w:val="15"/>
          <w:w w:val="110"/>
        </w:rPr>
        <w:t> </w:t>
      </w:r>
      <w:r>
        <w:rPr>
          <w:w w:val="110"/>
        </w:rPr>
        <w:t>said</w:t>
      </w:r>
      <w:r>
        <w:rPr>
          <w:spacing w:val="13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een</w:t>
      </w:r>
      <w:r>
        <w:rPr>
          <w:spacing w:val="14"/>
          <w:w w:val="110"/>
        </w:rPr>
        <w:t> </w:t>
      </w:r>
      <w:r>
        <w:rPr>
          <w:w w:val="110"/>
        </w:rPr>
        <w:t>done</w:t>
      </w:r>
      <w:r>
        <w:rPr>
          <w:spacing w:val="13"/>
          <w:w w:val="110"/>
        </w:rPr>
        <w:t> </w:t>
      </w:r>
      <w:r>
        <w:rPr>
          <w:w w:val="110"/>
        </w:rPr>
        <w:t>because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hospitals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31"/>
          <w:w w:val="109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4"/>
          <w:w w:val="110"/>
        </w:rPr>
        <w:t> </w:t>
      </w:r>
      <w:r>
        <w:rPr>
          <w:w w:val="110"/>
        </w:rPr>
        <w:t>done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could.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</w:t>
      </w:r>
      <w:r>
        <w:rPr>
          <w:spacing w:val="6"/>
          <w:w w:val="110"/>
        </w:rPr>
        <w:t> </w:t>
      </w:r>
      <w:r>
        <w:rPr>
          <w:w w:val="110"/>
        </w:rPr>
        <w:t>our</w:t>
      </w:r>
      <w:r>
        <w:rPr>
          <w:spacing w:val="4"/>
          <w:w w:val="110"/>
        </w:rPr>
        <w:t> </w:t>
      </w:r>
      <w:r>
        <w:rPr>
          <w:w w:val="110"/>
        </w:rPr>
        <w:t>results</w:t>
      </w:r>
      <w:r>
        <w:rPr>
          <w:spacing w:val="3"/>
          <w:w w:val="110"/>
        </w:rPr>
        <w:t> </w:t>
      </w:r>
      <w:r>
        <w:rPr>
          <w:w w:val="110"/>
        </w:rPr>
        <w:t>still</w:t>
      </w:r>
      <w:r>
        <w:rPr>
          <w:spacing w:val="4"/>
          <w:w w:val="110"/>
        </w:rPr>
        <w:t> </w:t>
      </w:r>
      <w:r>
        <w:rPr>
          <w:w w:val="110"/>
        </w:rPr>
        <w:t>high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ligh</w:t>
      </w:r>
      <w:r>
        <w:rPr>
          <w:spacing w:val="-1"/>
          <w:w w:val="110"/>
        </w:rPr>
        <w:t>ted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fact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ha</w:t>
      </w:r>
      <w:r>
        <w:rPr>
          <w:spacing w:val="-3"/>
          <w:w w:val="110"/>
        </w:rPr>
        <w:t>ving</w:t>
      </w:r>
      <w:r>
        <w:rPr>
          <w:spacing w:val="21"/>
          <w:w w:val="106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spacing w:val="-4"/>
          <w:w w:val="110"/>
        </w:rPr>
        <w:t>low</w:t>
      </w:r>
      <w:r>
        <w:rPr>
          <w:spacing w:val="-3"/>
          <w:w w:val="110"/>
        </w:rPr>
        <w:t>er</w:t>
      </w:r>
      <w:r>
        <w:rPr>
          <w:spacing w:val="42"/>
          <w:w w:val="110"/>
        </w:rPr>
        <w:t> </w:t>
      </w:r>
      <w:r>
        <w:rPr>
          <w:w w:val="110"/>
        </w:rPr>
        <w:t>operation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capacity</w:t>
      </w:r>
      <w:r>
        <w:rPr>
          <w:spacing w:val="42"/>
          <w:w w:val="110"/>
        </w:rPr>
        <w:t> </w:t>
      </w:r>
      <w:r>
        <w:rPr>
          <w:w w:val="110"/>
        </w:rPr>
        <w:t>could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effectiv</w:t>
      </w:r>
      <w:r>
        <w:rPr>
          <w:spacing w:val="-1"/>
          <w:w w:val="110"/>
        </w:rPr>
        <w:t>ely</w:t>
      </w:r>
      <w:r>
        <w:rPr>
          <w:spacing w:val="42"/>
          <w:w w:val="110"/>
        </w:rPr>
        <w:t> </w:t>
      </w:r>
      <w:r>
        <w:rPr>
          <w:w w:val="110"/>
        </w:rPr>
        <w:t>buff</w:t>
      </w:r>
      <w:r>
        <w:rPr>
          <w:spacing w:val="51"/>
          <w:w w:val="110"/>
        </w:rPr>
        <w:t> </w:t>
      </w:r>
      <w:r>
        <w:rPr>
          <w:w w:val="110"/>
        </w:rPr>
        <w:t>r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against</w:t>
      </w:r>
      <w:r>
        <w:rPr>
          <w:spacing w:val="42"/>
          <w:w w:val="110"/>
        </w:rPr>
        <w:t> </w:t>
      </w:r>
      <w:r>
        <w:rPr>
          <w:w w:val="110"/>
        </w:rPr>
        <w:t>anomalous</w:t>
      </w:r>
      <w:r>
        <w:rPr>
          <w:spacing w:val="41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ents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7"/>
        </w:rPr>
        <w:t> </w:t>
      </w:r>
      <w:r>
        <w:rPr>
          <w:w w:val="110"/>
        </w:rPr>
        <w:t>reduce</w:t>
      </w:r>
      <w:r>
        <w:rPr>
          <w:spacing w:val="-1"/>
          <w:w w:val="110"/>
        </w:rPr>
        <w:t> </w:t>
      </w:r>
      <w:r>
        <w:rPr>
          <w:w w:val="110"/>
        </w:rPr>
        <w:t>the likelihood</w:t>
      </w:r>
      <w:r>
        <w:rPr>
          <w:spacing w:val="-1"/>
          <w:w w:val="110"/>
        </w:rPr>
        <w:t> </w:t>
      </w:r>
      <w:r>
        <w:rPr>
          <w:w w:val="110"/>
        </w:rPr>
        <w:t>of congestion from occurring.</w:t>
      </w:r>
      <w:r>
        <w:rPr/>
      </w:r>
    </w:p>
    <w:p>
      <w:pPr>
        <w:spacing w:after="0" w:line="242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3"/>
        <w:rPr>
          <w:rFonts w:ascii="PMingLiU" w:hAnsi="PMingLiU" w:cs="PMingLiU" w:eastAsia="PMingLiU"/>
          <w:sz w:val="28"/>
          <w:szCs w:val="28"/>
        </w:rPr>
      </w:pPr>
    </w:p>
    <w:p>
      <w:pPr>
        <w:spacing w:line="462" w:lineRule="auto" w:before="22"/>
        <w:ind w:left="547" w:right="3730" w:firstLine="0"/>
        <w:jc w:val="left"/>
        <w:rPr>
          <w:rFonts w:ascii="Georgia" w:hAnsi="Georgia" w:cs="Georgia" w:eastAsia="Georgia"/>
          <w:sz w:val="49"/>
          <w:szCs w:val="49"/>
        </w:rPr>
      </w:pPr>
      <w:bookmarkStart w:name="Conclusion" w:id="221"/>
      <w:bookmarkEnd w:id="221"/>
      <w:r>
        <w:rPr/>
      </w:r>
      <w:bookmarkStart w:name="_bookmark134" w:id="222"/>
      <w:bookmarkEnd w:id="222"/>
      <w:r>
        <w:rPr/>
      </w:r>
      <w:r>
        <w:rPr>
          <w:rFonts w:ascii="Georgia"/>
          <w:b/>
          <w:sz w:val="49"/>
        </w:rPr>
        <w:t>Chapter</w:t>
      </w:r>
      <w:r>
        <w:rPr>
          <w:rFonts w:ascii="Georgia"/>
          <w:b/>
          <w:spacing w:val="-21"/>
          <w:sz w:val="49"/>
        </w:rPr>
        <w:t> </w:t>
      </w:r>
      <w:r>
        <w:rPr>
          <w:rFonts w:ascii="Georgia"/>
          <w:b/>
          <w:sz w:val="49"/>
        </w:rPr>
        <w:t>4</w:t>
      </w:r>
      <w:r>
        <w:rPr>
          <w:rFonts w:ascii="Georgia"/>
          <w:b/>
          <w:w w:val="87"/>
          <w:sz w:val="49"/>
        </w:rPr>
        <w:t> </w:t>
      </w:r>
      <w:r>
        <w:rPr>
          <w:rFonts w:ascii="Georgia"/>
          <w:b/>
          <w:w w:val="90"/>
          <w:sz w:val="49"/>
        </w:rPr>
        <w:t>Conclusion</w:t>
      </w:r>
      <w:r>
        <w:rPr>
          <w:rFonts w:ascii="Georgia"/>
          <w:sz w:val="49"/>
        </w:rPr>
      </w:r>
    </w:p>
    <w:p>
      <w:pPr>
        <w:pStyle w:val="Heading1"/>
        <w:numPr>
          <w:ilvl w:val="1"/>
          <w:numId w:val="18"/>
        </w:numPr>
        <w:tabs>
          <w:tab w:pos="1430" w:val="left" w:leader="none"/>
        </w:tabs>
        <w:spacing w:line="240" w:lineRule="auto" w:before="360" w:after="0"/>
        <w:ind w:left="1430" w:right="0" w:hanging="883"/>
        <w:jc w:val="left"/>
        <w:rPr>
          <w:b w:val="0"/>
          <w:bCs w:val="0"/>
        </w:rPr>
      </w:pPr>
      <w:bookmarkStart w:name="Introduction" w:id="223"/>
      <w:bookmarkEnd w:id="223"/>
      <w:r>
        <w:rPr>
          <w:b w:val="0"/>
        </w:rPr>
      </w:r>
      <w:bookmarkStart w:name="_bookmark135" w:id="224"/>
      <w:bookmarkEnd w:id="224"/>
      <w:r>
        <w:rPr>
          <w:b w:val="0"/>
        </w:rPr>
      </w:r>
      <w:bookmarkStart w:name="_bookmark135" w:id="225"/>
      <w:bookmarkEnd w:id="225"/>
      <w:r>
        <w:rPr>
          <w:spacing w:val="-2"/>
        </w:rPr>
        <w:t>I</w:t>
      </w:r>
      <w:r>
        <w:rPr>
          <w:spacing w:val="-2"/>
        </w:rPr>
        <w:t>ntroduction</w:t>
      </w:r>
      <w:r>
        <w:rPr>
          <w:b w:val="0"/>
        </w:rPr>
      </w:r>
    </w:p>
    <w:p>
      <w:pPr>
        <w:pStyle w:val="BodyText"/>
        <w:tabs>
          <w:tab w:pos="5387" w:val="left" w:leader="none"/>
        </w:tabs>
        <w:spacing w:line="242" w:lineRule="auto" w:before="245"/>
        <w:ind w:right="116"/>
        <w:jc w:val="both"/>
      </w:pP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thesis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ran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sev</w:t>
      </w:r>
      <w:r>
        <w:rPr>
          <w:spacing w:val="-2"/>
          <w:w w:val="110"/>
        </w:rPr>
        <w:t>eral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explore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49"/>
          <w:w w:val="107"/>
        </w:rPr>
        <w:t> </w:t>
      </w:r>
      <w:r>
        <w:rPr>
          <w:spacing w:val="-2"/>
          <w:w w:val="110"/>
        </w:rPr>
        <w:t>Bayesian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7"/>
          <w:w w:val="110"/>
        </w:rPr>
        <w:t> </w:t>
      </w:r>
      <w:r>
        <w:rPr>
          <w:w w:val="110"/>
        </w:rPr>
        <w:t>(HBM)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Independent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7"/>
          <w:w w:val="110"/>
        </w:rPr>
        <w:t> </w:t>
      </w:r>
      <w:r>
        <w:rPr>
          <w:w w:val="110"/>
        </w:rPr>
        <w:t>Model(IBM).</w:t>
      </w:r>
      <w:r>
        <w:rPr>
          <w:spacing w:val="6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also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inv</w:t>
      </w:r>
      <w:r>
        <w:rPr>
          <w:spacing w:val="-4"/>
          <w:w w:val="110"/>
        </w:rPr>
        <w:t>es-</w:t>
      </w:r>
      <w:r>
        <w:rPr>
          <w:spacing w:val="37"/>
          <w:w w:val="104"/>
        </w:rPr>
        <w:t> </w:t>
      </w:r>
      <w:r>
        <w:rPr>
          <w:w w:val="110"/>
        </w:rPr>
        <w:t>tigated</w:t>
      </w:r>
      <w:r>
        <w:rPr>
          <w:spacing w:val="36"/>
          <w:w w:val="110"/>
        </w:rPr>
        <w:t> </w:t>
      </w:r>
      <w:r>
        <w:rPr>
          <w:w w:val="110"/>
        </w:rPr>
        <w:t>whether</w:t>
      </w:r>
      <w:r>
        <w:rPr>
          <w:spacing w:val="38"/>
          <w:w w:val="110"/>
        </w:rPr>
        <w:t> </w:t>
      </w:r>
      <w:r>
        <w:rPr>
          <w:w w:val="110"/>
        </w:rPr>
        <w:t>taking</w:t>
      </w:r>
      <w:r>
        <w:rPr>
          <w:spacing w:val="36"/>
          <w:w w:val="110"/>
        </w:rPr>
        <w:t> </w:t>
      </w:r>
      <w:r>
        <w:rPr>
          <w:w w:val="110"/>
        </w:rPr>
        <w:t>existing</w:t>
      </w:r>
      <w:r>
        <w:rPr>
          <w:spacing w:val="38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36"/>
          <w:w w:val="110"/>
        </w:rPr>
        <w:t> </w:t>
      </w:r>
      <w:r>
        <w:rPr>
          <w:w w:val="110"/>
        </w:rPr>
        <w:t>structures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ICD-9</w:t>
      </w:r>
      <w:r>
        <w:rPr>
          <w:spacing w:val="38"/>
          <w:w w:val="110"/>
        </w:rPr>
        <w:t> </w:t>
      </w:r>
      <w:r>
        <w:rPr>
          <w:w w:val="110"/>
        </w:rPr>
        <w:t>disease</w:t>
      </w:r>
      <w:r>
        <w:rPr>
          <w:spacing w:val="37"/>
          <w:w w:val="110"/>
        </w:rPr>
        <w:t> </w:t>
      </w:r>
      <w:r>
        <w:rPr>
          <w:w w:val="110"/>
        </w:rPr>
        <w:t>diagnoses</w:t>
      </w:r>
      <w:r>
        <w:rPr>
          <w:spacing w:val="25"/>
          <w:w w:val="110"/>
        </w:rPr>
        <w:t> </w:t>
      </w:r>
      <w:r>
        <w:rPr>
          <w:spacing w:val="1"/>
          <w:w w:val="110"/>
        </w:rPr>
        <w:t>codes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affec</w:t>
      </w:r>
      <w:r>
        <w:rPr>
          <w:spacing w:val="-1"/>
          <w:w w:val="110"/>
        </w:rPr>
        <w:t>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anomaly</w:t>
      </w:r>
      <w:r>
        <w:rPr>
          <w:spacing w:val="5"/>
          <w:w w:val="110"/>
        </w:rPr>
        <w:t> </w:t>
      </w:r>
      <w:r>
        <w:rPr>
          <w:w w:val="110"/>
        </w:rPr>
        <w:t>signal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diff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nt</w:t>
      </w:r>
      <w:r>
        <w:rPr>
          <w:spacing w:val="5"/>
          <w:w w:val="110"/>
        </w:rPr>
        <w:t> </w:t>
      </w:r>
      <w:r>
        <w:rPr>
          <w:w w:val="110"/>
        </w:rPr>
        <w:t>occurrence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3"/>
        </w:rPr>
        <w:t> </w:t>
      </w:r>
      <w:r>
        <w:rPr>
          <w:w w:val="110"/>
        </w:rPr>
        <w:t>disease</w:t>
      </w:r>
      <w:r>
        <w:rPr>
          <w:spacing w:val="11"/>
          <w:w w:val="110"/>
        </w:rPr>
        <w:t> </w:t>
      </w:r>
      <w:r>
        <w:rPr>
          <w:w w:val="110"/>
        </w:rPr>
        <w:t>diagnoses.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hapter,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fi</w:t>
        <w:tab/>
        <w:t>from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thesis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summarised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4"/>
        </w:rPr>
        <w:t> </w:t>
      </w:r>
      <w:r>
        <w:rPr>
          <w:w w:val="110"/>
        </w:rPr>
        <w:t>discussed,</w:t>
      </w:r>
      <w:r>
        <w:rPr>
          <w:spacing w:val="-3"/>
          <w:w w:val="110"/>
        </w:rPr>
        <w:t> </w:t>
      </w:r>
      <w:r>
        <w:rPr>
          <w:w w:val="110"/>
        </w:rPr>
        <w:t>extensions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methodology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1"/>
          <w:w w:val="110"/>
        </w:rPr>
        <w:t>potential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direction</w:t>
      </w:r>
      <w:r>
        <w:rPr>
          <w:spacing w:val="-2"/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future</w:t>
      </w:r>
      <w:r>
        <w:rPr>
          <w:spacing w:val="-2"/>
          <w:w w:val="110"/>
        </w:rPr>
        <w:t> researc</w:t>
      </w:r>
      <w:r>
        <w:rPr>
          <w:spacing w:val="-1"/>
          <w:w w:val="110"/>
        </w:rPr>
        <w:t>h</w:t>
      </w:r>
      <w:r>
        <w:rPr>
          <w:spacing w:val="49"/>
          <w:w w:val="112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discussed.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13"/>
        <w:rPr>
          <w:rFonts w:ascii="PMingLiU" w:hAnsi="PMingLiU" w:cs="PMingLiU" w:eastAsia="PMingLiU"/>
          <w:sz w:val="19"/>
          <w:szCs w:val="19"/>
        </w:rPr>
      </w:pPr>
    </w:p>
    <w:p>
      <w:pPr>
        <w:numPr>
          <w:ilvl w:val="1"/>
          <w:numId w:val="18"/>
        </w:numPr>
        <w:tabs>
          <w:tab w:pos="1430" w:val="left" w:leader="none"/>
        </w:tabs>
        <w:spacing w:before="0"/>
        <w:ind w:left="1430" w:right="0" w:hanging="883"/>
        <w:jc w:val="left"/>
        <w:rPr>
          <w:rFonts w:ascii="Georgia" w:hAnsi="Georgia" w:cs="Georgia" w:eastAsia="Georgia"/>
          <w:sz w:val="34"/>
          <w:szCs w:val="34"/>
        </w:rPr>
      </w:pPr>
      <w:bookmarkStart w:name="Summary of findings" w:id="226"/>
      <w:bookmarkEnd w:id="226"/>
      <w:r>
        <w:rPr/>
      </w:r>
      <w:bookmarkStart w:name="_bookmark136" w:id="227"/>
      <w:bookmarkEnd w:id="227"/>
      <w:r>
        <w:rPr/>
      </w:r>
      <w:bookmarkStart w:name="_bookmark136" w:id="228"/>
      <w:bookmarkEnd w:id="228"/>
      <w:r>
        <w:rPr>
          <w:rFonts w:ascii="Georgia"/>
          <w:b/>
          <w:w w:val="95"/>
          <w:sz w:val="34"/>
        </w:rPr>
        <w:t>Summary</w:t>
      </w:r>
      <w:r>
        <w:rPr>
          <w:rFonts w:ascii="Georgia"/>
          <w:b/>
          <w:spacing w:val="-1"/>
          <w:w w:val="95"/>
          <w:sz w:val="34"/>
        </w:rPr>
        <w:t> </w:t>
      </w:r>
      <w:r>
        <w:rPr>
          <w:rFonts w:ascii="Georgia"/>
          <w:b/>
          <w:w w:val="95"/>
          <w:sz w:val="34"/>
        </w:rPr>
        <w:t>of findings</w:t>
      </w:r>
      <w:r>
        <w:rPr>
          <w:rFonts w:ascii="Georgia"/>
          <w:sz w:val="34"/>
        </w:rPr>
      </w:r>
    </w:p>
    <w:p>
      <w:pPr>
        <w:pStyle w:val="BodyText"/>
        <w:tabs>
          <w:tab w:pos="1449" w:val="left" w:leader="none"/>
          <w:tab w:pos="5906" w:val="left" w:leader="none"/>
          <w:tab w:pos="7326" w:val="left" w:leader="none"/>
          <w:tab w:pos="8551" w:val="left" w:leader="none"/>
        </w:tabs>
        <w:spacing w:line="242" w:lineRule="auto" w:before="245"/>
        <w:ind w:left="539" w:right="123" w:firstLine="8"/>
        <w:jc w:val="left"/>
      </w:pPr>
      <w:r>
        <w:rPr>
          <w:spacing w:val="1"/>
          <w:w w:val="110"/>
        </w:rPr>
        <w:t>Models</w:t>
      </w:r>
      <w:r>
        <w:rPr>
          <w:spacing w:val="46"/>
          <w:w w:val="110"/>
        </w:rPr>
        <w:t> </w:t>
      </w:r>
      <w:r>
        <w:rPr>
          <w:w w:val="110"/>
        </w:rPr>
        <w:t>that</w:t>
      </w:r>
      <w:r>
        <w:rPr>
          <w:spacing w:val="47"/>
          <w:w w:val="110"/>
        </w:rPr>
        <w:t> </w:t>
      </w:r>
      <w:r>
        <w:rPr>
          <w:w w:val="110"/>
        </w:rPr>
        <w:t>used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eakly-informed</w:t>
      </w:r>
      <w:r>
        <w:rPr>
          <w:spacing w:val="49"/>
          <w:w w:val="110"/>
        </w:rPr>
        <w:t> </w:t>
      </w:r>
      <w:r>
        <w:rPr>
          <w:w w:val="110"/>
        </w:rPr>
        <w:t>priors</w:t>
      </w:r>
      <w:r>
        <w:rPr>
          <w:spacing w:val="46"/>
          <w:w w:val="110"/>
        </w:rPr>
        <w:t> </w:t>
      </w:r>
      <w:r>
        <w:rPr>
          <w:w w:val="110"/>
        </w:rPr>
        <w:t>had</w:t>
      </w:r>
      <w:r>
        <w:rPr>
          <w:spacing w:val="46"/>
          <w:w w:val="110"/>
        </w:rPr>
        <w:t> </w:t>
      </w:r>
      <w:r>
        <w:rPr>
          <w:w w:val="110"/>
        </w:rPr>
        <w:t>outperformed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46"/>
          <w:w w:val="110"/>
        </w:rPr>
        <w:t> </w:t>
      </w:r>
      <w:r>
        <w:rPr>
          <w:w w:val="110"/>
        </w:rPr>
        <w:t>with</w:t>
      </w:r>
      <w:r>
        <w:rPr>
          <w:spacing w:val="48"/>
          <w:w w:val="110"/>
        </w:rPr>
        <w:t> </w:t>
      </w:r>
      <w:r>
        <w:rPr>
          <w:w w:val="110"/>
        </w:rPr>
        <w:t>non-</w:t>
      </w:r>
      <w:r>
        <w:rPr>
          <w:spacing w:val="30"/>
          <w:w w:val="110"/>
        </w:rPr>
        <w:t> </w:t>
      </w:r>
      <w:r>
        <w:rPr>
          <w:spacing w:val="-1"/>
          <w:w w:val="110"/>
        </w:rPr>
        <w:t>informativ</w:t>
      </w:r>
      <w:r>
        <w:rPr>
          <w:spacing w:val="-2"/>
          <w:w w:val="110"/>
        </w:rPr>
        <w:t>e</w:t>
      </w:r>
      <w:r>
        <w:rPr>
          <w:spacing w:val="-12"/>
          <w:w w:val="110"/>
        </w:rPr>
        <w:t> </w:t>
      </w:r>
      <w:r>
        <w:rPr>
          <w:w w:val="110"/>
        </w:rPr>
        <w:t>prior,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goodness-of-fi</w:t>
        <w:tab/>
      </w:r>
      <w:r>
        <w:rPr>
          <w:spacing w:val="-2"/>
          <w:w w:val="110"/>
        </w:rPr>
        <w:t>Assignmen</w:t>
      </w:r>
      <w:r>
        <w:rPr>
          <w:spacing w:val="-1"/>
          <w:w w:val="110"/>
        </w:rPr>
        <w:t>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prior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prereq-</w:t>
      </w:r>
      <w:r>
        <w:rPr>
          <w:spacing w:val="44"/>
          <w:w w:val="109"/>
        </w:rPr>
        <w:t> </w:t>
      </w:r>
      <w:r>
        <w:rPr>
          <w:w w:val="110"/>
        </w:rPr>
        <w:t>uisite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quality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model,</w:t>
      </w:r>
      <w:r>
        <w:rPr>
          <w:spacing w:val="6"/>
          <w:w w:val="110"/>
        </w:rPr>
        <w:t> </w:t>
      </w:r>
      <w:r>
        <w:rPr>
          <w:w w:val="110"/>
        </w:rPr>
        <w:t>without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an</w:t>
      </w:r>
      <w:r>
        <w:rPr>
          <w:spacing w:val="-4"/>
          <w:w w:val="110"/>
        </w:rPr>
        <w:t>y</w:t>
      </w:r>
      <w:r>
        <w:rPr>
          <w:spacing w:val="6"/>
          <w:w w:val="110"/>
        </w:rPr>
        <w:t> </w:t>
      </w:r>
      <w:r>
        <w:rPr>
          <w:w w:val="110"/>
        </w:rPr>
        <w:t>prior</w:t>
      </w:r>
      <w:r>
        <w:rPr>
          <w:spacing w:val="6"/>
          <w:w w:val="110"/>
        </w:rPr>
        <w:t> </w:t>
      </w:r>
      <w:r>
        <w:rPr>
          <w:w w:val="110"/>
        </w:rPr>
        <w:t>results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esian</w:t>
      </w:r>
      <w:r>
        <w:rPr>
          <w:spacing w:val="6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diff</w:t>
      </w:r>
      <w:r>
        <w:rPr>
          <w:spacing w:val="26"/>
          <w:w w:val="9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prior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spacing w:val="-1"/>
          <w:w w:val="110"/>
        </w:rPr>
        <w:t>substantial</w:t>
      </w:r>
      <w:r>
        <w:rPr>
          <w:spacing w:val="-6"/>
          <w:w w:val="110"/>
        </w:rPr>
        <w:t> </w:t>
      </w:r>
      <w:r>
        <w:rPr>
          <w:spacing w:val="-1"/>
          <w:w w:val="110"/>
        </w:rPr>
        <w:t>amount.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Howev</w:t>
      </w:r>
      <w:r>
        <w:rPr>
          <w:spacing w:val="-3"/>
          <w:w w:val="110"/>
        </w:rPr>
        <w:t>er, </w:t>
      </w:r>
      <w:r>
        <w:rPr>
          <w:w w:val="110"/>
        </w:rPr>
        <w:t>small</w:t>
      </w:r>
      <w:r>
        <w:rPr>
          <w:spacing w:val="-5"/>
          <w:w w:val="110"/>
        </w:rPr>
        <w:t> </w:t>
      </w:r>
      <w:r>
        <w:rPr>
          <w:w w:val="110"/>
        </w:rPr>
        <w:t>diff</w:t>
        <w:tab/>
        <w:t>ces</w:t>
      </w:r>
      <w:r>
        <w:rPr>
          <w:spacing w:val="-29"/>
          <w:w w:val="110"/>
        </w:rPr>
        <w:t> </w:t>
      </w:r>
      <w:r>
        <w:rPr>
          <w:w w:val="110"/>
        </w:rPr>
        <w:t>in</w:t>
      </w:r>
      <w:r>
        <w:rPr>
          <w:spacing w:val="23"/>
          <w:w w:val="108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distribution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prior</w:t>
      </w:r>
      <w:r>
        <w:rPr>
          <w:spacing w:val="11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11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create</w:t>
      </w:r>
      <w:r>
        <w:rPr>
          <w:spacing w:val="10"/>
          <w:w w:val="110"/>
        </w:rPr>
        <w:t> </w:t>
      </w:r>
      <w:r>
        <w:rPr>
          <w:w w:val="110"/>
        </w:rPr>
        <w:t>noticeable</w:t>
      </w:r>
      <w:r>
        <w:rPr>
          <w:spacing w:val="10"/>
          <w:w w:val="110"/>
        </w:rPr>
        <w:t> </w:t>
      </w:r>
      <w:r>
        <w:rPr>
          <w:w w:val="110"/>
        </w:rPr>
        <w:t>diff</w:t>
        <w:tab/>
        <w:t>therefore</w:t>
      </w:r>
      <w:r>
        <w:rPr>
          <w:spacing w:val="-5"/>
          <w:w w:val="110"/>
        </w:rPr>
        <w:t> we</w:t>
      </w:r>
      <w:r>
        <w:rPr>
          <w:spacing w:val="-4"/>
          <w:w w:val="110"/>
        </w:rPr>
        <w:t> ha</w:t>
      </w:r>
      <w:r>
        <w:rPr>
          <w:spacing w:val="-5"/>
          <w:w w:val="110"/>
        </w:rPr>
        <w:t>ve</w:t>
      </w:r>
      <w:r>
        <w:rPr>
          <w:spacing w:val="25"/>
          <w:w w:val="102"/>
        </w:rPr>
        <w:t> </w:t>
      </w:r>
      <w:r>
        <w:rPr>
          <w:w w:val="110"/>
        </w:rPr>
        <w:t>great</w:t>
      </w:r>
      <w:r>
        <w:rPr>
          <w:spacing w:val="6"/>
          <w:w w:val="110"/>
        </w:rPr>
        <w:t> </w:t>
      </w:r>
      <w:r>
        <w:rPr>
          <w:w w:val="110"/>
        </w:rPr>
        <w:t>freedom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what</w:t>
      </w:r>
      <w:r>
        <w:rPr>
          <w:spacing w:val="8"/>
          <w:w w:val="110"/>
        </w:rPr>
        <w:t> </w:t>
      </w:r>
      <w:r>
        <w:rPr>
          <w:w w:val="110"/>
        </w:rPr>
        <w:t>prior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use.</w:t>
      </w:r>
      <w:r>
        <w:rPr>
          <w:spacing w:val="33"/>
          <w:w w:val="110"/>
        </w:rPr>
        <w:t> </w:t>
      </w: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suggestion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r>
        <w:rPr>
          <w:w w:val="110"/>
        </w:rPr>
        <w:t>academics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25"/>
          <w:w w:val="109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fi</w:t>
        <w:tab/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Gilman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most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fairly</w:t>
      </w:r>
      <w:r>
        <w:rPr>
          <w:spacing w:val="16"/>
          <w:w w:val="110"/>
        </w:rPr>
        <w:t> </w:t>
      </w:r>
      <w:r>
        <w:rPr>
          <w:w w:val="110"/>
        </w:rPr>
        <w:t>robust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feasible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o</w:t>
      </w:r>
      <w:r>
        <w:rPr>
          <w:spacing w:val="-1"/>
          <w:w w:val="110"/>
        </w:rPr>
        <w:t>ptions.</w:t>
      </w:r>
      <w:r>
        <w:rPr/>
      </w:r>
    </w:p>
    <w:p>
      <w:pPr>
        <w:spacing w:line="240" w:lineRule="auto" w:before="12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539" w:right="121" w:firstLine="359"/>
        <w:jc w:val="both"/>
      </w:pPr>
      <w:r>
        <w:rPr>
          <w:w w:val="110"/>
        </w:rPr>
        <w:t>size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0"/>
          <w:w w:val="110"/>
        </w:rPr>
        <w:t> </w:t>
      </w:r>
      <w:r>
        <w:rPr>
          <w:w w:val="110"/>
        </w:rPr>
        <w:t>the</w:t>
      </w:r>
      <w:r>
        <w:rPr>
          <w:spacing w:val="-19"/>
          <w:w w:val="110"/>
        </w:rPr>
        <w:t> </w:t>
      </w:r>
      <w:r>
        <w:rPr>
          <w:w w:val="110"/>
        </w:rPr>
        <w:t>anomalies</w:t>
      </w:r>
      <w:r>
        <w:rPr>
          <w:spacing w:val="-20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19"/>
          <w:w w:val="110"/>
        </w:rPr>
        <w:t> </w:t>
      </w:r>
      <w:r>
        <w:rPr>
          <w:w w:val="110"/>
        </w:rPr>
        <w:t>strong</w:t>
      </w:r>
      <w:r>
        <w:rPr>
          <w:spacing w:val="-19"/>
          <w:w w:val="110"/>
        </w:rPr>
        <w:t> </w:t>
      </w:r>
      <w:r>
        <w:rPr>
          <w:w w:val="110"/>
        </w:rPr>
        <w:t>association</w:t>
      </w:r>
      <w:r>
        <w:rPr>
          <w:spacing w:val="-20"/>
          <w:w w:val="110"/>
        </w:rPr>
        <w:t> </w:t>
      </w:r>
      <w:r>
        <w:rPr>
          <w:w w:val="110"/>
        </w:rPr>
        <w:t>with</w:t>
      </w:r>
      <w:r>
        <w:rPr>
          <w:spacing w:val="-19"/>
          <w:w w:val="110"/>
        </w:rPr>
        <w:t> </w:t>
      </w:r>
      <w:r>
        <w:rPr>
          <w:spacing w:val="-3"/>
          <w:w w:val="110"/>
        </w:rPr>
        <w:t>sev</w:t>
      </w:r>
      <w:r>
        <w:rPr>
          <w:spacing w:val="-2"/>
          <w:w w:val="110"/>
        </w:rPr>
        <w:t>eral</w:t>
      </w:r>
      <w:r>
        <w:rPr>
          <w:spacing w:val="-19"/>
          <w:w w:val="110"/>
        </w:rPr>
        <w:t> </w:t>
      </w:r>
      <w:r>
        <w:rPr>
          <w:w w:val="110"/>
        </w:rPr>
        <w:t>posterior</w:t>
      </w:r>
      <w:r>
        <w:rPr>
          <w:spacing w:val="-20"/>
          <w:w w:val="110"/>
        </w:rPr>
        <w:t> </w:t>
      </w:r>
      <w:r>
        <w:rPr>
          <w:spacing w:val="-3"/>
          <w:w w:val="110"/>
        </w:rPr>
        <w:t>values.</w:t>
      </w:r>
      <w:r>
        <w:rPr>
          <w:spacing w:val="12"/>
          <w:w w:val="110"/>
        </w:rPr>
        <w:t> </w:t>
      </w:r>
      <w:r>
        <w:rPr>
          <w:w w:val="110"/>
        </w:rPr>
        <w:t>Increase</w:t>
      </w:r>
      <w:r>
        <w:rPr>
          <w:spacing w:val="43"/>
          <w:w w:val="107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anomaly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decrease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Effective</w:t>
      </w:r>
      <w:r>
        <w:rPr>
          <w:spacing w:val="-9"/>
          <w:w w:val="110"/>
        </w:rPr>
        <w:t> </w:t>
      </w:r>
      <w:r>
        <w:rPr>
          <w:w w:val="110"/>
        </w:rPr>
        <w:t>Sample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(ESS),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increase</w:t>
      </w:r>
      <w:r>
        <w:rPr>
          <w:spacing w:val="27"/>
          <w:w w:val="107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standard</w:t>
      </w:r>
      <w:r>
        <w:rPr>
          <w:spacing w:val="15"/>
          <w:w w:val="110"/>
        </w:rPr>
        <w:t> </w:t>
      </w:r>
      <w:r>
        <w:rPr>
          <w:w w:val="110"/>
        </w:rPr>
        <w:t>deviation.</w:t>
      </w:r>
      <w:r>
        <w:rPr>
          <w:spacing w:val="42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mostly</w:t>
      </w:r>
      <w:r>
        <w:rPr>
          <w:spacing w:val="14"/>
          <w:w w:val="110"/>
        </w:rPr>
        <w:t> </w:t>
      </w:r>
      <w:r>
        <w:rPr>
          <w:w w:val="110"/>
        </w:rPr>
        <w:t>due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relativ</w:t>
      </w:r>
      <w:r>
        <w:rPr>
          <w:spacing w:val="-2"/>
          <w:w w:val="110"/>
        </w:rPr>
        <w:t>e</w:t>
      </w:r>
      <w:r>
        <w:rPr>
          <w:spacing w:val="14"/>
          <w:w w:val="110"/>
        </w:rPr>
        <w:t> </w:t>
      </w:r>
      <w:r>
        <w:rPr>
          <w:w w:val="110"/>
        </w:rPr>
        <w:t>size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values</w:t>
      </w:r>
      <w:r>
        <w:rPr>
          <w:spacing w:val="29"/>
          <w:w w:val="110"/>
        </w:rPr>
        <w:t> </w:t>
      </w:r>
      <w:r>
        <w:rPr>
          <w:w w:val="110"/>
        </w:rPr>
        <w:t>diff</w:t>
      </w:r>
      <w:r>
        <w:rPr>
          <w:spacing w:val="66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large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small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values.</w:t>
      </w:r>
      <w:r>
        <w:rPr>
          <w:spacing w:val="37"/>
          <w:w w:val="110"/>
        </w:rPr>
        <w:t> </w:t>
      </w:r>
      <w:r>
        <w:rPr>
          <w:w w:val="110"/>
        </w:rPr>
        <w:t>Due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aggregation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constraint</w:t>
      </w:r>
      <w:r>
        <w:rPr>
          <w:spacing w:val="9"/>
          <w:w w:val="110"/>
        </w:rPr>
        <w:t> </w:t>
      </w:r>
      <w:r>
        <w:rPr>
          <w:w w:val="110"/>
        </w:rPr>
        <w:t>there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usually</w:t>
      </w:r>
      <w:r>
        <w:rPr>
          <w:spacing w:val="25"/>
          <w:w w:val="109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4"/>
          <w:w w:val="110"/>
        </w:rPr>
        <w:t> </w:t>
      </w:r>
      <w:r>
        <w:rPr>
          <w:w w:val="110"/>
        </w:rPr>
        <w:t>diff</w:t>
      </w:r>
      <w:r>
        <w:rPr>
          <w:spacing w:val="43"/>
          <w:w w:val="110"/>
        </w:rPr>
        <w:t> </w:t>
      </w:r>
      <w:r>
        <w:rPr>
          <w:w w:val="110"/>
        </w:rPr>
        <w:t>ence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size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di</w:t>
      </w:r>
      <w:r>
        <w:rPr>
          <w:spacing w:val="-2"/>
          <w:w w:val="110"/>
        </w:rPr>
        <w:t>ff</w:t>
      </w:r>
      <w:r>
        <w:rPr>
          <w:spacing w:val="-1"/>
          <w:w w:val="110"/>
        </w:rPr>
        <w:t>erent</w:t>
      </w:r>
      <w:r>
        <w:rPr>
          <w:spacing w:val="4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hierarch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5"/>
          <w:w w:val="110"/>
        </w:rPr>
        <w:t> </w:t>
      </w:r>
      <w:r>
        <w:rPr>
          <w:spacing w:val="-1"/>
          <w:w w:val="110"/>
        </w:rPr>
        <w:t>higher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hierarch</w:t>
      </w:r>
      <w:r>
        <w:rPr>
          <w:spacing w:val="-3"/>
          <w:w w:val="110"/>
        </w:rPr>
        <w:t>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7"/>
        </w:rPr>
        <w:t> </w:t>
      </w:r>
      <w:r>
        <w:rPr>
          <w:w w:val="110"/>
        </w:rPr>
        <w:t>larger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mean</w:t>
      </w:r>
      <w:r>
        <w:rPr>
          <w:spacing w:val="-10"/>
          <w:w w:val="110"/>
        </w:rPr>
        <w:t> </w:t>
      </w:r>
      <w:r>
        <w:rPr>
          <w:w w:val="110"/>
        </w:rPr>
        <w:t>size.</w:t>
      </w:r>
      <w:r>
        <w:rPr>
          <w:spacing w:val="22"/>
          <w:w w:val="110"/>
        </w:rPr>
        <w:t> </w:t>
      </w:r>
      <w:r>
        <w:rPr>
          <w:spacing w:val="-7"/>
          <w:w w:val="110"/>
        </w:rPr>
        <w:t>F</w:t>
      </w:r>
      <w:r>
        <w:rPr>
          <w:spacing w:val="-8"/>
          <w:w w:val="110"/>
        </w:rPr>
        <w:t>or</w:t>
      </w:r>
      <w:r>
        <w:rPr>
          <w:spacing w:val="-10"/>
          <w:w w:val="110"/>
        </w:rPr>
        <w:t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u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-10"/>
          <w:w w:val="110"/>
        </w:rPr>
        <w:t> </w:t>
      </w:r>
      <w:r>
        <w:rPr>
          <w:w w:val="110"/>
        </w:rPr>
        <w:t>reasons,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dealing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-10"/>
          <w:w w:val="110"/>
        </w:rPr>
        <w:t> </w:t>
      </w:r>
      <w:r>
        <w:rPr>
          <w:w w:val="110"/>
        </w:rPr>
        <w:t>datasets,</w:t>
      </w:r>
      <w:r>
        <w:rPr>
          <w:spacing w:val="29"/>
          <w:w w:val="114"/>
        </w:rPr>
        <w:t> </w:t>
      </w:r>
      <w:r>
        <w:rPr>
          <w:spacing w:val="-5"/>
          <w:w w:val="110"/>
        </w:rPr>
        <w:t>we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mu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t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account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9"/>
          <w:w w:val="110"/>
        </w:rPr>
        <w:t> </w:t>
      </w:r>
      <w:r>
        <w:rPr>
          <w:w w:val="110"/>
        </w:rPr>
        <w:t>structure</w:t>
      </w:r>
      <w:r>
        <w:rPr>
          <w:spacing w:val="18"/>
          <w:w w:val="110"/>
        </w:rPr>
        <w:t> </w:t>
      </w:r>
      <w:r>
        <w:rPr>
          <w:w w:val="110"/>
        </w:rPr>
        <w:t>otherwise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p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er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our</w:t>
      </w:r>
      <w:r>
        <w:rPr>
          <w:spacing w:val="19"/>
          <w:w w:val="110"/>
        </w:rPr>
        <w:t> </w:t>
      </w:r>
      <w:r>
        <w:rPr>
          <w:spacing w:val="1"/>
          <w:w w:val="110"/>
        </w:rPr>
        <w:t>models</w:t>
      </w:r>
      <w:r>
        <w:rPr/>
      </w:r>
    </w:p>
    <w:p>
      <w:pPr>
        <w:spacing w:after="0" w:line="242" w:lineRule="auto"/>
        <w:jc w:val="both"/>
        <w:sectPr>
          <w:headerReference w:type="default" r:id="rId146"/>
          <w:footerReference w:type="default" r:id="rId147"/>
          <w:footerReference w:type="even" r:id="rId148"/>
          <w:pgSz w:w="12240" w:h="15840"/>
          <w:pgMar w:header="0" w:footer="749" w:top="1500" w:bottom="940" w:left="1720" w:right="1260"/>
          <w:pgNumType w:start="101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tabs>
          <w:tab w:pos="5479" w:val="left" w:leader="none"/>
        </w:tabs>
        <w:spacing w:line="242" w:lineRule="auto" w:before="13"/>
        <w:ind w:left="117" w:right="513" w:hanging="9"/>
        <w:jc w:val="both"/>
      </w:pPr>
      <w:r>
        <w:rPr>
          <w:w w:val="115"/>
        </w:rPr>
        <w:t>will</w:t>
      </w:r>
      <w:r>
        <w:rPr>
          <w:spacing w:val="-15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4"/>
          <w:w w:val="115"/>
        </w:rPr>
        <w:t> </w:t>
      </w:r>
      <w:r>
        <w:rPr>
          <w:w w:val="115"/>
        </w:rPr>
        <w:t>greatly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reduced.</w:t>
      </w:r>
      <w:r>
        <w:rPr>
          <w:spacing w:val="4"/>
          <w:w w:val="115"/>
        </w:rPr>
        <w:t> </w:t>
      </w:r>
      <w:r>
        <w:rPr>
          <w:w w:val="115"/>
        </w:rPr>
        <w:t>There</w:t>
      </w:r>
      <w:r>
        <w:rPr>
          <w:spacing w:val="-14"/>
          <w:w w:val="115"/>
        </w:rPr>
        <w:t> </w:t>
      </w:r>
      <w:r>
        <w:rPr>
          <w:w w:val="115"/>
        </w:rPr>
        <w:t>are</w:t>
      </w:r>
      <w:r>
        <w:rPr>
          <w:spacing w:val="-15"/>
          <w:w w:val="115"/>
        </w:rPr>
        <w:t> </w:t>
      </w:r>
      <w:r>
        <w:rPr>
          <w:w w:val="115"/>
        </w:rPr>
        <w:t>more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information</w:t>
      </w:r>
      <w:r>
        <w:rPr>
          <w:spacing w:val="-14"/>
          <w:w w:val="115"/>
        </w:rPr>
        <w:t> </w:t>
      </w:r>
      <w:r>
        <w:rPr>
          <w:w w:val="115"/>
        </w:rPr>
        <w:t>at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ierarc</w:t>
      </w:r>
      <w:r>
        <w:rPr>
          <w:spacing w:val="-4"/>
          <w:w w:val="115"/>
        </w:rPr>
        <w:t>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,</w:t>
      </w:r>
      <w:r>
        <w:rPr>
          <w:spacing w:val="59"/>
          <w:w w:val="114"/>
        </w:rPr>
        <w:t> </w:t>
      </w:r>
      <w:r>
        <w:rPr>
          <w:w w:val="115"/>
        </w:rPr>
        <w:t>therefore</w:t>
      </w:r>
      <w:r>
        <w:rPr>
          <w:spacing w:val="1"/>
          <w:w w:val="115"/>
        </w:rPr>
        <w:t> </w:t>
      </w:r>
      <w:r>
        <w:rPr>
          <w:w w:val="115"/>
        </w:rPr>
        <w:t>when</w:t>
      </w:r>
      <w:r>
        <w:rPr>
          <w:spacing w:val="3"/>
          <w:w w:val="115"/>
        </w:rPr>
        <w:t> </w:t>
      </w:r>
      <w:r>
        <w:rPr>
          <w:w w:val="115"/>
        </w:rPr>
        <w:t>informations</w:t>
      </w:r>
      <w:r>
        <w:rPr>
          <w:spacing w:val="2"/>
          <w:w w:val="115"/>
        </w:rPr>
        <w:t> </w:t>
      </w:r>
      <w:r>
        <w:rPr>
          <w:w w:val="115"/>
        </w:rPr>
        <w:t>about</w:t>
      </w:r>
      <w:r>
        <w:rPr>
          <w:spacing w:val="2"/>
          <w:w w:val="115"/>
        </w:rPr>
        <w:t> </w:t>
      </w:r>
      <w:r>
        <w:rPr>
          <w:spacing w:val="-1"/>
          <w:w w:val="115"/>
        </w:rPr>
        <w:t>hierarc</w:t>
      </w:r>
      <w:r>
        <w:rPr>
          <w:spacing w:val="-2"/>
          <w:w w:val="115"/>
        </w:rPr>
        <w:t>hical</w:t>
      </w:r>
      <w:r>
        <w:rPr>
          <w:spacing w:val="2"/>
          <w:w w:val="115"/>
        </w:rPr>
        <w:t> </w:t>
      </w:r>
      <w:r>
        <w:rPr>
          <w:w w:val="115"/>
        </w:rPr>
        <w:t>structure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2"/>
          <w:w w:val="115"/>
        </w:rPr>
        <w:t> </w:t>
      </w:r>
      <w:r>
        <w:rPr>
          <w:w w:val="115"/>
        </w:rPr>
        <w:t>disregarded,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lower</w:t>
      </w:r>
      <w:r>
        <w:rPr>
          <w:spacing w:val="27"/>
          <w:w w:val="113"/>
        </w:rPr>
        <w:t> </w:t>
      </w:r>
      <w:r>
        <w:rPr>
          <w:spacing w:val="-3"/>
          <w:w w:val="115"/>
        </w:rPr>
        <w:t>level</w:t>
      </w:r>
      <w:r>
        <w:rPr>
          <w:spacing w:val="-18"/>
          <w:w w:val="115"/>
        </w:rPr>
        <w:t> </w:t>
      </w:r>
      <w:r>
        <w:rPr>
          <w:w w:val="115"/>
        </w:rPr>
        <w:t>of</w:t>
      </w:r>
      <w:r>
        <w:rPr>
          <w:spacing w:val="-18"/>
          <w:w w:val="115"/>
        </w:rPr>
        <w:t> </w:t>
      </w:r>
      <w:r>
        <w:rPr>
          <w:spacing w:val="-3"/>
          <w:w w:val="115"/>
        </w:rPr>
        <w:t>hierarc</w:t>
      </w:r>
      <w:r>
        <w:rPr>
          <w:spacing w:val="-2"/>
          <w:w w:val="115"/>
        </w:rPr>
        <w:t>h</w:t>
      </w:r>
      <w:r>
        <w:rPr>
          <w:spacing w:val="-3"/>
          <w:w w:val="115"/>
        </w:rPr>
        <w:t>y</w:t>
      </w:r>
      <w:r>
        <w:rPr>
          <w:spacing w:val="-18"/>
          <w:w w:val="115"/>
        </w:rPr>
        <w:t> </w:t>
      </w:r>
      <w:r>
        <w:rPr>
          <w:w w:val="115"/>
        </w:rPr>
        <w:t>often</w:t>
      </w:r>
      <w:r>
        <w:rPr>
          <w:spacing w:val="-18"/>
          <w:w w:val="115"/>
        </w:rPr>
        <w:t> </w:t>
      </w:r>
      <w:r>
        <w:rPr>
          <w:spacing w:val="-2"/>
          <w:w w:val="115"/>
        </w:rPr>
        <w:t>res</w:t>
      </w:r>
      <w:r>
        <w:rPr>
          <w:spacing w:val="-1"/>
          <w:w w:val="115"/>
        </w:rPr>
        <w:t>ult</w:t>
      </w:r>
      <w:r>
        <w:rPr>
          <w:spacing w:val="-18"/>
          <w:w w:val="115"/>
        </w:rPr>
        <w:t> </w:t>
      </w:r>
      <w:r>
        <w:rPr>
          <w:w w:val="115"/>
        </w:rPr>
        <w:t>in</w:t>
      </w:r>
      <w:r>
        <w:rPr>
          <w:spacing w:val="-18"/>
          <w:w w:val="115"/>
        </w:rPr>
        <w:t> </w:t>
      </w:r>
      <w:r>
        <w:rPr>
          <w:w w:val="115"/>
        </w:rPr>
        <w:t>greatest</w:t>
      </w:r>
      <w:r>
        <w:rPr>
          <w:spacing w:val="-18"/>
          <w:w w:val="115"/>
        </w:rPr>
        <w:t> </w:t>
      </w:r>
      <w:r>
        <w:rPr>
          <w:w w:val="115"/>
        </w:rPr>
        <w:t>diff</w:t>
        <w:tab/>
      </w:r>
      <w:r>
        <w:rPr>
          <w:spacing w:val="-2"/>
          <w:w w:val="115"/>
        </w:rPr>
        <w:t>bet</w:t>
      </w:r>
      <w:r>
        <w:rPr>
          <w:spacing w:val="-3"/>
          <w:w w:val="115"/>
        </w:rPr>
        <w:t>ween</w:t>
      </w:r>
      <w:r>
        <w:rPr>
          <w:spacing w:val="-27"/>
          <w:w w:val="115"/>
        </w:rPr>
        <w:t> </w:t>
      </w:r>
      <w:r>
        <w:rPr>
          <w:w w:val="115"/>
        </w:rPr>
        <w:t>IBM</w:t>
      </w:r>
      <w:r>
        <w:rPr>
          <w:spacing w:val="-27"/>
          <w:w w:val="115"/>
        </w:rPr>
        <w:t> </w:t>
      </w:r>
      <w:r>
        <w:rPr>
          <w:w w:val="115"/>
        </w:rPr>
        <w:t>and</w:t>
      </w:r>
      <w:r>
        <w:rPr>
          <w:spacing w:val="-27"/>
          <w:w w:val="115"/>
        </w:rPr>
        <w:t> </w:t>
      </w:r>
      <w:r>
        <w:rPr>
          <w:w w:val="115"/>
        </w:rPr>
        <w:t>HBM.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tabs>
          <w:tab w:pos="6824" w:val="left" w:leader="none"/>
        </w:tabs>
        <w:spacing w:line="242" w:lineRule="auto"/>
        <w:ind w:left="108" w:right="513" w:firstLine="359"/>
        <w:jc w:val="both"/>
      </w:pPr>
      <w:r>
        <w:rPr>
          <w:spacing w:val="-7"/>
          <w:w w:val="110"/>
        </w:rPr>
        <w:t>For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real-li</w:t>
      </w:r>
      <w:r>
        <w:rPr>
          <w:spacing w:val="-2"/>
          <w:w w:val="110"/>
        </w:rPr>
        <w:t>fe</w:t>
      </w:r>
      <w:r>
        <w:rPr>
          <w:spacing w:val="11"/>
          <w:w w:val="110"/>
        </w:rPr>
        <w:t> </w:t>
      </w:r>
      <w:r>
        <w:rPr>
          <w:w w:val="110"/>
        </w:rPr>
        <w:t>datasets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complex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11"/>
          <w:w w:val="110"/>
        </w:rPr>
        <w:t> </w:t>
      </w:r>
      <w:r>
        <w:rPr>
          <w:w w:val="110"/>
        </w:rPr>
        <w:t>structures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11"/>
          <w:w w:val="110"/>
        </w:rPr>
        <w:t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ery</w:t>
      </w:r>
      <w:r>
        <w:rPr>
          <w:spacing w:val="11"/>
          <w:w w:val="110"/>
        </w:rPr>
        <w:t> </w:t>
      </w:r>
      <w:r>
        <w:rPr>
          <w:w w:val="110"/>
        </w:rPr>
        <w:t>diffi</w:t>
      </w:r>
      <w:r>
        <w:rPr>
          <w:spacing w:val="67"/>
          <w:w w:val="110"/>
        </w:rPr>
        <w:t> </w:t>
      </w:r>
      <w:r>
        <w:rPr>
          <w:w w:val="110"/>
        </w:rPr>
        <w:t>to</w:t>
      </w:r>
      <w:r>
        <w:rPr>
          <w:spacing w:val="35"/>
          <w:w w:val="117"/>
        </w:rPr>
        <w:t> </w:t>
      </w:r>
      <w:r>
        <w:rPr>
          <w:spacing w:val="-3"/>
          <w:w w:val="110"/>
        </w:rPr>
        <w:t>pro</w:t>
      </w:r>
      <w:r>
        <w:rPr>
          <w:spacing w:val="-4"/>
          <w:w w:val="110"/>
        </w:rPr>
        <w:t>ve</w:t>
      </w:r>
      <w:r>
        <w:rPr>
          <w:spacing w:val="-11"/>
          <w:w w:val="110"/>
        </w:rPr>
        <w:t> </w:t>
      </w:r>
      <w:r>
        <w:rPr>
          <w:w w:val="110"/>
        </w:rPr>
        <w:t>superiority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HBM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IBM,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hence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conclusions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11"/>
          <w:w w:val="110"/>
        </w:rPr>
        <w:t> </w:t>
      </w:r>
      <w:r>
        <w:rPr>
          <w:w w:val="110"/>
        </w:rPr>
        <w:t>made.</w:t>
      </w:r>
      <w:r>
        <w:rPr>
          <w:spacing w:val="17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sev</w:t>
      </w:r>
      <w:r>
        <w:rPr>
          <w:spacing w:val="-1"/>
          <w:w w:val="110"/>
        </w:rPr>
        <w:t>eral</w:t>
      </w:r>
      <w:r>
        <w:rPr>
          <w:spacing w:val="22"/>
          <w:w w:val="110"/>
        </w:rPr>
        <w:t> </w:t>
      </w:r>
      <w:r>
        <w:rPr>
          <w:w w:val="110"/>
        </w:rPr>
        <w:t>possible</w:t>
      </w:r>
      <w:r>
        <w:rPr>
          <w:spacing w:val="21"/>
          <w:w w:val="110"/>
        </w:rPr>
        <w:t> </w:t>
      </w:r>
      <w:r>
        <w:rPr>
          <w:w w:val="110"/>
        </w:rPr>
        <w:t>reasons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might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contribute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diffi  </w:t>
      </w:r>
      <w:r>
        <w:rPr>
          <w:spacing w:val="37"/>
          <w:w w:val="110"/>
        </w:rPr>
        <w:t> </w:t>
      </w:r>
      <w:r>
        <w:rPr>
          <w:spacing w:val="-10"/>
          <w:w w:val="110"/>
        </w:rPr>
        <w:t>y,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uncertainty,</w:t>
      </w:r>
      <w:r>
        <w:rPr>
          <w:spacing w:val="29"/>
          <w:w w:val="116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v</w:t>
      </w:r>
      <w:r>
        <w:rPr>
          <w:spacing w:val="-3"/>
          <w:w w:val="110"/>
        </w:rPr>
        <w:t>alidit</w:t>
      </w:r>
      <w:r>
        <w:rPr>
          <w:spacing w:val="-4"/>
          <w:w w:val="110"/>
        </w:rPr>
        <w:t>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HBM</w:t>
      </w:r>
      <w:r>
        <w:rPr>
          <w:spacing w:val="-7"/>
          <w:w w:val="110"/>
        </w:rPr>
        <w:t> </w:t>
      </w:r>
      <w:r>
        <w:rPr>
          <w:w w:val="110"/>
        </w:rPr>
        <w:t>used.</w:t>
      </w:r>
      <w:r>
        <w:rPr>
          <w:spacing w:val="22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significan</w:t>
      </w:r>
      <w:r>
        <w:rPr>
          <w:spacing w:val="-1"/>
          <w:w w:val="110"/>
        </w:rPr>
        <w:t>t</w:t>
      </w:r>
      <w:r>
        <w:rPr>
          <w:spacing w:val="-7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-17"/>
          <w:w w:val="110"/>
        </w:rPr>
        <w:t> </w:t>
      </w:r>
      <w:r>
        <w:rPr>
          <w:w w:val="110"/>
        </w:rPr>
        <w:t>anomaly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sig</w:t>
      </w:r>
      <w:r>
        <w:rPr>
          <w:spacing w:val="-1"/>
          <w:w w:val="110"/>
        </w:rPr>
        <w:t>nals</w:t>
      </w:r>
      <w:r>
        <w:rPr>
          <w:spacing w:val="33"/>
          <w:w w:val="108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disease</w:t>
      </w:r>
      <w:r>
        <w:rPr>
          <w:spacing w:val="7"/>
          <w:w w:val="110"/>
        </w:rPr>
        <w:t> </w:t>
      </w:r>
      <w:r>
        <w:rPr>
          <w:w w:val="110"/>
        </w:rPr>
        <w:t>categories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diff</w:t>
      </w:r>
      <w:r>
        <w:rPr>
          <w:spacing w:val="56"/>
          <w:w w:val="110"/>
        </w:rPr>
        <w:t> </w:t>
      </w:r>
      <w:r>
        <w:rPr>
          <w:spacing w:val="-3"/>
          <w:w w:val="110"/>
        </w:rPr>
        <w:t>ent</w:t>
      </w:r>
      <w:r>
        <w:rPr>
          <w:spacing w:val="8"/>
          <w:w w:val="110"/>
        </w:rPr>
        <w:t> </w:t>
      </w:r>
      <w:r>
        <w:rPr>
          <w:w w:val="110"/>
        </w:rPr>
        <w:t>rate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occurrence.</w:t>
      </w:r>
      <w:r>
        <w:rPr>
          <w:spacing w:val="35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more</w:t>
      </w:r>
      <w:r>
        <w:rPr>
          <w:spacing w:val="8"/>
          <w:w w:val="110"/>
        </w:rPr>
        <w:t> </w:t>
      </w:r>
      <w:r>
        <w:rPr>
          <w:w w:val="110"/>
        </w:rPr>
        <w:t>common</w:t>
      </w:r>
      <w:r>
        <w:rPr>
          <w:spacing w:val="9"/>
          <w:w w:val="110"/>
        </w:rPr>
        <w:t> </w:t>
      </w:r>
      <w:r>
        <w:rPr>
          <w:w w:val="110"/>
        </w:rPr>
        <w:t>diseases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28"/>
          <w:w w:val="125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-2"/>
          <w:w w:val="110"/>
        </w:rPr>
        <w:t> </w:t>
      </w:r>
      <w:r>
        <w:rPr>
          <w:w w:val="110"/>
        </w:rPr>
        <w:t>greater</w:t>
      </w:r>
      <w:r>
        <w:rPr>
          <w:spacing w:val="-3"/>
          <w:w w:val="110"/>
        </w:rPr>
        <w:t> </w:t>
      </w:r>
      <w:r>
        <w:rPr>
          <w:w w:val="110"/>
        </w:rPr>
        <w:t>impact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hierarch</w:t>
      </w:r>
      <w:r>
        <w:rPr>
          <w:spacing w:val="-3"/>
          <w:w w:val="110"/>
        </w:rPr>
        <w:t>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spacing w:val="-1"/>
          <w:w w:val="110"/>
        </w:rPr>
        <w:t>ma</w:t>
      </w:r>
      <w:r>
        <w:rPr>
          <w:spacing w:val="-2"/>
          <w:w w:val="110"/>
        </w:rPr>
        <w:t>y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 </w:t>
      </w:r>
      <w:r>
        <w:rPr>
          <w:w w:val="110"/>
        </w:rPr>
        <w:t>signals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3</w:t>
      </w:r>
      <w:r>
        <w:rPr>
          <w:spacing w:val="25"/>
          <w:w w:val="101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8"/>
          <w:w w:val="110"/>
        </w:rPr>
        <w:t> </w:t>
      </w:r>
      <w:r>
        <w:rPr>
          <w:w w:val="110"/>
        </w:rPr>
        <w:t>1,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rare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extremely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rare</w:t>
      </w:r>
      <w:r>
        <w:rPr>
          <w:spacing w:val="17"/>
          <w:w w:val="110"/>
        </w:rPr>
        <w:t> </w:t>
      </w:r>
      <w:r>
        <w:rPr>
          <w:w w:val="110"/>
        </w:rPr>
        <w:t>cases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could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w w:val="110"/>
        </w:rPr>
        <w:t>detect</w:t>
      </w:r>
      <w:r>
        <w:rPr>
          <w:spacing w:val="17"/>
          <w:w w:val="110"/>
        </w:rPr>
        <w:t> </w:t>
      </w:r>
      <w:r>
        <w:rPr>
          <w:w w:val="110"/>
        </w:rPr>
        <w:t>anomaly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18"/>
          <w:w w:val="110"/>
        </w:rPr>
        <w:t> </w:t>
      </w:r>
      <w:r>
        <w:rPr>
          <w:w w:val="110"/>
        </w:rPr>
        <w:t>1</w:t>
      </w:r>
      <w:r>
        <w:rPr>
          <w:spacing w:val="21"/>
          <w:w w:val="104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5"/>
          <w:w w:val="110"/>
        </w:rPr>
        <w:t> </w:t>
      </w:r>
      <w:r>
        <w:rPr>
          <w:w w:val="110"/>
        </w:rPr>
        <w:t>only</w:t>
      </w:r>
      <w:r>
        <w:rPr>
          <w:spacing w:val="25"/>
          <w:w w:val="110"/>
        </w:rPr>
        <w:t> </w:t>
      </w:r>
      <w:r>
        <w:rPr>
          <w:w w:val="110"/>
        </w:rPr>
        <w:t>detect</w:t>
      </w:r>
      <w:r>
        <w:rPr>
          <w:spacing w:val="23"/>
          <w:w w:val="110"/>
        </w:rPr>
        <w:t> </w:t>
      </w:r>
      <w:r>
        <w:rPr>
          <w:w w:val="110"/>
        </w:rPr>
        <w:t>anomaly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ay</w:t>
      </w:r>
      <w:r>
        <w:rPr>
          <w:spacing w:val="25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5"/>
          <w:w w:val="110"/>
        </w:rPr>
        <w:t> </w:t>
      </w:r>
      <w:r>
        <w:rPr>
          <w:w w:val="110"/>
        </w:rPr>
        <w:t>2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25"/>
          <w:w w:val="110"/>
        </w:rPr>
        <w:t> </w:t>
      </w:r>
      <w:r>
        <w:rPr>
          <w:w w:val="110"/>
        </w:rPr>
        <w:t>3.</w:t>
      </w:r>
      <w:r>
        <w:rPr>
          <w:spacing w:val="65"/>
          <w:w w:val="110"/>
        </w:rPr>
        <w:t> </w:t>
      </w:r>
      <w:r>
        <w:rPr>
          <w:w w:val="110"/>
        </w:rPr>
        <w:t>There</w:t>
      </w:r>
      <w:r>
        <w:rPr>
          <w:spacing w:val="25"/>
          <w:w w:val="110"/>
        </w:rPr>
        <w:t> </w:t>
      </w:r>
      <w:r>
        <w:rPr>
          <w:w w:val="110"/>
        </w:rPr>
        <w:t>seem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dissipating</w:t>
      </w:r>
      <w:r>
        <w:rPr>
          <w:spacing w:val="27"/>
          <w:w w:val="114"/>
        </w:rPr>
        <w:t> </w:t>
      </w:r>
      <w:r>
        <w:rPr>
          <w:w w:val="110"/>
        </w:rPr>
        <w:t>effect,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anomalies</w:t>
      </w:r>
      <w:r>
        <w:rPr>
          <w:spacing w:val="-4"/>
          <w:w w:val="110"/>
        </w:rPr>
        <w:t> </w:t>
      </w:r>
      <w:r>
        <w:rPr>
          <w:spacing w:val="1"/>
          <w:w w:val="110"/>
        </w:rPr>
        <w:t>occ</w:t>
      </w:r>
      <w:r>
        <w:rPr>
          <w:w w:val="110"/>
        </w:rPr>
        <w:t>ur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level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lose</w:t>
      </w:r>
      <w:r>
        <w:rPr>
          <w:spacing w:val="-4"/>
          <w:w w:val="110"/>
        </w:rPr>
        <w:t> </w:t>
      </w:r>
      <w:r>
        <w:rPr/>
        <w:t>it’s</w:t>
      </w:r>
      <w:r>
        <w:rPr>
          <w:spacing w:val="2"/>
        </w:rPr>
        <w:t> </w:t>
      </w:r>
      <w:r>
        <w:rPr>
          <w:w w:val="110"/>
        </w:rPr>
        <w:t>presences,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levels</w:t>
      </w:r>
      <w:r>
        <w:rPr>
          <w:spacing w:val="-4"/>
          <w:w w:val="110"/>
        </w:rPr>
        <w:t> </w:t>
      </w:r>
      <w:r>
        <w:rPr>
          <w:w w:val="110"/>
        </w:rPr>
        <w:t>further</w:t>
      </w:r>
      <w:r>
        <w:rPr>
          <w:spacing w:val="-3"/>
          <w:w w:val="110"/>
        </w:rPr>
        <w:t> </w:t>
      </w:r>
      <w:r>
        <w:rPr>
          <w:spacing w:val="-6"/>
          <w:w w:val="110"/>
        </w:rPr>
        <w:t>a</w:t>
      </w:r>
      <w:r>
        <w:rPr>
          <w:spacing w:val="-7"/>
          <w:w w:val="110"/>
        </w:rPr>
        <w:t>w</w:t>
      </w:r>
      <w:r>
        <w:rPr>
          <w:spacing w:val="-6"/>
          <w:w w:val="110"/>
        </w:rPr>
        <w:t>a</w:t>
      </w:r>
      <w:r>
        <w:rPr>
          <w:spacing w:val="-7"/>
          <w:w w:val="110"/>
        </w:rPr>
        <w:t>y</w:t>
      </w:r>
      <w:r>
        <w:rPr>
          <w:spacing w:val="23"/>
          <w:w w:val="109"/>
        </w:rPr>
        <w:t> </w:t>
      </w:r>
      <w:r>
        <w:rPr>
          <w:w w:val="110"/>
        </w:rPr>
        <w:t>from the original </w:t>
      </w:r>
      <w:r>
        <w:rPr>
          <w:spacing w:val="-3"/>
          <w:w w:val="110"/>
        </w:rPr>
        <w:t>level.</w:t>
      </w:r>
      <w:r>
        <w:rPr>
          <w:spacing w:val="23"/>
          <w:w w:val="110"/>
        </w:rPr>
        <w:t> </w:t>
      </w:r>
      <w:r>
        <w:rPr>
          <w:w w:val="110"/>
        </w:rPr>
        <w:t>Of </w:t>
      </w:r>
      <w:r>
        <w:rPr>
          <w:spacing w:val="-1"/>
          <w:w w:val="110"/>
        </w:rPr>
        <w:t>cour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,</w:t>
      </w:r>
      <w:r>
        <w:rPr>
          <w:w w:val="110"/>
        </w:rPr>
        <w:t> this is due</w:t>
      </w:r>
      <w:r>
        <w:rPr>
          <w:spacing w:val="1"/>
          <w:w w:val="110"/>
        </w:rPr>
        <w:t> </w:t>
      </w:r>
      <w:r>
        <w:rPr>
          <w:w w:val="110"/>
        </w:rPr>
        <w:t>to aggregation of other groups masking</w:t>
      </w:r>
      <w:r>
        <w:rPr>
          <w:spacing w:val="23"/>
          <w:w w:val="107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anomaly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their</w:t>
      </w:r>
      <w:r>
        <w:rPr>
          <w:spacing w:val="14"/>
          <w:w w:val="110"/>
        </w:rPr>
        <w:t> </w:t>
      </w:r>
      <w:r>
        <w:rPr>
          <w:w w:val="110"/>
        </w:rPr>
        <w:t>noise.</w:t>
      </w:r>
      <w:r>
        <w:rPr>
          <w:spacing w:val="41"/>
          <w:w w:val="110"/>
        </w:rPr>
        <w:t> </w:t>
      </w:r>
      <w:r>
        <w:rPr>
          <w:spacing w:val="-7"/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smaller</w:t>
      </w:r>
      <w:r>
        <w:rPr>
          <w:spacing w:val="15"/>
          <w:w w:val="110"/>
        </w:rPr>
        <w:t> </w:t>
      </w:r>
      <w:r>
        <w:rPr>
          <w:w w:val="110"/>
        </w:rPr>
        <w:t>categories</w:t>
      </w:r>
      <w:r>
        <w:rPr>
          <w:spacing w:val="16"/>
          <w:w w:val="110"/>
        </w:rPr>
        <w:t> </w:t>
      </w:r>
      <w:r>
        <w:rPr>
          <w:w w:val="110"/>
        </w:rPr>
        <w:t>dissipation</w:t>
      </w:r>
      <w:r>
        <w:rPr>
          <w:spacing w:val="14"/>
          <w:w w:val="110"/>
        </w:rPr>
        <w:t> </w:t>
      </w:r>
      <w:r>
        <w:rPr>
          <w:w w:val="110"/>
        </w:rPr>
        <w:t>effect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stronger.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7"/>
        <w:rPr>
          <w:rFonts w:ascii="PMingLiU" w:hAnsi="PMingLiU" w:cs="PMingLiU" w:eastAsia="PMingLiU"/>
          <w:sz w:val="17"/>
          <w:szCs w:val="17"/>
        </w:rPr>
      </w:pPr>
    </w:p>
    <w:p>
      <w:pPr>
        <w:pStyle w:val="Heading1"/>
        <w:numPr>
          <w:ilvl w:val="1"/>
          <w:numId w:val="18"/>
        </w:numPr>
        <w:tabs>
          <w:tab w:pos="1000" w:val="left" w:leader="none"/>
        </w:tabs>
        <w:spacing w:line="240" w:lineRule="auto" w:before="0" w:after="0"/>
        <w:ind w:left="999" w:right="0" w:hanging="882"/>
        <w:jc w:val="both"/>
        <w:rPr>
          <w:b w:val="0"/>
          <w:bCs w:val="0"/>
        </w:rPr>
      </w:pPr>
      <w:bookmarkStart w:name="extensions on methodology" w:id="229"/>
      <w:bookmarkEnd w:id="229"/>
      <w:r>
        <w:rPr>
          <w:b w:val="0"/>
        </w:rPr>
      </w:r>
      <w:bookmarkStart w:name="_bookmark137" w:id="230"/>
      <w:bookmarkEnd w:id="230"/>
      <w:r>
        <w:rPr>
          <w:b w:val="0"/>
        </w:rPr>
      </w:r>
      <w:bookmarkStart w:name="_bookmark137" w:id="231"/>
      <w:bookmarkEnd w:id="231"/>
      <w:r>
        <w:rPr>
          <w:w w:val="95"/>
        </w:rPr>
        <w:t>Extensions</w:t>
      </w:r>
      <w:r>
        <w:rPr>
          <w:spacing w:val="43"/>
          <w:w w:val="95"/>
        </w:rPr>
        <w:t> </w:t>
      </w:r>
      <w:r>
        <w:rPr>
          <w:w w:val="95"/>
        </w:rPr>
        <w:t>on</w:t>
      </w:r>
      <w:r>
        <w:rPr>
          <w:spacing w:val="43"/>
          <w:w w:val="95"/>
        </w:rPr>
        <w:t> </w:t>
      </w:r>
      <w:r>
        <w:rPr>
          <w:w w:val="95"/>
        </w:rPr>
        <w:t>Meth</w:t>
      </w:r>
      <w:r>
        <w:rPr>
          <w:spacing w:val="10"/>
          <w:w w:val="95"/>
        </w:rPr>
        <w:t>o</w:t>
      </w:r>
      <w:r>
        <w:rPr>
          <w:w w:val="95"/>
        </w:rPr>
        <w:t>dology</w:t>
      </w:r>
      <w:r>
        <w:rPr>
          <w:b w:val="0"/>
        </w:rPr>
      </w:r>
    </w:p>
    <w:p>
      <w:pPr>
        <w:pStyle w:val="BodyText"/>
        <w:spacing w:line="242" w:lineRule="auto" w:before="234"/>
        <w:ind w:left="117" w:right="506"/>
        <w:jc w:val="both"/>
      </w:pPr>
      <w:r>
        <w:rPr>
          <w:spacing w:val="-1"/>
          <w:w w:val="110"/>
        </w:rPr>
        <w:t>Hierarchical</w:t>
      </w:r>
      <w:r>
        <w:rPr>
          <w:spacing w:val="13"/>
          <w:w w:val="110"/>
        </w:rPr>
        <w:t> </w:t>
      </w:r>
      <w:r>
        <w:rPr>
          <w:w w:val="110"/>
        </w:rPr>
        <w:t>time-series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orked</w:t>
      </w:r>
      <w:r>
        <w:rPr>
          <w:spacing w:val="13"/>
          <w:w w:val="110"/>
        </w:rPr>
        <w:t> </w:t>
      </w:r>
      <w:r>
        <w:rPr>
          <w:w w:val="110"/>
        </w:rPr>
        <w:t>fairly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well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3"/>
          <w:w w:val="110"/>
        </w:rPr>
        <w:t> </w:t>
      </w:r>
      <w:r>
        <w:rPr>
          <w:w w:val="110"/>
        </w:rPr>
        <w:t>studies,</w:t>
      </w:r>
      <w:r>
        <w:rPr>
          <w:spacing w:val="14"/>
          <w:w w:val="110"/>
        </w:rPr>
        <w:t> </w:t>
      </w:r>
      <w:r>
        <w:rPr>
          <w:w w:val="110"/>
        </w:rPr>
        <w:t>some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33"/>
          <w:w w:val="101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down</w:t>
      </w:r>
      <w:r>
        <w:rPr>
          <w:spacing w:val="43"/>
          <w:w w:val="110"/>
        </w:rPr>
        <w:t> </w:t>
      </w:r>
      <w:r>
        <w:rPr>
          <w:w w:val="110"/>
        </w:rPr>
        <w:t>side</w:t>
      </w:r>
      <w:r>
        <w:rPr>
          <w:spacing w:val="42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that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time-consumliess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process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3"/>
          <w:w w:val="110"/>
        </w:rPr>
        <w:t> </w:t>
      </w:r>
      <w:r>
        <w:rPr>
          <w:w w:val="110"/>
        </w:rPr>
        <w:t>that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optimally</w:t>
      </w:r>
      <w:r>
        <w:rPr>
          <w:spacing w:val="27"/>
          <w:w w:val="114"/>
        </w:rPr>
        <w:t> </w:t>
      </w:r>
      <w:r>
        <w:rPr>
          <w:w w:val="110"/>
        </w:rPr>
        <w:t>reconciliation</w:t>
      </w:r>
      <w:r>
        <w:rPr>
          <w:spacing w:val="64"/>
          <w:w w:val="110"/>
        </w:rPr>
        <w:t> </w:t>
      </w:r>
      <w:r>
        <w:rPr>
          <w:w w:val="110"/>
        </w:rPr>
        <w:t>algorithm</w:t>
      </w:r>
      <w:r>
        <w:rPr>
          <w:spacing w:val="66"/>
          <w:w w:val="110"/>
        </w:rPr>
        <w:t> </w:t>
      </w:r>
      <w:r>
        <w:rPr>
          <w:spacing w:val="-3"/>
          <w:w w:val="110"/>
        </w:rPr>
        <w:t>gives</w:t>
      </w:r>
      <w:r>
        <w:rPr>
          <w:spacing w:val="66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65"/>
          <w:w w:val="110"/>
        </w:rPr>
        <w:t> </w:t>
      </w:r>
      <w:r>
        <w:rPr>
          <w:w w:val="110"/>
        </w:rPr>
        <w:t>results.</w:t>
      </w:r>
      <w:r>
        <w:rPr>
          <w:spacing w:val="43"/>
          <w:w w:val="110"/>
        </w:rPr>
        <w:t> </w:t>
      </w:r>
      <w:r>
        <w:rPr>
          <w:w w:val="110"/>
        </w:rPr>
        <w:t>Unfortunately  function</w:t>
      </w:r>
      <w:r>
        <w:rPr>
          <w:spacing w:val="67"/>
          <w:w w:val="110"/>
        </w:rPr>
        <w:t> </w:t>
      </w:r>
      <w:r>
        <w:rPr>
          <w:w w:val="110"/>
        </w:rPr>
        <w:t>for</w:t>
      </w:r>
      <w:r>
        <w:rPr>
          <w:spacing w:val="66"/>
          <w:w w:val="110"/>
        </w:rPr>
        <w:t> </w:t>
      </w:r>
      <w:r>
        <w:rPr>
          <w:w w:val="110"/>
        </w:rPr>
        <w:t>non-</w:t>
      </w:r>
      <w:r>
        <w:rPr>
          <w:spacing w:val="24"/>
          <w:w w:val="112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39"/>
          <w:w w:val="110"/>
        </w:rPr>
        <w:t> </w:t>
      </w:r>
      <w:r>
        <w:rPr>
          <w:w w:val="110"/>
        </w:rPr>
        <w:t>optimal</w:t>
      </w:r>
      <w:r>
        <w:rPr>
          <w:spacing w:val="41"/>
          <w:w w:val="110"/>
        </w:rPr>
        <w:t> </w:t>
      </w:r>
      <w:r>
        <w:rPr>
          <w:w w:val="110"/>
        </w:rPr>
        <w:t>reconciliation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prediction</w:t>
      </w:r>
      <w:r>
        <w:rPr>
          <w:spacing w:val="41"/>
          <w:w w:val="110"/>
        </w:rPr>
        <w:t> </w:t>
      </w:r>
      <w:r>
        <w:rPr>
          <w:w w:val="110"/>
        </w:rPr>
        <w:t>will</w:t>
      </w:r>
      <w:r>
        <w:rPr>
          <w:spacing w:val="41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implemented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until</w:t>
      </w:r>
      <w:r>
        <w:rPr>
          <w:spacing w:val="41"/>
          <w:w w:val="110"/>
        </w:rPr>
        <w:t> </w:t>
      </w:r>
      <w:r>
        <w:rPr>
          <w:w w:val="110"/>
        </w:rPr>
        <w:t>after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20"/>
        </w:rPr>
        <w:t> </w:t>
      </w:r>
      <w:r>
        <w:rPr>
          <w:w w:val="110"/>
        </w:rPr>
        <w:t>submission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thesis.</w:t>
      </w:r>
      <w:r>
        <w:rPr/>
      </w:r>
    </w:p>
    <w:p>
      <w:pPr>
        <w:pStyle w:val="BodyText"/>
        <w:tabs>
          <w:tab w:pos="4504" w:val="left" w:leader="none"/>
          <w:tab w:pos="6565" w:val="left" w:leader="none"/>
          <w:tab w:pos="7079" w:val="left" w:leader="none"/>
        </w:tabs>
        <w:spacing w:line="242" w:lineRule="auto" w:before="11"/>
        <w:ind w:left="108" w:right="512" w:firstLine="359"/>
        <w:jc w:val="both"/>
      </w:pPr>
      <w:r>
        <w:rPr>
          <w:spacing w:val="-3"/>
          <w:w w:val="115"/>
        </w:rPr>
        <w:t>Uncertain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y</w:t>
      </w:r>
      <w:r>
        <w:rPr>
          <w:spacing w:val="-33"/>
          <w:w w:val="115"/>
        </w:rPr>
        <w:t> </w:t>
      </w:r>
      <w:r>
        <w:rPr>
          <w:w w:val="115"/>
        </w:rPr>
        <w:t>in</w:t>
      </w:r>
      <w:r>
        <w:rPr>
          <w:spacing w:val="-33"/>
          <w:w w:val="115"/>
        </w:rPr>
        <w:t> </w:t>
      </w:r>
      <w:r>
        <w:rPr>
          <w:spacing w:val="-3"/>
          <w:w w:val="115"/>
        </w:rPr>
        <w:t>Bayesian</w:t>
      </w:r>
      <w:r>
        <w:rPr>
          <w:spacing w:val="-33"/>
          <w:w w:val="115"/>
        </w:rPr>
        <w:t> </w:t>
      </w:r>
      <w:r>
        <w:rPr>
          <w:w w:val="115"/>
        </w:rPr>
        <w:t>estimations</w:t>
      </w:r>
      <w:r>
        <w:rPr>
          <w:spacing w:val="-34"/>
          <w:w w:val="115"/>
        </w:rPr>
        <w:t> </w:t>
      </w:r>
      <w:r>
        <w:rPr>
          <w:w w:val="115"/>
        </w:rPr>
        <w:t>has</w:t>
      </w:r>
      <w:r>
        <w:rPr>
          <w:spacing w:val="-33"/>
          <w:w w:val="115"/>
        </w:rPr>
        <w:t> </w:t>
      </w:r>
      <w:r>
        <w:rPr>
          <w:w w:val="115"/>
        </w:rPr>
        <w:t>certainly</w:t>
      </w:r>
      <w:r>
        <w:rPr>
          <w:spacing w:val="-33"/>
          <w:w w:val="115"/>
        </w:rPr>
        <w:t> </w:t>
      </w:r>
      <w:r>
        <w:rPr>
          <w:w w:val="115"/>
        </w:rPr>
        <w:t>add</w:t>
      </w:r>
      <w:r>
        <w:rPr>
          <w:spacing w:val="-33"/>
          <w:w w:val="115"/>
        </w:rPr>
        <w:t> </w:t>
      </w:r>
      <w:r>
        <w:rPr>
          <w:w w:val="115"/>
        </w:rPr>
        <w:t>diffi</w:t>
        <w:tab/>
        <w:tab/>
        <w:t>to</w:t>
      </w:r>
      <w:r>
        <w:rPr>
          <w:spacing w:val="-27"/>
          <w:w w:val="115"/>
        </w:rPr>
        <w:t> </w:t>
      </w:r>
      <w:r>
        <w:rPr>
          <w:w w:val="115"/>
        </w:rPr>
        <w:t>the</w:t>
      </w:r>
      <w:r>
        <w:rPr>
          <w:spacing w:val="-28"/>
          <w:w w:val="115"/>
        </w:rPr>
        <w:t> </w:t>
      </w:r>
      <w:r>
        <w:rPr>
          <w:w w:val="115"/>
        </w:rPr>
        <w:t>processes</w:t>
      </w:r>
      <w:r>
        <w:rPr>
          <w:spacing w:val="35"/>
          <w:w w:val="102"/>
        </w:rPr>
        <w:t> </w:t>
      </w:r>
      <w:r>
        <w:rPr>
          <w:w w:val="115"/>
        </w:rPr>
        <w:t>of</w:t>
      </w:r>
      <w:r>
        <w:rPr>
          <w:spacing w:val="-19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-19"/>
          <w:w w:val="115"/>
        </w:rPr>
        <w:t> </w:t>
      </w:r>
      <w:r>
        <w:rPr>
          <w:w w:val="115"/>
        </w:rPr>
        <w:t>selections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result</w:t>
      </w:r>
      <w:r>
        <w:rPr>
          <w:spacing w:val="-19"/>
          <w:w w:val="115"/>
        </w:rPr>
        <w:t> </w:t>
      </w:r>
      <w:r>
        <w:rPr>
          <w:w w:val="115"/>
        </w:rPr>
        <w:t>exploration. </w:t>
      </w:r>
      <w:r>
        <w:rPr>
          <w:spacing w:val="-3"/>
          <w:w w:val="115"/>
        </w:rPr>
        <w:t>Uncertain</w:t>
      </w:r>
      <w:r>
        <w:rPr>
          <w:spacing w:val="-2"/>
          <w:w w:val="115"/>
        </w:rPr>
        <w:t>t</w:t>
      </w:r>
      <w:r>
        <w:rPr>
          <w:spacing w:val="-3"/>
          <w:w w:val="115"/>
        </w:rPr>
        <w:t>y</w:t>
      </w:r>
      <w:r>
        <w:rPr>
          <w:spacing w:val="-19"/>
          <w:w w:val="115"/>
        </w:rPr>
        <w:t> </w:t>
      </w:r>
      <w:r>
        <w:rPr>
          <w:w w:val="115"/>
        </w:rPr>
        <w:t>is</w:t>
      </w:r>
      <w:r>
        <w:rPr>
          <w:spacing w:val="-18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w w:val="115"/>
        </w:rPr>
        <w:t>strength</w:t>
      </w:r>
      <w:r>
        <w:rPr>
          <w:spacing w:val="-18"/>
          <w:w w:val="115"/>
        </w:rPr>
        <w:t> </w:t>
      </w:r>
      <w:r>
        <w:rPr>
          <w:w w:val="115"/>
        </w:rPr>
        <w:t>and</w:t>
      </w:r>
      <w:r>
        <w:rPr>
          <w:spacing w:val="-19"/>
          <w:w w:val="115"/>
        </w:rPr>
        <w:t> </w:t>
      </w:r>
      <w:r>
        <w:rPr>
          <w:w w:val="115"/>
        </w:rPr>
        <w:t>a</w:t>
      </w:r>
      <w:r>
        <w:rPr>
          <w:spacing w:val="-19"/>
          <w:w w:val="115"/>
        </w:rPr>
        <w:t> </w:t>
      </w:r>
      <w:r>
        <w:rPr>
          <w:spacing w:val="-2"/>
          <w:w w:val="115"/>
        </w:rPr>
        <w:t>weakness</w:t>
      </w:r>
      <w:r>
        <w:rPr>
          <w:spacing w:val="23"/>
          <w:w w:val="103"/>
        </w:rPr>
        <w:t> </w:t>
      </w:r>
      <w:r>
        <w:rPr>
          <w:w w:val="110"/>
        </w:rPr>
        <w:t>of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-21"/>
          <w:w w:val="110"/>
        </w:rPr>
        <w:t> </w:t>
      </w:r>
      <w:r>
        <w:rPr>
          <w:w w:val="110"/>
        </w:rPr>
        <w:t>inference,</w:t>
      </w:r>
      <w:r>
        <w:rPr>
          <w:spacing w:val="-21"/>
          <w:w w:val="110"/>
        </w:rPr>
        <w:t> </w:t>
      </w:r>
      <w:r>
        <w:rPr>
          <w:w w:val="110"/>
        </w:rPr>
        <w:t>in</w:t>
      </w:r>
      <w:r>
        <w:rPr>
          <w:spacing w:val="-21"/>
          <w:w w:val="110"/>
        </w:rPr>
        <w:t> </w:t>
      </w:r>
      <w:r>
        <w:rPr>
          <w:w w:val="110"/>
        </w:rPr>
        <w:t>our</w:t>
      </w:r>
      <w:r>
        <w:rPr>
          <w:spacing w:val="-21"/>
          <w:w w:val="110"/>
        </w:rPr>
        <w:t> </w:t>
      </w:r>
      <w:r>
        <w:rPr>
          <w:w w:val="110"/>
        </w:rPr>
        <w:t>case</w:t>
      </w:r>
      <w:r>
        <w:rPr>
          <w:spacing w:val="-20"/>
          <w:w w:val="110"/>
        </w:rPr>
        <w:t> </w:t>
      </w:r>
      <w:r>
        <w:rPr>
          <w:w w:val="110"/>
        </w:rPr>
        <w:t>diff</w:t>
        <w:tab/>
      </w:r>
      <w:r>
        <w:rPr>
          <w:w w:val="115"/>
        </w:rPr>
        <w:t>in</w:t>
      </w:r>
      <w:r>
        <w:rPr>
          <w:spacing w:val="-32"/>
          <w:w w:val="115"/>
        </w:rPr>
        <w:t> </w:t>
      </w:r>
      <w:r>
        <w:rPr>
          <w:w w:val="115"/>
        </w:rPr>
        <w:t>DIC</w:t>
      </w:r>
      <w:r>
        <w:rPr>
          <w:spacing w:val="-31"/>
          <w:w w:val="115"/>
        </w:rPr>
        <w:t> </w:t>
      </w:r>
      <w:r>
        <w:rPr>
          <w:w w:val="115"/>
        </w:rPr>
        <w:t>are</w:t>
      </w:r>
      <w:r>
        <w:rPr>
          <w:spacing w:val="-31"/>
          <w:w w:val="115"/>
        </w:rPr>
        <w:t> </w:t>
      </w:r>
      <w:r>
        <w:rPr>
          <w:w w:val="115"/>
        </w:rPr>
        <w:t>sometimes</w:t>
      </w:r>
      <w:r>
        <w:rPr>
          <w:spacing w:val="-31"/>
          <w:w w:val="115"/>
        </w:rPr>
        <w:t> </w:t>
      </w:r>
      <w:r>
        <w:rPr>
          <w:w w:val="115"/>
        </w:rPr>
        <w:t>hard</w:t>
      </w:r>
      <w:r>
        <w:rPr>
          <w:spacing w:val="-31"/>
          <w:w w:val="115"/>
        </w:rPr>
        <w:t> </w:t>
      </w:r>
      <w:r>
        <w:rPr>
          <w:w w:val="115"/>
        </w:rPr>
        <w:t>to</w:t>
      </w:r>
      <w:r>
        <w:rPr>
          <w:spacing w:val="-31"/>
          <w:w w:val="115"/>
        </w:rPr>
        <w:t> </w:t>
      </w:r>
      <w:r>
        <w:rPr>
          <w:w w:val="115"/>
        </w:rPr>
        <w:t>distinguish,</w:t>
      </w:r>
      <w:r>
        <w:rPr>
          <w:spacing w:val="22"/>
          <w:w w:val="109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27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27"/>
          <w:w w:val="115"/>
        </w:rPr>
        <w:t> </w:t>
      </w:r>
      <w:r>
        <w:rPr>
          <w:w w:val="115"/>
        </w:rPr>
        <w:t>unable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made</w:t>
      </w:r>
      <w:r>
        <w:rPr>
          <w:spacing w:val="27"/>
          <w:w w:val="115"/>
        </w:rPr>
        <w:t> </w:t>
      </w:r>
      <w:r>
        <w:rPr>
          <w:w w:val="115"/>
        </w:rPr>
        <w:t>strong</w:t>
      </w:r>
      <w:r>
        <w:rPr>
          <w:spacing w:val="27"/>
          <w:w w:val="115"/>
        </w:rPr>
        <w:t> </w:t>
      </w:r>
      <w:r>
        <w:rPr>
          <w:w w:val="115"/>
        </w:rPr>
        <w:t>claims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our</w:t>
      </w:r>
      <w:r>
        <w:rPr>
          <w:spacing w:val="27"/>
          <w:w w:val="115"/>
        </w:rPr>
        <w:t> </w:t>
      </w:r>
      <w:r>
        <w:rPr>
          <w:w w:val="115"/>
        </w:rPr>
        <w:t>fi</w:t>
        <w:tab/>
        <w:t>Also</w:t>
      </w:r>
      <w:r>
        <w:rPr>
          <w:spacing w:val="13"/>
          <w:w w:val="115"/>
        </w:rPr>
        <w:t> </w:t>
      </w:r>
      <w:r>
        <w:rPr>
          <w:w w:val="115"/>
        </w:rPr>
        <w:t>with</w:t>
      </w:r>
      <w:r>
        <w:rPr>
          <w:spacing w:val="14"/>
          <w:w w:val="115"/>
        </w:rPr>
        <w:t> </w:t>
      </w:r>
      <w:r>
        <w:rPr>
          <w:w w:val="115"/>
        </w:rPr>
        <w:t>increased</w:t>
      </w:r>
      <w:r>
        <w:rPr>
          <w:spacing w:val="22"/>
          <w:w w:val="112"/>
        </w:rPr>
        <w:t> </w:t>
      </w:r>
      <w:r>
        <w:rPr>
          <w:w w:val="115"/>
        </w:rPr>
        <w:t>parameter</w:t>
      </w:r>
      <w:r>
        <w:rPr>
          <w:spacing w:val="-15"/>
          <w:w w:val="115"/>
        </w:rPr>
        <w:t> </w:t>
      </w:r>
      <w:r>
        <w:rPr>
          <w:w w:val="115"/>
        </w:rPr>
        <w:t>that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tained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uncertain</w:t>
      </w:r>
      <w:r>
        <w:rPr>
          <w:spacing w:val="-3"/>
          <w:w w:val="115"/>
        </w:rPr>
        <w:t>t</w:t>
      </w:r>
      <w:r>
        <w:rPr>
          <w:spacing w:val="-4"/>
          <w:w w:val="115"/>
        </w:rPr>
        <w:t>y,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computational</w:t>
      </w:r>
      <w:r>
        <w:rPr>
          <w:spacing w:val="-14"/>
          <w:w w:val="115"/>
        </w:rPr>
        <w:t> </w:t>
      </w:r>
      <w:r>
        <w:rPr>
          <w:w w:val="115"/>
        </w:rPr>
        <w:t>cost</w:t>
      </w:r>
      <w:r>
        <w:rPr>
          <w:spacing w:val="-14"/>
          <w:w w:val="115"/>
        </w:rPr>
        <w:t> </w:t>
      </w:r>
      <w:r>
        <w:rPr>
          <w:w w:val="115"/>
        </w:rPr>
        <w:t>increases</w:t>
      </w:r>
      <w:r>
        <w:rPr>
          <w:spacing w:val="-15"/>
          <w:w w:val="115"/>
        </w:rPr>
        <w:t> </w:t>
      </w:r>
      <w:r>
        <w:rPr>
          <w:w w:val="115"/>
        </w:rPr>
        <w:t>dramatically</w:t>
      </w:r>
      <w:r>
        <w:rPr>
          <w:spacing w:val="24"/>
          <w:w w:val="112"/>
        </w:rPr>
        <w:t> </w:t>
      </w:r>
      <w:r>
        <w:rPr>
          <w:w w:val="115"/>
        </w:rPr>
        <w:t>with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increase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spacing w:val="-3"/>
          <w:w w:val="115"/>
        </w:rPr>
        <w:t>dimensionality</w:t>
      </w:r>
      <w:r>
        <w:rPr>
          <w:spacing w:val="-2"/>
          <w:w w:val="115"/>
        </w:rPr>
        <w:t>,</w:t>
      </w:r>
      <w:r>
        <w:rPr>
          <w:spacing w:val="5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w w:val="115"/>
        </w:rPr>
        <w:t>limits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3"/>
          <w:w w:val="115"/>
        </w:rPr>
        <w:t>practicalit</w:t>
      </w:r>
      <w:r>
        <w:rPr>
          <w:spacing w:val="-4"/>
          <w:w w:val="115"/>
        </w:rPr>
        <w:t>y</w:t>
      </w:r>
      <w:r>
        <w:rPr>
          <w:spacing w:val="-3"/>
          <w:w w:val="115"/>
        </w:rPr>
        <w:t>.</w:t>
      </w:r>
      <w:r>
        <w:rPr>
          <w:spacing w:val="32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3"/>
          <w:w w:val="115"/>
        </w:rPr>
        <w:t> </w:t>
      </w:r>
      <w:r>
        <w:rPr>
          <w:w w:val="115"/>
        </w:rPr>
        <w:t>simple</w:t>
      </w:r>
      <w:r>
        <w:rPr>
          <w:spacing w:val="3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31"/>
          <w:w w:val="109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problems</w:t>
      </w:r>
      <w:r>
        <w:rPr>
          <w:spacing w:val="-6"/>
          <w:w w:val="115"/>
        </w:rPr>
        <w:t> </w:t>
      </w:r>
      <w:r>
        <w:rPr>
          <w:w w:val="105"/>
        </w:rPr>
        <w:t>isn’t </w:t>
      </w:r>
      <w:r>
        <w:rPr>
          <w:w w:val="115"/>
        </w:rPr>
        <w:t>so</w:t>
      </w:r>
      <w:r>
        <w:rPr>
          <w:spacing w:val="-6"/>
          <w:w w:val="115"/>
        </w:rPr>
        <w:t> </w:t>
      </w:r>
      <w:r>
        <w:rPr>
          <w:w w:val="115"/>
        </w:rPr>
        <w:t>bad,</w:t>
      </w:r>
      <w:r>
        <w:rPr>
          <w:spacing w:val="-6"/>
          <w:w w:val="115"/>
        </w:rPr>
        <w:t> </w:t>
      </w:r>
      <w:r>
        <w:rPr>
          <w:w w:val="115"/>
        </w:rPr>
        <w:t>but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6"/>
          <w:w w:val="115"/>
        </w:rPr>
        <w:t> </w:t>
      </w:r>
      <w:r>
        <w:rPr>
          <w:w w:val="115"/>
        </w:rPr>
        <w:t>large</w:t>
      </w:r>
      <w:r>
        <w:rPr>
          <w:spacing w:val="-6"/>
          <w:w w:val="115"/>
        </w:rPr>
        <w:t> </w:t>
      </w:r>
      <w:r>
        <w:rPr>
          <w:w w:val="115"/>
        </w:rPr>
        <w:t>complex</w:t>
      </w:r>
      <w:r>
        <w:rPr>
          <w:spacing w:val="-5"/>
          <w:w w:val="115"/>
        </w:rPr>
        <w:t> </w:t>
      </w:r>
      <w:r>
        <w:rPr>
          <w:w w:val="115"/>
        </w:rPr>
        <w:t>data,</w:t>
      </w:r>
      <w:r>
        <w:rPr>
          <w:spacing w:val="-6"/>
          <w:w w:val="115"/>
        </w:rPr>
        <w:t> </w:t>
      </w:r>
      <w:r>
        <w:rPr>
          <w:w w:val="115"/>
        </w:rPr>
        <w:t>running</w:t>
      </w:r>
      <w:r>
        <w:rPr>
          <w:spacing w:val="-5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ma</w:t>
      </w:r>
      <w:r>
        <w:rPr>
          <w:spacing w:val="-4"/>
          <w:w w:val="115"/>
        </w:rPr>
        <w:t>y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</w:t>
      </w:r>
      <w:r>
        <w:rPr>
          <w:spacing w:val="23"/>
          <w:w w:val="106"/>
        </w:rPr>
        <w:t> </w:t>
      </w:r>
      <w:r>
        <w:rPr>
          <w:w w:val="115"/>
        </w:rPr>
        <w:t>hours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hours,</w:t>
      </w:r>
      <w:r>
        <w:rPr>
          <w:spacing w:val="-17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often</w:t>
      </w:r>
      <w:r>
        <w:rPr>
          <w:spacing w:val="-17"/>
          <w:w w:val="115"/>
        </w:rPr>
        <w:t> </w:t>
      </w:r>
      <w:r>
        <w:rPr>
          <w:w w:val="115"/>
        </w:rPr>
        <w:t>cannot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make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significan</w:t>
      </w:r>
      <w:r>
        <w:rPr>
          <w:spacing w:val="-1"/>
          <w:w w:val="115"/>
        </w:rPr>
        <w:t>t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</w:t>
      </w:r>
      <w:r>
        <w:rPr>
          <w:spacing w:val="-3"/>
          <w:w w:val="115"/>
        </w:rPr>
        <w:t>ions</w:t>
      </w:r>
      <w:r>
        <w:rPr>
          <w:spacing w:val="-17"/>
          <w:w w:val="115"/>
        </w:rPr>
        <w:t> </w:t>
      </w:r>
      <w:r>
        <w:rPr>
          <w:w w:val="115"/>
        </w:rPr>
        <w:t>from</w:t>
      </w:r>
      <w:r>
        <w:rPr>
          <w:spacing w:val="-16"/>
          <w:w w:val="115"/>
        </w:rPr>
        <w:t> </w:t>
      </w:r>
      <w:r>
        <w:rPr>
          <w:w w:val="115"/>
        </w:rPr>
        <w:t>results.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spacing w:line="240" w:lineRule="auto" w:before="7"/>
        <w:rPr>
          <w:rFonts w:ascii="PMingLiU" w:hAnsi="PMingLiU" w:cs="PMingLiU" w:eastAsia="PMingLiU"/>
          <w:sz w:val="17"/>
          <w:szCs w:val="17"/>
        </w:rPr>
      </w:pPr>
    </w:p>
    <w:p>
      <w:pPr>
        <w:pStyle w:val="Heading1"/>
        <w:numPr>
          <w:ilvl w:val="1"/>
          <w:numId w:val="18"/>
        </w:numPr>
        <w:tabs>
          <w:tab w:pos="1000" w:val="left" w:leader="none"/>
        </w:tabs>
        <w:spacing w:line="240" w:lineRule="auto" w:before="0" w:after="0"/>
        <w:ind w:left="999" w:right="0" w:hanging="882"/>
        <w:jc w:val="both"/>
        <w:rPr>
          <w:b w:val="0"/>
          <w:bCs w:val="0"/>
        </w:rPr>
      </w:pPr>
      <w:bookmarkStart w:name="Implications" w:id="232"/>
      <w:bookmarkEnd w:id="232"/>
      <w:r>
        <w:rPr>
          <w:b w:val="0"/>
        </w:rPr>
      </w:r>
      <w:bookmarkStart w:name="_bookmark138" w:id="233"/>
      <w:bookmarkEnd w:id="233"/>
      <w:r>
        <w:rPr>
          <w:b w:val="0"/>
        </w:rPr>
      </w:r>
      <w:bookmarkStart w:name="_bookmark138" w:id="234"/>
      <w:bookmarkEnd w:id="234"/>
      <w:r>
        <w:rPr/>
        <w:t>Implications</w:t>
      </w:r>
      <w:r>
        <w:rPr>
          <w:b w:val="0"/>
        </w:rPr>
      </w:r>
    </w:p>
    <w:p>
      <w:pPr>
        <w:pStyle w:val="BodyText"/>
        <w:spacing w:line="242" w:lineRule="auto" w:before="234"/>
        <w:ind w:left="117" w:right="537" w:hanging="9"/>
        <w:jc w:val="both"/>
      </w:pP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possible</w:t>
      </w:r>
      <w:r>
        <w:rPr>
          <w:spacing w:val="36"/>
          <w:w w:val="110"/>
        </w:rPr>
        <w:t> </w:t>
      </w:r>
      <w:r>
        <w:rPr>
          <w:w w:val="110"/>
        </w:rPr>
        <w:t>implications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our</w:t>
      </w:r>
      <w:r>
        <w:rPr>
          <w:spacing w:val="37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create</w:t>
      </w:r>
      <w:r>
        <w:rPr>
          <w:spacing w:val="37"/>
          <w:w w:val="110"/>
        </w:rPr>
        <w:t> </w:t>
      </w:r>
      <w:r>
        <w:rPr>
          <w:w w:val="110"/>
        </w:rPr>
        <w:t>an</w:t>
      </w:r>
      <w:r>
        <w:rPr>
          <w:spacing w:val="37"/>
          <w:w w:val="110"/>
        </w:rPr>
        <w:t> </w:t>
      </w:r>
      <w:r>
        <w:rPr>
          <w:w w:val="110"/>
        </w:rPr>
        <w:t>online</w:t>
      </w:r>
      <w:r>
        <w:rPr>
          <w:spacing w:val="37"/>
          <w:w w:val="110"/>
        </w:rPr>
        <w:t> </w:t>
      </w:r>
      <w:r>
        <w:rPr>
          <w:w w:val="110"/>
        </w:rPr>
        <w:t>signal</w:t>
      </w:r>
      <w:r>
        <w:rPr>
          <w:spacing w:val="38"/>
          <w:w w:val="110"/>
        </w:rPr>
        <w:t> </w:t>
      </w:r>
      <w:r>
        <w:rPr>
          <w:w w:val="110"/>
        </w:rPr>
        <w:t>detection</w:t>
      </w:r>
      <w:r>
        <w:rPr>
          <w:spacing w:val="36"/>
          <w:w w:val="110"/>
        </w:rPr>
        <w:t> </w:t>
      </w:r>
      <w:r>
        <w:rPr>
          <w:w w:val="110"/>
        </w:rPr>
        <w:t>alarm</w:t>
      </w:r>
      <w:r>
        <w:rPr>
          <w:spacing w:val="27"/>
          <w:w w:val="116"/>
        </w:rPr>
        <w:t> </w:t>
      </w:r>
      <w:r>
        <w:rPr>
          <w:w w:val="110"/>
        </w:rPr>
        <w:t>system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raises</w:t>
      </w:r>
      <w:r>
        <w:rPr>
          <w:spacing w:val="25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alarm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notifi</w:t>
      </w:r>
      <w:r>
        <w:rPr>
          <w:spacing w:val="62"/>
          <w:w w:val="110"/>
        </w:rPr>
        <w:t> </w:t>
      </w:r>
      <w:r>
        <w:rPr>
          <w:w w:val="110"/>
        </w:rPr>
        <w:t>hospital</w:t>
      </w:r>
      <w:r>
        <w:rPr>
          <w:spacing w:val="25"/>
          <w:w w:val="110"/>
        </w:rPr>
        <w:t> </w:t>
      </w:r>
      <w:r>
        <w:rPr>
          <w:spacing w:val="-1"/>
          <w:w w:val="110"/>
        </w:rPr>
        <w:t>management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congestion</w:t>
      </w:r>
      <w:r>
        <w:rPr>
          <w:spacing w:val="26"/>
          <w:w w:val="110"/>
        </w:rPr>
        <w:t> </w:t>
      </w: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efore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occurs,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os</w:t>
      </w:r>
      <w:r>
        <w:rPr>
          <w:spacing w:val="-1"/>
          <w:w w:val="110"/>
        </w:rPr>
        <w:t>sibility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abnormally</w:t>
      </w:r>
      <w:r>
        <w:rPr>
          <w:spacing w:val="26"/>
          <w:w w:val="110"/>
        </w:rPr>
        <w:t> </w:t>
      </w:r>
      <w:r>
        <w:rPr>
          <w:w w:val="110"/>
        </w:rPr>
        <w:t>high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arrivals.</w:t>
      </w:r>
      <w:r>
        <w:rPr>
          <w:spacing w:val="58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8"/>
        </w:rPr>
        <w:t> </w:t>
      </w:r>
      <w:r>
        <w:rPr>
          <w:w w:val="110"/>
        </w:rPr>
        <w:t>all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development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big</w:t>
      </w:r>
      <w:r>
        <w:rPr>
          <w:spacing w:val="34"/>
          <w:w w:val="110"/>
        </w:rPr>
        <w:t> </w:t>
      </w:r>
      <w:r>
        <w:rPr>
          <w:w w:val="110"/>
        </w:rPr>
        <w:t>data,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linkage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streaming,</w:t>
      </w:r>
      <w:r>
        <w:rPr>
          <w:spacing w:val="36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enough</w:t>
      </w:r>
      <w:r>
        <w:rPr>
          <w:spacing w:val="25"/>
          <w:w w:val="111"/>
        </w:rPr>
        <w:t> </w:t>
      </w:r>
      <w:r>
        <w:rPr>
          <w:w w:val="110"/>
        </w:rPr>
        <w:t>resource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start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developmen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practical</w:t>
      </w:r>
      <w:r>
        <w:rPr>
          <w:spacing w:val="-4"/>
          <w:w w:val="110"/>
        </w:rPr>
        <w:t> </w:t>
      </w:r>
      <w:r>
        <w:rPr>
          <w:w w:val="110"/>
        </w:rPr>
        <w:t>setting.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/>
      </w:r>
    </w:p>
    <w:p>
      <w:pPr>
        <w:spacing w:after="0" w:line="242" w:lineRule="auto"/>
        <w:jc w:val="both"/>
        <w:sectPr>
          <w:headerReference w:type="even" r:id="rId149"/>
          <w:pgSz w:w="12240" w:h="15840"/>
          <w:pgMar w:header="987" w:footer="749" w:top="1260" w:bottom="940" w:left="1300" w:right="1720"/>
        </w:sectPr>
      </w:pPr>
    </w:p>
    <w:p>
      <w:pPr>
        <w:pStyle w:val="BodyText"/>
        <w:tabs>
          <w:tab w:pos="5968" w:val="left" w:leader="none"/>
        </w:tabs>
        <w:spacing w:line="314" w:lineRule="exact"/>
        <w:ind w:right="0"/>
        <w:jc w:val="left"/>
      </w:pPr>
      <w:r>
        <w:rPr>
          <w:w w:val="110"/>
        </w:rPr>
        <w:t>CHAPTER</w:t>
      </w:r>
      <w:r>
        <w:rPr>
          <w:spacing w:val="15"/>
          <w:w w:val="110"/>
        </w:rPr>
        <w:t> </w:t>
      </w:r>
      <w:r>
        <w:rPr>
          <w:w w:val="110"/>
        </w:rPr>
        <w:t>4. </w:t>
      </w:r>
      <w:r>
        <w:rPr>
          <w:spacing w:val="60"/>
          <w:w w:val="110"/>
        </w:rPr>
        <w:t> </w:t>
      </w:r>
      <w:r>
        <w:rPr>
          <w:w w:val="110"/>
        </w:rPr>
        <w:t>CONCLUSION</w:t>
        <w:tab/>
        <w:t>4.5.  </w:t>
      </w:r>
      <w:r>
        <w:rPr>
          <w:spacing w:val="10"/>
          <w:w w:val="110"/>
        </w:rPr>
        <w:t> </w:t>
      </w:r>
      <w:r>
        <w:rPr>
          <w:w w:val="110"/>
        </w:rPr>
        <w:t>FUTURE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DIRECTIONS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"/>
          <w:szCs w:val="2"/>
        </w:rPr>
      </w:pPr>
    </w:p>
    <w:p>
      <w:pPr>
        <w:spacing w:line="20" w:lineRule="atLeast"/>
        <w:ind w:left="543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15pt;height:.4pt;mso-position-horizontal-relative:char;mso-position-vertical-relative:line" coordorigin="0,0" coordsize="8563,8">
            <v:group style="position:absolute;left:4;top:4;width:8555;height:2" coordorigin="4,4" coordsize="8555,2">
              <v:shape style="position:absolute;left:4;top:4;width:8555;height:2" coordorigin="4,4" coordsize="8555,0" path="m4,4l8559,4e" filled="false" stroked="true" strokeweight=".398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42" w:lineRule="auto" w:before="177"/>
        <w:ind w:right="127"/>
        <w:jc w:val="both"/>
      </w:pPr>
      <w:r>
        <w:rPr>
          <w:w w:val="110"/>
        </w:rPr>
        <w:t>collecting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various</w:t>
      </w:r>
      <w:r>
        <w:rPr>
          <w:spacing w:val="7"/>
          <w:w w:val="110"/>
        </w:rPr>
        <w:t> </w:t>
      </w:r>
      <w:r>
        <w:rPr>
          <w:w w:val="110"/>
        </w:rPr>
        <w:t>sources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send</w:t>
      </w:r>
      <w:r>
        <w:rPr>
          <w:spacing w:val="7"/>
          <w:w w:val="110"/>
        </w:rPr>
        <w:t> </w:t>
      </w:r>
      <w:r>
        <w:rPr>
          <w:w w:val="110"/>
        </w:rPr>
        <w:t>them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online</w:t>
      </w:r>
      <w:r>
        <w:rPr>
          <w:spacing w:val="8"/>
          <w:w w:val="110"/>
        </w:rPr>
        <w:t> </w:t>
      </w:r>
      <w:r>
        <w:rPr>
          <w:w w:val="110"/>
        </w:rPr>
        <w:t>cloud</w:t>
      </w:r>
      <w:r>
        <w:rPr>
          <w:spacing w:val="8"/>
          <w:w w:val="110"/>
        </w:rPr>
        <w:t> </w:t>
      </w:r>
      <w:r>
        <w:rPr>
          <w:w w:val="110"/>
        </w:rPr>
        <w:t>platform,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24"/>
        </w:rPr>
        <w:t> </w:t>
      </w:r>
      <w:r>
        <w:rPr>
          <w:spacing w:val="-1"/>
          <w:w w:val="110"/>
        </w:rPr>
        <w:t>integrates</w:t>
      </w:r>
      <w:r>
        <w:rPr>
          <w:spacing w:val="17"/>
          <w:w w:val="110"/>
        </w:rPr>
        <w:t> </w:t>
      </w:r>
      <w:r>
        <w:rPr>
          <w:spacing w:val="-1"/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information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arrival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exports</w:t>
      </w:r>
      <w:r>
        <w:rPr>
          <w:spacing w:val="18"/>
          <w:w w:val="110"/>
        </w:rPr>
        <w:t> </w:t>
      </w:r>
      <w:r>
        <w:rPr>
          <w:w w:val="110"/>
        </w:rPr>
        <w:t>signals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anomalies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diff</w:t>
      </w:r>
      <w:r>
        <w:rPr>
          <w:spacing w:val="63"/>
          <w:w w:val="110"/>
        </w:rPr>
        <w:t> </w:t>
      </w:r>
      <w:r>
        <w:rPr>
          <w:w w:val="120"/>
        </w:rPr>
        <w:t>t</w:t>
      </w:r>
      <w:r>
        <w:rPr>
          <w:spacing w:val="27"/>
          <w:w w:val="147"/>
        </w:rPr>
        <w:t> </w:t>
      </w:r>
      <w:r>
        <w:rPr>
          <w:w w:val="110"/>
        </w:rPr>
        <w:t>locations.</w:t>
      </w:r>
      <w:r>
        <w:rPr>
          <w:spacing w:val="25"/>
          <w:w w:val="110"/>
        </w:rPr>
        <w:t> </w:t>
      </w:r>
      <w:r>
        <w:rPr>
          <w:w w:val="110"/>
        </w:rPr>
        <w:t>If</w:t>
      </w:r>
      <w:r>
        <w:rPr>
          <w:spacing w:val="38"/>
          <w:w w:val="110"/>
        </w:rPr>
        <w:t> </w:t>
      </w:r>
      <w:r>
        <w:rPr>
          <w:w w:val="110"/>
        </w:rPr>
        <w:t>an</w:t>
      </w:r>
      <w:r>
        <w:rPr>
          <w:spacing w:val="38"/>
          <w:w w:val="110"/>
        </w:rPr>
        <w:t> </w:t>
      </w:r>
      <w:r>
        <w:rPr>
          <w:w w:val="110"/>
        </w:rPr>
        <w:t>alarm</w:t>
      </w:r>
      <w:r>
        <w:rPr>
          <w:spacing w:val="37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raised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location,</w:t>
      </w:r>
      <w:r>
        <w:rPr>
          <w:spacing w:val="42"/>
          <w:w w:val="110"/>
        </w:rPr>
        <w:t> </w:t>
      </w:r>
      <w:r>
        <w:rPr>
          <w:w w:val="110"/>
        </w:rPr>
        <w:t>steps</w:t>
      </w:r>
      <w:r>
        <w:rPr>
          <w:spacing w:val="38"/>
          <w:w w:val="110"/>
        </w:rPr>
        <w:t> </w:t>
      </w:r>
      <w:r>
        <w:rPr>
          <w:w w:val="110"/>
        </w:rPr>
        <w:t>could</w:t>
      </w:r>
      <w:r>
        <w:rPr>
          <w:spacing w:val="39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taken</w:t>
      </w:r>
      <w:r>
        <w:rPr>
          <w:spacing w:val="38"/>
          <w:w w:val="110"/>
        </w:rPr>
        <w:t> </w:t>
      </w:r>
      <w:r>
        <w:rPr>
          <w:w w:val="110"/>
        </w:rPr>
        <w:t>at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earliest</w:t>
      </w:r>
      <w:r>
        <w:rPr>
          <w:spacing w:val="30"/>
          <w:w w:val="114"/>
        </w:rPr>
        <w:t> </w:t>
      </w:r>
      <w:r>
        <w:rPr>
          <w:w w:val="110"/>
        </w:rPr>
        <w:t>instance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deal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problem.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essence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idea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detect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deal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w w:val="111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problem</w:t>
      </w:r>
      <w:r>
        <w:rPr>
          <w:spacing w:val="26"/>
          <w:w w:val="110"/>
        </w:rPr>
        <w:t> </w:t>
      </w:r>
      <w:r>
        <w:rPr>
          <w:w w:val="110"/>
        </w:rPr>
        <w:t>b</w:t>
      </w:r>
      <w:r>
        <w:rPr>
          <w:spacing w:val="1"/>
          <w:w w:val="110"/>
        </w:rPr>
        <w:t>efore</w:t>
      </w:r>
      <w:r>
        <w:rPr>
          <w:spacing w:val="26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occurs.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7"/>
          <w:w w:val="110"/>
        </w:rPr>
        <w:t> </w:t>
      </w:r>
      <w:r>
        <w:rPr>
          <w:spacing w:val="1"/>
          <w:w w:val="110"/>
        </w:rPr>
        <w:t>does</w:t>
      </w:r>
      <w:r>
        <w:rPr>
          <w:spacing w:val="26"/>
          <w:w w:val="110"/>
        </w:rPr>
        <w:t> </w:t>
      </w:r>
      <w:r>
        <w:rPr>
          <w:w w:val="110"/>
        </w:rPr>
        <w:t>not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any</w:t>
      </w:r>
      <w:r>
        <w:rPr>
          <w:spacing w:val="26"/>
          <w:w w:val="110"/>
        </w:rPr>
        <w:t> </w:t>
      </w:r>
      <w:r>
        <w:rPr>
          <w:w w:val="110"/>
        </w:rPr>
        <w:t>effort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call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interference</w:t>
      </w:r>
      <w:r>
        <w:rPr>
          <w:spacing w:val="25"/>
          <w:w w:val="110"/>
        </w:rPr>
        <w:t> </w:t>
      </w:r>
      <w:r>
        <w:rPr>
          <w:w w:val="110"/>
        </w:rPr>
        <w:t>if</w:t>
      </w:r>
      <w:r>
        <w:rPr>
          <w:spacing w:val="33"/>
        </w:rPr>
        <w:t> </w:t>
      </w:r>
      <w:r>
        <w:rPr>
          <w:w w:val="110"/>
        </w:rPr>
        <w:t>congestion</w:t>
      </w:r>
      <w:r>
        <w:rPr>
          <w:spacing w:val="22"/>
          <w:w w:val="110"/>
        </w:rPr>
        <w:t> </w:t>
      </w:r>
      <w:r>
        <w:rPr>
          <w:w w:val="110"/>
        </w:rPr>
        <w:t>happened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location,</w:t>
      </w:r>
      <w:r>
        <w:rPr>
          <w:spacing w:val="23"/>
          <w:w w:val="110"/>
        </w:rPr>
        <w:t> </w:t>
      </w:r>
      <w:r>
        <w:rPr>
          <w:w w:val="110"/>
        </w:rPr>
        <w:t>but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tak</w:t>
      </w:r>
      <w:r>
        <w:rPr>
          <w:spacing w:val="-3"/>
          <w:w w:val="110"/>
        </w:rPr>
        <w:t>es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human,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time</w:t>
      </w:r>
      <w:r>
        <w:rPr>
          <w:spacing w:val="43"/>
          <w:w w:val="112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problem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noticed,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message</w:t>
      </w:r>
      <w:r>
        <w:rPr>
          <w:spacing w:val="29"/>
          <w:w w:val="110"/>
        </w:rPr>
        <w:t> </w:t>
      </w:r>
      <w:r>
        <w:rPr>
          <w:w w:val="110"/>
        </w:rPr>
        <w:t>got</w:t>
      </w:r>
      <w:r>
        <w:rPr>
          <w:spacing w:val="29"/>
          <w:w w:val="110"/>
        </w:rPr>
        <w:t> </w:t>
      </w:r>
      <w:r>
        <w:rPr>
          <w:w w:val="110"/>
        </w:rPr>
        <w:t>through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management,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negativ</w:t>
      </w:r>
      <w:r>
        <w:rPr>
          <w:spacing w:val="-2"/>
          <w:w w:val="110"/>
        </w:rPr>
        <w:t>e</w:t>
      </w:r>
      <w:r>
        <w:rPr>
          <w:spacing w:val="25"/>
          <w:w w:val="105"/>
        </w:rPr>
        <w:t> </w:t>
      </w:r>
      <w:r>
        <w:rPr>
          <w:w w:val="110"/>
        </w:rPr>
        <w:t>effect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would</w:t>
      </w:r>
      <w:r>
        <w:rPr>
          <w:spacing w:val="-5"/>
          <w:w w:val="110"/>
        </w:rPr>
        <w:t> </w:t>
      </w:r>
      <w:r>
        <w:rPr>
          <w:w w:val="110"/>
        </w:rPr>
        <w:t>already</w:t>
      </w:r>
      <w:r>
        <w:rPr>
          <w:spacing w:val="-5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effect.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would,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theory,</w:t>
      </w:r>
      <w:r>
        <w:rPr>
          <w:spacing w:val="-5"/>
          <w:w w:val="110"/>
        </w:rPr>
        <w:t> </w:t>
      </w:r>
      <w:r>
        <w:rPr>
          <w:spacing w:val="-3"/>
          <w:w w:val="110"/>
        </w:rPr>
        <w:t>improve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efficiency</w:t>
      </w:r>
      <w:r>
        <w:rPr>
          <w:spacing w:val="30"/>
          <w:w w:val="105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operation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reduce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hance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congestion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happening.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tabs>
          <w:tab w:pos="3443" w:val="left" w:leader="none"/>
        </w:tabs>
        <w:spacing w:line="242" w:lineRule="auto"/>
        <w:ind w:left="539" w:right="102" w:firstLine="359"/>
        <w:jc w:val="both"/>
      </w:pPr>
      <w:r>
        <w:rPr>
          <w:w w:val="115"/>
        </w:rPr>
        <w:t>Another</w:t>
      </w:r>
      <w:r>
        <w:rPr>
          <w:spacing w:val="4"/>
          <w:w w:val="115"/>
        </w:rPr>
        <w:t> </w:t>
      </w:r>
      <w:r>
        <w:rPr>
          <w:w w:val="115"/>
        </w:rPr>
        <w:t>possible</w:t>
      </w:r>
      <w:r>
        <w:rPr>
          <w:spacing w:val="4"/>
          <w:w w:val="115"/>
        </w:rPr>
        <w:t> </w:t>
      </w:r>
      <w:r>
        <w:rPr>
          <w:w w:val="115"/>
        </w:rPr>
        <w:t>practical</w:t>
      </w:r>
      <w:r>
        <w:rPr>
          <w:spacing w:val="3"/>
          <w:w w:val="115"/>
        </w:rPr>
        <w:t> </w:t>
      </w:r>
      <w:r>
        <w:rPr>
          <w:w w:val="115"/>
        </w:rPr>
        <w:t>application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our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tec</w:t>
      </w:r>
      <w:r>
        <w:rPr>
          <w:spacing w:val="-2"/>
          <w:w w:val="115"/>
        </w:rPr>
        <w:t>hniques</w:t>
      </w:r>
      <w:r>
        <w:rPr>
          <w:spacing w:val="3"/>
          <w:w w:val="115"/>
        </w:rPr>
        <w:t> </w:t>
      </w:r>
      <w:r>
        <w:rPr>
          <w:w w:val="115"/>
        </w:rPr>
        <w:t>is</w:t>
      </w:r>
      <w:r>
        <w:rPr>
          <w:spacing w:val="4"/>
          <w:w w:val="115"/>
        </w:rPr>
        <w:t> </w:t>
      </w:r>
      <w:r>
        <w:rPr>
          <w:w w:val="115"/>
        </w:rPr>
        <w:t>to</w:t>
      </w:r>
      <w:r>
        <w:rPr>
          <w:spacing w:val="4"/>
          <w:w w:val="115"/>
        </w:rPr>
        <w:t> </w:t>
      </w:r>
      <w:r>
        <w:rPr>
          <w:w w:val="115"/>
        </w:rPr>
        <w:t>disaggregate</w:t>
      </w:r>
      <w:r>
        <w:rPr>
          <w:spacing w:val="3"/>
          <w:w w:val="115"/>
        </w:rPr>
        <w:t> </w:t>
      </w:r>
      <w:r>
        <w:rPr>
          <w:w w:val="115"/>
        </w:rPr>
        <w:t>the</w:t>
      </w:r>
      <w:r>
        <w:rPr>
          <w:spacing w:val="29"/>
          <w:w w:val="120"/>
        </w:rPr>
        <w:t> </w:t>
      </w:r>
      <w:r>
        <w:rPr>
          <w:w w:val="115"/>
        </w:rPr>
        <w:t>geo-location</w:t>
      </w:r>
      <w:r>
        <w:rPr>
          <w:spacing w:val="-4"/>
          <w:w w:val="115"/>
        </w:rPr>
        <w:t> </w:t>
      </w:r>
      <w:r>
        <w:rPr>
          <w:w w:val="115"/>
        </w:rPr>
        <w:t>attribute</w:t>
      </w:r>
      <w:r>
        <w:rPr>
          <w:spacing w:val="-4"/>
          <w:w w:val="115"/>
        </w:rPr>
        <w:t> </w:t>
      </w:r>
      <w:r>
        <w:rPr>
          <w:w w:val="115"/>
        </w:rPr>
        <w:t>from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New</w:t>
      </w:r>
      <w:r>
        <w:rPr>
          <w:spacing w:val="-4"/>
          <w:w w:val="115"/>
        </w:rPr>
        <w:t> </w:t>
      </w:r>
      <w:r>
        <w:rPr>
          <w:w w:val="115"/>
        </w:rPr>
        <w:t>Zealand</w:t>
      </w:r>
      <w:r>
        <w:rPr>
          <w:spacing w:val="-3"/>
          <w:w w:val="115"/>
        </w:rPr>
        <w:t> </w:t>
      </w:r>
      <w:r>
        <w:rPr>
          <w:w w:val="115"/>
        </w:rPr>
        <w:t>National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Minim</w:t>
      </w:r>
      <w:r>
        <w:rPr>
          <w:spacing w:val="-1"/>
          <w:w w:val="115"/>
        </w:rPr>
        <w:t>um</w:t>
      </w:r>
      <w:r>
        <w:rPr>
          <w:spacing w:val="-4"/>
          <w:w w:val="115"/>
        </w:rPr>
        <w:t> </w:t>
      </w:r>
      <w:r>
        <w:rPr>
          <w:w w:val="115"/>
        </w:rPr>
        <w:t>Dataset</w:t>
      </w:r>
      <w:r>
        <w:rPr>
          <w:spacing w:val="-3"/>
          <w:w w:val="115"/>
        </w:rPr>
        <w:t> </w:t>
      </w:r>
      <w:r>
        <w:rPr>
          <w:w w:val="115"/>
        </w:rPr>
        <w:t>(NMDS)</w:t>
      </w:r>
      <w:r>
        <w:rPr>
          <w:spacing w:val="27"/>
          <w:w w:val="111"/>
        </w:rPr>
        <w:t> </w:t>
      </w:r>
      <w:r>
        <w:rPr>
          <w:w w:val="115"/>
        </w:rPr>
        <w:t>data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try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monitor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anomalies</w:t>
      </w:r>
      <w:r>
        <w:rPr>
          <w:spacing w:val="19"/>
          <w:w w:val="115"/>
        </w:rPr>
        <w:t> </w:t>
      </w:r>
      <w:r>
        <w:rPr>
          <w:w w:val="115"/>
        </w:rPr>
        <w:t>for</w:t>
      </w:r>
      <w:r>
        <w:rPr>
          <w:spacing w:val="18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geo-location</w:t>
      </w:r>
      <w:r>
        <w:rPr>
          <w:spacing w:val="19"/>
          <w:w w:val="115"/>
        </w:rPr>
        <w:t> </w:t>
      </w:r>
      <w:r>
        <w:rPr>
          <w:spacing w:val="-4"/>
          <w:w w:val="115"/>
        </w:rPr>
        <w:t>hierarch</w:t>
      </w:r>
      <w:r>
        <w:rPr>
          <w:spacing w:val="-5"/>
          <w:w w:val="115"/>
        </w:rPr>
        <w:t>y</w:t>
      </w:r>
      <w:r>
        <w:rPr>
          <w:spacing w:val="-4"/>
          <w:w w:val="115"/>
        </w:rPr>
        <w:t>.</w:t>
      </w:r>
      <w:r>
        <w:rPr>
          <w:spacing w:val="5"/>
          <w:w w:val="115"/>
        </w:rPr>
        <w:t> </w:t>
      </w:r>
      <w:r>
        <w:rPr>
          <w:w w:val="115"/>
        </w:rPr>
        <w:t>Information</w:t>
      </w:r>
      <w:r>
        <w:rPr>
          <w:spacing w:val="25"/>
          <w:w w:val="113"/>
        </w:rPr>
        <w:t> </w:t>
      </w:r>
      <w:r>
        <w:rPr>
          <w:w w:val="115"/>
        </w:rPr>
        <w:t>analyst</w:t>
      </w:r>
      <w:r>
        <w:rPr>
          <w:spacing w:val="17"/>
          <w:w w:val="115"/>
        </w:rPr>
        <w:t> </w:t>
      </w:r>
      <w:r>
        <w:rPr>
          <w:w w:val="115"/>
        </w:rPr>
        <w:t>from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Ministry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7"/>
          <w:w w:val="115"/>
        </w:rPr>
        <w:t> </w:t>
      </w:r>
      <w:r>
        <w:rPr>
          <w:w w:val="115"/>
        </w:rPr>
        <w:t>Health</w:t>
      </w:r>
      <w:r>
        <w:rPr>
          <w:spacing w:val="18"/>
          <w:w w:val="115"/>
        </w:rPr>
        <w:t> </w:t>
      </w:r>
      <w:r>
        <w:rPr>
          <w:w w:val="115"/>
        </w:rPr>
        <w:t>has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sugges</w:t>
      </w:r>
      <w:r>
        <w:rPr>
          <w:spacing w:val="-1"/>
          <w:w w:val="115"/>
        </w:rPr>
        <w:t>ted</w:t>
      </w:r>
      <w:r>
        <w:rPr>
          <w:spacing w:val="17"/>
          <w:w w:val="115"/>
        </w:rPr>
        <w:t> </w:t>
      </w:r>
      <w:r>
        <w:rPr>
          <w:w w:val="120"/>
        </w:rPr>
        <w:t>that</w:t>
      </w:r>
      <w:r>
        <w:rPr>
          <w:spacing w:val="14"/>
          <w:w w:val="120"/>
        </w:rPr>
        <w:t> </w:t>
      </w:r>
      <w:r>
        <w:rPr>
          <w:w w:val="115"/>
        </w:rPr>
        <w:t>anomalies</w:t>
      </w:r>
      <w:r>
        <w:rPr>
          <w:spacing w:val="17"/>
          <w:w w:val="115"/>
        </w:rPr>
        <w:t> </w:t>
      </w: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health</w:t>
      </w:r>
      <w:r>
        <w:rPr>
          <w:spacing w:val="17"/>
          <w:w w:val="115"/>
        </w:rPr>
        <w:t> </w:t>
      </w:r>
      <w:r>
        <w:rPr>
          <w:w w:val="115"/>
        </w:rPr>
        <w:t>data</w:t>
      </w:r>
      <w:r>
        <w:rPr>
          <w:spacing w:val="28"/>
          <w:w w:val="123"/>
        </w:rPr>
        <w:t> </w:t>
      </w:r>
      <w:r>
        <w:rPr>
          <w:w w:val="115"/>
        </w:rPr>
        <w:t>are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"/>
          <w:w w:val="115"/>
        </w:rPr>
        <w:t>ten</w:t>
      </w:r>
      <w:r>
        <w:rPr>
          <w:spacing w:val="-4"/>
          <w:w w:val="115"/>
        </w:rPr>
        <w:t> </w:t>
      </w:r>
      <w:r>
        <w:rPr>
          <w:w w:val="115"/>
        </w:rPr>
        <w:t>due</w:t>
      </w:r>
      <w:r>
        <w:rPr>
          <w:spacing w:val="-5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diff</w:t>
        <w:tab/>
        <w:t>in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patient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management</w:t>
      </w:r>
      <w:r>
        <w:rPr>
          <w:spacing w:val="8"/>
          <w:w w:val="115"/>
        </w:rPr>
        <w:t> </w:t>
      </w:r>
      <w:r>
        <w:rPr>
          <w:w w:val="115"/>
        </w:rPr>
        <w:t>strategies</w:t>
      </w:r>
      <w:r>
        <w:rPr>
          <w:spacing w:val="8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diff</w:t>
      </w:r>
      <w:r>
        <w:rPr>
          <w:spacing w:val="1"/>
          <w:w w:val="115"/>
        </w:rPr>
        <w:t> </w:t>
      </w:r>
      <w:r>
        <w:rPr>
          <w:w w:val="115"/>
        </w:rPr>
        <w:t>t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Dis</w:t>
      </w:r>
      <w:r>
        <w:rPr>
          <w:spacing w:val="-1"/>
          <w:w w:val="115"/>
        </w:rPr>
        <w:t>trict</w:t>
      </w:r>
      <w:r>
        <w:rPr>
          <w:spacing w:val="27"/>
          <w:w w:val="118"/>
        </w:rPr>
        <w:t> </w:t>
      </w:r>
      <w:r>
        <w:rPr>
          <w:w w:val="115"/>
        </w:rPr>
        <w:t>Health</w:t>
      </w:r>
      <w:r>
        <w:rPr>
          <w:spacing w:val="3"/>
          <w:w w:val="115"/>
        </w:rPr>
        <w:t> </w:t>
      </w:r>
      <w:r>
        <w:rPr>
          <w:w w:val="115"/>
        </w:rPr>
        <w:t>Boards(DHB)</w:t>
      </w:r>
      <w:r>
        <w:rPr>
          <w:spacing w:val="4"/>
          <w:w w:val="115"/>
        </w:rPr>
        <w:t> </w:t>
      </w:r>
      <w:r>
        <w:rPr>
          <w:w w:val="115"/>
        </w:rPr>
        <w:t>from</w:t>
      </w:r>
      <w:r>
        <w:rPr>
          <w:spacing w:val="4"/>
          <w:w w:val="115"/>
        </w:rPr>
        <w:t> </w:t>
      </w:r>
      <w:r>
        <w:rPr>
          <w:w w:val="115"/>
        </w:rPr>
        <w:t>diff</w:t>
      </w:r>
      <w:r>
        <w:rPr>
          <w:spacing w:val="55"/>
          <w:w w:val="115"/>
        </w:rPr>
        <w:t> </w:t>
      </w:r>
      <w:r>
        <w:rPr>
          <w:w w:val="115"/>
        </w:rPr>
        <w:t>t</w:t>
      </w:r>
      <w:r>
        <w:rPr>
          <w:spacing w:val="3"/>
          <w:w w:val="115"/>
        </w:rPr>
        <w:t> </w:t>
      </w:r>
      <w:r>
        <w:rPr>
          <w:w w:val="115"/>
        </w:rPr>
        <w:t>parts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2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5"/>
          <w:w w:val="115"/>
        </w:rPr>
        <w:t>coun</w:t>
      </w:r>
      <w:r>
        <w:rPr>
          <w:spacing w:val="-4"/>
          <w:w w:val="115"/>
        </w:rPr>
        <w:t>try.</w:t>
      </w:r>
      <w:r>
        <w:rPr>
          <w:spacing w:val="28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3"/>
          <w:w w:val="115"/>
        </w:rPr>
        <w:t> </w:t>
      </w:r>
      <w:r>
        <w:rPr>
          <w:w w:val="115"/>
        </w:rPr>
        <w:t>example,</w:t>
      </w:r>
      <w:r>
        <w:rPr>
          <w:spacing w:val="4"/>
          <w:w w:val="115"/>
        </w:rPr>
        <w:t> </w:t>
      </w:r>
      <w:r>
        <w:rPr>
          <w:w w:val="115"/>
        </w:rPr>
        <w:t>is</w:t>
      </w:r>
      <w:r>
        <w:rPr>
          <w:spacing w:val="3"/>
          <w:w w:val="115"/>
        </w:rPr>
        <w:t> </w:t>
      </w:r>
      <w:r>
        <w:rPr>
          <w:w w:val="115"/>
        </w:rPr>
        <w:t>there</w:t>
      </w:r>
      <w:r>
        <w:rPr>
          <w:spacing w:val="2"/>
          <w:w w:val="115"/>
        </w:rPr>
        <w:t> </w:t>
      </w:r>
      <w:r>
        <w:rPr>
          <w:w w:val="115"/>
        </w:rPr>
        <w:t>an</w:t>
      </w:r>
      <w:r>
        <w:rPr>
          <w:spacing w:val="26"/>
          <w:w w:val="118"/>
        </w:rPr>
        <w:t> </w:t>
      </w:r>
      <w:r>
        <w:rPr>
          <w:w w:val="115"/>
        </w:rPr>
        <w:t>after-hours</w:t>
      </w:r>
      <w:r>
        <w:rPr>
          <w:spacing w:val="-3"/>
          <w:w w:val="115"/>
        </w:rPr>
        <w:t> </w:t>
      </w:r>
      <w:r>
        <w:rPr>
          <w:w w:val="115"/>
        </w:rPr>
        <w:t>clinic</w:t>
      </w:r>
      <w:r>
        <w:rPr>
          <w:spacing w:val="-3"/>
          <w:w w:val="115"/>
        </w:rPr>
        <w:t> a</w:t>
      </w:r>
      <w:r>
        <w:rPr>
          <w:spacing w:val="-4"/>
          <w:w w:val="115"/>
        </w:rPr>
        <w:t>vailable</w:t>
      </w:r>
      <w:r>
        <w:rPr>
          <w:spacing w:val="-3"/>
          <w:w w:val="115"/>
        </w:rPr>
        <w:t> </w:t>
      </w:r>
      <w:r>
        <w:rPr>
          <w:w w:val="115"/>
        </w:rPr>
        <w:t>or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hospital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only</w:t>
      </w:r>
      <w:r>
        <w:rPr>
          <w:spacing w:val="-3"/>
          <w:w w:val="115"/>
        </w:rPr>
        <w:t> a</w:t>
      </w:r>
      <w:r>
        <w:rPr>
          <w:spacing w:val="-4"/>
          <w:w w:val="115"/>
        </w:rPr>
        <w:t>vailable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treatment</w:t>
      </w:r>
      <w:r>
        <w:rPr>
          <w:spacing w:val="-3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vider?</w:t>
      </w:r>
      <w:r>
        <w:rPr>
          <w:spacing w:val="35"/>
          <w:w w:val="111"/>
        </w:rPr>
        <w:t> </w:t>
      </w:r>
      <w:r>
        <w:rPr>
          <w:spacing w:val="-3"/>
          <w:w w:val="115"/>
        </w:rPr>
        <w:t>Alternatively,</w:t>
      </w:r>
      <w:r>
        <w:rPr>
          <w:spacing w:val="-13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12"/>
          <w:w w:val="115"/>
        </w:rPr>
        <w:t> </w:t>
      </w:r>
      <w:r>
        <w:rPr>
          <w:w w:val="115"/>
        </w:rPr>
        <w:t>this</w:t>
      </w:r>
      <w:r>
        <w:rPr>
          <w:spacing w:val="-13"/>
          <w:w w:val="115"/>
        </w:rPr>
        <w:t> </w:t>
      </w:r>
      <w:r>
        <w:rPr>
          <w:w w:val="115"/>
        </w:rPr>
        <w:t>DHB</w:t>
      </w:r>
      <w:r>
        <w:rPr>
          <w:spacing w:val="-13"/>
          <w:w w:val="115"/>
        </w:rPr>
        <w:t> </w:t>
      </w:r>
      <w:r>
        <w:rPr>
          <w:w w:val="115"/>
        </w:rPr>
        <w:t>manage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p</w:t>
      </w:r>
      <w:r>
        <w:rPr>
          <w:spacing w:val="-1"/>
          <w:w w:val="115"/>
        </w:rPr>
        <w:t>atients</w:t>
      </w:r>
      <w:r>
        <w:rPr>
          <w:spacing w:val="-13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13"/>
          <w:w w:val="115"/>
        </w:rPr>
        <w:t> </w:t>
      </w:r>
      <w:r>
        <w:rPr>
          <w:w w:val="115"/>
        </w:rPr>
        <w:t>transferring</w:t>
      </w:r>
      <w:r>
        <w:rPr>
          <w:spacing w:val="-13"/>
          <w:w w:val="115"/>
        </w:rPr>
        <w:t> </w:t>
      </w:r>
      <w:r>
        <w:rPr>
          <w:w w:val="115"/>
        </w:rPr>
        <w:t>them</w:t>
      </w:r>
      <w:r>
        <w:rPr>
          <w:spacing w:val="-12"/>
          <w:w w:val="115"/>
        </w:rPr>
        <w:t> </w:t>
      </w:r>
      <w:r>
        <w:rPr>
          <w:w w:val="115"/>
        </w:rPr>
        <w:t>through</w:t>
      </w:r>
      <w:r>
        <w:rPr>
          <w:spacing w:val="-13"/>
          <w:w w:val="115"/>
        </w:rPr>
        <w:t> </w:t>
      </w:r>
      <w:r>
        <w:rPr>
          <w:w w:val="115"/>
        </w:rPr>
        <w:t>diff</w:t>
      </w:r>
      <w:r>
        <w:rPr>
          <w:spacing w:val="27"/>
          <w:w w:val="115"/>
        </w:rPr>
        <w:t> </w:t>
      </w:r>
      <w:r>
        <w:rPr>
          <w:w w:val="115"/>
        </w:rPr>
        <w:t>t</w:t>
      </w:r>
      <w:r>
        <w:rPr>
          <w:spacing w:val="27"/>
          <w:w w:val="142"/>
        </w:rPr>
        <w:t> </w:t>
      </w:r>
      <w:r>
        <w:rPr>
          <w:w w:val="115"/>
        </w:rPr>
        <w:t>facilities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spacing w:val="1"/>
          <w:w w:val="115"/>
        </w:rPr>
        <w:t>does</w:t>
      </w:r>
      <w:r>
        <w:rPr>
          <w:spacing w:val="-9"/>
          <w:w w:val="115"/>
        </w:rPr>
        <w:t> </w:t>
      </w:r>
      <w:r>
        <w:rPr>
          <w:w w:val="115"/>
        </w:rPr>
        <w:t>it</w:t>
      </w:r>
      <w:r>
        <w:rPr>
          <w:spacing w:val="-9"/>
          <w:w w:val="115"/>
        </w:rPr>
        <w:t> </w:t>
      </w:r>
      <w:r>
        <w:rPr>
          <w:w w:val="115"/>
        </w:rPr>
        <w:t>all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</w:t>
      </w:r>
      <w:r>
        <w:rPr>
          <w:spacing w:val="-9"/>
          <w:w w:val="115"/>
        </w:rPr>
        <w:t> </w:t>
      </w:r>
      <w:r>
        <w:rPr>
          <w:w w:val="115"/>
        </w:rPr>
        <w:t>place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</w:rPr>
        <w:t>one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facility</w:t>
      </w:r>
      <w:r>
        <w:rPr>
          <w:spacing w:val="-9"/>
          <w:w w:val="115"/>
        </w:rPr>
        <w:t> </w:t>
      </w:r>
      <w:r>
        <w:rPr>
          <w:w w:val="115"/>
        </w:rPr>
        <w:t>(albeit</w:t>
      </w:r>
      <w:r>
        <w:rPr>
          <w:spacing w:val="-9"/>
          <w:w w:val="115"/>
        </w:rPr>
        <w:t> </w:t>
      </w:r>
      <w:r>
        <w:rPr>
          <w:spacing w:val="-1"/>
          <w:w w:val="115"/>
        </w:rPr>
        <w:t>potentially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covering</w:t>
      </w:r>
      <w:r>
        <w:rPr>
          <w:spacing w:val="-8"/>
          <w:w w:val="115"/>
        </w:rPr>
        <w:t> </w:t>
      </w:r>
      <w:r>
        <w:rPr>
          <w:w w:val="115"/>
        </w:rPr>
        <w:t>diff</w:t>
      </w:r>
      <w:r>
        <w:rPr>
          <w:spacing w:val="55"/>
          <w:w w:val="115"/>
        </w:rPr>
        <w:t> </w:t>
      </w:r>
      <w:r>
        <w:rPr>
          <w:w w:val="115"/>
        </w:rPr>
        <w:t>t</w:t>
      </w:r>
      <w:r>
        <w:rPr>
          <w:spacing w:val="47"/>
          <w:w w:val="145"/>
        </w:rPr>
        <w:t> </w:t>
      </w:r>
      <w:r>
        <w:rPr>
          <w:w w:val="115"/>
        </w:rPr>
        <w:t>sites)?</w:t>
      </w:r>
      <w:r>
        <w:rPr>
          <w:spacing w:val="-23"/>
          <w:w w:val="115"/>
        </w:rPr>
        <w:t> </w:t>
      </w:r>
      <w:r>
        <w:rPr>
          <w:w w:val="115"/>
        </w:rPr>
        <w:t>Modelling</w:t>
      </w:r>
      <w:r>
        <w:rPr>
          <w:spacing w:val="-40"/>
          <w:w w:val="115"/>
        </w:rPr>
        <w:t> </w:t>
      </w:r>
      <w:r>
        <w:rPr>
          <w:w w:val="115"/>
        </w:rPr>
        <w:t>and</w:t>
      </w:r>
      <w:r>
        <w:rPr>
          <w:spacing w:val="-40"/>
          <w:w w:val="115"/>
        </w:rPr>
        <w:t> </w:t>
      </w:r>
      <w:r>
        <w:rPr>
          <w:spacing w:val="-2"/>
          <w:w w:val="115"/>
        </w:rPr>
        <w:t>identifying</w:t>
      </w:r>
      <w:r>
        <w:rPr>
          <w:spacing w:val="-40"/>
          <w:w w:val="115"/>
        </w:rPr>
        <w:t> </w:t>
      </w:r>
      <w:r>
        <w:rPr>
          <w:w w:val="115"/>
        </w:rPr>
        <w:t>anomalies</w:t>
      </w:r>
      <w:r>
        <w:rPr>
          <w:spacing w:val="-40"/>
          <w:w w:val="115"/>
        </w:rPr>
        <w:t> </w:t>
      </w:r>
      <w:r>
        <w:rPr>
          <w:w w:val="115"/>
        </w:rPr>
        <w:t>at</w:t>
      </w:r>
      <w:r>
        <w:rPr>
          <w:spacing w:val="-40"/>
          <w:w w:val="115"/>
        </w:rPr>
        <w:t> </w:t>
      </w:r>
      <w:r>
        <w:rPr>
          <w:w w:val="115"/>
        </w:rPr>
        <w:t>the</w:t>
      </w:r>
      <w:r>
        <w:rPr>
          <w:spacing w:val="-40"/>
          <w:w w:val="115"/>
        </w:rPr>
        <w:t> </w:t>
      </w:r>
      <w:r>
        <w:rPr>
          <w:w w:val="115"/>
        </w:rPr>
        <w:t>individual</w:t>
      </w:r>
      <w:r>
        <w:rPr>
          <w:spacing w:val="-40"/>
          <w:w w:val="115"/>
        </w:rPr>
        <w:t> </w:t>
      </w:r>
      <w:r>
        <w:rPr>
          <w:spacing w:val="1"/>
          <w:w w:val="115"/>
        </w:rPr>
        <w:t>doctor</w:t>
      </w:r>
      <w:r>
        <w:rPr>
          <w:spacing w:val="-40"/>
          <w:w w:val="115"/>
        </w:rPr>
        <w:t> </w:t>
      </w:r>
      <w:r>
        <w:rPr>
          <w:spacing w:val="-3"/>
          <w:w w:val="115"/>
        </w:rPr>
        <w:t>level,</w:t>
      </w:r>
      <w:r>
        <w:rPr>
          <w:spacing w:val="-38"/>
          <w:w w:val="115"/>
        </w:rPr>
        <w:t> </w:t>
      </w:r>
      <w:r>
        <w:rPr>
          <w:spacing w:val="-2"/>
          <w:w w:val="115"/>
        </w:rPr>
        <w:t>departmen</w:t>
      </w:r>
      <w:r>
        <w:rPr>
          <w:spacing w:val="-1"/>
          <w:w w:val="115"/>
        </w:rPr>
        <w:t>t</w:t>
      </w:r>
      <w:r>
        <w:rPr>
          <w:spacing w:val="37"/>
          <w:w w:val="142"/>
        </w:rPr>
        <w:t> </w:t>
      </w:r>
      <w:r>
        <w:rPr>
          <w:spacing w:val="-3"/>
          <w:w w:val="115"/>
        </w:rPr>
        <w:t>level,</w:t>
      </w:r>
      <w:r>
        <w:rPr>
          <w:spacing w:val="-17"/>
          <w:w w:val="115"/>
        </w:rPr>
        <w:t> </w:t>
      </w:r>
      <w:r>
        <w:rPr>
          <w:w w:val="115"/>
        </w:rPr>
        <w:t>individual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facility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level,</w:t>
      </w:r>
      <w:r>
        <w:rPr>
          <w:spacing w:val="-17"/>
          <w:w w:val="115"/>
        </w:rPr>
        <w:t> </w:t>
      </w:r>
      <w:r>
        <w:rPr>
          <w:w w:val="115"/>
        </w:rPr>
        <w:t>DHB</w:t>
      </w:r>
      <w:r>
        <w:rPr>
          <w:spacing w:val="-17"/>
          <w:w w:val="115"/>
        </w:rPr>
        <w:t> </w:t>
      </w:r>
      <w:r>
        <w:rPr>
          <w:spacing w:val="-3"/>
          <w:w w:val="115"/>
        </w:rPr>
        <w:t>level,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isla</w:t>
      </w:r>
      <w:r>
        <w:rPr>
          <w:spacing w:val="-1"/>
          <w:w w:val="115"/>
        </w:rPr>
        <w:t>nd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level</w:t>
      </w:r>
      <w:r>
        <w:rPr>
          <w:spacing w:val="-17"/>
          <w:w w:val="115"/>
        </w:rPr>
        <w:t> </w:t>
      </w:r>
      <w:r>
        <w:rPr>
          <w:w w:val="115"/>
        </w:rPr>
        <w:t>with</w:t>
      </w:r>
      <w:r>
        <w:rPr>
          <w:spacing w:val="-17"/>
          <w:w w:val="115"/>
        </w:rPr>
        <w:t> </w:t>
      </w:r>
      <w:r>
        <w:rPr>
          <w:w w:val="115"/>
        </w:rPr>
        <w:t>HBM</w:t>
      </w:r>
      <w:r>
        <w:rPr>
          <w:spacing w:val="-17"/>
          <w:w w:val="115"/>
        </w:rPr>
        <w:t> </w:t>
      </w:r>
      <w:r>
        <w:rPr>
          <w:w w:val="115"/>
        </w:rPr>
        <w:t>could</w:t>
      </w:r>
      <w:r>
        <w:rPr>
          <w:spacing w:val="-16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</w:t>
      </w:r>
      <w:r>
        <w:rPr>
          <w:spacing w:val="51"/>
          <w:w w:val="109"/>
        </w:rPr>
        <w:t> </w:t>
      </w:r>
      <w:r>
        <w:rPr>
          <w:w w:val="115"/>
        </w:rPr>
        <w:t>statistical</w:t>
      </w:r>
      <w:r>
        <w:rPr>
          <w:spacing w:val="11"/>
          <w:w w:val="115"/>
        </w:rPr>
        <w:t> </w:t>
      </w:r>
      <w:r>
        <w:rPr>
          <w:w w:val="115"/>
        </w:rPr>
        <w:t>evidence</w:t>
      </w:r>
      <w:r>
        <w:rPr>
          <w:spacing w:val="12"/>
          <w:w w:val="115"/>
        </w:rPr>
        <w:t> </w:t>
      </w:r>
      <w:r>
        <w:rPr>
          <w:w w:val="115"/>
        </w:rPr>
        <w:t>about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11"/>
          <w:w w:val="115"/>
        </w:rPr>
        <w:t> </w:t>
      </w:r>
      <w:r>
        <w:rPr>
          <w:spacing w:val="-3"/>
          <w:w w:val="115"/>
        </w:rPr>
        <w:t>eac</w:t>
      </w:r>
      <w:r>
        <w:rPr>
          <w:spacing w:val="-2"/>
          <w:w w:val="115"/>
        </w:rPr>
        <w:t>h</w:t>
      </w:r>
      <w:r>
        <w:rPr>
          <w:spacing w:val="11"/>
          <w:w w:val="115"/>
        </w:rPr>
        <w:t> </w:t>
      </w:r>
      <w:r>
        <w:rPr>
          <w:w w:val="115"/>
        </w:rPr>
        <w:t>doctor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department,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facility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DHB</w:t>
      </w:r>
      <w:r>
        <w:rPr>
          <w:spacing w:val="11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New</w:t>
      </w:r>
      <w:r>
        <w:rPr>
          <w:spacing w:val="35"/>
          <w:w w:val="105"/>
        </w:rPr>
        <w:t> </w:t>
      </w:r>
      <w:r>
        <w:rPr>
          <w:w w:val="115"/>
        </w:rPr>
        <w:t>Zealand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performing</w:t>
      </w:r>
      <w:r>
        <w:rPr>
          <w:spacing w:val="14"/>
          <w:w w:val="115"/>
        </w:rPr>
        <w:t> </w:t>
      </w:r>
      <w:r>
        <w:rPr>
          <w:w w:val="115"/>
        </w:rPr>
        <w:t>independently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collectively</w:t>
      </w:r>
      <w:r>
        <w:rPr>
          <w:spacing w:val="-2"/>
          <w:w w:val="115"/>
        </w:rPr>
        <w:t>.</w:t>
      </w:r>
      <w:r>
        <w:rPr>
          <w:spacing w:val="64"/>
          <w:w w:val="115"/>
        </w:rPr>
        <w:t> </w:t>
      </w:r>
      <w:r>
        <w:rPr>
          <w:w w:val="115"/>
        </w:rPr>
        <w:t>If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particular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20"/>
          <w:w w:val="147"/>
        </w:rPr>
        <w:t> </w:t>
      </w:r>
      <w:r>
        <w:rPr>
          <w:spacing w:val="-4"/>
          <w:w w:val="115"/>
        </w:rPr>
        <w:t>alw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ys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shows</w:t>
      </w:r>
      <w:r>
        <w:rPr>
          <w:spacing w:val="1"/>
          <w:w w:val="115"/>
        </w:rPr>
        <w:t> </w:t>
      </w:r>
      <w:r>
        <w:rPr>
          <w:w w:val="115"/>
        </w:rPr>
        <w:t>signals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abnormal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arriv</w:t>
      </w:r>
      <w:r>
        <w:rPr>
          <w:spacing w:val="-3"/>
          <w:w w:val="115"/>
        </w:rPr>
        <w:t>als,</w:t>
      </w:r>
      <w:r>
        <w:rPr>
          <w:spacing w:val="2"/>
          <w:w w:val="115"/>
        </w:rPr>
        <w:t> </w:t>
      </w:r>
      <w:r>
        <w:rPr>
          <w:w w:val="115"/>
        </w:rPr>
        <w:t>it</w:t>
      </w:r>
      <w:r>
        <w:rPr>
          <w:spacing w:val="1"/>
          <w:w w:val="115"/>
        </w:rPr>
        <w:t> </w:t>
      </w:r>
      <w:r>
        <w:rPr>
          <w:w w:val="115"/>
        </w:rPr>
        <w:t>could</w:t>
      </w:r>
      <w:r>
        <w:rPr>
          <w:spacing w:val="3"/>
          <w:w w:val="115"/>
        </w:rPr>
        <w:t> </w:t>
      </w:r>
      <w:r>
        <w:rPr>
          <w:w w:val="115"/>
        </w:rPr>
        <w:t>suggest</w:t>
      </w:r>
      <w:r>
        <w:rPr>
          <w:spacing w:val="1"/>
          <w:w w:val="115"/>
        </w:rPr>
        <w:t> </w:t>
      </w:r>
      <w:r>
        <w:rPr>
          <w:w w:val="120"/>
        </w:rPr>
        <w:t>that</w:t>
      </w:r>
      <w:r>
        <w:rPr>
          <w:spacing w:val="-1"/>
          <w:w w:val="120"/>
        </w:rPr>
        <w:t> </w:t>
      </w:r>
      <w:r>
        <w:rPr>
          <w:w w:val="115"/>
        </w:rPr>
        <w:t>the</w:t>
      </w:r>
      <w:r>
        <w:rPr>
          <w:spacing w:val="1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1"/>
          <w:w w:val="115"/>
        </w:rPr>
        <w:t> </w:t>
      </w:r>
      <w:r>
        <w:rPr>
          <w:w w:val="115"/>
        </w:rPr>
        <w:t>is</w:t>
      </w:r>
      <w:r>
        <w:rPr>
          <w:spacing w:val="31"/>
          <w:w w:val="106"/>
        </w:rPr>
        <w:t> </w:t>
      </w:r>
      <w:r>
        <w:rPr>
          <w:w w:val="115"/>
        </w:rPr>
        <w:t>operating</w:t>
      </w:r>
      <w:r>
        <w:rPr>
          <w:spacing w:val="16"/>
          <w:w w:val="115"/>
        </w:rPr>
        <w:t> </w:t>
      </w:r>
      <w:r>
        <w:rPr>
          <w:w w:val="120"/>
        </w:rPr>
        <w:t>at</w:t>
      </w:r>
      <w:r>
        <w:rPr>
          <w:spacing w:val="14"/>
          <w:w w:val="120"/>
        </w:rPr>
        <w:t> </w:t>
      </w:r>
      <w:r>
        <w:rPr>
          <w:w w:val="115"/>
        </w:rPr>
        <w:t>near</w:t>
      </w:r>
      <w:r>
        <w:rPr>
          <w:spacing w:val="15"/>
          <w:w w:val="115"/>
        </w:rPr>
        <w:t> </w:t>
      </w:r>
      <w:r>
        <w:rPr>
          <w:w w:val="115"/>
        </w:rPr>
        <w:t>full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capacit</w:t>
      </w:r>
      <w:r>
        <w:rPr>
          <w:spacing w:val="-2"/>
          <w:w w:val="115"/>
        </w:rPr>
        <w:t>y</w:t>
      </w:r>
      <w:r>
        <w:rPr>
          <w:spacing w:val="17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this</w:t>
      </w:r>
      <w:r>
        <w:rPr>
          <w:spacing w:val="17"/>
          <w:w w:val="115"/>
        </w:rPr>
        <w:t> </w:t>
      </w:r>
      <w:r>
        <w:rPr>
          <w:w w:val="115"/>
        </w:rPr>
        <w:t>particular</w:t>
      </w:r>
      <w:r>
        <w:rPr>
          <w:spacing w:val="16"/>
          <w:w w:val="115"/>
        </w:rPr>
        <w:t> </w:t>
      </w:r>
      <w:r>
        <w:rPr>
          <w:spacing w:val="-1"/>
          <w:w w:val="115"/>
        </w:rPr>
        <w:t>department</w:t>
      </w:r>
      <w:r>
        <w:rPr>
          <w:spacing w:val="16"/>
          <w:w w:val="115"/>
        </w:rPr>
        <w:t> </w:t>
      </w:r>
      <w:r>
        <w:rPr>
          <w:w w:val="115"/>
        </w:rPr>
        <w:t>need</w:t>
      </w:r>
      <w:r>
        <w:rPr>
          <w:spacing w:val="16"/>
          <w:w w:val="115"/>
        </w:rPr>
        <w:t> </w:t>
      </w:r>
      <w:r>
        <w:rPr>
          <w:w w:val="115"/>
        </w:rPr>
        <w:t>more</w:t>
      </w:r>
      <w:r>
        <w:rPr>
          <w:spacing w:val="15"/>
          <w:w w:val="115"/>
        </w:rPr>
        <w:t> </w:t>
      </w:r>
      <w:r>
        <w:rPr>
          <w:w w:val="115"/>
        </w:rPr>
        <w:t>doctors</w:t>
      </w:r>
      <w:r>
        <w:rPr>
          <w:spacing w:val="34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staff.</w:t>
      </w:r>
      <w:r>
        <w:rPr>
          <w:spacing w:val="67"/>
          <w:w w:val="115"/>
        </w:rPr>
        <w:t> </w:t>
      </w:r>
      <w:r>
        <w:rPr>
          <w:w w:val="115"/>
        </w:rPr>
        <w:t>If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high</w:t>
      </w:r>
      <w:r>
        <w:rPr>
          <w:spacing w:val="14"/>
          <w:w w:val="115"/>
        </w:rPr>
        <w:t> </w:t>
      </w:r>
      <w:r>
        <w:rPr>
          <w:w w:val="115"/>
        </w:rPr>
        <w:t>anomaly</w:t>
      </w:r>
      <w:r>
        <w:rPr>
          <w:spacing w:val="15"/>
          <w:w w:val="115"/>
        </w:rPr>
        <w:t> </w:t>
      </w:r>
      <w:r>
        <w:rPr>
          <w:w w:val="120"/>
        </w:rPr>
        <w:t>at</w:t>
      </w:r>
      <w:r>
        <w:rPr>
          <w:spacing w:val="11"/>
          <w:w w:val="120"/>
        </w:rPr>
        <w:t> </w:t>
      </w:r>
      <w:r>
        <w:rPr>
          <w:w w:val="115"/>
        </w:rPr>
        <w:t>particular</w:t>
      </w:r>
      <w:r>
        <w:rPr>
          <w:spacing w:val="14"/>
          <w:w w:val="115"/>
        </w:rPr>
        <w:t> </w:t>
      </w:r>
      <w:r>
        <w:rPr>
          <w:w w:val="115"/>
        </w:rPr>
        <w:t>DHB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observ</w:t>
      </w:r>
      <w:r>
        <w:rPr>
          <w:spacing w:val="-1"/>
          <w:w w:val="115"/>
        </w:rPr>
        <w:t>ed,</w:t>
      </w:r>
      <w:r>
        <w:rPr>
          <w:spacing w:val="18"/>
          <w:w w:val="115"/>
        </w:rPr>
        <w:t> </w:t>
      </w:r>
      <w:r>
        <w:rPr>
          <w:w w:val="115"/>
        </w:rPr>
        <w:t>only</w:t>
      </w:r>
      <w:r>
        <w:rPr>
          <w:spacing w:val="13"/>
          <w:w w:val="115"/>
        </w:rPr>
        <w:t> </w:t>
      </w:r>
      <w:r>
        <w:rPr>
          <w:w w:val="115"/>
        </w:rPr>
        <w:t>in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evening,</w:t>
      </w:r>
      <w:r>
        <w:rPr>
          <w:spacing w:val="23"/>
          <w:w w:val="111"/>
        </w:rPr>
        <w:t> </w:t>
      </w:r>
      <w:r>
        <w:rPr>
          <w:spacing w:val="-2"/>
          <w:w w:val="115"/>
        </w:rPr>
        <w:t>may</w:t>
      </w:r>
      <w:r>
        <w:rPr>
          <w:spacing w:val="-1"/>
          <w:w w:val="115"/>
        </w:rPr>
        <w:t>b</w:t>
      </w:r>
      <w:r>
        <w:rPr>
          <w:spacing w:val="-2"/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an</w:t>
      </w:r>
      <w:r>
        <w:rPr>
          <w:spacing w:val="-16"/>
          <w:w w:val="115"/>
        </w:rPr>
        <w:t> </w:t>
      </w:r>
      <w:r>
        <w:rPr>
          <w:spacing w:val="-3"/>
          <w:w w:val="115"/>
        </w:rPr>
        <w:t>overall</w:t>
      </w:r>
      <w:r>
        <w:rPr>
          <w:spacing w:val="-15"/>
          <w:w w:val="115"/>
        </w:rPr>
        <w:t> </w:t>
      </w:r>
      <w:r>
        <w:rPr>
          <w:spacing w:val="-3"/>
          <w:w w:val="115"/>
        </w:rPr>
        <w:t>lack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staff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after-hour</w:t>
      </w:r>
      <w:r>
        <w:rPr>
          <w:spacing w:val="-16"/>
          <w:w w:val="115"/>
        </w:rPr>
        <w:t> </w:t>
      </w:r>
      <w:r>
        <w:rPr>
          <w:w w:val="115"/>
        </w:rPr>
        <w:t>clinic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cause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roaster</w:t>
      </w:r>
      <w:r>
        <w:rPr>
          <w:spacing w:val="-15"/>
          <w:w w:val="115"/>
        </w:rPr>
        <w:t> </w:t>
      </w:r>
      <w:r>
        <w:rPr>
          <w:w w:val="115"/>
        </w:rPr>
        <w:t>needs</w:t>
      </w:r>
      <w:r>
        <w:rPr>
          <w:spacing w:val="29"/>
          <w:w w:val="108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0"/>
          <w:w w:val="115"/>
        </w:rPr>
        <w:t> </w:t>
      </w:r>
      <w:r>
        <w:rPr>
          <w:w w:val="115"/>
        </w:rPr>
        <w:t>adjusted.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main</w:t>
      </w:r>
      <w:r>
        <w:rPr>
          <w:spacing w:val="-10"/>
          <w:w w:val="115"/>
        </w:rPr>
        <w:t> </w:t>
      </w:r>
      <w:r>
        <w:rPr>
          <w:w w:val="115"/>
        </w:rPr>
        <w:t>idea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that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observations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anomalies</w:t>
      </w:r>
      <w:r>
        <w:rPr>
          <w:spacing w:val="-10"/>
          <w:w w:val="115"/>
        </w:rPr>
        <w:t> </w:t>
      </w:r>
      <w:r>
        <w:rPr>
          <w:w w:val="115"/>
        </w:rPr>
        <w:t>could</w:t>
      </w:r>
      <w:r>
        <w:rPr>
          <w:spacing w:val="-9"/>
          <w:w w:val="115"/>
        </w:rPr>
        <w:t> </w:t>
      </w:r>
      <w:r>
        <w:rPr>
          <w:w w:val="115"/>
        </w:rPr>
        <w:t>translate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25"/>
          <w:w w:val="117"/>
        </w:rPr>
        <w:t> </w:t>
      </w:r>
      <w:r>
        <w:rPr>
          <w:w w:val="115"/>
        </w:rPr>
        <w:t>problematic</w:t>
      </w:r>
      <w:r>
        <w:rPr>
          <w:spacing w:val="12"/>
          <w:w w:val="115"/>
        </w:rPr>
        <w:t> </w:t>
      </w:r>
      <w:r>
        <w:rPr>
          <w:w w:val="115"/>
        </w:rPr>
        <w:t>operations</w:t>
      </w:r>
      <w:r>
        <w:rPr>
          <w:spacing w:val="13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our</w:t>
      </w:r>
      <w:r>
        <w:rPr>
          <w:spacing w:val="13"/>
          <w:w w:val="115"/>
        </w:rPr>
        <w:t> </w:t>
      </w:r>
      <w:r>
        <w:rPr>
          <w:w w:val="115"/>
        </w:rPr>
        <w:t>HBM</w:t>
      </w:r>
      <w:r>
        <w:rPr>
          <w:spacing w:val="12"/>
          <w:w w:val="115"/>
        </w:rPr>
        <w:t> </w:t>
      </w:r>
      <w:r>
        <w:rPr>
          <w:spacing w:val="-1"/>
          <w:w w:val="115"/>
        </w:rPr>
        <w:t>tec</w:t>
      </w:r>
      <w:r>
        <w:rPr>
          <w:spacing w:val="-2"/>
          <w:w w:val="115"/>
        </w:rPr>
        <w:t>hniques</w:t>
      </w:r>
      <w:r>
        <w:rPr>
          <w:spacing w:val="13"/>
          <w:w w:val="115"/>
        </w:rPr>
        <w:t> </w:t>
      </w:r>
      <w:r>
        <w:rPr>
          <w:spacing w:val="-4"/>
          <w:w w:val="115"/>
        </w:rPr>
        <w:t>ha</w:t>
      </w:r>
      <w:r>
        <w:rPr>
          <w:spacing w:val="-5"/>
          <w:w w:val="115"/>
        </w:rPr>
        <w:t>ve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signifi</w:t>
      </w:r>
      <w:r>
        <w:rPr>
          <w:spacing w:val="-1"/>
          <w:w w:val="115"/>
        </w:rPr>
        <w:t>cant</w:t>
      </w:r>
      <w:r>
        <w:rPr>
          <w:spacing w:val="13"/>
          <w:w w:val="115"/>
        </w:rPr>
        <w:t> </w:t>
      </w:r>
      <w:r>
        <w:rPr>
          <w:spacing w:val="-3"/>
          <w:w w:val="115"/>
        </w:rPr>
        <w:t>advantage</w:t>
      </w:r>
      <w:r>
        <w:rPr>
          <w:spacing w:val="12"/>
          <w:w w:val="115"/>
        </w:rPr>
        <w:t> </w:t>
      </w:r>
      <w:r>
        <w:rPr>
          <w:w w:val="115"/>
        </w:rPr>
        <w:t>to,</w:t>
      </w:r>
      <w:r>
        <w:rPr>
          <w:spacing w:val="47"/>
          <w:w w:val="119"/>
        </w:rPr>
        <w:t> </w:t>
      </w:r>
      <w:r>
        <w:rPr>
          <w:w w:val="115"/>
        </w:rPr>
        <w:t>especially</w:t>
      </w:r>
      <w:r>
        <w:rPr>
          <w:spacing w:val="-24"/>
          <w:w w:val="115"/>
        </w:rPr>
        <w:t> </w:t>
      </w:r>
      <w:r>
        <w:rPr>
          <w:w w:val="115"/>
        </w:rPr>
        <w:t>in</w:t>
      </w:r>
      <w:r>
        <w:rPr>
          <w:spacing w:val="-24"/>
          <w:w w:val="115"/>
        </w:rPr>
        <w:t> </w:t>
      </w:r>
      <w:r>
        <w:rPr>
          <w:w w:val="115"/>
        </w:rPr>
        <w:t>small</w:t>
      </w:r>
      <w:r>
        <w:rPr>
          <w:spacing w:val="-23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time-related</w:t>
      </w:r>
      <w:r>
        <w:rPr>
          <w:spacing w:val="-24"/>
          <w:w w:val="115"/>
        </w:rPr>
        <w:t> </w:t>
      </w:r>
      <w:r>
        <w:rPr>
          <w:w w:val="115"/>
        </w:rPr>
        <w:t>anomalies</w:t>
      </w:r>
      <w:r>
        <w:rPr>
          <w:spacing w:val="-23"/>
          <w:w w:val="115"/>
        </w:rPr>
        <w:t> </w:t>
      </w:r>
      <w:r>
        <w:rPr>
          <w:w w:val="115"/>
        </w:rPr>
        <w:t>that</w:t>
      </w:r>
      <w:r>
        <w:rPr>
          <w:spacing w:val="-24"/>
          <w:w w:val="115"/>
        </w:rPr>
        <w:t> </w:t>
      </w:r>
      <w:r>
        <w:rPr>
          <w:w w:val="115"/>
        </w:rPr>
        <w:t>are</w:t>
      </w:r>
      <w:r>
        <w:rPr>
          <w:spacing w:val="-24"/>
          <w:w w:val="115"/>
        </w:rPr>
        <w:t> </w:t>
      </w:r>
      <w:r>
        <w:rPr>
          <w:spacing w:val="-1"/>
          <w:w w:val="115"/>
        </w:rPr>
        <w:t>har</w:t>
      </w:r>
      <w:r>
        <w:rPr>
          <w:spacing w:val="-2"/>
          <w:w w:val="115"/>
        </w:rPr>
        <w:t>d</w:t>
      </w:r>
      <w:r>
        <w:rPr>
          <w:spacing w:val="-24"/>
          <w:w w:val="115"/>
        </w:rPr>
        <w:t> </w:t>
      </w:r>
      <w:r>
        <w:rPr>
          <w:w w:val="115"/>
        </w:rPr>
        <w:t>to</w:t>
      </w:r>
      <w:r>
        <w:rPr>
          <w:spacing w:val="-24"/>
          <w:w w:val="115"/>
        </w:rPr>
        <w:t> </w:t>
      </w:r>
      <w:r>
        <w:rPr>
          <w:w w:val="115"/>
        </w:rPr>
        <w:t>detect</w:t>
      </w:r>
      <w:r>
        <w:rPr>
          <w:spacing w:val="-24"/>
          <w:w w:val="115"/>
        </w:rPr>
        <w:t> </w:t>
      </w:r>
      <w:r>
        <w:rPr>
          <w:spacing w:val="-5"/>
          <w:w w:val="115"/>
        </w:rPr>
        <w:t>by</w:t>
      </w:r>
      <w:r>
        <w:rPr>
          <w:spacing w:val="-24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"/>
          <w:w w:val="115"/>
        </w:rPr>
        <w:t>tuition</w:t>
      </w:r>
      <w:r>
        <w:rPr>
          <w:spacing w:val="25"/>
          <w:w w:val="114"/>
        </w:rPr>
        <w:t> </w:t>
      </w:r>
      <w:r>
        <w:rPr>
          <w:w w:val="115"/>
        </w:rPr>
        <w:t>of</w:t>
      </w:r>
      <w:r>
        <w:rPr>
          <w:spacing w:val="-22"/>
          <w:w w:val="115"/>
        </w:rPr>
        <w:t> </w:t>
      </w:r>
      <w:r>
        <w:rPr>
          <w:w w:val="115"/>
        </w:rPr>
        <w:t>hospital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managemen</w:t>
      </w:r>
      <w:r>
        <w:rPr>
          <w:spacing w:val="-1"/>
          <w:w w:val="115"/>
        </w:rPr>
        <w:t>t,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informed</w:t>
      </w:r>
      <w:r>
        <w:rPr>
          <w:spacing w:val="-21"/>
          <w:w w:val="115"/>
        </w:rPr>
        <w:t> </w:t>
      </w:r>
      <w:r>
        <w:rPr>
          <w:w w:val="115"/>
        </w:rPr>
        <w:t>decisions</w:t>
      </w:r>
      <w:r>
        <w:rPr>
          <w:spacing w:val="-21"/>
          <w:w w:val="115"/>
        </w:rPr>
        <w:t> </w:t>
      </w:r>
      <w:r>
        <w:rPr>
          <w:w w:val="115"/>
        </w:rPr>
        <w:t>can</w:t>
      </w:r>
      <w:r>
        <w:rPr>
          <w:spacing w:val="-2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22"/>
          <w:w w:val="115"/>
        </w:rPr>
        <w:t> </w:t>
      </w:r>
      <w:r>
        <w:rPr>
          <w:spacing w:val="-2"/>
          <w:w w:val="115"/>
        </w:rPr>
        <w:t>made</w:t>
      </w:r>
      <w:r>
        <w:rPr>
          <w:spacing w:val="-21"/>
          <w:w w:val="115"/>
        </w:rPr>
        <w:t> </w:t>
      </w:r>
      <w:r>
        <w:rPr>
          <w:w w:val="115"/>
        </w:rPr>
        <w:t>to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improve</w:t>
      </w:r>
      <w:r>
        <w:rPr>
          <w:spacing w:val="-21"/>
          <w:w w:val="115"/>
        </w:rPr>
        <w:t> </w:t>
      </w:r>
      <w:r>
        <w:rPr>
          <w:w w:val="115"/>
        </w:rPr>
        <w:t>the</w:t>
      </w:r>
      <w:r>
        <w:rPr>
          <w:spacing w:val="-22"/>
          <w:w w:val="115"/>
        </w:rPr>
        <w:t> </w:t>
      </w:r>
      <w:r>
        <w:rPr>
          <w:spacing w:val="-3"/>
          <w:w w:val="115"/>
        </w:rPr>
        <w:t>curren</w:t>
      </w:r>
      <w:r>
        <w:rPr>
          <w:spacing w:val="-2"/>
          <w:w w:val="115"/>
        </w:rPr>
        <w:t>t</w:t>
      </w:r>
      <w:r>
        <w:rPr>
          <w:spacing w:val="39"/>
          <w:w w:val="142"/>
        </w:rPr>
        <w:t> </w:t>
      </w:r>
      <w:r>
        <w:rPr>
          <w:w w:val="115"/>
        </w:rPr>
        <w:t>system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alleviate</w:t>
      </w:r>
      <w:r>
        <w:rPr>
          <w:spacing w:val="-23"/>
          <w:w w:val="115"/>
        </w:rPr>
        <w:t> </w:t>
      </w:r>
      <w:r>
        <w:rPr>
          <w:w w:val="115"/>
        </w:rPr>
        <w:t>the</w:t>
      </w:r>
      <w:r>
        <w:rPr>
          <w:spacing w:val="-24"/>
          <w:w w:val="115"/>
        </w:rPr>
        <w:t> </w:t>
      </w:r>
      <w:r>
        <w:rPr>
          <w:w w:val="115"/>
        </w:rPr>
        <w:t>problem</w:t>
      </w:r>
      <w:r>
        <w:rPr>
          <w:spacing w:val="-24"/>
          <w:w w:val="115"/>
        </w:rPr>
        <w:t> </w:t>
      </w:r>
      <w:r>
        <w:rPr>
          <w:w w:val="115"/>
        </w:rPr>
        <w:t>of</w:t>
      </w:r>
      <w:r>
        <w:rPr>
          <w:spacing w:val="-24"/>
          <w:w w:val="115"/>
        </w:rPr>
        <w:t> </w:t>
      </w:r>
      <w:r>
        <w:rPr>
          <w:w w:val="115"/>
        </w:rPr>
        <w:t>congestion.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numPr>
          <w:ilvl w:val="1"/>
          <w:numId w:val="18"/>
        </w:numPr>
        <w:tabs>
          <w:tab w:pos="1430" w:val="left" w:leader="none"/>
        </w:tabs>
        <w:spacing w:line="240" w:lineRule="auto" w:before="162" w:after="0"/>
        <w:ind w:left="1430" w:right="0" w:hanging="883"/>
        <w:jc w:val="both"/>
        <w:rPr>
          <w:b w:val="0"/>
          <w:bCs w:val="0"/>
        </w:rPr>
      </w:pPr>
      <w:bookmarkStart w:name="Future Directions" w:id="235"/>
      <w:bookmarkEnd w:id="235"/>
      <w:r>
        <w:rPr>
          <w:b w:val="0"/>
        </w:rPr>
      </w:r>
      <w:bookmarkStart w:name="_bookmark139" w:id="236"/>
      <w:bookmarkEnd w:id="236"/>
      <w:r>
        <w:rPr>
          <w:b w:val="0"/>
        </w:rPr>
      </w:r>
      <w:bookmarkStart w:name="_bookmark139" w:id="237"/>
      <w:bookmarkEnd w:id="237"/>
      <w:r>
        <w:rPr>
          <w:spacing w:val="-30"/>
          <w:w w:val="95"/>
        </w:rPr>
        <w:t>F</w:t>
      </w:r>
      <w:r>
        <w:rPr>
          <w:w w:val="95"/>
        </w:rPr>
        <w:t>uture</w:t>
      </w:r>
      <w:r>
        <w:rPr>
          <w:spacing w:val="40"/>
          <w:w w:val="95"/>
        </w:rPr>
        <w:t> </w:t>
      </w:r>
      <w:r>
        <w:rPr>
          <w:w w:val="95"/>
        </w:rPr>
        <w:t>Directions</w:t>
      </w:r>
      <w:r>
        <w:rPr>
          <w:b w:val="0"/>
        </w:rPr>
      </w:r>
    </w:p>
    <w:p>
      <w:pPr>
        <w:pStyle w:val="BodyText"/>
        <w:spacing w:line="242" w:lineRule="auto" w:before="214"/>
        <w:ind w:right="103"/>
        <w:jc w:val="both"/>
      </w:pPr>
      <w:r>
        <w:rPr>
          <w:spacing w:val="-4"/>
          <w:w w:val="120"/>
        </w:rPr>
        <w:t>Future</w:t>
      </w:r>
      <w:r>
        <w:rPr>
          <w:spacing w:val="-23"/>
          <w:w w:val="120"/>
        </w:rPr>
        <w:t> </w:t>
      </w:r>
      <w:r>
        <w:rPr>
          <w:spacing w:val="-3"/>
          <w:w w:val="120"/>
        </w:rPr>
        <w:t>work</w:t>
      </w:r>
      <w:r>
        <w:rPr>
          <w:spacing w:val="-22"/>
          <w:w w:val="120"/>
        </w:rPr>
        <w:t> </w:t>
      </w:r>
      <w:r>
        <w:rPr>
          <w:w w:val="120"/>
        </w:rPr>
        <w:t>will</w:t>
      </w:r>
      <w:r>
        <w:rPr>
          <w:spacing w:val="-21"/>
          <w:w w:val="120"/>
        </w:rPr>
        <w:t> </w:t>
      </w:r>
      <w:r>
        <w:rPr>
          <w:spacing w:val="3"/>
          <w:w w:val="120"/>
        </w:rPr>
        <w:t>be</w:t>
      </w:r>
      <w:r>
        <w:rPr>
          <w:spacing w:val="-22"/>
          <w:w w:val="120"/>
        </w:rPr>
        <w:t> </w:t>
      </w:r>
      <w:r>
        <w:rPr>
          <w:w w:val="120"/>
        </w:rPr>
        <w:t>aimed</w:t>
      </w:r>
      <w:r>
        <w:rPr>
          <w:spacing w:val="-22"/>
          <w:w w:val="120"/>
        </w:rPr>
        <w:t> </w:t>
      </w:r>
      <w:r>
        <w:rPr>
          <w:w w:val="120"/>
        </w:rPr>
        <w:t>to</w:t>
      </w:r>
      <w:r>
        <w:rPr>
          <w:spacing w:val="-22"/>
          <w:w w:val="120"/>
        </w:rPr>
        <w:t> </w:t>
      </w:r>
      <w:r>
        <w:rPr>
          <w:w w:val="120"/>
        </w:rPr>
        <w:t>extend</w:t>
      </w:r>
      <w:r>
        <w:rPr>
          <w:spacing w:val="-21"/>
          <w:w w:val="120"/>
        </w:rPr>
        <w:t> </w:t>
      </w: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spacing w:val="1"/>
          <w:w w:val="120"/>
        </w:rPr>
        <w:t>scope</w:t>
      </w:r>
      <w:r>
        <w:rPr>
          <w:spacing w:val="-22"/>
          <w:w w:val="120"/>
        </w:rPr>
        <w:t> </w:t>
      </w:r>
      <w:r>
        <w:rPr>
          <w:w w:val="120"/>
        </w:rPr>
        <w:t>of</w:t>
      </w:r>
      <w:r>
        <w:rPr>
          <w:spacing w:val="-22"/>
          <w:w w:val="120"/>
        </w:rPr>
        <w:t> </w:t>
      </w:r>
      <w:r>
        <w:rPr>
          <w:w w:val="120"/>
        </w:rPr>
        <w:t>the</w:t>
      </w:r>
      <w:r>
        <w:rPr>
          <w:spacing w:val="-22"/>
          <w:w w:val="120"/>
        </w:rPr>
        <w:t> </w:t>
      </w:r>
      <w:r>
        <w:rPr>
          <w:spacing w:val="-3"/>
          <w:w w:val="120"/>
        </w:rPr>
        <w:t>curren</w:t>
      </w:r>
      <w:r>
        <w:rPr>
          <w:spacing w:val="-2"/>
          <w:w w:val="120"/>
        </w:rPr>
        <w:t>t</w:t>
      </w:r>
      <w:r>
        <w:rPr>
          <w:spacing w:val="-22"/>
          <w:w w:val="120"/>
        </w:rPr>
        <w:t> </w:t>
      </w:r>
      <w:r>
        <w:rPr>
          <w:spacing w:val="-2"/>
          <w:w w:val="120"/>
        </w:rPr>
        <w:t>simulations.</w:t>
      </w:r>
      <w:r>
        <w:rPr>
          <w:spacing w:val="-5"/>
          <w:w w:val="120"/>
        </w:rPr>
        <w:t> </w:t>
      </w:r>
      <w:r>
        <w:rPr>
          <w:spacing w:val="-7"/>
          <w:w w:val="120"/>
        </w:rPr>
        <w:t>F</w:t>
      </w:r>
      <w:r>
        <w:rPr>
          <w:spacing w:val="-8"/>
          <w:w w:val="120"/>
        </w:rPr>
        <w:t>or</w:t>
      </w:r>
      <w:r>
        <w:rPr>
          <w:spacing w:val="-22"/>
          <w:w w:val="120"/>
        </w:rPr>
        <w:t> </w:t>
      </w:r>
      <w:r>
        <w:rPr>
          <w:w w:val="120"/>
        </w:rPr>
        <w:t>our</w:t>
      </w:r>
      <w:r>
        <w:rPr>
          <w:spacing w:val="37"/>
          <w:w w:val="114"/>
        </w:rPr>
        <w:t> </w:t>
      </w:r>
      <w:r>
        <w:rPr>
          <w:w w:val="120"/>
        </w:rPr>
        <w:t>exploratory</w:t>
      </w:r>
      <w:r>
        <w:rPr>
          <w:spacing w:val="-40"/>
          <w:w w:val="120"/>
        </w:rPr>
        <w:t> </w:t>
      </w:r>
      <w:r>
        <w:rPr>
          <w:w w:val="120"/>
        </w:rPr>
        <w:t>analysis,</w:t>
      </w:r>
      <w:r>
        <w:rPr>
          <w:spacing w:val="-40"/>
          <w:w w:val="120"/>
        </w:rPr>
        <w:t> </w:t>
      </w:r>
      <w:r>
        <w:rPr>
          <w:w w:val="120"/>
        </w:rPr>
        <w:t>HBM</w:t>
      </w:r>
      <w:r>
        <w:rPr>
          <w:spacing w:val="-39"/>
          <w:w w:val="120"/>
        </w:rPr>
        <w:t> </w:t>
      </w:r>
      <w:r>
        <w:rPr>
          <w:w w:val="120"/>
        </w:rPr>
        <w:t>has</w:t>
      </w:r>
      <w:r>
        <w:rPr>
          <w:spacing w:val="-41"/>
          <w:w w:val="120"/>
        </w:rPr>
        <w:t> </w:t>
      </w:r>
      <w:r>
        <w:rPr>
          <w:spacing w:val="-3"/>
          <w:w w:val="120"/>
        </w:rPr>
        <w:t>shown</w:t>
      </w:r>
      <w:r>
        <w:rPr>
          <w:spacing w:val="-40"/>
          <w:w w:val="120"/>
        </w:rPr>
        <w:t> </w:t>
      </w:r>
      <w:r>
        <w:rPr>
          <w:w w:val="120"/>
        </w:rPr>
        <w:t>to</w:t>
      </w:r>
      <w:r>
        <w:rPr>
          <w:spacing w:val="-40"/>
          <w:w w:val="120"/>
        </w:rPr>
        <w:t> </w:t>
      </w:r>
      <w:r>
        <w:rPr>
          <w:spacing w:val="-5"/>
          <w:w w:val="120"/>
        </w:rPr>
        <w:t>have</w:t>
      </w:r>
      <w:r>
        <w:rPr>
          <w:spacing w:val="-40"/>
          <w:w w:val="120"/>
        </w:rPr>
        <w:t> </w:t>
      </w:r>
      <w:r>
        <w:rPr>
          <w:w w:val="120"/>
        </w:rPr>
        <w:t>superior</w:t>
      </w:r>
      <w:r>
        <w:rPr>
          <w:spacing w:val="-40"/>
          <w:w w:val="120"/>
        </w:rPr>
        <w:t> </w:t>
      </w:r>
      <w:r>
        <w:rPr>
          <w:w w:val="120"/>
        </w:rPr>
        <w:t>performance</w:t>
      </w:r>
      <w:r>
        <w:rPr>
          <w:spacing w:val="-40"/>
          <w:w w:val="120"/>
        </w:rPr>
        <w:t> </w:t>
      </w:r>
      <w:r>
        <w:rPr>
          <w:spacing w:val="-5"/>
          <w:w w:val="120"/>
        </w:rPr>
        <w:t>over</w:t>
      </w:r>
      <w:r>
        <w:rPr>
          <w:spacing w:val="-40"/>
          <w:w w:val="120"/>
        </w:rPr>
        <w:t> </w:t>
      </w:r>
      <w:r>
        <w:rPr>
          <w:w w:val="120"/>
        </w:rPr>
        <w:t>IBM,</w:t>
      </w:r>
      <w:r>
        <w:rPr>
          <w:spacing w:val="-40"/>
          <w:w w:val="120"/>
        </w:rPr>
        <w:t> </w:t>
      </w:r>
      <w:r>
        <w:rPr>
          <w:spacing w:val="-5"/>
          <w:w w:val="120"/>
        </w:rPr>
        <w:t>we</w:t>
      </w:r>
      <w:r>
        <w:rPr>
          <w:spacing w:val="43"/>
          <w:w w:val="106"/>
        </w:rPr>
        <w:t> </w:t>
      </w:r>
      <w:r>
        <w:rPr>
          <w:w w:val="120"/>
        </w:rPr>
        <w:t>could</w:t>
      </w:r>
      <w:r>
        <w:rPr>
          <w:spacing w:val="-22"/>
          <w:w w:val="120"/>
        </w:rPr>
        <w:t> </w:t>
      </w:r>
      <w:r>
        <w:rPr>
          <w:w w:val="120"/>
        </w:rPr>
        <w:t>still</w:t>
      </w:r>
      <w:r>
        <w:rPr>
          <w:spacing w:val="-21"/>
          <w:w w:val="120"/>
        </w:rPr>
        <w:t> </w:t>
      </w:r>
      <w:r>
        <w:rPr>
          <w:w w:val="120"/>
        </w:rPr>
        <w:t>think</w:t>
      </w:r>
      <w:r>
        <w:rPr>
          <w:spacing w:val="-21"/>
          <w:w w:val="120"/>
        </w:rPr>
        <w:t> </w:t>
      </w:r>
      <w:r>
        <w:rPr>
          <w:w w:val="120"/>
        </w:rPr>
        <w:t>of</w:t>
      </w:r>
      <w:r>
        <w:rPr>
          <w:spacing w:val="-21"/>
          <w:w w:val="120"/>
        </w:rPr>
        <w:t> </w:t>
      </w:r>
      <w:r>
        <w:rPr>
          <w:w w:val="120"/>
        </w:rPr>
        <w:t>other</w:t>
      </w:r>
      <w:r>
        <w:rPr>
          <w:spacing w:val="-21"/>
          <w:w w:val="120"/>
        </w:rPr>
        <w:t> </w:t>
      </w:r>
      <w:r>
        <w:rPr>
          <w:w w:val="120"/>
        </w:rPr>
        <w:t>settings</w:t>
      </w:r>
      <w:r>
        <w:rPr>
          <w:spacing w:val="-21"/>
          <w:w w:val="120"/>
        </w:rPr>
        <w:t> </w:t>
      </w:r>
      <w:r>
        <w:rPr>
          <w:w w:val="120"/>
        </w:rPr>
        <w:t>that</w:t>
      </w:r>
      <w:r>
        <w:rPr>
          <w:spacing w:val="-21"/>
          <w:w w:val="120"/>
        </w:rPr>
        <w:t> </w:t>
      </w:r>
      <w:r>
        <w:rPr>
          <w:w w:val="120"/>
        </w:rPr>
        <w:t>could</w:t>
      </w:r>
      <w:r>
        <w:rPr>
          <w:spacing w:val="-21"/>
          <w:w w:val="120"/>
        </w:rPr>
        <w:t> </w:t>
      </w:r>
      <w:r>
        <w:rPr>
          <w:w w:val="120"/>
        </w:rPr>
        <w:t>also</w:t>
      </w:r>
      <w:r>
        <w:rPr>
          <w:spacing w:val="-22"/>
          <w:w w:val="120"/>
        </w:rPr>
        <w:t> </w:t>
      </w:r>
      <w:r>
        <w:rPr>
          <w:w w:val="120"/>
        </w:rPr>
        <w:t>test</w:t>
      </w:r>
      <w:r>
        <w:rPr>
          <w:spacing w:val="-21"/>
          <w:w w:val="120"/>
        </w:rPr>
        <w:t> </w:t>
      </w:r>
      <w:r>
        <w:rPr>
          <w:w w:val="120"/>
        </w:rPr>
        <w:t>the</w:t>
      </w:r>
      <w:r>
        <w:rPr>
          <w:spacing w:val="-21"/>
          <w:w w:val="120"/>
        </w:rPr>
        <w:t> </w:t>
      </w:r>
      <w:r>
        <w:rPr>
          <w:w w:val="120"/>
        </w:rPr>
        <w:t>robustness</w:t>
      </w:r>
      <w:r>
        <w:rPr>
          <w:spacing w:val="-22"/>
          <w:w w:val="120"/>
        </w:rPr>
        <w:t> </w:t>
      </w:r>
      <w:r>
        <w:rPr>
          <w:w w:val="120"/>
        </w:rPr>
        <w:t>of</w:t>
      </w:r>
      <w:r>
        <w:rPr>
          <w:spacing w:val="-21"/>
          <w:w w:val="120"/>
        </w:rPr>
        <w:t> </w:t>
      </w:r>
      <w:r>
        <w:rPr>
          <w:w w:val="120"/>
        </w:rPr>
        <w:t>HBM</w:t>
      </w:r>
      <w:r>
        <w:rPr>
          <w:spacing w:val="-21"/>
          <w:w w:val="120"/>
        </w:rPr>
        <w:t> </w:t>
      </w:r>
      <w:r>
        <w:rPr>
          <w:w w:val="120"/>
        </w:rPr>
        <w:t>with</w:t>
      </w:r>
      <w:r>
        <w:rPr>
          <w:w w:val="115"/>
        </w:rPr>
        <w:t> </w:t>
      </w:r>
      <w:r>
        <w:rPr>
          <w:w w:val="120"/>
        </w:rPr>
        <w:t>datasets</w:t>
      </w:r>
      <w:r>
        <w:rPr>
          <w:spacing w:val="-36"/>
          <w:w w:val="120"/>
        </w:rPr>
        <w:t> </w:t>
      </w:r>
      <w:r>
        <w:rPr>
          <w:w w:val="120"/>
        </w:rPr>
        <w:t>with</w:t>
      </w:r>
      <w:r>
        <w:rPr>
          <w:spacing w:val="-35"/>
          <w:w w:val="120"/>
        </w:rPr>
        <w:t> </w:t>
      </w:r>
      <w:r>
        <w:rPr>
          <w:w w:val="120"/>
        </w:rPr>
        <w:t>diff</w:t>
      </w:r>
      <w:r>
        <w:rPr>
          <w:spacing w:val="12"/>
          <w:w w:val="120"/>
        </w:rPr>
        <w:t> </w:t>
      </w:r>
      <w:r>
        <w:rPr>
          <w:spacing w:val="-5"/>
          <w:w w:val="120"/>
        </w:rPr>
        <w:t>n</w:t>
      </w:r>
      <w:r>
        <w:rPr>
          <w:spacing w:val="-4"/>
          <w:w w:val="120"/>
        </w:rPr>
        <w:t>t</w:t>
      </w:r>
      <w:r>
        <w:rPr>
          <w:spacing w:val="-35"/>
          <w:w w:val="120"/>
        </w:rPr>
        <w:t> </w:t>
      </w:r>
      <w:r>
        <w:rPr>
          <w:w w:val="120"/>
        </w:rPr>
        <w:t>qualities,</w:t>
      </w:r>
      <w:r>
        <w:rPr>
          <w:spacing w:val="-34"/>
          <w:w w:val="120"/>
        </w:rPr>
        <w:t> </w:t>
      </w:r>
      <w:r>
        <w:rPr>
          <w:w w:val="120"/>
        </w:rPr>
        <w:t>and</w:t>
      </w:r>
      <w:r>
        <w:rPr>
          <w:spacing w:val="-35"/>
          <w:w w:val="120"/>
        </w:rPr>
        <w:t> </w:t>
      </w:r>
      <w:r>
        <w:rPr>
          <w:spacing w:val="-3"/>
          <w:w w:val="120"/>
        </w:rPr>
        <w:t>evaluate</w:t>
      </w:r>
      <w:r>
        <w:rPr>
          <w:spacing w:val="-35"/>
          <w:w w:val="120"/>
        </w:rPr>
        <w:t> </w:t>
      </w:r>
      <w:r>
        <w:rPr>
          <w:w w:val="120"/>
        </w:rPr>
        <w:t>the</w:t>
      </w:r>
      <w:r>
        <w:rPr>
          <w:spacing w:val="-35"/>
          <w:w w:val="120"/>
        </w:rPr>
        <w:t> </w:t>
      </w:r>
      <w:r>
        <w:rPr>
          <w:w w:val="120"/>
        </w:rPr>
        <w:t>performance</w:t>
      </w:r>
      <w:r>
        <w:rPr>
          <w:spacing w:val="-35"/>
          <w:w w:val="120"/>
        </w:rPr>
        <w:t> </w:t>
      </w:r>
      <w:r>
        <w:rPr>
          <w:w w:val="120"/>
        </w:rPr>
        <w:t>of</w:t>
      </w:r>
      <w:r>
        <w:rPr>
          <w:spacing w:val="-34"/>
          <w:w w:val="120"/>
        </w:rPr>
        <w:t> </w:t>
      </w:r>
      <w:r>
        <w:rPr>
          <w:w w:val="120"/>
        </w:rPr>
        <w:t>HBM</w:t>
      </w:r>
      <w:r>
        <w:rPr>
          <w:spacing w:val="-35"/>
          <w:w w:val="120"/>
        </w:rPr>
        <w:t> </w:t>
      </w:r>
      <w:r>
        <w:rPr>
          <w:w w:val="120"/>
        </w:rPr>
        <w:t>from</w:t>
      </w:r>
      <w:r>
        <w:rPr>
          <w:spacing w:val="-35"/>
          <w:w w:val="120"/>
        </w:rPr>
        <w:t> </w:t>
      </w:r>
      <w:r>
        <w:rPr>
          <w:w w:val="120"/>
        </w:rPr>
        <w:t>diff</w:t>
      </w:r>
      <w:r>
        <w:rPr>
          <w:spacing w:val="4"/>
          <w:w w:val="120"/>
        </w:rPr>
        <w:t> </w:t>
      </w:r>
      <w:r>
        <w:rPr>
          <w:w w:val="120"/>
        </w:rPr>
        <w:t>t</w:t>
      </w:r>
      <w:r>
        <w:rPr>
          <w:spacing w:val="21"/>
          <w:w w:val="142"/>
        </w:rPr>
        <w:t> </w:t>
      </w:r>
      <w:r>
        <w:rPr>
          <w:w w:val="115"/>
        </w:rPr>
        <w:t>perspectives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w w:val="115"/>
        </w:rPr>
        <w:t>data.</w:t>
      </w:r>
      <w:r>
        <w:rPr>
          <w:spacing w:val="-25"/>
          <w:w w:val="115"/>
        </w:rPr>
        <w:t> </w:t>
      </w:r>
      <w:r>
        <w:rPr>
          <w:spacing w:val="-7"/>
          <w:w w:val="115"/>
        </w:rPr>
        <w:t>F</w:t>
      </w:r>
      <w:r>
        <w:rPr>
          <w:spacing w:val="-8"/>
          <w:w w:val="115"/>
        </w:rPr>
        <w:t>or</w:t>
      </w:r>
      <w:r>
        <w:rPr>
          <w:spacing w:val="-40"/>
          <w:w w:val="115"/>
        </w:rPr>
        <w:t> </w:t>
      </w:r>
      <w:r>
        <w:rPr>
          <w:w w:val="115"/>
        </w:rPr>
        <w:t>example</w:t>
      </w:r>
      <w:r>
        <w:rPr>
          <w:spacing w:val="-39"/>
          <w:w w:val="115"/>
        </w:rPr>
        <w:t> </w:t>
      </w:r>
      <w:r>
        <w:rPr>
          <w:spacing w:val="-11"/>
          <w:w w:val="115"/>
        </w:rPr>
        <w:t>W</w:t>
      </w:r>
      <w:r>
        <w:rPr>
          <w:spacing w:val="-12"/>
          <w:w w:val="115"/>
        </w:rPr>
        <w:t>e</w:t>
      </w:r>
      <w:r>
        <w:rPr>
          <w:spacing w:val="-40"/>
          <w:w w:val="115"/>
        </w:rPr>
        <w:t> </w:t>
      </w:r>
      <w:r>
        <w:rPr>
          <w:w w:val="115"/>
        </w:rPr>
        <w:t>could</w:t>
      </w:r>
      <w:r>
        <w:rPr>
          <w:spacing w:val="-40"/>
          <w:w w:val="115"/>
        </w:rPr>
        <w:t> </w:t>
      </w:r>
      <w:r>
        <w:rPr>
          <w:w w:val="115"/>
        </w:rPr>
        <w:t>increase</w:t>
      </w:r>
      <w:r>
        <w:rPr>
          <w:spacing w:val="-40"/>
          <w:w w:val="115"/>
        </w:rPr>
        <w:t> </w:t>
      </w:r>
      <w:r>
        <w:rPr>
          <w:w w:val="115"/>
        </w:rPr>
        <w:t>the</w:t>
      </w:r>
      <w:r>
        <w:rPr>
          <w:spacing w:val="-40"/>
          <w:w w:val="115"/>
        </w:rPr>
        <w:t> </w:t>
      </w:r>
      <w:r>
        <w:rPr>
          <w:spacing w:val="-3"/>
          <w:w w:val="115"/>
        </w:rPr>
        <w:t>number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spacing w:val="-3"/>
          <w:w w:val="115"/>
        </w:rPr>
        <w:t>levels</w:t>
      </w:r>
      <w:r>
        <w:rPr>
          <w:spacing w:val="-40"/>
          <w:w w:val="115"/>
        </w:rPr>
        <w:t> </w:t>
      </w:r>
      <w:r>
        <w:rPr>
          <w:w w:val="115"/>
        </w:rPr>
        <w:t>of</w:t>
      </w:r>
      <w:r>
        <w:rPr>
          <w:spacing w:val="-40"/>
          <w:w w:val="115"/>
        </w:rPr>
        <w:t> </w:t>
      </w:r>
      <w:r>
        <w:rPr>
          <w:spacing w:val="-5"/>
          <w:w w:val="115"/>
        </w:rPr>
        <w:t>hierarchy,</w:t>
      </w:r>
      <w:r>
        <w:rPr/>
      </w:r>
    </w:p>
    <w:p>
      <w:pPr>
        <w:spacing w:after="0" w:line="242" w:lineRule="auto"/>
        <w:jc w:val="both"/>
        <w:sectPr>
          <w:headerReference w:type="default" r:id="rId150"/>
          <w:pgSz w:w="12240" w:h="15840"/>
          <w:pgMar w:header="0" w:footer="749" w:top="900" w:bottom="940" w:left="1720" w:right="12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2" w:lineRule="auto" w:before="13"/>
        <w:ind w:left="117" w:right="536"/>
        <w:jc w:val="both"/>
      </w:pPr>
      <w:r>
        <w:rPr>
          <w:w w:val="110"/>
        </w:rPr>
        <w:t>and</w:t>
      </w:r>
      <w:r>
        <w:rPr>
          <w:spacing w:val="44"/>
          <w:w w:val="110"/>
        </w:rPr>
        <w:t> </w:t>
      </w:r>
      <w:r>
        <w:rPr>
          <w:w w:val="110"/>
        </w:rPr>
        <w:t>see</w:t>
      </w:r>
      <w:r>
        <w:rPr>
          <w:spacing w:val="45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45"/>
          <w:w w:val="110"/>
        </w:rPr>
        <w:t> </w:t>
      </w:r>
      <w:r>
        <w:rPr>
          <w:w w:val="110"/>
        </w:rPr>
        <w:t>HBM</w:t>
      </w:r>
      <w:r>
        <w:rPr>
          <w:spacing w:val="44"/>
          <w:w w:val="110"/>
        </w:rPr>
        <w:t> </w:t>
      </w:r>
      <w:r>
        <w:rPr>
          <w:w w:val="110"/>
        </w:rPr>
        <w:t>perform</w:t>
      </w:r>
      <w:r>
        <w:rPr>
          <w:spacing w:val="45"/>
          <w:w w:val="110"/>
        </w:rPr>
        <w:t> </w:t>
      </w:r>
      <w:r>
        <w:rPr>
          <w:w w:val="110"/>
        </w:rPr>
        <w:t>with</w:t>
      </w:r>
      <w:r>
        <w:rPr>
          <w:spacing w:val="45"/>
          <w:w w:val="110"/>
        </w:rPr>
        <w:t> </w:t>
      </w:r>
      <w:r>
        <w:rPr>
          <w:w w:val="110"/>
        </w:rPr>
        <w:t>data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5"/>
          <w:w w:val="110"/>
        </w:rPr>
        <w:t> </w:t>
      </w:r>
      <w:r>
        <w:rPr>
          <w:w w:val="110"/>
        </w:rPr>
        <w:t>increasing</w:t>
      </w:r>
      <w:r>
        <w:rPr>
          <w:spacing w:val="46"/>
          <w:w w:val="110"/>
        </w:rPr>
        <w:t> </w:t>
      </w:r>
      <w:r>
        <w:rPr>
          <w:spacing w:val="-3"/>
          <w:w w:val="110"/>
        </w:rPr>
        <w:t>complexity.</w:t>
      </w:r>
      <w:r>
        <w:rPr>
          <w:spacing w:val="53"/>
          <w:w w:val="110"/>
        </w:rPr>
        <w:t> </w:t>
      </w:r>
      <w:r>
        <w:rPr>
          <w:spacing w:val="-10"/>
          <w:w w:val="110"/>
        </w:rPr>
        <w:t>W</w:t>
      </w:r>
      <w:r>
        <w:rPr>
          <w:spacing w:val="-11"/>
          <w:w w:val="110"/>
        </w:rPr>
        <w:t>e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co</w:t>
      </w:r>
      <w:r>
        <w:rPr>
          <w:spacing w:val="-1"/>
          <w:w w:val="110"/>
        </w:rPr>
        <w:t>uld</w:t>
      </w:r>
      <w:r>
        <w:rPr>
          <w:spacing w:val="45"/>
          <w:w w:val="110"/>
        </w:rPr>
        <w:t> </w:t>
      </w:r>
      <w:r>
        <w:rPr>
          <w:w w:val="110"/>
        </w:rPr>
        <w:t>try</w:t>
      </w:r>
      <w:r>
        <w:rPr>
          <w:spacing w:val="37"/>
          <w:w w:val="124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test</w:t>
      </w:r>
      <w:r>
        <w:rPr>
          <w:spacing w:val="49"/>
          <w:w w:val="110"/>
        </w:rPr>
        <w:t> </w:t>
      </w:r>
      <w:r>
        <w:rPr>
          <w:w w:val="110"/>
        </w:rPr>
        <w:t>for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</w:t>
      </w:r>
      <w:r>
        <w:rPr>
          <w:spacing w:val="50"/>
          <w:w w:val="110"/>
        </w:rPr>
        <w:t> </w:t>
      </w:r>
      <w:r>
        <w:rPr>
          <w:w w:val="110"/>
        </w:rPr>
        <w:t>that</w:t>
      </w:r>
      <w:r>
        <w:rPr>
          <w:spacing w:val="49"/>
          <w:w w:val="110"/>
        </w:rPr>
        <w:t> </w:t>
      </w:r>
      <w:r>
        <w:rPr>
          <w:w w:val="110"/>
        </w:rPr>
        <w:t>do</w:t>
      </w:r>
      <w:r>
        <w:rPr>
          <w:spacing w:val="50"/>
          <w:w w:val="110"/>
        </w:rPr>
        <w:t> </w:t>
      </w:r>
      <w:r>
        <w:rPr>
          <w:w w:val="110"/>
        </w:rPr>
        <w:t>not</w:t>
      </w:r>
      <w:r>
        <w:rPr>
          <w:spacing w:val="49"/>
          <w:w w:val="110"/>
        </w:rPr>
        <w:t> </w:t>
      </w:r>
      <w:r>
        <w:rPr>
          <w:w w:val="110"/>
        </w:rPr>
        <w:t>necessarily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follow</w:t>
      </w:r>
      <w:r>
        <w:rPr>
          <w:spacing w:val="49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aggregation</w:t>
      </w:r>
      <w:r>
        <w:rPr>
          <w:spacing w:val="28"/>
          <w:w w:val="113"/>
        </w:rPr>
        <w:t> </w:t>
      </w:r>
      <w:r>
        <w:rPr>
          <w:spacing w:val="-1"/>
          <w:w w:val="110"/>
        </w:rPr>
        <w:t>constraint,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see</w:t>
      </w:r>
      <w:r>
        <w:rPr>
          <w:spacing w:val="38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37"/>
          <w:w w:val="110"/>
        </w:rPr>
        <w:t> </w:t>
      </w:r>
      <w:r>
        <w:rPr>
          <w:w w:val="110"/>
        </w:rPr>
        <w:t>HBM</w:t>
      </w:r>
      <w:r>
        <w:rPr>
          <w:spacing w:val="38"/>
          <w:w w:val="110"/>
        </w:rPr>
        <w:t> </w:t>
      </w:r>
      <w:r>
        <w:rPr>
          <w:w w:val="110"/>
        </w:rPr>
        <w:t>perform</w:t>
      </w:r>
      <w:r>
        <w:rPr>
          <w:spacing w:val="38"/>
          <w:w w:val="110"/>
        </w:rPr>
        <w:t> </w:t>
      </w:r>
      <w:r>
        <w:rPr>
          <w:w w:val="110"/>
        </w:rPr>
        <w:t>for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net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orks.</w:t>
      </w:r>
      <w:r>
        <w:rPr>
          <w:spacing w:val="36"/>
          <w:w w:val="110"/>
        </w:rPr>
        <w:t> </w:t>
      </w:r>
      <w:r>
        <w:rPr>
          <w:w w:val="110"/>
        </w:rPr>
        <w:t>Another</w:t>
      </w:r>
      <w:r>
        <w:rPr>
          <w:spacing w:val="38"/>
          <w:w w:val="110"/>
        </w:rPr>
        <w:t> </w:t>
      </w:r>
      <w:r>
        <w:rPr>
          <w:w w:val="110"/>
        </w:rPr>
        <w:t>possible</w:t>
      </w:r>
      <w:r>
        <w:rPr>
          <w:spacing w:val="37"/>
          <w:w w:val="110"/>
        </w:rPr>
        <w:t> </w:t>
      </w:r>
      <w:r>
        <w:rPr>
          <w:w w:val="110"/>
        </w:rPr>
        <w:t>idea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45"/>
          <w:w w:val="120"/>
        </w:rPr>
        <w:t> </w:t>
      </w:r>
      <w:r>
        <w:rPr>
          <w:w w:val="110"/>
        </w:rPr>
        <w:t>explore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how</w:t>
      </w:r>
      <w:r>
        <w:rPr>
          <w:spacing w:val="4"/>
          <w:w w:val="110"/>
        </w:rPr>
        <w:t> </w:t>
      </w:r>
      <w:r>
        <w:rPr>
          <w:w w:val="110"/>
        </w:rPr>
        <w:t>HBM</w:t>
      </w:r>
      <w:r>
        <w:rPr>
          <w:spacing w:val="5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5"/>
          <w:w w:val="110"/>
        </w:rPr>
        <w:t> </w:t>
      </w:r>
      <w:r>
        <w:rPr>
          <w:w w:val="110"/>
        </w:rPr>
        <w:t>perform</w:t>
      </w:r>
      <w:r>
        <w:rPr>
          <w:spacing w:val="4"/>
          <w:w w:val="110"/>
        </w:rPr>
        <w:t> </w:t>
      </w:r>
      <w:r>
        <w:rPr>
          <w:w w:val="110"/>
        </w:rPr>
        <w:t>if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strong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inter-lev</w:t>
      </w:r>
      <w:r>
        <w:rPr>
          <w:spacing w:val="-3"/>
          <w:w w:val="110"/>
        </w:rPr>
        <w:t>el</w:t>
      </w:r>
      <w:r>
        <w:rPr>
          <w:spacing w:val="5"/>
          <w:w w:val="110"/>
        </w:rPr>
        <w:t> </w:t>
      </w:r>
      <w:r>
        <w:rPr>
          <w:w w:val="110"/>
        </w:rPr>
        <w:t>correlations,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see</w:t>
      </w:r>
      <w:r>
        <w:rPr>
          <w:spacing w:val="39"/>
          <w:w w:val="103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multiplicity</w:t>
      </w:r>
      <w:r>
        <w:rPr>
          <w:spacing w:val="8"/>
          <w:w w:val="110"/>
        </w:rPr>
        <w:t> </w:t>
      </w:r>
      <w:r>
        <w:rPr>
          <w:w w:val="110"/>
        </w:rPr>
        <w:t>will</w:t>
      </w:r>
      <w:r>
        <w:rPr>
          <w:spacing w:val="9"/>
          <w:w w:val="110"/>
        </w:rPr>
        <w:t> </w:t>
      </w:r>
      <w:r>
        <w:rPr>
          <w:w w:val="110"/>
        </w:rPr>
        <w:t>affect</w:t>
      </w:r>
      <w:r>
        <w:rPr>
          <w:spacing w:val="8"/>
          <w:w w:val="110"/>
        </w:rPr>
        <w:t> </w:t>
      </w:r>
      <w:r>
        <w:rPr>
          <w:w w:val="110"/>
        </w:rPr>
        <w:t>our</w:t>
      </w:r>
      <w:r>
        <w:rPr>
          <w:spacing w:val="9"/>
          <w:w w:val="110"/>
        </w:rPr>
        <w:t> </w:t>
      </w:r>
      <w:r>
        <w:rPr>
          <w:w w:val="110"/>
        </w:rPr>
        <w:t>results.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117" w:right="514" w:firstLine="351"/>
        <w:jc w:val="both"/>
      </w:pPr>
      <w:r>
        <w:rPr>
          <w:w w:val="110"/>
        </w:rPr>
        <w:t>There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also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hop</w:t>
      </w:r>
      <w:r>
        <w:rPr>
          <w:spacing w:val="1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mo</w:t>
      </w:r>
      <w:r>
        <w:rPr>
          <w:spacing w:val="-4"/>
          <w:w w:val="110"/>
        </w:rPr>
        <w:t>v</w:t>
      </w:r>
      <w:r>
        <w:rPr>
          <w:spacing w:val="-5"/>
          <w:w w:val="110"/>
        </w:rPr>
        <w:t>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more</w:t>
      </w:r>
      <w:r>
        <w:rPr>
          <w:spacing w:val="24"/>
          <w:w w:val="110"/>
        </w:rPr>
        <w:t> </w:t>
      </w:r>
      <w:r>
        <w:rPr>
          <w:w w:val="110"/>
        </w:rPr>
        <w:t>practical</w:t>
      </w:r>
      <w:r>
        <w:rPr>
          <w:spacing w:val="25"/>
          <w:w w:val="110"/>
        </w:rPr>
        <w:t> </w:t>
      </w:r>
      <w:r>
        <w:rPr>
          <w:w w:val="110"/>
        </w:rPr>
        <w:t>setting,</w:t>
      </w:r>
      <w:r>
        <w:rPr>
          <w:spacing w:val="28"/>
          <w:w w:val="116"/>
        </w:rPr>
        <w:t>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48"/>
          <w:w w:val="110"/>
        </w:rPr>
        <w:t> </w:t>
      </w:r>
      <w:r>
        <w:rPr>
          <w:spacing w:val="-1"/>
          <w:w w:val="110"/>
        </w:rPr>
        <w:t>cr</w:t>
      </w:r>
      <w:r>
        <w:rPr>
          <w:spacing w:val="-2"/>
          <w:w w:val="110"/>
        </w:rPr>
        <w:t>isis</w:t>
      </w:r>
      <w:r>
        <w:rPr>
          <w:spacing w:val="47"/>
          <w:w w:val="110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hospital</w:t>
      </w:r>
      <w:r>
        <w:rPr>
          <w:spacing w:val="46"/>
          <w:w w:val="110"/>
        </w:rPr>
        <w:t> </w:t>
      </w:r>
      <w:r>
        <w:rPr>
          <w:w w:val="110"/>
        </w:rPr>
        <w:t>congestions.</w:t>
      </w:r>
      <w:r>
        <w:rPr>
          <w:spacing w:val="63"/>
          <w:w w:val="110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order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do</w:t>
      </w:r>
      <w:r>
        <w:rPr>
          <w:spacing w:val="47"/>
          <w:w w:val="110"/>
        </w:rPr>
        <w:t> </w:t>
      </w:r>
      <w:r>
        <w:rPr>
          <w:w w:val="110"/>
        </w:rPr>
        <w:t>this</w:t>
      </w:r>
      <w:r>
        <w:rPr>
          <w:spacing w:val="48"/>
          <w:w w:val="110"/>
        </w:rPr>
        <w:t> </w:t>
      </w:r>
      <w:r>
        <w:rPr>
          <w:w w:val="110"/>
        </w:rPr>
        <w:t>a</w:t>
      </w:r>
      <w:r>
        <w:rPr>
          <w:spacing w:val="48"/>
          <w:w w:val="110"/>
        </w:rPr>
        <w:t> </w:t>
      </w:r>
      <w:r>
        <w:rPr>
          <w:w w:val="110"/>
        </w:rPr>
        <w:t>great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48"/>
          <w:w w:val="110"/>
        </w:rPr>
        <w:t> </w:t>
      </w:r>
      <w:r>
        <w:rPr>
          <w:w w:val="110"/>
        </w:rPr>
        <w:t>of</w:t>
      </w:r>
      <w:r>
        <w:rPr>
          <w:spacing w:val="23"/>
          <w:w w:val="102"/>
        </w:rPr>
        <w:t> </w:t>
      </w:r>
      <w:r>
        <w:rPr>
          <w:spacing w:val="-1"/>
          <w:w w:val="110"/>
        </w:rPr>
        <w:t>background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knowledge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specific</w:t>
      </w:r>
      <w:r>
        <w:rPr>
          <w:spacing w:val="-3"/>
          <w:w w:val="110"/>
        </w:rPr>
        <w:t> </w:t>
      </w:r>
      <w:r>
        <w:rPr>
          <w:w w:val="110"/>
        </w:rPr>
        <w:t>areas</w:t>
      </w:r>
      <w:r>
        <w:rPr>
          <w:spacing w:val="-4"/>
          <w:w w:val="110"/>
        </w:rPr>
        <w:t> </w:t>
      </w:r>
      <w:r>
        <w:rPr>
          <w:spacing w:val="-3"/>
          <w:w w:val="110"/>
        </w:rPr>
        <w:t>suc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operations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researc</w:t>
      </w:r>
      <w:r>
        <w:rPr>
          <w:spacing w:val="-1"/>
          <w:w w:val="110"/>
        </w:rPr>
        <w:t>h,</w:t>
      </w:r>
      <w:r>
        <w:rPr>
          <w:spacing w:val="-3"/>
          <w:w w:val="110"/>
        </w:rPr>
        <w:t> </w:t>
      </w:r>
      <w:r>
        <w:rPr>
          <w:w w:val="110"/>
        </w:rPr>
        <w:t>public</w:t>
      </w:r>
      <w:r>
        <w:rPr>
          <w:spacing w:val="-4"/>
          <w:w w:val="110"/>
        </w:rPr>
        <w:t> </w:t>
      </w:r>
      <w:r>
        <w:rPr>
          <w:w w:val="110"/>
        </w:rPr>
        <w:t>health</w:t>
      </w:r>
      <w:r>
        <w:rPr>
          <w:spacing w:val="43"/>
          <w:w w:val="113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hospital</w:t>
      </w:r>
      <w:r>
        <w:rPr>
          <w:spacing w:val="15"/>
          <w:w w:val="110"/>
        </w:rPr>
        <w:t> </w:t>
      </w:r>
      <w:r>
        <w:rPr>
          <w:spacing w:val="-1"/>
          <w:w w:val="110"/>
        </w:rPr>
        <w:t>management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required,</w:t>
      </w:r>
      <w:r>
        <w:rPr>
          <w:spacing w:val="14"/>
          <w:w w:val="110"/>
        </w:rPr>
        <w:t> </w:t>
      </w:r>
      <w:r>
        <w:rPr>
          <w:w w:val="110"/>
        </w:rPr>
        <w:t>so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5"/>
          <w:w w:val="110"/>
        </w:rPr>
        <w:t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ould</w:t>
      </w:r>
      <w:r>
        <w:rPr>
          <w:spacing w:val="15"/>
          <w:w w:val="110"/>
        </w:rPr>
        <w:t> </w:t>
      </w:r>
      <w:r>
        <w:rPr>
          <w:w w:val="110"/>
        </w:rPr>
        <w:t>need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try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collaborate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29"/>
          <w:w w:val="113"/>
        </w:rPr>
        <w:t> </w:t>
      </w:r>
      <w:r>
        <w:rPr>
          <w:spacing w:val="1"/>
          <w:w w:val="110"/>
        </w:rPr>
        <w:t>exp</w:t>
      </w:r>
      <w:r>
        <w:rPr>
          <w:w w:val="110"/>
        </w:rPr>
        <w:t>ert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fi</w:t>
      </w:r>
      <w:r>
        <w:rPr>
          <w:spacing w:val="4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28"/>
          <w:w w:val="110"/>
        </w:rPr>
        <w:t> </w:t>
      </w:r>
      <w:r>
        <w:rPr>
          <w:w w:val="110"/>
        </w:rPr>
        <w:t>issues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need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spacing w:val="2"/>
          <w:w w:val="110"/>
        </w:rPr>
        <w:t>b</w:t>
      </w:r>
      <w:r>
        <w:rPr>
          <w:spacing w:val="3"/>
          <w:w w:val="110"/>
        </w:rPr>
        <w:t>e</w:t>
      </w:r>
      <w:r>
        <w:rPr>
          <w:spacing w:val="27"/>
          <w:w w:val="110"/>
        </w:rPr>
        <w:t> </w:t>
      </w:r>
      <w:r>
        <w:rPr>
          <w:w w:val="110"/>
        </w:rPr>
        <w:t>addresses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start</w:t>
      </w:r>
      <w:r>
        <w:rPr>
          <w:spacing w:val="28"/>
          <w:w w:val="110"/>
        </w:rPr>
        <w:t> </w:t>
      </w:r>
      <w:r>
        <w:rPr>
          <w:w w:val="110"/>
        </w:rPr>
        <w:t>forming</w:t>
      </w:r>
      <w:r>
        <w:rPr>
          <w:spacing w:val="20"/>
          <w:w w:val="110"/>
        </w:rPr>
        <w:t> </w:t>
      </w:r>
      <w:r>
        <w:rPr>
          <w:w w:val="110"/>
        </w:rPr>
        <w:t>ideas</w:t>
      </w:r>
      <w:r>
        <w:rPr>
          <w:spacing w:val="11"/>
          <w:w w:val="110"/>
        </w:rPr>
        <w:t> </w:t>
      </w:r>
      <w:r>
        <w:rPr>
          <w:w w:val="110"/>
        </w:rPr>
        <w:t>about</w:t>
      </w:r>
      <w:r>
        <w:rPr>
          <w:spacing w:val="13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could</w:t>
      </w:r>
      <w:r>
        <w:rPr>
          <w:spacing w:val="13"/>
          <w:w w:val="110"/>
        </w:rPr>
        <w:t> </w:t>
      </w:r>
      <w:r>
        <w:rPr>
          <w:w w:val="110"/>
        </w:rPr>
        <w:t>address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issue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our</w:t>
      </w:r>
      <w:r>
        <w:rPr>
          <w:spacing w:val="12"/>
          <w:w w:val="110"/>
        </w:rPr>
        <w:t> </w:t>
      </w:r>
      <w:r>
        <w:rPr>
          <w:spacing w:val="-1"/>
          <w:w w:val="110"/>
        </w:rPr>
        <w:t>techniques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numPr>
          <w:ilvl w:val="1"/>
          <w:numId w:val="18"/>
        </w:numPr>
        <w:tabs>
          <w:tab w:pos="1000" w:val="left" w:leader="none"/>
        </w:tabs>
        <w:spacing w:line="240" w:lineRule="auto" w:before="166" w:after="0"/>
        <w:ind w:left="999" w:right="0" w:hanging="882"/>
        <w:jc w:val="both"/>
        <w:rPr>
          <w:b w:val="0"/>
          <w:bCs w:val="0"/>
        </w:rPr>
      </w:pPr>
      <w:bookmarkStart w:name="Concluding remarks" w:id="238"/>
      <w:bookmarkEnd w:id="238"/>
      <w:r>
        <w:rPr>
          <w:b w:val="0"/>
        </w:rPr>
      </w:r>
      <w:bookmarkStart w:name="_bookmark140" w:id="239"/>
      <w:bookmarkEnd w:id="239"/>
      <w:r>
        <w:rPr>
          <w:b w:val="0"/>
        </w:rPr>
      </w:r>
      <w:bookmarkStart w:name="_bookmark140" w:id="240"/>
      <w:bookmarkEnd w:id="240"/>
      <w:r>
        <w:rPr>
          <w:w w:val="95"/>
        </w:rPr>
        <w:t>Concluding</w:t>
      </w:r>
      <w:r>
        <w:rPr>
          <w:spacing w:val="-14"/>
          <w:w w:val="95"/>
        </w:rPr>
        <w:t> </w:t>
      </w:r>
      <w:r>
        <w:rPr>
          <w:w w:val="95"/>
        </w:rPr>
        <w:t>remarks</w:t>
      </w:r>
      <w:r>
        <w:rPr>
          <w:b w:val="0"/>
        </w:rPr>
      </w:r>
    </w:p>
    <w:p>
      <w:pPr>
        <w:pStyle w:val="BodyText"/>
        <w:tabs>
          <w:tab w:pos="1453" w:val="left" w:leader="none"/>
          <w:tab w:pos="2605" w:val="left" w:leader="none"/>
        </w:tabs>
        <w:spacing w:line="242" w:lineRule="auto" w:before="213"/>
        <w:ind w:left="117" w:right="545"/>
        <w:jc w:val="both"/>
      </w:pP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fi</w:t>
        <w:tab/>
        <w:t>suggest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Use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HBM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pro</w:t>
      </w:r>
      <w:r>
        <w:rPr>
          <w:spacing w:val="-2"/>
          <w:w w:val="110"/>
        </w:rPr>
        <w:t>vides</w:t>
      </w:r>
      <w:r>
        <w:rPr>
          <w:spacing w:val="9"/>
          <w:w w:val="110"/>
        </w:rPr>
        <w:t> </w:t>
      </w:r>
      <w:r>
        <w:rPr>
          <w:w w:val="110"/>
        </w:rPr>
        <w:t>better</w:t>
      </w:r>
      <w:r>
        <w:rPr>
          <w:spacing w:val="10"/>
          <w:w w:val="110"/>
        </w:rPr>
        <w:t> </w:t>
      </w:r>
      <w:r>
        <w:rPr>
          <w:w w:val="110"/>
        </w:rPr>
        <w:t>results</w:t>
      </w:r>
      <w:r>
        <w:rPr>
          <w:spacing w:val="9"/>
          <w:w w:val="110"/>
        </w:rPr>
        <w:t> </w:t>
      </w:r>
      <w:r>
        <w:rPr>
          <w:w w:val="110"/>
        </w:rPr>
        <w:t>than</w:t>
      </w:r>
      <w:r>
        <w:rPr>
          <w:spacing w:val="10"/>
          <w:w w:val="110"/>
        </w:rPr>
        <w:t> </w:t>
      </w:r>
      <w:r>
        <w:rPr>
          <w:w w:val="110"/>
        </w:rPr>
        <w:t>IBM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fo</w:t>
      </w:r>
      <w:r>
        <w:rPr>
          <w:spacing w:val="-1"/>
          <w:w w:val="110"/>
        </w:rPr>
        <w:t>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case</w:t>
      </w:r>
      <w:r>
        <w:rPr>
          <w:spacing w:val="23"/>
          <w:w w:val="105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anomaly</w:t>
      </w:r>
      <w:r>
        <w:rPr>
          <w:spacing w:val="21"/>
          <w:w w:val="110"/>
        </w:rPr>
        <w:t> </w:t>
      </w:r>
      <w:r>
        <w:rPr>
          <w:w w:val="110"/>
        </w:rPr>
        <w:t>detection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0"/>
          <w:w w:val="110"/>
        </w:rPr>
        <w:t> </w:t>
      </w:r>
      <w:r>
        <w:rPr>
          <w:w w:val="110"/>
        </w:rPr>
        <w:t>datasets,</w:t>
      </w:r>
      <w:r>
        <w:rPr>
          <w:spacing w:val="19"/>
          <w:w w:val="110"/>
        </w:rPr>
        <w:t> </w:t>
      </w:r>
      <w:r>
        <w:rPr>
          <w:w w:val="110"/>
        </w:rPr>
        <w:t>HBM</w:t>
      </w:r>
      <w:r>
        <w:rPr>
          <w:spacing w:val="21"/>
          <w:w w:val="110"/>
        </w:rPr>
        <w:t> </w:t>
      </w:r>
      <w:r>
        <w:rPr>
          <w:w w:val="110"/>
        </w:rPr>
        <w:t>tends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hav</w:t>
      </w:r>
      <w:r>
        <w:rPr>
          <w:spacing w:val="-5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better</w:t>
      </w:r>
      <w:r>
        <w:rPr>
          <w:spacing w:val="21"/>
          <w:w w:val="110"/>
        </w:rPr>
        <w:t> </w:t>
      </w:r>
      <w:r>
        <w:rPr>
          <w:spacing w:val="1"/>
          <w:w w:val="110"/>
        </w:rPr>
        <w:t>goodness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fi 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diff</w:t>
        <w:tab/>
        <w:t>in</w:t>
      </w:r>
      <w:r>
        <w:rPr>
          <w:spacing w:val="18"/>
          <w:w w:val="110"/>
        </w:rPr>
        <w:t> </w:t>
      </w:r>
      <w:r>
        <w:rPr>
          <w:w w:val="110"/>
        </w:rPr>
        <w:t>detection</w:t>
      </w:r>
      <w:r>
        <w:rPr>
          <w:spacing w:val="18"/>
          <w:w w:val="110"/>
        </w:rPr>
        <w:t> </w:t>
      </w:r>
      <w:r>
        <w:rPr>
          <w:w w:val="110"/>
        </w:rPr>
        <w:t>results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spacing w:val="-1"/>
          <w:w w:val="110"/>
        </w:rPr>
        <w:t>apparent.</w:t>
      </w:r>
      <w:r>
        <w:rPr>
          <w:spacing w:val="48"/>
          <w:w w:val="110"/>
        </w:rPr>
        <w:t> </w:t>
      </w:r>
      <w:r>
        <w:rPr>
          <w:w w:val="110"/>
        </w:rPr>
        <w:t>HBM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feasible</w:t>
      </w:r>
      <w:r>
        <w:rPr>
          <w:spacing w:val="20"/>
          <w:w w:val="110"/>
        </w:rPr>
        <w:t> </w:t>
      </w:r>
      <w:r>
        <w:rPr>
          <w:w w:val="110"/>
        </w:rPr>
        <w:t>design</w:t>
      </w:r>
      <w:r>
        <w:rPr>
          <w:spacing w:val="22"/>
          <w:w w:val="109"/>
        </w:rPr>
        <w:t> </w:t>
      </w:r>
      <w:r>
        <w:rPr>
          <w:w w:val="110"/>
        </w:rPr>
        <w:t>that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ell-suited</w:t>
      </w:r>
      <w:r>
        <w:rPr>
          <w:spacing w:val="22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datasets</w:t>
      </w:r>
      <w:r>
        <w:rPr>
          <w:spacing w:val="20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9"/>
          <w:w w:val="110"/>
        </w:rPr>
        <w:t> </w:t>
      </w:r>
      <w:r>
        <w:rPr>
          <w:w w:val="110"/>
        </w:rPr>
        <w:t>attributes</w:t>
      </w:r>
      <w:r>
        <w:rPr>
          <w:spacing w:val="21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large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hierarc</w:t>
      </w:r>
      <w:r>
        <w:rPr>
          <w:spacing w:val="-2"/>
          <w:w w:val="110"/>
        </w:rPr>
        <w:t>hical</w:t>
      </w:r>
      <w:r>
        <w:rPr>
          <w:spacing w:val="20"/>
          <w:w w:val="110"/>
        </w:rPr>
        <w:t> </w:t>
      </w:r>
      <w:r>
        <w:rPr>
          <w:w w:val="110"/>
        </w:rPr>
        <w:t>structures</w:t>
      </w:r>
      <w:r>
        <w:rPr>
          <w:spacing w:val="23"/>
          <w:w w:val="113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20"/>
          <w:w w:val="110"/>
        </w:rPr>
        <w:t> </w:t>
      </w:r>
      <w:r>
        <w:rPr>
          <w:w w:val="110"/>
        </w:rPr>
        <w:t>an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advantage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ov</w:t>
      </w:r>
      <w:r>
        <w:rPr>
          <w:spacing w:val="-4"/>
          <w:w w:val="110"/>
        </w:rPr>
        <w:t>er</w:t>
      </w:r>
      <w:r>
        <w:rPr>
          <w:spacing w:val="20"/>
          <w:w w:val="110"/>
        </w:rPr>
        <w:t> </w:t>
      </w:r>
      <w:r>
        <w:rPr>
          <w:w w:val="110"/>
        </w:rPr>
        <w:t>IBM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20"/>
          <w:w w:val="110"/>
        </w:rPr>
        <w:t> </w:t>
      </w:r>
      <w:r>
        <w:rPr>
          <w:w w:val="110"/>
        </w:rPr>
        <w:t>areas.</w:t>
      </w:r>
      <w:r>
        <w:rPr>
          <w:spacing w:val="50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0"/>
          <w:w w:val="110"/>
        </w:rPr>
        <w:t> </w:t>
      </w:r>
      <w:r>
        <w:rPr>
          <w:w w:val="110"/>
        </w:rPr>
        <w:t>structures</w:t>
      </w:r>
      <w:r>
        <w:rPr/>
      </w:r>
    </w:p>
    <w:p>
      <w:pPr>
        <w:spacing w:after="0" w:line="242" w:lineRule="auto"/>
        <w:jc w:val="both"/>
        <w:sectPr>
          <w:headerReference w:type="even" r:id="rId151"/>
          <w:footerReference w:type="even" r:id="rId152"/>
          <w:footerReference w:type="default" r:id="rId153"/>
          <w:pgSz w:w="12240" w:h="15840"/>
          <w:pgMar w:header="987" w:footer="749" w:top="1260" w:bottom="940" w:left="1300" w:right="1720"/>
          <w:pgNumType w:start="104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10"/>
        <w:rPr>
          <w:rFonts w:ascii="PMingLiU" w:hAnsi="PMingLiU" w:cs="PMingLiU" w:eastAsia="PMingLiU"/>
          <w:sz w:val="27"/>
          <w:szCs w:val="27"/>
        </w:rPr>
      </w:pPr>
    </w:p>
    <w:p>
      <w:pPr>
        <w:spacing w:line="455" w:lineRule="auto" w:before="22"/>
        <w:ind w:left="547" w:right="6025" w:hanging="22"/>
        <w:jc w:val="left"/>
        <w:rPr>
          <w:rFonts w:ascii="Georgia" w:hAnsi="Georgia" w:cs="Georgia" w:eastAsia="Georgia"/>
          <w:sz w:val="49"/>
          <w:szCs w:val="49"/>
        </w:rPr>
      </w:pPr>
      <w:bookmarkStart w:name="Codes" w:id="241"/>
      <w:bookmarkEnd w:id="241"/>
      <w:r>
        <w:rPr/>
      </w:r>
      <w:bookmarkStart w:name="_bookmark141" w:id="242"/>
      <w:bookmarkEnd w:id="242"/>
      <w:r>
        <w:rPr/>
      </w:r>
      <w:r>
        <w:rPr>
          <w:rFonts w:ascii="Georgia"/>
          <w:b/>
          <w:sz w:val="49"/>
        </w:rPr>
        <w:t>App</w:t>
      </w:r>
      <w:r>
        <w:rPr>
          <w:rFonts w:ascii="Georgia"/>
          <w:b/>
          <w:spacing w:val="1"/>
          <w:sz w:val="49"/>
        </w:rPr>
        <w:t>endix</w:t>
      </w:r>
      <w:r>
        <w:rPr>
          <w:rFonts w:ascii="Georgia"/>
          <w:b/>
          <w:spacing w:val="48"/>
          <w:sz w:val="49"/>
        </w:rPr>
        <w:t> </w:t>
      </w:r>
      <w:r>
        <w:rPr>
          <w:rFonts w:ascii="Georgia"/>
          <w:b/>
          <w:sz w:val="49"/>
        </w:rPr>
        <w:t>A</w:t>
      </w:r>
      <w:r>
        <w:rPr>
          <w:rFonts w:ascii="Georgia"/>
          <w:b/>
          <w:spacing w:val="27"/>
          <w:w w:val="113"/>
          <w:sz w:val="49"/>
        </w:rPr>
        <w:t> </w:t>
      </w:r>
      <w:r>
        <w:rPr>
          <w:rFonts w:ascii="Georgia"/>
          <w:b/>
          <w:spacing w:val="2"/>
          <w:sz w:val="49"/>
        </w:rPr>
        <w:t>Co</w:t>
      </w:r>
      <w:r>
        <w:rPr>
          <w:rFonts w:ascii="Georgia"/>
          <w:b/>
          <w:spacing w:val="3"/>
          <w:sz w:val="49"/>
        </w:rPr>
        <w:t>des</w:t>
      </w:r>
      <w:r>
        <w:rPr>
          <w:rFonts w:ascii="Georgia"/>
          <w:sz w:val="49"/>
        </w:rPr>
      </w:r>
    </w:p>
    <w:p>
      <w:pPr>
        <w:pStyle w:val="BodyText"/>
        <w:spacing w:line="242" w:lineRule="auto" w:before="241"/>
        <w:ind w:right="401" w:hanging="9"/>
        <w:jc w:val="both"/>
      </w:pPr>
      <w:r>
        <w:rPr>
          <w:w w:val="115"/>
        </w:rPr>
        <w:t>This</w:t>
      </w:r>
      <w:r>
        <w:rPr>
          <w:spacing w:val="6"/>
          <w:w w:val="115"/>
        </w:rPr>
        <w:t> </w:t>
      </w:r>
      <w:r>
        <w:rPr>
          <w:w w:val="115"/>
        </w:rPr>
        <w:t>appendix</w:t>
      </w:r>
      <w:r>
        <w:rPr>
          <w:spacing w:val="7"/>
          <w:w w:val="115"/>
        </w:rPr>
        <w:t> </w:t>
      </w:r>
      <w:r>
        <w:rPr>
          <w:spacing w:val="-1"/>
          <w:w w:val="115"/>
        </w:rPr>
        <w:t>pro</w:t>
      </w:r>
      <w:r>
        <w:rPr>
          <w:spacing w:val="-2"/>
          <w:w w:val="115"/>
        </w:rPr>
        <w:t>vides</w:t>
      </w:r>
      <w:r>
        <w:rPr>
          <w:spacing w:val="6"/>
          <w:w w:val="115"/>
        </w:rPr>
        <w:t> </w:t>
      </w:r>
      <w:r>
        <w:rPr>
          <w:w w:val="115"/>
        </w:rPr>
        <w:t>an</w:t>
      </w:r>
      <w:r>
        <w:rPr>
          <w:spacing w:val="6"/>
          <w:w w:val="115"/>
        </w:rPr>
        <w:t> </w:t>
      </w:r>
      <w:r>
        <w:rPr>
          <w:spacing w:val="-3"/>
          <w:w w:val="115"/>
        </w:rPr>
        <w:t>overview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6"/>
          <w:w w:val="115"/>
        </w:rPr>
        <w:t> </w:t>
      </w:r>
      <w:r>
        <w:rPr>
          <w:w w:val="115"/>
        </w:rPr>
        <w:t>functions</w:t>
      </w:r>
      <w:r>
        <w:rPr>
          <w:spacing w:val="7"/>
          <w:w w:val="115"/>
        </w:rPr>
        <w:t> </w:t>
      </w:r>
      <w:r>
        <w:rPr>
          <w:w w:val="115"/>
        </w:rPr>
        <w:t>created</w:t>
      </w:r>
      <w:r>
        <w:rPr>
          <w:spacing w:val="6"/>
          <w:w w:val="115"/>
        </w:rPr>
        <w:t> </w:t>
      </w:r>
      <w:r>
        <w:rPr>
          <w:w w:val="115"/>
        </w:rPr>
        <w:t>and</w:t>
      </w:r>
      <w:r>
        <w:rPr>
          <w:spacing w:val="6"/>
          <w:w w:val="115"/>
        </w:rPr>
        <w:t> </w:t>
      </w:r>
      <w:r>
        <w:rPr>
          <w:spacing w:val="1"/>
          <w:w w:val="115"/>
        </w:rPr>
        <w:t>models</w:t>
      </w:r>
      <w:r>
        <w:rPr>
          <w:spacing w:val="6"/>
          <w:w w:val="115"/>
        </w:rPr>
        <w:t> </w:t>
      </w:r>
      <w:r>
        <w:rPr>
          <w:w w:val="115"/>
        </w:rPr>
        <w:t>built</w:t>
      </w:r>
      <w:r>
        <w:rPr>
          <w:spacing w:val="6"/>
          <w:w w:val="115"/>
        </w:rPr>
        <w:t> </w:t>
      </w:r>
      <w:r>
        <w:rPr>
          <w:w w:val="115"/>
        </w:rPr>
        <w:t>in</w:t>
      </w:r>
      <w:r>
        <w:rPr>
          <w:spacing w:val="6"/>
          <w:w w:val="115"/>
        </w:rPr>
        <w:t> </w:t>
      </w:r>
      <w:r>
        <w:rPr>
          <w:w w:val="115"/>
        </w:rPr>
        <w:t>this</w:t>
      </w:r>
      <w:r>
        <w:rPr>
          <w:spacing w:val="29"/>
          <w:w w:val="106"/>
        </w:rPr>
        <w:t> </w:t>
      </w:r>
      <w:r>
        <w:rPr>
          <w:w w:val="115"/>
        </w:rPr>
        <w:t>thesis.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full</w:t>
      </w:r>
      <w:r>
        <w:rPr>
          <w:spacing w:val="-3"/>
          <w:w w:val="115"/>
        </w:rPr>
        <w:t> </w:t>
      </w:r>
      <w:r>
        <w:rPr>
          <w:w w:val="115"/>
        </w:rPr>
        <w:t>collection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R,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JA</w:t>
      </w:r>
      <w:r>
        <w:rPr>
          <w:spacing w:val="-3"/>
          <w:w w:val="115"/>
        </w:rPr>
        <w:t>GS,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SAS</w:t>
      </w:r>
      <w:r>
        <w:rPr>
          <w:spacing w:val="-3"/>
          <w:w w:val="115"/>
        </w:rPr>
        <w:t> </w:t>
      </w:r>
      <w:r>
        <w:rPr>
          <w:spacing w:val="1"/>
          <w:w w:val="115"/>
        </w:rPr>
        <w:t>codes</w:t>
      </w:r>
      <w:r>
        <w:rPr>
          <w:spacing w:val="-3"/>
          <w:w w:val="115"/>
        </w:rPr>
        <w:t> </w:t>
      </w:r>
      <w:r>
        <w:rPr>
          <w:w w:val="115"/>
        </w:rPr>
        <w:t>used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hesise</w:t>
      </w:r>
      <w:r>
        <w:rPr>
          <w:spacing w:val="-3"/>
          <w:w w:val="115"/>
        </w:rPr>
        <w:t> </w:t>
      </w:r>
      <w:r>
        <w:rPr>
          <w:w w:val="115"/>
        </w:rPr>
        <w:t>datasets,</w:t>
      </w:r>
      <w:r>
        <w:rPr>
          <w:spacing w:val="27"/>
          <w:w w:val="119"/>
        </w:rPr>
        <w:t> </w:t>
      </w:r>
      <w:r>
        <w:rPr>
          <w:w w:val="115"/>
        </w:rPr>
        <w:t>clean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merge</w:t>
      </w:r>
      <w:r>
        <w:rPr>
          <w:spacing w:val="-24"/>
          <w:w w:val="115"/>
        </w:rPr>
        <w:t> </w:t>
      </w:r>
      <w:r>
        <w:rPr>
          <w:w w:val="115"/>
        </w:rPr>
        <w:t>datasets,</w:t>
      </w:r>
      <w:r>
        <w:rPr>
          <w:spacing w:val="-23"/>
          <w:w w:val="115"/>
        </w:rPr>
        <w:t> </w:t>
      </w:r>
      <w:r>
        <w:rPr>
          <w:w w:val="115"/>
        </w:rPr>
        <w:t>run</w:t>
      </w:r>
      <w:r>
        <w:rPr>
          <w:spacing w:val="-24"/>
          <w:w w:val="115"/>
        </w:rPr>
        <w:t> </w:t>
      </w:r>
      <w:r>
        <w:rPr>
          <w:spacing w:val="-2"/>
          <w:w w:val="115"/>
        </w:rPr>
        <w:t>simulations,</w:t>
      </w:r>
      <w:r>
        <w:rPr>
          <w:spacing w:val="-22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25"/>
          <w:w w:val="115"/>
        </w:rPr>
        <w:t> </w:t>
      </w:r>
      <w:r>
        <w:rPr>
          <w:w w:val="115"/>
        </w:rPr>
        <w:t>table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3"/>
          <w:w w:val="115"/>
        </w:rPr>
        <w:t> </w:t>
      </w:r>
      <w:r>
        <w:rPr>
          <w:w w:val="115"/>
        </w:rPr>
        <w:t>plots</w:t>
      </w:r>
      <w:r>
        <w:rPr>
          <w:spacing w:val="-24"/>
          <w:w w:val="115"/>
        </w:rPr>
        <w:t> </w:t>
      </w:r>
      <w:r>
        <w:rPr>
          <w:w w:val="115"/>
        </w:rPr>
        <w:t>and</w:t>
      </w:r>
      <w:r>
        <w:rPr>
          <w:spacing w:val="-24"/>
          <w:w w:val="115"/>
        </w:rPr>
        <w:t> </w:t>
      </w:r>
      <w:r>
        <w:rPr>
          <w:w w:val="115"/>
        </w:rPr>
        <w:t>are</w:t>
      </w:r>
      <w:r>
        <w:rPr>
          <w:spacing w:val="-24"/>
          <w:w w:val="115"/>
        </w:rPr>
        <w:t> 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vailable</w:t>
      </w:r>
      <w:r>
        <w:rPr>
          <w:spacing w:val="27"/>
          <w:w w:val="108"/>
        </w:rPr>
        <w:t> </w:t>
      </w:r>
      <w:r>
        <w:rPr>
          <w:w w:val="115"/>
        </w:rPr>
        <w:t>on</w:t>
      </w:r>
      <w:r>
        <w:rPr>
          <w:spacing w:val="7"/>
          <w:w w:val="115"/>
        </w:rPr>
        <w:t> </w:t>
      </w:r>
      <w:r>
        <w:rPr>
          <w:w w:val="115"/>
        </w:rPr>
        <w:t>GitHub</w:t>
      </w:r>
      <w:r>
        <w:rPr>
          <w:spacing w:val="8"/>
          <w:w w:val="115"/>
        </w:rPr>
        <w:t> </w:t>
      </w:r>
      <w:r>
        <w:rPr>
          <w:w w:val="115"/>
        </w:rPr>
        <w:t>repository:</w:t>
      </w:r>
      <w:r>
        <w:rPr>
          <w:spacing w:val="34"/>
          <w:w w:val="115"/>
        </w:rPr>
        <w:t> </w:t>
      </w:r>
      <w:hyperlink r:id="rId41">
        <w:r>
          <w:rPr>
            <w:spacing w:val="-1"/>
            <w:w w:val="115"/>
          </w:rPr>
          <w:t>https://github.com/jungxue/researc</w:t>
        </w:r>
        <w:r>
          <w:rPr>
            <w:spacing w:val="-2"/>
            <w:w w:val="115"/>
          </w:rPr>
          <w:t>h-mas</w:t>
        </w:r>
        <w:r>
          <w:rPr>
            <w:spacing w:val="-1"/>
            <w:w w:val="115"/>
          </w:rPr>
          <w:t>t</w:t>
        </w:r>
        <w:r>
          <w:rPr>
            <w:spacing w:val="-2"/>
            <w:w w:val="115"/>
          </w:rPr>
          <w:t>ers-Jung</w:t>
        </w:r>
        <w:r>
          <w:rPr/>
        </w:r>
      </w:hyperlink>
    </w:p>
    <w:p>
      <w:pPr>
        <w:spacing w:line="240" w:lineRule="auto" w:before="10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1" w:lineRule="auto"/>
        <w:ind w:right="99" w:firstLine="351"/>
        <w:jc w:val="left"/>
      </w:pPr>
      <w:r>
        <w:rPr/>
        <w:pict>
          <v:group style="position:absolute;margin-left:441.924988pt;margin-top:44.89349pt;width:3.55pt;height:.1pt;mso-position-horizontal-relative:page;mso-position-vertical-relative:paragraph;z-index:-479176" coordorigin="8838,898" coordsize="71,2">
            <v:shape style="position:absolute;left:8838;top:898;width:71;height:2" coordorigin="8838,898" coordsize="71,0" path="m8838,898l8909,898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467.325012pt;margin-top:44.89349pt;width:3.55pt;height:.1pt;mso-position-horizontal-relative:page;mso-position-vertical-relative:paragraph;z-index:-479152" coordorigin="9347,898" coordsize="71,2">
            <v:shape style="position:absolute;left:9347;top:898;width:71;height:2" coordorigin="9347,898" coordsize="71,0" path="m9347,898l9417,898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203.524994pt;margin-top:60.784489pt;width:3.55pt;height:.1pt;mso-position-horizontal-relative:page;mso-position-vertical-relative:paragraph;z-index:-479128" coordorigin="4070,1216" coordsize="71,2">
            <v:shape style="position:absolute;left:4070;top:1216;width:71;height:2" coordorigin="4070,1216" coordsize="71,0" path="m4070,1216l4141,1216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Georgia"/>
          <w:b/>
          <w:w w:val="110"/>
        </w:rPr>
        <w:t>Note:</w:t>
      </w:r>
      <w:r>
        <w:rPr>
          <w:rFonts w:ascii="Georgia"/>
          <w:b/>
          <w:spacing w:val="42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synthesised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thesis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also</w:t>
      </w:r>
      <w:r>
        <w:rPr>
          <w:spacing w:val="13"/>
          <w:w w:val="110"/>
        </w:rPr>
        <w:t> </w:t>
      </w:r>
      <w:r>
        <w:rPr>
          <w:w w:val="110"/>
        </w:rPr>
        <w:t>uploaded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8"/>
        </w:rPr>
        <w:t> </w:t>
      </w:r>
      <w:r>
        <w:rPr>
          <w:w w:val="110"/>
        </w:rPr>
        <w:t>GitHub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repository,</w:t>
      </w:r>
      <w:r>
        <w:rPr>
          <w:spacing w:val="36"/>
          <w:w w:val="110"/>
        </w:rPr>
        <w:t> </w:t>
      </w:r>
      <w:r>
        <w:rPr>
          <w:w w:val="110"/>
        </w:rPr>
        <w:t>except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or</w:t>
      </w:r>
      <w:r>
        <w:rPr>
          <w:spacing w:val="36"/>
          <w:w w:val="110"/>
        </w:rPr>
        <w:t> </w:t>
      </w:r>
      <w:r>
        <w:rPr>
          <w:w w:val="110"/>
        </w:rPr>
        <w:t>datasets</w:t>
      </w:r>
      <w:r>
        <w:rPr>
          <w:spacing w:val="34"/>
          <w:w w:val="110"/>
        </w:rPr>
        <w:t> </w:t>
      </w:r>
      <w:r>
        <w:rPr>
          <w:w w:val="110"/>
        </w:rPr>
        <w:t>from</w:t>
      </w:r>
      <w:r>
        <w:rPr>
          <w:spacing w:val="36"/>
          <w:w w:val="110"/>
        </w:rPr>
        <w:t> </w:t>
      </w:r>
      <w:r>
        <w:rPr>
          <w:w w:val="110"/>
        </w:rPr>
        <w:t>MIMIC</w:t>
      </w:r>
      <w:r>
        <w:rPr>
          <w:spacing w:val="36"/>
          <w:w w:val="110"/>
        </w:rPr>
        <w:t> </w:t>
      </w:r>
      <w:r>
        <w:rPr>
          <w:w w:val="110"/>
        </w:rPr>
        <w:t>Critical</w:t>
      </w:r>
      <w:r>
        <w:rPr>
          <w:spacing w:val="37"/>
          <w:w w:val="110"/>
        </w:rPr>
        <w:t> </w:t>
      </w:r>
      <w:r>
        <w:rPr>
          <w:w w:val="110"/>
        </w:rPr>
        <w:t>Care</w:t>
      </w:r>
      <w:r>
        <w:rPr>
          <w:spacing w:val="36"/>
          <w:w w:val="110"/>
        </w:rPr>
        <w:t> </w:t>
      </w:r>
      <w:r>
        <w:rPr>
          <w:w w:val="110"/>
        </w:rPr>
        <w:t>Database,</w:t>
      </w:r>
      <w:r>
        <w:rPr>
          <w:spacing w:val="36"/>
          <w:w w:val="110"/>
        </w:rPr>
        <w:t> </w:t>
      </w:r>
      <w:r>
        <w:rPr>
          <w:w w:val="110"/>
        </w:rPr>
        <w:t>more</w:t>
      </w:r>
      <w:r>
        <w:rPr>
          <w:spacing w:val="20"/>
          <w:w w:val="111"/>
        </w:rPr>
        <w:t> </w:t>
      </w:r>
      <w:r>
        <w:rPr>
          <w:w w:val="110"/>
        </w:rPr>
        <w:t>specifically</w:t>
      </w:r>
      <w:r>
        <w:rPr>
          <w:spacing w:val="-35"/>
          <w:w w:val="110"/>
        </w:rPr>
        <w:t> </w:t>
      </w:r>
      <w:r>
        <w:rPr>
          <w:w w:val="110"/>
        </w:rPr>
        <w:t>three</w:t>
      </w:r>
      <w:r>
        <w:rPr>
          <w:spacing w:val="-36"/>
          <w:w w:val="110"/>
        </w:rPr>
        <w:t> </w:t>
      </w:r>
      <w:r>
        <w:rPr>
          <w:w w:val="110"/>
        </w:rPr>
        <w:t>MIMIC</w:t>
      </w:r>
      <w:r>
        <w:rPr>
          <w:spacing w:val="-36"/>
          <w:w w:val="110"/>
        </w:rPr>
        <w:t> </w:t>
      </w:r>
      <w:r>
        <w:rPr>
          <w:w w:val="110"/>
        </w:rPr>
        <w:t>data</w:t>
      </w:r>
      <w:r>
        <w:rPr>
          <w:spacing w:val="-35"/>
          <w:w w:val="110"/>
        </w:rPr>
        <w:t> </w:t>
      </w:r>
      <w:r>
        <w:rPr>
          <w:w w:val="110"/>
        </w:rPr>
        <w:t>set</w:t>
      </w:r>
      <w:r>
        <w:rPr>
          <w:spacing w:val="-36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-36"/>
          <w:w w:val="110"/>
        </w:rPr>
        <w:t> </w:t>
      </w:r>
      <w:r>
        <w:rPr>
          <w:w w:val="110"/>
        </w:rPr>
        <w:t>used</w:t>
      </w:r>
      <w:r>
        <w:rPr>
          <w:spacing w:val="-35"/>
          <w:w w:val="110"/>
        </w:rPr>
        <w:t> </w:t>
      </w:r>
      <w:r>
        <w:rPr>
          <w:w w:val="110"/>
        </w:rPr>
        <w:t>(ADMISSIONS.csv,</w:t>
      </w:r>
      <w:r>
        <w:rPr>
          <w:spacing w:val="-33"/>
          <w:w w:val="110"/>
        </w:rPr>
        <w:t> </w:t>
      </w:r>
      <w:r>
        <w:rPr>
          <w:w w:val="110"/>
        </w:rPr>
        <w:t>D</w:t>
      </w:r>
      <w:r>
        <w:rPr>
          <w:spacing w:val="-14"/>
          <w:w w:val="110"/>
        </w:rPr>
        <w:t> </w:t>
      </w:r>
      <w:r>
        <w:rPr>
          <w:w w:val="110"/>
        </w:rPr>
        <w:t>ICD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DIAGNOSES.csv</w:t>
      </w:r>
      <w:r>
        <w:rPr>
          <w:spacing w:val="27"/>
          <w:w w:val="106"/>
        </w:rPr>
        <w:t> </w:t>
      </w:r>
      <w:r>
        <w:rPr>
          <w:w w:val="110"/>
        </w:rPr>
        <w:t>and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DIAGNOSES</w:t>
      </w:r>
      <w:r>
        <w:rPr>
          <w:spacing w:val="6"/>
          <w:w w:val="110"/>
        </w:rPr>
        <w:t> </w:t>
      </w:r>
      <w:r>
        <w:rPr>
          <w:w w:val="110"/>
        </w:rPr>
        <w:t>ICD.csv)</w:t>
      </w:r>
      <w:r>
        <w:rPr>
          <w:spacing w:val="-21"/>
          <w:w w:val="110"/>
        </w:rPr>
        <w:t> </w:t>
      </w:r>
      <w:r>
        <w:rPr>
          <w:w w:val="110"/>
        </w:rPr>
        <w:t>for</w:t>
      </w:r>
      <w:r>
        <w:rPr>
          <w:spacing w:val="-21"/>
          <w:w w:val="110"/>
        </w:rPr>
        <w:t> </w:t>
      </w:r>
      <w:r>
        <w:rPr>
          <w:spacing w:val="-2"/>
          <w:w w:val="110"/>
        </w:rPr>
        <w:t>secur</w:t>
      </w:r>
      <w:r>
        <w:rPr>
          <w:spacing w:val="-1"/>
          <w:w w:val="110"/>
        </w:rPr>
        <w:t>it</w:t>
      </w:r>
      <w:r>
        <w:rPr>
          <w:spacing w:val="-2"/>
          <w:w w:val="110"/>
        </w:rPr>
        <w:t>y</w:t>
      </w:r>
      <w:r>
        <w:rPr>
          <w:spacing w:val="-22"/>
          <w:w w:val="110"/>
        </w:rPr>
        <w:t> </w:t>
      </w:r>
      <w:r>
        <w:rPr>
          <w:w w:val="110"/>
        </w:rPr>
        <w:t>and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confiden</w:t>
      </w:r>
      <w:r>
        <w:rPr>
          <w:spacing w:val="-1"/>
          <w:w w:val="110"/>
        </w:rPr>
        <w:t>tialit</w:t>
      </w:r>
      <w:r>
        <w:rPr>
          <w:spacing w:val="-2"/>
          <w:w w:val="110"/>
        </w:rPr>
        <w:t>y</w:t>
      </w:r>
      <w:r>
        <w:rPr>
          <w:spacing w:val="-22"/>
          <w:w w:val="110"/>
        </w:rPr>
        <w:t> </w:t>
      </w:r>
      <w:r>
        <w:rPr>
          <w:w w:val="110"/>
        </w:rPr>
        <w:t>reasons.</w:t>
      </w:r>
      <w:r>
        <w:rPr>
          <w:spacing w:val="16"/>
          <w:w w:val="110"/>
        </w:rPr>
        <w:t> </w:t>
      </w:r>
      <w:r>
        <w:rPr>
          <w:spacing w:val="-10"/>
          <w:w w:val="110"/>
        </w:rPr>
        <w:t>T</w:t>
      </w:r>
      <w:r>
        <w:rPr>
          <w:spacing w:val="-11"/>
          <w:w w:val="110"/>
        </w:rPr>
        <w:t>o</w:t>
      </w:r>
      <w:r>
        <w:rPr>
          <w:spacing w:val="-22"/>
          <w:w w:val="110"/>
        </w:rPr>
        <w:t> </w:t>
      </w:r>
      <w:r>
        <w:rPr>
          <w:w w:val="110"/>
        </w:rPr>
        <w:t>access</w:t>
      </w:r>
      <w:r>
        <w:rPr>
          <w:spacing w:val="-21"/>
          <w:w w:val="110"/>
        </w:rPr>
        <w:t> </w:t>
      </w:r>
      <w:r>
        <w:rPr>
          <w:w w:val="110"/>
        </w:rPr>
        <w:t>datasets</w:t>
      </w:r>
      <w:r>
        <w:rPr/>
      </w:r>
    </w:p>
    <w:p>
      <w:pPr>
        <w:pStyle w:val="BodyText"/>
        <w:spacing w:line="242" w:lineRule="auto" w:before="2"/>
        <w:ind w:right="429"/>
        <w:jc w:val="both"/>
      </w:pP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MIMIC</w:t>
      </w:r>
      <w:r>
        <w:rPr>
          <w:spacing w:val="-13"/>
          <w:w w:val="115"/>
        </w:rPr>
        <w:t> </w:t>
      </w:r>
      <w:r>
        <w:rPr>
          <w:w w:val="115"/>
        </w:rPr>
        <w:t>database,</w:t>
      </w:r>
      <w:r>
        <w:rPr>
          <w:spacing w:val="-14"/>
          <w:w w:val="115"/>
        </w:rPr>
        <w:t> </w:t>
      </w:r>
      <w:r>
        <w:rPr>
          <w:spacing w:val="-4"/>
          <w:w w:val="115"/>
        </w:rPr>
        <w:t>you</w:t>
      </w:r>
      <w:r>
        <w:rPr>
          <w:spacing w:val="-13"/>
          <w:w w:val="115"/>
        </w:rPr>
        <w:t> </w:t>
      </w:r>
      <w:r>
        <w:rPr>
          <w:spacing w:val="-3"/>
          <w:w w:val="115"/>
        </w:rPr>
        <w:t>m</w:t>
      </w:r>
      <w:r>
        <w:rPr>
          <w:spacing w:val="-2"/>
          <w:w w:val="115"/>
        </w:rPr>
        <w:t>ust</w:t>
      </w:r>
      <w:r>
        <w:rPr>
          <w:spacing w:val="-14"/>
          <w:w w:val="115"/>
        </w:rPr>
        <w:t> </w:t>
      </w:r>
      <w:r>
        <w:rPr>
          <w:w w:val="115"/>
        </w:rPr>
        <w:t>complete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training</w:t>
      </w:r>
      <w:r>
        <w:rPr>
          <w:spacing w:val="-13"/>
          <w:w w:val="115"/>
        </w:rPr>
        <w:t> </w:t>
      </w:r>
      <w:r>
        <w:rPr>
          <w:w w:val="115"/>
        </w:rPr>
        <w:t>course</w:t>
      </w:r>
      <w:r>
        <w:rPr>
          <w:spacing w:val="-13"/>
          <w:w w:val="115"/>
        </w:rPr>
        <w:t> </w:t>
      </w:r>
      <w:r>
        <w:rPr>
          <w:w w:val="115"/>
        </w:rPr>
        <w:t>“Data</w:t>
      </w:r>
      <w:r>
        <w:rPr>
          <w:spacing w:val="-14"/>
          <w:w w:val="115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Specimens</w:t>
      </w:r>
      <w:r>
        <w:rPr>
          <w:spacing w:val="29"/>
          <w:w w:val="109"/>
        </w:rPr>
        <w:t> </w:t>
      </w:r>
      <w:r>
        <w:rPr>
          <w:w w:val="115"/>
        </w:rPr>
        <w:t>Only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Research”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provided</w:t>
      </w:r>
      <w:r>
        <w:rPr>
          <w:spacing w:val="-20"/>
          <w:w w:val="115"/>
        </w:rPr>
        <w:t> </w:t>
      </w:r>
      <w:r>
        <w:rPr>
          <w:spacing w:val="-4"/>
          <w:w w:val="115"/>
        </w:rPr>
        <w:t>b</w:t>
      </w:r>
      <w:r>
        <w:rPr>
          <w:spacing w:val="-5"/>
          <w:w w:val="115"/>
        </w:rPr>
        <w:t>y</w:t>
      </w:r>
      <w:r>
        <w:rPr>
          <w:spacing w:val="-20"/>
          <w:w w:val="115"/>
        </w:rPr>
        <w:t> </w:t>
      </w:r>
      <w:r>
        <w:rPr>
          <w:w w:val="115"/>
        </w:rPr>
        <w:t>CITI,</w:t>
      </w:r>
      <w:r>
        <w:rPr>
          <w:spacing w:val="-21"/>
          <w:w w:val="115"/>
        </w:rPr>
        <w:t> </w:t>
      </w:r>
      <w:r>
        <w:rPr>
          <w:w w:val="115"/>
        </w:rPr>
        <w:t>and</w:t>
      </w:r>
      <w:r>
        <w:rPr>
          <w:spacing w:val="-20"/>
          <w:w w:val="115"/>
        </w:rPr>
        <w:t> </w:t>
      </w:r>
      <w:r>
        <w:rPr>
          <w:w w:val="115"/>
        </w:rPr>
        <w:t>agree</w:t>
      </w:r>
      <w:r>
        <w:rPr>
          <w:spacing w:val="-20"/>
          <w:w w:val="115"/>
        </w:rPr>
        <w:t> </w:t>
      </w:r>
      <w:r>
        <w:rPr>
          <w:w w:val="115"/>
        </w:rPr>
        <w:t>to</w:t>
      </w:r>
      <w:r>
        <w:rPr>
          <w:spacing w:val="-21"/>
          <w:w w:val="115"/>
        </w:rPr>
        <w:t> </w:t>
      </w:r>
      <w:r>
        <w:rPr>
          <w:w w:val="115"/>
        </w:rPr>
        <w:t>a</w:t>
      </w:r>
      <w:r>
        <w:rPr>
          <w:spacing w:val="-20"/>
          <w:w w:val="115"/>
        </w:rPr>
        <w:t> </w:t>
      </w:r>
      <w:r>
        <w:rPr>
          <w:w w:val="115"/>
        </w:rPr>
        <w:t>Data</w:t>
      </w:r>
      <w:r>
        <w:rPr>
          <w:spacing w:val="-20"/>
          <w:w w:val="115"/>
        </w:rPr>
        <w:t> </w:t>
      </w:r>
      <w:r>
        <w:rPr>
          <w:w w:val="115"/>
        </w:rPr>
        <w:t>Use</w:t>
      </w:r>
      <w:r>
        <w:rPr>
          <w:spacing w:val="-20"/>
          <w:w w:val="115"/>
        </w:rPr>
        <w:t> </w:t>
      </w:r>
      <w:r>
        <w:rPr>
          <w:spacing w:val="-2"/>
          <w:w w:val="115"/>
        </w:rPr>
        <w:t>Agreeme</w:t>
      </w:r>
      <w:r>
        <w:rPr>
          <w:spacing w:val="-1"/>
          <w:w w:val="115"/>
        </w:rPr>
        <w:t>nt.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20"/>
          <w:w w:val="115"/>
        </w:rPr>
        <w:t> </w:t>
      </w:r>
      <w:r>
        <w:rPr>
          <w:w w:val="115"/>
        </w:rPr>
        <w:t>whole</w:t>
      </w:r>
      <w:r>
        <w:rPr>
          <w:spacing w:val="28"/>
          <w:w w:val="106"/>
        </w:rPr>
        <w:t> </w:t>
      </w:r>
      <w:r>
        <w:rPr>
          <w:w w:val="115"/>
        </w:rPr>
        <w:t>process</w:t>
      </w:r>
      <w:r>
        <w:rPr>
          <w:spacing w:val="-30"/>
          <w:w w:val="115"/>
        </w:rPr>
        <w:t> </w:t>
      </w:r>
      <w:r>
        <w:rPr>
          <w:spacing w:val="-2"/>
          <w:w w:val="115"/>
        </w:rPr>
        <w:t>tak</w:t>
      </w:r>
      <w:r>
        <w:rPr>
          <w:spacing w:val="-3"/>
          <w:w w:val="115"/>
        </w:rPr>
        <w:t>es</w:t>
      </w:r>
      <w:r>
        <w:rPr>
          <w:spacing w:val="-29"/>
          <w:w w:val="115"/>
        </w:rPr>
        <w:t> </w:t>
      </w:r>
      <w:r>
        <w:rPr>
          <w:w w:val="115"/>
        </w:rPr>
        <w:t>around</w:t>
      </w:r>
      <w:r>
        <w:rPr>
          <w:spacing w:val="-30"/>
          <w:w w:val="115"/>
        </w:rPr>
        <w:t> </w:t>
      </w:r>
      <w:r>
        <w:rPr>
          <w:w w:val="115"/>
        </w:rPr>
        <w:t>2-3</w:t>
      </w:r>
      <w:r>
        <w:rPr>
          <w:spacing w:val="-29"/>
          <w:w w:val="115"/>
        </w:rPr>
        <w:t> </w:t>
      </w:r>
      <w:r>
        <w:rPr>
          <w:w w:val="115"/>
        </w:rPr>
        <w:t>hours.</w:t>
      </w:r>
      <w:r>
        <w:rPr>
          <w:spacing w:val="-13"/>
          <w:w w:val="115"/>
        </w:rPr>
        <w:t> </w:t>
      </w:r>
      <w:r>
        <w:rPr>
          <w:w w:val="115"/>
        </w:rPr>
        <w:t>If</w:t>
      </w:r>
      <w:r>
        <w:rPr>
          <w:spacing w:val="-29"/>
          <w:w w:val="115"/>
        </w:rPr>
        <w:t> </w:t>
      </w:r>
      <w:r>
        <w:rPr>
          <w:spacing w:val="-4"/>
          <w:w w:val="115"/>
        </w:rPr>
        <w:t>you</w:t>
      </w:r>
      <w:r>
        <w:rPr>
          <w:spacing w:val="-29"/>
          <w:w w:val="115"/>
        </w:rPr>
        <w:t> </w:t>
      </w:r>
      <w:r>
        <w:rPr>
          <w:spacing w:val="-3"/>
          <w:w w:val="115"/>
        </w:rPr>
        <w:t>would</w:t>
      </w:r>
      <w:r>
        <w:rPr>
          <w:spacing w:val="-30"/>
          <w:w w:val="115"/>
        </w:rPr>
        <w:t> </w:t>
      </w:r>
      <w:r>
        <w:rPr>
          <w:spacing w:val="-3"/>
          <w:w w:val="115"/>
        </w:rPr>
        <w:t>like</w:t>
      </w:r>
      <w:r>
        <w:rPr>
          <w:spacing w:val="-29"/>
          <w:w w:val="115"/>
        </w:rPr>
        <w:t> </w:t>
      </w:r>
      <w:r>
        <w:rPr>
          <w:w w:val="115"/>
        </w:rPr>
        <w:t>to</w:t>
      </w:r>
      <w:r>
        <w:rPr>
          <w:spacing w:val="-30"/>
          <w:w w:val="115"/>
        </w:rPr>
        <w:t> </w:t>
      </w:r>
      <w:r>
        <w:rPr>
          <w:w w:val="115"/>
        </w:rPr>
        <w:t>request</w:t>
      </w:r>
      <w:r>
        <w:rPr>
          <w:spacing w:val="-30"/>
          <w:w w:val="115"/>
        </w:rPr>
        <w:t> </w:t>
      </w:r>
      <w:r>
        <w:rPr>
          <w:w w:val="115"/>
        </w:rPr>
        <w:t>MIMIC</w:t>
      </w:r>
      <w:r>
        <w:rPr>
          <w:spacing w:val="-29"/>
          <w:w w:val="115"/>
        </w:rPr>
        <w:t> </w:t>
      </w:r>
      <w:r>
        <w:rPr>
          <w:w w:val="115"/>
        </w:rPr>
        <w:t>data,</w:t>
      </w:r>
      <w:r>
        <w:rPr>
          <w:spacing w:val="-29"/>
          <w:w w:val="115"/>
        </w:rPr>
        <w:t> </w:t>
      </w:r>
      <w:r>
        <w:rPr>
          <w:w w:val="115"/>
        </w:rPr>
        <w:t>please</w:t>
      </w:r>
      <w:r>
        <w:rPr>
          <w:spacing w:val="-30"/>
          <w:w w:val="115"/>
        </w:rPr>
        <w:t> </w:t>
      </w:r>
      <w:r>
        <w:rPr>
          <w:w w:val="115"/>
        </w:rPr>
        <w:t>visit</w:t>
      </w:r>
      <w:r>
        <w:rPr>
          <w:spacing w:val="31"/>
          <w:w w:val="110"/>
        </w:rPr>
        <w:t> </w:t>
      </w:r>
      <w:hyperlink r:id="rId155">
        <w:r>
          <w:rPr>
            <w:spacing w:val="-1"/>
            <w:w w:val="115"/>
          </w:rPr>
          <w:t>https://mimic.physionet.org/gettingstarted/access/</w:t>
        </w:r>
        <w:r>
          <w:rPr/>
        </w:r>
      </w:hyperlink>
    </w:p>
    <w:p>
      <w:pPr>
        <w:spacing w:line="240" w:lineRule="auto" w:before="0"/>
        <w:rPr>
          <w:rFonts w:ascii="PMingLiU" w:hAnsi="PMingLiU" w:cs="PMingLiU" w:eastAsia="PMingLiU"/>
          <w:sz w:val="24"/>
          <w:szCs w:val="24"/>
        </w:rPr>
      </w:pPr>
    </w:p>
    <w:p>
      <w:pPr>
        <w:pStyle w:val="Heading1"/>
        <w:spacing w:line="240" w:lineRule="auto" w:before="166"/>
        <w:ind w:left="547" w:right="0" w:firstLine="0"/>
        <w:jc w:val="both"/>
        <w:rPr>
          <w:b w:val="0"/>
          <w:bCs w:val="0"/>
        </w:rPr>
      </w:pPr>
      <w:bookmarkStart w:name="Simulations" w:id="243"/>
      <w:bookmarkEnd w:id="243"/>
      <w:r>
        <w:rPr>
          <w:b w:val="0"/>
        </w:rPr>
      </w:r>
      <w:bookmarkStart w:name="_bookmark142" w:id="244"/>
      <w:bookmarkEnd w:id="244"/>
      <w:r>
        <w:rPr>
          <w:b w:val="0"/>
        </w:rPr>
      </w:r>
      <w:r>
        <w:rPr/>
        <w:t>A.1  </w:t>
      </w:r>
      <w:r>
        <w:rPr>
          <w:spacing w:val="30"/>
        </w:rPr>
        <w:t> </w:t>
      </w:r>
      <w:r>
        <w:rPr>
          <w:spacing w:val="-2"/>
        </w:rPr>
        <w:t>Simulations</w:t>
      </w:r>
      <w:r>
        <w:rPr>
          <w:b w:val="0"/>
        </w:rPr>
      </w:r>
    </w:p>
    <w:p>
      <w:pPr>
        <w:pStyle w:val="BodyText"/>
        <w:spacing w:line="242" w:lineRule="auto" w:before="213"/>
        <w:ind w:right="410"/>
        <w:jc w:val="both"/>
      </w:pPr>
      <w:r>
        <w:rPr>
          <w:w w:val="115"/>
        </w:rPr>
        <w:t>Custom</w:t>
      </w:r>
      <w:r>
        <w:rPr>
          <w:spacing w:val="2"/>
          <w:w w:val="115"/>
        </w:rPr>
        <w:t> </w:t>
      </w:r>
      <w:r>
        <w:rPr>
          <w:w w:val="115"/>
        </w:rPr>
        <w:t>R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Functions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2"/>
          <w:w w:val="115"/>
        </w:rPr>
        <w:t> </w:t>
      </w:r>
      <w:r>
        <w:rPr>
          <w:w w:val="115"/>
        </w:rPr>
        <w:t>created</w:t>
      </w:r>
      <w:r>
        <w:rPr>
          <w:spacing w:val="2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syn</w:t>
      </w:r>
      <w:r>
        <w:rPr>
          <w:spacing w:val="-1"/>
          <w:w w:val="115"/>
        </w:rPr>
        <w:t>thesis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datasets.</w:t>
      </w:r>
      <w:r>
        <w:rPr>
          <w:spacing w:val="25"/>
          <w:w w:val="115"/>
        </w:rPr>
        <w:t> </w:t>
      </w:r>
      <w:r>
        <w:rPr>
          <w:w w:val="115"/>
        </w:rPr>
        <w:t>Here</w:t>
      </w:r>
      <w:r>
        <w:rPr>
          <w:spacing w:val="2"/>
          <w:w w:val="115"/>
        </w:rPr>
        <w:t> </w:t>
      </w:r>
      <w:r>
        <w:rPr>
          <w:w w:val="115"/>
        </w:rPr>
        <w:t>are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Each</w:t>
      </w:r>
      <w:r>
        <w:rPr>
          <w:spacing w:val="25"/>
          <w:w w:val="117"/>
        </w:rPr>
        <w:t> </w:t>
      </w:r>
      <w:r>
        <w:rPr>
          <w:spacing w:val="-3"/>
          <w:w w:val="115"/>
        </w:rPr>
        <w:t>Function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</w:t>
      </w:r>
      <w:r>
        <w:rPr>
          <w:spacing w:val="-4"/>
          <w:w w:val="115"/>
        </w:rPr>
        <w:t>s</w:t>
      </w:r>
      <w:r>
        <w:rPr>
          <w:spacing w:val="11"/>
          <w:w w:val="115"/>
        </w:rPr>
        <w:t> </w:t>
      </w:r>
      <w:r>
        <w:rPr>
          <w:spacing w:val="-4"/>
          <w:w w:val="115"/>
        </w:rPr>
        <w:t>saved</w:t>
      </w:r>
      <w:r>
        <w:rPr>
          <w:spacing w:val="12"/>
          <w:w w:val="115"/>
        </w:rPr>
        <w:t> </w:t>
      </w:r>
      <w:r>
        <w:rPr>
          <w:w w:val="115"/>
        </w:rPr>
        <w:t>on</w:t>
      </w:r>
      <w:r>
        <w:rPr>
          <w:spacing w:val="11"/>
          <w:w w:val="115"/>
        </w:rPr>
        <w:t> </w:t>
      </w:r>
      <w:r>
        <w:rPr>
          <w:w w:val="115"/>
        </w:rPr>
        <w:t>diff</w:t>
      </w:r>
      <w:r>
        <w:rPr>
          <w:spacing w:val="3"/>
          <w:w w:val="115"/>
        </w:rPr>
        <w:t> </w:t>
      </w:r>
      <w:r>
        <w:rPr>
          <w:w w:val="120"/>
        </w:rPr>
        <w:t>t</w:t>
      </w:r>
      <w:r>
        <w:rPr>
          <w:spacing w:val="8"/>
          <w:w w:val="120"/>
        </w:rPr>
        <w:t> </w:t>
      </w:r>
      <w:r>
        <w:rPr>
          <w:w w:val="115"/>
        </w:rPr>
        <w:t>R</w:t>
      </w:r>
      <w:r>
        <w:rPr>
          <w:spacing w:val="12"/>
          <w:w w:val="115"/>
        </w:rPr>
        <w:t> </w:t>
      </w:r>
      <w:r>
        <w:rPr>
          <w:w w:val="115"/>
        </w:rPr>
        <w:t>scripts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spacing w:val="-3"/>
          <w:w w:val="115"/>
        </w:rPr>
        <w:t>were</w:t>
      </w:r>
      <w:r>
        <w:rPr>
          <w:spacing w:val="12"/>
          <w:w w:val="115"/>
        </w:rPr>
        <w:t> </w:t>
      </w:r>
      <w:r>
        <w:rPr>
          <w:w w:val="115"/>
        </w:rPr>
        <w:t>simply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loaded</w:t>
      </w:r>
      <w:r>
        <w:rPr>
          <w:spacing w:val="12"/>
          <w:w w:val="115"/>
        </w:rPr>
        <w:t> </w:t>
      </w:r>
      <w:r>
        <w:rPr>
          <w:w w:val="115"/>
        </w:rPr>
        <w:t>using</w:t>
      </w:r>
      <w:r>
        <w:rPr>
          <w:spacing w:val="15"/>
          <w:w w:val="115"/>
        </w:rPr>
        <w:t> </w:t>
      </w:r>
      <w:r>
        <w:rPr>
          <w:rFonts w:ascii="PMingLiU"/>
          <w:w w:val="115"/>
        </w:rPr>
        <w:t>source()</w:t>
      </w:r>
      <w:r>
        <w:rPr>
          <w:rFonts w:ascii="PMingLiU"/>
          <w:spacing w:val="25"/>
          <w:w w:val="133"/>
        </w:rPr>
        <w:t> </w:t>
      </w:r>
      <w:r>
        <w:rPr>
          <w:w w:val="115"/>
        </w:rPr>
        <w:t>function.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scripts</w:t>
      </w:r>
      <w:r>
        <w:rPr>
          <w:spacing w:val="-9"/>
          <w:w w:val="115"/>
        </w:rPr>
        <w:t> </w:t>
      </w:r>
      <w:r>
        <w:rPr>
          <w:w w:val="115"/>
        </w:rPr>
        <w:t>can</w:t>
      </w:r>
      <w:r>
        <w:rPr>
          <w:spacing w:val="-11"/>
          <w:w w:val="115"/>
        </w:rPr>
        <w:t> </w:t>
      </w:r>
      <w:r>
        <w:rPr>
          <w:spacing w:val="3"/>
          <w:w w:val="115"/>
        </w:rPr>
        <w:t>be</w:t>
      </w:r>
      <w:r>
        <w:rPr>
          <w:spacing w:val="-10"/>
          <w:w w:val="115"/>
        </w:rPr>
        <w:t> </w:t>
      </w:r>
      <w:r>
        <w:rPr>
          <w:w w:val="115"/>
        </w:rPr>
        <w:t>found</w:t>
      </w:r>
      <w:r>
        <w:rPr>
          <w:spacing w:val="-10"/>
          <w:w w:val="115"/>
        </w:rPr>
        <w:t> </w:t>
      </w:r>
      <w:r>
        <w:rPr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GitHub</w:t>
      </w:r>
      <w:r>
        <w:rPr>
          <w:spacing w:val="-10"/>
          <w:w w:val="115"/>
        </w:rPr>
        <w:t> </w:t>
      </w:r>
      <w:r>
        <w:rPr>
          <w:spacing w:val="-3"/>
          <w:w w:val="115"/>
        </w:rPr>
        <w:t>Repository</w:t>
      </w:r>
      <w:r>
        <w:rPr>
          <w:spacing w:val="-2"/>
          <w:w w:val="115"/>
        </w:rPr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9"/>
          <w:szCs w:val="19"/>
        </w:rPr>
      </w:pPr>
    </w:p>
    <w:p>
      <w:pPr>
        <w:pStyle w:val="BodyText"/>
        <w:tabs>
          <w:tab w:pos="3226" w:val="left" w:leader="none"/>
        </w:tabs>
        <w:spacing w:line="240" w:lineRule="auto"/>
        <w:ind w:left="1387" w:right="0"/>
        <w:jc w:val="left"/>
      </w:pPr>
      <w:r>
        <w:rPr>
          <w:rFonts w:ascii="PMingLiU"/>
          <w:w w:val="115"/>
        </w:rPr>
        <w:t>rand.day.time</w:t>
        <w:tab/>
      </w:r>
      <w:r>
        <w:rPr>
          <w:w w:val="115"/>
        </w:rPr>
        <w:t>Generation</w:t>
      </w:r>
      <w:r>
        <w:rPr>
          <w:spacing w:val="-26"/>
          <w:w w:val="115"/>
        </w:rPr>
        <w:t> </w:t>
      </w:r>
      <w:r>
        <w:rPr>
          <w:w w:val="115"/>
        </w:rPr>
        <w:t>of</w:t>
      </w:r>
      <w:r>
        <w:rPr>
          <w:spacing w:val="-27"/>
          <w:w w:val="115"/>
        </w:rPr>
        <w:t> </w:t>
      </w:r>
      <w:r>
        <w:rPr>
          <w:w w:val="115"/>
        </w:rPr>
        <w:t>single</w:t>
      </w:r>
      <w:r>
        <w:rPr>
          <w:spacing w:val="-26"/>
          <w:w w:val="115"/>
        </w:rPr>
        <w:t> </w:t>
      </w:r>
      <w:r>
        <w:rPr>
          <w:w w:val="115"/>
        </w:rPr>
        <w:t>random</w:t>
      </w:r>
      <w:r>
        <w:rPr>
          <w:spacing w:val="-26"/>
          <w:w w:val="115"/>
        </w:rPr>
        <w:t> </w:t>
      </w:r>
      <w:r>
        <w:rPr>
          <w:w w:val="115"/>
        </w:rPr>
        <w:t>time.</w:t>
      </w:r>
      <w:r>
        <w:rPr/>
      </w:r>
    </w:p>
    <w:p>
      <w:pPr>
        <w:pStyle w:val="BodyText"/>
        <w:tabs>
          <w:tab w:pos="3226" w:val="left" w:leader="none"/>
        </w:tabs>
        <w:spacing w:line="240" w:lineRule="auto" w:before="3"/>
        <w:ind w:left="2002" w:right="0"/>
        <w:jc w:val="left"/>
      </w:pPr>
      <w:r>
        <w:rPr>
          <w:rFonts w:ascii="PMingLiU"/>
          <w:w w:val="110"/>
        </w:rPr>
        <w:t>rand.day</w:t>
        <w:tab/>
      </w:r>
      <w:r>
        <w:rPr>
          <w:w w:val="110"/>
        </w:rPr>
        <w:t>Generation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N</w:t>
      </w:r>
      <w:r>
        <w:rPr>
          <w:spacing w:val="16"/>
          <w:w w:val="110"/>
        </w:rPr>
        <w:t> </w:t>
      </w:r>
      <w:r>
        <w:rPr>
          <w:w w:val="110"/>
        </w:rPr>
        <w:t>random</w:t>
      </w:r>
      <w:r>
        <w:rPr>
          <w:spacing w:val="16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eriods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custom</w:t>
      </w:r>
      <w:r>
        <w:rPr>
          <w:spacing w:val="17"/>
          <w:w w:val="110"/>
        </w:rPr>
        <w:t> </w:t>
      </w:r>
      <w:r>
        <w:rPr>
          <w:w w:val="110"/>
        </w:rPr>
        <w:t>length.</w:t>
      </w:r>
      <w:r>
        <w:rPr/>
      </w:r>
    </w:p>
    <w:p>
      <w:pPr>
        <w:pStyle w:val="BodyText"/>
        <w:tabs>
          <w:tab w:pos="3226" w:val="left" w:leader="none"/>
        </w:tabs>
        <w:spacing w:line="240" w:lineRule="auto" w:before="3"/>
        <w:ind w:left="2125" w:right="0"/>
        <w:jc w:val="left"/>
      </w:pPr>
      <w:r>
        <w:rPr>
          <w:rFonts w:ascii="PMingLiU"/>
          <w:w w:val="115"/>
        </w:rPr>
        <w:t>simdata</w:t>
        <w:tab/>
      </w:r>
      <w:r>
        <w:rPr>
          <w:w w:val="115"/>
        </w:rPr>
        <w:t>Generation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random</w:t>
      </w:r>
      <w:r>
        <w:rPr>
          <w:spacing w:val="-11"/>
          <w:w w:val="115"/>
        </w:rPr>
        <w:t> </w:t>
      </w:r>
      <w:r>
        <w:rPr>
          <w:w w:val="115"/>
        </w:rPr>
        <w:t>dataset.</w:t>
      </w:r>
      <w:r>
        <w:rPr/>
      </w:r>
    </w:p>
    <w:p>
      <w:pPr>
        <w:pStyle w:val="BodyText"/>
        <w:tabs>
          <w:tab w:pos="3226" w:val="left" w:leader="none"/>
        </w:tabs>
        <w:spacing w:line="240" w:lineRule="auto" w:before="3"/>
        <w:ind w:left="2125" w:right="0"/>
        <w:jc w:val="left"/>
      </w:pPr>
      <w:r>
        <w:rPr>
          <w:rFonts w:ascii="PMingLiU"/>
          <w:w w:val="110"/>
        </w:rPr>
        <w:t>cumdata</w:t>
        <w:tab/>
      </w:r>
      <w:r>
        <w:rPr>
          <w:spacing w:val="-3"/>
          <w:w w:val="115"/>
        </w:rPr>
        <w:t>Conv</w:t>
      </w:r>
      <w:r>
        <w:rPr>
          <w:spacing w:val="-2"/>
          <w:w w:val="115"/>
        </w:rPr>
        <w:t>ert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ra</w:t>
      </w:r>
      <w:r>
        <w:rPr>
          <w:spacing w:val="-4"/>
          <w:w w:val="115"/>
        </w:rPr>
        <w:t>w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</w:t>
      </w:r>
      <w:r>
        <w:rPr>
          <w:spacing w:val="1"/>
          <w:w w:val="115"/>
        </w:rPr>
        <w:t> </w:t>
      </w:r>
      <w:r>
        <w:rPr>
          <w:w w:val="115"/>
        </w:rPr>
        <w:t>data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1"/>
          <w:w w:val="115"/>
        </w:rPr>
        <w:t> </w:t>
      </w:r>
      <w:r>
        <w:rPr>
          <w:w w:val="115"/>
        </w:rPr>
        <w:t>a</w:t>
      </w:r>
      <w:r>
        <w:rPr>
          <w:spacing w:val="1"/>
          <w:w w:val="115"/>
        </w:rPr>
        <w:t> </w:t>
      </w:r>
      <w:r>
        <w:rPr>
          <w:spacing w:val="-3"/>
          <w:w w:val="115"/>
        </w:rPr>
        <w:t>cum</w:t>
      </w:r>
      <w:r>
        <w:rPr>
          <w:spacing w:val="-2"/>
          <w:w w:val="115"/>
        </w:rPr>
        <w:t>ulativ</w:t>
      </w:r>
      <w:r>
        <w:rPr>
          <w:spacing w:val="-3"/>
          <w:w w:val="115"/>
        </w:rPr>
        <w:t>e</w:t>
      </w:r>
      <w:r>
        <w:rPr>
          <w:spacing w:val="1"/>
          <w:w w:val="115"/>
        </w:rPr>
        <w:t> </w:t>
      </w:r>
      <w:r>
        <w:rPr>
          <w:w w:val="115"/>
        </w:rPr>
        <w:t>dataset.</w:t>
      </w:r>
      <w:r>
        <w:rPr/>
      </w:r>
    </w:p>
    <w:p>
      <w:pPr>
        <w:pStyle w:val="BodyText"/>
        <w:tabs>
          <w:tab w:pos="1715" w:val="left" w:leader="none"/>
        </w:tabs>
        <w:spacing w:line="240" w:lineRule="auto" w:before="3"/>
        <w:ind w:left="0" w:right="1"/>
        <w:jc w:val="center"/>
      </w:pPr>
      <w:r>
        <w:rPr>
          <w:rFonts w:ascii="PMingLiU"/>
          <w:w w:val="115"/>
        </w:rPr>
        <w:t>tabulatedata</w:t>
        <w:tab/>
      </w:r>
      <w:r>
        <w:rPr>
          <w:spacing w:val="-3"/>
          <w:w w:val="115"/>
        </w:rPr>
        <w:t>Tabulate</w:t>
      </w:r>
      <w:r>
        <w:rPr>
          <w:w w:val="115"/>
        </w:rPr>
        <w:t> </w:t>
      </w:r>
      <w:r>
        <w:rPr>
          <w:spacing w:val="-3"/>
          <w:w w:val="115"/>
        </w:rPr>
        <w:t>ra</w:t>
      </w:r>
      <w:r>
        <w:rPr>
          <w:spacing w:val="-4"/>
          <w:w w:val="115"/>
        </w:rPr>
        <w:t>w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sim</w:t>
      </w:r>
      <w:r>
        <w:rPr>
          <w:spacing w:val="-1"/>
          <w:w w:val="115"/>
        </w:rPr>
        <w:t>ulated </w:t>
      </w:r>
      <w:r>
        <w:rPr>
          <w:w w:val="115"/>
        </w:rPr>
        <w:t>data</w:t>
      </w:r>
      <w:r>
        <w:rPr>
          <w:spacing w:val="-1"/>
          <w:w w:val="115"/>
        </w:rPr>
        <w:t> </w:t>
      </w:r>
      <w:r>
        <w:rPr>
          <w:spacing w:val="-3"/>
          <w:w w:val="115"/>
        </w:rPr>
        <w:t>in</w:t>
      </w:r>
      <w:r>
        <w:rPr>
          <w:spacing w:val="-2"/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daily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ts.</w:t>
      </w:r>
      <w:r>
        <w:rPr/>
      </w:r>
    </w:p>
    <w:p>
      <w:pPr>
        <w:pStyle w:val="BodyText"/>
        <w:tabs>
          <w:tab w:pos="1346" w:val="left" w:leader="none"/>
        </w:tabs>
        <w:spacing w:line="240" w:lineRule="auto" w:before="3"/>
        <w:ind w:left="0" w:right="134"/>
        <w:jc w:val="center"/>
      </w:pPr>
      <w:r>
        <w:rPr>
          <w:rFonts w:ascii="PMingLiU"/>
          <w:w w:val="110"/>
        </w:rPr>
        <w:t>ggcumplot</w:t>
        <w:tab/>
      </w:r>
      <w:r>
        <w:rPr>
          <w:spacing w:val="-2"/>
          <w:w w:val="110"/>
        </w:rPr>
        <w:t>Dra</w:t>
      </w:r>
      <w:r>
        <w:rPr>
          <w:spacing w:val="-3"/>
          <w:w w:val="110"/>
        </w:rPr>
        <w:t>w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line</w:t>
      </w:r>
      <w:r>
        <w:rPr>
          <w:spacing w:val="21"/>
          <w:w w:val="110"/>
        </w:rPr>
        <w:t> </w:t>
      </w:r>
      <w:r>
        <w:rPr>
          <w:w w:val="110"/>
        </w:rPr>
        <w:t>plot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cumulativ</w:t>
      </w:r>
      <w:r>
        <w:rPr>
          <w:spacing w:val="-3"/>
          <w:w w:val="110"/>
        </w:rPr>
        <w:t>e</w:t>
      </w:r>
      <w:r>
        <w:rPr>
          <w:spacing w:val="21"/>
          <w:w w:val="110"/>
        </w:rPr>
        <w:t> </w:t>
      </w:r>
      <w:r>
        <w:rPr>
          <w:w w:val="110"/>
        </w:rPr>
        <w:t>dataset.</w:t>
      </w:r>
      <w:r>
        <w:rPr/>
      </w:r>
    </w:p>
    <w:p>
      <w:pPr>
        <w:pStyle w:val="BodyText"/>
        <w:tabs>
          <w:tab w:pos="1592" w:val="left" w:leader="none"/>
        </w:tabs>
        <w:spacing w:line="240" w:lineRule="auto" w:before="3"/>
        <w:ind w:left="0" w:right="255"/>
        <w:jc w:val="center"/>
      </w:pPr>
      <w:r>
        <w:rPr>
          <w:rFonts w:ascii="PMingLiU"/>
          <w:w w:val="115"/>
        </w:rPr>
        <w:t>ggdailyplot</w:t>
        <w:tab/>
      </w:r>
      <w:r>
        <w:rPr>
          <w:spacing w:val="-2"/>
          <w:w w:val="115"/>
        </w:rPr>
        <w:t>Dra</w:t>
      </w:r>
      <w:r>
        <w:rPr>
          <w:spacing w:val="-3"/>
          <w:w w:val="115"/>
        </w:rPr>
        <w:t>w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line</w:t>
      </w:r>
      <w:r>
        <w:rPr>
          <w:spacing w:val="-8"/>
          <w:w w:val="115"/>
        </w:rPr>
        <w:t> </w:t>
      </w:r>
      <w:r>
        <w:rPr>
          <w:w w:val="115"/>
        </w:rPr>
        <w:t>plot</w:t>
      </w:r>
      <w:r>
        <w:rPr>
          <w:spacing w:val="-9"/>
          <w:w w:val="115"/>
        </w:rPr>
        <w:t> </w:t>
      </w:r>
      <w:r>
        <w:rPr>
          <w:w w:val="115"/>
        </w:rPr>
        <w:t>from</w:t>
      </w:r>
      <w:r>
        <w:rPr>
          <w:spacing w:val="-7"/>
          <w:w w:val="115"/>
        </w:rPr>
        <w:t> </w:t>
      </w:r>
      <w:r>
        <w:rPr>
          <w:w w:val="115"/>
        </w:rPr>
        <w:t>daily</w:t>
      </w:r>
      <w:r>
        <w:rPr>
          <w:spacing w:val="-8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ts</w:t>
      </w:r>
      <w:r>
        <w:rPr>
          <w:spacing w:val="-9"/>
          <w:w w:val="115"/>
        </w:rPr>
        <w:t> </w:t>
      </w:r>
      <w:r>
        <w:rPr>
          <w:w w:val="115"/>
        </w:rPr>
        <w:t>dataset.</w:t>
      </w:r>
      <w:r>
        <w:rPr/>
      </w:r>
    </w:p>
    <w:p>
      <w:pPr>
        <w:pStyle w:val="BodyText"/>
        <w:tabs>
          <w:tab w:pos="2207" w:val="left" w:leader="none"/>
        </w:tabs>
        <w:spacing w:line="240" w:lineRule="auto" w:before="3"/>
        <w:ind w:left="0" w:right="1023"/>
        <w:jc w:val="center"/>
      </w:pPr>
      <w:r>
        <w:rPr>
          <w:rFonts w:ascii="PMingLiU"/>
          <w:w w:val="120"/>
        </w:rPr>
        <w:t>adddaily.anomaly</w:t>
        <w:tab/>
      </w:r>
      <w:r>
        <w:rPr>
          <w:w w:val="120"/>
        </w:rPr>
        <w:t>Add</w:t>
      </w:r>
      <w:r>
        <w:rPr>
          <w:spacing w:val="-47"/>
          <w:w w:val="120"/>
        </w:rPr>
        <w:t> </w:t>
      </w:r>
      <w:r>
        <w:rPr>
          <w:w w:val="120"/>
        </w:rPr>
        <w:t>custom</w:t>
      </w:r>
      <w:r>
        <w:rPr>
          <w:spacing w:val="-47"/>
          <w:w w:val="120"/>
        </w:rPr>
        <w:t> </w:t>
      </w:r>
      <w:r>
        <w:rPr>
          <w:w w:val="120"/>
        </w:rPr>
        <w:t>anomalies</w:t>
      </w:r>
      <w:r>
        <w:rPr>
          <w:spacing w:val="-47"/>
          <w:w w:val="120"/>
        </w:rPr>
        <w:t> </w:t>
      </w:r>
      <w:r>
        <w:rPr>
          <w:w w:val="120"/>
        </w:rPr>
        <w:t>to</w:t>
      </w:r>
      <w:r>
        <w:rPr>
          <w:spacing w:val="-47"/>
          <w:w w:val="120"/>
        </w:rPr>
        <w:t> </w:t>
      </w:r>
      <w:r>
        <w:rPr>
          <w:spacing w:val="-2"/>
          <w:w w:val="120"/>
        </w:rPr>
        <w:t>simulated</w:t>
      </w:r>
      <w:r>
        <w:rPr>
          <w:spacing w:val="-48"/>
          <w:w w:val="120"/>
        </w:rPr>
        <w:t> </w:t>
      </w:r>
      <w:r>
        <w:rPr>
          <w:w w:val="120"/>
        </w:rPr>
        <w:t>data.</w:t>
      </w:r>
      <w:r>
        <w:rPr/>
      </w:r>
    </w:p>
    <w:p>
      <w:pPr>
        <w:spacing w:after="0" w:line="240" w:lineRule="auto"/>
        <w:jc w:val="center"/>
        <w:sectPr>
          <w:headerReference w:type="default" r:id="rId154"/>
          <w:pgSz w:w="12240" w:h="15840"/>
          <w:pgMar w:header="0" w:footer="749" w:top="1500" w:bottom="940" w:left="1720" w:right="98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Heading2"/>
        <w:numPr>
          <w:ilvl w:val="2"/>
          <w:numId w:val="19"/>
        </w:numPr>
        <w:tabs>
          <w:tab w:pos="1186" w:val="left" w:leader="none"/>
        </w:tabs>
        <w:spacing w:line="240" w:lineRule="auto" w:before="210" w:after="0"/>
        <w:ind w:left="1185" w:right="0" w:hanging="1068"/>
        <w:jc w:val="left"/>
        <w:rPr>
          <w:b w:val="0"/>
          <w:bCs w:val="0"/>
        </w:rPr>
      </w:pPr>
      <w:bookmarkStart w:name="rand.day.time" w:id="245"/>
      <w:bookmarkEnd w:id="245"/>
      <w:r>
        <w:rPr>
          <w:b w:val="0"/>
        </w:rPr>
      </w:r>
      <w:bookmarkStart w:name="_bookmark143" w:id="246"/>
      <w:bookmarkEnd w:id="246"/>
      <w:r>
        <w:rPr>
          <w:b w:val="0"/>
        </w:rPr>
      </w:r>
      <w:bookmarkStart w:name="_bookmark143" w:id="247"/>
      <w:bookmarkEnd w:id="247"/>
      <w:r>
        <w:rPr/>
        <w:t>rand.d</w:t>
      </w:r>
      <w:r>
        <w:rPr>
          <w:spacing w:val="-10"/>
        </w:rPr>
        <w:t>a</w:t>
      </w:r>
      <w:r>
        <w:rPr>
          <w:spacing w:val="-25"/>
        </w:rPr>
        <w:t>y</w:t>
      </w:r>
      <w:r>
        <w:rPr/>
        <w:t>.time</w:t>
      </w:r>
      <w:r>
        <w:rPr>
          <w:b w:val="0"/>
        </w:rPr>
      </w:r>
    </w:p>
    <w:p>
      <w:pPr>
        <w:tabs>
          <w:tab w:pos="1902" w:val="left" w:leader="none"/>
        </w:tabs>
        <w:spacing w:line="318" w:lineRule="exact" w:before="125"/>
        <w:ind w:left="236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w w:val="105"/>
          <w:sz w:val="24"/>
        </w:rPr>
        <w:t>Generation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of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single</w:t>
      </w:r>
      <w:r>
        <w:rPr>
          <w:rFonts w:ascii="PMingLiU"/>
          <w:spacing w:val="50"/>
          <w:w w:val="105"/>
          <w:sz w:val="24"/>
        </w:rPr>
        <w:t> </w:t>
      </w:r>
      <w:r>
        <w:rPr>
          <w:rFonts w:ascii="PMingLiU"/>
          <w:w w:val="105"/>
          <w:sz w:val="24"/>
        </w:rPr>
        <w:t>random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time.</w:t>
      </w:r>
      <w:r>
        <w:rPr>
          <w:rFonts w:ascii="PMingLiU"/>
          <w:sz w:val="24"/>
        </w:rPr>
      </w:r>
    </w:p>
    <w:p>
      <w:pPr>
        <w:pStyle w:val="BodyText"/>
        <w:tabs>
          <w:tab w:pos="1902" w:val="left" w:leader="none"/>
        </w:tabs>
        <w:spacing w:line="240" w:lineRule="auto"/>
        <w:ind w:left="1902" w:right="792" w:hanging="886"/>
        <w:jc w:val="left"/>
      </w:pPr>
      <w:r>
        <w:rPr>
          <w:rFonts w:ascii="Georgia"/>
          <w:b/>
          <w:w w:val="95"/>
        </w:rPr>
        <w:t>Note:</w:t>
        <w:tab/>
      </w:r>
      <w:r>
        <w:rPr>
          <w:w w:val="110"/>
        </w:rPr>
        <w:t>originally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7"/>
          <w:w w:val="110"/>
        </w:rPr>
        <w:t> </w:t>
      </w:r>
      <w:hyperlink r:id="rId160">
        <w:r>
          <w:rPr>
            <w:w w:val="110"/>
          </w:rPr>
          <w:t>Dirk</w:t>
        </w:r>
        <w:r>
          <w:rPr>
            <w:spacing w:val="8"/>
            <w:w w:val="110"/>
          </w:rPr>
          <w:t> </w:t>
        </w:r>
        <w:r>
          <w:rPr>
            <w:w w:val="110"/>
          </w:rPr>
          <w:t>Eddelbuettel</w:t>
        </w:r>
      </w:hyperlink>
      <w:r>
        <w:rPr>
          <w:spacing w:val="8"/>
          <w:w w:val="110"/>
        </w:rPr>
        <w:t> </w:t>
      </w:r>
      <w:r>
        <w:rPr>
          <w:w w:val="110"/>
        </w:rPr>
        <w:t>2012,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ho</w:t>
      </w:r>
      <w:r>
        <w:rPr>
          <w:spacing w:val="-4"/>
          <w:w w:val="110"/>
        </w:rPr>
        <w:t>wev</w:t>
      </w:r>
      <w:r>
        <w:rPr>
          <w:spacing w:val="-3"/>
          <w:w w:val="110"/>
        </w:rPr>
        <w:t>er</w:t>
      </w:r>
      <w:r>
        <w:rPr>
          <w:spacing w:val="7"/>
          <w:w w:val="110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were</w:t>
      </w:r>
      <w:r>
        <w:rPr>
          <w:spacing w:val="7"/>
          <w:w w:val="110"/>
        </w:rPr>
        <w:t> </w:t>
      </w:r>
      <w:r>
        <w:rPr>
          <w:w w:val="110"/>
        </w:rPr>
        <w:t>minor</w:t>
      </w:r>
      <w:r>
        <w:rPr>
          <w:spacing w:val="24"/>
          <w:w w:val="110"/>
        </w:rPr>
        <w:t> </w:t>
      </w:r>
      <w:r>
        <w:rPr>
          <w:w w:val="110"/>
        </w:rPr>
        <w:t>bugs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improved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b</w:t>
      </w:r>
      <w:r>
        <w:rPr>
          <w:spacing w:val="-5"/>
          <w:w w:val="110"/>
        </w:rPr>
        <w:t>y</w:t>
      </w:r>
      <w:r>
        <w:rPr>
          <w:spacing w:val="6"/>
          <w:w w:val="110"/>
        </w:rPr>
        <w:t> </w:t>
      </w:r>
      <w:r>
        <w:rPr>
          <w:w w:val="110"/>
        </w:rPr>
        <w:t>Thomas</w:t>
      </w:r>
      <w:r>
        <w:rPr>
          <w:spacing w:val="7"/>
          <w:w w:val="110"/>
        </w:rPr>
        <w:t> </w:t>
      </w:r>
      <w:r>
        <w:rPr>
          <w:w w:val="110"/>
        </w:rPr>
        <w:t>Lumley</w:t>
      </w:r>
      <w:r>
        <w:rPr>
          <w:spacing w:val="6"/>
          <w:w w:val="110"/>
        </w:rPr>
        <w:t> </w:t>
      </w:r>
      <w:r>
        <w:rPr>
          <w:w w:val="110"/>
        </w:rPr>
        <w:t>2018.</w:t>
      </w:r>
      <w:r>
        <w:rPr/>
      </w:r>
    </w:p>
    <w:p>
      <w:pPr>
        <w:pStyle w:val="Heading3"/>
        <w:spacing w:line="240" w:lineRule="auto" w:before="50"/>
        <w:ind w:left="887" w:right="0"/>
        <w:jc w:val="left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13.1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26" w:lineRule="exact" w:before="0"/>
                    <w:ind w:left="16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and</w:t>
                  </w:r>
                  <w:r>
                    <w:rPr>
                      <w:rFonts w:ascii="Arial"/>
                      <w:color w:val="666666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05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10"/>
                      <w:w w:val="10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37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8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7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5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21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e</w:t>
                  </w:r>
                  <w:r>
                    <w:rPr>
                      <w:rFonts w:ascii="Arial"/>
                      <w:color w:val="BB5A6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N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5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05"/>
                      <w:sz w:val="20"/>
                    </w:rPr>
                    <w:t>2006</w:t>
                  </w:r>
                  <w:r>
                    <w:rPr>
                      <w:rFonts w:ascii="Arial"/>
                      <w:color w:val="307DCC"/>
                      <w:spacing w:val="-37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1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64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05"/>
                      <w:sz w:val="20"/>
                    </w:rPr>
                    <w:t>2018</w:t>
                  </w:r>
                  <w:r>
                    <w:rPr>
                      <w:rFonts w:ascii="Arial"/>
                      <w:color w:val="307DCC"/>
                      <w:spacing w:val="-37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12</w:t>
                  </w:r>
                  <w:r>
                    <w:rPr>
                      <w:rFonts w:ascii="Arial"/>
                      <w:color w:val="307DCC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31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23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9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right="6670"/>
        <w:jc w:val="center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198" w:val="left" w:leader="none"/>
        </w:tabs>
        <w:spacing w:line="242" w:lineRule="auto"/>
        <w:ind w:left="1775" w:right="1795" w:firstLine="7"/>
        <w:jc w:val="left"/>
      </w:pPr>
      <w:r>
        <w:rPr>
          <w:w w:val="105"/>
        </w:rPr>
        <w:t>N</w:t>
        <w:tab/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generations,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non-ad</w:t>
      </w:r>
      <w:r>
        <w:rPr>
          <w:spacing w:val="-1"/>
          <w:w w:val="115"/>
        </w:rPr>
        <w:t>justable</w:t>
      </w:r>
      <w:r>
        <w:rPr>
          <w:spacing w:val="-10"/>
          <w:w w:val="115"/>
        </w:rPr>
        <w:t> </w:t>
      </w:r>
      <w:r>
        <w:rPr>
          <w:w w:val="115"/>
        </w:rPr>
        <w:t>default</w:t>
      </w:r>
      <w:r>
        <w:rPr>
          <w:spacing w:val="-11"/>
          <w:w w:val="115"/>
        </w:rPr>
        <w:t> </w:t>
      </w:r>
      <w:r>
        <w:rPr>
          <w:w w:val="115"/>
        </w:rPr>
        <w:t>=</w:t>
      </w:r>
      <w:r>
        <w:rPr>
          <w:spacing w:val="-11"/>
          <w:w w:val="115"/>
        </w:rPr>
        <w:t> </w:t>
      </w:r>
      <w:r>
        <w:rPr>
          <w:w w:val="115"/>
        </w:rPr>
        <w:t>1.</w:t>
      </w:r>
      <w:r>
        <w:rPr>
          <w:spacing w:val="35"/>
          <w:w w:val="107"/>
        </w:rPr>
        <w:t> </w:t>
      </w:r>
      <w:r>
        <w:rPr>
          <w:w w:val="115"/>
        </w:rPr>
        <w:t>st</w:t>
        <w:tab/>
        <w:t>starting</w:t>
      </w:r>
      <w:r>
        <w:rPr>
          <w:spacing w:val="12"/>
          <w:w w:val="115"/>
        </w:rPr>
        <w:t> </w:t>
      </w:r>
      <w:r>
        <w:rPr>
          <w:w w:val="115"/>
        </w:rPr>
        <w:t>time</w:t>
      </w:r>
      <w:r>
        <w:rPr/>
      </w:r>
    </w:p>
    <w:p>
      <w:pPr>
        <w:pStyle w:val="BodyText"/>
        <w:tabs>
          <w:tab w:pos="2198" w:val="left" w:leader="none"/>
        </w:tabs>
        <w:spacing w:line="240" w:lineRule="auto" w:before="1"/>
        <w:ind w:left="1764" w:right="0"/>
        <w:jc w:val="left"/>
      </w:pPr>
      <w:r>
        <w:rPr>
          <w:w w:val="110"/>
        </w:rPr>
        <w:t>et</w:t>
        <w:tab/>
        <w:t>ending</w:t>
      </w:r>
      <w:r>
        <w:rPr>
          <w:spacing w:val="15"/>
          <w:w w:val="110"/>
        </w:rPr>
        <w:t> </w:t>
      </w:r>
      <w:r>
        <w:rPr>
          <w:w w:val="110"/>
        </w:rPr>
        <w:t>time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Heading2"/>
        <w:numPr>
          <w:ilvl w:val="2"/>
          <w:numId w:val="19"/>
        </w:numPr>
        <w:tabs>
          <w:tab w:pos="1186" w:val="left" w:leader="none"/>
        </w:tabs>
        <w:spacing w:line="240" w:lineRule="auto" w:before="0" w:after="0"/>
        <w:ind w:left="1185" w:right="0" w:hanging="1068"/>
        <w:jc w:val="left"/>
        <w:rPr>
          <w:b w:val="0"/>
          <w:bCs w:val="0"/>
        </w:rPr>
      </w:pPr>
      <w:bookmarkStart w:name="rand.day" w:id="248"/>
      <w:bookmarkEnd w:id="248"/>
      <w:r>
        <w:rPr>
          <w:b w:val="0"/>
        </w:rPr>
      </w:r>
      <w:bookmarkStart w:name="_bookmark144" w:id="249"/>
      <w:bookmarkEnd w:id="249"/>
      <w:r>
        <w:rPr>
          <w:b w:val="0"/>
        </w:rPr>
      </w:r>
      <w:bookmarkStart w:name="_bookmark144" w:id="250"/>
      <w:bookmarkEnd w:id="250"/>
      <w:r>
        <w:rPr>
          <w:spacing w:val="-3"/>
        </w:rPr>
        <w:t>rand.d</w:t>
      </w:r>
      <w:r>
        <w:rPr>
          <w:spacing w:val="-3"/>
        </w:rPr>
        <w:t>a</w:t>
      </w:r>
      <w:r>
        <w:rPr>
          <w:spacing w:val="-2"/>
        </w:rPr>
        <w:t>y</w:t>
      </w:r>
      <w:r>
        <w:rPr>
          <w:b w:val="0"/>
        </w:rPr>
      </w:r>
    </w:p>
    <w:p>
      <w:pPr>
        <w:tabs>
          <w:tab w:pos="1902" w:val="left" w:leader="none"/>
        </w:tabs>
        <w:spacing w:before="125"/>
        <w:ind w:left="236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w w:val="105"/>
          <w:sz w:val="24"/>
        </w:rPr>
        <w:t>Generation</w:t>
      </w:r>
      <w:r>
        <w:rPr>
          <w:rFonts w:ascii="PMingLiU"/>
          <w:spacing w:val="52"/>
          <w:w w:val="105"/>
          <w:sz w:val="24"/>
        </w:rPr>
        <w:t> </w:t>
      </w:r>
      <w:r>
        <w:rPr>
          <w:rFonts w:ascii="PMingLiU"/>
          <w:w w:val="105"/>
          <w:sz w:val="24"/>
        </w:rPr>
        <w:t>of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N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random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periods</w:t>
      </w:r>
      <w:r>
        <w:rPr>
          <w:rFonts w:ascii="PMingLiU"/>
          <w:spacing w:val="51"/>
          <w:w w:val="105"/>
          <w:sz w:val="24"/>
        </w:rPr>
        <w:t> </w:t>
      </w:r>
      <w:r>
        <w:rPr>
          <w:rFonts w:ascii="PMingLiU"/>
          <w:w w:val="105"/>
          <w:sz w:val="24"/>
        </w:rPr>
        <w:t>with</w:t>
      </w:r>
      <w:r>
        <w:rPr>
          <w:rFonts w:ascii="PMingLiU"/>
          <w:spacing w:val="52"/>
          <w:w w:val="105"/>
          <w:sz w:val="24"/>
        </w:rPr>
        <w:t> </w:t>
      </w:r>
      <w:r>
        <w:rPr>
          <w:rFonts w:ascii="PMingLiU"/>
          <w:w w:val="105"/>
          <w:sz w:val="24"/>
        </w:rPr>
        <w:t>custom</w:t>
      </w:r>
      <w:r>
        <w:rPr>
          <w:rFonts w:ascii="PMingLiU"/>
          <w:spacing w:val="53"/>
          <w:w w:val="105"/>
          <w:sz w:val="24"/>
        </w:rPr>
        <w:t> </w:t>
      </w:r>
      <w:r>
        <w:rPr>
          <w:rFonts w:ascii="PMingLiU"/>
          <w:w w:val="105"/>
          <w:sz w:val="24"/>
        </w:rPr>
        <w:t>length.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right="6666"/>
        <w:jc w:val="center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26.3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26" w:lineRule="exact" w:before="0"/>
                    <w:ind w:left="16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and</w:t>
                  </w:r>
                  <w:r>
                    <w:rPr>
                      <w:rFonts w:ascii="Arial"/>
                      <w:color w:val="666666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10"/>
                      <w:sz w:val="20"/>
                    </w:rPr>
                    <w:t>&lt;</w:t>
                  </w:r>
                  <w:r>
                    <w:rPr>
                      <w:rFonts w:ascii="Arial"/>
                      <w:color w:val="BB5A64"/>
                      <w:spacing w:val="5"/>
                      <w:w w:val="110"/>
                      <w:sz w:val="20"/>
                    </w:rPr>
                    <w:t>-</w:t>
                  </w:r>
                  <w:r>
                    <w:rPr>
                      <w:rFonts w:ascii="Arial"/>
                      <w:color w:val="BB5A64"/>
                      <w:spacing w:val="6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8"/>
                      <w:w w:val="110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17"/>
                      <w:w w:val="110"/>
                      <w:sz w:val="20"/>
                    </w:rPr>
                    <w:t>un</w:t>
                  </w:r>
                  <w:r>
                    <w:rPr>
                      <w:rFonts w:ascii="Arial"/>
                      <w:color w:val="BB5A64"/>
                      <w:spacing w:val="15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BB5A64"/>
                      <w:spacing w:val="8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7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7"/>
                      <w:w w:val="110"/>
                      <w:sz w:val="20"/>
                    </w:rPr>
                    <w:t>on</w:t>
                  </w:r>
                  <w:r>
                    <w:rPr>
                      <w:rFonts w:ascii="Arial"/>
                      <w:color w:val="BB5A64"/>
                      <w:spacing w:val="-3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4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4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N </w:t>
                  </w:r>
                  <w:r>
                    <w:rPr>
                      <w:rFonts w:ascii="Arial"/>
                      <w:color w:val="666666"/>
                      <w:spacing w:val="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5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2</w:t>
                  </w:r>
                  <w:r>
                    <w:rPr>
                      <w:rFonts w:ascii="Arial"/>
                      <w:color w:val="AE0F91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4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4"/>
                      <w:w w:val="14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38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5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59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4"/>
                      <w:w w:val="110"/>
                      <w:sz w:val="20"/>
                    </w:rPr>
                    <w:t>2006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1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3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1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36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4"/>
                      <w:w w:val="14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38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5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59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4"/>
                      <w:w w:val="110"/>
                      <w:sz w:val="20"/>
                    </w:rPr>
                    <w:t>2018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1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12</w:t>
                  </w:r>
                  <w:r>
                    <w:rPr>
                      <w:rFonts w:ascii="Arial"/>
                      <w:sz w:val="20"/>
                    </w:rPr>
                  </w:r>
                </w:p>
                <w:p>
                  <w:pPr>
                    <w:spacing w:before="33"/>
                    <w:ind w:left="408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3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31</w:t>
                  </w:r>
                  <w:r>
                    <w:rPr>
                      <w:rFonts w:ascii="Arial"/>
                      <w:color w:val="307DCC"/>
                      <w:spacing w:val="4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23</w:t>
                  </w:r>
                  <w:r>
                    <w:rPr>
                      <w:rFonts w:ascii="Arial"/>
                      <w:color w:val="307DCC"/>
                      <w:spacing w:val="-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7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4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7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4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3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pe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od</w:t>
                  </w:r>
                  <w:r>
                    <w:rPr>
                      <w:rFonts w:ascii="Arial"/>
                      <w:color w:val="666666"/>
                      <w:spacing w:val="3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2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55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5</w:t>
                  </w:r>
                  <w:r>
                    <w:rPr>
                      <w:rFonts w:ascii="Arial"/>
                      <w:color w:val="AE0F91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25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0"/>
                      <w:w w:val="125"/>
                      <w:sz w:val="20"/>
                    </w:rPr>
                    <w:t>3</w:t>
                  </w:r>
                  <w:r>
                    <w:rPr>
                      <w:rFonts w:ascii="Arial"/>
                      <w:color w:val="AE0F91"/>
                      <w:spacing w:val="-5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))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right="6670"/>
        <w:jc w:val="center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198" w:val="left" w:leader="none"/>
        </w:tabs>
        <w:spacing w:line="242" w:lineRule="auto"/>
        <w:ind w:left="1775" w:right="5158" w:firstLine="7"/>
        <w:jc w:val="left"/>
      </w:pPr>
      <w:r>
        <w:rPr>
          <w:w w:val="105"/>
        </w:rPr>
        <w:t>N</w:t>
        <w:tab/>
      </w:r>
      <w:r>
        <w:rPr>
          <w:spacing w:val="-2"/>
          <w:w w:val="110"/>
        </w:rPr>
        <w:t>number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eriods</w:t>
      </w:r>
      <w:r>
        <w:rPr>
          <w:spacing w:val="29"/>
          <w:w w:val="110"/>
        </w:rPr>
        <w:t> </w:t>
      </w:r>
      <w:r>
        <w:rPr>
          <w:w w:val="110"/>
        </w:rPr>
        <w:t>st</w:t>
        <w:tab/>
        <w:t>starting  time</w:t>
      </w:r>
      <w:r>
        <w:rPr/>
      </w:r>
    </w:p>
    <w:p>
      <w:pPr>
        <w:pStyle w:val="BodyText"/>
        <w:tabs>
          <w:tab w:pos="2198" w:val="left" w:leader="none"/>
        </w:tabs>
        <w:spacing w:line="240" w:lineRule="auto" w:before="1"/>
        <w:ind w:left="1764" w:right="0"/>
        <w:jc w:val="left"/>
      </w:pPr>
      <w:r>
        <w:rPr>
          <w:w w:val="110"/>
        </w:rPr>
        <w:t>et</w:t>
        <w:tab/>
        <w:t>ending</w:t>
      </w:r>
      <w:r>
        <w:rPr>
          <w:spacing w:val="15"/>
          <w:w w:val="110"/>
        </w:rPr>
        <w:t> </w:t>
      </w:r>
      <w:r>
        <w:rPr>
          <w:w w:val="110"/>
        </w:rPr>
        <w:t>time</w:t>
      </w:r>
      <w:r>
        <w:rPr/>
      </w:r>
    </w:p>
    <w:p>
      <w:pPr>
        <w:pStyle w:val="BodyText"/>
        <w:tabs>
          <w:tab w:pos="2198" w:val="left" w:leader="none"/>
        </w:tabs>
        <w:spacing w:line="240" w:lineRule="auto" w:before="3"/>
        <w:ind w:left="1308" w:right="0"/>
        <w:jc w:val="left"/>
      </w:pP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  <w:tab/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vector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taining</w:t>
      </w:r>
      <w:r>
        <w:rPr>
          <w:spacing w:val="12"/>
          <w:w w:val="110"/>
        </w:rPr>
        <w:t> </w:t>
      </w:r>
      <w:r>
        <w:rPr>
          <w:w w:val="110"/>
        </w:rPr>
        <w:t>length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da</w:t>
      </w:r>
      <w:r>
        <w:rPr>
          <w:spacing w:val="-3"/>
          <w:w w:val="110"/>
        </w:rPr>
        <w:t>ys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Heading2"/>
        <w:numPr>
          <w:ilvl w:val="2"/>
          <w:numId w:val="19"/>
        </w:numPr>
        <w:tabs>
          <w:tab w:pos="1186" w:val="left" w:leader="none"/>
        </w:tabs>
        <w:spacing w:line="240" w:lineRule="auto" w:before="0" w:after="0"/>
        <w:ind w:left="1185" w:right="0" w:hanging="1068"/>
        <w:jc w:val="left"/>
        <w:rPr>
          <w:b w:val="0"/>
          <w:bCs w:val="0"/>
        </w:rPr>
      </w:pPr>
      <w:bookmarkStart w:name="simdata" w:id="251"/>
      <w:bookmarkEnd w:id="251"/>
      <w:r>
        <w:rPr>
          <w:b w:val="0"/>
        </w:rPr>
      </w:r>
      <w:bookmarkStart w:name="_bookmark145" w:id="252"/>
      <w:bookmarkEnd w:id="252"/>
      <w:r>
        <w:rPr>
          <w:b w:val="0"/>
        </w:rPr>
      </w:r>
      <w:bookmarkStart w:name="_bookmark145" w:id="253"/>
      <w:bookmarkEnd w:id="253"/>
      <w:r>
        <w:rPr/>
        <w:t>simdata</w:t>
      </w:r>
      <w:r>
        <w:rPr>
          <w:b w:val="0"/>
        </w:rPr>
      </w:r>
    </w:p>
    <w:p>
      <w:pPr>
        <w:tabs>
          <w:tab w:pos="1665" w:val="left" w:leader="none"/>
        </w:tabs>
        <w:spacing w:before="69"/>
        <w:ind w:left="0" w:right="3933" w:firstLine="0"/>
        <w:jc w:val="center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w w:val="105"/>
          <w:sz w:val="24"/>
        </w:rPr>
        <w:t>Generation </w:t>
      </w:r>
      <w:r>
        <w:rPr>
          <w:rFonts w:ascii="PMingLiU"/>
          <w:spacing w:val="15"/>
          <w:w w:val="105"/>
          <w:sz w:val="24"/>
        </w:rPr>
        <w:t> </w:t>
      </w:r>
      <w:r>
        <w:rPr>
          <w:rFonts w:ascii="PMingLiU"/>
          <w:w w:val="105"/>
          <w:sz w:val="24"/>
        </w:rPr>
        <w:t>of </w:t>
      </w:r>
      <w:r>
        <w:rPr>
          <w:rFonts w:ascii="PMingLiU"/>
          <w:spacing w:val="15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random</w:t>
      </w:r>
      <w:r>
        <w:rPr>
          <w:rFonts w:ascii="PMingLiU"/>
          <w:w w:val="105"/>
          <w:sz w:val="24"/>
        </w:rPr>
        <w:t> </w:t>
      </w:r>
      <w:r>
        <w:rPr>
          <w:rFonts w:ascii="PMingLiU"/>
          <w:spacing w:val="14"/>
          <w:w w:val="105"/>
          <w:sz w:val="24"/>
        </w:rPr>
        <w:t> </w:t>
      </w:r>
      <w:r>
        <w:rPr>
          <w:rFonts w:ascii="PMingLiU"/>
          <w:w w:val="105"/>
          <w:sz w:val="24"/>
        </w:rPr>
        <w:t>dataset.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right="6666"/>
        <w:jc w:val="center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39.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74" w:lineRule="auto" w:before="0"/>
                    <w:ind w:left="415" w:right="387" w:hanging="398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6"/>
                      <w:w w:val="11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7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7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8"/>
                      <w:w w:val="115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9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8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3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0"/>
                      <w:w w:val="115"/>
                      <w:sz w:val="20"/>
                    </w:rPr>
                    <w:t>&lt;</w:t>
                  </w:r>
                  <w:r>
                    <w:rPr>
                      <w:rFonts w:ascii="Arial"/>
                      <w:color w:val="BB5A64"/>
                      <w:spacing w:val="5"/>
                      <w:w w:val="115"/>
                      <w:sz w:val="20"/>
                    </w:rPr>
                    <w:t>-</w:t>
                  </w:r>
                  <w:r>
                    <w:rPr>
                      <w:rFonts w:ascii="Arial"/>
                      <w:color w:val="BB5A64"/>
                      <w:spacing w:val="-47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18"/>
                      <w:w w:val="115"/>
                      <w:sz w:val="20"/>
                    </w:rPr>
                    <w:t>un</w:t>
                  </w:r>
                  <w:r>
                    <w:rPr>
                      <w:rFonts w:ascii="Arial"/>
                      <w:color w:val="BB5A64"/>
                      <w:spacing w:val="16"/>
                      <w:w w:val="115"/>
                      <w:sz w:val="20"/>
                    </w:rPr>
                    <w:t>c</w:t>
                  </w:r>
                  <w:r>
                    <w:rPr>
                      <w:rFonts w:ascii="Arial"/>
                      <w:color w:val="BB5A64"/>
                      <w:spacing w:val="9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8"/>
                      <w:w w:val="115"/>
                      <w:sz w:val="20"/>
                    </w:rPr>
                    <w:t>on</w:t>
                  </w:r>
                  <w:r>
                    <w:rPr>
                      <w:rFonts w:ascii="Arial"/>
                      <w:color w:val="BB5A64"/>
                      <w:spacing w:val="-4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4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5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1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4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8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-47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nu</w:t>
                  </w:r>
                  <w:r>
                    <w:rPr>
                      <w:rFonts w:ascii="Arial"/>
                      <w:color w:val="666666"/>
                      <w:spacing w:val="24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be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3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9"/>
                      <w:w w:val="110"/>
                      <w:sz w:val="20"/>
                    </w:rPr>
                    <w:t>1000000</w:t>
                  </w:r>
                  <w:r>
                    <w:rPr>
                      <w:rFonts w:ascii="Arial"/>
                      <w:color w:val="AE0F91"/>
                      <w:spacing w:val="-4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5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22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e</w:t>
                  </w:r>
                  <w:r>
                    <w:rPr>
                      <w:rFonts w:ascii="Arial"/>
                      <w:color w:val="BB5A64"/>
                      <w:spacing w:val="-47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s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15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spacing w:val="9"/>
                      <w:w w:val="115"/>
                      <w:sz w:val="20"/>
                    </w:rPr>
                    <w:t>r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32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3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64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4"/>
                      <w:w w:val="110"/>
                      <w:sz w:val="20"/>
                    </w:rPr>
                    <w:t>2006</w:t>
                  </w:r>
                  <w:r>
                    <w:rPr>
                      <w:rFonts w:ascii="Arial"/>
                      <w:color w:val="307DCC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4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32"/>
                      <w:w w:val="94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00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01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1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30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5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22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e</w:t>
                  </w:r>
                  <w:r>
                    <w:rPr>
                      <w:rFonts w:ascii="Arial"/>
                      <w:color w:val="BB5A64"/>
                      <w:spacing w:val="-4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1"/>
                      <w:w w:val="110"/>
                      <w:sz w:val="20"/>
                    </w:rPr>
                    <w:t>end</w:t>
                  </w:r>
                  <w:r>
                    <w:rPr>
                      <w:rFonts w:ascii="Arial"/>
                      <w:color w:val="BB5A64"/>
                      <w:spacing w:val="5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61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4"/>
                      <w:w w:val="110"/>
                      <w:sz w:val="20"/>
                    </w:rPr>
                    <w:t>2018</w:t>
                  </w:r>
                  <w:r>
                    <w:rPr>
                      <w:rFonts w:ascii="Arial"/>
                      <w:color w:val="307DCC"/>
                      <w:spacing w:val="-4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12</w:t>
                  </w:r>
                  <w:r>
                    <w:rPr>
                      <w:rFonts w:ascii="Arial"/>
                      <w:color w:val="307DCC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31</w:t>
                  </w:r>
                  <w:r>
                    <w:rPr>
                      <w:rFonts w:ascii="Arial"/>
                      <w:color w:val="307DCC"/>
                      <w:spacing w:val="5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23</w:t>
                  </w:r>
                  <w:r>
                    <w:rPr>
                      <w:rFonts w:ascii="Arial"/>
                      <w:color w:val="307DCC"/>
                      <w:spacing w:val="-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4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:</w:t>
                  </w:r>
                  <w:r>
                    <w:rPr>
                      <w:rFonts w:ascii="Arial"/>
                      <w:color w:val="307DCC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10"/>
                      <w:sz w:val="20"/>
                    </w:rPr>
                    <w:t>59</w:t>
                  </w:r>
                  <w:r>
                    <w:rPr>
                      <w:rFonts w:ascii="Arial"/>
                      <w:color w:val="307DCC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1"/>
                      <w:w w:val="14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4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63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1"/>
                      <w:w w:val="115"/>
                      <w:sz w:val="20"/>
                    </w:rPr>
                    <w:t>c</w:t>
                  </w:r>
                  <w:r>
                    <w:rPr>
                      <w:rFonts w:ascii="Arial"/>
                      <w:color w:val="BB5A64"/>
                      <w:spacing w:val="12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spacing w:val="6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-45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2</w:t>
                  </w:r>
                  <w:r>
                    <w:rPr>
                      <w:rFonts w:ascii="Arial"/>
                      <w:color w:val="AE0F91"/>
                      <w:spacing w:val="-4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15"/>
                      <w:sz w:val="20"/>
                    </w:rPr>
                    <w:t>v</w:t>
                  </w:r>
                  <w:r>
                    <w:rPr>
                      <w:rFonts w:ascii="Arial"/>
                      <w:color w:val="666666"/>
                      <w:spacing w:val="12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4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48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5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qp</w:t>
                  </w:r>
                  <w:r>
                    <w:rPr>
                      <w:rFonts w:ascii="Arial"/>
                      <w:color w:val="666666"/>
                      <w:spacing w:val="12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-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60"/>
                      <w:sz w:val="20"/>
                    </w:rPr>
                    <w:t>:::</w:t>
                  </w:r>
                  <w:r>
                    <w:rPr>
                      <w:rFonts w:ascii="Arial"/>
                      <w:color w:val="666666"/>
                      <w:spacing w:val="22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15"/>
                      <w:sz w:val="20"/>
                    </w:rPr>
                    <w:t>r</w:t>
                  </w:r>
                  <w:r>
                    <w:rPr>
                      <w:rFonts w:ascii="Arial"/>
                      <w:color w:val="BB5A64"/>
                      <w:spacing w:val="15"/>
                      <w:w w:val="115"/>
                      <w:sz w:val="20"/>
                    </w:rPr>
                    <w:t>b</w:t>
                  </w:r>
                  <w:r>
                    <w:rPr>
                      <w:rFonts w:ascii="Arial"/>
                      <w:color w:val="BB5A64"/>
                      <w:spacing w:val="6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5"/>
                      <w:w w:val="115"/>
                      <w:sz w:val="20"/>
                    </w:rPr>
                    <w:t>nd</w:t>
                  </w:r>
                  <w:r>
                    <w:rPr>
                      <w:rFonts w:ascii="Arial"/>
                      <w:color w:val="BB5A64"/>
                      <w:spacing w:val="-5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na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5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1"/>
                      <w:w w:val="11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7"/>
                      <w:w w:val="11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5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5"/>
                      <w:w w:val="110"/>
                      <w:sz w:val="20"/>
                    </w:rPr>
                    <w:t>250</w:t>
                  </w:r>
                  <w:r>
                    <w:rPr>
                      <w:rFonts w:ascii="Arial"/>
                      <w:color w:val="AE0F91"/>
                      <w:spacing w:val="-5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7"/>
                      <w:w w:val="115"/>
                      <w:sz w:val="20"/>
                    </w:rPr>
                    <w:t>250</w:t>
                  </w:r>
                  <w:r>
                    <w:rPr>
                      <w:rFonts w:ascii="Arial"/>
                      <w:color w:val="AE0F91"/>
                      <w:spacing w:val="-5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w w:val="145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spacing w:val="11"/>
                      <w:w w:val="145"/>
                      <w:sz w:val="20"/>
                    </w:rPr>
                    <w:t>,</w:t>
                  </w:r>
                  <w:r>
                    <w:rPr>
                      <w:rFonts w:ascii="Arial"/>
                      <w:color w:val="BB5A64"/>
                      <w:spacing w:val="20"/>
                      <w:w w:val="14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3"/>
                      <w:w w:val="14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73"/>
                      <w:w w:val="14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5"/>
                      <w:w w:val="110"/>
                      <w:sz w:val="20"/>
                    </w:rPr>
                    <w:t>250</w:t>
                  </w:r>
                  <w:r>
                    <w:rPr>
                      <w:rFonts w:ascii="Arial"/>
                      <w:color w:val="AE0F91"/>
                      <w:spacing w:val="-5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7"/>
                      <w:w w:val="115"/>
                      <w:sz w:val="20"/>
                    </w:rPr>
                    <w:t>250</w:t>
                  </w:r>
                  <w:r>
                    <w:rPr>
                      <w:rFonts w:ascii="Arial"/>
                      <w:color w:val="AE0F91"/>
                      <w:spacing w:val="-55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2"/>
                      <w:w w:val="145"/>
                      <w:sz w:val="20"/>
                    </w:rPr>
                    <w:t>)))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left="236" w:right="0"/>
        <w:jc w:val="left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1847" w:val="left" w:leader="none"/>
        </w:tabs>
        <w:spacing w:line="242" w:lineRule="auto"/>
        <w:ind w:left="1847" w:right="1142" w:hanging="1431"/>
        <w:jc w:val="left"/>
      </w:pPr>
      <w:r>
        <w:rPr>
          <w:spacing w:val="-1"/>
          <w:w w:val="110"/>
        </w:rPr>
        <w:t>sim.number</w:t>
        <w:tab/>
      </w:r>
      <w:r>
        <w:rPr>
          <w:spacing w:val="-2"/>
          <w:w w:val="110"/>
        </w:rPr>
        <w:t>number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spacing w:val="-1"/>
          <w:w w:val="110"/>
        </w:rPr>
        <w:t>simulated</w:t>
      </w:r>
      <w:r>
        <w:rPr>
          <w:spacing w:val="27"/>
          <w:w w:val="110"/>
        </w:rPr>
        <w:t> </w:t>
      </w:r>
      <w:r>
        <w:rPr>
          <w:w w:val="110"/>
        </w:rPr>
        <w:t>data,</w:t>
      </w:r>
      <w:r>
        <w:rPr>
          <w:spacing w:val="26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number/ro</w:t>
      </w:r>
      <w:r>
        <w:rPr>
          <w:spacing w:val="-3"/>
          <w:w w:val="110"/>
        </w:rPr>
        <w:t>w</w:t>
      </w:r>
      <w:r>
        <w:rPr>
          <w:spacing w:val="26"/>
          <w:w w:val="110"/>
        </w:rPr>
        <w:t> </w:t>
      </w:r>
      <w:r>
        <w:rPr>
          <w:w w:val="110"/>
        </w:rPr>
        <w:t>correspond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47"/>
          <w:w w:val="116"/>
        </w:rPr>
        <w:t> </w:t>
      </w:r>
      <w:r>
        <w:rPr>
          <w:w w:val="110"/>
        </w:rPr>
        <w:t>single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ev</w:t>
      </w:r>
      <w:r>
        <w:rPr>
          <w:spacing w:val="-3"/>
          <w:w w:val="110"/>
        </w:rPr>
        <w:t>ent.</w:t>
      </w:r>
      <w:r>
        <w:rPr/>
      </w:r>
    </w:p>
    <w:p>
      <w:pPr>
        <w:pStyle w:val="BodyText"/>
        <w:tabs>
          <w:tab w:pos="1847" w:val="left" w:leader="none"/>
        </w:tabs>
        <w:spacing w:line="242" w:lineRule="auto" w:before="1"/>
        <w:ind w:left="723" w:right="6042" w:hanging="119"/>
        <w:jc w:val="left"/>
      </w:pPr>
      <w:r>
        <w:rPr>
          <w:w w:val="115"/>
        </w:rPr>
        <w:t>time.start</w:t>
        <w:tab/>
        <w:t>starting</w:t>
      </w:r>
      <w:r>
        <w:rPr>
          <w:spacing w:val="12"/>
          <w:w w:val="115"/>
        </w:rPr>
        <w:t> </w:t>
      </w:r>
      <w:r>
        <w:rPr>
          <w:w w:val="115"/>
        </w:rPr>
        <w:t>time</w:t>
      </w:r>
      <w:r>
        <w:rPr>
          <w:w w:val="113"/>
        </w:rPr>
        <w:t> </w:t>
      </w:r>
      <w:r>
        <w:rPr>
          <w:w w:val="110"/>
        </w:rPr>
        <w:t>time.end</w:t>
        <w:tab/>
      </w:r>
      <w:r>
        <w:rPr>
          <w:w w:val="115"/>
        </w:rPr>
        <w:t>ending</w:t>
      </w:r>
      <w:r>
        <w:rPr>
          <w:spacing w:val="-39"/>
          <w:w w:val="115"/>
        </w:rPr>
        <w:t> </w:t>
      </w:r>
      <w:r>
        <w:rPr>
          <w:w w:val="115"/>
        </w:rPr>
        <w:t>time</w:t>
      </w:r>
      <w:r>
        <w:rPr/>
      </w:r>
    </w:p>
    <w:p>
      <w:pPr>
        <w:pStyle w:val="BodyText"/>
        <w:tabs>
          <w:tab w:pos="1847" w:val="left" w:leader="none"/>
        </w:tabs>
        <w:spacing w:line="242" w:lineRule="auto" w:before="1"/>
        <w:ind w:left="1847" w:right="442" w:hanging="1026"/>
        <w:jc w:val="left"/>
      </w:pPr>
      <w:r>
        <w:rPr>
          <w:spacing w:val="-2"/>
          <w:w w:val="110"/>
        </w:rPr>
        <w:t>cat2.val</w:t>
        <w:tab/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matrix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taining</w:t>
      </w:r>
      <w:r>
        <w:rPr>
          <w:spacing w:val="16"/>
          <w:w w:val="110"/>
        </w:rPr>
        <w:t> </w:t>
      </w:r>
      <w:r>
        <w:rPr>
          <w:w w:val="110"/>
        </w:rPr>
        <w:t>default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17"/>
          <w:w w:val="110"/>
        </w:rPr>
        <w:t> </w:t>
      </w:r>
      <w:r>
        <w:rPr>
          <w:w w:val="110"/>
        </w:rPr>
        <w:t>leaf,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17"/>
          <w:w w:val="110"/>
        </w:rPr>
        <w:t> </w:t>
      </w:r>
      <w:r>
        <w:rPr>
          <w:w w:val="110"/>
        </w:rPr>
        <w:t>sum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1000,</w:t>
      </w:r>
      <w:r>
        <w:rPr>
          <w:spacing w:val="25"/>
          <w:w w:val="104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ro</w:t>
      </w:r>
      <w:r>
        <w:rPr>
          <w:spacing w:val="-4"/>
          <w:w w:val="110"/>
        </w:rPr>
        <w:t>w</w:t>
      </w:r>
      <w:r>
        <w:rPr>
          <w:spacing w:val="10"/>
          <w:w w:val="110"/>
        </w:rPr>
        <w:t> </w:t>
      </w:r>
      <w:r>
        <w:rPr>
          <w:w w:val="110"/>
        </w:rPr>
        <w:t>correspond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brunch,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10"/>
          <w:w w:val="110"/>
        </w:rPr>
        <w:t> </w:t>
      </w:r>
      <w:r>
        <w:rPr>
          <w:w w:val="110"/>
        </w:rPr>
        <w:t>use</w:t>
      </w:r>
      <w:r>
        <w:rPr>
          <w:spacing w:val="9"/>
          <w:w w:val="110"/>
        </w:rPr>
        <w:t> </w:t>
      </w:r>
      <w:r>
        <w:rPr>
          <w:w w:val="110"/>
        </w:rPr>
        <w:t>0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no</w:t>
      </w:r>
      <w:r>
        <w:rPr>
          <w:spacing w:val="10"/>
          <w:w w:val="110"/>
        </w:rPr>
        <w:t> </w:t>
      </w:r>
      <w:r>
        <w:rPr>
          <w:w w:val="110"/>
        </w:rPr>
        <w:t>leaf</w:t>
      </w:r>
      <w:r>
        <w:rPr/>
      </w:r>
    </w:p>
    <w:p>
      <w:pPr>
        <w:spacing w:after="0" w:line="242" w:lineRule="auto"/>
        <w:jc w:val="left"/>
        <w:sectPr>
          <w:headerReference w:type="even" r:id="rId156"/>
          <w:headerReference w:type="default" r:id="rId157"/>
          <w:footerReference w:type="even" r:id="rId158"/>
          <w:footerReference w:type="default" r:id="rId159"/>
          <w:pgSz w:w="12240" w:h="15840"/>
          <w:pgMar w:header="987" w:footer="749" w:top="1260" w:bottom="940" w:left="1300" w:right="1720"/>
          <w:pgNumType w:start="106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Heading2"/>
        <w:numPr>
          <w:ilvl w:val="2"/>
          <w:numId w:val="19"/>
        </w:numPr>
        <w:tabs>
          <w:tab w:pos="1617" w:val="left" w:leader="none"/>
        </w:tabs>
        <w:spacing w:line="240" w:lineRule="auto" w:before="210" w:after="0"/>
        <w:ind w:left="1616" w:right="0" w:hanging="1069"/>
        <w:jc w:val="left"/>
        <w:rPr>
          <w:b w:val="0"/>
          <w:bCs w:val="0"/>
        </w:rPr>
      </w:pPr>
      <w:bookmarkStart w:name="cumdata" w:id="254"/>
      <w:bookmarkEnd w:id="254"/>
      <w:r>
        <w:rPr>
          <w:b w:val="0"/>
        </w:rPr>
      </w:r>
      <w:bookmarkStart w:name="_bookmark146" w:id="255"/>
      <w:bookmarkEnd w:id="255"/>
      <w:r>
        <w:rPr>
          <w:b w:val="0"/>
        </w:rPr>
      </w:r>
      <w:bookmarkStart w:name="_bookmark146" w:id="256"/>
      <w:bookmarkEnd w:id="256"/>
      <w:r>
        <w:rPr/>
        <w:t>cumdata</w:t>
      </w:r>
      <w:r>
        <w:rPr>
          <w:b w:val="0"/>
        </w:rPr>
      </w:r>
    </w:p>
    <w:p>
      <w:pPr>
        <w:pStyle w:val="BodyText"/>
        <w:tabs>
          <w:tab w:pos="2332" w:val="left" w:leader="none"/>
        </w:tabs>
        <w:spacing w:line="240" w:lineRule="auto" w:before="69"/>
        <w:ind w:left="667" w:right="0"/>
        <w:jc w:val="left"/>
      </w:pPr>
      <w:r>
        <w:rPr>
          <w:rFonts w:ascii="Georgia"/>
          <w:b/>
          <w:w w:val="90"/>
        </w:rPr>
        <w:t>Description:</w:t>
        <w:tab/>
      </w:r>
      <w:r>
        <w:rPr>
          <w:spacing w:val="-2"/>
          <w:w w:val="110"/>
        </w:rPr>
        <w:t>Convert</w:t>
      </w:r>
      <w:r>
        <w:rPr>
          <w:spacing w:val="34"/>
          <w:w w:val="110"/>
        </w:rPr>
        <w:t> </w:t>
      </w:r>
      <w:r>
        <w:rPr>
          <w:spacing w:val="-3"/>
          <w:w w:val="110"/>
        </w:rPr>
        <w:t>ra</w:t>
      </w:r>
      <w:r>
        <w:rPr>
          <w:spacing w:val="-4"/>
          <w:w w:val="110"/>
        </w:rPr>
        <w:t>w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simulated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cumulativ</w:t>
      </w:r>
      <w:r>
        <w:rPr>
          <w:spacing w:val="-3"/>
          <w:w w:val="110"/>
        </w:rPr>
        <w:t>e</w:t>
      </w:r>
      <w:r>
        <w:rPr>
          <w:spacing w:val="33"/>
          <w:w w:val="110"/>
        </w:rPr>
        <w:t> </w:t>
      </w:r>
      <w:r>
        <w:rPr>
          <w:w w:val="110"/>
        </w:rPr>
        <w:t>dataset.</w:t>
      </w:r>
      <w:r>
        <w:rPr/>
      </w:r>
    </w:p>
    <w:p>
      <w:pPr>
        <w:pStyle w:val="Heading3"/>
        <w:spacing w:line="240" w:lineRule="auto" w:before="45"/>
        <w:ind w:left="1318" w:right="0"/>
        <w:jc w:val="left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13.1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27" w:lineRule="exact" w:before="0"/>
                    <w:ind w:left="18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5"/>
                      <w:w w:val="10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6"/>
                      <w:w w:val="105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25"/>
                      <w:w w:val="105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6"/>
                      <w:w w:val="105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8"/>
                      <w:w w:val="10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6"/>
                      <w:w w:val="10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-36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0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2"/>
                      <w:w w:val="10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05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6"/>
                      <w:w w:val="105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right="5809"/>
        <w:jc w:val="center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628" w:val="left" w:leader="none"/>
        </w:tabs>
        <w:spacing w:line="314" w:lineRule="exact"/>
        <w:ind w:left="2266" w:right="0"/>
        <w:jc w:val="left"/>
      </w:pPr>
      <w:r>
        <w:rPr>
          <w:w w:val="105"/>
        </w:rPr>
        <w:t>x</w:t>
        <w:tab/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dataset,</w:t>
      </w:r>
      <w:r>
        <w:rPr>
          <w:spacing w:val="33"/>
          <w:w w:val="110"/>
        </w:rPr>
        <w:t> </w:t>
      </w:r>
      <w:r>
        <w:rPr>
          <w:w w:val="110"/>
        </w:rPr>
        <w:t>created</w:t>
      </w:r>
      <w:r>
        <w:rPr>
          <w:spacing w:val="34"/>
          <w:w w:val="110"/>
        </w:rPr>
        <w:t> </w:t>
      </w:r>
      <w:r>
        <w:rPr>
          <w:w w:val="110"/>
        </w:rPr>
        <w:t>using</w:t>
      </w:r>
      <w:r>
        <w:rPr>
          <w:spacing w:val="32"/>
          <w:w w:val="110"/>
        </w:rPr>
        <w:t> </w:t>
      </w:r>
      <w:r>
        <w:rPr>
          <w:w w:val="110"/>
        </w:rPr>
        <w:t>simdata</w:t>
      </w:r>
      <w:r>
        <w:rPr>
          <w:spacing w:val="34"/>
          <w:w w:val="110"/>
        </w:rPr>
        <w:t> </w:t>
      </w:r>
      <w:r>
        <w:rPr>
          <w:w w:val="110"/>
        </w:rPr>
        <w:t>function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Heading2"/>
        <w:numPr>
          <w:ilvl w:val="2"/>
          <w:numId w:val="19"/>
        </w:numPr>
        <w:tabs>
          <w:tab w:pos="1617" w:val="left" w:leader="none"/>
        </w:tabs>
        <w:spacing w:line="240" w:lineRule="auto" w:before="0" w:after="0"/>
        <w:ind w:left="1616" w:right="0" w:hanging="1069"/>
        <w:jc w:val="left"/>
        <w:rPr>
          <w:b w:val="0"/>
          <w:bCs w:val="0"/>
        </w:rPr>
      </w:pPr>
      <w:bookmarkStart w:name="tabulatedata" w:id="257"/>
      <w:bookmarkEnd w:id="257"/>
      <w:r>
        <w:rPr>
          <w:b w:val="0"/>
        </w:rPr>
      </w:r>
      <w:bookmarkStart w:name="_bookmark147" w:id="258"/>
      <w:bookmarkEnd w:id="258"/>
      <w:r>
        <w:rPr>
          <w:b w:val="0"/>
        </w:rPr>
      </w:r>
      <w:bookmarkStart w:name="_bookmark147" w:id="259"/>
      <w:bookmarkEnd w:id="259"/>
      <w:r>
        <w:rPr/>
        <w:t>tabulatedata</w:t>
      </w:r>
      <w:r>
        <w:rPr>
          <w:b w:val="0"/>
        </w:rPr>
      </w:r>
    </w:p>
    <w:p>
      <w:pPr>
        <w:tabs>
          <w:tab w:pos="2332" w:val="left" w:leader="none"/>
        </w:tabs>
        <w:spacing w:before="69"/>
        <w:ind w:left="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spacing w:val="-3"/>
          <w:w w:val="110"/>
          <w:sz w:val="24"/>
        </w:rPr>
        <w:t>Tabulate</w:t>
      </w:r>
      <w:r>
        <w:rPr>
          <w:rFonts w:ascii="PMingLiU"/>
          <w:spacing w:val="33"/>
          <w:w w:val="110"/>
          <w:sz w:val="24"/>
        </w:rPr>
        <w:t> </w:t>
      </w:r>
      <w:r>
        <w:rPr>
          <w:rFonts w:ascii="PMingLiU"/>
          <w:spacing w:val="-3"/>
          <w:w w:val="110"/>
          <w:sz w:val="24"/>
        </w:rPr>
        <w:t>ra</w:t>
      </w:r>
      <w:r>
        <w:rPr>
          <w:rFonts w:ascii="PMingLiU"/>
          <w:spacing w:val="-4"/>
          <w:w w:val="110"/>
          <w:sz w:val="24"/>
        </w:rPr>
        <w:t>w</w:t>
      </w:r>
      <w:r>
        <w:rPr>
          <w:rFonts w:ascii="PMingLiU"/>
          <w:spacing w:val="33"/>
          <w:w w:val="110"/>
          <w:sz w:val="24"/>
        </w:rPr>
        <w:t> </w:t>
      </w:r>
      <w:r>
        <w:rPr>
          <w:rFonts w:ascii="PMingLiU"/>
          <w:spacing w:val="-1"/>
          <w:w w:val="110"/>
          <w:sz w:val="24"/>
        </w:rPr>
        <w:t>simulated</w:t>
      </w:r>
      <w:r>
        <w:rPr>
          <w:rFonts w:ascii="PMingLiU"/>
          <w:spacing w:val="33"/>
          <w:w w:val="110"/>
          <w:sz w:val="24"/>
        </w:rPr>
        <w:t> </w:t>
      </w:r>
      <w:r>
        <w:rPr>
          <w:rFonts w:ascii="PMingLiU"/>
          <w:w w:val="110"/>
          <w:sz w:val="24"/>
        </w:rPr>
        <w:t>data</w:t>
      </w:r>
      <w:r>
        <w:rPr>
          <w:rFonts w:ascii="PMingLiU"/>
          <w:spacing w:val="32"/>
          <w:w w:val="110"/>
          <w:sz w:val="24"/>
        </w:rPr>
        <w:t> </w:t>
      </w:r>
      <w:r>
        <w:rPr>
          <w:rFonts w:ascii="PMingLiU"/>
          <w:spacing w:val="-2"/>
          <w:w w:val="110"/>
          <w:sz w:val="24"/>
        </w:rPr>
        <w:t>into</w:t>
      </w:r>
      <w:r>
        <w:rPr>
          <w:rFonts w:ascii="PMingLiU"/>
          <w:spacing w:val="33"/>
          <w:w w:val="110"/>
          <w:sz w:val="24"/>
        </w:rPr>
        <w:t> </w:t>
      </w:r>
      <w:r>
        <w:rPr>
          <w:rFonts w:ascii="PMingLiU"/>
          <w:w w:val="110"/>
          <w:sz w:val="24"/>
        </w:rPr>
        <w:t>daily</w:t>
      </w:r>
      <w:r>
        <w:rPr>
          <w:rFonts w:ascii="PMingLiU"/>
          <w:spacing w:val="32"/>
          <w:w w:val="110"/>
          <w:sz w:val="24"/>
        </w:rPr>
        <w:t> </w:t>
      </w:r>
      <w:r>
        <w:rPr>
          <w:rFonts w:ascii="PMingLiU"/>
          <w:spacing w:val="-1"/>
          <w:w w:val="110"/>
          <w:sz w:val="24"/>
        </w:rPr>
        <w:t>counts.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right="5805"/>
        <w:jc w:val="center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13.1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26" w:lineRule="exact" w:before="0"/>
                    <w:ind w:left="19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abu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eda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12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-3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s</w:t>
                  </w:r>
                  <w:r>
                    <w:rPr>
                      <w:rFonts w:ascii="Arial"/>
                      <w:color w:val="BB5A64"/>
                      <w:spacing w:val="16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spacing w:val="24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BB5A64"/>
                      <w:spacing w:val="16"/>
                      <w:w w:val="110"/>
                      <w:sz w:val="20"/>
                    </w:rPr>
                    <w:t>p</w:t>
                  </w:r>
                  <w:r>
                    <w:rPr>
                      <w:rFonts w:ascii="Arial"/>
                      <w:color w:val="BB5A64"/>
                      <w:spacing w:val="6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BB5A64"/>
                      <w:spacing w:val="16"/>
                      <w:w w:val="110"/>
                      <w:sz w:val="20"/>
                    </w:rPr>
                    <w:t>e</w:t>
                  </w:r>
                  <w:r>
                    <w:rPr>
                      <w:rFonts w:ascii="Arial"/>
                      <w:color w:val="BB5A64"/>
                      <w:spacing w:val="-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right="5809"/>
        <w:jc w:val="center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628" w:val="left" w:leader="none"/>
        </w:tabs>
        <w:spacing w:line="314" w:lineRule="exact"/>
        <w:ind w:left="2266" w:right="0"/>
        <w:jc w:val="left"/>
      </w:pPr>
      <w:r>
        <w:rPr>
          <w:w w:val="105"/>
        </w:rPr>
        <w:t>x</w:t>
        <w:tab/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dataset,</w:t>
      </w:r>
      <w:r>
        <w:rPr>
          <w:spacing w:val="33"/>
          <w:w w:val="110"/>
        </w:rPr>
        <w:t> </w:t>
      </w:r>
      <w:r>
        <w:rPr>
          <w:w w:val="110"/>
        </w:rPr>
        <w:t>created</w:t>
      </w:r>
      <w:r>
        <w:rPr>
          <w:spacing w:val="34"/>
          <w:w w:val="110"/>
        </w:rPr>
        <w:t> </w:t>
      </w:r>
      <w:r>
        <w:rPr>
          <w:w w:val="110"/>
        </w:rPr>
        <w:t>using</w:t>
      </w:r>
      <w:r>
        <w:rPr>
          <w:spacing w:val="32"/>
          <w:w w:val="110"/>
        </w:rPr>
        <w:t> </w:t>
      </w:r>
      <w:r>
        <w:rPr>
          <w:w w:val="110"/>
        </w:rPr>
        <w:t>simdata</w:t>
      </w:r>
      <w:r>
        <w:rPr>
          <w:spacing w:val="34"/>
          <w:w w:val="110"/>
        </w:rPr>
        <w:t> </w:t>
      </w:r>
      <w:r>
        <w:rPr>
          <w:w w:val="110"/>
        </w:rPr>
        <w:t>function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26"/>
          <w:szCs w:val="26"/>
        </w:rPr>
      </w:pPr>
    </w:p>
    <w:p>
      <w:pPr>
        <w:pStyle w:val="Heading2"/>
        <w:numPr>
          <w:ilvl w:val="2"/>
          <w:numId w:val="19"/>
        </w:numPr>
        <w:tabs>
          <w:tab w:pos="1617" w:val="left" w:leader="none"/>
        </w:tabs>
        <w:spacing w:line="240" w:lineRule="auto" w:before="0" w:after="0"/>
        <w:ind w:left="1616" w:right="0" w:hanging="1069"/>
        <w:jc w:val="left"/>
        <w:rPr>
          <w:b w:val="0"/>
          <w:bCs w:val="0"/>
        </w:rPr>
      </w:pPr>
      <w:bookmarkStart w:name="ggcumplot" w:id="260"/>
      <w:bookmarkEnd w:id="260"/>
      <w:r>
        <w:rPr>
          <w:b w:val="0"/>
        </w:rPr>
      </w:r>
      <w:bookmarkStart w:name="_bookmark148" w:id="261"/>
      <w:bookmarkEnd w:id="261"/>
      <w:r>
        <w:rPr>
          <w:b w:val="0"/>
        </w:rPr>
      </w:r>
      <w:bookmarkStart w:name="_bookmark148" w:id="262"/>
      <w:bookmarkEnd w:id="262"/>
      <w:r>
        <w:rPr/>
        <w:t>ggcumplot</w:t>
      </w:r>
      <w:r>
        <w:rPr>
          <w:b w:val="0"/>
        </w:rPr>
      </w:r>
    </w:p>
    <w:p>
      <w:pPr>
        <w:tabs>
          <w:tab w:pos="2332" w:val="left" w:leader="none"/>
        </w:tabs>
        <w:spacing w:before="125"/>
        <w:ind w:left="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spacing w:val="-2"/>
          <w:w w:val="110"/>
          <w:sz w:val="24"/>
        </w:rPr>
        <w:t>Dra</w:t>
      </w:r>
      <w:r>
        <w:rPr>
          <w:rFonts w:ascii="PMingLiU"/>
          <w:spacing w:val="-3"/>
          <w:w w:val="110"/>
          <w:sz w:val="24"/>
        </w:rPr>
        <w:t>w</w:t>
      </w:r>
      <w:r>
        <w:rPr>
          <w:rFonts w:ascii="PMingLiU"/>
          <w:spacing w:val="20"/>
          <w:w w:val="110"/>
          <w:sz w:val="24"/>
        </w:rPr>
        <w:t> </w:t>
      </w:r>
      <w:r>
        <w:rPr>
          <w:rFonts w:ascii="PMingLiU"/>
          <w:w w:val="110"/>
          <w:sz w:val="24"/>
        </w:rPr>
        <w:t>a</w:t>
      </w:r>
      <w:r>
        <w:rPr>
          <w:rFonts w:ascii="PMingLiU"/>
          <w:spacing w:val="21"/>
          <w:w w:val="110"/>
          <w:sz w:val="24"/>
        </w:rPr>
        <w:t> </w:t>
      </w:r>
      <w:r>
        <w:rPr>
          <w:rFonts w:ascii="PMingLiU"/>
          <w:w w:val="110"/>
          <w:sz w:val="24"/>
        </w:rPr>
        <w:t>line</w:t>
      </w:r>
      <w:r>
        <w:rPr>
          <w:rFonts w:ascii="PMingLiU"/>
          <w:spacing w:val="21"/>
          <w:w w:val="110"/>
          <w:sz w:val="24"/>
        </w:rPr>
        <w:t> </w:t>
      </w:r>
      <w:r>
        <w:rPr>
          <w:rFonts w:ascii="PMingLiU"/>
          <w:w w:val="110"/>
          <w:sz w:val="24"/>
        </w:rPr>
        <w:t>plot</w:t>
      </w:r>
      <w:r>
        <w:rPr>
          <w:rFonts w:ascii="PMingLiU"/>
          <w:spacing w:val="21"/>
          <w:w w:val="110"/>
          <w:sz w:val="24"/>
        </w:rPr>
        <w:t> </w:t>
      </w:r>
      <w:r>
        <w:rPr>
          <w:rFonts w:ascii="PMingLiU"/>
          <w:w w:val="110"/>
          <w:sz w:val="24"/>
        </w:rPr>
        <w:t>from</w:t>
      </w:r>
      <w:r>
        <w:rPr>
          <w:rFonts w:ascii="PMingLiU"/>
          <w:spacing w:val="22"/>
          <w:w w:val="110"/>
          <w:sz w:val="24"/>
        </w:rPr>
        <w:t> </w:t>
      </w:r>
      <w:r>
        <w:rPr>
          <w:rFonts w:ascii="PMingLiU"/>
          <w:spacing w:val="-2"/>
          <w:w w:val="110"/>
          <w:sz w:val="24"/>
        </w:rPr>
        <w:t>cumulativ</w:t>
      </w:r>
      <w:r>
        <w:rPr>
          <w:rFonts w:ascii="PMingLiU"/>
          <w:spacing w:val="-3"/>
          <w:w w:val="110"/>
          <w:sz w:val="24"/>
        </w:rPr>
        <w:t>e</w:t>
      </w:r>
      <w:r>
        <w:rPr>
          <w:rFonts w:ascii="PMingLiU"/>
          <w:spacing w:val="21"/>
          <w:w w:val="110"/>
          <w:sz w:val="24"/>
        </w:rPr>
        <w:t> </w:t>
      </w:r>
      <w:r>
        <w:rPr>
          <w:rFonts w:ascii="PMingLiU"/>
          <w:w w:val="110"/>
          <w:sz w:val="24"/>
        </w:rPr>
        <w:t>dataset.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right="5805"/>
        <w:jc w:val="center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26.3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74" w:lineRule="auto" w:before="0"/>
                    <w:ind w:left="417" w:right="655" w:hanging="40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gg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28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p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BB5A64"/>
                      <w:spacing w:val="7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spacing w:val="-4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-37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26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5"/>
                      <w:w w:val="110"/>
                      <w:sz w:val="20"/>
                    </w:rPr>
                    <w:t>d</w:t>
                  </w:r>
                  <w:r>
                    <w:rPr>
                      <w:rFonts w:ascii="Arial"/>
                      <w:color w:val="BB5A64"/>
                      <w:spacing w:val="2"/>
                      <w:w w:val="110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4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na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16"/>
                      <w:sz w:val="20"/>
                    </w:rPr>
                    <w:t>B</w:t>
                  </w:r>
                  <w:r>
                    <w:rPr>
                      <w:rFonts w:ascii="Arial"/>
                      <w:color w:val="666666"/>
                      <w:spacing w:val="-38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37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8"/>
                      <w:w w:val="110"/>
                      <w:sz w:val="20"/>
                    </w:rPr>
                    <w:t>gg</w:t>
                  </w:r>
                  <w:r>
                    <w:rPr>
                      <w:rFonts w:ascii="Arial"/>
                      <w:color w:val="307DCC"/>
                      <w:spacing w:val="16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307DCC"/>
                      <w:spacing w:val="18"/>
                      <w:w w:val="110"/>
                      <w:sz w:val="20"/>
                    </w:rPr>
                    <w:t>u</w:t>
                  </w:r>
                  <w:r>
                    <w:rPr>
                      <w:rFonts w:ascii="Arial"/>
                      <w:color w:val="307DCC"/>
                      <w:spacing w:val="28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18"/>
                      <w:w w:val="110"/>
                      <w:sz w:val="20"/>
                    </w:rPr>
                    <w:t>p</w:t>
                  </w:r>
                  <w:r>
                    <w:rPr>
                      <w:rFonts w:ascii="Arial"/>
                      <w:color w:val="307DCC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18"/>
                      <w:w w:val="110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-4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z w:val="20"/>
                    </w:rPr>
                    <w:t>B</w:t>
                  </w:r>
                  <w:r>
                    <w:rPr>
                      <w:rFonts w:ascii="Arial"/>
                      <w:color w:val="307DCC"/>
                      <w:spacing w:val="-44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307DCC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.</w:t>
                  </w:r>
                  <w:r>
                    <w:rPr>
                      <w:rFonts w:ascii="Arial"/>
                      <w:color w:val="307DCC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4"/>
                      <w:w w:val="110"/>
                      <w:sz w:val="20"/>
                    </w:rPr>
                    <w:t>j</w:t>
                  </w:r>
                  <w:r>
                    <w:rPr>
                      <w:rFonts w:ascii="Arial"/>
                      <w:color w:val="307DCC"/>
                      <w:spacing w:val="11"/>
                      <w:w w:val="110"/>
                      <w:sz w:val="20"/>
                    </w:rPr>
                    <w:t>pg</w:t>
                  </w:r>
                  <w:r>
                    <w:rPr>
                      <w:rFonts w:ascii="Arial"/>
                      <w:color w:val="307DCC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8"/>
                      <w:w w:val="11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4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na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44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Lea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37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1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36"/>
                      <w:w w:val="147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gg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c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u</w:t>
                  </w:r>
                  <w:r>
                    <w:rPr>
                      <w:rFonts w:ascii="Arial"/>
                      <w:color w:val="307DCC"/>
                      <w:spacing w:val="31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p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ea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307DCC"/>
                      <w:spacing w:val="-52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50"/>
                      <w:sz w:val="20"/>
                    </w:rPr>
                    <w:t>.</w:t>
                  </w:r>
                  <w:r>
                    <w:rPr>
                      <w:rFonts w:ascii="Arial"/>
                      <w:color w:val="307DCC"/>
                      <w:spacing w:val="-72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4"/>
                      <w:w w:val="115"/>
                      <w:sz w:val="20"/>
                    </w:rPr>
                    <w:t>j</w:t>
                  </w:r>
                  <w:r>
                    <w:rPr>
                      <w:rFonts w:ascii="Arial"/>
                      <w:color w:val="307DCC"/>
                      <w:spacing w:val="12"/>
                      <w:w w:val="115"/>
                      <w:sz w:val="20"/>
                    </w:rPr>
                    <w:t>pg</w:t>
                  </w:r>
                  <w:r>
                    <w:rPr>
                      <w:rFonts w:ascii="Arial"/>
                      <w:color w:val="307DCC"/>
                      <w:spacing w:val="-53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5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5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right="5809"/>
        <w:jc w:val="center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628" w:val="left" w:leader="none"/>
        </w:tabs>
        <w:spacing w:line="242" w:lineRule="auto"/>
        <w:ind w:left="2628" w:right="856" w:hanging="695"/>
        <w:jc w:val="left"/>
      </w:pPr>
      <w:r>
        <w:rPr>
          <w:w w:val="115"/>
        </w:rPr>
        <w:t>data</w:t>
        <w:tab/>
      </w:r>
      <w:r>
        <w:rPr>
          <w:spacing w:val="-3"/>
          <w:w w:val="115"/>
        </w:rPr>
        <w:t>cum</w:t>
      </w:r>
      <w:r>
        <w:rPr>
          <w:spacing w:val="-2"/>
          <w:w w:val="115"/>
        </w:rPr>
        <w:t>ulativ</w:t>
      </w:r>
      <w:r>
        <w:rPr>
          <w:spacing w:val="-3"/>
          <w:w w:val="115"/>
        </w:rPr>
        <w:t>e</w:t>
      </w:r>
      <w:r>
        <w:rPr>
          <w:spacing w:val="-5"/>
          <w:w w:val="115"/>
        </w:rPr>
        <w:t> </w:t>
      </w:r>
      <w:r>
        <w:rPr>
          <w:w w:val="115"/>
        </w:rPr>
        <w:t>dataset,</w:t>
      </w:r>
      <w:r>
        <w:rPr>
          <w:spacing w:val="-4"/>
          <w:w w:val="115"/>
        </w:rPr>
        <w:t> </w:t>
      </w:r>
      <w:r>
        <w:rPr>
          <w:w w:val="115"/>
        </w:rPr>
        <w:t>created</w:t>
      </w:r>
      <w:r>
        <w:rPr>
          <w:spacing w:val="-3"/>
          <w:w w:val="115"/>
        </w:rPr>
        <w:t> </w:t>
      </w:r>
      <w:r>
        <w:rPr>
          <w:w w:val="115"/>
        </w:rPr>
        <w:t>using</w:t>
      </w:r>
      <w:r>
        <w:rPr>
          <w:spacing w:val="-5"/>
          <w:w w:val="115"/>
        </w:rPr>
        <w:t> </w:t>
      </w:r>
      <w:r>
        <w:rPr>
          <w:w w:val="115"/>
        </w:rPr>
        <w:t>simdata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cumdata</w:t>
      </w:r>
      <w:r>
        <w:rPr>
          <w:spacing w:val="26"/>
          <w:w w:val="115"/>
        </w:rPr>
        <w:t> </w:t>
      </w:r>
      <w:r>
        <w:rPr>
          <w:w w:val="115"/>
        </w:rPr>
        <w:t>function</w:t>
      </w:r>
      <w:r>
        <w:rPr/>
      </w:r>
    </w:p>
    <w:p>
      <w:pPr>
        <w:pStyle w:val="BodyText"/>
        <w:tabs>
          <w:tab w:pos="2628" w:val="left" w:leader="none"/>
          <w:tab w:pos="4787" w:val="left" w:leader="none"/>
        </w:tabs>
        <w:spacing w:line="242" w:lineRule="auto" w:before="1"/>
        <w:ind w:left="1404" w:right="1795" w:firstLine="156"/>
        <w:jc w:val="left"/>
      </w:pPr>
      <w:r>
        <w:rPr>
          <w:w w:val="110"/>
        </w:rPr>
        <w:t>nameB1</w:t>
        <w:tab/>
        <w:t>name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jpg</w:t>
      </w:r>
      <w:r>
        <w:rPr>
          <w:spacing w:val="6"/>
          <w:w w:val="110"/>
        </w:rPr>
        <w:t> </w:t>
      </w:r>
      <w:r>
        <w:rPr>
          <w:w w:val="110"/>
        </w:rPr>
        <w:t>fi</w:t>
        <w:tab/>
        <w:t>for</w:t>
      </w:r>
      <w:r>
        <w:rPr>
          <w:spacing w:val="11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plot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1st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brunch</w:t>
      </w:r>
      <w:r>
        <w:rPr>
          <w:spacing w:val="25"/>
          <w:w w:val="115"/>
        </w:rPr>
        <w:t> </w:t>
      </w:r>
      <w:r>
        <w:rPr>
          <w:w w:val="105"/>
        </w:rPr>
        <w:t>nameLeaf</w:t>
        <w:tab/>
      </w:r>
      <w:r>
        <w:rPr>
          <w:w w:val="110"/>
        </w:rPr>
        <w:t>name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jpg</w:t>
      </w:r>
      <w:r>
        <w:rPr>
          <w:spacing w:val="6"/>
          <w:w w:val="110"/>
        </w:rPr>
        <w:t> </w:t>
      </w:r>
      <w:r>
        <w:rPr>
          <w:w w:val="110"/>
        </w:rPr>
        <w:t>fi</w:t>
        <w:tab/>
        <w:t>for line plot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lea</w:t>
      </w:r>
      <w:r>
        <w:rPr>
          <w:spacing w:val="-3"/>
          <w:w w:val="110"/>
        </w:rPr>
        <w:t>v</w:t>
      </w:r>
      <w:r>
        <w:rPr>
          <w:spacing w:val="-4"/>
          <w:w w:val="110"/>
        </w:rPr>
        <w:t>es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26"/>
          <w:szCs w:val="26"/>
        </w:rPr>
      </w:pPr>
    </w:p>
    <w:p>
      <w:pPr>
        <w:pStyle w:val="Heading2"/>
        <w:numPr>
          <w:ilvl w:val="2"/>
          <w:numId w:val="19"/>
        </w:numPr>
        <w:tabs>
          <w:tab w:pos="1617" w:val="left" w:leader="none"/>
        </w:tabs>
        <w:spacing w:line="240" w:lineRule="auto" w:before="0" w:after="0"/>
        <w:ind w:left="1616" w:right="0" w:hanging="1069"/>
        <w:jc w:val="left"/>
        <w:rPr>
          <w:b w:val="0"/>
          <w:bCs w:val="0"/>
        </w:rPr>
      </w:pPr>
      <w:bookmarkStart w:name="ggdailyplot" w:id="263"/>
      <w:bookmarkEnd w:id="263"/>
      <w:r>
        <w:rPr>
          <w:b w:val="0"/>
        </w:rPr>
      </w:r>
      <w:bookmarkStart w:name="_bookmark149" w:id="264"/>
      <w:bookmarkEnd w:id="264"/>
      <w:r>
        <w:rPr>
          <w:b w:val="0"/>
        </w:rPr>
      </w:r>
      <w:bookmarkStart w:name="_bookmark149" w:id="265"/>
      <w:bookmarkEnd w:id="265"/>
      <w:r>
        <w:rPr/>
        <w:t>ggdailyplot</w:t>
      </w:r>
      <w:r>
        <w:rPr>
          <w:b w:val="0"/>
        </w:rPr>
      </w:r>
    </w:p>
    <w:p>
      <w:pPr>
        <w:tabs>
          <w:tab w:pos="2332" w:val="left" w:leader="none"/>
        </w:tabs>
        <w:spacing w:before="125"/>
        <w:ind w:left="667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spacing w:val="-2"/>
          <w:w w:val="110"/>
          <w:sz w:val="24"/>
        </w:rPr>
        <w:t>Dra</w:t>
      </w:r>
      <w:r>
        <w:rPr>
          <w:rFonts w:ascii="PMingLiU"/>
          <w:spacing w:val="-3"/>
          <w:w w:val="110"/>
          <w:sz w:val="24"/>
        </w:rPr>
        <w:t>w</w:t>
      </w:r>
      <w:r>
        <w:rPr>
          <w:rFonts w:ascii="PMingLiU"/>
          <w:spacing w:val="18"/>
          <w:w w:val="110"/>
          <w:sz w:val="24"/>
        </w:rPr>
        <w:t> </w:t>
      </w:r>
      <w:r>
        <w:rPr>
          <w:rFonts w:ascii="PMingLiU"/>
          <w:w w:val="110"/>
          <w:sz w:val="24"/>
        </w:rPr>
        <w:t>a</w:t>
      </w:r>
      <w:r>
        <w:rPr>
          <w:rFonts w:ascii="PMingLiU"/>
          <w:spacing w:val="19"/>
          <w:w w:val="110"/>
          <w:sz w:val="24"/>
        </w:rPr>
        <w:t> </w:t>
      </w:r>
      <w:r>
        <w:rPr>
          <w:rFonts w:ascii="PMingLiU"/>
          <w:w w:val="110"/>
          <w:sz w:val="24"/>
        </w:rPr>
        <w:t>line</w:t>
      </w:r>
      <w:r>
        <w:rPr>
          <w:rFonts w:ascii="PMingLiU"/>
          <w:spacing w:val="19"/>
          <w:w w:val="110"/>
          <w:sz w:val="24"/>
        </w:rPr>
        <w:t> </w:t>
      </w:r>
      <w:r>
        <w:rPr>
          <w:rFonts w:ascii="PMingLiU"/>
          <w:w w:val="110"/>
          <w:sz w:val="24"/>
        </w:rPr>
        <w:t>plot</w:t>
      </w:r>
      <w:r>
        <w:rPr>
          <w:rFonts w:ascii="PMingLiU"/>
          <w:spacing w:val="19"/>
          <w:w w:val="110"/>
          <w:sz w:val="24"/>
        </w:rPr>
        <w:t> </w:t>
      </w:r>
      <w:r>
        <w:rPr>
          <w:rFonts w:ascii="PMingLiU"/>
          <w:w w:val="110"/>
          <w:sz w:val="24"/>
        </w:rPr>
        <w:t>from</w:t>
      </w:r>
      <w:r>
        <w:rPr>
          <w:rFonts w:ascii="PMingLiU"/>
          <w:spacing w:val="20"/>
          <w:w w:val="110"/>
          <w:sz w:val="24"/>
        </w:rPr>
        <w:t> </w:t>
      </w:r>
      <w:r>
        <w:rPr>
          <w:rFonts w:ascii="PMingLiU"/>
          <w:w w:val="110"/>
          <w:sz w:val="24"/>
        </w:rPr>
        <w:t>daily</w:t>
      </w:r>
      <w:r>
        <w:rPr>
          <w:rFonts w:ascii="PMingLiU"/>
          <w:spacing w:val="19"/>
          <w:w w:val="110"/>
          <w:sz w:val="24"/>
        </w:rPr>
        <w:t> </w:t>
      </w:r>
      <w:r>
        <w:rPr>
          <w:rFonts w:ascii="PMingLiU"/>
          <w:spacing w:val="-2"/>
          <w:w w:val="110"/>
          <w:sz w:val="24"/>
        </w:rPr>
        <w:t>counts</w:t>
      </w:r>
      <w:r>
        <w:rPr>
          <w:rFonts w:ascii="PMingLiU"/>
          <w:spacing w:val="19"/>
          <w:w w:val="110"/>
          <w:sz w:val="24"/>
        </w:rPr>
        <w:t> </w:t>
      </w:r>
      <w:r>
        <w:rPr>
          <w:rFonts w:ascii="PMingLiU"/>
          <w:w w:val="110"/>
          <w:sz w:val="24"/>
        </w:rPr>
        <w:t>dataset.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right="5805"/>
        <w:jc w:val="center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26.3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74" w:lineRule="auto" w:before="0"/>
                    <w:ind w:left="417" w:right="902" w:hanging="398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20"/>
                      <w:w w:val="115"/>
                      <w:sz w:val="20"/>
                    </w:rPr>
                    <w:t>ggda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il</w:t>
                  </w:r>
                  <w:r>
                    <w:rPr>
                      <w:rFonts w:ascii="Arial"/>
                      <w:color w:val="666666"/>
                      <w:spacing w:val="18"/>
                      <w:w w:val="11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20"/>
                      <w:w w:val="115"/>
                      <w:sz w:val="20"/>
                    </w:rPr>
                    <w:t>p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20"/>
                      <w:w w:val="115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-3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da</w:t>
                  </w:r>
                  <w:r>
                    <w:rPr>
                      <w:rFonts w:ascii="Arial"/>
                      <w:color w:val="BB5A64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14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3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15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7"/>
                      <w:w w:val="115"/>
                      <w:sz w:val="20"/>
                    </w:rPr>
                    <w:t>il</w:t>
                  </w:r>
                  <w:r>
                    <w:rPr>
                      <w:rFonts w:ascii="Arial"/>
                      <w:color w:val="666666"/>
                      <w:spacing w:val="17"/>
                      <w:w w:val="115"/>
                      <w:sz w:val="20"/>
                    </w:rPr>
                    <w:t>yc</w:t>
                  </w:r>
                  <w:r>
                    <w:rPr>
                      <w:rFonts w:ascii="Arial"/>
                      <w:color w:val="666666"/>
                      <w:spacing w:val="19"/>
                      <w:w w:val="115"/>
                      <w:sz w:val="20"/>
                    </w:rPr>
                    <w:t>oun</w:t>
                  </w:r>
                  <w:r>
                    <w:rPr>
                      <w:rFonts w:ascii="Arial"/>
                      <w:color w:val="666666"/>
                      <w:spacing w:val="9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-3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6"/>
                      <w:w w:val="115"/>
                      <w:sz w:val="20"/>
                    </w:rPr>
                    <w:t>d</w:t>
                  </w:r>
                  <w:r>
                    <w:rPr>
                      <w:rFonts w:ascii="Arial"/>
                      <w:color w:val="BB5A64"/>
                      <w:spacing w:val="3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-35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6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na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16"/>
                      <w:sz w:val="20"/>
                    </w:rPr>
                    <w:t>B</w:t>
                  </w:r>
                  <w:r>
                    <w:rPr>
                      <w:rFonts w:ascii="Arial"/>
                      <w:color w:val="666666"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5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7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61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ggda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il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y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p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-4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z w:val="20"/>
                    </w:rPr>
                    <w:t>B</w:t>
                  </w:r>
                  <w:r>
                    <w:rPr>
                      <w:rFonts w:ascii="Arial"/>
                      <w:color w:val="307DCC"/>
                      <w:spacing w:val="-38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15"/>
                      <w:sz w:val="20"/>
                    </w:rPr>
                    <w:t>1</w:t>
                  </w:r>
                  <w:r>
                    <w:rPr>
                      <w:rFonts w:ascii="Arial"/>
                      <w:color w:val="307DCC"/>
                      <w:spacing w:val="-3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307DCC"/>
                      <w:spacing w:val="-6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4"/>
                      <w:w w:val="115"/>
                      <w:sz w:val="20"/>
                    </w:rPr>
                    <w:t>j</w:t>
                  </w:r>
                  <w:r>
                    <w:rPr>
                      <w:rFonts w:ascii="Arial"/>
                      <w:color w:val="307DCC"/>
                      <w:spacing w:val="12"/>
                      <w:w w:val="115"/>
                      <w:sz w:val="20"/>
                    </w:rPr>
                    <w:t>pg</w:t>
                  </w:r>
                  <w:r>
                    <w:rPr>
                      <w:rFonts w:ascii="Arial"/>
                      <w:color w:val="307DCC"/>
                      <w:spacing w:val="-40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29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na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39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5"/>
                      <w:w w:val="115"/>
                      <w:sz w:val="20"/>
                    </w:rPr>
                    <w:t>Lea</w:t>
                  </w:r>
                  <w:r>
                    <w:rPr>
                      <w:rFonts w:ascii="Arial"/>
                      <w:color w:val="666666"/>
                      <w:spacing w:val="7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-36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31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6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ggda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il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y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p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ea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307DCC"/>
                      <w:spacing w:val="-35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307DCC"/>
                      <w:spacing w:val="-6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4"/>
                      <w:w w:val="115"/>
                      <w:sz w:val="20"/>
                    </w:rPr>
                    <w:t>j</w:t>
                  </w:r>
                  <w:r>
                    <w:rPr>
                      <w:rFonts w:ascii="Arial"/>
                      <w:color w:val="307DCC"/>
                      <w:spacing w:val="12"/>
                      <w:w w:val="115"/>
                      <w:sz w:val="20"/>
                    </w:rPr>
                    <w:t>pg</w:t>
                  </w:r>
                  <w:r>
                    <w:rPr>
                      <w:rFonts w:ascii="Arial"/>
                      <w:color w:val="307DCC"/>
                      <w:spacing w:val="-39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left="1018" w:right="0"/>
        <w:jc w:val="left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628" w:val="left" w:leader="none"/>
        </w:tabs>
        <w:spacing w:line="242" w:lineRule="auto"/>
        <w:ind w:left="2628" w:right="314" w:hanging="695"/>
        <w:jc w:val="left"/>
      </w:pPr>
      <w:r>
        <w:rPr>
          <w:w w:val="115"/>
        </w:rPr>
        <w:t>data</w:t>
        <w:tab/>
        <w:t>daily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ts</w:t>
      </w:r>
      <w:r>
        <w:rPr>
          <w:spacing w:val="3"/>
          <w:w w:val="115"/>
        </w:rPr>
        <w:t> </w:t>
      </w:r>
      <w:r>
        <w:rPr>
          <w:w w:val="115"/>
        </w:rPr>
        <w:t>dataset,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cr</w:t>
      </w:r>
      <w:r>
        <w:rPr>
          <w:spacing w:val="-1"/>
          <w:w w:val="115"/>
        </w:rPr>
        <w:t>eated</w:t>
      </w:r>
      <w:r>
        <w:rPr>
          <w:spacing w:val="4"/>
          <w:w w:val="115"/>
        </w:rPr>
        <w:t> </w:t>
      </w:r>
      <w:r>
        <w:rPr>
          <w:w w:val="115"/>
        </w:rPr>
        <w:t>using</w:t>
      </w:r>
      <w:r>
        <w:rPr>
          <w:spacing w:val="4"/>
          <w:w w:val="115"/>
        </w:rPr>
        <w:t> </w:t>
      </w:r>
      <w:r>
        <w:rPr>
          <w:w w:val="115"/>
        </w:rPr>
        <w:t>simdata</w:t>
      </w:r>
      <w:r>
        <w:rPr>
          <w:spacing w:val="4"/>
          <w:w w:val="115"/>
        </w:rPr>
        <w:t> </w:t>
      </w:r>
      <w:r>
        <w:rPr>
          <w:w w:val="115"/>
        </w:rPr>
        <w:t>and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tabulatedata</w:t>
      </w:r>
      <w:r>
        <w:rPr>
          <w:spacing w:val="35"/>
          <w:w w:val="123"/>
        </w:rPr>
        <w:t> </w:t>
      </w:r>
      <w:r>
        <w:rPr>
          <w:w w:val="115"/>
        </w:rPr>
        <w:t>function</w:t>
      </w:r>
      <w:r>
        <w:rPr/>
      </w:r>
    </w:p>
    <w:p>
      <w:pPr>
        <w:pStyle w:val="BodyText"/>
        <w:tabs>
          <w:tab w:pos="2628" w:val="left" w:leader="none"/>
          <w:tab w:pos="4787" w:val="left" w:leader="none"/>
        </w:tabs>
        <w:spacing w:line="242" w:lineRule="auto" w:before="1"/>
        <w:ind w:left="1404" w:right="1795" w:firstLine="156"/>
        <w:jc w:val="left"/>
      </w:pPr>
      <w:r>
        <w:rPr>
          <w:w w:val="110"/>
        </w:rPr>
        <w:t>nameB1</w:t>
        <w:tab/>
        <w:t>name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jpg</w:t>
      </w:r>
      <w:r>
        <w:rPr>
          <w:spacing w:val="6"/>
          <w:w w:val="110"/>
        </w:rPr>
        <w:t> </w:t>
      </w:r>
      <w:r>
        <w:rPr>
          <w:w w:val="110"/>
        </w:rPr>
        <w:t>fi</w:t>
        <w:tab/>
        <w:t>for</w:t>
      </w:r>
      <w:r>
        <w:rPr>
          <w:spacing w:val="11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plot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1st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brunch</w:t>
      </w:r>
      <w:r>
        <w:rPr>
          <w:spacing w:val="25"/>
          <w:w w:val="115"/>
        </w:rPr>
        <w:t> </w:t>
      </w:r>
      <w:r>
        <w:rPr>
          <w:w w:val="105"/>
        </w:rPr>
        <w:t>nameLeaf</w:t>
        <w:tab/>
      </w:r>
      <w:r>
        <w:rPr>
          <w:w w:val="110"/>
        </w:rPr>
        <w:t>name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jpg</w:t>
      </w:r>
      <w:r>
        <w:rPr>
          <w:spacing w:val="6"/>
          <w:w w:val="110"/>
        </w:rPr>
        <w:t> </w:t>
      </w:r>
      <w:r>
        <w:rPr>
          <w:w w:val="110"/>
        </w:rPr>
        <w:t>fi</w:t>
        <w:tab/>
        <w:t>for line plot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lea</w:t>
      </w:r>
      <w:r>
        <w:rPr>
          <w:spacing w:val="-3"/>
          <w:w w:val="110"/>
        </w:rPr>
        <w:t>v</w:t>
      </w:r>
      <w:r>
        <w:rPr>
          <w:spacing w:val="-4"/>
          <w:w w:val="110"/>
        </w:rPr>
        <w:t>es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Heading2"/>
        <w:numPr>
          <w:ilvl w:val="2"/>
          <w:numId w:val="19"/>
        </w:numPr>
        <w:tabs>
          <w:tab w:pos="1186" w:val="left" w:leader="none"/>
        </w:tabs>
        <w:spacing w:line="240" w:lineRule="auto" w:before="210" w:after="0"/>
        <w:ind w:left="1185" w:right="0" w:hanging="1068"/>
        <w:jc w:val="left"/>
        <w:rPr>
          <w:b w:val="0"/>
          <w:bCs w:val="0"/>
        </w:rPr>
      </w:pPr>
      <w:bookmarkStart w:name="adddaily.anomaly" w:id="266"/>
      <w:bookmarkEnd w:id="266"/>
      <w:r>
        <w:rPr>
          <w:b w:val="0"/>
        </w:rPr>
      </w:r>
      <w:bookmarkStart w:name="_bookmark150" w:id="267"/>
      <w:bookmarkEnd w:id="267"/>
      <w:r>
        <w:rPr>
          <w:b w:val="0"/>
        </w:rPr>
      </w:r>
      <w:bookmarkStart w:name="_bookmark150" w:id="268"/>
      <w:bookmarkEnd w:id="268"/>
      <w:r>
        <w:rPr/>
        <w:t>adddai</w:t>
      </w:r>
      <w:r>
        <w:rPr>
          <w:spacing w:val="1"/>
        </w:rPr>
        <w:t>l</w:t>
      </w:r>
      <w:r>
        <w:rPr>
          <w:spacing w:val="-27"/>
        </w:rPr>
        <w:t>y</w:t>
      </w:r>
      <w:r>
        <w:rPr/>
        <w:t>.anomaly</w:t>
      </w:r>
      <w:r>
        <w:rPr>
          <w:b w:val="0"/>
        </w:rPr>
      </w:r>
    </w:p>
    <w:p>
      <w:pPr>
        <w:tabs>
          <w:tab w:pos="1902" w:val="left" w:leader="none"/>
        </w:tabs>
        <w:spacing w:before="125"/>
        <w:ind w:left="236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Georgia"/>
          <w:b/>
          <w:w w:val="90"/>
          <w:sz w:val="24"/>
        </w:rPr>
        <w:t>Description:</w:t>
        <w:tab/>
      </w:r>
      <w:r>
        <w:rPr>
          <w:rFonts w:ascii="PMingLiU"/>
          <w:w w:val="110"/>
          <w:sz w:val="24"/>
        </w:rPr>
        <w:t>Add</w:t>
      </w:r>
      <w:r>
        <w:rPr>
          <w:rFonts w:ascii="PMingLiU"/>
          <w:spacing w:val="26"/>
          <w:w w:val="110"/>
          <w:sz w:val="24"/>
        </w:rPr>
        <w:t> </w:t>
      </w:r>
      <w:r>
        <w:rPr>
          <w:rFonts w:ascii="PMingLiU"/>
          <w:w w:val="110"/>
          <w:sz w:val="24"/>
        </w:rPr>
        <w:t>custom</w:t>
      </w:r>
      <w:r>
        <w:rPr>
          <w:rFonts w:ascii="PMingLiU"/>
          <w:spacing w:val="26"/>
          <w:w w:val="110"/>
          <w:sz w:val="24"/>
        </w:rPr>
        <w:t> </w:t>
      </w:r>
      <w:r>
        <w:rPr>
          <w:rFonts w:ascii="PMingLiU"/>
          <w:w w:val="110"/>
          <w:sz w:val="24"/>
        </w:rPr>
        <w:t>anomalies</w:t>
      </w:r>
      <w:r>
        <w:rPr>
          <w:rFonts w:ascii="PMingLiU"/>
          <w:spacing w:val="25"/>
          <w:w w:val="110"/>
          <w:sz w:val="24"/>
        </w:rPr>
        <w:t> </w:t>
      </w:r>
      <w:r>
        <w:rPr>
          <w:rFonts w:ascii="PMingLiU"/>
          <w:w w:val="110"/>
          <w:sz w:val="24"/>
        </w:rPr>
        <w:t>to</w:t>
      </w:r>
      <w:r>
        <w:rPr>
          <w:rFonts w:ascii="PMingLiU"/>
          <w:spacing w:val="25"/>
          <w:w w:val="110"/>
          <w:sz w:val="24"/>
        </w:rPr>
        <w:t> </w:t>
      </w:r>
      <w:r>
        <w:rPr>
          <w:rFonts w:ascii="PMingLiU"/>
          <w:spacing w:val="-1"/>
          <w:w w:val="110"/>
          <w:sz w:val="24"/>
        </w:rPr>
        <w:t>simulated</w:t>
      </w:r>
      <w:r>
        <w:rPr>
          <w:rFonts w:ascii="PMingLiU"/>
          <w:spacing w:val="25"/>
          <w:w w:val="110"/>
          <w:sz w:val="24"/>
        </w:rPr>
        <w:t> </w:t>
      </w:r>
      <w:r>
        <w:rPr>
          <w:rFonts w:ascii="PMingLiU"/>
          <w:w w:val="110"/>
          <w:sz w:val="24"/>
        </w:rPr>
        <w:t>data.</w:t>
      </w:r>
      <w:r>
        <w:rPr>
          <w:rFonts w:ascii="PMingLiU"/>
          <w:sz w:val="24"/>
        </w:rPr>
      </w:r>
    </w:p>
    <w:p>
      <w:pPr>
        <w:pStyle w:val="Heading3"/>
        <w:spacing w:line="240" w:lineRule="auto" w:before="45"/>
        <w:ind w:left="887" w:right="0"/>
        <w:jc w:val="left"/>
        <w:rPr>
          <w:b w:val="0"/>
          <w:bCs w:val="0"/>
        </w:rPr>
      </w:pPr>
      <w:r>
        <w:rPr/>
        <w:t>Usage: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16"/>
          <w:szCs w:val="16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shape style="width:427.75pt;height:65.8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74" w:lineRule="auto" w:before="0"/>
                    <w:ind w:left="414" w:right="131" w:hanging="396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addda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il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3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ano</w:t>
                  </w:r>
                  <w:r>
                    <w:rPr>
                      <w:rFonts w:ascii="Arial"/>
                      <w:color w:val="666666"/>
                      <w:spacing w:val="26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3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5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59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BB5A64"/>
                      <w:spacing w:val="7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14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BB5A6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6"/>
                      <w:w w:val="110"/>
                      <w:sz w:val="20"/>
                    </w:rPr>
                    <w:t>il</w:t>
                  </w:r>
                  <w:r>
                    <w:rPr>
                      <w:rFonts w:ascii="Arial"/>
                      <w:color w:val="666666"/>
                      <w:spacing w:val="13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0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5"/>
                      <w:w w:val="110"/>
                      <w:sz w:val="20"/>
                    </w:rPr>
                    <w:t>d</w:t>
                  </w:r>
                  <w:r>
                    <w:rPr>
                      <w:rFonts w:ascii="Arial"/>
                      <w:color w:val="BB5A64"/>
                      <w:spacing w:val="2"/>
                      <w:w w:val="110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-3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63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epe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en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6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N </w:t>
                  </w:r>
                  <w:r>
                    <w:rPr>
                      <w:rFonts w:ascii="Arial"/>
                      <w:color w:val="666666"/>
                      <w:spacing w:val="29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5"/>
                      <w:w w:val="110"/>
                      <w:sz w:val="20"/>
                    </w:rPr>
                    <w:t>100</w:t>
                  </w:r>
                  <w:r>
                    <w:rPr>
                      <w:rFonts w:ascii="Arial"/>
                      <w:color w:val="AE0F91"/>
                      <w:spacing w:val="-39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4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-4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4"/>
                      <w:w w:val="110"/>
                      <w:sz w:val="20"/>
                    </w:rPr>
                    <w:t>N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pe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en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5"/>
                      <w:sz w:val="20"/>
                    </w:rPr>
                    <w:t>1000</w:t>
                  </w:r>
                  <w:r>
                    <w:rPr>
                      <w:rFonts w:ascii="Arial"/>
                      <w:color w:val="AE0F91"/>
                      <w:spacing w:val="-3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3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no</w:t>
                  </w:r>
                  <w:r>
                    <w:rPr>
                      <w:rFonts w:ascii="Arial"/>
                      <w:color w:val="666666"/>
                      <w:spacing w:val="30"/>
                      <w:w w:val="11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pe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5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59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9"/>
                      <w:w w:val="110"/>
                      <w:sz w:val="20"/>
                    </w:rPr>
                    <w:t>P</w:t>
                  </w:r>
                  <w:r>
                    <w:rPr>
                      <w:rFonts w:ascii="Arial"/>
                      <w:color w:val="307DCC"/>
                      <w:spacing w:val="16"/>
                      <w:w w:val="110"/>
                      <w:sz w:val="20"/>
                    </w:rPr>
                    <w:t>e</w:t>
                  </w:r>
                  <w:r>
                    <w:rPr>
                      <w:rFonts w:ascii="Arial"/>
                      <w:color w:val="307DCC"/>
                      <w:spacing w:val="9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307DCC"/>
                      <w:spacing w:val="6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307DCC"/>
                      <w:spacing w:val="16"/>
                      <w:w w:val="110"/>
                      <w:sz w:val="20"/>
                    </w:rPr>
                    <w:t>od</w:t>
                  </w:r>
                  <w:r>
                    <w:rPr>
                      <w:rFonts w:ascii="Arial"/>
                      <w:color w:val="307DCC"/>
                      <w:spacing w:val="-3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2"/>
                      <w:w w:val="15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5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9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npe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od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0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5</w:t>
                  </w:r>
                  <w:r>
                    <w:rPr>
                      <w:rFonts w:ascii="Arial"/>
                      <w:color w:val="AE0F91"/>
                      <w:spacing w:val="-41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4"/>
                      <w:w w:val="11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9"/>
                      <w:w w:val="110"/>
                      <w:sz w:val="20"/>
                    </w:rPr>
                    <w:t>3</w:t>
                  </w:r>
                  <w:r>
                    <w:rPr>
                      <w:rFonts w:ascii="Arial"/>
                      <w:color w:val="AE0F91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50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spacing w:val="9"/>
                      <w:w w:val="15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28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5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4"/>
                      <w:w w:val="110"/>
                      <w:sz w:val="20"/>
                    </w:rPr>
                    <w:t>and</w:t>
                  </w:r>
                  <w:r>
                    <w:rPr>
                      <w:rFonts w:ascii="Arial"/>
                      <w:color w:val="666666"/>
                      <w:spacing w:val="-37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da</w:t>
                  </w:r>
                  <w:r>
                    <w:rPr>
                      <w:rFonts w:ascii="Arial"/>
                      <w:color w:val="666666"/>
                      <w:spacing w:val="10"/>
                      <w:w w:val="110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3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5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4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N</w:t>
                  </w:r>
                  <w:r>
                    <w:rPr>
                      <w:rFonts w:ascii="Arial"/>
                      <w:color w:val="666666"/>
                      <w:spacing w:val="11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-37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2</w:t>
                  </w:r>
                  <w:r>
                    <w:rPr>
                      <w:rFonts w:ascii="Arial"/>
                      <w:color w:val="AE0F91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67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pe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6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od</w:t>
                  </w:r>
                  <w:r>
                    <w:rPr>
                      <w:rFonts w:ascii="Arial"/>
                      <w:color w:val="666666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-43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0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5</w:t>
                  </w:r>
                  <w:r>
                    <w:rPr>
                      <w:rFonts w:ascii="Arial"/>
                      <w:color w:val="AE0F91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3</w:t>
                  </w:r>
                  <w:r>
                    <w:rPr>
                      <w:rFonts w:ascii="Arial"/>
                      <w:color w:val="AE0F91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3"/>
                      <w:w w:val="150"/>
                      <w:sz w:val="20"/>
                    </w:rPr>
                    <w:t>))</w:t>
                  </w:r>
                  <w:r>
                    <w:rPr>
                      <w:rFonts w:ascii="Arial"/>
                      <w:color w:val="666666"/>
                      <w:spacing w:val="11"/>
                      <w:w w:val="15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54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Lea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pe</w:t>
                  </w:r>
                  <w:r>
                    <w:rPr>
                      <w:rFonts w:ascii="Arial"/>
                      <w:color w:val="666666"/>
                      <w:spacing w:val="11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7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9"/>
                      <w:w w:val="110"/>
                      <w:sz w:val="20"/>
                    </w:rPr>
                    <w:t>en</w:t>
                  </w:r>
                  <w:r>
                    <w:rPr>
                      <w:rFonts w:ascii="Arial"/>
                      <w:color w:val="666666"/>
                      <w:spacing w:val="9"/>
                      <w:w w:val="11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8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0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10"/>
                      <w:sz w:val="20"/>
                    </w:rPr>
                    <w:t>r</w:t>
                  </w:r>
                  <w:r>
                    <w:rPr>
                      <w:rFonts w:ascii="Arial"/>
                      <w:color w:val="BB5A64"/>
                      <w:spacing w:val="15"/>
                      <w:w w:val="110"/>
                      <w:sz w:val="20"/>
                    </w:rPr>
                    <w:t>b</w:t>
                  </w:r>
                  <w:r>
                    <w:rPr>
                      <w:rFonts w:ascii="Arial"/>
                      <w:color w:val="BB5A64"/>
                      <w:spacing w:val="6"/>
                      <w:w w:val="110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5"/>
                      <w:w w:val="110"/>
                      <w:sz w:val="20"/>
                    </w:rPr>
                    <w:t>nd</w:t>
                  </w:r>
                  <w:r>
                    <w:rPr>
                      <w:rFonts w:ascii="Arial"/>
                      <w:color w:val="BB5A64"/>
                      <w:spacing w:val="-36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5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5"/>
                      <w:w w:val="150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10"/>
                      <w:w w:val="11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7"/>
                      <w:w w:val="11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42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40"/>
                      <w:w w:val="11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-7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0"/>
                      <w:sz w:val="20"/>
                    </w:rPr>
                    <w:t>0</w:t>
                  </w:r>
                  <w:r>
                    <w:rPr>
                      <w:rFonts w:ascii="Arial"/>
                      <w:sz w:val="20"/>
                    </w:rPr>
                  </w:r>
                </w:p>
                <w:p>
                  <w:pPr>
                    <w:tabs>
                      <w:tab w:pos="7061" w:val="left" w:leader="none"/>
                    </w:tabs>
                    <w:spacing w:before="1"/>
                    <w:ind w:left="408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7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2"/>
                      <w:w w:val="115"/>
                      <w:sz w:val="20"/>
                    </w:rPr>
                    <w:t>25</w:t>
                  </w:r>
                  <w:r>
                    <w:rPr>
                      <w:rFonts w:ascii="Arial"/>
                      <w:color w:val="AE0F91"/>
                      <w:spacing w:val="-49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60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2"/>
                      <w:w w:val="115"/>
                      <w:sz w:val="20"/>
                    </w:rPr>
                    <w:t>75</w:t>
                  </w:r>
                  <w:r>
                    <w:rPr>
                      <w:rFonts w:ascii="Arial"/>
                      <w:color w:val="AE0F91"/>
                      <w:spacing w:val="-49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60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2"/>
                      <w:w w:val="115"/>
                      <w:sz w:val="20"/>
                    </w:rPr>
                    <w:t>00</w:t>
                  </w:r>
                  <w:r>
                    <w:rPr>
                      <w:rFonts w:ascii="Arial"/>
                      <w:color w:val="AE0F91"/>
                      <w:spacing w:val="-50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59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7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pacing w:val="12"/>
                      <w:w w:val="115"/>
                      <w:sz w:val="20"/>
                    </w:rPr>
                    <w:t>00</w:t>
                  </w:r>
                  <w:r>
                    <w:rPr>
                      <w:rFonts w:ascii="Arial"/>
                      <w:color w:val="AE0F91"/>
                      <w:spacing w:val="-52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2"/>
                      <w:w w:val="130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spacing w:val="10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BB5A64"/>
                      <w:spacing w:val="18"/>
                      <w:w w:val="130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2"/>
                      <w:w w:val="13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59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w w:val="115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50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57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58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58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58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57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5"/>
                      <w:w w:val="130"/>
                      <w:sz w:val="20"/>
                    </w:rPr>
                    <w:t>,</w:t>
                  </w:r>
                  <w:r>
                    <w:rPr>
                      <w:rFonts w:ascii="Arial"/>
                      <w:color w:val="AE0F91"/>
                      <w:spacing w:val="11"/>
                      <w:w w:val="130"/>
                      <w:sz w:val="20"/>
                    </w:rPr>
                    <w:t>0</w:t>
                  </w:r>
                  <w:r>
                    <w:rPr>
                      <w:rFonts w:ascii="Arial"/>
                      <w:color w:val="AE0F91"/>
                      <w:spacing w:val="-60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w w:val="160"/>
                      <w:sz w:val="20"/>
                    </w:rPr>
                    <w:t>))</w:t>
                  </w:r>
                  <w:r>
                    <w:rPr>
                      <w:rFonts w:ascii="Arial"/>
                      <w:color w:val="666666"/>
                      <w:spacing w:val="11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0"/>
                      <w:w w:val="130"/>
                      <w:sz w:val="20"/>
                    </w:rPr>
                    <w:t>D</w:t>
                  </w:r>
                  <w:r>
                    <w:rPr>
                      <w:rFonts w:ascii="Arial"/>
                      <w:color w:val="666666"/>
                      <w:spacing w:val="9"/>
                      <w:w w:val="130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1"/>
                      <w:w w:val="130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11"/>
                      <w:w w:val="13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4"/>
                      <w:w w:val="130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9"/>
                      <w:w w:val="130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3"/>
                      <w:w w:val="130"/>
                      <w:sz w:val="20"/>
                    </w:rPr>
                    <w:t>bu</w:t>
                  </w:r>
                  <w:r>
                    <w:rPr>
                      <w:rFonts w:ascii="Arial"/>
                      <w:color w:val="666666"/>
                      <w:spacing w:val="11"/>
                      <w:w w:val="13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9"/>
                      <w:w w:val="130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3"/>
                      <w:w w:val="130"/>
                      <w:sz w:val="20"/>
                    </w:rPr>
                    <w:t>on</w:t>
                    <w:tab/>
                  </w:r>
                  <w:r>
                    <w:rPr>
                      <w:rFonts w:ascii="Arial"/>
                      <w:color w:val="666666"/>
                      <w:w w:val="115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-1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3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63"/>
                      <w:w w:val="13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2"/>
                      <w:w w:val="115"/>
                      <w:sz w:val="20"/>
                    </w:rPr>
                    <w:t>N</w:t>
                  </w:r>
                  <w:r>
                    <w:rPr>
                      <w:rFonts w:ascii="Arial"/>
                      <w:color w:val="307DCC"/>
                      <w:spacing w:val="17"/>
                      <w:w w:val="115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r</w:t>
                  </w:r>
                  <w:r>
                    <w:rPr>
                      <w:rFonts w:ascii="Arial"/>
                      <w:color w:val="307DCC"/>
                      <w:spacing w:val="25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17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6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-54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2"/>
                      <w:w w:val="15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55"/>
                      <w:sz w:val="20"/>
                    </w:rPr>
                    <w:t>,</w:t>
                  </w:r>
                  <w:r>
                    <w:rPr>
                      <w:rFonts w:ascii="Arial"/>
                      <w:sz w:val="20"/>
                    </w:rPr>
                  </w:r>
                </w:p>
                <w:p>
                  <w:pPr>
                    <w:spacing w:before="33"/>
                    <w:ind w:left="541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7"/>
                      <w:w w:val="115"/>
                      <w:sz w:val="20"/>
                    </w:rPr>
                    <w:t>ou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15"/>
                      <w:sz w:val="20"/>
                    </w:rPr>
                    <w:t>pu</w:t>
                  </w:r>
                  <w:r>
                    <w:rPr>
                      <w:rFonts w:ascii="Arial"/>
                      <w:color w:val="666666"/>
                      <w:spacing w:val="8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25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15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21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73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9"/>
                      <w:w w:val="115"/>
                      <w:sz w:val="20"/>
                    </w:rPr>
                    <w:t>r</w:t>
                  </w:r>
                  <w:r>
                    <w:rPr>
                      <w:rFonts w:ascii="Arial"/>
                      <w:color w:val="307DCC"/>
                      <w:spacing w:val="15"/>
                      <w:w w:val="115"/>
                      <w:sz w:val="20"/>
                    </w:rPr>
                    <w:t>da</w:t>
                  </w:r>
                  <w:r>
                    <w:rPr>
                      <w:rFonts w:ascii="Arial"/>
                      <w:color w:val="307DCC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15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-48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9"/>
                      <w:w w:val="115"/>
                      <w:sz w:val="20"/>
                    </w:rPr>
                    <w:t>f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un</w:t>
                  </w:r>
                  <w:r>
                    <w:rPr>
                      <w:rFonts w:ascii="Arial"/>
                      <w:color w:val="307DCC"/>
                      <w:spacing w:val="16"/>
                      <w:w w:val="115"/>
                      <w:sz w:val="20"/>
                    </w:rPr>
                    <w:t>c</w:t>
                  </w:r>
                  <w:r>
                    <w:rPr>
                      <w:rFonts w:ascii="Arial"/>
                      <w:color w:val="307DCC"/>
                      <w:spacing w:val="9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7"/>
                      <w:w w:val="115"/>
                      <w:sz w:val="20"/>
                    </w:rPr>
                    <w:t>i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on</w:t>
                  </w:r>
                  <w:r>
                    <w:rPr>
                      <w:rFonts w:ascii="Arial"/>
                      <w:color w:val="307DCC"/>
                      <w:spacing w:val="-47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w w:val="160"/>
                      <w:sz w:val="20"/>
                    </w:rPr>
                    <w:t>/</w:t>
                  </w:r>
                  <w:r>
                    <w:rPr>
                      <w:rFonts w:ascii="Arial"/>
                      <w:color w:val="BB5A64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ano</w:t>
                  </w:r>
                  <w:r>
                    <w:rPr>
                      <w:rFonts w:ascii="Arial"/>
                      <w:color w:val="307DCC"/>
                      <w:spacing w:val="31"/>
                      <w:w w:val="115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8"/>
                      <w:w w:val="115"/>
                      <w:sz w:val="20"/>
                    </w:rPr>
                    <w:t>l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y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e</w:t>
                  </w:r>
                  <w:r>
                    <w:rPr>
                      <w:rFonts w:ascii="Arial"/>
                      <w:color w:val="307DCC"/>
                      <w:spacing w:val="18"/>
                      <w:w w:val="115"/>
                      <w:sz w:val="20"/>
                    </w:rPr>
                    <w:t>s</w:t>
                  </w:r>
                  <w:r>
                    <w:rPr>
                      <w:rFonts w:ascii="Arial"/>
                      <w:color w:val="307DCC"/>
                      <w:spacing w:val="10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-47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307DCC"/>
                      <w:spacing w:val="-7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20"/>
                      <w:w w:val="115"/>
                      <w:sz w:val="20"/>
                    </w:rPr>
                    <w:t>RD</w:t>
                  </w:r>
                  <w:r>
                    <w:rPr>
                      <w:rFonts w:ascii="Arial"/>
                      <w:color w:val="307DCC"/>
                      <w:spacing w:val="15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7"/>
                      <w:w w:val="115"/>
                      <w:sz w:val="20"/>
                    </w:rPr>
                    <w:t>t</w:t>
                  </w:r>
                  <w:r>
                    <w:rPr>
                      <w:rFonts w:ascii="Arial"/>
                      <w:color w:val="307DCC"/>
                      <w:spacing w:val="15"/>
                      <w:w w:val="115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-48"/>
                      <w:w w:val="1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0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7"/>
          <w:szCs w:val="7"/>
        </w:rPr>
      </w:pPr>
    </w:p>
    <w:p>
      <w:pPr>
        <w:pStyle w:val="Heading3"/>
        <w:spacing w:line="272" w:lineRule="exact"/>
        <w:ind w:left="686" w:right="0"/>
        <w:jc w:val="left"/>
        <w:rPr>
          <w:b w:val="0"/>
          <w:bCs w:val="0"/>
        </w:rPr>
      </w:pPr>
      <w:r>
        <w:rPr>
          <w:spacing w:val="-2"/>
        </w:rPr>
        <w:t>Arguments:</w:t>
      </w:r>
      <w:r>
        <w:rPr>
          <w:b w:val="0"/>
        </w:rPr>
      </w:r>
    </w:p>
    <w:p>
      <w:pPr>
        <w:pStyle w:val="BodyText"/>
        <w:tabs>
          <w:tab w:pos="2296" w:val="left" w:leader="none"/>
        </w:tabs>
        <w:spacing w:line="242" w:lineRule="auto"/>
        <w:ind w:left="2296" w:right="2025" w:hanging="695"/>
        <w:jc w:val="left"/>
      </w:pPr>
      <w:r>
        <w:rPr>
          <w:w w:val="115"/>
        </w:rPr>
        <w:t>data</w:t>
        <w:tab/>
        <w:t>daily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coun</w:t>
      </w:r>
      <w:r>
        <w:rPr>
          <w:spacing w:val="-1"/>
          <w:w w:val="115"/>
        </w:rPr>
        <w:t>ts</w:t>
      </w:r>
      <w:r>
        <w:rPr>
          <w:spacing w:val="-4"/>
          <w:w w:val="115"/>
        </w:rPr>
        <w:t> </w:t>
      </w:r>
      <w:r>
        <w:rPr>
          <w:w w:val="115"/>
        </w:rPr>
        <w:t>dataset,</w:t>
      </w:r>
      <w:r>
        <w:rPr>
          <w:spacing w:val="-4"/>
          <w:w w:val="115"/>
        </w:rPr>
        <w:t> </w:t>
      </w:r>
      <w:r>
        <w:rPr>
          <w:w w:val="115"/>
        </w:rPr>
        <w:t>created</w:t>
      </w:r>
      <w:r>
        <w:rPr>
          <w:spacing w:val="-3"/>
          <w:w w:val="115"/>
        </w:rPr>
        <w:t> </w:t>
      </w:r>
      <w:r>
        <w:rPr>
          <w:w w:val="115"/>
        </w:rPr>
        <w:t>using</w:t>
      </w:r>
      <w:r>
        <w:rPr>
          <w:spacing w:val="-4"/>
          <w:w w:val="115"/>
        </w:rPr>
        <w:t> </w:t>
      </w:r>
      <w:r>
        <w:rPr>
          <w:w w:val="115"/>
        </w:rPr>
        <w:t>simdata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20"/>
          <w:w w:val="115"/>
        </w:rPr>
        <w:t> </w:t>
      </w:r>
      <w:r>
        <w:rPr>
          <w:w w:val="115"/>
        </w:rPr>
        <w:t>tabulatedata</w:t>
      </w:r>
      <w:r>
        <w:rPr>
          <w:spacing w:val="19"/>
          <w:w w:val="115"/>
        </w:rPr>
        <w:t> </w:t>
      </w:r>
      <w:r>
        <w:rPr>
          <w:w w:val="115"/>
        </w:rPr>
        <w:t>function</w:t>
      </w:r>
      <w:r>
        <w:rPr/>
      </w:r>
    </w:p>
    <w:p>
      <w:pPr>
        <w:pStyle w:val="BodyText"/>
        <w:tabs>
          <w:tab w:pos="2296" w:val="left" w:leader="none"/>
        </w:tabs>
        <w:spacing w:line="240" w:lineRule="auto" w:before="1"/>
        <w:ind w:left="976" w:right="0"/>
        <w:jc w:val="left"/>
      </w:pPr>
      <w:r>
        <w:rPr>
          <w:spacing w:val="-1"/>
          <w:w w:val="110"/>
        </w:rPr>
        <w:t>usepercent</w:t>
        <w:tab/>
      </w:r>
      <w:r>
        <w:rPr>
          <w:w w:val="110"/>
        </w:rPr>
        <w:t>using</w:t>
      </w:r>
      <w:r>
        <w:rPr>
          <w:spacing w:val="20"/>
          <w:w w:val="110"/>
        </w:rPr>
        <w:t> </w:t>
      </w:r>
      <w:r>
        <w:rPr>
          <w:spacing w:val="-1"/>
          <w:w w:val="110"/>
        </w:rPr>
        <w:t>percent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True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F</w:t>
      </w:r>
      <w:r>
        <w:rPr>
          <w:spacing w:val="-5"/>
          <w:w w:val="110"/>
        </w:rPr>
        <w:t>alse</w:t>
      </w:r>
      <w:r>
        <w:rPr/>
      </w:r>
    </w:p>
    <w:p>
      <w:pPr>
        <w:pStyle w:val="BodyText"/>
        <w:tabs>
          <w:tab w:pos="2296" w:val="left" w:leader="none"/>
        </w:tabs>
        <w:spacing w:line="242" w:lineRule="auto" w:before="3"/>
        <w:ind w:left="588" w:right="850" w:firstLine="754"/>
        <w:jc w:val="left"/>
      </w:pPr>
      <w:r>
        <w:rPr>
          <w:spacing w:val="-4"/>
          <w:w w:val="110"/>
        </w:rPr>
        <w:t>TotalN</w:t>
        <w:tab/>
      </w:r>
      <w:r>
        <w:rPr>
          <w:w w:val="115"/>
        </w:rPr>
        <w:t>if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usepercen</w:t>
      </w:r>
      <w:r>
        <w:rPr>
          <w:spacing w:val="-1"/>
          <w:w w:val="115"/>
        </w:rPr>
        <w:t>t</w:t>
      </w:r>
      <w:r>
        <w:rPr>
          <w:spacing w:val="-6"/>
          <w:w w:val="115"/>
        </w:rPr>
        <w:t> </w:t>
      </w:r>
      <w:r>
        <w:rPr>
          <w:w w:val="115"/>
        </w:rPr>
        <w:t>=</w:t>
      </w:r>
      <w:r>
        <w:rPr>
          <w:spacing w:val="-6"/>
          <w:w w:val="115"/>
        </w:rPr>
        <w:t> </w:t>
      </w:r>
      <w:r>
        <w:rPr>
          <w:spacing w:val="-4"/>
          <w:w w:val="115"/>
        </w:rPr>
        <w:t>F</w:t>
      </w:r>
      <w:r>
        <w:rPr>
          <w:spacing w:val="-5"/>
          <w:w w:val="115"/>
        </w:rPr>
        <w:t>alse,</w:t>
      </w:r>
      <w:r>
        <w:rPr>
          <w:spacing w:val="-6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terms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absolute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n</w:t>
      </w:r>
      <w:r>
        <w:rPr>
          <w:spacing w:val="-3"/>
          <w:w w:val="115"/>
        </w:rPr>
        <w:t>um</w:t>
      </w:r>
      <w:r>
        <w:rPr>
          <w:spacing w:val="-2"/>
          <w:w w:val="115"/>
        </w:rPr>
        <w:t>b</w:t>
      </w:r>
      <w:r>
        <w:rPr>
          <w:spacing w:val="-3"/>
          <w:w w:val="115"/>
        </w:rPr>
        <w:t>er</w:t>
      </w:r>
      <w:r>
        <w:rPr>
          <w:spacing w:val="51"/>
          <w:w w:val="111"/>
        </w:rPr>
        <w:t> </w:t>
      </w:r>
      <w:r>
        <w:rPr>
          <w:spacing w:val="-2"/>
          <w:w w:val="110"/>
        </w:rPr>
        <w:t>TotalNpercent</w:t>
        <w:tab/>
      </w:r>
      <w:r>
        <w:rPr>
          <w:w w:val="115"/>
        </w:rPr>
        <w:t>if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usepercen</w:t>
      </w:r>
      <w:r>
        <w:rPr>
          <w:spacing w:val="-1"/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=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T</w:t>
      </w:r>
      <w:r>
        <w:rPr>
          <w:spacing w:val="-5"/>
          <w:w w:val="115"/>
        </w:rPr>
        <w:t>rue,</w:t>
      </w:r>
      <w:r>
        <w:rPr>
          <w:spacing w:val="-7"/>
          <w:w w:val="115"/>
        </w:rPr>
        <w:t> </w:t>
      </w:r>
      <w:r>
        <w:rPr>
          <w:spacing w:val="-3"/>
          <w:w w:val="115"/>
        </w:rPr>
        <w:t>coun</w:t>
      </w:r>
      <w:r>
        <w:rPr>
          <w:spacing w:val="-2"/>
          <w:w w:val="115"/>
        </w:rPr>
        <w:t>t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terms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ercen</w:t>
      </w:r>
      <w:r>
        <w:rPr>
          <w:spacing w:val="-1"/>
          <w:w w:val="115"/>
        </w:rPr>
        <w:t>tage</w:t>
      </w:r>
      <w:r>
        <w:rPr>
          <w:spacing w:val="-7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mean</w:t>
      </w:r>
      <w:r>
        <w:rPr/>
      </w:r>
    </w:p>
    <w:p>
      <w:pPr>
        <w:pStyle w:val="BodyText"/>
        <w:spacing w:line="240" w:lineRule="auto" w:before="1"/>
        <w:ind w:left="2296" w:right="0"/>
        <w:jc w:val="left"/>
      </w:pPr>
      <w:r>
        <w:rPr>
          <w:w w:val="120"/>
        </w:rPr>
        <w:t>total</w:t>
      </w:r>
      <w:r>
        <w:rPr/>
      </w:r>
    </w:p>
    <w:p>
      <w:pPr>
        <w:pStyle w:val="BodyText"/>
        <w:tabs>
          <w:tab w:pos="2296" w:val="left" w:leader="none"/>
        </w:tabs>
        <w:spacing w:line="242" w:lineRule="auto" w:before="3"/>
        <w:ind w:left="1277" w:right="3559" w:hanging="592"/>
        <w:jc w:val="left"/>
      </w:pPr>
      <w:r>
        <w:rPr>
          <w:w w:val="110"/>
        </w:rPr>
        <w:t>Anomalytype</w:t>
        <w:tab/>
      </w:r>
      <w:r>
        <w:rPr>
          <w:spacing w:val="-1"/>
          <w:w w:val="110"/>
        </w:rPr>
        <w:t>typ</w:t>
      </w:r>
      <w:r>
        <w:rPr>
          <w:spacing w:val="-2"/>
          <w:w w:val="110"/>
        </w:rPr>
        <w:t>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anomaly,</w:t>
      </w:r>
      <w:r>
        <w:rPr>
          <w:spacing w:val="23"/>
          <w:w w:val="110"/>
        </w:rPr>
        <w:t> </w:t>
      </w:r>
      <w:r>
        <w:rPr>
          <w:spacing w:val="-3"/>
          <w:w w:val="110"/>
        </w:rPr>
        <w:t>P</w:t>
      </w:r>
      <w:r>
        <w:rPr>
          <w:spacing w:val="-4"/>
          <w:w w:val="110"/>
        </w:rPr>
        <w:t>oin</w:t>
      </w:r>
      <w:r>
        <w:rPr>
          <w:spacing w:val="-3"/>
          <w:w w:val="110"/>
        </w:rPr>
        <w:t>t</w:t>
      </w:r>
      <w:r>
        <w:rPr>
          <w:spacing w:val="24"/>
          <w:w w:val="110"/>
        </w:rPr>
        <w:t> </w:t>
      </w:r>
      <w:r>
        <w:rPr>
          <w:w w:val="110"/>
        </w:rPr>
        <w:t>or</w:t>
      </w:r>
      <w:r>
        <w:rPr>
          <w:spacing w:val="23"/>
          <w:w w:val="110"/>
        </w:rPr>
        <w:t> 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erio</w:t>
      </w:r>
      <w:r>
        <w:rPr>
          <w:spacing w:val="-1"/>
          <w:w w:val="110"/>
        </w:rPr>
        <w:t>d</w:t>
      </w:r>
      <w:r>
        <w:rPr>
          <w:spacing w:val="29"/>
          <w:w w:val="115"/>
        </w:rPr>
        <w:t> </w:t>
      </w:r>
      <w:r>
        <w:rPr>
          <w:w w:val="110"/>
        </w:rPr>
        <w:t>np</w:t>
      </w:r>
      <w:r>
        <w:rPr>
          <w:spacing w:val="1"/>
          <w:w w:val="110"/>
        </w:rPr>
        <w:t>erio</w:t>
      </w:r>
      <w:r>
        <w:rPr>
          <w:w w:val="110"/>
        </w:rPr>
        <w:t>d</w:t>
        <w:tab/>
      </w:r>
      <w:r>
        <w:rPr>
          <w:spacing w:val="-2"/>
          <w:w w:val="110"/>
        </w:rPr>
        <w:t>number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3"/>
          <w:w w:val="110"/>
        </w:rPr>
        <w:t>day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p</w:t>
      </w:r>
      <w:r>
        <w:rPr>
          <w:spacing w:val="2"/>
          <w:w w:val="110"/>
        </w:rPr>
        <w:t>erio</w:t>
      </w:r>
      <w:r>
        <w:rPr>
          <w:spacing w:val="1"/>
          <w:w w:val="110"/>
        </w:rPr>
        <w:t>d</w:t>
      </w:r>
      <w:r>
        <w:rPr/>
      </w:r>
    </w:p>
    <w:p>
      <w:pPr>
        <w:pStyle w:val="BodyText"/>
        <w:tabs>
          <w:tab w:pos="2296" w:val="left" w:leader="none"/>
        </w:tabs>
        <w:spacing w:line="240" w:lineRule="auto" w:before="1"/>
        <w:ind w:left="1693" w:right="0"/>
        <w:jc w:val="left"/>
      </w:pPr>
      <w:r>
        <w:rPr>
          <w:spacing w:val="-3"/>
          <w:w w:val="110"/>
        </w:rPr>
        <w:t>day</w:t>
        <w:tab/>
      </w:r>
      <w:r>
        <w:rPr>
          <w:w w:val="110"/>
        </w:rPr>
        <w:t>random</w:t>
      </w:r>
      <w:r>
        <w:rPr>
          <w:spacing w:val="22"/>
          <w:w w:val="110"/>
        </w:rPr>
        <w:t> </w:t>
      </w:r>
      <w:r>
        <w:rPr>
          <w:w w:val="110"/>
        </w:rPr>
        <w:t>p</w:t>
      </w:r>
      <w:r>
        <w:rPr>
          <w:spacing w:val="1"/>
          <w:w w:val="110"/>
        </w:rPr>
        <w:t>eriods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3"/>
          <w:w w:val="110"/>
        </w:rPr>
        <w:t> </w:t>
      </w:r>
      <w:r>
        <w:rPr>
          <w:w w:val="110"/>
        </w:rPr>
        <w:t>custom</w:t>
      </w:r>
      <w:r>
        <w:rPr>
          <w:spacing w:val="23"/>
          <w:w w:val="110"/>
        </w:rPr>
        <w:t> </w:t>
      </w:r>
      <w:r>
        <w:rPr>
          <w:w w:val="110"/>
        </w:rPr>
        <w:t>length.</w:t>
      </w:r>
      <w:r>
        <w:rPr/>
      </w:r>
    </w:p>
    <w:p>
      <w:pPr>
        <w:pStyle w:val="BodyText"/>
        <w:tabs>
          <w:tab w:pos="2296" w:val="left" w:leader="none"/>
        </w:tabs>
        <w:spacing w:line="242" w:lineRule="auto" w:before="3"/>
        <w:ind w:left="2296" w:right="1016" w:hanging="1433"/>
        <w:jc w:val="left"/>
      </w:pPr>
      <w:r>
        <w:rPr>
          <w:spacing w:val="-1"/>
          <w:w w:val="110"/>
        </w:rPr>
        <w:t>Leafpercent</w:t>
        <w:tab/>
        <w:t>percentage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anomaly</w:t>
      </w:r>
      <w:r>
        <w:rPr>
          <w:spacing w:val="20"/>
          <w:w w:val="110"/>
        </w:rPr>
        <w:t> </w:t>
      </w:r>
      <w:r>
        <w:rPr>
          <w:w w:val="110"/>
        </w:rPr>
        <w:t>added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9"/>
          <w:w w:val="110"/>
        </w:rPr>
        <w:t> </w:t>
      </w:r>
      <w:r>
        <w:rPr>
          <w:w w:val="110"/>
        </w:rPr>
        <w:t>total,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brunch</w:t>
      </w:r>
      <w:r>
        <w:rPr>
          <w:spacing w:val="19"/>
          <w:w w:val="110"/>
        </w:rPr>
        <w:t> </w:t>
      </w:r>
      <w:r>
        <w:rPr>
          <w:w w:val="110"/>
        </w:rPr>
        <w:t>1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>h</w:t>
      </w:r>
      <w:r>
        <w:rPr>
          <w:spacing w:val="51"/>
          <w:w w:val="115"/>
        </w:rPr>
        <w:t> </w:t>
      </w:r>
      <w:r>
        <w:rPr>
          <w:w w:val="110"/>
        </w:rPr>
        <w:t>leaf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vector</w:t>
      </w:r>
      <w:r>
        <w:rPr/>
      </w:r>
    </w:p>
    <w:p>
      <w:pPr>
        <w:pStyle w:val="BodyText"/>
        <w:tabs>
          <w:tab w:pos="2296" w:val="left" w:leader="none"/>
          <w:tab w:pos="4377" w:val="left" w:leader="none"/>
        </w:tabs>
        <w:spacing w:line="242" w:lineRule="auto" w:before="1"/>
        <w:ind w:left="1368" w:right="2973" w:hanging="558"/>
        <w:jc w:val="left"/>
      </w:pPr>
      <w:r>
        <w:rPr>
          <w:w w:val="110"/>
        </w:rPr>
        <w:t>Distribution</w:t>
        <w:tab/>
      </w:r>
      <w:r>
        <w:rPr>
          <w:w w:val="115"/>
        </w:rPr>
        <w:t>Distribution</w:t>
      </w:r>
      <w:r>
        <w:rPr>
          <w:spacing w:val="-29"/>
          <w:w w:val="115"/>
        </w:rPr>
        <w:t> </w:t>
      </w:r>
      <w:r>
        <w:rPr>
          <w:w w:val="115"/>
        </w:rPr>
        <w:t>used</w:t>
      </w:r>
      <w:r>
        <w:rPr>
          <w:spacing w:val="-29"/>
          <w:w w:val="115"/>
        </w:rPr>
        <w:t> </w:t>
      </w:r>
      <w:r>
        <w:rPr>
          <w:w w:val="115"/>
        </w:rPr>
        <w:t>for</w:t>
      </w:r>
      <w:r>
        <w:rPr>
          <w:spacing w:val="-28"/>
          <w:w w:val="115"/>
        </w:rPr>
        <w:t> </w:t>
      </w:r>
      <w:r>
        <w:rPr>
          <w:spacing w:val="6"/>
          <w:w w:val="115"/>
        </w:rPr>
        <w:t>p</w:t>
      </w:r>
      <w:r>
        <w:rPr>
          <w:w w:val="115"/>
        </w:rPr>
        <w:t>eri</w:t>
      </w:r>
      <w:r>
        <w:rPr>
          <w:spacing w:val="6"/>
          <w:w w:val="115"/>
        </w:rPr>
        <w:t>o</w:t>
      </w:r>
      <w:r>
        <w:rPr>
          <w:w w:val="115"/>
        </w:rPr>
        <w:t>d</w:t>
      </w:r>
      <w:r>
        <w:rPr>
          <w:spacing w:val="-29"/>
          <w:w w:val="115"/>
        </w:rPr>
        <w:t> </w:t>
      </w:r>
      <w:r>
        <w:rPr>
          <w:w w:val="115"/>
        </w:rPr>
        <w:t>anomalies</w:t>
      </w:r>
      <w:r>
        <w:rPr>
          <w:w w:val="109"/>
        </w:rPr>
        <w:t> </w:t>
      </w:r>
      <w:r>
        <w:rPr>
          <w:w w:val="115"/>
        </w:rPr>
        <w:t>output</w:t>
        <w:tab/>
        <w:t>Name</w:t>
      </w:r>
      <w:r>
        <w:rPr>
          <w:spacing w:val="-17"/>
          <w:w w:val="115"/>
        </w:rPr>
        <w:t> </w:t>
      </w:r>
      <w:r>
        <w:rPr>
          <w:w w:val="115"/>
        </w:rPr>
        <w:t>of</w:t>
      </w:r>
      <w:r>
        <w:rPr>
          <w:spacing w:val="-17"/>
          <w:w w:val="115"/>
        </w:rPr>
        <w:t> </w:t>
      </w:r>
      <w:r>
        <w:rPr>
          <w:w w:val="115"/>
        </w:rPr>
        <w:t>output</w:t>
      </w:r>
      <w:r>
        <w:rPr>
          <w:spacing w:val="-17"/>
          <w:w w:val="115"/>
        </w:rPr>
        <w:t> </w:t>
      </w:r>
      <w:r>
        <w:rPr>
          <w:w w:val="115"/>
        </w:rPr>
        <w:t>fi</w:t>
        <w:tab/>
        <w:t>as</w:t>
      </w:r>
      <w:r>
        <w:rPr>
          <w:spacing w:val="9"/>
          <w:w w:val="115"/>
        </w:rPr>
        <w:t> </w:t>
      </w:r>
      <w:r>
        <w:rPr>
          <w:spacing w:val="-1"/>
          <w:w w:val="115"/>
        </w:rPr>
        <w:t>RData</w:t>
      </w:r>
      <w:r>
        <w:rPr/>
      </w:r>
    </w:p>
    <w:p>
      <w:pPr>
        <w:spacing w:after="0" w:line="242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5"/>
        <w:rPr>
          <w:rFonts w:ascii="PMingLiU" w:hAnsi="PMingLiU" w:cs="PMingLiU" w:eastAsia="PMingLiU"/>
          <w:sz w:val="28"/>
          <w:szCs w:val="28"/>
        </w:rPr>
      </w:pPr>
    </w:p>
    <w:p>
      <w:pPr>
        <w:pStyle w:val="Heading1"/>
        <w:numPr>
          <w:ilvl w:val="1"/>
          <w:numId w:val="20"/>
        </w:numPr>
        <w:tabs>
          <w:tab w:pos="1529" w:val="left" w:leader="none"/>
        </w:tabs>
        <w:spacing w:line="240" w:lineRule="auto" w:before="46" w:after="0"/>
        <w:ind w:left="1528" w:right="0" w:hanging="981"/>
        <w:jc w:val="left"/>
        <w:rPr>
          <w:b w:val="0"/>
          <w:bCs w:val="0"/>
        </w:rPr>
      </w:pPr>
      <w:bookmarkStart w:name="JAGS models" w:id="269"/>
      <w:bookmarkEnd w:id="269"/>
      <w:r>
        <w:rPr>
          <w:b w:val="0"/>
        </w:rPr>
      </w:r>
      <w:bookmarkStart w:name="_bookmark151" w:id="270"/>
      <w:bookmarkEnd w:id="270"/>
      <w:r>
        <w:rPr>
          <w:b w:val="0"/>
        </w:rPr>
      </w:r>
      <w:bookmarkStart w:name="_bookmark151" w:id="271"/>
      <w:bookmarkEnd w:id="271"/>
      <w:r>
        <w:rPr>
          <w:spacing w:val="-3"/>
        </w:rPr>
        <w:t>J</w:t>
      </w:r>
      <w:r>
        <w:rPr>
          <w:spacing w:val="-3"/>
        </w:rPr>
        <w:t>AGS</w:t>
      </w:r>
      <w:r>
        <w:rPr>
          <w:spacing w:val="-21"/>
        </w:rPr>
        <w:t> </w:t>
      </w:r>
      <w:r>
        <w:rPr>
          <w:spacing w:val="1"/>
        </w:rPr>
        <w:t>models</w:t>
      </w:r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34"/>
          <w:szCs w:val="34"/>
        </w:rPr>
      </w:pPr>
    </w:p>
    <w:p>
      <w:pPr>
        <w:pStyle w:val="BodyText"/>
        <w:spacing w:line="240" w:lineRule="auto"/>
        <w:ind w:left="539" w:right="0"/>
        <w:jc w:val="left"/>
      </w:pPr>
      <w:bookmarkStart w:name="_bookmark152" w:id="272"/>
      <w:bookmarkEnd w:id="272"/>
      <w:r>
        <w:rPr/>
      </w:r>
      <w:r>
        <w:rPr>
          <w:spacing w:val="-4"/>
          <w:w w:val="110"/>
        </w:rPr>
        <w:t>Table</w:t>
      </w:r>
      <w:r>
        <w:rPr>
          <w:spacing w:val="9"/>
          <w:w w:val="110"/>
        </w:rPr>
        <w:t> </w:t>
      </w:r>
      <w:r>
        <w:rPr>
          <w:w w:val="110"/>
        </w:rPr>
        <w:t>A.1:</w:t>
      </w:r>
      <w:r>
        <w:rPr>
          <w:spacing w:val="35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9"/>
          <w:w w:val="110"/>
        </w:rPr>
        <w:t> </w:t>
      </w:r>
      <w:r>
        <w:rPr>
          <w:w w:val="110"/>
        </w:rPr>
        <w:t>used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specify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Independent</w:t>
      </w:r>
      <w:r>
        <w:rPr>
          <w:spacing w:val="9"/>
          <w:w w:val="110"/>
        </w:rPr>
        <w:t> </w:t>
      </w:r>
      <w:r>
        <w:rPr>
          <w:spacing w:val="-3"/>
          <w:w w:val="110"/>
        </w:rPr>
        <w:t>Bay</w:t>
      </w:r>
      <w:r>
        <w:rPr>
          <w:spacing w:val="-4"/>
          <w:w w:val="110"/>
        </w:rPr>
        <w:t>es</w:t>
      </w:r>
      <w:r>
        <w:rPr>
          <w:spacing w:val="9"/>
          <w:w w:val="110"/>
        </w:rPr>
        <w:t> </w:t>
      </w:r>
      <w:r>
        <w:rPr>
          <w:spacing w:val="1"/>
          <w:w w:val="110"/>
        </w:rPr>
        <w:t>Models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Chapter</w:t>
      </w:r>
      <w:r>
        <w:rPr>
          <w:spacing w:val="10"/>
          <w:w w:val="110"/>
        </w:rPr>
        <w:t> </w:t>
      </w:r>
      <w:r>
        <w:rPr>
          <w:w w:val="110"/>
        </w:rPr>
        <w:t>2.3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8"/>
          <w:szCs w:val="18"/>
        </w:rPr>
      </w:pPr>
    </w:p>
    <w:p>
      <w:pPr>
        <w:spacing w:line="20" w:lineRule="atLeast"/>
        <w:ind w:left="538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tabs>
          <w:tab w:pos="1543" w:val="left" w:leader="none"/>
        </w:tabs>
        <w:spacing w:line="240" w:lineRule="auto" w:before="9"/>
        <w:ind w:left="667" w:right="0"/>
        <w:jc w:val="left"/>
      </w:pPr>
      <w:r>
        <w:rPr>
          <w:spacing w:val="1"/>
          <w:w w:val="105"/>
        </w:rPr>
        <w:t>Mo</w:t>
      </w:r>
      <w:r>
        <w:rPr>
          <w:w w:val="105"/>
        </w:rPr>
        <w:t>del</w:t>
        <w:tab/>
      </w:r>
      <w:r>
        <w:rPr>
          <w:w w:val="110"/>
        </w:rPr>
        <w:t>Example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code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6"/>
          <w:szCs w:val="6"/>
        </w:rPr>
      </w:pPr>
    </w:p>
    <w:p>
      <w:pPr>
        <w:spacing w:line="20" w:lineRule="atLeast"/>
        <w:ind w:left="538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9"/>
        <w:rPr>
          <w:rFonts w:ascii="PMingLiU" w:hAnsi="PMingLiU" w:cs="PMingLiU" w:eastAsia="PMingLiU"/>
          <w:sz w:val="4"/>
          <w:szCs w:val="4"/>
        </w:rPr>
      </w:pPr>
    </w:p>
    <w:p>
      <w:pPr>
        <w:numPr>
          <w:ilvl w:val="2"/>
          <w:numId w:val="20"/>
        </w:numPr>
        <w:tabs>
          <w:tab w:pos="2065" w:val="left" w:leader="none"/>
        </w:tabs>
        <w:spacing w:before="61"/>
        <w:ind w:left="206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13.386002pt;margin-top:3.224898pt;width:427.75pt;height:144.7pt;mso-position-horizontal-relative:page;mso-position-vertical-relative:paragraph;z-index:-478840" coordorigin="2268,64" coordsize="8555,2894">
            <v:group style="position:absolute;left:2268;top:64;width:8555;height:263" coordorigin="2268,64" coordsize="8555,263">
              <v:shape style="position:absolute;left:2268;top:64;width:8555;height:263" coordorigin="2268,64" coordsize="8555,263" path="m2268,328l10823,328,10823,64,2268,64,2268,328xe" filled="true" fillcolor="#f9f9f9" stroked="false">
                <v:path arrowok="t"/>
                <v:fill type="solid"/>
              </v:shape>
            </v:group>
            <v:group style="position:absolute;left:2268;top:327;width:8555;height:263" coordorigin="2268,327" coordsize="8555,263">
              <v:shape style="position:absolute;left:2268;top:327;width:8555;height:263" coordorigin="2268,327" coordsize="8555,263" path="m2268,591l10823,591,10823,327,2268,327,2268,591xe" filled="true" fillcolor="#f9f9f9" stroked="false">
                <v:path arrowok="t"/>
                <v:fill type="solid"/>
              </v:shape>
            </v:group>
            <v:group style="position:absolute;left:2268;top:591;width:8555;height:263" coordorigin="2268,591" coordsize="8555,263">
              <v:shape style="position:absolute;left:2268;top:591;width:8555;height:263" coordorigin="2268,591" coordsize="8555,263" path="m2268,854l10823,854,10823,591,2268,591,2268,854xe" filled="true" fillcolor="#f9f9f9" stroked="false">
                <v:path arrowok="t"/>
                <v:fill type="solid"/>
              </v:shape>
            </v:group>
            <v:group style="position:absolute;left:2268;top:854;width:8555;height:263" coordorigin="2268,854" coordsize="8555,263">
              <v:shape style="position:absolute;left:2268;top:854;width:8555;height:263" coordorigin="2268,854" coordsize="8555,263" path="m2268,1117l10823,1117,10823,854,2268,854,2268,1117xe" filled="true" fillcolor="#f9f9f9" stroked="false">
                <v:path arrowok="t"/>
                <v:fill type="solid"/>
              </v:shape>
            </v:group>
            <v:group style="position:absolute;left:2268;top:1117;width:8555;height:263" coordorigin="2268,1117" coordsize="8555,263">
              <v:shape style="position:absolute;left:2268;top:1117;width:8555;height:263" coordorigin="2268,1117" coordsize="8555,263" path="m2268,1380l10823,1380,10823,1117,2268,1117,2268,1380xe" filled="true" fillcolor="#f9f9f9" stroked="false">
                <v:path arrowok="t"/>
                <v:fill type="solid"/>
              </v:shape>
            </v:group>
            <v:group style="position:absolute;left:2268;top:1380;width:8555;height:263" coordorigin="2268,1380" coordsize="8555,263">
              <v:shape style="position:absolute;left:2268;top:1380;width:8555;height:263" coordorigin="2268,1380" coordsize="8555,263" path="m2268,1643l10823,1643,10823,1380,2268,1380,2268,1643xe" filled="true" fillcolor="#f9f9f9" stroked="false">
                <v:path arrowok="t"/>
                <v:fill type="solid"/>
              </v:shape>
            </v:group>
            <v:group style="position:absolute;left:2268;top:1643;width:8555;height:263" coordorigin="2268,1643" coordsize="8555,263">
              <v:shape style="position:absolute;left:2268;top:1643;width:8555;height:263" coordorigin="2268,1643" coordsize="8555,263" path="m2268,1906l10823,1906,10823,1643,2268,1643,2268,1906xe" filled="true" fillcolor="#f9f9f9" stroked="false">
                <v:path arrowok="t"/>
                <v:fill type="solid"/>
              </v:shape>
            </v:group>
            <v:group style="position:absolute;left:2268;top:1906;width:8555;height:264" coordorigin="2268,1906" coordsize="8555,264">
              <v:shape style="position:absolute;left:2268;top:1906;width:8555;height:264" coordorigin="2268,1906" coordsize="8555,264" path="m2268,2169l10823,2169,10823,1906,2268,1906,2268,2169xe" filled="true" fillcolor="#f9f9f9" stroked="false">
                <v:path arrowok="t"/>
                <v:fill type="solid"/>
              </v:shape>
            </v:group>
            <v:group style="position:absolute;left:2268;top:2169;width:8555;height:264" coordorigin="2268,2169" coordsize="8555,264">
              <v:shape style="position:absolute;left:2268;top:2169;width:8555;height:264" coordorigin="2268,2169" coordsize="8555,264" path="m2268,2432l10823,2432,10823,2169,2268,2169,2268,2432xe" filled="true" fillcolor="#f9f9f9" stroked="false">
                <v:path arrowok="t"/>
                <v:fill type="solid"/>
              </v:shape>
            </v:group>
            <v:group style="position:absolute;left:2268;top:2432;width:8555;height:264" coordorigin="2268,2432" coordsize="8555,264">
              <v:shape style="position:absolute;left:2268;top:2432;width:8555;height:264" coordorigin="2268,2432" coordsize="8555,264" path="m2268,2695l10823,2695,10823,2432,2268,2432,2268,2695xe" filled="true" fillcolor="#f9f9f9" stroked="false">
                <v:path arrowok="t"/>
                <v:fill type="solid"/>
              </v:shape>
            </v:group>
            <v:group style="position:absolute;left:2268;top:2695;width:8555;height:264" coordorigin="2268,2695" coordsize="8555,264">
              <v:shape style="position:absolute;left:2268;top:2695;width:8555;height:264" coordorigin="2268,2695" coordsize="8555,264" path="m2268,2958l10823,2958,10823,2695,2268,2695,2268,2958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sz w:val="20"/>
        </w:rPr>
        <w:t>#  </w:t>
      </w:r>
      <w:r>
        <w:rPr>
          <w:rFonts w:ascii="Arial"/>
          <w:color w:val="AC94AE"/>
          <w:spacing w:val="12"/>
          <w:sz w:val="20"/>
        </w:rPr>
        <w:t> </w:t>
      </w:r>
      <w:r>
        <w:rPr>
          <w:rFonts w:ascii="Arial"/>
          <w:color w:val="AC94AE"/>
          <w:spacing w:val="16"/>
          <w:sz w:val="20"/>
        </w:rPr>
        <w:t>N</w:t>
      </w:r>
      <w:r>
        <w:rPr>
          <w:rFonts w:ascii="Arial"/>
          <w:color w:val="AC94AE"/>
          <w:spacing w:val="12"/>
          <w:sz w:val="20"/>
        </w:rPr>
        <w:t>u</w:t>
      </w:r>
      <w:r>
        <w:rPr>
          <w:rFonts w:ascii="Arial"/>
          <w:color w:val="AC94AE"/>
          <w:spacing w:val="5"/>
          <w:sz w:val="20"/>
        </w:rPr>
        <w:t>ll</w:t>
      </w:r>
      <w:r>
        <w:rPr>
          <w:rFonts w:ascii="Arial"/>
          <w:color w:val="AC94AE"/>
          <w:sz w:val="20"/>
        </w:rPr>
        <w:t>  </w:t>
      </w:r>
      <w:r>
        <w:rPr>
          <w:rFonts w:ascii="Arial"/>
          <w:color w:val="AC94AE"/>
          <w:spacing w:val="19"/>
          <w:sz w:val="20"/>
        </w:rPr>
        <w:t> </w:t>
      </w:r>
      <w:r>
        <w:rPr>
          <w:rFonts w:ascii="Arial"/>
          <w:color w:val="AC94AE"/>
          <w:spacing w:val="20"/>
          <w:sz w:val="20"/>
        </w:rPr>
        <w:t>m</w:t>
      </w:r>
      <w:r>
        <w:rPr>
          <w:rFonts w:ascii="Arial"/>
          <w:color w:val="AC94AE"/>
          <w:spacing w:val="13"/>
          <w:sz w:val="20"/>
        </w:rPr>
        <w:t>ode</w:t>
      </w:r>
      <w:r>
        <w:rPr>
          <w:rFonts w:ascii="Arial"/>
          <w:color w:val="AC94AE"/>
          <w:spacing w:val="5"/>
          <w:sz w:val="20"/>
        </w:rPr>
        <w:t>l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3194" w:val="left" w:leader="none"/>
        </w:tabs>
        <w:spacing w:before="61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1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3074" w:val="left" w:leader="none"/>
        </w:tabs>
        <w:spacing w:line="274" w:lineRule="auto" w:before="61"/>
        <w:ind w:left="1440" w:right="5040" w:firstLine="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57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2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27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62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2"/>
          <w:w w:val="145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N</w:t>
      </w:r>
      <w:r>
        <w:rPr>
          <w:rFonts w:ascii="Arial"/>
          <w:color w:val="307DCC"/>
          <w:spacing w:val="6"/>
          <w:w w:val="110"/>
          <w:sz w:val="20"/>
        </w:rPr>
        <w:t>l</w:t>
      </w:r>
      <w:r>
        <w:rPr>
          <w:rFonts w:ascii="Arial"/>
          <w:color w:val="307DCC"/>
          <w:spacing w:val="15"/>
          <w:w w:val="110"/>
          <w:sz w:val="20"/>
        </w:rPr>
        <w:t>ea</w:t>
      </w:r>
      <w:r>
        <w:rPr>
          <w:rFonts w:ascii="Arial"/>
          <w:color w:val="307DCC"/>
          <w:spacing w:val="7"/>
          <w:w w:val="110"/>
          <w:sz w:val="20"/>
        </w:rPr>
        <w:t>f</w:t>
      </w:r>
      <w:r>
        <w:rPr>
          <w:rFonts w:ascii="Arial"/>
          <w:color w:val="307DCC"/>
          <w:spacing w:val="-35"/>
          <w:w w:val="110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color w:val="307DCC"/>
          <w:w w:val="156"/>
          <w:sz w:val="20"/>
        </w:rPr>
        <w:t> </w:t>
      </w:r>
      <w:r>
        <w:rPr>
          <w:rFonts w:ascii="Arial"/>
          <w:color w:val="307DCC"/>
          <w:spacing w:val="25"/>
          <w:w w:val="156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53"/>
          <w:w w:val="110"/>
          <w:sz w:val="20"/>
        </w:rPr>
        <w:t> </w:t>
      </w:r>
      <w:r>
        <w:rPr>
          <w:rFonts w:ascii="Arial"/>
          <w:color w:val="307DCC"/>
          <w:spacing w:val="7"/>
          <w:w w:val="165"/>
          <w:sz w:val="20"/>
        </w:rPr>
        <w:t>j</w:t>
      </w:r>
      <w:r>
        <w:rPr>
          <w:rFonts w:ascii="Arial"/>
          <w:color w:val="307DCC"/>
          <w:spacing w:val="8"/>
          <w:w w:val="165"/>
          <w:sz w:val="20"/>
        </w:rPr>
        <w:t>]</w:t>
        <w:tab/>
      </w:r>
      <w:r>
        <w:rPr>
          <w:rFonts w:ascii="Arial"/>
          <w:color w:val="BB5A64"/>
          <w:spacing w:val="9"/>
          <w:w w:val="110"/>
          <w:sz w:val="20"/>
        </w:rPr>
        <w:t>&lt;</w:t>
      </w:r>
      <w:r>
        <w:rPr>
          <w:rFonts w:ascii="Arial"/>
          <w:color w:val="BB5A64"/>
          <w:spacing w:val="5"/>
          <w:w w:val="110"/>
          <w:sz w:val="20"/>
        </w:rPr>
        <w:t>-</w:t>
      </w:r>
      <w:r>
        <w:rPr>
          <w:rFonts w:ascii="Arial"/>
          <w:color w:val="BB5A64"/>
          <w:w w:val="110"/>
          <w:sz w:val="20"/>
        </w:rPr>
        <w:t> </w:t>
      </w:r>
      <w:r>
        <w:rPr>
          <w:rFonts w:ascii="Arial"/>
          <w:color w:val="BB5A64"/>
          <w:spacing w:val="46"/>
          <w:w w:val="110"/>
          <w:sz w:val="20"/>
        </w:rPr>
        <w:t> </w:t>
      </w:r>
      <w:r>
        <w:rPr>
          <w:rFonts w:ascii="Arial"/>
          <w:color w:val="307DCC"/>
          <w:spacing w:val="7"/>
          <w:w w:val="110"/>
          <w:sz w:val="20"/>
        </w:rPr>
        <w:t>r</w:t>
      </w:r>
      <w:r>
        <w:rPr>
          <w:rFonts w:ascii="Arial"/>
          <w:color w:val="307DCC"/>
          <w:spacing w:val="11"/>
          <w:w w:val="110"/>
          <w:sz w:val="20"/>
        </w:rPr>
        <w:t>ho</w:t>
      </w:r>
      <w:r>
        <w:rPr>
          <w:rFonts w:ascii="Arial"/>
          <w:color w:val="307DCC"/>
          <w:spacing w:val="-32"/>
          <w:w w:val="110"/>
          <w:sz w:val="20"/>
        </w:rPr>
        <w:t> </w:t>
      </w:r>
      <w:r>
        <w:rPr>
          <w:rFonts w:ascii="Arial"/>
          <w:color w:val="307DCC"/>
          <w:w w:val="190"/>
          <w:sz w:val="20"/>
        </w:rPr>
        <w:t>[</w:t>
      </w:r>
      <w:r>
        <w:rPr>
          <w:rFonts w:ascii="Arial"/>
          <w:color w:val="307DCC"/>
          <w:spacing w:val="-82"/>
          <w:w w:val="190"/>
          <w:sz w:val="20"/>
        </w:rPr>
        <w:t> </w:t>
      </w:r>
      <w:r>
        <w:rPr>
          <w:rFonts w:ascii="Arial"/>
          <w:color w:val="307DCC"/>
          <w:spacing w:val="8"/>
          <w:w w:val="190"/>
          <w:sz w:val="20"/>
        </w:rPr>
        <w:t>j</w:t>
      </w:r>
      <w:r>
        <w:rPr>
          <w:rFonts w:ascii="Arial"/>
          <w:color w:val="307DCC"/>
          <w:spacing w:val="10"/>
          <w:w w:val="190"/>
          <w:sz w:val="20"/>
        </w:rPr>
        <w:t>]</w:t>
      </w:r>
      <w:r>
        <w:rPr>
          <w:rFonts w:ascii="Arial"/>
          <w:color w:val="307DCC"/>
          <w:spacing w:val="21"/>
          <w:w w:val="188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7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17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1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61"/>
          <w:w w:val="145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N</w:t>
      </w:r>
      <w:r>
        <w:rPr>
          <w:rFonts w:ascii="Arial"/>
          <w:color w:val="307DCC"/>
          <w:spacing w:val="14"/>
          <w:w w:val="110"/>
          <w:sz w:val="20"/>
        </w:rPr>
        <w:t>da</w:t>
      </w:r>
      <w:r>
        <w:rPr>
          <w:rFonts w:ascii="Arial"/>
          <w:color w:val="307DCC"/>
          <w:spacing w:val="12"/>
          <w:w w:val="110"/>
          <w:sz w:val="20"/>
        </w:rPr>
        <w:t>y</w:t>
      </w:r>
      <w:r>
        <w:rPr>
          <w:rFonts w:ascii="Arial"/>
          <w:color w:val="307DCC"/>
          <w:spacing w:val="-44"/>
          <w:w w:val="110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943" w:val="left" w:leader="none"/>
        </w:tabs>
        <w:spacing w:before="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5"/>
          <w:sz w:val="20"/>
        </w:rPr>
        <w:t>}}}</w:t>
      </w:r>
      <w:r>
        <w:rPr>
          <w:rFonts w:ascii="Arial"/>
          <w:color w:val="307DCC"/>
          <w:spacing w:val="-62"/>
          <w:w w:val="155"/>
          <w:sz w:val="20"/>
        </w:rPr>
        <w:t> </w:t>
      </w:r>
      <w:r>
        <w:rPr>
          <w:rFonts w:ascii="Arial"/>
          <w:color w:val="307DCC"/>
          <w:w w:val="155"/>
          <w:sz w:val="20"/>
        </w:rPr>
        <w:t>"</w:t>
      </w:r>
      <w:r>
        <w:rPr>
          <w:rFonts w:asci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line="20" w:lineRule="atLeast"/>
        <w:ind w:left="5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28.75pt;height:1pt;mso-position-horizontal-relative:char;mso-position-vertical-relative:line" coordorigin="0,0" coordsize="8575,20">
            <v:group style="position:absolute;left:10;top:10;width:8555;height:2" coordorigin="10,10" coordsize="8555,2">
              <v:shape style="position:absolute;left:10;top:10;width:8555;height:2" coordorigin="10,10" coordsize="8555,0" path="m10,10l8565,10e" filled="false" stroked="true" strokeweight=".99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numPr>
          <w:ilvl w:val="2"/>
          <w:numId w:val="20"/>
        </w:numPr>
        <w:tabs>
          <w:tab w:pos="2065" w:val="left" w:leader="none"/>
        </w:tabs>
        <w:spacing w:before="61"/>
        <w:ind w:left="206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13.386002pt;margin-top:3.22487pt;width:427.75pt;height:249.9pt;mso-position-horizontal-relative:page;mso-position-vertical-relative:paragraph;z-index:-478816" coordorigin="2268,64" coordsize="8555,4998">
            <v:group style="position:absolute;left:2268;top:64;width:8555;height:264" coordorigin="2268,64" coordsize="8555,264">
              <v:shape style="position:absolute;left:2268;top:64;width:8555;height:264" coordorigin="2268,64" coordsize="8555,264" path="m2268,328l10823,328,10823,64,2268,64,2268,328xe" filled="true" fillcolor="#f9f9f9" stroked="false">
                <v:path arrowok="t"/>
                <v:fill type="solid"/>
              </v:shape>
            </v:group>
            <v:group style="position:absolute;left:2268;top:327;width:8555;height:264" coordorigin="2268,327" coordsize="8555,264">
              <v:shape style="position:absolute;left:2268;top:327;width:8555;height:264" coordorigin="2268,327" coordsize="8555,264" path="m2268,591l10823,591,10823,327,2268,327,2268,591xe" filled="true" fillcolor="#f9f9f9" stroked="false">
                <v:path arrowok="t"/>
                <v:fill type="solid"/>
              </v:shape>
            </v:group>
            <v:group style="position:absolute;left:2268;top:591;width:8555;height:264" coordorigin="2268,591" coordsize="8555,264">
              <v:shape style="position:absolute;left:2268;top:591;width:8555;height:264" coordorigin="2268,591" coordsize="8555,264" path="m2268,854l10823,854,10823,591,2268,591,2268,854xe" filled="true" fillcolor="#f9f9f9" stroked="false">
                <v:path arrowok="t"/>
                <v:fill type="solid"/>
              </v:shape>
            </v:group>
            <v:group style="position:absolute;left:2268;top:854;width:8555;height:264" coordorigin="2268,854" coordsize="8555,264">
              <v:shape style="position:absolute;left:2268;top:854;width:8555;height:264" coordorigin="2268,854" coordsize="8555,264" path="m2268,1117l10823,1117,10823,854,2268,854,2268,1117xe" filled="true" fillcolor="#f9f9f9" stroked="false">
                <v:path arrowok="t"/>
                <v:fill type="solid"/>
              </v:shape>
            </v:group>
            <v:group style="position:absolute;left:2268;top:1117;width:8555;height:264" coordorigin="2268,1117" coordsize="8555,264">
              <v:shape style="position:absolute;left:2268;top:1117;width:8555;height:264" coordorigin="2268,1117" coordsize="8555,264" path="m2268,1380l10823,1380,10823,1117,2268,1117,2268,1380xe" filled="true" fillcolor="#f9f9f9" stroked="false">
                <v:path arrowok="t"/>
                <v:fill type="solid"/>
              </v:shape>
            </v:group>
            <v:group style="position:absolute;left:2268;top:1380;width:8555;height:264" coordorigin="2268,1380" coordsize="8555,264">
              <v:shape style="position:absolute;left:2268;top:1380;width:8555;height:264" coordorigin="2268,1380" coordsize="8555,264" path="m2268,1643l10823,1643,10823,1380,2268,1380,2268,1643xe" filled="true" fillcolor="#f9f9f9" stroked="false">
                <v:path arrowok="t"/>
                <v:fill type="solid"/>
              </v:shape>
            </v:group>
            <v:group style="position:absolute;left:2268;top:1643;width:8555;height:264" coordorigin="2268,1643" coordsize="8555,264">
              <v:shape style="position:absolute;left:2268;top:1643;width:8555;height:264" coordorigin="2268,1643" coordsize="8555,264" path="m2268,1906l10823,1906,10823,1643,2268,1643,2268,1906xe" filled="true" fillcolor="#f9f9f9" stroked="false">
                <v:path arrowok="t"/>
                <v:fill type="solid"/>
              </v:shape>
            </v:group>
            <v:group style="position:absolute;left:2268;top:1906;width:8555;height:264" coordorigin="2268,1906" coordsize="8555,264">
              <v:shape style="position:absolute;left:2268;top:1906;width:8555;height:264" coordorigin="2268,1906" coordsize="8555,264" path="m2268,2169l10823,2169,10823,1906,2268,1906,2268,2169xe" filled="true" fillcolor="#f9f9f9" stroked="false">
                <v:path arrowok="t"/>
                <v:fill type="solid"/>
              </v:shape>
            </v:group>
            <v:group style="position:absolute;left:2268;top:2169;width:8555;height:264" coordorigin="2268,2169" coordsize="8555,264">
              <v:shape style="position:absolute;left:2268;top:2169;width:8555;height:264" coordorigin="2268,2169" coordsize="8555,264" path="m2268,2432l10823,2432,10823,2169,2268,2169,2268,2432xe" filled="true" fillcolor="#f9f9f9" stroked="false">
                <v:path arrowok="t"/>
                <v:fill type="solid"/>
              </v:shape>
            </v:group>
            <v:group style="position:absolute;left:2268;top:2432;width:8555;height:264" coordorigin="2268,2432" coordsize="8555,264">
              <v:shape style="position:absolute;left:2268;top:2432;width:8555;height:264" coordorigin="2268,2432" coordsize="8555,264" path="m2268,2695l10823,2695,10823,2432,2268,2432,2268,2695xe" filled="true" fillcolor="#f9f9f9" stroked="false">
                <v:path arrowok="t"/>
                <v:fill type="solid"/>
              </v:shape>
            </v:group>
            <v:group style="position:absolute;left:2268;top:2695;width:8555;height:264" coordorigin="2268,2695" coordsize="8555,264">
              <v:shape style="position:absolute;left:2268;top:2695;width:8555;height:264" coordorigin="2268,2695" coordsize="8555,264" path="m2268,2958l10823,2958,10823,2695,2268,2695,2268,2958xe" filled="true" fillcolor="#f9f9f9" stroked="false">
                <v:path arrowok="t"/>
                <v:fill type="solid"/>
              </v:shape>
            </v:group>
            <v:group style="position:absolute;left:2268;top:2958;width:8555;height:264" coordorigin="2268,2958" coordsize="8555,264">
              <v:shape style="position:absolute;left:2268;top:2958;width:8555;height:264" coordorigin="2268,2958" coordsize="8555,264" path="m2268,3221l10823,3221,10823,2958,2268,2958,2268,3221xe" filled="true" fillcolor="#f9f9f9" stroked="false">
                <v:path arrowok="t"/>
                <v:fill type="solid"/>
              </v:shape>
            </v:group>
            <v:group style="position:absolute;left:2268;top:3221;width:8555;height:264" coordorigin="2268,3221" coordsize="8555,264">
              <v:shape style="position:absolute;left:2268;top:3221;width:8555;height:264" coordorigin="2268,3221" coordsize="8555,264" path="m2268,3484l10823,3484,10823,3221,2268,3221,2268,3484xe" filled="true" fillcolor="#f9f9f9" stroked="false">
                <v:path arrowok="t"/>
                <v:fill type="solid"/>
              </v:shape>
            </v:group>
            <v:group style="position:absolute;left:2268;top:3484;width:8555;height:264" coordorigin="2268,3484" coordsize="8555,264">
              <v:shape style="position:absolute;left:2268;top:3484;width:8555;height:264" coordorigin="2268,3484" coordsize="8555,264" path="m2268,3747l10823,3747,10823,3484,2268,3484,2268,3747xe" filled="true" fillcolor="#f9f9f9" stroked="false">
                <v:path arrowok="t"/>
                <v:fill type="solid"/>
              </v:shape>
            </v:group>
            <v:group style="position:absolute;left:2268;top:3747;width:8555;height:264" coordorigin="2268,3747" coordsize="8555,264">
              <v:shape style="position:absolute;left:2268;top:3747;width:8555;height:264" coordorigin="2268,3747" coordsize="8555,264" path="m2268,4010l10823,4010,10823,3747,2268,3747,2268,4010xe" filled="true" fillcolor="#f9f9f9" stroked="false">
                <v:path arrowok="t"/>
                <v:fill type="solid"/>
              </v:shape>
            </v:group>
            <v:group style="position:absolute;left:2268;top:4010;width:8555;height:264" coordorigin="2268,4010" coordsize="8555,264">
              <v:shape style="position:absolute;left:2268;top:4010;width:8555;height:264" coordorigin="2268,4010" coordsize="8555,264" path="m2268,4273l10823,4273,10823,4010,2268,4010,2268,4273xe" filled="true" fillcolor="#f9f9f9" stroked="false">
                <v:path arrowok="t"/>
                <v:fill type="solid"/>
              </v:shape>
            </v:group>
            <v:group style="position:absolute;left:2268;top:4273;width:8555;height:264" coordorigin="2268,4273" coordsize="8555,264">
              <v:shape style="position:absolute;left:2268;top:4273;width:8555;height:264" coordorigin="2268,4273" coordsize="8555,264" path="m2268,4536l10823,4536,10823,4273,2268,4273,2268,4536xe" filled="true" fillcolor="#f9f9f9" stroked="false">
                <v:path arrowok="t"/>
                <v:fill type="solid"/>
              </v:shape>
            </v:group>
            <v:group style="position:absolute;left:2268;top:4536;width:8555;height:264" coordorigin="2268,4536" coordsize="8555,264">
              <v:shape style="position:absolute;left:2268;top:4536;width:8555;height:264" coordorigin="2268,4536" coordsize="8555,264" path="m2268,4799l10823,4799,10823,4536,2268,4536,2268,4799xe" filled="true" fillcolor="#f9f9f9" stroked="false">
                <v:path arrowok="t"/>
                <v:fill type="solid"/>
              </v:shape>
            </v:group>
            <v:group style="position:absolute;left:2268;top:4799;width:8555;height:264" coordorigin="2268,4799" coordsize="8555,264">
              <v:shape style="position:absolute;left:2268;top:4799;width:8555;height:264" coordorigin="2268,4799" coordsize="8555,264" path="m2268,5062l10823,5062,10823,4799,2268,4799,2268,5062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w w:val="115"/>
          <w:sz w:val="20"/>
        </w:rPr>
        <w:t># </w:t>
      </w:r>
      <w:r>
        <w:rPr>
          <w:rFonts w:ascii="Arial"/>
          <w:color w:val="AC94AE"/>
          <w:spacing w:val="26"/>
          <w:w w:val="115"/>
          <w:sz w:val="20"/>
        </w:rPr>
        <w:t> </w:t>
      </w:r>
      <w:r>
        <w:rPr>
          <w:rFonts w:ascii="Arial"/>
          <w:color w:val="AC94AE"/>
          <w:spacing w:val="22"/>
          <w:w w:val="115"/>
          <w:sz w:val="20"/>
        </w:rPr>
        <w:t>N</w:t>
      </w:r>
      <w:r>
        <w:rPr>
          <w:rFonts w:ascii="Arial"/>
          <w:color w:val="AC94AE"/>
          <w:spacing w:val="17"/>
          <w:w w:val="115"/>
          <w:sz w:val="20"/>
        </w:rPr>
        <w:t>o</w:t>
      </w:r>
      <w:r>
        <w:rPr>
          <w:rFonts w:ascii="Arial"/>
          <w:color w:val="AC94AE"/>
          <w:spacing w:val="10"/>
          <w:w w:val="115"/>
          <w:sz w:val="20"/>
        </w:rPr>
        <w:t>r</w:t>
      </w:r>
      <w:r>
        <w:rPr>
          <w:rFonts w:ascii="Arial"/>
          <w:color w:val="AC94AE"/>
          <w:spacing w:val="25"/>
          <w:w w:val="115"/>
          <w:sz w:val="20"/>
        </w:rPr>
        <w:t>m</w:t>
      </w:r>
      <w:r>
        <w:rPr>
          <w:rFonts w:ascii="Arial"/>
          <w:color w:val="AC94AE"/>
          <w:spacing w:val="17"/>
          <w:w w:val="115"/>
          <w:sz w:val="20"/>
        </w:rPr>
        <w:t>a</w:t>
      </w:r>
      <w:r>
        <w:rPr>
          <w:rFonts w:ascii="Arial"/>
          <w:color w:val="AC94AE"/>
          <w:spacing w:val="6"/>
          <w:w w:val="115"/>
          <w:sz w:val="20"/>
        </w:rPr>
        <w:t>l</w:t>
      </w:r>
      <w:r>
        <w:rPr>
          <w:rFonts w:ascii="Arial"/>
          <w:color w:val="AC94AE"/>
          <w:spacing w:val="-31"/>
          <w:w w:val="115"/>
          <w:sz w:val="20"/>
        </w:rPr>
        <w:t> </w:t>
      </w:r>
      <w:r>
        <w:rPr>
          <w:rFonts w:ascii="Arial"/>
          <w:color w:val="AC94AE"/>
          <w:spacing w:val="5"/>
          <w:w w:val="115"/>
          <w:sz w:val="20"/>
        </w:rPr>
        <w:t>(</w:t>
      </w:r>
      <w:r>
        <w:rPr>
          <w:rFonts w:ascii="Arial"/>
          <w:color w:val="AC94AE"/>
          <w:spacing w:val="9"/>
          <w:w w:val="115"/>
          <w:sz w:val="20"/>
        </w:rPr>
        <w:t>1</w:t>
      </w:r>
      <w:r>
        <w:rPr>
          <w:rFonts w:ascii="Arial"/>
          <w:color w:val="AC94AE"/>
          <w:spacing w:val="-32"/>
          <w:w w:val="115"/>
          <w:sz w:val="20"/>
        </w:rPr>
        <w:t> </w:t>
      </w:r>
      <w:r>
        <w:rPr>
          <w:rFonts w:ascii="Arial"/>
          <w:color w:val="AC94AE"/>
          <w:spacing w:val="7"/>
          <w:w w:val="115"/>
          <w:sz w:val="20"/>
        </w:rPr>
        <w:t>,</w:t>
      </w:r>
      <w:r>
        <w:rPr>
          <w:rFonts w:ascii="Arial"/>
          <w:color w:val="AC94AE"/>
          <w:spacing w:val="14"/>
          <w:w w:val="115"/>
          <w:sz w:val="20"/>
        </w:rPr>
        <w:t>0</w:t>
      </w:r>
      <w:r>
        <w:rPr>
          <w:rFonts w:ascii="Arial"/>
          <w:color w:val="AC94AE"/>
          <w:spacing w:val="7"/>
          <w:w w:val="115"/>
          <w:sz w:val="20"/>
        </w:rPr>
        <w:t>.</w:t>
      </w:r>
      <w:r>
        <w:rPr>
          <w:rFonts w:ascii="Arial"/>
          <w:color w:val="AC94AE"/>
          <w:spacing w:val="14"/>
          <w:w w:val="115"/>
          <w:sz w:val="20"/>
        </w:rPr>
        <w:t>3</w:t>
      </w:r>
      <w:r>
        <w:rPr>
          <w:rFonts w:ascii="Arial"/>
          <w:color w:val="AC94AE"/>
          <w:spacing w:val="8"/>
          <w:w w:val="115"/>
          <w:sz w:val="20"/>
        </w:rPr>
        <w:t>)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31"/>
          <w:w w:val="115"/>
          <w:sz w:val="20"/>
        </w:rPr>
        <w:t> </w:t>
      </w:r>
      <w:r>
        <w:rPr>
          <w:rFonts w:ascii="Arial"/>
          <w:color w:val="AC94AE"/>
          <w:spacing w:val="15"/>
          <w:w w:val="115"/>
          <w:sz w:val="20"/>
        </w:rPr>
        <w:t>p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color w:val="AC94AE"/>
          <w:spacing w:val="6"/>
          <w:w w:val="115"/>
          <w:sz w:val="20"/>
        </w:rPr>
        <w:t>i</w:t>
      </w:r>
      <w:r>
        <w:rPr>
          <w:rFonts w:ascii="Arial"/>
          <w:color w:val="AC94AE"/>
          <w:spacing w:val="15"/>
          <w:w w:val="115"/>
          <w:sz w:val="20"/>
        </w:rPr>
        <w:t>o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3194" w:val="left" w:leader="none"/>
        </w:tabs>
        <w:spacing w:before="61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2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50"/>
          <w:sz w:val="20"/>
        </w:rPr>
        <w:t>f</w:t>
      </w:r>
      <w:r>
        <w:rPr>
          <w:rFonts w:ascii="Arial"/>
          <w:color w:val="307DCC"/>
          <w:spacing w:val="15"/>
          <w:w w:val="150"/>
          <w:sz w:val="20"/>
        </w:rPr>
        <w:t>o</w:t>
      </w:r>
      <w:r>
        <w:rPr>
          <w:rFonts w:ascii="Arial"/>
          <w:color w:val="307DCC"/>
          <w:spacing w:val="9"/>
          <w:w w:val="150"/>
          <w:sz w:val="20"/>
        </w:rPr>
        <w:t>r</w:t>
      </w:r>
      <w:r>
        <w:rPr>
          <w:rFonts w:ascii="Arial"/>
          <w:color w:val="307DCC"/>
          <w:spacing w:val="-62"/>
          <w:w w:val="150"/>
          <w:sz w:val="20"/>
        </w:rPr>
        <w:t> </w:t>
      </w:r>
      <w:r>
        <w:rPr>
          <w:rFonts w:ascii="Arial"/>
          <w:color w:val="307DCC"/>
          <w:w w:val="150"/>
          <w:sz w:val="20"/>
        </w:rPr>
        <w:t>(</w:t>
      </w:r>
      <w:r>
        <w:rPr>
          <w:rFonts w:ascii="Arial"/>
          <w:color w:val="307DCC"/>
          <w:spacing w:val="-66"/>
          <w:w w:val="150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15"/>
          <w:w w:val="205"/>
          <w:sz w:val="20"/>
        </w:rPr>
        <w:t> </w:t>
      </w:r>
      <w:r>
        <w:rPr>
          <w:rFonts w:ascii="Arial"/>
          <w:color w:val="307DCC"/>
          <w:spacing w:val="3"/>
          <w:w w:val="125"/>
          <w:sz w:val="20"/>
        </w:rPr>
        <w:t>i</w:t>
      </w:r>
      <w:r>
        <w:rPr>
          <w:rFonts w:ascii="Arial"/>
          <w:color w:val="307DCC"/>
          <w:spacing w:val="7"/>
          <w:w w:val="125"/>
          <w:sz w:val="20"/>
        </w:rPr>
        <w:t>n</w:t>
      </w:r>
      <w:r>
        <w:rPr>
          <w:rFonts w:ascii="Arial"/>
          <w:color w:val="307DCC"/>
          <w:spacing w:val="62"/>
          <w:w w:val="12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1</w:t>
      </w:r>
      <w:r>
        <w:rPr>
          <w:rFonts w:ascii="Arial"/>
          <w:color w:val="307DCC"/>
          <w:spacing w:val="4"/>
          <w:w w:val="125"/>
          <w:sz w:val="20"/>
        </w:rPr>
        <w:t>:</w:t>
      </w:r>
      <w:r>
        <w:rPr>
          <w:rFonts w:ascii="Arial"/>
          <w:color w:val="307DCC"/>
          <w:spacing w:val="-43"/>
          <w:w w:val="125"/>
          <w:sz w:val="20"/>
        </w:rPr>
        <w:t> </w:t>
      </w:r>
      <w:r>
        <w:rPr>
          <w:rFonts w:ascii="Arial"/>
          <w:color w:val="307DCC"/>
          <w:spacing w:val="22"/>
          <w:w w:val="125"/>
          <w:sz w:val="20"/>
        </w:rPr>
        <w:t>N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7"/>
          <w:w w:val="125"/>
          <w:sz w:val="20"/>
        </w:rPr>
        <w:t>ea</w:t>
      </w:r>
      <w:r>
        <w:rPr>
          <w:rFonts w:ascii="Arial"/>
          <w:color w:val="307DCC"/>
          <w:spacing w:val="8"/>
          <w:w w:val="125"/>
          <w:sz w:val="20"/>
        </w:rPr>
        <w:t>f</w:t>
      </w:r>
      <w:r>
        <w:rPr>
          <w:rFonts w:ascii="Arial"/>
          <w:color w:val="307DCC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50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3074" w:val="left" w:leader="none"/>
        </w:tabs>
        <w:spacing w:line="274" w:lineRule="auto" w:before="33"/>
        <w:ind w:left="1442" w:right="4169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u</w:t>
      </w:r>
      <w:r>
        <w:rPr>
          <w:rFonts w:ascii="Arial"/>
          <w:color w:val="307DCC"/>
          <w:spacing w:val="6"/>
          <w:w w:val="105"/>
          <w:sz w:val="20"/>
        </w:rPr>
        <w:t>[</w:t>
      </w:r>
      <w:r>
        <w:rPr>
          <w:rFonts w:ascii="Arial"/>
          <w:color w:val="307DCC"/>
          <w:spacing w:val="-51"/>
          <w:w w:val="10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spacing w:val="9"/>
          <w:w w:val="105"/>
          <w:sz w:val="20"/>
        </w:rPr>
        <w:t>&lt;</w:t>
      </w:r>
      <w:r>
        <w:rPr>
          <w:rFonts w:ascii="Arial"/>
          <w:color w:val="BB5A64"/>
          <w:spacing w:val="5"/>
          <w:w w:val="105"/>
          <w:sz w:val="20"/>
        </w:rPr>
        <w:t>-</w:t>
      </w:r>
      <w:r>
        <w:rPr>
          <w:rFonts w:ascii="Arial"/>
          <w:color w:val="BB5A64"/>
          <w:spacing w:val="56"/>
          <w:w w:val="10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r</w:t>
      </w:r>
      <w:r>
        <w:rPr>
          <w:rFonts w:ascii="Arial"/>
          <w:color w:val="307DCC"/>
          <w:spacing w:val="11"/>
          <w:w w:val="105"/>
          <w:sz w:val="20"/>
        </w:rPr>
        <w:t>ho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85"/>
          <w:sz w:val="20"/>
        </w:rPr>
        <w:t>[</w:t>
      </w:r>
      <w:r>
        <w:rPr>
          <w:rFonts w:ascii="Arial"/>
          <w:color w:val="307DCC"/>
          <w:spacing w:val="-87"/>
          <w:w w:val="185"/>
          <w:sz w:val="20"/>
        </w:rPr>
        <w:t> </w:t>
      </w:r>
      <w:r>
        <w:rPr>
          <w:rFonts w:ascii="Arial"/>
          <w:color w:val="307DCC"/>
          <w:spacing w:val="10"/>
          <w:w w:val="185"/>
          <w:sz w:val="20"/>
        </w:rPr>
        <w:t>j</w:t>
      </w:r>
      <w:r>
        <w:rPr>
          <w:rFonts w:ascii="Arial"/>
          <w:color w:val="307DCC"/>
          <w:spacing w:val="12"/>
          <w:w w:val="185"/>
          <w:sz w:val="20"/>
        </w:rPr>
        <w:t>]</w:t>
      </w:r>
      <w:r>
        <w:rPr>
          <w:rFonts w:ascii="Arial"/>
          <w:color w:val="BB5A64"/>
          <w:spacing w:val="17"/>
          <w:w w:val="185"/>
          <w:sz w:val="20"/>
        </w:rPr>
        <w:t>*</w:t>
      </w:r>
      <w:r>
        <w:rPr>
          <w:rFonts w:ascii="Arial"/>
          <w:color w:val="BB5A64"/>
          <w:spacing w:val="-82"/>
          <w:w w:val="18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23"/>
          <w:w w:val="94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3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6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8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2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9"/>
          <w:w w:val="145"/>
          <w:sz w:val="20"/>
        </w:rPr>
        <w:t> </w:t>
      </w:r>
      <w:r>
        <w:rPr>
          <w:rFonts w:ascii="Arial"/>
          <w:color w:val="307DCC"/>
          <w:spacing w:val="17"/>
          <w:w w:val="105"/>
          <w:sz w:val="20"/>
        </w:rPr>
        <w:t>N</w:t>
      </w:r>
      <w:r>
        <w:rPr>
          <w:rFonts w:ascii="Arial"/>
          <w:color w:val="307DCC"/>
          <w:spacing w:val="13"/>
          <w:w w:val="105"/>
          <w:sz w:val="20"/>
        </w:rPr>
        <w:t>da</w:t>
      </w:r>
      <w:r>
        <w:rPr>
          <w:rFonts w:ascii="Arial"/>
          <w:color w:val="307DCC"/>
          <w:spacing w:val="12"/>
          <w:w w:val="105"/>
          <w:sz w:val="20"/>
        </w:rPr>
        <w:t>y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943" w:val="left" w:leader="none"/>
        </w:tabs>
        <w:spacing w:before="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w w:val="155"/>
          <w:sz w:val="20"/>
        </w:rPr>
        <w:t>}}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45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44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sz w:val="20"/>
        </w:rPr>
        <w:t>l</w:t>
      </w:r>
      <w:r>
        <w:rPr>
          <w:rFonts w:ascii="Arial"/>
          <w:color w:val="307DCC"/>
          <w:spacing w:val="14"/>
          <w:sz w:val="20"/>
        </w:rPr>
        <w:t>a</w:t>
      </w:r>
      <w:r>
        <w:rPr>
          <w:rFonts w:ascii="Arial"/>
          <w:color w:val="307DCC"/>
          <w:spacing w:val="22"/>
          <w:sz w:val="20"/>
        </w:rPr>
        <w:t>m</w:t>
      </w:r>
      <w:r>
        <w:rPr>
          <w:rFonts w:ascii="Arial"/>
          <w:color w:val="307DCC"/>
          <w:spacing w:val="14"/>
          <w:sz w:val="20"/>
        </w:rPr>
        <w:t>bda</w:t>
      </w:r>
      <w:r>
        <w:rPr>
          <w:rFonts w:ascii="Arial"/>
          <w:color w:val="307DCC"/>
          <w:sz w:val="20"/>
        </w:rPr>
        <w:t> </w:t>
      </w:r>
      <w:r>
        <w:rPr>
          <w:rFonts w:ascii="Arial"/>
          <w:color w:val="307DCC"/>
          <w:spacing w:val="27"/>
          <w:sz w:val="20"/>
        </w:rPr>
        <w:t> </w:t>
      </w:r>
      <w:r>
        <w:rPr>
          <w:rFonts w:ascii="Arial"/>
          <w:color w:val="BB5A64"/>
          <w:sz w:val="20"/>
        </w:rPr>
        <w:t>~ </w:t>
      </w:r>
      <w:r>
        <w:rPr>
          <w:rFonts w:ascii="Arial"/>
          <w:color w:val="BB5A64"/>
          <w:spacing w:val="27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w w:val="135"/>
          <w:sz w:val="20"/>
        </w:rPr>
        <w:t>(</w:t>
      </w:r>
      <w:r>
        <w:rPr>
          <w:rFonts w:ascii="Arial"/>
          <w:color w:val="307DCC"/>
          <w:spacing w:val="-52"/>
          <w:w w:val="135"/>
          <w:sz w:val="20"/>
        </w:rPr>
        <w:t> </w:t>
      </w: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33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4"/>
          <w:sz w:val="20"/>
        </w:rPr>
        <w:t>y</w:t>
      </w:r>
      <w:r>
        <w:rPr>
          <w:rFonts w:ascii="Arial"/>
          <w:color w:val="307DCC"/>
          <w:spacing w:val="5"/>
          <w:sz w:val="20"/>
        </w:rPr>
        <w:t>2</w:t>
      </w:r>
      <w:r>
        <w:rPr>
          <w:rFonts w:ascii="Arial"/>
          <w:color w:val="307DCC"/>
          <w:spacing w:val="-28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48"/>
          <w:w w:val="160"/>
          <w:sz w:val="20"/>
        </w:rPr>
        <w:t> </w:t>
      </w:r>
      <w:r>
        <w:rPr>
          <w:rFonts w:ascii="Arial"/>
          <w:color w:val="307DCC"/>
          <w:spacing w:val="15"/>
          <w:w w:val="135"/>
          <w:sz w:val="20"/>
        </w:rPr>
        <w:t>s</w:t>
      </w:r>
      <w:r>
        <w:rPr>
          <w:rFonts w:ascii="Arial"/>
          <w:color w:val="307DCC"/>
          <w:spacing w:val="17"/>
          <w:w w:val="135"/>
          <w:sz w:val="20"/>
        </w:rPr>
        <w:t>q</w:t>
      </w:r>
      <w:r>
        <w:rPr>
          <w:rFonts w:ascii="Arial"/>
          <w:color w:val="307DCC"/>
          <w:spacing w:val="10"/>
          <w:w w:val="135"/>
          <w:sz w:val="20"/>
        </w:rPr>
        <w:t>r</w:t>
      </w:r>
      <w:r>
        <w:rPr>
          <w:rFonts w:ascii="Arial"/>
          <w:color w:val="307DCC"/>
          <w:spacing w:val="8"/>
          <w:w w:val="135"/>
          <w:sz w:val="20"/>
        </w:rPr>
        <w:t>t</w:t>
      </w:r>
      <w:r>
        <w:rPr>
          <w:rFonts w:ascii="Arial"/>
          <w:color w:val="307DCC"/>
          <w:spacing w:val="-51"/>
          <w:w w:val="135"/>
          <w:sz w:val="20"/>
        </w:rPr>
        <w:t> </w:t>
      </w:r>
      <w:r>
        <w:rPr>
          <w:rFonts w:ascii="Arial"/>
          <w:color w:val="307DCC"/>
          <w:w w:val="135"/>
          <w:sz w:val="20"/>
        </w:rPr>
        <w:t>(</w:t>
      </w:r>
      <w:r>
        <w:rPr>
          <w:rFonts w:ascii="Arial"/>
          <w:color w:val="307DCC"/>
          <w:spacing w:val="-50"/>
          <w:w w:val="135"/>
          <w:sz w:val="20"/>
        </w:rPr>
        <w:t> </w:t>
      </w:r>
      <w:r>
        <w:rPr>
          <w:rFonts w:ascii="Arial"/>
          <w:color w:val="307DCC"/>
          <w:spacing w:val="12"/>
          <w:sz w:val="20"/>
        </w:rPr>
        <w:t>s</w:t>
      </w:r>
      <w:r>
        <w:rPr>
          <w:rFonts w:ascii="Arial"/>
          <w:color w:val="307DCC"/>
          <w:spacing w:val="5"/>
          <w:sz w:val="20"/>
        </w:rPr>
        <w:t>i</w:t>
      </w:r>
      <w:r>
        <w:rPr>
          <w:rFonts w:ascii="Arial"/>
          <w:color w:val="307DCC"/>
          <w:spacing w:val="13"/>
          <w:sz w:val="20"/>
        </w:rPr>
        <w:t>g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13"/>
          <w:sz w:val="20"/>
        </w:rPr>
        <w:t>a</w:t>
      </w:r>
      <w:r>
        <w:rPr>
          <w:rFonts w:ascii="Arial"/>
          <w:color w:val="307DCC"/>
          <w:spacing w:val="-40"/>
          <w:sz w:val="20"/>
        </w:rPr>
        <w:t> </w:t>
      </w:r>
      <w:r>
        <w:rPr>
          <w:rFonts w:ascii="Arial"/>
          <w:color w:val="307DCC"/>
          <w:sz w:val="20"/>
        </w:rPr>
        <w:t>2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68"/>
          <w:w w:val="160"/>
          <w:sz w:val="20"/>
        </w:rPr>
        <w:t> </w:t>
      </w:r>
      <w:r>
        <w:rPr>
          <w:rFonts w:ascii="Arial"/>
          <w:color w:val="307DCC"/>
          <w:spacing w:val="5"/>
          <w:sz w:val="20"/>
        </w:rPr>
        <w:t>y</w:t>
      </w:r>
      <w:r>
        <w:rPr>
          <w:rFonts w:ascii="Arial"/>
          <w:color w:val="307DCC"/>
          <w:spacing w:val="6"/>
          <w:sz w:val="20"/>
        </w:rPr>
        <w:t>2</w:t>
      </w:r>
      <w:r>
        <w:rPr>
          <w:rFonts w:ascii="Arial"/>
          <w:color w:val="307DCC"/>
          <w:spacing w:val="-34"/>
          <w:sz w:val="20"/>
        </w:rPr>
        <w:t> </w:t>
      </w:r>
      <w:r>
        <w:rPr>
          <w:rFonts w:ascii="Arial"/>
          <w:color w:val="307DCC"/>
          <w:spacing w:val="8"/>
          <w:w w:val="135"/>
          <w:sz w:val="20"/>
        </w:rPr>
        <w:t>))</w:t>
      </w:r>
      <w:r>
        <w:rPr>
          <w:rFonts w:ascii="Arial"/>
          <w:color w:val="307DCC"/>
          <w:spacing w:val="57"/>
          <w:w w:val="135"/>
          <w:sz w:val="20"/>
        </w:rPr>
        <w:t> </w:t>
      </w:r>
      <w:r>
        <w:rPr>
          <w:rFonts w:ascii="Arial"/>
          <w:color w:val="307DCC"/>
          <w:spacing w:val="14"/>
          <w:sz w:val="20"/>
        </w:rPr>
        <w:t>T</w:t>
      </w:r>
      <w:r>
        <w:rPr>
          <w:rFonts w:ascii="Arial"/>
          <w:color w:val="307DCC"/>
          <w:spacing w:val="7"/>
          <w:sz w:val="20"/>
        </w:rPr>
        <w:t>(</w:t>
      </w:r>
      <w:r>
        <w:rPr>
          <w:rFonts w:ascii="Arial"/>
          <w:color w:val="307DCC"/>
          <w:spacing w:val="12"/>
          <w:sz w:val="20"/>
        </w:rPr>
        <w:t>0</w:t>
      </w:r>
      <w:r>
        <w:rPr>
          <w:rFonts w:ascii="Arial"/>
          <w:color w:val="307DCC"/>
          <w:spacing w:val="-31"/>
          <w:sz w:val="20"/>
        </w:rPr>
        <w:t> </w:t>
      </w:r>
      <w:r>
        <w:rPr>
          <w:rFonts w:ascii="Arial"/>
          <w:color w:val="307DCC"/>
          <w:spacing w:val="5"/>
          <w:w w:val="160"/>
          <w:sz w:val="20"/>
        </w:rPr>
        <w:t>,</w:t>
      </w:r>
      <w:r>
        <w:rPr>
          <w:rFonts w:ascii="Arial"/>
          <w:color w:val="307DCC"/>
          <w:spacing w:val="6"/>
          <w:w w:val="160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 H</w:t>
      </w:r>
      <w:r>
        <w:rPr>
          <w:rFonts w:ascii="Arial"/>
          <w:color w:val="307DCC"/>
          <w:spacing w:val="13"/>
          <w:w w:val="110"/>
          <w:sz w:val="20"/>
        </w:rPr>
        <w:t>y</w:t>
      </w:r>
      <w:r>
        <w:rPr>
          <w:rFonts w:ascii="Arial"/>
          <w:color w:val="307DCC"/>
          <w:spacing w:val="15"/>
          <w:w w:val="110"/>
          <w:sz w:val="20"/>
        </w:rPr>
        <w:t>pe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20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38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3"/>
          <w:w w:val="160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y</w:t>
      </w:r>
      <w:r>
        <w:rPr>
          <w:rFonts w:ascii="Arial"/>
          <w:color w:val="307DCC"/>
          <w:spacing w:val="7"/>
          <w:w w:val="120"/>
          <w:sz w:val="20"/>
        </w:rPr>
        <w:t>2</w:t>
      </w:r>
      <w:r>
        <w:rPr>
          <w:rFonts w:ascii="Arial"/>
          <w:color w:val="307DCC"/>
          <w:spacing w:val="37"/>
          <w:w w:val="120"/>
          <w:sz w:val="20"/>
        </w:rPr>
        <w:t> </w:t>
      </w:r>
      <w:r>
        <w:rPr>
          <w:rFonts w:ascii="Arial"/>
          <w:color w:val="BB5A64"/>
          <w:sz w:val="20"/>
        </w:rPr>
        <w:t>~</w:t>
      </w:r>
      <w:r>
        <w:rPr>
          <w:rFonts w:ascii="Arial"/>
          <w:color w:val="BB5A64"/>
          <w:spacing w:val="50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2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(</w:t>
      </w:r>
      <w:r>
        <w:rPr>
          <w:rFonts w:ascii="Arial"/>
          <w:color w:val="307DCC"/>
          <w:spacing w:val="10"/>
          <w:w w:val="120"/>
          <w:sz w:val="20"/>
        </w:rPr>
        <w:t>1</w:t>
      </w:r>
      <w:r>
        <w:rPr>
          <w:rFonts w:ascii="Arial"/>
          <w:color w:val="307DCC"/>
          <w:spacing w:val="-45"/>
          <w:w w:val="120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3"/>
          <w:w w:val="105"/>
          <w:sz w:val="20"/>
        </w:rPr>
        <w:t>s</w:t>
      </w:r>
      <w:r>
        <w:rPr>
          <w:rFonts w:ascii="Arial"/>
          <w:color w:val="307DCC"/>
          <w:spacing w:val="5"/>
          <w:w w:val="105"/>
          <w:sz w:val="20"/>
        </w:rPr>
        <w:t>i</w:t>
      </w:r>
      <w:r>
        <w:rPr>
          <w:rFonts w:ascii="Arial"/>
          <w:color w:val="307DCC"/>
          <w:spacing w:val="14"/>
          <w:w w:val="105"/>
          <w:sz w:val="20"/>
        </w:rPr>
        <w:t>g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a</w:t>
      </w:r>
      <w:r>
        <w:rPr>
          <w:rFonts w:ascii="Arial"/>
          <w:color w:val="307DCC"/>
          <w:spacing w:val="-45"/>
          <w:w w:val="105"/>
          <w:sz w:val="20"/>
        </w:rPr>
        <w:t> </w:t>
      </w:r>
      <w:r>
        <w:rPr>
          <w:rFonts w:ascii="Arial"/>
          <w:color w:val="307DCC"/>
          <w:w w:val="105"/>
          <w:sz w:val="20"/>
        </w:rPr>
        <w:t>2</w:t>
      </w:r>
      <w:r>
        <w:rPr>
          <w:rFonts w:ascii="Arial"/>
          <w:color w:val="307DCC"/>
          <w:spacing w:val="-37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y2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1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 </w:t>
      </w:r>
      <w:r>
        <w:rPr>
          <w:rFonts w:ascii="Arial"/>
          <w:color w:val="BB5A64"/>
          <w:spacing w:val="3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307DCC"/>
          <w:spacing w:val="9"/>
          <w:w w:val="120"/>
          <w:sz w:val="20"/>
        </w:rPr>
        <w:t>(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3</w:t>
      </w:r>
      <w:r>
        <w:rPr>
          <w:rFonts w:ascii="Arial"/>
          <w:color w:val="307DCC"/>
          <w:spacing w:val="-41"/>
          <w:w w:val="120"/>
          <w:sz w:val="20"/>
        </w:rPr>
        <w:t> </w:t>
      </w:r>
      <w:r>
        <w:rPr>
          <w:rFonts w:ascii="Arial"/>
          <w:color w:val="307DCC"/>
          <w:spacing w:val="8"/>
          <w:w w:val="120"/>
          <w:sz w:val="20"/>
        </w:rPr>
        <w:t>,</w:t>
      </w:r>
      <w:r>
        <w:rPr>
          <w:rFonts w:ascii="Arial"/>
          <w:color w:val="307DCC"/>
          <w:spacing w:val="16"/>
          <w:w w:val="120"/>
          <w:sz w:val="20"/>
        </w:rPr>
        <w:t>0</w:t>
      </w:r>
      <w:r>
        <w:rPr>
          <w:rFonts w:ascii="Arial"/>
          <w:color w:val="307DCC"/>
          <w:spacing w:val="8"/>
          <w:w w:val="120"/>
          <w:sz w:val="20"/>
        </w:rPr>
        <w:t>.</w:t>
      </w:r>
      <w:r>
        <w:rPr>
          <w:rFonts w:ascii="Arial"/>
          <w:color w:val="307DCC"/>
          <w:spacing w:val="16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0"/>
          <w:sz w:val="20"/>
        </w:rPr>
        <w:t>}</w:t>
      </w:r>
      <w:r>
        <w:rPr>
          <w:rFonts w:ascii="Arial"/>
          <w:color w:val="307DCC"/>
          <w:spacing w:val="10"/>
          <w:w w:val="150"/>
          <w:sz w:val="20"/>
        </w:rPr>
        <w:t>"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headerReference w:type="default" r:id="rId161"/>
          <w:headerReference w:type="even" r:id="rId162"/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 w:before="13"/>
        <w:ind w:left="108" w:right="0"/>
        <w:jc w:val="left"/>
      </w:pPr>
      <w:bookmarkStart w:name="_bookmark153" w:id="273"/>
      <w:bookmarkEnd w:id="273"/>
      <w:r>
        <w:rPr/>
      </w:r>
      <w:r>
        <w:rPr>
          <w:spacing w:val="-4"/>
          <w:w w:val="110"/>
        </w:rPr>
        <w:t>Table</w:t>
      </w:r>
      <w:r>
        <w:rPr>
          <w:spacing w:val="8"/>
          <w:w w:val="110"/>
        </w:rPr>
        <w:t> </w:t>
      </w:r>
      <w:r>
        <w:rPr>
          <w:w w:val="110"/>
        </w:rPr>
        <w:t>A.2:</w:t>
      </w:r>
      <w:r>
        <w:rPr>
          <w:spacing w:val="34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7"/>
          <w:w w:val="110"/>
        </w:rPr>
        <w:t> </w:t>
      </w:r>
      <w:r>
        <w:rPr>
          <w:w w:val="110"/>
        </w:rPr>
        <w:t>used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specify</w:t>
      </w:r>
      <w:r>
        <w:rPr>
          <w:spacing w:val="8"/>
          <w:w w:val="110"/>
        </w:rPr>
        <w:t> </w:t>
      </w:r>
      <w:r>
        <w:rPr>
          <w:w w:val="110"/>
        </w:rPr>
        <w:t>BHMs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Chapter</w:t>
      </w:r>
      <w:r>
        <w:rPr>
          <w:spacing w:val="9"/>
          <w:w w:val="110"/>
        </w:rPr>
        <w:t> </w:t>
      </w:r>
      <w:r>
        <w:rPr>
          <w:w w:val="110"/>
        </w:rPr>
        <w:t>3</w:t>
      </w:r>
      <w:r>
        <w:rPr>
          <w:spacing w:val="7"/>
          <w:w w:val="110"/>
        </w:rPr>
        <w:t> </w:t>
      </w:r>
      <w:r>
        <w:rPr>
          <w:w w:val="110"/>
        </w:rPr>
        <w:t>b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8"/>
          <w:szCs w:val="18"/>
        </w:rPr>
      </w:pPr>
    </w:p>
    <w:p>
      <w:pPr>
        <w:spacing w:line="20" w:lineRule="atLeast"/>
        <w:ind w:left="107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tabs>
          <w:tab w:pos="1113" w:val="left" w:leader="none"/>
        </w:tabs>
        <w:spacing w:line="240" w:lineRule="auto" w:before="9"/>
        <w:ind w:left="236" w:right="0"/>
        <w:jc w:val="left"/>
      </w:pPr>
      <w:r>
        <w:rPr>
          <w:spacing w:val="1"/>
          <w:w w:val="105"/>
        </w:rPr>
        <w:t>Mo</w:t>
      </w:r>
      <w:r>
        <w:rPr>
          <w:w w:val="105"/>
        </w:rPr>
        <w:t>del</w:t>
        <w:tab/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code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6"/>
          <w:szCs w:val="6"/>
        </w:rPr>
      </w:pPr>
    </w:p>
    <w:p>
      <w:pPr>
        <w:spacing w:line="20" w:lineRule="atLeast"/>
        <w:ind w:left="107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9"/>
        <w:rPr>
          <w:rFonts w:ascii="PMingLiU" w:hAnsi="PMingLiU" w:cs="PMingLiU" w:eastAsia="PMingLiU"/>
          <w:sz w:val="4"/>
          <w:szCs w:val="4"/>
        </w:rPr>
      </w:pPr>
    </w:p>
    <w:p>
      <w:pPr>
        <w:numPr>
          <w:ilvl w:val="2"/>
          <w:numId w:val="20"/>
        </w:numPr>
        <w:tabs>
          <w:tab w:pos="1635" w:val="left" w:leader="none"/>
        </w:tabs>
        <w:spacing w:before="61"/>
        <w:ind w:left="163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70.865997pt;margin-top:3.223865pt;width:427.75pt;height:263.05pt;mso-position-horizontal-relative:page;mso-position-vertical-relative:paragraph;z-index:-478720" coordorigin="1417,64" coordsize="8555,5261">
            <v:group style="position:absolute;left:1417;top:64;width:8555;height:263" coordorigin="1417,64" coordsize="8555,263">
              <v:shape style="position:absolute;left:1417;top:64;width:8555;height:263" coordorigin="1417,64" coordsize="8555,263" path="m1417,327l9972,327,9972,64,1417,64,1417,327xe" filled="true" fillcolor="#f9f9f9" stroked="false">
                <v:path arrowok="t"/>
                <v:fill type="solid"/>
              </v:shape>
            </v:group>
            <v:group style="position:absolute;left:1417;top:327;width:8555;height:263" coordorigin="1417,327" coordsize="8555,263">
              <v:shape style="position:absolute;left:1417;top:327;width:8555;height:263" coordorigin="1417,327" coordsize="8555,263" path="m1417,591l9972,591,9972,327,1417,327,1417,591xe" filled="true" fillcolor="#f9f9f9" stroked="false">
                <v:path arrowok="t"/>
                <v:fill type="solid"/>
              </v:shape>
            </v:group>
            <v:group style="position:absolute;left:1417;top:590;width:8555;height:263" coordorigin="1417,590" coordsize="8555,263">
              <v:shape style="position:absolute;left:1417;top:590;width:8555;height:263" coordorigin="1417,590" coordsize="8555,263" path="m1417,854l9972,854,9972,590,1417,590,1417,854xe" filled="true" fillcolor="#f9f9f9" stroked="false">
                <v:path arrowok="t"/>
                <v:fill type="solid"/>
              </v:shape>
            </v:group>
            <v:group style="position:absolute;left:1417;top:854;width:8555;height:263" coordorigin="1417,854" coordsize="8555,263">
              <v:shape style="position:absolute;left:1417;top:854;width:8555;height:263" coordorigin="1417,854" coordsize="8555,263" path="m1417,1117l9972,1117,9972,854,1417,854,1417,1117xe" filled="true" fillcolor="#f9f9f9" stroked="false">
                <v:path arrowok="t"/>
                <v:fill type="solid"/>
              </v:shape>
            </v:group>
            <v:group style="position:absolute;left:1417;top:1117;width:8555;height:263" coordorigin="1417,1117" coordsize="8555,263">
              <v:shape style="position:absolute;left:1417;top:1117;width:8555;height:263" coordorigin="1417,1117" coordsize="8555,263" path="m1417,1380l9972,1380,9972,1117,1417,1117,1417,1380xe" filled="true" fillcolor="#f9f9f9" stroked="false">
                <v:path arrowok="t"/>
                <v:fill type="solid"/>
              </v:shape>
            </v:group>
            <v:group style="position:absolute;left:1417;top:1380;width:8555;height:263" coordorigin="1417,1380" coordsize="8555,263">
              <v:shape style="position:absolute;left:1417;top:1380;width:8555;height:263" coordorigin="1417,1380" coordsize="8555,263" path="m1417,1643l9972,1643,9972,1380,1417,1380,1417,1643xe" filled="true" fillcolor="#f9f9f9" stroked="false">
                <v:path arrowok="t"/>
                <v:fill type="solid"/>
              </v:shape>
            </v:group>
            <v:group style="position:absolute;left:1417;top:1643;width:8555;height:263" coordorigin="1417,1643" coordsize="8555,263">
              <v:shape style="position:absolute;left:1417;top:1643;width:8555;height:263" coordorigin="1417,1643" coordsize="8555,263" path="m1417,1906l9972,1906,9972,1643,1417,1643,1417,1906xe" filled="true" fillcolor="#f9f9f9" stroked="false">
                <v:path arrowok="t"/>
                <v:fill type="solid"/>
              </v:shape>
            </v:group>
            <v:group style="position:absolute;left:1417;top:1906;width:8555;height:263" coordorigin="1417,1906" coordsize="8555,263">
              <v:shape style="position:absolute;left:1417;top:1906;width:8555;height:263" coordorigin="1417,1906" coordsize="8555,263" path="m1417,2169l9972,2169,9972,1906,1417,1906,1417,2169xe" filled="true" fillcolor="#f9f9f9" stroked="false">
                <v:path arrowok="t"/>
                <v:fill type="solid"/>
              </v:shape>
            </v:group>
            <v:group style="position:absolute;left:1417;top:2169;width:8555;height:263" coordorigin="1417,2169" coordsize="8555,263">
              <v:shape style="position:absolute;left:1417;top:2169;width:8555;height:263" coordorigin="1417,2169" coordsize="8555,263" path="m1417,2432l9972,2432,9972,2169,1417,2169,1417,2432xe" filled="true" fillcolor="#f9f9f9" stroked="false">
                <v:path arrowok="t"/>
                <v:fill type="solid"/>
              </v:shape>
            </v:group>
            <v:group style="position:absolute;left:1417;top:2432;width:8555;height:263" coordorigin="1417,2432" coordsize="8555,263">
              <v:shape style="position:absolute;left:1417;top:2432;width:8555;height:263" coordorigin="1417,2432" coordsize="8555,263" path="m1417,2695l9972,2695,9972,2432,1417,2432,1417,2695xe" filled="true" fillcolor="#f9f9f9" stroked="false">
                <v:path arrowok="t"/>
                <v:fill type="solid"/>
              </v:shape>
            </v:group>
            <v:group style="position:absolute;left:1417;top:2695;width:8555;height:263" coordorigin="1417,2695" coordsize="8555,263">
              <v:shape style="position:absolute;left:1417;top:2695;width:8555;height:263" coordorigin="1417,2695" coordsize="8555,263" path="m1417,2958l9972,2958,9972,2695,1417,2695,1417,2958xe" filled="true" fillcolor="#f9f9f9" stroked="false">
                <v:path arrowok="t"/>
                <v:fill type="solid"/>
              </v:shape>
            </v:group>
            <v:group style="position:absolute;left:1417;top:2958;width:8555;height:264" coordorigin="1417,2958" coordsize="8555,264">
              <v:shape style="position:absolute;left:1417;top:2958;width:8555;height:264" coordorigin="1417,2958" coordsize="8555,264" path="m1417,3221l9972,3221,9972,2958,1417,2958,1417,3221xe" filled="true" fillcolor="#f9f9f9" stroked="false">
                <v:path arrowok="t"/>
                <v:fill type="solid"/>
              </v:shape>
            </v:group>
            <v:group style="position:absolute;left:1417;top:3221;width:8555;height:264" coordorigin="1417,3221" coordsize="8555,264">
              <v:shape style="position:absolute;left:1417;top:3221;width:8555;height:264" coordorigin="1417,3221" coordsize="8555,264" path="m1417,3484l9972,3484,9972,3221,1417,3221,1417,3484xe" filled="true" fillcolor="#f9f9f9" stroked="false">
                <v:path arrowok="t"/>
                <v:fill type="solid"/>
              </v:shape>
            </v:group>
            <v:group style="position:absolute;left:1417;top:3484;width:8555;height:264" coordorigin="1417,3484" coordsize="8555,264">
              <v:shape style="position:absolute;left:1417;top:3484;width:8555;height:264" coordorigin="1417,3484" coordsize="8555,264" path="m1417,3747l9972,3747,9972,3484,1417,3484,1417,3747xe" filled="true" fillcolor="#f9f9f9" stroked="false">
                <v:path arrowok="t"/>
                <v:fill type="solid"/>
              </v:shape>
            </v:group>
            <v:group style="position:absolute;left:1417;top:3747;width:8555;height:264" coordorigin="1417,3747" coordsize="8555,264">
              <v:shape style="position:absolute;left:1417;top:3747;width:8555;height:264" coordorigin="1417,3747" coordsize="8555,264" path="m1417,4010l9972,4010,9972,3747,1417,3747,1417,4010xe" filled="true" fillcolor="#f9f9f9" stroked="false">
                <v:path arrowok="t"/>
                <v:fill type="solid"/>
              </v:shape>
            </v:group>
            <v:group style="position:absolute;left:1417;top:4010;width:8555;height:264" coordorigin="1417,4010" coordsize="8555,264">
              <v:shape style="position:absolute;left:1417;top:4010;width:8555;height:264" coordorigin="1417,4010" coordsize="8555,264" path="m1417,4273l9972,4273,9972,4010,1417,4010,1417,4273xe" filled="true" fillcolor="#f9f9f9" stroked="false">
                <v:path arrowok="t"/>
                <v:fill type="solid"/>
              </v:shape>
            </v:group>
            <v:group style="position:absolute;left:1417;top:4273;width:8555;height:264" coordorigin="1417,4273" coordsize="8555,264">
              <v:shape style="position:absolute;left:1417;top:4273;width:8555;height:264" coordorigin="1417,4273" coordsize="8555,264" path="m1417,4536l9972,4536,9972,4273,1417,4273,1417,4536xe" filled="true" fillcolor="#f9f9f9" stroked="false">
                <v:path arrowok="t"/>
                <v:fill type="solid"/>
              </v:shape>
            </v:group>
            <v:group style="position:absolute;left:1417;top:4536;width:8555;height:264" coordorigin="1417,4536" coordsize="8555,264">
              <v:shape style="position:absolute;left:1417;top:4536;width:8555;height:264" coordorigin="1417,4536" coordsize="8555,264" path="m1417,4799l9972,4799,9972,4536,1417,4536,1417,4799xe" filled="true" fillcolor="#f9f9f9" stroked="false">
                <v:path arrowok="t"/>
                <v:fill type="solid"/>
              </v:shape>
            </v:group>
            <v:group style="position:absolute;left:1417;top:4799;width:8555;height:264" coordorigin="1417,4799" coordsize="8555,264">
              <v:shape style="position:absolute;left:1417;top:4799;width:8555;height:264" coordorigin="1417,4799" coordsize="8555,264" path="m1417,5062l9972,5062,9972,4799,1417,4799,1417,5062xe" filled="true" fillcolor="#f9f9f9" stroked="false">
                <v:path arrowok="t"/>
                <v:fill type="solid"/>
              </v:shape>
            </v:group>
            <v:group style="position:absolute;left:1417;top:5062;width:8555;height:264" coordorigin="1417,5062" coordsize="8555,264">
              <v:shape style="position:absolute;left:1417;top:5062;width:8555;height:264" coordorigin="1417,5062" coordsize="8555,264" path="m1417,5325l9972,5325,9972,5062,1417,5062,1417,5325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w w:val="115"/>
          <w:sz w:val="20"/>
        </w:rPr>
        <w:t># </w:t>
      </w:r>
      <w:r>
        <w:rPr>
          <w:rFonts w:ascii="Arial"/>
          <w:color w:val="AC94AE"/>
          <w:spacing w:val="26"/>
          <w:w w:val="115"/>
          <w:sz w:val="20"/>
        </w:rPr>
        <w:t> </w:t>
      </w:r>
      <w:r>
        <w:rPr>
          <w:rFonts w:ascii="Arial"/>
          <w:color w:val="AC94AE"/>
          <w:spacing w:val="22"/>
          <w:w w:val="115"/>
          <w:sz w:val="20"/>
        </w:rPr>
        <w:t>N</w:t>
      </w:r>
      <w:r>
        <w:rPr>
          <w:rFonts w:ascii="Arial"/>
          <w:color w:val="AC94AE"/>
          <w:spacing w:val="17"/>
          <w:w w:val="115"/>
          <w:sz w:val="20"/>
        </w:rPr>
        <w:t>o</w:t>
      </w:r>
      <w:r>
        <w:rPr>
          <w:rFonts w:ascii="Arial"/>
          <w:color w:val="AC94AE"/>
          <w:spacing w:val="10"/>
          <w:w w:val="115"/>
          <w:sz w:val="20"/>
        </w:rPr>
        <w:t>r</w:t>
      </w:r>
      <w:r>
        <w:rPr>
          <w:rFonts w:ascii="Arial"/>
          <w:color w:val="AC94AE"/>
          <w:spacing w:val="25"/>
          <w:w w:val="115"/>
          <w:sz w:val="20"/>
        </w:rPr>
        <w:t>m</w:t>
      </w:r>
      <w:r>
        <w:rPr>
          <w:rFonts w:ascii="Arial"/>
          <w:color w:val="AC94AE"/>
          <w:spacing w:val="17"/>
          <w:w w:val="115"/>
          <w:sz w:val="20"/>
        </w:rPr>
        <w:t>a</w:t>
      </w:r>
      <w:r>
        <w:rPr>
          <w:rFonts w:ascii="Arial"/>
          <w:color w:val="AC94AE"/>
          <w:spacing w:val="6"/>
          <w:w w:val="115"/>
          <w:sz w:val="20"/>
        </w:rPr>
        <w:t>l</w:t>
      </w:r>
      <w:r>
        <w:rPr>
          <w:rFonts w:ascii="Arial"/>
          <w:color w:val="AC94AE"/>
          <w:spacing w:val="-31"/>
          <w:w w:val="115"/>
          <w:sz w:val="20"/>
        </w:rPr>
        <w:t> </w:t>
      </w:r>
      <w:r>
        <w:rPr>
          <w:rFonts w:ascii="Arial"/>
          <w:color w:val="AC94AE"/>
          <w:spacing w:val="5"/>
          <w:w w:val="115"/>
          <w:sz w:val="20"/>
        </w:rPr>
        <w:t>(</w:t>
      </w:r>
      <w:r>
        <w:rPr>
          <w:rFonts w:ascii="Arial"/>
          <w:color w:val="AC94AE"/>
          <w:spacing w:val="9"/>
          <w:w w:val="115"/>
          <w:sz w:val="20"/>
        </w:rPr>
        <w:t>1</w:t>
      </w:r>
      <w:r>
        <w:rPr>
          <w:rFonts w:ascii="Arial"/>
          <w:color w:val="AC94AE"/>
          <w:spacing w:val="-32"/>
          <w:w w:val="115"/>
          <w:sz w:val="20"/>
        </w:rPr>
        <w:t> </w:t>
      </w:r>
      <w:r>
        <w:rPr>
          <w:rFonts w:ascii="Arial"/>
          <w:color w:val="AC94AE"/>
          <w:spacing w:val="7"/>
          <w:w w:val="115"/>
          <w:sz w:val="20"/>
        </w:rPr>
        <w:t>,</w:t>
      </w:r>
      <w:r>
        <w:rPr>
          <w:rFonts w:ascii="Arial"/>
          <w:color w:val="AC94AE"/>
          <w:spacing w:val="14"/>
          <w:w w:val="115"/>
          <w:sz w:val="20"/>
        </w:rPr>
        <w:t>0</w:t>
      </w:r>
      <w:r>
        <w:rPr>
          <w:rFonts w:ascii="Arial"/>
          <w:color w:val="AC94AE"/>
          <w:spacing w:val="7"/>
          <w:w w:val="115"/>
          <w:sz w:val="20"/>
        </w:rPr>
        <w:t>.</w:t>
      </w:r>
      <w:r>
        <w:rPr>
          <w:rFonts w:ascii="Arial"/>
          <w:color w:val="AC94AE"/>
          <w:spacing w:val="14"/>
          <w:w w:val="115"/>
          <w:sz w:val="20"/>
        </w:rPr>
        <w:t>1</w:t>
      </w:r>
      <w:r>
        <w:rPr>
          <w:rFonts w:ascii="Arial"/>
          <w:color w:val="AC94AE"/>
          <w:spacing w:val="8"/>
          <w:w w:val="115"/>
          <w:sz w:val="20"/>
        </w:rPr>
        <w:t>)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31"/>
          <w:w w:val="115"/>
          <w:sz w:val="20"/>
        </w:rPr>
        <w:t> </w:t>
      </w:r>
      <w:r>
        <w:rPr>
          <w:rFonts w:ascii="Arial"/>
          <w:color w:val="AC94AE"/>
          <w:spacing w:val="15"/>
          <w:w w:val="115"/>
          <w:sz w:val="20"/>
        </w:rPr>
        <w:t>p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color w:val="AC94AE"/>
          <w:spacing w:val="6"/>
          <w:w w:val="115"/>
          <w:sz w:val="20"/>
        </w:rPr>
        <w:t>i</w:t>
      </w:r>
      <w:r>
        <w:rPr>
          <w:rFonts w:ascii="Arial"/>
          <w:color w:val="AC94AE"/>
          <w:spacing w:val="15"/>
          <w:w w:val="115"/>
          <w:sz w:val="20"/>
        </w:rPr>
        <w:t>o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2763" w:val="left" w:leader="none"/>
        </w:tabs>
        <w:spacing w:before="61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3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50"/>
          <w:sz w:val="20"/>
        </w:rPr>
        <w:t>f</w:t>
      </w:r>
      <w:r>
        <w:rPr>
          <w:rFonts w:ascii="Arial"/>
          <w:color w:val="307DCC"/>
          <w:spacing w:val="15"/>
          <w:w w:val="150"/>
          <w:sz w:val="20"/>
        </w:rPr>
        <w:t>o</w:t>
      </w:r>
      <w:r>
        <w:rPr>
          <w:rFonts w:ascii="Arial"/>
          <w:color w:val="307DCC"/>
          <w:spacing w:val="9"/>
          <w:w w:val="150"/>
          <w:sz w:val="20"/>
        </w:rPr>
        <w:t>r</w:t>
      </w:r>
      <w:r>
        <w:rPr>
          <w:rFonts w:ascii="Arial"/>
          <w:color w:val="307DCC"/>
          <w:spacing w:val="-62"/>
          <w:w w:val="150"/>
          <w:sz w:val="20"/>
        </w:rPr>
        <w:t> </w:t>
      </w:r>
      <w:r>
        <w:rPr>
          <w:rFonts w:ascii="Arial"/>
          <w:color w:val="307DCC"/>
          <w:w w:val="150"/>
          <w:sz w:val="20"/>
        </w:rPr>
        <w:t>(</w:t>
      </w:r>
      <w:r>
        <w:rPr>
          <w:rFonts w:ascii="Arial"/>
          <w:color w:val="307DCC"/>
          <w:spacing w:val="-66"/>
          <w:w w:val="150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15"/>
          <w:w w:val="205"/>
          <w:sz w:val="20"/>
        </w:rPr>
        <w:t> </w:t>
      </w:r>
      <w:r>
        <w:rPr>
          <w:rFonts w:ascii="Arial"/>
          <w:color w:val="307DCC"/>
          <w:spacing w:val="3"/>
          <w:w w:val="125"/>
          <w:sz w:val="20"/>
        </w:rPr>
        <w:t>i</w:t>
      </w:r>
      <w:r>
        <w:rPr>
          <w:rFonts w:ascii="Arial"/>
          <w:color w:val="307DCC"/>
          <w:spacing w:val="7"/>
          <w:w w:val="125"/>
          <w:sz w:val="20"/>
        </w:rPr>
        <w:t>n</w:t>
      </w:r>
      <w:r>
        <w:rPr>
          <w:rFonts w:ascii="Arial"/>
          <w:color w:val="307DCC"/>
          <w:spacing w:val="62"/>
          <w:w w:val="12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1</w:t>
      </w:r>
      <w:r>
        <w:rPr>
          <w:rFonts w:ascii="Arial"/>
          <w:color w:val="307DCC"/>
          <w:spacing w:val="4"/>
          <w:w w:val="125"/>
          <w:sz w:val="20"/>
        </w:rPr>
        <w:t>:</w:t>
      </w:r>
      <w:r>
        <w:rPr>
          <w:rFonts w:ascii="Arial"/>
          <w:color w:val="307DCC"/>
          <w:spacing w:val="-43"/>
          <w:w w:val="125"/>
          <w:sz w:val="20"/>
        </w:rPr>
        <w:t> </w:t>
      </w:r>
      <w:r>
        <w:rPr>
          <w:rFonts w:ascii="Arial"/>
          <w:color w:val="307DCC"/>
          <w:spacing w:val="22"/>
          <w:w w:val="125"/>
          <w:sz w:val="20"/>
        </w:rPr>
        <w:t>N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7"/>
          <w:w w:val="125"/>
          <w:sz w:val="20"/>
        </w:rPr>
        <w:t>ea</w:t>
      </w:r>
      <w:r>
        <w:rPr>
          <w:rFonts w:ascii="Arial"/>
          <w:color w:val="307DCC"/>
          <w:spacing w:val="8"/>
          <w:w w:val="125"/>
          <w:sz w:val="20"/>
        </w:rPr>
        <w:t>f</w:t>
      </w:r>
      <w:r>
        <w:rPr>
          <w:rFonts w:ascii="Arial"/>
          <w:color w:val="307DCC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50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644" w:val="left" w:leader="none"/>
        </w:tabs>
        <w:spacing w:line="274" w:lineRule="auto" w:before="33"/>
        <w:ind w:left="1011" w:right="4599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u</w:t>
      </w:r>
      <w:r>
        <w:rPr>
          <w:rFonts w:ascii="Arial"/>
          <w:color w:val="307DCC"/>
          <w:spacing w:val="6"/>
          <w:w w:val="105"/>
          <w:sz w:val="20"/>
        </w:rPr>
        <w:t>[</w:t>
      </w:r>
      <w:r>
        <w:rPr>
          <w:rFonts w:ascii="Arial"/>
          <w:color w:val="307DCC"/>
          <w:spacing w:val="-51"/>
          <w:w w:val="10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spacing w:val="9"/>
          <w:w w:val="105"/>
          <w:sz w:val="20"/>
        </w:rPr>
        <w:t>&lt;</w:t>
      </w:r>
      <w:r>
        <w:rPr>
          <w:rFonts w:ascii="Arial"/>
          <w:color w:val="BB5A64"/>
          <w:spacing w:val="5"/>
          <w:w w:val="105"/>
          <w:sz w:val="20"/>
        </w:rPr>
        <w:t>-</w:t>
      </w:r>
      <w:r>
        <w:rPr>
          <w:rFonts w:ascii="Arial"/>
          <w:color w:val="BB5A64"/>
          <w:spacing w:val="56"/>
          <w:w w:val="10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r</w:t>
      </w:r>
      <w:r>
        <w:rPr>
          <w:rFonts w:ascii="Arial"/>
          <w:color w:val="307DCC"/>
          <w:spacing w:val="11"/>
          <w:w w:val="105"/>
          <w:sz w:val="20"/>
        </w:rPr>
        <w:t>ho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85"/>
          <w:sz w:val="20"/>
        </w:rPr>
        <w:t>[</w:t>
      </w:r>
      <w:r>
        <w:rPr>
          <w:rFonts w:ascii="Arial"/>
          <w:color w:val="307DCC"/>
          <w:spacing w:val="-87"/>
          <w:w w:val="185"/>
          <w:sz w:val="20"/>
        </w:rPr>
        <w:t> </w:t>
      </w:r>
      <w:r>
        <w:rPr>
          <w:rFonts w:ascii="Arial"/>
          <w:color w:val="307DCC"/>
          <w:spacing w:val="10"/>
          <w:w w:val="185"/>
          <w:sz w:val="20"/>
        </w:rPr>
        <w:t>j</w:t>
      </w:r>
      <w:r>
        <w:rPr>
          <w:rFonts w:ascii="Arial"/>
          <w:color w:val="307DCC"/>
          <w:spacing w:val="12"/>
          <w:w w:val="185"/>
          <w:sz w:val="20"/>
        </w:rPr>
        <w:t>]</w:t>
      </w:r>
      <w:r>
        <w:rPr>
          <w:rFonts w:ascii="Arial"/>
          <w:color w:val="BB5A64"/>
          <w:spacing w:val="17"/>
          <w:w w:val="185"/>
          <w:sz w:val="20"/>
        </w:rPr>
        <w:t>*</w:t>
      </w:r>
      <w:r>
        <w:rPr>
          <w:rFonts w:ascii="Arial"/>
          <w:color w:val="BB5A64"/>
          <w:spacing w:val="-82"/>
          <w:w w:val="18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24"/>
          <w:w w:val="94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3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6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8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2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9"/>
          <w:w w:val="145"/>
          <w:sz w:val="20"/>
        </w:rPr>
        <w:t> </w:t>
      </w:r>
      <w:r>
        <w:rPr>
          <w:rFonts w:ascii="Arial"/>
          <w:color w:val="307DCC"/>
          <w:spacing w:val="17"/>
          <w:w w:val="105"/>
          <w:sz w:val="20"/>
        </w:rPr>
        <w:t>N</w:t>
      </w:r>
      <w:r>
        <w:rPr>
          <w:rFonts w:ascii="Arial"/>
          <w:color w:val="307DCC"/>
          <w:spacing w:val="13"/>
          <w:w w:val="105"/>
          <w:sz w:val="20"/>
        </w:rPr>
        <w:t>da</w:t>
      </w:r>
      <w:r>
        <w:rPr>
          <w:rFonts w:ascii="Arial"/>
          <w:color w:val="307DCC"/>
          <w:spacing w:val="12"/>
          <w:w w:val="105"/>
          <w:sz w:val="20"/>
        </w:rPr>
        <w:t>y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512" w:val="left" w:leader="none"/>
        </w:tabs>
        <w:spacing w:before="1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55"/>
          <w:sz w:val="20"/>
        </w:rPr>
        <w:t>}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55"/>
          <w:sz w:val="20"/>
        </w:rPr>
        <w:t>}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45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sz w:val="20"/>
        </w:rPr>
        <w:t>l</w:t>
      </w:r>
      <w:r>
        <w:rPr>
          <w:rFonts w:ascii="Arial"/>
          <w:color w:val="307DCC"/>
          <w:spacing w:val="14"/>
          <w:sz w:val="20"/>
        </w:rPr>
        <w:t>a</w:t>
      </w:r>
      <w:r>
        <w:rPr>
          <w:rFonts w:ascii="Arial"/>
          <w:color w:val="307DCC"/>
          <w:spacing w:val="22"/>
          <w:sz w:val="20"/>
        </w:rPr>
        <w:t>m</w:t>
      </w:r>
      <w:r>
        <w:rPr>
          <w:rFonts w:ascii="Arial"/>
          <w:color w:val="307DCC"/>
          <w:spacing w:val="14"/>
          <w:sz w:val="20"/>
        </w:rPr>
        <w:t>bda</w:t>
      </w:r>
      <w:r>
        <w:rPr>
          <w:rFonts w:ascii="Arial"/>
          <w:color w:val="307DCC"/>
          <w:sz w:val="20"/>
        </w:rPr>
        <w:t> </w:t>
      </w:r>
      <w:r>
        <w:rPr>
          <w:rFonts w:ascii="Arial"/>
          <w:color w:val="307DCC"/>
          <w:spacing w:val="27"/>
          <w:sz w:val="20"/>
        </w:rPr>
        <w:t> </w:t>
      </w:r>
      <w:r>
        <w:rPr>
          <w:rFonts w:ascii="Arial"/>
          <w:color w:val="BB5A64"/>
          <w:sz w:val="20"/>
        </w:rPr>
        <w:t>~ </w:t>
      </w:r>
      <w:r>
        <w:rPr>
          <w:rFonts w:ascii="Arial"/>
          <w:color w:val="BB5A64"/>
          <w:spacing w:val="27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w w:val="135"/>
          <w:sz w:val="20"/>
        </w:rPr>
        <w:t>(</w:t>
      </w:r>
      <w:r>
        <w:rPr>
          <w:rFonts w:ascii="Arial"/>
          <w:color w:val="307DCC"/>
          <w:spacing w:val="-52"/>
          <w:w w:val="135"/>
          <w:sz w:val="20"/>
        </w:rPr>
        <w:t> </w:t>
      </w: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33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4"/>
          <w:sz w:val="20"/>
        </w:rPr>
        <w:t>y</w:t>
      </w:r>
      <w:r>
        <w:rPr>
          <w:rFonts w:ascii="Arial"/>
          <w:color w:val="307DCC"/>
          <w:spacing w:val="5"/>
          <w:sz w:val="20"/>
        </w:rPr>
        <w:t>3</w:t>
      </w:r>
      <w:r>
        <w:rPr>
          <w:rFonts w:ascii="Arial"/>
          <w:color w:val="307DCC"/>
          <w:spacing w:val="-28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48"/>
          <w:w w:val="160"/>
          <w:sz w:val="20"/>
        </w:rPr>
        <w:t> </w:t>
      </w:r>
      <w:r>
        <w:rPr>
          <w:rFonts w:ascii="Arial"/>
          <w:color w:val="307DCC"/>
          <w:spacing w:val="15"/>
          <w:w w:val="135"/>
          <w:sz w:val="20"/>
        </w:rPr>
        <w:t>s</w:t>
      </w:r>
      <w:r>
        <w:rPr>
          <w:rFonts w:ascii="Arial"/>
          <w:color w:val="307DCC"/>
          <w:spacing w:val="17"/>
          <w:w w:val="135"/>
          <w:sz w:val="20"/>
        </w:rPr>
        <w:t>q</w:t>
      </w:r>
      <w:r>
        <w:rPr>
          <w:rFonts w:ascii="Arial"/>
          <w:color w:val="307DCC"/>
          <w:spacing w:val="10"/>
          <w:w w:val="135"/>
          <w:sz w:val="20"/>
        </w:rPr>
        <w:t>r</w:t>
      </w:r>
      <w:r>
        <w:rPr>
          <w:rFonts w:ascii="Arial"/>
          <w:color w:val="307DCC"/>
          <w:spacing w:val="8"/>
          <w:w w:val="135"/>
          <w:sz w:val="20"/>
        </w:rPr>
        <w:t>t</w:t>
      </w:r>
      <w:r>
        <w:rPr>
          <w:rFonts w:ascii="Arial"/>
          <w:color w:val="307DCC"/>
          <w:spacing w:val="-51"/>
          <w:w w:val="135"/>
          <w:sz w:val="20"/>
        </w:rPr>
        <w:t> </w:t>
      </w:r>
      <w:r>
        <w:rPr>
          <w:rFonts w:ascii="Arial"/>
          <w:color w:val="307DCC"/>
          <w:w w:val="135"/>
          <w:sz w:val="20"/>
        </w:rPr>
        <w:t>(</w:t>
      </w:r>
      <w:r>
        <w:rPr>
          <w:rFonts w:ascii="Arial"/>
          <w:color w:val="307DCC"/>
          <w:spacing w:val="-50"/>
          <w:w w:val="135"/>
          <w:sz w:val="20"/>
        </w:rPr>
        <w:t> </w:t>
      </w:r>
      <w:r>
        <w:rPr>
          <w:rFonts w:ascii="Arial"/>
          <w:color w:val="307DCC"/>
          <w:spacing w:val="12"/>
          <w:sz w:val="20"/>
        </w:rPr>
        <w:t>s</w:t>
      </w:r>
      <w:r>
        <w:rPr>
          <w:rFonts w:ascii="Arial"/>
          <w:color w:val="307DCC"/>
          <w:spacing w:val="5"/>
          <w:sz w:val="20"/>
        </w:rPr>
        <w:t>i</w:t>
      </w:r>
      <w:r>
        <w:rPr>
          <w:rFonts w:ascii="Arial"/>
          <w:color w:val="307DCC"/>
          <w:spacing w:val="13"/>
          <w:sz w:val="20"/>
        </w:rPr>
        <w:t>g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13"/>
          <w:sz w:val="20"/>
        </w:rPr>
        <w:t>a</w:t>
      </w:r>
      <w:r>
        <w:rPr>
          <w:rFonts w:ascii="Arial"/>
          <w:color w:val="307DCC"/>
          <w:spacing w:val="-40"/>
          <w:sz w:val="20"/>
        </w:rPr>
        <w:t> </w:t>
      </w:r>
      <w:r>
        <w:rPr>
          <w:rFonts w:ascii="Arial"/>
          <w:color w:val="307DCC"/>
          <w:sz w:val="20"/>
        </w:rPr>
        <w:t>2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68"/>
          <w:w w:val="160"/>
          <w:sz w:val="20"/>
        </w:rPr>
        <w:t> </w:t>
      </w:r>
      <w:r>
        <w:rPr>
          <w:rFonts w:ascii="Arial"/>
          <w:color w:val="307DCC"/>
          <w:spacing w:val="5"/>
          <w:sz w:val="20"/>
        </w:rPr>
        <w:t>y</w:t>
      </w:r>
      <w:r>
        <w:rPr>
          <w:rFonts w:ascii="Arial"/>
          <w:color w:val="307DCC"/>
          <w:spacing w:val="6"/>
          <w:sz w:val="20"/>
        </w:rPr>
        <w:t>3</w:t>
      </w:r>
      <w:r>
        <w:rPr>
          <w:rFonts w:ascii="Arial"/>
          <w:color w:val="307DCC"/>
          <w:spacing w:val="-34"/>
          <w:sz w:val="20"/>
        </w:rPr>
        <w:t> </w:t>
      </w:r>
      <w:r>
        <w:rPr>
          <w:rFonts w:ascii="Arial"/>
          <w:color w:val="307DCC"/>
          <w:spacing w:val="8"/>
          <w:w w:val="135"/>
          <w:sz w:val="20"/>
        </w:rPr>
        <w:t>))</w:t>
      </w:r>
      <w:r>
        <w:rPr>
          <w:rFonts w:ascii="Arial"/>
          <w:color w:val="307DCC"/>
          <w:spacing w:val="57"/>
          <w:w w:val="135"/>
          <w:sz w:val="20"/>
        </w:rPr>
        <w:t> </w:t>
      </w:r>
      <w:r>
        <w:rPr>
          <w:rFonts w:ascii="Arial"/>
          <w:color w:val="307DCC"/>
          <w:spacing w:val="14"/>
          <w:sz w:val="20"/>
        </w:rPr>
        <w:t>T</w:t>
      </w:r>
      <w:r>
        <w:rPr>
          <w:rFonts w:ascii="Arial"/>
          <w:color w:val="307DCC"/>
          <w:spacing w:val="7"/>
          <w:sz w:val="20"/>
        </w:rPr>
        <w:t>(</w:t>
      </w:r>
      <w:r>
        <w:rPr>
          <w:rFonts w:ascii="Arial"/>
          <w:color w:val="307DCC"/>
          <w:spacing w:val="12"/>
          <w:sz w:val="20"/>
        </w:rPr>
        <w:t>0</w:t>
      </w:r>
      <w:r>
        <w:rPr>
          <w:rFonts w:ascii="Arial"/>
          <w:color w:val="307DCC"/>
          <w:spacing w:val="-31"/>
          <w:sz w:val="20"/>
        </w:rPr>
        <w:t> </w:t>
      </w:r>
      <w:r>
        <w:rPr>
          <w:rFonts w:ascii="Arial"/>
          <w:color w:val="307DCC"/>
          <w:spacing w:val="5"/>
          <w:w w:val="160"/>
          <w:sz w:val="20"/>
        </w:rPr>
        <w:t>,</w:t>
      </w:r>
      <w:r>
        <w:rPr>
          <w:rFonts w:ascii="Arial"/>
          <w:color w:val="307DCC"/>
          <w:spacing w:val="6"/>
          <w:w w:val="160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 H</w:t>
      </w:r>
      <w:r>
        <w:rPr>
          <w:rFonts w:ascii="Arial"/>
          <w:color w:val="307DCC"/>
          <w:spacing w:val="13"/>
          <w:w w:val="110"/>
          <w:sz w:val="20"/>
        </w:rPr>
        <w:t>y</w:t>
      </w:r>
      <w:r>
        <w:rPr>
          <w:rFonts w:ascii="Arial"/>
          <w:color w:val="307DCC"/>
          <w:spacing w:val="15"/>
          <w:w w:val="110"/>
          <w:sz w:val="20"/>
        </w:rPr>
        <w:t>pe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20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38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3"/>
          <w:w w:val="160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y</w:t>
      </w:r>
      <w:r>
        <w:rPr>
          <w:rFonts w:ascii="Arial"/>
          <w:color w:val="307DCC"/>
          <w:spacing w:val="7"/>
          <w:w w:val="120"/>
          <w:sz w:val="20"/>
        </w:rPr>
        <w:t>3</w:t>
      </w:r>
      <w:r>
        <w:rPr>
          <w:rFonts w:ascii="Arial"/>
          <w:color w:val="307DCC"/>
          <w:spacing w:val="37"/>
          <w:w w:val="120"/>
          <w:sz w:val="20"/>
        </w:rPr>
        <w:t> </w:t>
      </w:r>
      <w:r>
        <w:rPr>
          <w:rFonts w:ascii="Arial"/>
          <w:color w:val="BB5A64"/>
          <w:sz w:val="20"/>
        </w:rPr>
        <w:t>~</w:t>
      </w:r>
      <w:r>
        <w:rPr>
          <w:rFonts w:ascii="Arial"/>
          <w:color w:val="BB5A64"/>
          <w:spacing w:val="50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2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(</w:t>
      </w:r>
      <w:r>
        <w:rPr>
          <w:rFonts w:ascii="Arial"/>
          <w:color w:val="307DCC"/>
          <w:spacing w:val="10"/>
          <w:w w:val="120"/>
          <w:sz w:val="20"/>
        </w:rPr>
        <w:t>1</w:t>
      </w:r>
      <w:r>
        <w:rPr>
          <w:rFonts w:ascii="Arial"/>
          <w:color w:val="307DCC"/>
          <w:spacing w:val="-45"/>
          <w:w w:val="120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3"/>
          <w:w w:val="105"/>
          <w:sz w:val="20"/>
        </w:rPr>
        <w:t>s</w:t>
      </w:r>
      <w:r>
        <w:rPr>
          <w:rFonts w:ascii="Arial"/>
          <w:color w:val="307DCC"/>
          <w:spacing w:val="5"/>
          <w:w w:val="105"/>
          <w:sz w:val="20"/>
        </w:rPr>
        <w:t>i</w:t>
      </w:r>
      <w:r>
        <w:rPr>
          <w:rFonts w:ascii="Arial"/>
          <w:color w:val="307DCC"/>
          <w:spacing w:val="14"/>
          <w:w w:val="105"/>
          <w:sz w:val="20"/>
        </w:rPr>
        <w:t>g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a</w:t>
      </w:r>
      <w:r>
        <w:rPr>
          <w:rFonts w:ascii="Arial"/>
          <w:color w:val="307DCC"/>
          <w:spacing w:val="-45"/>
          <w:w w:val="105"/>
          <w:sz w:val="20"/>
        </w:rPr>
        <w:t> </w:t>
      </w:r>
      <w:r>
        <w:rPr>
          <w:rFonts w:ascii="Arial"/>
          <w:color w:val="307DCC"/>
          <w:w w:val="105"/>
          <w:sz w:val="20"/>
        </w:rPr>
        <w:t>2</w:t>
      </w:r>
      <w:r>
        <w:rPr>
          <w:rFonts w:ascii="Arial"/>
          <w:color w:val="307DCC"/>
          <w:spacing w:val="-37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y3</w:t>
      </w:r>
      <w:r>
        <w:rPr>
          <w:rFonts w:ascii="Arial"/>
          <w:color w:val="307DCC"/>
          <w:w w:val="105"/>
          <w:sz w:val="20"/>
        </w:rPr>
        <w:t>  </w:t>
      </w:r>
      <w:r>
        <w:rPr>
          <w:rFonts w:ascii="Arial"/>
          <w:color w:val="BB5A64"/>
          <w:w w:val="105"/>
          <w:sz w:val="20"/>
        </w:rPr>
        <w:t>~ </w:t>
      </w:r>
      <w:r>
        <w:rPr>
          <w:rFonts w:ascii="Arial"/>
          <w:color w:val="BB5A64"/>
          <w:spacing w:val="4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2"/>
          <w:w w:val="105"/>
          <w:sz w:val="20"/>
        </w:rPr>
        <w:t> </w:t>
      </w:r>
      <w:r>
        <w:rPr>
          <w:rFonts w:ascii="Arial"/>
          <w:color w:val="307DCC"/>
          <w:spacing w:val="9"/>
          <w:w w:val="120"/>
          <w:sz w:val="20"/>
        </w:rPr>
        <w:t>(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-41"/>
          <w:w w:val="120"/>
          <w:sz w:val="20"/>
        </w:rPr>
        <w:t> </w:t>
      </w:r>
      <w:r>
        <w:rPr>
          <w:rFonts w:ascii="Arial"/>
          <w:color w:val="307DCC"/>
          <w:spacing w:val="8"/>
          <w:w w:val="120"/>
          <w:sz w:val="20"/>
        </w:rPr>
        <w:t>,</w:t>
      </w:r>
      <w:r>
        <w:rPr>
          <w:rFonts w:ascii="Arial"/>
          <w:color w:val="307DCC"/>
          <w:spacing w:val="16"/>
          <w:w w:val="120"/>
          <w:sz w:val="20"/>
        </w:rPr>
        <w:t>0</w:t>
      </w:r>
      <w:r>
        <w:rPr>
          <w:rFonts w:ascii="Arial"/>
          <w:color w:val="307DCC"/>
          <w:spacing w:val="8"/>
          <w:w w:val="120"/>
          <w:sz w:val="20"/>
        </w:rPr>
        <w:t>.</w:t>
      </w:r>
      <w:r>
        <w:rPr>
          <w:rFonts w:ascii="Arial"/>
          <w:color w:val="307DCC"/>
          <w:spacing w:val="16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0"/>
          <w:sz w:val="20"/>
        </w:rPr>
        <w:t>}</w:t>
      </w:r>
      <w:r>
        <w:rPr>
          <w:rFonts w:ascii="Arial"/>
          <w:color w:val="307DCC"/>
          <w:spacing w:val="10"/>
          <w:w w:val="150"/>
          <w:sz w:val="20"/>
        </w:rPr>
        <w:t>"</w:t>
      </w:r>
      <w:r>
        <w:rPr>
          <w:rFonts w:asci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line="20" w:lineRule="atLeast"/>
        <w:ind w:left="10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28.75pt;height:1pt;mso-position-horizontal-relative:char;mso-position-vertical-relative:line" coordorigin="0,0" coordsize="8575,20">
            <v:group style="position:absolute;left:10;top:10;width:8555;height:2" coordorigin="10,10" coordsize="8555,2">
              <v:shape style="position:absolute;left:10;top:10;width:8555;height:2" coordorigin="10,10" coordsize="8555,0" path="m10,10l8565,10e" filled="false" stroked="true" strokeweight=".99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numPr>
          <w:ilvl w:val="2"/>
          <w:numId w:val="20"/>
        </w:numPr>
        <w:tabs>
          <w:tab w:pos="1635" w:val="left" w:leader="none"/>
        </w:tabs>
        <w:spacing w:before="61"/>
        <w:ind w:left="163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70.865997pt;margin-top:3.22488pt;width:427.75pt;height:263.05pt;mso-position-horizontal-relative:page;mso-position-vertical-relative:paragraph;z-index:-478696" coordorigin="1417,64" coordsize="8555,5261">
            <v:group style="position:absolute;left:1417;top:64;width:8555;height:264" coordorigin="1417,64" coordsize="8555,264">
              <v:shape style="position:absolute;left:1417;top:64;width:8555;height:264" coordorigin="1417,64" coordsize="8555,264" path="m1417,328l9972,328,9972,64,1417,64,1417,328xe" filled="true" fillcolor="#f9f9f9" stroked="false">
                <v:path arrowok="t"/>
                <v:fill type="solid"/>
              </v:shape>
            </v:group>
            <v:group style="position:absolute;left:1417;top:327;width:8555;height:264" coordorigin="1417,327" coordsize="8555,264">
              <v:shape style="position:absolute;left:1417;top:327;width:8555;height:264" coordorigin="1417,327" coordsize="8555,264" path="m1417,591l9972,591,9972,327,1417,327,1417,591xe" filled="true" fillcolor="#f9f9f9" stroked="false">
                <v:path arrowok="t"/>
                <v:fill type="solid"/>
              </v:shape>
            </v:group>
            <v:group style="position:absolute;left:1417;top:591;width:8555;height:264" coordorigin="1417,591" coordsize="8555,264">
              <v:shape style="position:absolute;left:1417;top:591;width:8555;height:264" coordorigin="1417,591" coordsize="8555,264" path="m1417,854l9972,854,9972,591,1417,591,1417,854xe" filled="true" fillcolor="#f9f9f9" stroked="false">
                <v:path arrowok="t"/>
                <v:fill type="solid"/>
              </v:shape>
            </v:group>
            <v:group style="position:absolute;left:1417;top:854;width:8555;height:264" coordorigin="1417,854" coordsize="8555,264">
              <v:shape style="position:absolute;left:1417;top:854;width:8555;height:264" coordorigin="1417,854" coordsize="8555,264" path="m1417,1117l9972,1117,9972,854,1417,854,1417,1117xe" filled="true" fillcolor="#f9f9f9" stroked="false">
                <v:path arrowok="t"/>
                <v:fill type="solid"/>
              </v:shape>
            </v:group>
            <v:group style="position:absolute;left:1417;top:1117;width:8555;height:264" coordorigin="1417,1117" coordsize="8555,264">
              <v:shape style="position:absolute;left:1417;top:1117;width:8555;height:264" coordorigin="1417,1117" coordsize="8555,264" path="m1417,1380l9972,1380,9972,1117,1417,1117,1417,1380xe" filled="true" fillcolor="#f9f9f9" stroked="false">
                <v:path arrowok="t"/>
                <v:fill type="solid"/>
              </v:shape>
            </v:group>
            <v:group style="position:absolute;left:1417;top:1380;width:8555;height:264" coordorigin="1417,1380" coordsize="8555,264">
              <v:shape style="position:absolute;left:1417;top:1380;width:8555;height:264" coordorigin="1417,1380" coordsize="8555,264" path="m1417,1643l9972,1643,9972,1380,1417,1380,1417,1643xe" filled="true" fillcolor="#f9f9f9" stroked="false">
                <v:path arrowok="t"/>
                <v:fill type="solid"/>
              </v:shape>
            </v:group>
            <v:group style="position:absolute;left:1417;top:1643;width:8555;height:264" coordorigin="1417,1643" coordsize="8555,264">
              <v:shape style="position:absolute;left:1417;top:1643;width:8555;height:264" coordorigin="1417,1643" coordsize="8555,264" path="m1417,1906l9972,1906,9972,1643,1417,1643,1417,1906xe" filled="true" fillcolor="#f9f9f9" stroked="false">
                <v:path arrowok="t"/>
                <v:fill type="solid"/>
              </v:shape>
            </v:group>
            <v:group style="position:absolute;left:1417;top:1906;width:8555;height:263" coordorigin="1417,1906" coordsize="8555,263">
              <v:shape style="position:absolute;left:1417;top:1906;width:8555;height:263" coordorigin="1417,1906" coordsize="8555,263" path="m1417,2169l9972,2169,9972,1906,1417,1906,1417,2169xe" filled="true" fillcolor="#f9f9f9" stroked="false">
                <v:path arrowok="t"/>
                <v:fill type="solid"/>
              </v:shape>
            </v:group>
            <v:group style="position:absolute;left:1417;top:2169;width:8555;height:264" coordorigin="1417,2169" coordsize="8555,264">
              <v:shape style="position:absolute;left:1417;top:2169;width:8555;height:264" coordorigin="1417,2169" coordsize="8555,264" path="m1417,2432l9972,2432,9972,2169,1417,2169,1417,2432xe" filled="true" fillcolor="#f9f9f9" stroked="false">
                <v:path arrowok="t"/>
                <v:fill type="solid"/>
              </v:shape>
            </v:group>
            <v:group style="position:absolute;left:1417;top:2432;width:8555;height:264" coordorigin="1417,2432" coordsize="8555,264">
              <v:shape style="position:absolute;left:1417;top:2432;width:8555;height:264" coordorigin="1417,2432" coordsize="8555,264" path="m1417,2695l9972,2695,9972,2432,1417,2432,1417,2695xe" filled="true" fillcolor="#f9f9f9" stroked="false">
                <v:path arrowok="t"/>
                <v:fill type="solid"/>
              </v:shape>
            </v:group>
            <v:group style="position:absolute;left:1417;top:2695;width:8555;height:264" coordorigin="1417,2695" coordsize="8555,264">
              <v:shape style="position:absolute;left:1417;top:2695;width:8555;height:264" coordorigin="1417,2695" coordsize="8555,264" path="m1417,2958l9972,2958,9972,2695,1417,2695,1417,2958xe" filled="true" fillcolor="#f9f9f9" stroked="false">
                <v:path arrowok="t"/>
                <v:fill type="solid"/>
              </v:shape>
            </v:group>
            <v:group style="position:absolute;left:1417;top:2958;width:8555;height:264" coordorigin="1417,2958" coordsize="8555,264">
              <v:shape style="position:absolute;left:1417;top:2958;width:8555;height:264" coordorigin="1417,2958" coordsize="8555,264" path="m1417,3221l9972,3221,9972,2958,1417,2958,1417,3221xe" filled="true" fillcolor="#f9f9f9" stroked="false">
                <v:path arrowok="t"/>
                <v:fill type="solid"/>
              </v:shape>
            </v:group>
            <v:group style="position:absolute;left:1417;top:3221;width:8555;height:264" coordorigin="1417,3221" coordsize="8555,264">
              <v:shape style="position:absolute;left:1417;top:3221;width:8555;height:264" coordorigin="1417,3221" coordsize="8555,264" path="m1417,3484l9972,3484,9972,3221,1417,3221,1417,3484xe" filled="true" fillcolor="#f9f9f9" stroked="false">
                <v:path arrowok="t"/>
                <v:fill type="solid"/>
              </v:shape>
            </v:group>
            <v:group style="position:absolute;left:1417;top:3484;width:8555;height:264" coordorigin="1417,3484" coordsize="8555,264">
              <v:shape style="position:absolute;left:1417;top:3484;width:8555;height:264" coordorigin="1417,3484" coordsize="8555,264" path="m1417,3747l9972,3747,9972,3484,1417,3484,1417,3747xe" filled="true" fillcolor="#f9f9f9" stroked="false">
                <v:path arrowok="t"/>
                <v:fill type="solid"/>
              </v:shape>
            </v:group>
            <v:group style="position:absolute;left:1417;top:3747;width:8555;height:264" coordorigin="1417,3747" coordsize="8555,264">
              <v:shape style="position:absolute;left:1417;top:3747;width:8555;height:264" coordorigin="1417,3747" coordsize="8555,264" path="m1417,4010l9972,4010,9972,3747,1417,3747,1417,4010xe" filled="true" fillcolor="#f9f9f9" stroked="false">
                <v:path arrowok="t"/>
                <v:fill type="solid"/>
              </v:shape>
            </v:group>
            <v:group style="position:absolute;left:1417;top:4010;width:8555;height:264" coordorigin="1417,4010" coordsize="8555,264">
              <v:shape style="position:absolute;left:1417;top:4010;width:8555;height:264" coordorigin="1417,4010" coordsize="8555,264" path="m1417,4273l9972,4273,9972,4010,1417,4010,1417,4273xe" filled="true" fillcolor="#f9f9f9" stroked="false">
                <v:path arrowok="t"/>
                <v:fill type="solid"/>
              </v:shape>
            </v:group>
            <v:group style="position:absolute;left:1417;top:4273;width:8555;height:264" coordorigin="1417,4273" coordsize="8555,264">
              <v:shape style="position:absolute;left:1417;top:4273;width:8555;height:264" coordorigin="1417,4273" coordsize="8555,264" path="m1417,4536l9972,4536,9972,4273,1417,4273,1417,4536xe" filled="true" fillcolor="#f9f9f9" stroked="false">
                <v:path arrowok="t"/>
                <v:fill type="solid"/>
              </v:shape>
            </v:group>
            <v:group style="position:absolute;left:1417;top:4536;width:8555;height:264" coordorigin="1417,4536" coordsize="8555,264">
              <v:shape style="position:absolute;left:1417;top:4536;width:8555;height:264" coordorigin="1417,4536" coordsize="8555,264" path="m1417,4799l9972,4799,9972,4536,1417,4536,1417,4799xe" filled="true" fillcolor="#f9f9f9" stroked="false">
                <v:path arrowok="t"/>
                <v:fill type="solid"/>
              </v:shape>
            </v:group>
            <v:group style="position:absolute;left:1417;top:4799;width:8555;height:263" coordorigin="1417,4799" coordsize="8555,263">
              <v:shape style="position:absolute;left:1417;top:4799;width:8555;height:263" coordorigin="1417,4799" coordsize="8555,263" path="m1417,5062l9972,5062,9972,4799,1417,4799,1417,5062xe" filled="true" fillcolor="#f9f9f9" stroked="false">
                <v:path arrowok="t"/>
                <v:fill type="solid"/>
              </v:shape>
            </v:group>
            <v:group style="position:absolute;left:1417;top:5062;width:8555;height:263" coordorigin="1417,5062" coordsize="8555,263">
              <v:shape style="position:absolute;left:1417;top:5062;width:8555;height:263" coordorigin="1417,5062" coordsize="8555,263" path="m1417,5325l9972,5325,9972,5062,1417,5062,1417,5325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sz w:val="20"/>
        </w:rPr>
        <w:t>#</w:t>
      </w:r>
      <w:r>
        <w:rPr>
          <w:rFonts w:ascii="Arial"/>
          <w:color w:val="AC94AE"/>
          <w:spacing w:val="43"/>
          <w:sz w:val="20"/>
        </w:rPr>
        <w:t> </w:t>
      </w:r>
      <w:r>
        <w:rPr>
          <w:rFonts w:ascii="Arial"/>
          <w:color w:val="AC94AE"/>
          <w:spacing w:val="19"/>
          <w:sz w:val="20"/>
        </w:rPr>
        <w:t>G</w:t>
      </w:r>
      <w:r>
        <w:rPr>
          <w:rFonts w:ascii="Arial"/>
          <w:color w:val="AC94AE"/>
          <w:spacing w:val="13"/>
          <w:sz w:val="20"/>
        </w:rPr>
        <w:t>a</w:t>
      </w:r>
      <w:r>
        <w:rPr>
          <w:rFonts w:ascii="Arial"/>
          <w:color w:val="AC94AE"/>
          <w:spacing w:val="20"/>
          <w:sz w:val="20"/>
        </w:rPr>
        <w:t>mm</w:t>
      </w:r>
      <w:r>
        <w:rPr>
          <w:rFonts w:ascii="Arial"/>
          <w:color w:val="AC94AE"/>
          <w:spacing w:val="13"/>
          <w:sz w:val="20"/>
        </w:rPr>
        <w:t>a</w:t>
      </w:r>
      <w:r>
        <w:rPr>
          <w:rFonts w:ascii="Arial"/>
          <w:color w:val="AC94AE"/>
          <w:spacing w:val="-35"/>
          <w:sz w:val="20"/>
        </w:rPr>
        <w:t> </w:t>
      </w:r>
      <w:r>
        <w:rPr>
          <w:rFonts w:ascii="Arial"/>
          <w:color w:val="AC94AE"/>
          <w:spacing w:val="5"/>
          <w:w w:val="120"/>
          <w:sz w:val="20"/>
        </w:rPr>
        <w:t>(</w:t>
      </w:r>
      <w:r>
        <w:rPr>
          <w:rFonts w:ascii="Arial"/>
          <w:color w:val="AC94AE"/>
          <w:spacing w:val="8"/>
          <w:w w:val="120"/>
          <w:sz w:val="20"/>
        </w:rPr>
        <w:t>4</w:t>
      </w:r>
      <w:r>
        <w:rPr>
          <w:rFonts w:ascii="Arial"/>
          <w:color w:val="AC94AE"/>
          <w:spacing w:val="-48"/>
          <w:w w:val="120"/>
          <w:sz w:val="20"/>
        </w:rPr>
        <w:t> </w:t>
      </w:r>
      <w:r>
        <w:rPr>
          <w:rFonts w:ascii="Arial"/>
          <w:color w:val="AC94AE"/>
          <w:spacing w:val="5"/>
          <w:w w:val="120"/>
          <w:sz w:val="20"/>
        </w:rPr>
        <w:t>,</w:t>
      </w:r>
      <w:r>
        <w:rPr>
          <w:rFonts w:ascii="Arial"/>
          <w:color w:val="AC94AE"/>
          <w:spacing w:val="11"/>
          <w:w w:val="120"/>
          <w:sz w:val="20"/>
        </w:rPr>
        <w:t>3</w:t>
      </w:r>
      <w:r>
        <w:rPr>
          <w:rFonts w:ascii="Arial"/>
          <w:color w:val="AC94AE"/>
          <w:spacing w:val="6"/>
          <w:w w:val="120"/>
          <w:sz w:val="20"/>
        </w:rPr>
        <w:t>)</w:t>
      </w:r>
      <w:r>
        <w:rPr>
          <w:rFonts w:ascii="Arial"/>
          <w:color w:val="AC94AE"/>
          <w:spacing w:val="35"/>
          <w:w w:val="120"/>
          <w:sz w:val="20"/>
        </w:rPr>
        <w:t> </w:t>
      </w:r>
      <w:r>
        <w:rPr>
          <w:rFonts w:ascii="Arial"/>
          <w:color w:val="AC94AE"/>
          <w:spacing w:val="16"/>
          <w:w w:val="120"/>
          <w:sz w:val="20"/>
        </w:rPr>
        <w:t>p</w:t>
      </w:r>
      <w:r>
        <w:rPr>
          <w:rFonts w:ascii="Arial"/>
          <w:color w:val="AC94AE"/>
          <w:spacing w:val="9"/>
          <w:w w:val="120"/>
          <w:sz w:val="20"/>
        </w:rPr>
        <w:t>r</w:t>
      </w:r>
      <w:r>
        <w:rPr>
          <w:rFonts w:ascii="Arial"/>
          <w:color w:val="AC94AE"/>
          <w:spacing w:val="6"/>
          <w:w w:val="120"/>
          <w:sz w:val="20"/>
        </w:rPr>
        <w:t>i</w:t>
      </w:r>
      <w:r>
        <w:rPr>
          <w:rFonts w:ascii="Arial"/>
          <w:color w:val="AC94AE"/>
          <w:spacing w:val="16"/>
          <w:w w:val="120"/>
          <w:sz w:val="20"/>
        </w:rPr>
        <w:t>o</w:t>
      </w:r>
      <w:r>
        <w:rPr>
          <w:rFonts w:ascii="Arial"/>
          <w:color w:val="AC94AE"/>
          <w:spacing w:val="9"/>
          <w:w w:val="120"/>
          <w:sz w:val="20"/>
        </w:rPr>
        <w:t>r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2763" w:val="left" w:leader="none"/>
        </w:tabs>
        <w:spacing w:before="61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4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50"/>
          <w:sz w:val="20"/>
        </w:rPr>
        <w:t>f</w:t>
      </w:r>
      <w:r>
        <w:rPr>
          <w:rFonts w:ascii="Arial"/>
          <w:color w:val="307DCC"/>
          <w:spacing w:val="15"/>
          <w:w w:val="150"/>
          <w:sz w:val="20"/>
        </w:rPr>
        <w:t>o</w:t>
      </w:r>
      <w:r>
        <w:rPr>
          <w:rFonts w:ascii="Arial"/>
          <w:color w:val="307DCC"/>
          <w:spacing w:val="9"/>
          <w:w w:val="150"/>
          <w:sz w:val="20"/>
        </w:rPr>
        <w:t>r</w:t>
      </w:r>
      <w:r>
        <w:rPr>
          <w:rFonts w:ascii="Arial"/>
          <w:color w:val="307DCC"/>
          <w:spacing w:val="-62"/>
          <w:w w:val="150"/>
          <w:sz w:val="20"/>
        </w:rPr>
        <w:t> </w:t>
      </w:r>
      <w:r>
        <w:rPr>
          <w:rFonts w:ascii="Arial"/>
          <w:color w:val="307DCC"/>
          <w:w w:val="150"/>
          <w:sz w:val="20"/>
        </w:rPr>
        <w:t>(</w:t>
      </w:r>
      <w:r>
        <w:rPr>
          <w:rFonts w:ascii="Arial"/>
          <w:color w:val="307DCC"/>
          <w:spacing w:val="-66"/>
          <w:w w:val="150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15"/>
          <w:w w:val="205"/>
          <w:sz w:val="20"/>
        </w:rPr>
        <w:t> </w:t>
      </w:r>
      <w:r>
        <w:rPr>
          <w:rFonts w:ascii="Arial"/>
          <w:color w:val="307DCC"/>
          <w:spacing w:val="3"/>
          <w:w w:val="125"/>
          <w:sz w:val="20"/>
        </w:rPr>
        <w:t>i</w:t>
      </w:r>
      <w:r>
        <w:rPr>
          <w:rFonts w:ascii="Arial"/>
          <w:color w:val="307DCC"/>
          <w:spacing w:val="7"/>
          <w:w w:val="125"/>
          <w:sz w:val="20"/>
        </w:rPr>
        <w:t>n</w:t>
      </w:r>
      <w:r>
        <w:rPr>
          <w:rFonts w:ascii="Arial"/>
          <w:color w:val="307DCC"/>
          <w:spacing w:val="62"/>
          <w:w w:val="12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1</w:t>
      </w:r>
      <w:r>
        <w:rPr>
          <w:rFonts w:ascii="Arial"/>
          <w:color w:val="307DCC"/>
          <w:spacing w:val="4"/>
          <w:w w:val="125"/>
          <w:sz w:val="20"/>
        </w:rPr>
        <w:t>:</w:t>
      </w:r>
      <w:r>
        <w:rPr>
          <w:rFonts w:ascii="Arial"/>
          <w:color w:val="307DCC"/>
          <w:spacing w:val="-43"/>
          <w:w w:val="125"/>
          <w:sz w:val="20"/>
        </w:rPr>
        <w:t> </w:t>
      </w:r>
      <w:r>
        <w:rPr>
          <w:rFonts w:ascii="Arial"/>
          <w:color w:val="307DCC"/>
          <w:spacing w:val="22"/>
          <w:w w:val="125"/>
          <w:sz w:val="20"/>
        </w:rPr>
        <w:t>N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7"/>
          <w:w w:val="125"/>
          <w:sz w:val="20"/>
        </w:rPr>
        <w:t>ea</w:t>
      </w:r>
      <w:r>
        <w:rPr>
          <w:rFonts w:ascii="Arial"/>
          <w:color w:val="307DCC"/>
          <w:spacing w:val="8"/>
          <w:w w:val="125"/>
          <w:sz w:val="20"/>
        </w:rPr>
        <w:t>f</w:t>
      </w:r>
      <w:r>
        <w:rPr>
          <w:rFonts w:ascii="Arial"/>
          <w:color w:val="307DCC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50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644" w:val="left" w:leader="none"/>
        </w:tabs>
        <w:spacing w:line="274" w:lineRule="auto" w:before="33"/>
        <w:ind w:left="1011" w:right="4599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u</w:t>
      </w:r>
      <w:r>
        <w:rPr>
          <w:rFonts w:ascii="Arial"/>
          <w:color w:val="307DCC"/>
          <w:spacing w:val="6"/>
          <w:w w:val="105"/>
          <w:sz w:val="20"/>
        </w:rPr>
        <w:t>[</w:t>
      </w:r>
      <w:r>
        <w:rPr>
          <w:rFonts w:ascii="Arial"/>
          <w:color w:val="307DCC"/>
          <w:spacing w:val="-51"/>
          <w:w w:val="10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spacing w:val="9"/>
          <w:w w:val="105"/>
          <w:sz w:val="20"/>
        </w:rPr>
        <w:t>&lt;</w:t>
      </w:r>
      <w:r>
        <w:rPr>
          <w:rFonts w:ascii="Arial"/>
          <w:color w:val="BB5A64"/>
          <w:spacing w:val="5"/>
          <w:w w:val="105"/>
          <w:sz w:val="20"/>
        </w:rPr>
        <w:t>-</w:t>
      </w:r>
      <w:r>
        <w:rPr>
          <w:rFonts w:ascii="Arial"/>
          <w:color w:val="BB5A64"/>
          <w:spacing w:val="56"/>
          <w:w w:val="10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r</w:t>
      </w:r>
      <w:r>
        <w:rPr>
          <w:rFonts w:ascii="Arial"/>
          <w:color w:val="307DCC"/>
          <w:spacing w:val="11"/>
          <w:w w:val="105"/>
          <w:sz w:val="20"/>
        </w:rPr>
        <w:t>ho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85"/>
          <w:sz w:val="20"/>
        </w:rPr>
        <w:t>[</w:t>
      </w:r>
      <w:r>
        <w:rPr>
          <w:rFonts w:ascii="Arial"/>
          <w:color w:val="307DCC"/>
          <w:spacing w:val="-87"/>
          <w:w w:val="185"/>
          <w:sz w:val="20"/>
        </w:rPr>
        <w:t> </w:t>
      </w:r>
      <w:r>
        <w:rPr>
          <w:rFonts w:ascii="Arial"/>
          <w:color w:val="307DCC"/>
          <w:spacing w:val="10"/>
          <w:w w:val="185"/>
          <w:sz w:val="20"/>
        </w:rPr>
        <w:t>j</w:t>
      </w:r>
      <w:r>
        <w:rPr>
          <w:rFonts w:ascii="Arial"/>
          <w:color w:val="307DCC"/>
          <w:spacing w:val="12"/>
          <w:w w:val="185"/>
          <w:sz w:val="20"/>
        </w:rPr>
        <w:t>]</w:t>
      </w:r>
      <w:r>
        <w:rPr>
          <w:rFonts w:ascii="Arial"/>
          <w:color w:val="BB5A64"/>
          <w:spacing w:val="17"/>
          <w:w w:val="185"/>
          <w:sz w:val="20"/>
        </w:rPr>
        <w:t>*</w:t>
      </w:r>
      <w:r>
        <w:rPr>
          <w:rFonts w:ascii="Arial"/>
          <w:color w:val="BB5A64"/>
          <w:spacing w:val="-82"/>
          <w:w w:val="18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24"/>
          <w:w w:val="94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3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6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8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2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9"/>
          <w:w w:val="145"/>
          <w:sz w:val="20"/>
        </w:rPr>
        <w:t> </w:t>
      </w:r>
      <w:r>
        <w:rPr>
          <w:rFonts w:ascii="Arial"/>
          <w:color w:val="307DCC"/>
          <w:spacing w:val="17"/>
          <w:w w:val="105"/>
          <w:sz w:val="20"/>
        </w:rPr>
        <w:t>N</w:t>
      </w:r>
      <w:r>
        <w:rPr>
          <w:rFonts w:ascii="Arial"/>
          <w:color w:val="307DCC"/>
          <w:spacing w:val="13"/>
          <w:w w:val="105"/>
          <w:sz w:val="20"/>
        </w:rPr>
        <w:t>da</w:t>
      </w:r>
      <w:r>
        <w:rPr>
          <w:rFonts w:ascii="Arial"/>
          <w:color w:val="307DCC"/>
          <w:spacing w:val="12"/>
          <w:w w:val="105"/>
          <w:sz w:val="20"/>
        </w:rPr>
        <w:t>y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512" w:val="left" w:leader="none"/>
        </w:tabs>
        <w:spacing w:before="1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55"/>
          <w:sz w:val="20"/>
        </w:rPr>
        <w:t>}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55"/>
          <w:sz w:val="20"/>
        </w:rPr>
        <w:t>}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45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sz w:val="20"/>
        </w:rPr>
        <w:t>l</w:t>
      </w:r>
      <w:r>
        <w:rPr>
          <w:rFonts w:ascii="Arial"/>
          <w:color w:val="307DCC"/>
          <w:spacing w:val="14"/>
          <w:sz w:val="20"/>
        </w:rPr>
        <w:t>a</w:t>
      </w:r>
      <w:r>
        <w:rPr>
          <w:rFonts w:ascii="Arial"/>
          <w:color w:val="307DCC"/>
          <w:spacing w:val="22"/>
          <w:sz w:val="20"/>
        </w:rPr>
        <w:t>m</w:t>
      </w:r>
      <w:r>
        <w:rPr>
          <w:rFonts w:ascii="Arial"/>
          <w:color w:val="307DCC"/>
          <w:spacing w:val="14"/>
          <w:sz w:val="20"/>
        </w:rPr>
        <w:t>bda</w:t>
      </w:r>
      <w:r>
        <w:rPr>
          <w:rFonts w:ascii="Arial"/>
          <w:color w:val="307DCC"/>
          <w:sz w:val="20"/>
        </w:rPr>
        <w:t> </w:t>
      </w:r>
      <w:r>
        <w:rPr>
          <w:rFonts w:ascii="Arial"/>
          <w:color w:val="307DCC"/>
          <w:spacing w:val="28"/>
          <w:sz w:val="20"/>
        </w:rPr>
        <w:t> </w:t>
      </w:r>
      <w:r>
        <w:rPr>
          <w:rFonts w:ascii="Arial"/>
          <w:color w:val="BB5A64"/>
          <w:sz w:val="20"/>
        </w:rPr>
        <w:t>~ </w:t>
      </w:r>
      <w:r>
        <w:rPr>
          <w:rFonts w:ascii="Arial"/>
          <w:color w:val="BB5A64"/>
          <w:spacing w:val="29"/>
          <w:sz w:val="20"/>
        </w:rPr>
        <w:t> </w:t>
      </w:r>
      <w:r>
        <w:rPr>
          <w:rFonts w:ascii="Arial"/>
          <w:color w:val="307DCC"/>
          <w:spacing w:val="14"/>
          <w:sz w:val="20"/>
        </w:rPr>
        <w:t>dga</w:t>
      </w:r>
      <w:r>
        <w:rPr>
          <w:rFonts w:ascii="Arial"/>
          <w:color w:val="307DCC"/>
          <w:spacing w:val="22"/>
          <w:sz w:val="20"/>
        </w:rPr>
        <w:t>mm</w:t>
      </w:r>
      <w:r>
        <w:rPr>
          <w:rFonts w:ascii="Arial"/>
          <w:color w:val="307DCC"/>
          <w:spacing w:val="14"/>
          <w:sz w:val="20"/>
        </w:rPr>
        <w:t>a</w:t>
      </w:r>
      <w:r>
        <w:rPr>
          <w:rFonts w:ascii="Arial"/>
          <w:color w:val="307DCC"/>
          <w:spacing w:val="-31"/>
          <w:sz w:val="20"/>
        </w:rPr>
        <w:t> </w:t>
      </w:r>
      <w:r>
        <w:rPr>
          <w:rFonts w:ascii="Arial"/>
          <w:color w:val="307DCC"/>
          <w:w w:val="160"/>
          <w:sz w:val="20"/>
        </w:rPr>
        <w:t>(</w:t>
      </w:r>
      <w:r>
        <w:rPr>
          <w:rFonts w:ascii="Arial"/>
          <w:color w:val="307DCC"/>
          <w:spacing w:val="-64"/>
          <w:w w:val="160"/>
          <w:sz w:val="20"/>
        </w:rPr>
        <w:t> </w:t>
      </w:r>
      <w:r>
        <w:rPr>
          <w:rFonts w:ascii="Arial"/>
          <w:color w:val="307DCC"/>
          <w:spacing w:val="13"/>
          <w:sz w:val="20"/>
        </w:rPr>
        <w:t>a</w:t>
      </w:r>
      <w:r>
        <w:rPr>
          <w:rFonts w:ascii="Arial"/>
          <w:color w:val="307DCC"/>
          <w:spacing w:val="5"/>
          <w:sz w:val="20"/>
        </w:rPr>
        <w:t>l</w:t>
      </w:r>
      <w:r>
        <w:rPr>
          <w:rFonts w:ascii="Arial"/>
          <w:color w:val="307DCC"/>
          <w:spacing w:val="13"/>
          <w:sz w:val="20"/>
        </w:rPr>
        <w:t>pha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4"/>
          <w:sz w:val="20"/>
        </w:rPr>
        <w:t>y</w:t>
      </w:r>
      <w:r>
        <w:rPr>
          <w:rFonts w:ascii="Arial"/>
          <w:color w:val="307DCC"/>
          <w:spacing w:val="5"/>
          <w:sz w:val="20"/>
        </w:rPr>
        <w:t>4</w:t>
      </w:r>
      <w:r>
        <w:rPr>
          <w:rFonts w:ascii="Arial"/>
          <w:color w:val="307DCC"/>
          <w:spacing w:val="-28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-65"/>
          <w:w w:val="160"/>
          <w:sz w:val="20"/>
        </w:rPr>
        <w:t> </w:t>
      </w:r>
      <w:r>
        <w:rPr>
          <w:rFonts w:ascii="Arial"/>
          <w:color w:val="307DCC"/>
          <w:spacing w:val="12"/>
          <w:sz w:val="20"/>
        </w:rPr>
        <w:t>be</w:t>
      </w:r>
      <w:r>
        <w:rPr>
          <w:rFonts w:ascii="Arial"/>
          <w:color w:val="307DCC"/>
          <w:spacing w:val="6"/>
          <w:sz w:val="20"/>
        </w:rPr>
        <w:t>t</w:t>
      </w:r>
      <w:r>
        <w:rPr>
          <w:rFonts w:ascii="Arial"/>
          <w:color w:val="307DCC"/>
          <w:spacing w:val="12"/>
          <w:sz w:val="20"/>
        </w:rPr>
        <w:t>a</w:t>
      </w:r>
      <w:r>
        <w:rPr>
          <w:rFonts w:ascii="Arial"/>
          <w:color w:val="307DCC"/>
          <w:spacing w:val="-31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68"/>
          <w:w w:val="160"/>
          <w:sz w:val="20"/>
        </w:rPr>
        <w:t> </w:t>
      </w:r>
      <w:r>
        <w:rPr>
          <w:rFonts w:ascii="Arial"/>
          <w:color w:val="307DCC"/>
          <w:spacing w:val="5"/>
          <w:sz w:val="20"/>
        </w:rPr>
        <w:t>y</w:t>
      </w:r>
      <w:r>
        <w:rPr>
          <w:rFonts w:ascii="Arial"/>
          <w:color w:val="307DCC"/>
          <w:spacing w:val="6"/>
          <w:sz w:val="20"/>
        </w:rPr>
        <w:t>4</w:t>
      </w:r>
      <w:r>
        <w:rPr>
          <w:rFonts w:ascii="Arial"/>
          <w:color w:val="307DCC"/>
          <w:spacing w:val="-34"/>
          <w:sz w:val="20"/>
        </w:rPr>
        <w:t> </w:t>
      </w:r>
      <w:r>
        <w:rPr>
          <w:rFonts w:ascii="Arial"/>
          <w:color w:val="307DCC"/>
          <w:w w:val="160"/>
          <w:sz w:val="20"/>
        </w:rPr>
        <w:t>)</w:t>
      </w:r>
      <w:r>
        <w:rPr>
          <w:rFonts w:ascii="Arial"/>
          <w:color w:val="307DCC"/>
          <w:spacing w:val="43"/>
          <w:w w:val="160"/>
          <w:sz w:val="20"/>
        </w:rPr>
        <w:t> </w:t>
      </w:r>
      <w:r>
        <w:rPr>
          <w:rFonts w:ascii="Arial"/>
          <w:color w:val="307DCC"/>
          <w:spacing w:val="14"/>
          <w:sz w:val="20"/>
        </w:rPr>
        <w:t>T</w:t>
      </w:r>
      <w:r>
        <w:rPr>
          <w:rFonts w:ascii="Arial"/>
          <w:color w:val="307DCC"/>
          <w:spacing w:val="7"/>
          <w:sz w:val="20"/>
        </w:rPr>
        <w:t>(</w:t>
      </w:r>
      <w:r>
        <w:rPr>
          <w:rFonts w:ascii="Arial"/>
          <w:color w:val="307DCC"/>
          <w:spacing w:val="12"/>
          <w:sz w:val="20"/>
        </w:rPr>
        <w:t>0</w:t>
      </w:r>
      <w:r>
        <w:rPr>
          <w:rFonts w:ascii="Arial"/>
          <w:color w:val="307DCC"/>
          <w:spacing w:val="-30"/>
          <w:sz w:val="20"/>
        </w:rPr>
        <w:t> </w:t>
      </w:r>
      <w:r>
        <w:rPr>
          <w:rFonts w:ascii="Arial"/>
          <w:color w:val="307DCC"/>
          <w:spacing w:val="5"/>
          <w:w w:val="160"/>
          <w:sz w:val="20"/>
        </w:rPr>
        <w:t>,</w:t>
      </w:r>
      <w:r>
        <w:rPr>
          <w:rFonts w:ascii="Arial"/>
          <w:color w:val="307DCC"/>
          <w:spacing w:val="6"/>
          <w:w w:val="160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0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 H</w:t>
      </w:r>
      <w:r>
        <w:rPr>
          <w:rFonts w:ascii="Arial"/>
          <w:color w:val="307DCC"/>
          <w:spacing w:val="13"/>
          <w:w w:val="110"/>
          <w:sz w:val="20"/>
        </w:rPr>
        <w:t>y</w:t>
      </w:r>
      <w:r>
        <w:rPr>
          <w:rFonts w:ascii="Arial"/>
          <w:color w:val="307DCC"/>
          <w:spacing w:val="15"/>
          <w:w w:val="110"/>
          <w:sz w:val="20"/>
        </w:rPr>
        <w:t>pe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20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01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05"/>
          <w:sz w:val="20"/>
        </w:rPr>
        <w:t>a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14"/>
          <w:w w:val="105"/>
          <w:sz w:val="20"/>
        </w:rPr>
        <w:t>pha</w:t>
      </w:r>
      <w:r>
        <w:rPr>
          <w:rFonts w:ascii="Arial"/>
          <w:color w:val="307DCC"/>
          <w:spacing w:val="-32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66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y4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30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 </w:t>
      </w:r>
      <w:r>
        <w:rPr>
          <w:rFonts w:ascii="Arial"/>
          <w:color w:val="BB5A64"/>
          <w:spacing w:val="32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25"/>
          <w:w w:val="105"/>
          <w:sz w:val="20"/>
        </w:rPr>
        <w:t> </w:t>
      </w:r>
      <w:r>
        <w:rPr>
          <w:rFonts w:ascii="Arial"/>
          <w:color w:val="307DCC"/>
          <w:spacing w:val="5"/>
          <w:w w:val="105"/>
          <w:sz w:val="20"/>
        </w:rPr>
        <w:t>(</w:t>
      </w:r>
      <w:r>
        <w:rPr>
          <w:rFonts w:ascii="Arial"/>
          <w:color w:val="307DCC"/>
          <w:spacing w:val="8"/>
          <w:w w:val="105"/>
          <w:sz w:val="20"/>
        </w:rPr>
        <w:t>4</w:t>
      </w:r>
      <w:r>
        <w:rPr>
          <w:rFonts w:ascii="Arial"/>
          <w:color w:val="307DCC"/>
          <w:spacing w:val="-28"/>
          <w:w w:val="105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1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5"/>
          <w:w w:val="120"/>
          <w:sz w:val="20"/>
        </w:rPr>
        <w:t>be</w:t>
      </w:r>
      <w:r>
        <w:rPr>
          <w:rFonts w:ascii="Arial"/>
          <w:color w:val="307DCC"/>
          <w:spacing w:val="7"/>
          <w:w w:val="120"/>
          <w:sz w:val="20"/>
        </w:rPr>
        <w:t>t</w:t>
      </w:r>
      <w:r>
        <w:rPr>
          <w:rFonts w:ascii="Arial"/>
          <w:color w:val="307DCC"/>
          <w:spacing w:val="15"/>
          <w:w w:val="120"/>
          <w:sz w:val="20"/>
        </w:rPr>
        <w:t>a</w:t>
      </w:r>
      <w:r>
        <w:rPr>
          <w:rFonts w:ascii="Arial"/>
          <w:color w:val="307DCC"/>
          <w:spacing w:val="-49"/>
          <w:w w:val="120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3"/>
          <w:w w:val="160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y</w:t>
      </w:r>
      <w:r>
        <w:rPr>
          <w:rFonts w:ascii="Arial"/>
          <w:color w:val="307DCC"/>
          <w:spacing w:val="7"/>
          <w:w w:val="120"/>
          <w:sz w:val="20"/>
        </w:rPr>
        <w:t>4</w:t>
      </w:r>
      <w:r>
        <w:rPr>
          <w:rFonts w:ascii="Arial"/>
          <w:color w:val="307DCC"/>
          <w:spacing w:val="33"/>
          <w:w w:val="120"/>
          <w:sz w:val="20"/>
        </w:rPr>
        <w:t> </w:t>
      </w:r>
      <w:r>
        <w:rPr>
          <w:rFonts w:ascii="Arial"/>
          <w:color w:val="BB5A64"/>
          <w:w w:val="105"/>
          <w:sz w:val="20"/>
        </w:rPr>
        <w:t>~</w:t>
      </w:r>
      <w:r>
        <w:rPr>
          <w:rFonts w:ascii="Arial"/>
          <w:color w:val="BB5A64"/>
          <w:spacing w:val="45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6"/>
          <w:w w:val="105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(</w:t>
      </w:r>
      <w:r>
        <w:rPr>
          <w:rFonts w:ascii="Arial"/>
          <w:color w:val="307DCC"/>
          <w:spacing w:val="10"/>
          <w:w w:val="120"/>
          <w:sz w:val="20"/>
        </w:rPr>
        <w:t>3</w:t>
      </w:r>
      <w:r>
        <w:rPr>
          <w:rFonts w:ascii="Arial"/>
          <w:color w:val="307DCC"/>
          <w:spacing w:val="-45"/>
          <w:w w:val="120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00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0"/>
          <w:sz w:val="20"/>
        </w:rPr>
        <w:t>}</w:t>
      </w:r>
      <w:r>
        <w:rPr>
          <w:rFonts w:ascii="Arial"/>
          <w:color w:val="307DCC"/>
          <w:spacing w:val="10"/>
          <w:w w:val="150"/>
          <w:sz w:val="20"/>
        </w:rPr>
        <w:t>"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 w:before="13"/>
        <w:ind w:left="539" w:right="0"/>
        <w:jc w:val="left"/>
      </w:pPr>
      <w:bookmarkStart w:name="_bookmark154" w:id="274"/>
      <w:bookmarkEnd w:id="274"/>
      <w:r>
        <w:rPr/>
      </w:r>
      <w:r>
        <w:rPr>
          <w:spacing w:val="-4"/>
          <w:w w:val="110"/>
        </w:rPr>
        <w:t>Table</w:t>
      </w:r>
      <w:r>
        <w:rPr>
          <w:spacing w:val="7"/>
          <w:w w:val="110"/>
        </w:rPr>
        <w:t> </w:t>
      </w:r>
      <w:r>
        <w:rPr>
          <w:w w:val="110"/>
        </w:rPr>
        <w:t>A.3:</w:t>
      </w:r>
      <w:r>
        <w:rPr>
          <w:spacing w:val="32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specify</w:t>
      </w:r>
      <w:r>
        <w:rPr>
          <w:spacing w:val="7"/>
          <w:w w:val="110"/>
        </w:rPr>
        <w:t> </w:t>
      </w:r>
      <w:r>
        <w:rPr>
          <w:w w:val="110"/>
        </w:rPr>
        <w:t>BHMs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Chapter</w:t>
      </w:r>
      <w:r>
        <w:rPr>
          <w:spacing w:val="7"/>
          <w:w w:val="110"/>
        </w:rPr>
        <w:t> </w:t>
      </w:r>
      <w:r>
        <w:rPr>
          <w:w w:val="110"/>
        </w:rPr>
        <w:t>3</w:t>
      </w:r>
      <w:r>
        <w:rPr>
          <w:spacing w:val="7"/>
          <w:w w:val="110"/>
        </w:rPr>
        <w:t> </w:t>
      </w:r>
      <w:r>
        <w:rPr>
          <w:w w:val="110"/>
        </w:rPr>
        <w:t>c</w:t>
      </w:r>
      <w:r>
        <w:rPr/>
      </w:r>
    </w:p>
    <w:p>
      <w:pPr>
        <w:spacing w:line="240" w:lineRule="auto" w:before="11"/>
        <w:rPr>
          <w:rFonts w:ascii="PMingLiU" w:hAnsi="PMingLiU" w:cs="PMingLiU" w:eastAsia="PMingLiU"/>
          <w:sz w:val="18"/>
          <w:szCs w:val="18"/>
        </w:rPr>
      </w:pPr>
    </w:p>
    <w:p>
      <w:pPr>
        <w:spacing w:line="20" w:lineRule="atLeast"/>
        <w:ind w:left="538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pStyle w:val="BodyText"/>
        <w:tabs>
          <w:tab w:pos="1543" w:val="left" w:leader="none"/>
        </w:tabs>
        <w:spacing w:line="240" w:lineRule="auto" w:before="9"/>
        <w:ind w:left="667" w:right="0"/>
        <w:jc w:val="left"/>
      </w:pPr>
      <w:r>
        <w:rPr>
          <w:spacing w:val="1"/>
          <w:w w:val="105"/>
        </w:rPr>
        <w:t>Mo</w:t>
      </w:r>
      <w:r>
        <w:rPr>
          <w:w w:val="105"/>
        </w:rPr>
        <w:t>del</w:t>
        <w:tab/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8"/>
          <w:w w:val="110"/>
        </w:rPr>
        <w:t> </w:t>
      </w:r>
      <w:r>
        <w:rPr>
          <w:spacing w:val="1"/>
          <w:w w:val="110"/>
        </w:rPr>
        <w:t>code</w:t>
      </w:r>
      <w:r>
        <w:rPr/>
      </w:r>
    </w:p>
    <w:p>
      <w:pPr>
        <w:spacing w:line="240" w:lineRule="auto" w:before="10"/>
        <w:rPr>
          <w:rFonts w:ascii="PMingLiU" w:hAnsi="PMingLiU" w:cs="PMingLiU" w:eastAsia="PMingLiU"/>
          <w:sz w:val="6"/>
          <w:szCs w:val="6"/>
        </w:rPr>
      </w:pPr>
    </w:p>
    <w:p>
      <w:pPr>
        <w:spacing w:line="20" w:lineRule="atLeast"/>
        <w:ind w:left="538" w:right="0" w:firstLine="0"/>
        <w:rPr>
          <w:rFonts w:ascii="PMingLiU" w:hAnsi="PMingLiU" w:cs="PMingLiU" w:eastAsia="PMingLiU"/>
          <w:sz w:val="2"/>
          <w:szCs w:val="2"/>
        </w:rPr>
      </w:pPr>
      <w:r>
        <w:rPr>
          <w:rFonts w:ascii="PMingLiU" w:hAnsi="PMingLiU" w:cs="PMingLiU" w:eastAsia="PMingLiU"/>
          <w:sz w:val="2"/>
          <w:szCs w:val="2"/>
        </w:rPr>
        <w:pict>
          <v:group style="width:428.7pt;height:.95pt;mso-position-horizontal-relative:char;mso-position-vertical-relative:line" coordorigin="0,0" coordsize="8574,19">
            <v:group style="position:absolute;left:9;top:9;width:8555;height:2" coordorigin="9,9" coordsize="8555,2">
              <v:shape style="position:absolute;left:9;top:9;width:8555;height:2" coordorigin="9,9" coordsize="8555,0" path="m9,9l8564,9e" filled="false" stroked="true" strokeweight=".936pt" strokecolor="#000000">
                <v:path arrowok="t"/>
              </v:shape>
            </v:group>
          </v:group>
        </w:pict>
      </w:r>
      <w:r>
        <w:rPr>
          <w:rFonts w:ascii="PMingLiU" w:hAnsi="PMingLiU" w:cs="PMingLiU" w:eastAsia="PMingLiU"/>
          <w:sz w:val="2"/>
          <w:szCs w:val="2"/>
        </w:rPr>
      </w:r>
    </w:p>
    <w:p>
      <w:pPr>
        <w:spacing w:line="240" w:lineRule="auto" w:before="9"/>
        <w:rPr>
          <w:rFonts w:ascii="PMingLiU" w:hAnsi="PMingLiU" w:cs="PMingLiU" w:eastAsia="PMingLiU"/>
          <w:sz w:val="4"/>
          <w:szCs w:val="4"/>
        </w:rPr>
      </w:pPr>
    </w:p>
    <w:p>
      <w:pPr>
        <w:numPr>
          <w:ilvl w:val="2"/>
          <w:numId w:val="20"/>
        </w:numPr>
        <w:tabs>
          <w:tab w:pos="2065" w:val="left" w:leader="none"/>
        </w:tabs>
        <w:spacing w:before="61"/>
        <w:ind w:left="206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13.386002pt;margin-top:3.223865pt;width:427.75pt;height:249.9pt;mso-position-horizontal-relative:page;mso-position-vertical-relative:paragraph;z-index:-478600" coordorigin="2268,64" coordsize="8555,4998">
            <v:group style="position:absolute;left:2268;top:64;width:8555;height:263" coordorigin="2268,64" coordsize="8555,263">
              <v:shape style="position:absolute;left:2268;top:64;width:8555;height:263" coordorigin="2268,64" coordsize="8555,263" path="m2268,327l10823,327,10823,64,2268,64,2268,327xe" filled="true" fillcolor="#f9f9f9" stroked="false">
                <v:path arrowok="t"/>
                <v:fill type="solid"/>
              </v:shape>
            </v:group>
            <v:group style="position:absolute;left:2268;top:327;width:8555;height:263" coordorigin="2268,327" coordsize="8555,263">
              <v:shape style="position:absolute;left:2268;top:327;width:8555;height:263" coordorigin="2268,327" coordsize="8555,263" path="m2268,591l10823,591,10823,327,2268,327,2268,591xe" filled="true" fillcolor="#f9f9f9" stroked="false">
                <v:path arrowok="t"/>
                <v:fill type="solid"/>
              </v:shape>
            </v:group>
            <v:group style="position:absolute;left:2268;top:590;width:8555;height:263" coordorigin="2268,590" coordsize="8555,263">
              <v:shape style="position:absolute;left:2268;top:590;width:8555;height:263" coordorigin="2268,590" coordsize="8555,263" path="m2268,854l10823,854,10823,590,2268,590,2268,854xe" filled="true" fillcolor="#f9f9f9" stroked="false">
                <v:path arrowok="t"/>
                <v:fill type="solid"/>
              </v:shape>
            </v:group>
            <v:group style="position:absolute;left:2268;top:854;width:8555;height:263" coordorigin="2268,854" coordsize="8555,263">
              <v:shape style="position:absolute;left:2268;top:854;width:8555;height:263" coordorigin="2268,854" coordsize="8555,263" path="m2268,1117l10823,1117,10823,854,2268,854,2268,1117xe" filled="true" fillcolor="#f9f9f9" stroked="false">
                <v:path arrowok="t"/>
                <v:fill type="solid"/>
              </v:shape>
            </v:group>
            <v:group style="position:absolute;left:2268;top:1117;width:8555;height:263" coordorigin="2268,1117" coordsize="8555,263">
              <v:shape style="position:absolute;left:2268;top:1117;width:8555;height:263" coordorigin="2268,1117" coordsize="8555,263" path="m2268,1380l10823,1380,10823,1117,2268,1117,2268,1380xe" filled="true" fillcolor="#f9f9f9" stroked="false">
                <v:path arrowok="t"/>
                <v:fill type="solid"/>
              </v:shape>
            </v:group>
            <v:group style="position:absolute;left:2268;top:1380;width:8555;height:263" coordorigin="2268,1380" coordsize="8555,263">
              <v:shape style="position:absolute;left:2268;top:1380;width:8555;height:263" coordorigin="2268,1380" coordsize="8555,263" path="m2268,1643l10823,1643,10823,1380,2268,1380,2268,1643xe" filled="true" fillcolor="#f9f9f9" stroked="false">
                <v:path arrowok="t"/>
                <v:fill type="solid"/>
              </v:shape>
            </v:group>
            <v:group style="position:absolute;left:2268;top:1643;width:8555;height:263" coordorigin="2268,1643" coordsize="8555,263">
              <v:shape style="position:absolute;left:2268;top:1643;width:8555;height:263" coordorigin="2268,1643" coordsize="8555,263" path="m2268,1906l10823,1906,10823,1643,2268,1643,2268,1906xe" filled="true" fillcolor="#f9f9f9" stroked="false">
                <v:path arrowok="t"/>
                <v:fill type="solid"/>
              </v:shape>
            </v:group>
            <v:group style="position:absolute;left:2268;top:1906;width:8555;height:263" coordorigin="2268,1906" coordsize="8555,263">
              <v:shape style="position:absolute;left:2268;top:1906;width:8555;height:263" coordorigin="2268,1906" coordsize="8555,263" path="m2268,2169l10823,2169,10823,1906,2268,1906,2268,2169xe" filled="true" fillcolor="#f9f9f9" stroked="false">
                <v:path arrowok="t"/>
                <v:fill type="solid"/>
              </v:shape>
            </v:group>
            <v:group style="position:absolute;left:2268;top:2169;width:8555;height:263" coordorigin="2268,2169" coordsize="8555,263">
              <v:shape style="position:absolute;left:2268;top:2169;width:8555;height:263" coordorigin="2268,2169" coordsize="8555,263" path="m2268,2432l10823,2432,10823,2169,2268,2169,2268,2432xe" filled="true" fillcolor="#f9f9f9" stroked="false">
                <v:path arrowok="t"/>
                <v:fill type="solid"/>
              </v:shape>
            </v:group>
            <v:group style="position:absolute;left:2268;top:2432;width:8555;height:263" coordorigin="2268,2432" coordsize="8555,263">
              <v:shape style="position:absolute;left:2268;top:2432;width:8555;height:263" coordorigin="2268,2432" coordsize="8555,263" path="m2268,2695l10823,2695,10823,2432,2268,2432,2268,2695xe" filled="true" fillcolor="#f9f9f9" stroked="false">
                <v:path arrowok="t"/>
                <v:fill type="solid"/>
              </v:shape>
            </v:group>
            <v:group style="position:absolute;left:2268;top:2695;width:8555;height:263" coordorigin="2268,2695" coordsize="8555,263">
              <v:shape style="position:absolute;left:2268;top:2695;width:8555;height:263" coordorigin="2268,2695" coordsize="8555,263" path="m2268,2958l10823,2958,10823,2695,2268,2695,2268,2958xe" filled="true" fillcolor="#f9f9f9" stroked="false">
                <v:path arrowok="t"/>
                <v:fill type="solid"/>
              </v:shape>
            </v:group>
            <v:group style="position:absolute;left:2268;top:2958;width:8555;height:264" coordorigin="2268,2958" coordsize="8555,264">
              <v:shape style="position:absolute;left:2268;top:2958;width:8555;height:264" coordorigin="2268,2958" coordsize="8555,264" path="m2268,3221l10823,3221,10823,2958,2268,2958,2268,3221xe" filled="true" fillcolor="#f9f9f9" stroked="false">
                <v:path arrowok="t"/>
                <v:fill type="solid"/>
              </v:shape>
            </v:group>
            <v:group style="position:absolute;left:2268;top:3221;width:8555;height:264" coordorigin="2268,3221" coordsize="8555,264">
              <v:shape style="position:absolute;left:2268;top:3221;width:8555;height:264" coordorigin="2268,3221" coordsize="8555,264" path="m2268,3484l10823,3484,10823,3221,2268,3221,2268,3484xe" filled="true" fillcolor="#f9f9f9" stroked="false">
                <v:path arrowok="t"/>
                <v:fill type="solid"/>
              </v:shape>
            </v:group>
            <v:group style="position:absolute;left:2268;top:3484;width:8555;height:264" coordorigin="2268,3484" coordsize="8555,264">
              <v:shape style="position:absolute;left:2268;top:3484;width:8555;height:264" coordorigin="2268,3484" coordsize="8555,264" path="m2268,3747l10823,3747,10823,3484,2268,3484,2268,3747xe" filled="true" fillcolor="#f9f9f9" stroked="false">
                <v:path arrowok="t"/>
                <v:fill type="solid"/>
              </v:shape>
            </v:group>
            <v:group style="position:absolute;left:2268;top:3747;width:8555;height:264" coordorigin="2268,3747" coordsize="8555,264">
              <v:shape style="position:absolute;left:2268;top:3747;width:8555;height:264" coordorigin="2268,3747" coordsize="8555,264" path="m2268,4010l10823,4010,10823,3747,2268,3747,2268,4010xe" filled="true" fillcolor="#f9f9f9" stroked="false">
                <v:path arrowok="t"/>
                <v:fill type="solid"/>
              </v:shape>
            </v:group>
            <v:group style="position:absolute;left:2268;top:4010;width:8555;height:264" coordorigin="2268,4010" coordsize="8555,264">
              <v:shape style="position:absolute;left:2268;top:4010;width:8555;height:264" coordorigin="2268,4010" coordsize="8555,264" path="m2268,4273l10823,4273,10823,4010,2268,4010,2268,4273xe" filled="true" fillcolor="#f9f9f9" stroked="false">
                <v:path arrowok="t"/>
                <v:fill type="solid"/>
              </v:shape>
            </v:group>
            <v:group style="position:absolute;left:2268;top:4273;width:8555;height:264" coordorigin="2268,4273" coordsize="8555,264">
              <v:shape style="position:absolute;left:2268;top:4273;width:8555;height:264" coordorigin="2268,4273" coordsize="8555,264" path="m2268,4536l10823,4536,10823,4273,2268,4273,2268,4536xe" filled="true" fillcolor="#f9f9f9" stroked="false">
                <v:path arrowok="t"/>
                <v:fill type="solid"/>
              </v:shape>
            </v:group>
            <v:group style="position:absolute;left:2268;top:4536;width:8555;height:264" coordorigin="2268,4536" coordsize="8555,264">
              <v:shape style="position:absolute;left:2268;top:4536;width:8555;height:264" coordorigin="2268,4536" coordsize="8555,264" path="m2268,4799l10823,4799,10823,4536,2268,4536,2268,4799xe" filled="true" fillcolor="#f9f9f9" stroked="false">
                <v:path arrowok="t"/>
                <v:fill type="solid"/>
              </v:shape>
            </v:group>
            <v:group style="position:absolute;left:2268;top:4799;width:8555;height:264" coordorigin="2268,4799" coordsize="8555,264">
              <v:shape style="position:absolute;left:2268;top:4799;width:8555;height:264" coordorigin="2268,4799" coordsize="8555,264" path="m2268,5062l10823,5062,10823,4799,2268,4799,2268,5062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w w:val="120"/>
          <w:sz w:val="20"/>
        </w:rPr>
        <w:t># </w:t>
      </w:r>
      <w:r>
        <w:rPr>
          <w:rFonts w:ascii="Arial"/>
          <w:color w:val="AC94AE"/>
          <w:spacing w:val="31"/>
          <w:w w:val="120"/>
          <w:sz w:val="20"/>
        </w:rPr>
        <w:t> </w:t>
      </w:r>
      <w:r>
        <w:rPr>
          <w:rFonts w:ascii="Arial"/>
          <w:color w:val="AC94AE"/>
          <w:spacing w:val="7"/>
          <w:w w:val="120"/>
          <w:sz w:val="20"/>
        </w:rPr>
        <w:t>l</w:t>
      </w:r>
      <w:r>
        <w:rPr>
          <w:rFonts w:ascii="Arial"/>
          <w:color w:val="AC94AE"/>
          <w:spacing w:val="19"/>
          <w:w w:val="120"/>
          <w:sz w:val="20"/>
        </w:rPr>
        <w:t>ap</w:t>
      </w:r>
      <w:r>
        <w:rPr>
          <w:rFonts w:ascii="Arial"/>
          <w:color w:val="AC94AE"/>
          <w:spacing w:val="7"/>
          <w:w w:val="120"/>
          <w:sz w:val="20"/>
        </w:rPr>
        <w:t>l</w:t>
      </w:r>
      <w:r>
        <w:rPr>
          <w:rFonts w:ascii="Arial"/>
          <w:color w:val="AC94AE"/>
          <w:spacing w:val="19"/>
          <w:w w:val="120"/>
          <w:sz w:val="20"/>
        </w:rPr>
        <w:t>a</w:t>
      </w:r>
      <w:r>
        <w:rPr>
          <w:rFonts w:ascii="Arial"/>
          <w:color w:val="AC94AE"/>
          <w:spacing w:val="17"/>
          <w:w w:val="120"/>
          <w:sz w:val="20"/>
        </w:rPr>
        <w:t>c</w:t>
      </w:r>
      <w:r>
        <w:rPr>
          <w:rFonts w:ascii="Arial"/>
          <w:color w:val="AC94AE"/>
          <w:spacing w:val="19"/>
          <w:w w:val="120"/>
          <w:sz w:val="20"/>
        </w:rPr>
        <w:t>e</w:t>
      </w:r>
      <w:r>
        <w:rPr>
          <w:rFonts w:ascii="Arial"/>
          <w:color w:val="AC94AE"/>
          <w:spacing w:val="-32"/>
          <w:w w:val="120"/>
          <w:sz w:val="20"/>
        </w:rPr>
        <w:t> </w:t>
      </w:r>
      <w:r>
        <w:rPr>
          <w:rFonts w:ascii="Arial"/>
          <w:color w:val="AC94AE"/>
          <w:spacing w:val="5"/>
          <w:w w:val="120"/>
          <w:sz w:val="20"/>
        </w:rPr>
        <w:t>(</w:t>
      </w:r>
      <w:r>
        <w:rPr>
          <w:rFonts w:ascii="Arial"/>
          <w:color w:val="AC94AE"/>
          <w:spacing w:val="8"/>
          <w:w w:val="120"/>
          <w:sz w:val="20"/>
        </w:rPr>
        <w:t>1</w:t>
      </w:r>
      <w:r>
        <w:rPr>
          <w:rFonts w:ascii="Arial"/>
          <w:color w:val="AC94AE"/>
          <w:spacing w:val="-35"/>
          <w:w w:val="120"/>
          <w:sz w:val="20"/>
        </w:rPr>
        <w:t> </w:t>
      </w:r>
      <w:r>
        <w:rPr>
          <w:rFonts w:ascii="Arial"/>
          <w:color w:val="AC94AE"/>
          <w:spacing w:val="5"/>
          <w:w w:val="120"/>
          <w:sz w:val="20"/>
        </w:rPr>
        <w:t>,</w:t>
      </w:r>
      <w:r>
        <w:rPr>
          <w:rFonts w:ascii="Arial"/>
          <w:color w:val="AC94AE"/>
          <w:spacing w:val="11"/>
          <w:w w:val="120"/>
          <w:sz w:val="20"/>
        </w:rPr>
        <w:t>1</w:t>
      </w:r>
      <w:r>
        <w:rPr>
          <w:rFonts w:ascii="Arial"/>
          <w:color w:val="AC94AE"/>
          <w:spacing w:val="6"/>
          <w:w w:val="120"/>
          <w:sz w:val="20"/>
        </w:rPr>
        <w:t>)</w:t>
      </w:r>
      <w:r>
        <w:rPr>
          <w:rFonts w:ascii="Arial"/>
          <w:color w:val="AC94AE"/>
          <w:w w:val="120"/>
          <w:sz w:val="20"/>
        </w:rPr>
        <w:t> </w:t>
      </w:r>
      <w:r>
        <w:rPr>
          <w:rFonts w:ascii="Arial"/>
          <w:color w:val="AC94AE"/>
          <w:spacing w:val="35"/>
          <w:w w:val="120"/>
          <w:sz w:val="20"/>
        </w:rPr>
        <w:t> </w:t>
      </w:r>
      <w:r>
        <w:rPr>
          <w:rFonts w:ascii="Arial"/>
          <w:color w:val="AC94AE"/>
          <w:spacing w:val="16"/>
          <w:w w:val="120"/>
          <w:sz w:val="20"/>
        </w:rPr>
        <w:t>p</w:t>
      </w:r>
      <w:r>
        <w:rPr>
          <w:rFonts w:ascii="Arial"/>
          <w:color w:val="AC94AE"/>
          <w:spacing w:val="9"/>
          <w:w w:val="120"/>
          <w:sz w:val="20"/>
        </w:rPr>
        <w:t>r</w:t>
      </w:r>
      <w:r>
        <w:rPr>
          <w:rFonts w:ascii="Arial"/>
          <w:color w:val="AC94AE"/>
          <w:spacing w:val="6"/>
          <w:w w:val="120"/>
          <w:sz w:val="20"/>
        </w:rPr>
        <w:t>i</w:t>
      </w:r>
      <w:r>
        <w:rPr>
          <w:rFonts w:ascii="Arial"/>
          <w:color w:val="AC94AE"/>
          <w:spacing w:val="16"/>
          <w:w w:val="120"/>
          <w:sz w:val="20"/>
        </w:rPr>
        <w:t>o</w:t>
      </w:r>
      <w:r>
        <w:rPr>
          <w:rFonts w:ascii="Arial"/>
          <w:color w:val="AC94AE"/>
          <w:spacing w:val="9"/>
          <w:w w:val="120"/>
          <w:sz w:val="20"/>
        </w:rPr>
        <w:t>r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3194" w:val="left" w:leader="none"/>
        </w:tabs>
        <w:spacing w:before="61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5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50"/>
          <w:sz w:val="20"/>
        </w:rPr>
        <w:t>f</w:t>
      </w:r>
      <w:r>
        <w:rPr>
          <w:rFonts w:ascii="Arial"/>
          <w:color w:val="307DCC"/>
          <w:spacing w:val="15"/>
          <w:w w:val="150"/>
          <w:sz w:val="20"/>
        </w:rPr>
        <w:t>o</w:t>
      </w:r>
      <w:r>
        <w:rPr>
          <w:rFonts w:ascii="Arial"/>
          <w:color w:val="307DCC"/>
          <w:spacing w:val="9"/>
          <w:w w:val="150"/>
          <w:sz w:val="20"/>
        </w:rPr>
        <w:t>r</w:t>
      </w:r>
      <w:r>
        <w:rPr>
          <w:rFonts w:ascii="Arial"/>
          <w:color w:val="307DCC"/>
          <w:spacing w:val="-62"/>
          <w:w w:val="150"/>
          <w:sz w:val="20"/>
        </w:rPr>
        <w:t> </w:t>
      </w:r>
      <w:r>
        <w:rPr>
          <w:rFonts w:ascii="Arial"/>
          <w:color w:val="307DCC"/>
          <w:w w:val="150"/>
          <w:sz w:val="20"/>
        </w:rPr>
        <w:t>(</w:t>
      </w:r>
      <w:r>
        <w:rPr>
          <w:rFonts w:ascii="Arial"/>
          <w:color w:val="307DCC"/>
          <w:spacing w:val="-66"/>
          <w:w w:val="150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15"/>
          <w:w w:val="205"/>
          <w:sz w:val="20"/>
        </w:rPr>
        <w:t> </w:t>
      </w:r>
      <w:r>
        <w:rPr>
          <w:rFonts w:ascii="Arial"/>
          <w:color w:val="307DCC"/>
          <w:spacing w:val="3"/>
          <w:w w:val="125"/>
          <w:sz w:val="20"/>
        </w:rPr>
        <w:t>i</w:t>
      </w:r>
      <w:r>
        <w:rPr>
          <w:rFonts w:ascii="Arial"/>
          <w:color w:val="307DCC"/>
          <w:spacing w:val="7"/>
          <w:w w:val="125"/>
          <w:sz w:val="20"/>
        </w:rPr>
        <w:t>n</w:t>
      </w:r>
      <w:r>
        <w:rPr>
          <w:rFonts w:ascii="Arial"/>
          <w:color w:val="307DCC"/>
          <w:spacing w:val="62"/>
          <w:w w:val="12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1</w:t>
      </w:r>
      <w:r>
        <w:rPr>
          <w:rFonts w:ascii="Arial"/>
          <w:color w:val="307DCC"/>
          <w:spacing w:val="4"/>
          <w:w w:val="125"/>
          <w:sz w:val="20"/>
        </w:rPr>
        <w:t>:</w:t>
      </w:r>
      <w:r>
        <w:rPr>
          <w:rFonts w:ascii="Arial"/>
          <w:color w:val="307DCC"/>
          <w:spacing w:val="-43"/>
          <w:w w:val="125"/>
          <w:sz w:val="20"/>
        </w:rPr>
        <w:t> </w:t>
      </w:r>
      <w:r>
        <w:rPr>
          <w:rFonts w:ascii="Arial"/>
          <w:color w:val="307DCC"/>
          <w:spacing w:val="22"/>
          <w:w w:val="125"/>
          <w:sz w:val="20"/>
        </w:rPr>
        <w:t>N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7"/>
          <w:w w:val="125"/>
          <w:sz w:val="20"/>
        </w:rPr>
        <w:t>ea</w:t>
      </w:r>
      <w:r>
        <w:rPr>
          <w:rFonts w:ascii="Arial"/>
          <w:color w:val="307DCC"/>
          <w:spacing w:val="8"/>
          <w:w w:val="125"/>
          <w:sz w:val="20"/>
        </w:rPr>
        <w:t>f</w:t>
      </w:r>
      <w:r>
        <w:rPr>
          <w:rFonts w:ascii="Arial"/>
          <w:color w:val="307DCC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50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3074" w:val="left" w:leader="none"/>
        </w:tabs>
        <w:spacing w:line="274" w:lineRule="auto" w:before="33"/>
        <w:ind w:left="1442" w:right="4169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u</w:t>
      </w:r>
      <w:r>
        <w:rPr>
          <w:rFonts w:ascii="Arial"/>
          <w:color w:val="307DCC"/>
          <w:spacing w:val="6"/>
          <w:w w:val="105"/>
          <w:sz w:val="20"/>
        </w:rPr>
        <w:t>[</w:t>
      </w:r>
      <w:r>
        <w:rPr>
          <w:rFonts w:ascii="Arial"/>
          <w:color w:val="307DCC"/>
          <w:spacing w:val="-51"/>
          <w:w w:val="10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spacing w:val="9"/>
          <w:w w:val="105"/>
          <w:sz w:val="20"/>
        </w:rPr>
        <w:t>&lt;</w:t>
      </w:r>
      <w:r>
        <w:rPr>
          <w:rFonts w:ascii="Arial"/>
          <w:color w:val="BB5A64"/>
          <w:spacing w:val="5"/>
          <w:w w:val="105"/>
          <w:sz w:val="20"/>
        </w:rPr>
        <w:t>-</w:t>
      </w:r>
      <w:r>
        <w:rPr>
          <w:rFonts w:ascii="Arial"/>
          <w:color w:val="BB5A64"/>
          <w:spacing w:val="56"/>
          <w:w w:val="10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r</w:t>
      </w:r>
      <w:r>
        <w:rPr>
          <w:rFonts w:ascii="Arial"/>
          <w:color w:val="307DCC"/>
          <w:spacing w:val="11"/>
          <w:w w:val="105"/>
          <w:sz w:val="20"/>
        </w:rPr>
        <w:t>ho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85"/>
          <w:sz w:val="20"/>
        </w:rPr>
        <w:t>[</w:t>
      </w:r>
      <w:r>
        <w:rPr>
          <w:rFonts w:ascii="Arial"/>
          <w:color w:val="307DCC"/>
          <w:spacing w:val="-87"/>
          <w:w w:val="185"/>
          <w:sz w:val="20"/>
        </w:rPr>
        <w:t> </w:t>
      </w:r>
      <w:r>
        <w:rPr>
          <w:rFonts w:ascii="Arial"/>
          <w:color w:val="307DCC"/>
          <w:spacing w:val="10"/>
          <w:w w:val="185"/>
          <w:sz w:val="20"/>
        </w:rPr>
        <w:t>j</w:t>
      </w:r>
      <w:r>
        <w:rPr>
          <w:rFonts w:ascii="Arial"/>
          <w:color w:val="307DCC"/>
          <w:spacing w:val="12"/>
          <w:w w:val="185"/>
          <w:sz w:val="20"/>
        </w:rPr>
        <w:t>]</w:t>
      </w:r>
      <w:r>
        <w:rPr>
          <w:rFonts w:ascii="Arial"/>
          <w:color w:val="BB5A64"/>
          <w:spacing w:val="17"/>
          <w:w w:val="185"/>
          <w:sz w:val="20"/>
        </w:rPr>
        <w:t>*</w:t>
      </w:r>
      <w:r>
        <w:rPr>
          <w:rFonts w:ascii="Arial"/>
          <w:color w:val="BB5A64"/>
          <w:spacing w:val="-82"/>
          <w:w w:val="18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23"/>
          <w:w w:val="94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3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6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8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2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9"/>
          <w:w w:val="145"/>
          <w:sz w:val="20"/>
        </w:rPr>
        <w:t> </w:t>
      </w:r>
      <w:r>
        <w:rPr>
          <w:rFonts w:ascii="Arial"/>
          <w:color w:val="307DCC"/>
          <w:spacing w:val="17"/>
          <w:w w:val="105"/>
          <w:sz w:val="20"/>
        </w:rPr>
        <w:t>N</w:t>
      </w:r>
      <w:r>
        <w:rPr>
          <w:rFonts w:ascii="Arial"/>
          <w:color w:val="307DCC"/>
          <w:spacing w:val="13"/>
          <w:w w:val="105"/>
          <w:sz w:val="20"/>
        </w:rPr>
        <w:t>da</w:t>
      </w:r>
      <w:r>
        <w:rPr>
          <w:rFonts w:ascii="Arial"/>
          <w:color w:val="307DCC"/>
          <w:spacing w:val="12"/>
          <w:w w:val="105"/>
          <w:sz w:val="20"/>
        </w:rPr>
        <w:t>y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943" w:val="left" w:leader="none"/>
        </w:tabs>
        <w:spacing w:before="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w w:val="155"/>
          <w:sz w:val="20"/>
        </w:rPr>
        <w:t>}}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45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44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53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</w:t>
      </w:r>
      <w:r>
        <w:rPr>
          <w:rFonts w:ascii="Arial"/>
          <w:color w:val="BB5A64"/>
          <w:spacing w:val="54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dde</w:t>
      </w:r>
      <w:r>
        <w:rPr>
          <w:rFonts w:ascii="Arial"/>
          <w:color w:val="307DCC"/>
          <w:spacing w:val="13"/>
          <w:w w:val="105"/>
          <w:sz w:val="20"/>
        </w:rPr>
        <w:t>x</w:t>
      </w:r>
      <w:r>
        <w:rPr>
          <w:rFonts w:ascii="Arial"/>
          <w:color w:val="307DCC"/>
          <w:spacing w:val="14"/>
          <w:w w:val="105"/>
          <w:sz w:val="20"/>
        </w:rPr>
        <w:t>p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(</w:t>
      </w:r>
      <w:r>
        <w:rPr>
          <w:rFonts w:ascii="Arial"/>
          <w:color w:val="307DCC"/>
          <w:spacing w:val="-69"/>
          <w:w w:val="160"/>
          <w:sz w:val="20"/>
        </w:rPr>
        <w:t> </w:t>
      </w: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ean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4"/>
          <w:w w:val="160"/>
          <w:sz w:val="20"/>
        </w:rPr>
        <w:t> </w:t>
      </w:r>
      <w:r>
        <w:rPr>
          <w:rFonts w:ascii="Arial"/>
          <w:color w:val="307DCC"/>
          <w:spacing w:val="5"/>
          <w:w w:val="105"/>
          <w:sz w:val="20"/>
        </w:rPr>
        <w:t>y5</w:t>
      </w:r>
      <w:r>
        <w:rPr>
          <w:rFonts w:ascii="Arial"/>
          <w:color w:val="307DCC"/>
          <w:spacing w:val="-36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-69"/>
          <w:w w:val="160"/>
          <w:sz w:val="20"/>
        </w:rPr>
        <w:t> </w:t>
      </w:r>
      <w:r>
        <w:rPr>
          <w:rFonts w:ascii="Arial"/>
          <w:color w:val="307DCC"/>
          <w:spacing w:val="13"/>
          <w:w w:val="105"/>
          <w:sz w:val="20"/>
        </w:rPr>
        <w:t>sc</w:t>
      </w:r>
      <w:r>
        <w:rPr>
          <w:rFonts w:ascii="Arial"/>
          <w:color w:val="307DCC"/>
          <w:spacing w:val="14"/>
          <w:w w:val="105"/>
          <w:sz w:val="20"/>
        </w:rPr>
        <w:t>a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14"/>
          <w:w w:val="105"/>
          <w:sz w:val="20"/>
        </w:rPr>
        <w:t>e</w:t>
      </w:r>
      <w:r>
        <w:rPr>
          <w:rFonts w:ascii="Arial"/>
          <w:color w:val="307DCC"/>
          <w:spacing w:val="-38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2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y5</w:t>
      </w:r>
      <w:r>
        <w:rPr>
          <w:rFonts w:ascii="Arial"/>
          <w:color w:val="307DCC"/>
          <w:spacing w:val="-41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)</w:t>
      </w:r>
      <w:r>
        <w:rPr>
          <w:rFonts w:ascii="Arial"/>
          <w:color w:val="307DCC"/>
          <w:spacing w:val="18"/>
          <w:w w:val="160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T</w:t>
      </w:r>
      <w:r>
        <w:rPr>
          <w:rFonts w:ascii="Arial"/>
          <w:color w:val="307DCC"/>
          <w:spacing w:val="8"/>
          <w:w w:val="105"/>
          <w:sz w:val="20"/>
        </w:rPr>
        <w:t>(</w:t>
      </w:r>
      <w:r>
        <w:rPr>
          <w:rFonts w:ascii="Arial"/>
          <w:color w:val="307DCC"/>
          <w:spacing w:val="13"/>
          <w:w w:val="105"/>
          <w:sz w:val="20"/>
        </w:rPr>
        <w:t>0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5"/>
          <w:w w:val="160"/>
          <w:sz w:val="20"/>
        </w:rPr>
        <w:t>,</w:t>
      </w:r>
      <w:r>
        <w:rPr>
          <w:rFonts w:ascii="Arial"/>
          <w:color w:val="307DCC"/>
          <w:spacing w:val="6"/>
          <w:w w:val="160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 H</w:t>
      </w:r>
      <w:r>
        <w:rPr>
          <w:rFonts w:ascii="Arial"/>
          <w:color w:val="307DCC"/>
          <w:spacing w:val="13"/>
          <w:w w:val="110"/>
          <w:sz w:val="20"/>
        </w:rPr>
        <w:t>y</w:t>
      </w:r>
      <w:r>
        <w:rPr>
          <w:rFonts w:ascii="Arial"/>
          <w:color w:val="307DCC"/>
          <w:spacing w:val="15"/>
          <w:w w:val="110"/>
          <w:sz w:val="20"/>
        </w:rPr>
        <w:t>pe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20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9"/>
          <w:sz w:val="20"/>
        </w:rPr>
        <w:t>m</w:t>
      </w:r>
      <w:r>
        <w:rPr>
          <w:rFonts w:ascii="Arial"/>
          <w:color w:val="307DCC"/>
          <w:spacing w:val="12"/>
          <w:sz w:val="20"/>
        </w:rPr>
        <w:t>ean</w:t>
      </w:r>
      <w:r>
        <w:rPr>
          <w:rFonts w:ascii="Arial"/>
          <w:color w:val="307DCC"/>
          <w:spacing w:val="-38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3"/>
          <w:w w:val="160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y</w:t>
      </w:r>
      <w:r>
        <w:rPr>
          <w:rFonts w:ascii="Arial"/>
          <w:color w:val="307DCC"/>
          <w:spacing w:val="7"/>
          <w:w w:val="120"/>
          <w:sz w:val="20"/>
        </w:rPr>
        <w:t>5</w:t>
      </w:r>
      <w:r>
        <w:rPr>
          <w:rFonts w:ascii="Arial"/>
          <w:color w:val="307DCC"/>
          <w:spacing w:val="34"/>
          <w:w w:val="120"/>
          <w:sz w:val="20"/>
        </w:rPr>
        <w:t> </w:t>
      </w:r>
      <w:r>
        <w:rPr>
          <w:rFonts w:ascii="Arial"/>
          <w:color w:val="BB5A64"/>
          <w:sz w:val="20"/>
        </w:rPr>
        <w:t>~</w:t>
      </w:r>
      <w:r>
        <w:rPr>
          <w:rFonts w:ascii="Arial"/>
          <w:color w:val="BB5A64"/>
          <w:spacing w:val="48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3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(</w:t>
      </w:r>
      <w:r>
        <w:rPr>
          <w:rFonts w:ascii="Arial"/>
          <w:color w:val="307DCC"/>
          <w:spacing w:val="10"/>
          <w:w w:val="120"/>
          <w:sz w:val="20"/>
        </w:rPr>
        <w:t>1</w:t>
      </w:r>
      <w:r>
        <w:rPr>
          <w:rFonts w:ascii="Arial"/>
          <w:color w:val="307DCC"/>
          <w:spacing w:val="-44"/>
          <w:w w:val="120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5"/>
          <w:w w:val="120"/>
          <w:sz w:val="20"/>
        </w:rPr>
        <w:t>sc</w:t>
      </w:r>
      <w:r>
        <w:rPr>
          <w:rFonts w:ascii="Arial"/>
          <w:color w:val="307DCC"/>
          <w:spacing w:val="16"/>
          <w:w w:val="120"/>
          <w:sz w:val="20"/>
        </w:rPr>
        <w:t>a</w:t>
      </w:r>
      <w:r>
        <w:rPr>
          <w:rFonts w:ascii="Arial"/>
          <w:color w:val="307DCC"/>
          <w:spacing w:val="6"/>
          <w:w w:val="120"/>
          <w:sz w:val="20"/>
        </w:rPr>
        <w:t>l</w:t>
      </w:r>
      <w:r>
        <w:rPr>
          <w:rFonts w:ascii="Arial"/>
          <w:color w:val="307DCC"/>
          <w:spacing w:val="16"/>
          <w:w w:val="120"/>
          <w:sz w:val="20"/>
        </w:rPr>
        <w:t>e</w:t>
      </w:r>
      <w:r>
        <w:rPr>
          <w:rFonts w:ascii="Arial"/>
          <w:color w:val="307DCC"/>
          <w:spacing w:val="-48"/>
          <w:w w:val="120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2"/>
          <w:w w:val="160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y</w:t>
      </w:r>
      <w:r>
        <w:rPr>
          <w:rFonts w:ascii="Arial"/>
          <w:color w:val="307DCC"/>
          <w:spacing w:val="7"/>
          <w:w w:val="120"/>
          <w:sz w:val="20"/>
        </w:rPr>
        <w:t>5</w:t>
      </w:r>
      <w:r>
        <w:rPr>
          <w:rFonts w:ascii="Arial"/>
          <w:color w:val="307DCC"/>
          <w:spacing w:val="38"/>
          <w:w w:val="120"/>
          <w:sz w:val="20"/>
        </w:rPr>
        <w:t> </w:t>
      </w:r>
      <w:r>
        <w:rPr>
          <w:rFonts w:ascii="Arial"/>
          <w:color w:val="BB5A64"/>
          <w:w w:val="105"/>
          <w:sz w:val="20"/>
        </w:rPr>
        <w:t>~</w:t>
      </w:r>
      <w:r>
        <w:rPr>
          <w:rFonts w:ascii="Arial"/>
          <w:color w:val="BB5A64"/>
          <w:spacing w:val="48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5"/>
          <w:w w:val="105"/>
          <w:sz w:val="20"/>
        </w:rPr>
        <w:t> </w:t>
      </w:r>
      <w:r>
        <w:rPr>
          <w:rFonts w:ascii="Arial"/>
          <w:color w:val="307DCC"/>
          <w:spacing w:val="6"/>
          <w:w w:val="120"/>
          <w:sz w:val="20"/>
        </w:rPr>
        <w:t>(</w:t>
      </w:r>
      <w:r>
        <w:rPr>
          <w:rFonts w:ascii="Arial"/>
          <w:color w:val="307DCC"/>
          <w:spacing w:val="10"/>
          <w:w w:val="120"/>
          <w:sz w:val="20"/>
        </w:rPr>
        <w:t>1</w:t>
      </w:r>
      <w:r>
        <w:rPr>
          <w:rFonts w:ascii="Arial"/>
          <w:color w:val="307DCC"/>
          <w:spacing w:val="-45"/>
          <w:w w:val="120"/>
          <w:sz w:val="20"/>
        </w:rPr>
        <w:t> </w:t>
      </w:r>
      <w:r>
        <w:rPr>
          <w:rFonts w:ascii="Arial"/>
          <w:color w:val="307DCC"/>
          <w:spacing w:val="7"/>
          <w:w w:val="120"/>
          <w:sz w:val="20"/>
        </w:rPr>
        <w:t>,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0"/>
          <w:sz w:val="20"/>
        </w:rPr>
        <w:t>}</w:t>
      </w:r>
      <w:r>
        <w:rPr>
          <w:rFonts w:ascii="Arial"/>
          <w:color w:val="307DCC"/>
          <w:spacing w:val="10"/>
          <w:w w:val="150"/>
          <w:sz w:val="20"/>
        </w:rPr>
        <w:t>"</w:t>
      </w:r>
      <w:r>
        <w:rPr>
          <w:rFonts w:asci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8"/>
          <w:szCs w:val="28"/>
        </w:rPr>
      </w:pPr>
    </w:p>
    <w:p>
      <w:pPr>
        <w:spacing w:line="20" w:lineRule="atLeast"/>
        <w:ind w:left="53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428.75pt;height:1pt;mso-position-horizontal-relative:char;mso-position-vertical-relative:line" coordorigin="0,0" coordsize="8575,20">
            <v:group style="position:absolute;left:10;top:10;width:8555;height:2" coordorigin="10,10" coordsize="8555,2">
              <v:shape style="position:absolute;left:10;top:10;width:8555;height:2" coordorigin="10,10" coordsize="8555,0" path="m10,10l8565,10e" filled="false" stroked="true" strokeweight=".99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numPr>
          <w:ilvl w:val="2"/>
          <w:numId w:val="20"/>
        </w:numPr>
        <w:tabs>
          <w:tab w:pos="2065" w:val="left" w:leader="none"/>
        </w:tabs>
        <w:spacing w:before="61"/>
        <w:ind w:left="2064" w:right="0" w:hanging="628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113.386002pt;margin-top:3.223873pt;width:427.75pt;height:302.5pt;mso-position-horizontal-relative:page;mso-position-vertical-relative:paragraph;z-index:-478576" coordorigin="2268,64" coordsize="8555,6050">
            <v:group style="position:absolute;left:2268;top:64;width:8555;height:264" coordorigin="2268,64" coordsize="8555,264">
              <v:shape style="position:absolute;left:2268;top:64;width:8555;height:264" coordorigin="2268,64" coordsize="8555,264" path="m2268,327l10823,327,10823,64,2268,64,2268,327xe" filled="true" fillcolor="#f9f9f9" stroked="false">
                <v:path arrowok="t"/>
                <v:fill type="solid"/>
              </v:shape>
            </v:group>
            <v:group style="position:absolute;left:2268;top:327;width:8555;height:264" coordorigin="2268,327" coordsize="8555,264">
              <v:shape style="position:absolute;left:2268;top:327;width:8555;height:264" coordorigin="2268,327" coordsize="8555,264" path="m2268,591l10823,591,10823,327,2268,327,2268,591xe" filled="true" fillcolor="#f9f9f9" stroked="false">
                <v:path arrowok="t"/>
                <v:fill type="solid"/>
              </v:shape>
            </v:group>
            <v:group style="position:absolute;left:2268;top:590;width:8555;height:264" coordorigin="2268,590" coordsize="8555,264">
              <v:shape style="position:absolute;left:2268;top:590;width:8555;height:264" coordorigin="2268,590" coordsize="8555,264" path="m2268,854l10823,854,10823,590,2268,590,2268,854xe" filled="true" fillcolor="#f9f9f9" stroked="false">
                <v:path arrowok="t"/>
                <v:fill type="solid"/>
              </v:shape>
            </v:group>
            <v:group style="position:absolute;left:2268;top:854;width:8555;height:264" coordorigin="2268,854" coordsize="8555,264">
              <v:shape style="position:absolute;left:2268;top:854;width:8555;height:264" coordorigin="2268,854" coordsize="8555,264" path="m2268,1117l10823,1117,10823,854,2268,854,2268,1117xe" filled="true" fillcolor="#f9f9f9" stroked="false">
                <v:path arrowok="t"/>
                <v:fill type="solid"/>
              </v:shape>
            </v:group>
            <v:group style="position:absolute;left:2268;top:1117;width:8555;height:264" coordorigin="2268,1117" coordsize="8555,264">
              <v:shape style="position:absolute;left:2268;top:1117;width:8555;height:264" coordorigin="2268,1117" coordsize="8555,264" path="m2268,1380l10823,1380,10823,1117,2268,1117,2268,1380xe" filled="true" fillcolor="#f9f9f9" stroked="false">
                <v:path arrowok="t"/>
                <v:fill type="solid"/>
              </v:shape>
            </v:group>
            <v:group style="position:absolute;left:2268;top:1380;width:8555;height:264" coordorigin="2268,1380" coordsize="8555,264">
              <v:shape style="position:absolute;left:2268;top:1380;width:8555;height:264" coordorigin="2268,1380" coordsize="8555,264" path="m2268,1643l10823,1643,10823,1380,2268,1380,2268,1643xe" filled="true" fillcolor="#f9f9f9" stroked="false">
                <v:path arrowok="t"/>
                <v:fill type="solid"/>
              </v:shape>
            </v:group>
            <v:group style="position:absolute;left:2268;top:1643;width:8555;height:264" coordorigin="2268,1643" coordsize="8555,264">
              <v:shape style="position:absolute;left:2268;top:1643;width:8555;height:264" coordorigin="2268,1643" coordsize="8555,264" path="m2268,1906l10823,1906,10823,1643,2268,1643,2268,1906xe" filled="true" fillcolor="#f9f9f9" stroked="false">
                <v:path arrowok="t"/>
                <v:fill type="solid"/>
              </v:shape>
            </v:group>
            <v:group style="position:absolute;left:2268;top:1906;width:8555;height:264" coordorigin="2268,1906" coordsize="8555,264">
              <v:shape style="position:absolute;left:2268;top:1906;width:8555;height:264" coordorigin="2268,1906" coordsize="8555,264" path="m2268,2169l10823,2169,10823,1906,2268,1906,2268,2169xe" filled="true" fillcolor="#f9f9f9" stroked="false">
                <v:path arrowok="t"/>
                <v:fill type="solid"/>
              </v:shape>
            </v:group>
            <v:group style="position:absolute;left:2268;top:2169;width:8555;height:263" coordorigin="2268,2169" coordsize="8555,263">
              <v:shape style="position:absolute;left:2268;top:2169;width:8555;height:263" coordorigin="2268,2169" coordsize="8555,263" path="m2268,2432l10823,2432,10823,2169,2268,2169,2268,2432xe" filled="true" fillcolor="#f9f9f9" stroked="false">
                <v:path arrowok="t"/>
                <v:fill type="solid"/>
              </v:shape>
            </v:group>
            <v:group style="position:absolute;left:2268;top:2432;width:8555;height:264" coordorigin="2268,2432" coordsize="8555,264">
              <v:shape style="position:absolute;left:2268;top:2432;width:8555;height:264" coordorigin="2268,2432" coordsize="8555,264" path="m2268,2695l10823,2695,10823,2432,2268,2432,2268,2695xe" filled="true" fillcolor="#f9f9f9" stroked="false">
                <v:path arrowok="t"/>
                <v:fill type="solid"/>
              </v:shape>
            </v:group>
            <v:group style="position:absolute;left:2268;top:2695;width:8555;height:264" coordorigin="2268,2695" coordsize="8555,264">
              <v:shape style="position:absolute;left:2268;top:2695;width:8555;height:264" coordorigin="2268,2695" coordsize="8555,264" path="m2268,2958l10823,2958,10823,2695,2268,2695,2268,2958xe" filled="true" fillcolor="#f9f9f9" stroked="false">
                <v:path arrowok="t"/>
                <v:fill type="solid"/>
              </v:shape>
            </v:group>
            <v:group style="position:absolute;left:2268;top:2958;width:8555;height:264" coordorigin="2268,2958" coordsize="8555,264">
              <v:shape style="position:absolute;left:2268;top:2958;width:8555;height:264" coordorigin="2268,2958" coordsize="8555,264" path="m2268,3221l10823,3221,10823,2958,2268,2958,2268,3221xe" filled="true" fillcolor="#f9f9f9" stroked="false">
                <v:path arrowok="t"/>
                <v:fill type="solid"/>
              </v:shape>
            </v:group>
            <v:group style="position:absolute;left:2268;top:3221;width:8555;height:264" coordorigin="2268,3221" coordsize="8555,264">
              <v:shape style="position:absolute;left:2268;top:3221;width:8555;height:264" coordorigin="2268,3221" coordsize="8555,264" path="m2268,3484l10823,3484,10823,3221,2268,3221,2268,3484xe" filled="true" fillcolor="#f9f9f9" stroked="false">
                <v:path arrowok="t"/>
                <v:fill type="solid"/>
              </v:shape>
            </v:group>
            <v:group style="position:absolute;left:2268;top:3484;width:8555;height:264" coordorigin="2268,3484" coordsize="8555,264">
              <v:shape style="position:absolute;left:2268;top:3484;width:8555;height:264" coordorigin="2268,3484" coordsize="8555,264" path="m2268,3747l10823,3747,10823,3484,2268,3484,2268,3747xe" filled="true" fillcolor="#f9f9f9" stroked="false">
                <v:path arrowok="t"/>
                <v:fill type="solid"/>
              </v:shape>
            </v:group>
            <v:group style="position:absolute;left:2268;top:3747;width:8555;height:264" coordorigin="2268,3747" coordsize="8555,264">
              <v:shape style="position:absolute;left:2268;top:3747;width:8555;height:264" coordorigin="2268,3747" coordsize="8555,264" path="m2268,4010l10823,4010,10823,3747,2268,3747,2268,4010xe" filled="true" fillcolor="#f9f9f9" stroked="false">
                <v:path arrowok="t"/>
                <v:fill type="solid"/>
              </v:shape>
            </v:group>
            <v:group style="position:absolute;left:2268;top:4010;width:8555;height:264" coordorigin="2268,4010" coordsize="8555,264">
              <v:shape style="position:absolute;left:2268;top:4010;width:8555;height:264" coordorigin="2268,4010" coordsize="8555,264" path="m2268,4273l10823,4273,10823,4010,2268,4010,2268,4273xe" filled="true" fillcolor="#f9f9f9" stroked="false">
                <v:path arrowok="t"/>
                <v:fill type="solid"/>
              </v:shape>
            </v:group>
            <v:group style="position:absolute;left:2268;top:4273;width:8555;height:264" coordorigin="2268,4273" coordsize="8555,264">
              <v:shape style="position:absolute;left:2268;top:4273;width:8555;height:264" coordorigin="2268,4273" coordsize="8555,264" path="m2268,4536l10823,4536,10823,4273,2268,4273,2268,4536xe" filled="true" fillcolor="#f9f9f9" stroked="false">
                <v:path arrowok="t"/>
                <v:fill type="solid"/>
              </v:shape>
            </v:group>
            <v:group style="position:absolute;left:2268;top:4536;width:8555;height:264" coordorigin="2268,4536" coordsize="8555,264">
              <v:shape style="position:absolute;left:2268;top:4536;width:8555;height:264" coordorigin="2268,4536" coordsize="8555,264" path="m2268,4799l10823,4799,10823,4536,2268,4536,2268,4799xe" filled="true" fillcolor="#f9f9f9" stroked="false">
                <v:path arrowok="t"/>
                <v:fill type="solid"/>
              </v:shape>
            </v:group>
            <v:group style="position:absolute;left:2268;top:4799;width:8555;height:264" coordorigin="2268,4799" coordsize="8555,264">
              <v:shape style="position:absolute;left:2268;top:4799;width:8555;height:264" coordorigin="2268,4799" coordsize="8555,264" path="m2268,5062l10823,5062,10823,4799,2268,4799,2268,5062xe" filled="true" fillcolor="#f9f9f9" stroked="false">
                <v:path arrowok="t"/>
                <v:fill type="solid"/>
              </v:shape>
            </v:group>
            <v:group style="position:absolute;left:2268;top:5062;width:8555;height:263" coordorigin="2268,5062" coordsize="8555,263">
              <v:shape style="position:absolute;left:2268;top:5062;width:8555;height:263" coordorigin="2268,5062" coordsize="8555,263" path="m2268,5325l10823,5325,10823,5062,2268,5062,2268,5325xe" filled="true" fillcolor="#f9f9f9" stroked="false">
                <v:path arrowok="t"/>
                <v:fill type="solid"/>
              </v:shape>
            </v:group>
            <v:group style="position:absolute;left:2268;top:5325;width:8555;height:263" coordorigin="2268,5325" coordsize="8555,263">
              <v:shape style="position:absolute;left:2268;top:5325;width:8555;height:263" coordorigin="2268,5325" coordsize="8555,263" path="m2268,5588l10823,5588,10823,5325,2268,5325,2268,5588xe" filled="true" fillcolor="#f9f9f9" stroked="false">
                <v:path arrowok="t"/>
                <v:fill type="solid"/>
              </v:shape>
            </v:group>
            <v:group style="position:absolute;left:2268;top:5588;width:8555;height:263" coordorigin="2268,5588" coordsize="8555,263">
              <v:shape style="position:absolute;left:2268;top:5588;width:8555;height:263" coordorigin="2268,5588" coordsize="8555,263" path="m2268,5851l10823,5851,10823,5588,2268,5588,2268,5851xe" filled="true" fillcolor="#f9f9f9" stroked="false">
                <v:path arrowok="t"/>
                <v:fill type="solid"/>
              </v:shape>
            </v:group>
            <v:group style="position:absolute;left:2268;top:5851;width:8555;height:263" coordorigin="2268,5851" coordsize="8555,263">
              <v:shape style="position:absolute;left:2268;top:5851;width:8555;height:263" coordorigin="2268,5851" coordsize="8555,263" path="m2268,6114l10823,6114,10823,5851,2268,5851,2268,6114xe" filled="true" fillcolor="#f9f9f9" stroked="false">
                <v:path arrowok="t"/>
                <v:fill type="solid"/>
              </v:shape>
            </v:group>
            <w10:wrap type="none"/>
          </v:group>
        </w:pict>
      </w:r>
      <w:r>
        <w:rPr>
          <w:rFonts w:ascii="Arial"/>
          <w:color w:val="AC94AE"/>
          <w:w w:val="115"/>
          <w:sz w:val="20"/>
        </w:rPr>
        <w:t># </w:t>
      </w:r>
      <w:r>
        <w:rPr>
          <w:rFonts w:ascii="Arial"/>
          <w:color w:val="AC94AE"/>
          <w:spacing w:val="30"/>
          <w:w w:val="115"/>
          <w:sz w:val="20"/>
        </w:rPr>
        <w:t> </w:t>
      </w:r>
      <w:r>
        <w:rPr>
          <w:rFonts w:ascii="Arial"/>
          <w:color w:val="AC94AE"/>
          <w:spacing w:val="12"/>
          <w:w w:val="115"/>
          <w:sz w:val="20"/>
        </w:rPr>
        <w:t>0</w:t>
      </w:r>
      <w:r>
        <w:rPr>
          <w:rFonts w:ascii="Arial"/>
          <w:color w:val="AC94AE"/>
          <w:spacing w:val="6"/>
          <w:w w:val="115"/>
          <w:sz w:val="20"/>
        </w:rPr>
        <w:t>.</w:t>
      </w:r>
      <w:r>
        <w:rPr>
          <w:rFonts w:ascii="Arial"/>
          <w:color w:val="AC94AE"/>
          <w:spacing w:val="12"/>
          <w:w w:val="115"/>
          <w:sz w:val="20"/>
        </w:rPr>
        <w:t>9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40"/>
          <w:w w:val="115"/>
          <w:sz w:val="20"/>
        </w:rPr>
        <w:t> </w:t>
      </w:r>
      <w:r>
        <w:rPr>
          <w:rFonts w:ascii="Arial"/>
          <w:color w:val="AC94AE"/>
          <w:spacing w:val="27"/>
          <w:w w:val="115"/>
          <w:sz w:val="20"/>
        </w:rPr>
        <w:t>M</w:t>
      </w:r>
      <w:r>
        <w:rPr>
          <w:rFonts w:ascii="Arial"/>
          <w:color w:val="AC94AE"/>
          <w:spacing w:val="7"/>
          <w:w w:val="115"/>
          <w:sz w:val="20"/>
        </w:rPr>
        <w:t>i</w:t>
      </w:r>
      <w:r>
        <w:rPr>
          <w:rFonts w:ascii="Arial"/>
          <w:color w:val="AC94AE"/>
          <w:spacing w:val="16"/>
          <w:w w:val="115"/>
          <w:sz w:val="20"/>
        </w:rPr>
        <w:t>x</w:t>
      </w:r>
      <w:r>
        <w:rPr>
          <w:rFonts w:ascii="Arial"/>
          <w:color w:val="AC94AE"/>
          <w:spacing w:val="9"/>
          <w:w w:val="115"/>
          <w:sz w:val="20"/>
        </w:rPr>
        <w:t>t</w:t>
      </w:r>
      <w:r>
        <w:rPr>
          <w:rFonts w:ascii="Arial"/>
          <w:color w:val="AC94AE"/>
          <w:spacing w:val="18"/>
          <w:w w:val="115"/>
          <w:sz w:val="20"/>
        </w:rPr>
        <w:t>u</w:t>
      </w:r>
      <w:r>
        <w:rPr>
          <w:rFonts w:ascii="Arial"/>
          <w:color w:val="AC94AE"/>
          <w:spacing w:val="11"/>
          <w:w w:val="115"/>
          <w:sz w:val="20"/>
        </w:rPr>
        <w:t>r</w:t>
      </w:r>
      <w:r>
        <w:rPr>
          <w:rFonts w:ascii="Arial"/>
          <w:color w:val="AC94AE"/>
          <w:spacing w:val="18"/>
          <w:w w:val="115"/>
          <w:sz w:val="20"/>
        </w:rPr>
        <w:t>e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41"/>
          <w:w w:val="115"/>
          <w:sz w:val="20"/>
        </w:rPr>
        <w:t> </w:t>
      </w:r>
      <w:r>
        <w:rPr>
          <w:rFonts w:ascii="Arial"/>
          <w:color w:val="AC94AE"/>
          <w:spacing w:val="15"/>
          <w:w w:val="115"/>
          <w:sz w:val="20"/>
        </w:rPr>
        <w:t>p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color w:val="AC94AE"/>
          <w:spacing w:val="6"/>
          <w:w w:val="115"/>
          <w:sz w:val="20"/>
        </w:rPr>
        <w:t>i</w:t>
      </w:r>
      <w:r>
        <w:rPr>
          <w:rFonts w:ascii="Arial"/>
          <w:color w:val="AC94AE"/>
          <w:spacing w:val="15"/>
          <w:w w:val="115"/>
          <w:sz w:val="20"/>
        </w:rPr>
        <w:t>o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41"/>
          <w:w w:val="115"/>
          <w:sz w:val="20"/>
        </w:rPr>
        <w:t> </w:t>
      </w:r>
      <w:r>
        <w:rPr>
          <w:rFonts w:ascii="Arial"/>
          <w:color w:val="AC94AE"/>
          <w:spacing w:val="19"/>
          <w:w w:val="115"/>
          <w:sz w:val="20"/>
        </w:rPr>
        <w:t>w</w:t>
      </w:r>
      <w:r>
        <w:rPr>
          <w:rFonts w:ascii="Arial"/>
          <w:color w:val="AC94AE"/>
          <w:spacing w:val="5"/>
          <w:w w:val="115"/>
          <w:sz w:val="20"/>
        </w:rPr>
        <w:t>i</w:t>
      </w:r>
      <w:r>
        <w:rPr>
          <w:rFonts w:ascii="Arial"/>
          <w:color w:val="AC94AE"/>
          <w:spacing w:val="7"/>
          <w:w w:val="115"/>
          <w:sz w:val="20"/>
        </w:rPr>
        <w:t>t</w:t>
      </w:r>
      <w:r>
        <w:rPr>
          <w:rFonts w:ascii="Arial"/>
          <w:color w:val="AC94AE"/>
          <w:spacing w:val="14"/>
          <w:w w:val="115"/>
          <w:sz w:val="20"/>
        </w:rPr>
        <w:t>h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40"/>
          <w:w w:val="115"/>
          <w:sz w:val="20"/>
        </w:rPr>
        <w:t> </w:t>
      </w:r>
      <w:r>
        <w:rPr>
          <w:rFonts w:ascii="Arial"/>
          <w:color w:val="AC94AE"/>
          <w:spacing w:val="22"/>
          <w:w w:val="115"/>
          <w:sz w:val="20"/>
        </w:rPr>
        <w:t>N</w:t>
      </w:r>
      <w:r>
        <w:rPr>
          <w:rFonts w:ascii="Arial"/>
          <w:color w:val="AC94AE"/>
          <w:spacing w:val="17"/>
          <w:w w:val="115"/>
          <w:sz w:val="20"/>
        </w:rPr>
        <w:t>o</w:t>
      </w:r>
      <w:r>
        <w:rPr>
          <w:rFonts w:ascii="Arial"/>
          <w:color w:val="AC94AE"/>
          <w:spacing w:val="10"/>
          <w:w w:val="115"/>
          <w:sz w:val="20"/>
        </w:rPr>
        <w:t>r</w:t>
      </w:r>
      <w:r>
        <w:rPr>
          <w:rFonts w:ascii="Arial"/>
          <w:color w:val="AC94AE"/>
          <w:spacing w:val="25"/>
          <w:w w:val="115"/>
          <w:sz w:val="20"/>
        </w:rPr>
        <w:t>m</w:t>
      </w:r>
      <w:r>
        <w:rPr>
          <w:rFonts w:ascii="Arial"/>
          <w:color w:val="AC94AE"/>
          <w:spacing w:val="17"/>
          <w:w w:val="115"/>
          <w:sz w:val="20"/>
        </w:rPr>
        <w:t>a</w:t>
      </w:r>
      <w:r>
        <w:rPr>
          <w:rFonts w:ascii="Arial"/>
          <w:color w:val="AC94AE"/>
          <w:spacing w:val="6"/>
          <w:w w:val="115"/>
          <w:sz w:val="20"/>
        </w:rPr>
        <w:t>l</w:t>
      </w:r>
      <w:r>
        <w:rPr>
          <w:rFonts w:ascii="Arial"/>
          <w:color w:val="AC94AE"/>
          <w:spacing w:val="-28"/>
          <w:w w:val="115"/>
          <w:sz w:val="20"/>
        </w:rPr>
        <w:t> </w:t>
      </w:r>
      <w:r>
        <w:rPr>
          <w:rFonts w:ascii="Arial"/>
          <w:color w:val="AC94AE"/>
          <w:spacing w:val="5"/>
          <w:w w:val="115"/>
          <w:sz w:val="20"/>
        </w:rPr>
        <w:t>(</w:t>
      </w:r>
      <w:r>
        <w:rPr>
          <w:rFonts w:ascii="Arial"/>
          <w:color w:val="AC94AE"/>
          <w:spacing w:val="9"/>
          <w:w w:val="115"/>
          <w:sz w:val="20"/>
        </w:rPr>
        <w:t>1</w:t>
      </w:r>
      <w:r>
        <w:rPr>
          <w:rFonts w:ascii="Arial"/>
          <w:color w:val="AC94AE"/>
          <w:spacing w:val="-31"/>
          <w:w w:val="115"/>
          <w:sz w:val="20"/>
        </w:rPr>
        <w:t> </w:t>
      </w:r>
      <w:r>
        <w:rPr>
          <w:rFonts w:ascii="Arial"/>
          <w:color w:val="AC94AE"/>
          <w:spacing w:val="7"/>
          <w:w w:val="115"/>
          <w:sz w:val="20"/>
        </w:rPr>
        <w:t>,</w:t>
      </w:r>
      <w:r>
        <w:rPr>
          <w:rFonts w:ascii="Arial"/>
          <w:color w:val="AC94AE"/>
          <w:spacing w:val="14"/>
          <w:w w:val="115"/>
          <w:sz w:val="20"/>
        </w:rPr>
        <w:t>0</w:t>
      </w:r>
      <w:r>
        <w:rPr>
          <w:rFonts w:ascii="Arial"/>
          <w:color w:val="AC94AE"/>
          <w:spacing w:val="7"/>
          <w:w w:val="115"/>
          <w:sz w:val="20"/>
        </w:rPr>
        <w:t>.</w:t>
      </w:r>
      <w:r>
        <w:rPr>
          <w:rFonts w:ascii="Arial"/>
          <w:color w:val="AC94AE"/>
          <w:spacing w:val="14"/>
          <w:w w:val="115"/>
          <w:sz w:val="20"/>
        </w:rPr>
        <w:t>1</w:t>
      </w:r>
      <w:r>
        <w:rPr>
          <w:rFonts w:ascii="Arial"/>
          <w:color w:val="AC94AE"/>
          <w:spacing w:val="8"/>
          <w:w w:val="115"/>
          <w:sz w:val="20"/>
        </w:rPr>
        <w:t>)</w:t>
      </w:r>
      <w:r>
        <w:rPr>
          <w:rFonts w:ascii="Arial"/>
          <w:color w:val="AC94AE"/>
          <w:w w:val="115"/>
          <w:sz w:val="20"/>
        </w:rPr>
        <w:t> </w:t>
      </w:r>
      <w:r>
        <w:rPr>
          <w:rFonts w:ascii="Arial"/>
          <w:color w:val="AC94AE"/>
          <w:spacing w:val="39"/>
          <w:w w:val="115"/>
          <w:sz w:val="20"/>
        </w:rPr>
        <w:t> </w:t>
      </w:r>
      <w:r>
        <w:rPr>
          <w:rFonts w:ascii="Arial"/>
          <w:color w:val="AC94AE"/>
          <w:spacing w:val="15"/>
          <w:w w:val="115"/>
          <w:sz w:val="20"/>
        </w:rPr>
        <w:t>p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color w:val="AC94AE"/>
          <w:spacing w:val="6"/>
          <w:w w:val="115"/>
          <w:sz w:val="20"/>
        </w:rPr>
        <w:t>i</w:t>
      </w:r>
      <w:r>
        <w:rPr>
          <w:rFonts w:ascii="Arial"/>
          <w:color w:val="AC94AE"/>
          <w:spacing w:val="15"/>
          <w:w w:val="115"/>
          <w:sz w:val="20"/>
        </w:rPr>
        <w:t>o</w:t>
      </w:r>
      <w:r>
        <w:rPr>
          <w:rFonts w:ascii="Arial"/>
          <w:color w:val="AC94AE"/>
          <w:spacing w:val="9"/>
          <w:w w:val="115"/>
          <w:sz w:val="20"/>
        </w:rPr>
        <w:t>r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tabs>
          <w:tab w:pos="3194" w:val="left" w:leader="none"/>
        </w:tabs>
        <w:spacing w:before="61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BB5A64"/>
          <w:spacing w:val="22"/>
          <w:w w:val="105"/>
          <w:sz w:val="20"/>
        </w:rPr>
        <w:t>m</w:t>
      </w:r>
      <w:r>
        <w:rPr>
          <w:rFonts w:ascii="Arial"/>
          <w:color w:val="BB5A64"/>
          <w:spacing w:val="14"/>
          <w:w w:val="105"/>
          <w:sz w:val="20"/>
        </w:rPr>
        <w:t>ode</w:t>
      </w:r>
      <w:r>
        <w:rPr>
          <w:rFonts w:ascii="Arial"/>
          <w:color w:val="BB5A64"/>
          <w:spacing w:val="5"/>
          <w:w w:val="105"/>
          <w:sz w:val="20"/>
        </w:rPr>
        <w:t>l</w:t>
      </w:r>
      <w:r>
        <w:rPr>
          <w:rFonts w:ascii="Arial"/>
          <w:color w:val="BB5A64"/>
          <w:spacing w:val="-43"/>
          <w:w w:val="105"/>
          <w:sz w:val="20"/>
        </w:rPr>
        <w:t> </w:t>
      </w:r>
      <w:r>
        <w:rPr>
          <w:rFonts w:ascii="Arial"/>
          <w:color w:val="AE0F91"/>
          <w:w w:val="105"/>
          <w:sz w:val="20"/>
        </w:rPr>
        <w:t>6</w:t>
      </w:r>
      <w:r>
        <w:rPr>
          <w:rFonts w:ascii="Arial"/>
          <w:color w:val="AE0F91"/>
          <w:spacing w:val="-47"/>
          <w:w w:val="105"/>
          <w:sz w:val="20"/>
        </w:rPr>
        <w:t> </w:t>
      </w:r>
      <w:r>
        <w:rPr>
          <w:rFonts w:ascii="Arial"/>
          <w:color w:val="666666"/>
          <w:w w:val="160"/>
          <w:sz w:val="20"/>
        </w:rPr>
        <w:t>.</w:t>
      </w:r>
      <w:r>
        <w:rPr>
          <w:rFonts w:ascii="Arial"/>
          <w:color w:val="666666"/>
          <w:spacing w:val="-74"/>
          <w:w w:val="160"/>
          <w:sz w:val="20"/>
        </w:rPr>
        <w:t> 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15"/>
          <w:w w:val="160"/>
          <w:sz w:val="20"/>
        </w:rPr>
        <w:t>x</w:t>
      </w:r>
      <w:r>
        <w:rPr>
          <w:rFonts w:ascii="Arial"/>
          <w:color w:val="666666"/>
          <w:spacing w:val="8"/>
          <w:w w:val="160"/>
          <w:sz w:val="20"/>
        </w:rPr>
        <w:t>t</w:t>
      </w:r>
      <w:r>
        <w:rPr>
          <w:rFonts w:ascii="Arial"/>
          <w:color w:val="666666"/>
          <w:spacing w:val="-2"/>
          <w:w w:val="160"/>
          <w:sz w:val="20"/>
        </w:rPr>
        <w:t> </w:t>
      </w:r>
      <w:r>
        <w:rPr>
          <w:rFonts w:ascii="Arial"/>
          <w:color w:val="666666"/>
          <w:w w:val="105"/>
          <w:sz w:val="20"/>
        </w:rPr>
        <w:t>=</w:t>
        <w:tab/>
      </w:r>
      <w:r>
        <w:rPr>
          <w:rFonts w:ascii="Arial"/>
          <w:color w:val="307DCC"/>
          <w:w w:val="135"/>
          <w:sz w:val="20"/>
        </w:rPr>
        <w:t>"</w:t>
      </w:r>
      <w:r>
        <w:rPr>
          <w:rFonts w:ascii="Arial"/>
          <w:color w:val="307DCC"/>
          <w:spacing w:val="-64"/>
          <w:w w:val="135"/>
          <w:sz w:val="20"/>
        </w:rPr>
        <w:t> 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ode</w:t>
      </w:r>
      <w:r>
        <w:rPr>
          <w:rFonts w:ascii="Arial"/>
          <w:color w:val="307DCC"/>
          <w:spacing w:val="5"/>
          <w:w w:val="105"/>
          <w:sz w:val="20"/>
        </w:rPr>
        <w:t>l</w:t>
      </w:r>
      <w:r>
        <w:rPr>
          <w:rFonts w:ascii="Arial"/>
          <w:color w:val="307DCC"/>
          <w:spacing w:val="-47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{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w w:val="110"/>
          <w:sz w:val="20"/>
        </w:rPr>
        <w:t>#  </w:t>
      </w:r>
      <w:r>
        <w:rPr>
          <w:rFonts w:ascii="Arial"/>
          <w:color w:val="307DCC"/>
          <w:spacing w:val="22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L</w:t>
      </w:r>
      <w:r>
        <w:rPr>
          <w:rFonts w:ascii="Arial"/>
          <w:color w:val="307DCC"/>
          <w:spacing w:val="7"/>
          <w:w w:val="110"/>
          <w:sz w:val="20"/>
        </w:rPr>
        <w:t>i</w:t>
      </w:r>
      <w:r>
        <w:rPr>
          <w:rFonts w:ascii="Arial"/>
          <w:color w:val="307DCC"/>
          <w:spacing w:val="16"/>
          <w:w w:val="110"/>
          <w:sz w:val="20"/>
        </w:rPr>
        <w:t>k</w:t>
      </w:r>
      <w:r>
        <w:rPr>
          <w:rFonts w:ascii="Arial"/>
          <w:color w:val="307DCC"/>
          <w:spacing w:val="18"/>
          <w:w w:val="110"/>
          <w:sz w:val="20"/>
        </w:rPr>
        <w:t>e</w:t>
      </w:r>
      <w:r>
        <w:rPr>
          <w:rFonts w:ascii="Arial"/>
          <w:color w:val="307DCC"/>
          <w:spacing w:val="7"/>
          <w:w w:val="110"/>
          <w:sz w:val="20"/>
        </w:rPr>
        <w:t>li</w:t>
      </w:r>
      <w:r>
        <w:rPr>
          <w:rFonts w:ascii="Arial"/>
          <w:color w:val="307DCC"/>
          <w:spacing w:val="18"/>
          <w:w w:val="110"/>
          <w:sz w:val="20"/>
        </w:rPr>
        <w:t>hood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7"/>
          <w:w w:val="150"/>
          <w:sz w:val="20"/>
        </w:rPr>
        <w:t>f</w:t>
      </w:r>
      <w:r>
        <w:rPr>
          <w:rFonts w:ascii="Arial"/>
          <w:color w:val="307DCC"/>
          <w:spacing w:val="15"/>
          <w:w w:val="150"/>
          <w:sz w:val="20"/>
        </w:rPr>
        <w:t>o</w:t>
      </w:r>
      <w:r>
        <w:rPr>
          <w:rFonts w:ascii="Arial"/>
          <w:color w:val="307DCC"/>
          <w:spacing w:val="9"/>
          <w:w w:val="150"/>
          <w:sz w:val="20"/>
        </w:rPr>
        <w:t>r</w:t>
      </w:r>
      <w:r>
        <w:rPr>
          <w:rFonts w:ascii="Arial"/>
          <w:color w:val="307DCC"/>
          <w:spacing w:val="-62"/>
          <w:w w:val="150"/>
          <w:sz w:val="20"/>
        </w:rPr>
        <w:t> </w:t>
      </w:r>
      <w:r>
        <w:rPr>
          <w:rFonts w:ascii="Arial"/>
          <w:color w:val="307DCC"/>
          <w:w w:val="150"/>
          <w:sz w:val="20"/>
        </w:rPr>
        <w:t>(</w:t>
      </w:r>
      <w:r>
        <w:rPr>
          <w:rFonts w:ascii="Arial"/>
          <w:color w:val="307DCC"/>
          <w:spacing w:val="-66"/>
          <w:w w:val="150"/>
          <w:sz w:val="20"/>
        </w:rPr>
        <w:t> </w:t>
      </w:r>
      <w:r>
        <w:rPr>
          <w:rFonts w:ascii="Arial"/>
          <w:color w:val="307DCC"/>
          <w:w w:val="205"/>
          <w:sz w:val="20"/>
        </w:rPr>
        <w:t>j</w:t>
      </w:r>
      <w:r>
        <w:rPr>
          <w:rFonts w:ascii="Arial"/>
          <w:color w:val="307DCC"/>
          <w:spacing w:val="15"/>
          <w:w w:val="205"/>
          <w:sz w:val="20"/>
        </w:rPr>
        <w:t> </w:t>
      </w:r>
      <w:r>
        <w:rPr>
          <w:rFonts w:ascii="Arial"/>
          <w:color w:val="307DCC"/>
          <w:spacing w:val="3"/>
          <w:w w:val="125"/>
          <w:sz w:val="20"/>
        </w:rPr>
        <w:t>i</w:t>
      </w:r>
      <w:r>
        <w:rPr>
          <w:rFonts w:ascii="Arial"/>
          <w:color w:val="307DCC"/>
          <w:spacing w:val="7"/>
          <w:w w:val="125"/>
          <w:sz w:val="20"/>
        </w:rPr>
        <w:t>n</w:t>
      </w:r>
      <w:r>
        <w:rPr>
          <w:rFonts w:ascii="Arial"/>
          <w:color w:val="307DCC"/>
          <w:spacing w:val="62"/>
          <w:w w:val="12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1</w:t>
      </w:r>
      <w:r>
        <w:rPr>
          <w:rFonts w:ascii="Arial"/>
          <w:color w:val="307DCC"/>
          <w:spacing w:val="4"/>
          <w:w w:val="125"/>
          <w:sz w:val="20"/>
        </w:rPr>
        <w:t>:</w:t>
      </w:r>
      <w:r>
        <w:rPr>
          <w:rFonts w:ascii="Arial"/>
          <w:color w:val="307DCC"/>
          <w:spacing w:val="-43"/>
          <w:w w:val="125"/>
          <w:sz w:val="20"/>
        </w:rPr>
        <w:t> </w:t>
      </w:r>
      <w:r>
        <w:rPr>
          <w:rFonts w:ascii="Arial"/>
          <w:color w:val="307DCC"/>
          <w:spacing w:val="22"/>
          <w:w w:val="125"/>
          <w:sz w:val="20"/>
        </w:rPr>
        <w:t>N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7"/>
          <w:w w:val="125"/>
          <w:sz w:val="20"/>
        </w:rPr>
        <w:t>ea</w:t>
      </w:r>
      <w:r>
        <w:rPr>
          <w:rFonts w:ascii="Arial"/>
          <w:color w:val="307DCC"/>
          <w:spacing w:val="8"/>
          <w:w w:val="125"/>
          <w:sz w:val="20"/>
        </w:rPr>
        <w:t>f</w:t>
      </w:r>
      <w:r>
        <w:rPr>
          <w:rFonts w:ascii="Arial"/>
          <w:color w:val="307DCC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50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3074" w:val="left" w:leader="none"/>
        </w:tabs>
        <w:spacing w:line="274" w:lineRule="auto" w:before="33"/>
        <w:ind w:left="1442" w:right="4169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20"/>
          <w:w w:val="105"/>
          <w:sz w:val="20"/>
        </w:rPr>
        <w:t>m</w:t>
      </w:r>
      <w:r>
        <w:rPr>
          <w:rFonts w:ascii="Arial"/>
          <w:color w:val="307DCC"/>
          <w:spacing w:val="13"/>
          <w:w w:val="105"/>
          <w:sz w:val="20"/>
        </w:rPr>
        <w:t>u</w:t>
      </w:r>
      <w:r>
        <w:rPr>
          <w:rFonts w:ascii="Arial"/>
          <w:color w:val="307DCC"/>
          <w:spacing w:val="6"/>
          <w:w w:val="105"/>
          <w:sz w:val="20"/>
        </w:rPr>
        <w:t>[</w:t>
      </w:r>
      <w:r>
        <w:rPr>
          <w:rFonts w:ascii="Arial"/>
          <w:color w:val="307DCC"/>
          <w:spacing w:val="-51"/>
          <w:w w:val="10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spacing w:val="9"/>
          <w:w w:val="105"/>
          <w:sz w:val="20"/>
        </w:rPr>
        <w:t>&lt;</w:t>
      </w:r>
      <w:r>
        <w:rPr>
          <w:rFonts w:ascii="Arial"/>
          <w:color w:val="BB5A64"/>
          <w:spacing w:val="5"/>
          <w:w w:val="105"/>
          <w:sz w:val="20"/>
        </w:rPr>
        <w:t>-</w:t>
      </w:r>
      <w:r>
        <w:rPr>
          <w:rFonts w:ascii="Arial"/>
          <w:color w:val="BB5A64"/>
          <w:spacing w:val="56"/>
          <w:w w:val="10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r</w:t>
      </w:r>
      <w:r>
        <w:rPr>
          <w:rFonts w:ascii="Arial"/>
          <w:color w:val="307DCC"/>
          <w:spacing w:val="11"/>
          <w:w w:val="105"/>
          <w:sz w:val="20"/>
        </w:rPr>
        <w:t>ho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w w:val="185"/>
          <w:sz w:val="20"/>
        </w:rPr>
        <w:t>[</w:t>
      </w:r>
      <w:r>
        <w:rPr>
          <w:rFonts w:ascii="Arial"/>
          <w:color w:val="307DCC"/>
          <w:spacing w:val="-87"/>
          <w:w w:val="185"/>
          <w:sz w:val="20"/>
        </w:rPr>
        <w:t> </w:t>
      </w:r>
      <w:r>
        <w:rPr>
          <w:rFonts w:ascii="Arial"/>
          <w:color w:val="307DCC"/>
          <w:spacing w:val="10"/>
          <w:w w:val="185"/>
          <w:sz w:val="20"/>
        </w:rPr>
        <w:t>j</w:t>
      </w:r>
      <w:r>
        <w:rPr>
          <w:rFonts w:ascii="Arial"/>
          <w:color w:val="307DCC"/>
          <w:spacing w:val="12"/>
          <w:w w:val="185"/>
          <w:sz w:val="20"/>
        </w:rPr>
        <w:t>]</w:t>
      </w:r>
      <w:r>
        <w:rPr>
          <w:rFonts w:ascii="Arial"/>
          <w:color w:val="BB5A64"/>
          <w:spacing w:val="17"/>
          <w:w w:val="185"/>
          <w:sz w:val="20"/>
        </w:rPr>
        <w:t>*</w:t>
      </w:r>
      <w:r>
        <w:rPr>
          <w:rFonts w:ascii="Arial"/>
          <w:color w:val="BB5A64"/>
          <w:spacing w:val="-82"/>
          <w:w w:val="185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spacing w:val="23"/>
          <w:w w:val="94"/>
          <w:sz w:val="20"/>
        </w:rPr>
        <w:t> </w:t>
      </w:r>
      <w:r>
        <w:rPr>
          <w:rFonts w:ascii="Arial"/>
          <w:color w:val="307DCC"/>
          <w:spacing w:val="7"/>
          <w:w w:val="145"/>
          <w:sz w:val="20"/>
        </w:rPr>
        <w:t>f</w:t>
      </w:r>
      <w:r>
        <w:rPr>
          <w:rFonts w:ascii="Arial"/>
          <w:color w:val="307DCC"/>
          <w:spacing w:val="15"/>
          <w:w w:val="145"/>
          <w:sz w:val="20"/>
        </w:rPr>
        <w:t>o</w:t>
      </w:r>
      <w:r>
        <w:rPr>
          <w:rFonts w:ascii="Arial"/>
          <w:color w:val="307DCC"/>
          <w:spacing w:val="9"/>
          <w:w w:val="145"/>
          <w:sz w:val="20"/>
        </w:rPr>
        <w:t>r</w:t>
      </w:r>
      <w:r>
        <w:rPr>
          <w:rFonts w:ascii="Arial"/>
          <w:color w:val="307DCC"/>
          <w:spacing w:val="-63"/>
          <w:w w:val="145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6"/>
          <w:w w:val="145"/>
          <w:sz w:val="20"/>
        </w:rPr>
        <w:t> </w:t>
      </w:r>
      <w:r>
        <w:rPr>
          <w:rFonts w:ascii="Arial"/>
          <w:color w:val="307DCC"/>
          <w:w w:val="205"/>
          <w:sz w:val="20"/>
        </w:rPr>
        <w:t>i</w:t>
      </w:r>
      <w:r>
        <w:rPr>
          <w:rFonts w:ascii="Arial"/>
          <w:color w:val="307DCC"/>
          <w:spacing w:val="-8"/>
          <w:w w:val="205"/>
          <w:sz w:val="20"/>
        </w:rPr>
        <w:t> </w:t>
      </w:r>
      <w:r>
        <w:rPr>
          <w:rFonts w:ascii="Arial"/>
          <w:color w:val="307DCC"/>
          <w:spacing w:val="3"/>
          <w:w w:val="145"/>
          <w:sz w:val="20"/>
        </w:rPr>
        <w:t>i</w:t>
      </w:r>
      <w:r>
        <w:rPr>
          <w:rFonts w:ascii="Arial"/>
          <w:color w:val="307DCC"/>
          <w:spacing w:val="9"/>
          <w:w w:val="145"/>
          <w:sz w:val="20"/>
        </w:rPr>
        <w:t>n</w:t>
      </w:r>
      <w:r>
        <w:rPr>
          <w:rFonts w:ascii="Arial"/>
          <w:color w:val="307DCC"/>
          <w:spacing w:val="28"/>
          <w:w w:val="14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1</w:t>
      </w:r>
      <w:r>
        <w:rPr>
          <w:rFonts w:ascii="Arial"/>
          <w:color w:val="307DCC"/>
          <w:spacing w:val="4"/>
          <w:w w:val="145"/>
          <w:sz w:val="20"/>
        </w:rPr>
        <w:t>:</w:t>
      </w:r>
      <w:r>
        <w:rPr>
          <w:rFonts w:ascii="Arial"/>
          <w:color w:val="307DCC"/>
          <w:spacing w:val="-59"/>
          <w:w w:val="145"/>
          <w:sz w:val="20"/>
        </w:rPr>
        <w:t> </w:t>
      </w:r>
      <w:r>
        <w:rPr>
          <w:rFonts w:ascii="Arial"/>
          <w:color w:val="307DCC"/>
          <w:spacing w:val="17"/>
          <w:w w:val="105"/>
          <w:sz w:val="20"/>
        </w:rPr>
        <w:t>N</w:t>
      </w:r>
      <w:r>
        <w:rPr>
          <w:rFonts w:ascii="Arial"/>
          <w:color w:val="307DCC"/>
          <w:spacing w:val="13"/>
          <w:w w:val="105"/>
          <w:sz w:val="20"/>
        </w:rPr>
        <w:t>da</w:t>
      </w:r>
      <w:r>
        <w:rPr>
          <w:rFonts w:ascii="Arial"/>
          <w:color w:val="307DCC"/>
          <w:spacing w:val="12"/>
          <w:w w:val="105"/>
          <w:sz w:val="20"/>
        </w:rPr>
        <w:t>y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9"/>
          <w:w w:val="145"/>
          <w:sz w:val="20"/>
        </w:rPr>
        <w:t>){</w:t>
      </w:r>
      <w:r>
        <w:rPr>
          <w:rFonts w:ascii="Arial"/>
          <w:sz w:val="20"/>
        </w:rPr>
      </w:r>
    </w:p>
    <w:p>
      <w:pPr>
        <w:tabs>
          <w:tab w:pos="2943" w:val="left" w:leader="none"/>
        </w:tabs>
        <w:spacing w:before="1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10"/>
          <w:sz w:val="20"/>
        </w:rPr>
        <w:t>Y</w:t>
      </w:r>
      <w:r>
        <w:rPr>
          <w:rFonts w:ascii="Arial"/>
          <w:color w:val="307DCC"/>
          <w:spacing w:val="5"/>
          <w:w w:val="110"/>
          <w:sz w:val="20"/>
        </w:rPr>
        <w:t>[</w:t>
      </w:r>
      <w:r>
        <w:rPr>
          <w:rFonts w:ascii="Arial"/>
          <w:color w:val="307DCC"/>
          <w:spacing w:val="-19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i</w:t>
      </w:r>
      <w:r>
        <w:rPr>
          <w:rFonts w:ascii="Arial"/>
          <w:color w:val="307DCC"/>
          <w:spacing w:val="11"/>
          <w:w w:val="185"/>
          <w:sz w:val="20"/>
        </w:rPr>
        <w:t>,</w:t>
      </w:r>
      <w:r>
        <w:rPr>
          <w:rFonts w:ascii="Arial"/>
          <w:color w:val="307DCC"/>
          <w:spacing w:val="-51"/>
          <w:w w:val="185"/>
          <w:sz w:val="20"/>
        </w:rPr>
        <w:t> </w:t>
      </w:r>
      <w:r>
        <w:rPr>
          <w:rFonts w:ascii="Arial"/>
          <w:color w:val="307DCC"/>
          <w:spacing w:val="7"/>
          <w:w w:val="185"/>
          <w:sz w:val="20"/>
        </w:rPr>
        <w:t>j</w:t>
      </w:r>
      <w:r>
        <w:rPr>
          <w:rFonts w:ascii="Arial"/>
          <w:color w:val="307DCC"/>
          <w:spacing w:val="9"/>
          <w:w w:val="185"/>
          <w:sz w:val="20"/>
        </w:rPr>
        <w:t>]</w:t>
        <w:tab/>
      </w:r>
      <w:r>
        <w:rPr>
          <w:rFonts w:ascii="Arial"/>
          <w:color w:val="BB5A64"/>
          <w:w w:val="110"/>
          <w:sz w:val="20"/>
        </w:rPr>
        <w:t>~</w:t>
      </w:r>
      <w:r>
        <w:rPr>
          <w:rFonts w:ascii="Arial"/>
          <w:color w:val="BB5A64"/>
          <w:spacing w:val="42"/>
          <w:w w:val="110"/>
          <w:sz w:val="20"/>
        </w:rPr>
        <w:t> </w:t>
      </w:r>
      <w:r>
        <w:rPr>
          <w:rFonts w:ascii="Arial"/>
          <w:color w:val="307DCC"/>
          <w:spacing w:val="15"/>
          <w:w w:val="110"/>
          <w:sz w:val="20"/>
        </w:rPr>
        <w:t>dpo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-42"/>
          <w:w w:val="110"/>
          <w:sz w:val="20"/>
        </w:rPr>
        <w:t> </w:t>
      </w:r>
      <w:r>
        <w:rPr>
          <w:rFonts w:ascii="Arial"/>
          <w:color w:val="307DCC"/>
          <w:w w:val="145"/>
          <w:sz w:val="20"/>
        </w:rPr>
        <w:t>(</w:t>
      </w:r>
      <w:r>
        <w:rPr>
          <w:rFonts w:ascii="Arial"/>
          <w:color w:val="307DCC"/>
          <w:spacing w:val="-65"/>
          <w:w w:val="145"/>
          <w:sz w:val="20"/>
        </w:rPr>
        <w:t> </w:t>
      </w:r>
      <w:r>
        <w:rPr>
          <w:rFonts w:ascii="Arial"/>
          <w:color w:val="307DCC"/>
          <w:spacing w:val="21"/>
          <w:w w:val="110"/>
          <w:sz w:val="20"/>
        </w:rPr>
        <w:t>m</w:t>
      </w:r>
      <w:r>
        <w:rPr>
          <w:rFonts w:ascii="Arial"/>
          <w:color w:val="307DCC"/>
          <w:spacing w:val="14"/>
          <w:w w:val="110"/>
          <w:sz w:val="20"/>
        </w:rPr>
        <w:t>u</w:t>
      </w:r>
      <w:r>
        <w:rPr>
          <w:rFonts w:ascii="Arial"/>
          <w:color w:val="307DCC"/>
          <w:spacing w:val="7"/>
          <w:w w:val="110"/>
          <w:sz w:val="20"/>
        </w:rPr>
        <w:t>[</w:t>
      </w:r>
      <w:r>
        <w:rPr>
          <w:rFonts w:ascii="Arial"/>
          <w:color w:val="307DCC"/>
          <w:spacing w:val="-47"/>
          <w:w w:val="110"/>
          <w:sz w:val="20"/>
        </w:rPr>
        <w:t> </w:t>
      </w:r>
      <w:r>
        <w:rPr>
          <w:rFonts w:ascii="Arial"/>
          <w:color w:val="307DCC"/>
          <w:spacing w:val="9"/>
          <w:w w:val="185"/>
          <w:sz w:val="20"/>
        </w:rPr>
        <w:t>j</w:t>
      </w:r>
      <w:r>
        <w:rPr>
          <w:rFonts w:ascii="Arial"/>
          <w:color w:val="307DCC"/>
          <w:spacing w:val="11"/>
          <w:w w:val="185"/>
          <w:sz w:val="20"/>
        </w:rPr>
        <w:t>]</w:t>
      </w:r>
      <w:r>
        <w:rPr>
          <w:rFonts w:ascii="Arial"/>
          <w:color w:val="307DCC"/>
          <w:spacing w:val="14"/>
          <w:w w:val="185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4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5"/>
          <w:w w:val="155"/>
          <w:sz w:val="20"/>
        </w:rPr>
        <w:t>}}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before="61"/>
        <w:ind w:left="144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45"/>
          <w:w w:val="110"/>
          <w:sz w:val="20"/>
        </w:rPr>
        <w:t> </w:t>
      </w:r>
      <w:r>
        <w:rPr>
          <w:rFonts w:ascii="Arial"/>
          <w:color w:val="307DCC"/>
          <w:spacing w:val="18"/>
          <w:w w:val="110"/>
          <w:sz w:val="20"/>
        </w:rPr>
        <w:t>P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5"/>
          <w:w w:val="110"/>
          <w:sz w:val="20"/>
        </w:rPr>
        <w:t>o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sz w:val="20"/>
        </w:rPr>
      </w:r>
    </w:p>
    <w:p>
      <w:pPr>
        <w:spacing w:before="33"/>
        <w:ind w:left="144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6"/>
          <w:w w:val="105"/>
          <w:sz w:val="20"/>
        </w:rPr>
        <w:t>l</w:t>
      </w:r>
      <w:r>
        <w:rPr>
          <w:rFonts w:ascii="Arial"/>
          <w:color w:val="307DCC"/>
          <w:spacing w:val="15"/>
          <w:w w:val="105"/>
          <w:sz w:val="20"/>
        </w:rPr>
        <w:t>a</w:t>
      </w:r>
      <w:r>
        <w:rPr>
          <w:rFonts w:ascii="Arial"/>
          <w:color w:val="307DCC"/>
          <w:spacing w:val="23"/>
          <w:w w:val="105"/>
          <w:sz w:val="20"/>
        </w:rPr>
        <w:t>m</w:t>
      </w:r>
      <w:r>
        <w:rPr>
          <w:rFonts w:ascii="Arial"/>
          <w:color w:val="307DCC"/>
          <w:spacing w:val="15"/>
          <w:w w:val="105"/>
          <w:sz w:val="20"/>
        </w:rPr>
        <w:t>bda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35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 </w:t>
      </w:r>
      <w:r>
        <w:rPr>
          <w:rFonts w:ascii="Arial"/>
          <w:color w:val="BB5A64"/>
          <w:spacing w:val="35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(</w:t>
      </w:r>
      <w:r>
        <w:rPr>
          <w:rFonts w:ascii="Arial"/>
          <w:color w:val="307DCC"/>
          <w:spacing w:val="-61"/>
          <w:w w:val="160"/>
          <w:sz w:val="20"/>
        </w:rPr>
        <w:t> </w:t>
      </w:r>
      <w:r>
        <w:rPr>
          <w:rFonts w:ascii="Arial"/>
          <w:color w:val="307DCC"/>
          <w:spacing w:val="13"/>
          <w:w w:val="105"/>
          <w:sz w:val="20"/>
        </w:rPr>
        <w:t>s</w:t>
      </w:r>
      <w:r>
        <w:rPr>
          <w:rFonts w:ascii="Arial"/>
          <w:color w:val="307DCC"/>
          <w:spacing w:val="14"/>
          <w:w w:val="105"/>
          <w:sz w:val="20"/>
        </w:rPr>
        <w:t>p</w:t>
      </w:r>
      <w:r>
        <w:rPr>
          <w:rFonts w:ascii="Arial"/>
          <w:color w:val="307DCC"/>
          <w:spacing w:val="5"/>
          <w:w w:val="105"/>
          <w:sz w:val="20"/>
        </w:rPr>
        <w:t>i</w:t>
      </w:r>
      <w:r>
        <w:rPr>
          <w:rFonts w:ascii="Arial"/>
          <w:color w:val="307DCC"/>
          <w:spacing w:val="13"/>
          <w:w w:val="105"/>
          <w:sz w:val="20"/>
        </w:rPr>
        <w:t>k</w:t>
      </w:r>
      <w:r>
        <w:rPr>
          <w:rFonts w:ascii="Arial"/>
          <w:color w:val="307DCC"/>
          <w:spacing w:val="14"/>
          <w:w w:val="105"/>
          <w:sz w:val="20"/>
        </w:rPr>
        <w:t>e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BB5A64"/>
          <w:w w:val="125"/>
          <w:sz w:val="20"/>
        </w:rPr>
        <w:t>*</w:t>
      </w:r>
      <w:r>
        <w:rPr>
          <w:rFonts w:ascii="Arial"/>
          <w:color w:val="BB5A64"/>
          <w:spacing w:val="-49"/>
          <w:w w:val="125"/>
          <w:sz w:val="20"/>
        </w:rPr>
        <w:t> </w:t>
      </w:r>
      <w:r>
        <w:rPr>
          <w:rFonts w:ascii="Arial"/>
          <w:color w:val="307DCC"/>
          <w:w w:val="105"/>
          <w:sz w:val="20"/>
        </w:rPr>
        <w:t>1 </w:t>
      </w:r>
      <w:r>
        <w:rPr>
          <w:rFonts w:ascii="Arial"/>
          <w:color w:val="307DCC"/>
          <w:spacing w:val="28"/>
          <w:w w:val="105"/>
          <w:sz w:val="20"/>
        </w:rPr>
        <w:t> </w:t>
      </w:r>
      <w:r>
        <w:rPr>
          <w:rFonts w:ascii="Arial"/>
          <w:color w:val="307DCC"/>
          <w:w w:val="105"/>
          <w:sz w:val="20"/>
        </w:rPr>
        <w:t>+ </w:t>
      </w:r>
      <w:r>
        <w:rPr>
          <w:rFonts w:ascii="Arial"/>
          <w:color w:val="307DCC"/>
          <w:spacing w:val="32"/>
          <w:w w:val="105"/>
          <w:sz w:val="20"/>
        </w:rPr>
        <w:t> </w:t>
      </w:r>
      <w:r>
        <w:rPr>
          <w:rFonts w:ascii="Arial"/>
          <w:color w:val="307DCC"/>
          <w:spacing w:val="4"/>
          <w:w w:val="105"/>
          <w:sz w:val="20"/>
        </w:rPr>
        <w:t>(</w:t>
      </w:r>
      <w:r>
        <w:rPr>
          <w:rFonts w:ascii="Arial"/>
          <w:color w:val="307DCC"/>
          <w:spacing w:val="6"/>
          <w:w w:val="105"/>
          <w:sz w:val="20"/>
        </w:rPr>
        <w:t>1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35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-</w:t>
      </w:r>
      <w:r>
        <w:rPr>
          <w:rFonts w:ascii="Arial"/>
          <w:color w:val="307DCC"/>
          <w:spacing w:val="60"/>
          <w:w w:val="160"/>
          <w:sz w:val="20"/>
        </w:rPr>
        <w:t> </w:t>
      </w:r>
      <w:r>
        <w:rPr>
          <w:rFonts w:ascii="Arial"/>
          <w:color w:val="307DCC"/>
          <w:spacing w:val="13"/>
          <w:w w:val="105"/>
          <w:sz w:val="20"/>
        </w:rPr>
        <w:t>s</w:t>
      </w:r>
      <w:r>
        <w:rPr>
          <w:rFonts w:ascii="Arial"/>
          <w:color w:val="307DCC"/>
          <w:spacing w:val="14"/>
          <w:w w:val="105"/>
          <w:sz w:val="20"/>
        </w:rPr>
        <w:t>p</w:t>
      </w:r>
      <w:r>
        <w:rPr>
          <w:rFonts w:ascii="Arial"/>
          <w:color w:val="307DCC"/>
          <w:spacing w:val="5"/>
          <w:w w:val="105"/>
          <w:sz w:val="20"/>
        </w:rPr>
        <w:t>i</w:t>
      </w:r>
      <w:r>
        <w:rPr>
          <w:rFonts w:ascii="Arial"/>
          <w:color w:val="307DCC"/>
          <w:spacing w:val="13"/>
          <w:w w:val="105"/>
          <w:sz w:val="20"/>
        </w:rPr>
        <w:t>k</w:t>
      </w:r>
      <w:r>
        <w:rPr>
          <w:rFonts w:ascii="Arial"/>
          <w:color w:val="307DCC"/>
          <w:spacing w:val="14"/>
          <w:w w:val="105"/>
          <w:sz w:val="20"/>
        </w:rPr>
        <w:t>e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307DCC"/>
          <w:spacing w:val="7"/>
          <w:w w:val="125"/>
          <w:sz w:val="20"/>
        </w:rPr>
        <w:t>)</w:t>
      </w:r>
      <w:r>
        <w:rPr>
          <w:rFonts w:ascii="Arial"/>
          <w:color w:val="BB5A64"/>
          <w:spacing w:val="9"/>
          <w:w w:val="125"/>
          <w:sz w:val="20"/>
        </w:rPr>
        <w:t>*</w:t>
      </w:r>
      <w:r>
        <w:rPr>
          <w:rFonts w:ascii="Arial"/>
          <w:color w:val="BB5A64"/>
          <w:spacing w:val="-46"/>
          <w:w w:val="125"/>
          <w:sz w:val="20"/>
        </w:rPr>
        <w:t> </w:t>
      </w:r>
      <w:r>
        <w:rPr>
          <w:rFonts w:ascii="Arial"/>
          <w:color w:val="307DCC"/>
          <w:spacing w:val="9"/>
          <w:w w:val="105"/>
          <w:sz w:val="20"/>
        </w:rPr>
        <w:t>s</w:t>
      </w:r>
      <w:r>
        <w:rPr>
          <w:rFonts w:ascii="Arial"/>
          <w:color w:val="307DCC"/>
          <w:spacing w:val="4"/>
          <w:w w:val="105"/>
          <w:sz w:val="20"/>
        </w:rPr>
        <w:t>l</w:t>
      </w:r>
      <w:r>
        <w:rPr>
          <w:rFonts w:ascii="Arial"/>
          <w:color w:val="307DCC"/>
          <w:spacing w:val="10"/>
          <w:w w:val="105"/>
          <w:sz w:val="20"/>
        </w:rPr>
        <w:t>ab</w:t>
      </w:r>
      <w:r>
        <w:rPr>
          <w:rFonts w:ascii="Arial"/>
          <w:color w:val="307DCC"/>
          <w:spacing w:val="-22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62"/>
          <w:w w:val="160"/>
          <w:sz w:val="20"/>
        </w:rPr>
        <w:t> </w:t>
      </w:r>
      <w:r>
        <w:rPr>
          <w:rFonts w:ascii="Arial"/>
          <w:color w:val="307DCC"/>
          <w:spacing w:val="15"/>
          <w:w w:val="125"/>
          <w:sz w:val="20"/>
        </w:rPr>
        <w:t>0</w:t>
      </w:r>
      <w:r>
        <w:rPr>
          <w:rFonts w:ascii="Arial"/>
          <w:color w:val="307DCC"/>
          <w:spacing w:val="7"/>
          <w:w w:val="125"/>
          <w:sz w:val="20"/>
        </w:rPr>
        <w:t>.</w:t>
      </w:r>
      <w:r>
        <w:rPr>
          <w:rFonts w:ascii="Arial"/>
          <w:color w:val="307DCC"/>
          <w:spacing w:val="15"/>
          <w:w w:val="125"/>
          <w:sz w:val="20"/>
        </w:rPr>
        <w:t>1</w:t>
      </w:r>
      <w:r>
        <w:rPr>
          <w:rFonts w:ascii="Arial"/>
          <w:color w:val="307DCC"/>
          <w:spacing w:val="9"/>
          <w:w w:val="125"/>
          <w:sz w:val="20"/>
        </w:rPr>
        <w:t>)</w:t>
      </w:r>
      <w:r>
        <w:rPr>
          <w:rFonts w:ascii="Arial"/>
          <w:color w:val="307DCC"/>
          <w:w w:val="125"/>
          <w:sz w:val="20"/>
        </w:rPr>
        <w:t> </w:t>
      </w:r>
      <w:r>
        <w:rPr>
          <w:rFonts w:ascii="Arial"/>
          <w:color w:val="307DCC"/>
          <w:spacing w:val="13"/>
          <w:w w:val="12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T</w:t>
      </w:r>
      <w:r>
        <w:rPr>
          <w:rFonts w:ascii="Arial"/>
          <w:color w:val="307DCC"/>
          <w:spacing w:val="8"/>
          <w:w w:val="105"/>
          <w:sz w:val="20"/>
        </w:rPr>
        <w:t>(</w:t>
      </w:r>
      <w:r>
        <w:rPr>
          <w:rFonts w:ascii="Arial"/>
          <w:color w:val="307DCC"/>
          <w:spacing w:val="13"/>
          <w:w w:val="105"/>
          <w:sz w:val="20"/>
        </w:rPr>
        <w:t>0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307DCC"/>
          <w:spacing w:val="5"/>
          <w:w w:val="160"/>
          <w:sz w:val="20"/>
        </w:rPr>
        <w:t>,</w:t>
      </w:r>
      <w:r>
        <w:rPr>
          <w:rFonts w:ascii="Arial"/>
          <w:color w:val="307DCC"/>
          <w:spacing w:val="6"/>
          <w:w w:val="160"/>
          <w:sz w:val="20"/>
        </w:rPr>
        <w:t>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line="274" w:lineRule="auto" w:before="61"/>
        <w:ind w:left="1443" w:right="5385" w:hanging="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10"/>
          <w:sz w:val="20"/>
        </w:rPr>
        <w:t>###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9"/>
          <w:w w:val="110"/>
          <w:sz w:val="20"/>
        </w:rPr>
        <w:t> </w:t>
      </w:r>
      <w:r>
        <w:rPr>
          <w:rFonts w:ascii="Arial"/>
          <w:color w:val="307DCC"/>
          <w:spacing w:val="19"/>
          <w:w w:val="110"/>
          <w:sz w:val="20"/>
        </w:rPr>
        <w:t>H</w:t>
      </w:r>
      <w:r>
        <w:rPr>
          <w:rFonts w:ascii="Arial"/>
          <w:color w:val="307DCC"/>
          <w:spacing w:val="13"/>
          <w:w w:val="110"/>
          <w:sz w:val="20"/>
        </w:rPr>
        <w:t>y</w:t>
      </w:r>
      <w:r>
        <w:rPr>
          <w:rFonts w:ascii="Arial"/>
          <w:color w:val="307DCC"/>
          <w:spacing w:val="15"/>
          <w:w w:val="110"/>
          <w:sz w:val="20"/>
        </w:rPr>
        <w:t>pe</w:t>
      </w:r>
      <w:r>
        <w:rPr>
          <w:rFonts w:ascii="Arial"/>
          <w:color w:val="307DCC"/>
          <w:spacing w:val="9"/>
          <w:w w:val="110"/>
          <w:sz w:val="20"/>
        </w:rPr>
        <w:t>r</w:t>
      </w:r>
      <w:r>
        <w:rPr>
          <w:rFonts w:ascii="Arial"/>
          <w:color w:val="307DCC"/>
          <w:w w:val="110"/>
          <w:sz w:val="20"/>
        </w:rPr>
        <w:t> </w:t>
      </w:r>
      <w:r>
        <w:rPr>
          <w:rFonts w:ascii="Arial"/>
          <w:color w:val="307DCC"/>
          <w:spacing w:val="10"/>
          <w:w w:val="110"/>
          <w:sz w:val="20"/>
        </w:rPr>
        <w:t> </w:t>
      </w:r>
      <w:r>
        <w:rPr>
          <w:rFonts w:ascii="Arial"/>
          <w:color w:val="307DCC"/>
          <w:spacing w:val="15"/>
          <w:w w:val="115"/>
          <w:sz w:val="20"/>
        </w:rPr>
        <w:t>p</w:t>
      </w:r>
      <w:r>
        <w:rPr>
          <w:rFonts w:ascii="Arial"/>
          <w:color w:val="307DCC"/>
          <w:spacing w:val="9"/>
          <w:w w:val="115"/>
          <w:sz w:val="20"/>
        </w:rPr>
        <w:t>r</w:t>
      </w:r>
      <w:r>
        <w:rPr>
          <w:rFonts w:ascii="Arial"/>
          <w:color w:val="307DCC"/>
          <w:spacing w:val="6"/>
          <w:w w:val="115"/>
          <w:sz w:val="20"/>
        </w:rPr>
        <w:t>i</w:t>
      </w:r>
      <w:r>
        <w:rPr>
          <w:rFonts w:ascii="Arial"/>
          <w:color w:val="307DCC"/>
          <w:spacing w:val="15"/>
          <w:w w:val="115"/>
          <w:sz w:val="20"/>
        </w:rPr>
        <w:t>o</w:t>
      </w:r>
      <w:r>
        <w:rPr>
          <w:rFonts w:ascii="Arial"/>
          <w:color w:val="307DCC"/>
          <w:spacing w:val="9"/>
          <w:w w:val="115"/>
          <w:sz w:val="20"/>
        </w:rPr>
        <w:t>r</w:t>
      </w:r>
      <w:r>
        <w:rPr>
          <w:rFonts w:ascii="Arial"/>
          <w:color w:val="307DCC"/>
          <w:spacing w:val="26"/>
          <w:w w:val="157"/>
          <w:sz w:val="20"/>
        </w:rPr>
        <w:t> </w:t>
      </w:r>
      <w:r>
        <w:rPr>
          <w:rFonts w:ascii="Arial"/>
          <w:color w:val="307DCC"/>
          <w:spacing w:val="13"/>
          <w:w w:val="110"/>
          <w:sz w:val="20"/>
        </w:rPr>
        <w:t>s</w:t>
      </w:r>
      <w:r>
        <w:rPr>
          <w:rFonts w:ascii="Arial"/>
          <w:color w:val="307DCC"/>
          <w:spacing w:val="15"/>
          <w:w w:val="110"/>
          <w:sz w:val="20"/>
        </w:rPr>
        <w:t>p</w:t>
      </w:r>
      <w:r>
        <w:rPr>
          <w:rFonts w:ascii="Arial"/>
          <w:color w:val="307DCC"/>
          <w:spacing w:val="6"/>
          <w:w w:val="110"/>
          <w:sz w:val="20"/>
        </w:rPr>
        <w:t>i</w:t>
      </w:r>
      <w:r>
        <w:rPr>
          <w:rFonts w:ascii="Arial"/>
          <w:color w:val="307DCC"/>
          <w:spacing w:val="13"/>
          <w:w w:val="110"/>
          <w:sz w:val="20"/>
        </w:rPr>
        <w:t>k</w:t>
      </w:r>
      <w:r>
        <w:rPr>
          <w:rFonts w:ascii="Arial"/>
          <w:color w:val="307DCC"/>
          <w:spacing w:val="15"/>
          <w:w w:val="110"/>
          <w:sz w:val="20"/>
        </w:rPr>
        <w:t>e</w:t>
      </w:r>
      <w:r>
        <w:rPr>
          <w:rFonts w:ascii="Arial"/>
          <w:color w:val="307DCC"/>
          <w:w w:val="110"/>
          <w:sz w:val="20"/>
        </w:rPr>
        <w:t>  </w:t>
      </w:r>
      <w:r>
        <w:rPr>
          <w:rFonts w:ascii="Arial"/>
          <w:color w:val="307DCC"/>
          <w:spacing w:val="4"/>
          <w:w w:val="110"/>
          <w:sz w:val="20"/>
        </w:rPr>
        <w:t> </w:t>
      </w:r>
      <w:r>
        <w:rPr>
          <w:rFonts w:ascii="Arial"/>
          <w:color w:val="BB5A64"/>
          <w:w w:val="110"/>
          <w:sz w:val="20"/>
        </w:rPr>
        <w:t>~  </w:t>
      </w:r>
      <w:r>
        <w:rPr>
          <w:rFonts w:ascii="Arial"/>
          <w:color w:val="BB5A64"/>
          <w:spacing w:val="2"/>
          <w:w w:val="110"/>
          <w:sz w:val="20"/>
        </w:rPr>
        <w:t> </w:t>
      </w:r>
      <w:r>
        <w:rPr>
          <w:rFonts w:ascii="Arial"/>
          <w:color w:val="307DCC"/>
          <w:spacing w:val="14"/>
          <w:w w:val="110"/>
          <w:sz w:val="20"/>
        </w:rPr>
        <w:t>db</w:t>
      </w:r>
      <w:r>
        <w:rPr>
          <w:rFonts w:ascii="Arial"/>
          <w:color w:val="307DCC"/>
          <w:spacing w:val="5"/>
          <w:w w:val="110"/>
          <w:sz w:val="20"/>
        </w:rPr>
        <w:t>i</w:t>
      </w:r>
      <w:r>
        <w:rPr>
          <w:rFonts w:ascii="Arial"/>
          <w:color w:val="307DCC"/>
          <w:spacing w:val="14"/>
          <w:w w:val="110"/>
          <w:sz w:val="20"/>
        </w:rPr>
        <w:t>n</w:t>
      </w:r>
      <w:r>
        <w:rPr>
          <w:rFonts w:ascii="Arial"/>
          <w:color w:val="307DCC"/>
          <w:spacing w:val="-21"/>
          <w:w w:val="110"/>
          <w:sz w:val="20"/>
        </w:rPr>
        <w:t> </w:t>
      </w:r>
      <w:r>
        <w:rPr>
          <w:rFonts w:ascii="Arial"/>
          <w:color w:val="307DCC"/>
          <w:spacing w:val="8"/>
          <w:w w:val="110"/>
          <w:sz w:val="20"/>
        </w:rPr>
        <w:t>(</w:t>
      </w:r>
      <w:r>
        <w:rPr>
          <w:rFonts w:ascii="Arial"/>
          <w:color w:val="307DCC"/>
          <w:spacing w:val="14"/>
          <w:w w:val="110"/>
          <w:sz w:val="20"/>
        </w:rPr>
        <w:t>0</w:t>
      </w:r>
      <w:r>
        <w:rPr>
          <w:rFonts w:ascii="Arial"/>
          <w:color w:val="307DCC"/>
          <w:spacing w:val="7"/>
          <w:w w:val="110"/>
          <w:sz w:val="20"/>
        </w:rPr>
        <w:t>.</w:t>
      </w:r>
      <w:r>
        <w:rPr>
          <w:rFonts w:ascii="Arial"/>
          <w:color w:val="307DCC"/>
          <w:spacing w:val="14"/>
          <w:w w:val="110"/>
          <w:sz w:val="20"/>
        </w:rPr>
        <w:t>9</w:t>
      </w:r>
      <w:r>
        <w:rPr>
          <w:rFonts w:ascii="Arial"/>
          <w:color w:val="307DCC"/>
          <w:spacing w:val="-22"/>
          <w:w w:val="110"/>
          <w:sz w:val="20"/>
        </w:rPr>
        <w:t> </w:t>
      </w:r>
      <w:r>
        <w:rPr>
          <w:rFonts w:ascii="Arial"/>
          <w:color w:val="307DCC"/>
          <w:spacing w:val="6"/>
          <w:w w:val="115"/>
          <w:sz w:val="20"/>
        </w:rPr>
        <w:t>,</w:t>
      </w:r>
      <w:r>
        <w:rPr>
          <w:rFonts w:ascii="Arial"/>
          <w:color w:val="307DCC"/>
          <w:spacing w:val="12"/>
          <w:w w:val="115"/>
          <w:sz w:val="20"/>
        </w:rPr>
        <w:t>1</w:t>
      </w:r>
      <w:r>
        <w:rPr>
          <w:rFonts w:ascii="Arial"/>
          <w:color w:val="307DCC"/>
          <w:spacing w:val="7"/>
          <w:w w:val="115"/>
          <w:sz w:val="20"/>
        </w:rPr>
        <w:t>)</w:t>
      </w:r>
      <w:r>
        <w:rPr>
          <w:rFonts w:ascii="Arial"/>
          <w:sz w:val="20"/>
        </w:rPr>
      </w:r>
    </w:p>
    <w:p>
      <w:pPr>
        <w:spacing w:before="1"/>
        <w:ind w:left="144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4"/>
          <w:w w:val="125"/>
          <w:sz w:val="20"/>
        </w:rPr>
        <w:t>s</w:t>
      </w:r>
      <w:r>
        <w:rPr>
          <w:rFonts w:ascii="Arial"/>
          <w:color w:val="307DCC"/>
          <w:spacing w:val="6"/>
          <w:w w:val="125"/>
          <w:sz w:val="20"/>
        </w:rPr>
        <w:t>l</w:t>
      </w:r>
      <w:r>
        <w:rPr>
          <w:rFonts w:ascii="Arial"/>
          <w:color w:val="307DCC"/>
          <w:spacing w:val="15"/>
          <w:w w:val="125"/>
          <w:sz w:val="20"/>
        </w:rPr>
        <w:t>ab</w:t>
      </w:r>
      <w:r>
        <w:rPr>
          <w:rFonts w:ascii="Arial"/>
          <w:color w:val="307DCC"/>
          <w:spacing w:val="48"/>
          <w:w w:val="125"/>
          <w:sz w:val="20"/>
        </w:rPr>
        <w:t> </w:t>
      </w:r>
      <w:r>
        <w:rPr>
          <w:rFonts w:ascii="Arial"/>
          <w:color w:val="BB5A64"/>
          <w:sz w:val="20"/>
        </w:rPr>
        <w:t>~ </w:t>
      </w:r>
      <w:r>
        <w:rPr>
          <w:rFonts w:ascii="Arial"/>
          <w:color w:val="BB5A64"/>
          <w:spacing w:val="7"/>
          <w:sz w:val="20"/>
        </w:rPr>
        <w:t> </w:t>
      </w:r>
      <w:r>
        <w:rPr>
          <w:rFonts w:ascii="Arial"/>
          <w:color w:val="307DCC"/>
          <w:spacing w:val="13"/>
          <w:sz w:val="20"/>
        </w:rPr>
        <w:t>dno</w:t>
      </w:r>
      <w:r>
        <w:rPr>
          <w:rFonts w:ascii="Arial"/>
          <w:color w:val="307DCC"/>
          <w:spacing w:val="8"/>
          <w:sz w:val="20"/>
        </w:rPr>
        <w:t>r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-34"/>
          <w:sz w:val="20"/>
        </w:rPr>
        <w:t> </w:t>
      </w:r>
      <w:r>
        <w:rPr>
          <w:rFonts w:ascii="Arial"/>
          <w:color w:val="307DCC"/>
          <w:w w:val="160"/>
          <w:sz w:val="20"/>
        </w:rPr>
        <w:t>(</w:t>
      </w:r>
      <w:r>
        <w:rPr>
          <w:rFonts w:ascii="Arial"/>
          <w:color w:val="307DCC"/>
          <w:spacing w:val="-69"/>
          <w:w w:val="160"/>
          <w:sz w:val="20"/>
        </w:rPr>
        <w:t> </w:t>
      </w: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36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3"/>
          <w:w w:val="160"/>
          <w:sz w:val="20"/>
        </w:rPr>
        <w:t> </w:t>
      </w:r>
      <w:r>
        <w:rPr>
          <w:rFonts w:ascii="Arial"/>
          <w:color w:val="307DCC"/>
          <w:spacing w:val="4"/>
          <w:sz w:val="20"/>
        </w:rPr>
        <w:t>y</w:t>
      </w:r>
      <w:r>
        <w:rPr>
          <w:rFonts w:ascii="Arial"/>
          <w:color w:val="307DCC"/>
          <w:spacing w:val="5"/>
          <w:sz w:val="20"/>
        </w:rPr>
        <w:t>6</w:t>
      </w:r>
      <w:r>
        <w:rPr>
          <w:rFonts w:ascii="Arial"/>
          <w:color w:val="307DCC"/>
          <w:spacing w:val="-32"/>
          <w:sz w:val="20"/>
        </w:rPr>
        <w:t> </w:t>
      </w:r>
      <w:r>
        <w:rPr>
          <w:rFonts w:ascii="Arial"/>
          <w:color w:val="307DCC"/>
          <w:w w:val="160"/>
          <w:sz w:val="20"/>
        </w:rPr>
        <w:t>,</w:t>
      </w:r>
      <w:r>
        <w:rPr>
          <w:rFonts w:ascii="Arial"/>
          <w:color w:val="307DCC"/>
          <w:spacing w:val="29"/>
          <w:w w:val="160"/>
          <w:sz w:val="20"/>
        </w:rPr>
        <w:t> </w:t>
      </w:r>
      <w:r>
        <w:rPr>
          <w:rFonts w:ascii="Arial"/>
          <w:color w:val="307DCC"/>
          <w:spacing w:val="14"/>
          <w:w w:val="125"/>
          <w:sz w:val="20"/>
        </w:rPr>
        <w:t>s</w:t>
      </w:r>
      <w:r>
        <w:rPr>
          <w:rFonts w:ascii="Arial"/>
          <w:color w:val="307DCC"/>
          <w:spacing w:val="15"/>
          <w:w w:val="125"/>
          <w:sz w:val="20"/>
        </w:rPr>
        <w:t>q</w:t>
      </w:r>
      <w:r>
        <w:rPr>
          <w:rFonts w:ascii="Arial"/>
          <w:color w:val="307DCC"/>
          <w:spacing w:val="9"/>
          <w:w w:val="125"/>
          <w:sz w:val="20"/>
        </w:rPr>
        <w:t>r</w:t>
      </w:r>
      <w:r>
        <w:rPr>
          <w:rFonts w:ascii="Arial"/>
          <w:color w:val="307DCC"/>
          <w:spacing w:val="7"/>
          <w:w w:val="125"/>
          <w:sz w:val="20"/>
        </w:rPr>
        <w:t>t</w:t>
      </w:r>
      <w:r>
        <w:rPr>
          <w:rFonts w:ascii="Arial"/>
          <w:color w:val="307DCC"/>
          <w:spacing w:val="-49"/>
          <w:w w:val="125"/>
          <w:sz w:val="20"/>
        </w:rPr>
        <w:t> </w:t>
      </w:r>
      <w:r>
        <w:rPr>
          <w:rFonts w:ascii="Arial"/>
          <w:color w:val="307DCC"/>
          <w:w w:val="160"/>
          <w:sz w:val="20"/>
        </w:rPr>
        <w:t>(</w:t>
      </w:r>
      <w:r>
        <w:rPr>
          <w:rFonts w:ascii="Arial"/>
          <w:color w:val="307DCC"/>
          <w:spacing w:val="-67"/>
          <w:w w:val="160"/>
          <w:sz w:val="20"/>
        </w:rPr>
        <w:t> </w:t>
      </w:r>
      <w:r>
        <w:rPr>
          <w:rFonts w:ascii="Arial"/>
          <w:color w:val="307DCC"/>
          <w:spacing w:val="12"/>
          <w:sz w:val="20"/>
        </w:rPr>
        <w:t>s</w:t>
      </w:r>
      <w:r>
        <w:rPr>
          <w:rFonts w:ascii="Arial"/>
          <w:color w:val="307DCC"/>
          <w:spacing w:val="5"/>
          <w:sz w:val="20"/>
        </w:rPr>
        <w:t>i</w:t>
      </w:r>
      <w:r>
        <w:rPr>
          <w:rFonts w:ascii="Arial"/>
          <w:color w:val="307DCC"/>
          <w:spacing w:val="13"/>
          <w:sz w:val="20"/>
        </w:rPr>
        <w:t>g</w:t>
      </w:r>
      <w:r>
        <w:rPr>
          <w:rFonts w:ascii="Arial"/>
          <w:color w:val="307DCC"/>
          <w:spacing w:val="20"/>
          <w:sz w:val="20"/>
        </w:rPr>
        <w:t>m</w:t>
      </w:r>
      <w:r>
        <w:rPr>
          <w:rFonts w:ascii="Arial"/>
          <w:color w:val="307DCC"/>
          <w:spacing w:val="13"/>
          <w:sz w:val="20"/>
        </w:rPr>
        <w:t>a</w:t>
      </w:r>
      <w:r>
        <w:rPr>
          <w:rFonts w:ascii="Arial"/>
          <w:color w:val="307DCC"/>
          <w:spacing w:val="-42"/>
          <w:sz w:val="20"/>
        </w:rPr>
        <w:t> </w:t>
      </w:r>
      <w:r>
        <w:rPr>
          <w:rFonts w:ascii="Arial"/>
          <w:color w:val="307DCC"/>
          <w:sz w:val="20"/>
        </w:rPr>
        <w:t>2</w:t>
      </w:r>
      <w:r>
        <w:rPr>
          <w:rFonts w:ascii="Arial"/>
          <w:color w:val="307DCC"/>
          <w:spacing w:val="-34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1"/>
          <w:w w:val="160"/>
          <w:sz w:val="20"/>
        </w:rPr>
        <w:t> </w:t>
      </w:r>
      <w:r>
        <w:rPr>
          <w:rFonts w:ascii="Arial"/>
          <w:color w:val="307DCC"/>
          <w:spacing w:val="5"/>
          <w:sz w:val="20"/>
        </w:rPr>
        <w:t>y</w:t>
      </w:r>
      <w:r>
        <w:rPr>
          <w:rFonts w:ascii="Arial"/>
          <w:color w:val="307DCC"/>
          <w:spacing w:val="6"/>
          <w:sz w:val="20"/>
        </w:rPr>
        <w:t>6</w:t>
      </w:r>
      <w:r>
        <w:rPr>
          <w:rFonts w:ascii="Arial"/>
          <w:color w:val="307DCC"/>
          <w:spacing w:val="-37"/>
          <w:sz w:val="20"/>
        </w:rPr>
        <w:t> </w:t>
      </w:r>
      <w:r>
        <w:rPr>
          <w:rFonts w:ascii="Arial"/>
          <w:color w:val="307DCC"/>
          <w:spacing w:val="10"/>
          <w:w w:val="160"/>
          <w:sz w:val="20"/>
        </w:rPr>
        <w:t>))</w:t>
      </w:r>
      <w:r>
        <w:rPr>
          <w:rFonts w:asci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spacing w:line="274" w:lineRule="auto" w:before="61"/>
        <w:ind w:left="1442" w:right="5158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1"/>
          <w:w w:val="105"/>
          <w:sz w:val="20"/>
        </w:rPr>
        <w:t>###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4"/>
          <w:w w:val="105"/>
          <w:sz w:val="20"/>
        </w:rPr>
        <w:t> </w:t>
      </w:r>
      <w:r>
        <w:rPr>
          <w:rFonts w:ascii="Arial"/>
          <w:color w:val="307DCC"/>
          <w:spacing w:val="16"/>
          <w:w w:val="105"/>
          <w:sz w:val="20"/>
        </w:rPr>
        <w:t>H</w:t>
      </w:r>
      <w:r>
        <w:rPr>
          <w:rFonts w:ascii="Arial"/>
          <w:color w:val="307DCC"/>
          <w:spacing w:val="11"/>
          <w:w w:val="105"/>
          <w:sz w:val="20"/>
        </w:rPr>
        <w:t>y</w:t>
      </w:r>
      <w:r>
        <w:rPr>
          <w:rFonts w:ascii="Arial"/>
          <w:color w:val="307DCC"/>
          <w:spacing w:val="12"/>
          <w:w w:val="105"/>
          <w:sz w:val="20"/>
        </w:rPr>
        <w:t>pe</w:t>
      </w:r>
      <w:r>
        <w:rPr>
          <w:rFonts w:ascii="Arial"/>
          <w:color w:val="307DCC"/>
          <w:spacing w:val="7"/>
          <w:w w:val="105"/>
          <w:sz w:val="20"/>
        </w:rPr>
        <w:t>r</w:t>
      </w:r>
      <w:r>
        <w:rPr>
          <w:rFonts w:ascii="Arial"/>
          <w:color w:val="307DCC"/>
          <w:spacing w:val="-28"/>
          <w:w w:val="105"/>
          <w:sz w:val="20"/>
        </w:rPr>
        <w:t> </w:t>
      </w:r>
      <w:r>
        <w:rPr>
          <w:rFonts w:ascii="Arial"/>
          <w:color w:val="307DCC"/>
          <w:w w:val="135"/>
          <w:sz w:val="20"/>
        </w:rPr>
        <w:t>-</w:t>
      </w:r>
      <w:r>
        <w:rPr>
          <w:rFonts w:ascii="Arial"/>
          <w:color w:val="307DCC"/>
          <w:spacing w:val="-53"/>
          <w:w w:val="13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h</w:t>
      </w:r>
      <w:r>
        <w:rPr>
          <w:rFonts w:ascii="Arial"/>
          <w:color w:val="307DCC"/>
          <w:spacing w:val="13"/>
          <w:w w:val="105"/>
          <w:sz w:val="20"/>
        </w:rPr>
        <w:t>y</w:t>
      </w:r>
      <w:r>
        <w:rPr>
          <w:rFonts w:ascii="Arial"/>
          <w:color w:val="307DCC"/>
          <w:spacing w:val="14"/>
          <w:w w:val="105"/>
          <w:sz w:val="20"/>
        </w:rPr>
        <w:t>pe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7"/>
          <w:w w:val="105"/>
          <w:sz w:val="20"/>
        </w:rPr>
        <w:t> </w:t>
      </w:r>
      <w:r>
        <w:rPr>
          <w:rFonts w:ascii="Arial"/>
          <w:color w:val="307DCC"/>
          <w:spacing w:val="18"/>
          <w:w w:val="135"/>
          <w:sz w:val="20"/>
        </w:rPr>
        <w:t>p</w:t>
      </w:r>
      <w:r>
        <w:rPr>
          <w:rFonts w:ascii="Arial"/>
          <w:color w:val="307DCC"/>
          <w:spacing w:val="11"/>
          <w:w w:val="135"/>
          <w:sz w:val="20"/>
        </w:rPr>
        <w:t>r</w:t>
      </w:r>
      <w:r>
        <w:rPr>
          <w:rFonts w:ascii="Arial"/>
          <w:color w:val="307DCC"/>
          <w:spacing w:val="7"/>
          <w:w w:val="135"/>
          <w:sz w:val="20"/>
        </w:rPr>
        <w:t>i</w:t>
      </w:r>
      <w:r>
        <w:rPr>
          <w:rFonts w:ascii="Arial"/>
          <w:color w:val="307DCC"/>
          <w:spacing w:val="18"/>
          <w:w w:val="135"/>
          <w:sz w:val="20"/>
        </w:rPr>
        <w:t>o</w:t>
      </w:r>
      <w:r>
        <w:rPr>
          <w:rFonts w:ascii="Arial"/>
          <w:color w:val="307DCC"/>
          <w:spacing w:val="11"/>
          <w:w w:val="135"/>
          <w:sz w:val="20"/>
        </w:rPr>
        <w:t>r</w:t>
      </w:r>
      <w:r>
        <w:rPr>
          <w:rFonts w:ascii="Arial"/>
          <w:color w:val="307DCC"/>
          <w:spacing w:val="27"/>
          <w:w w:val="157"/>
          <w:sz w:val="20"/>
        </w:rPr>
        <w:t> </w:t>
      </w:r>
      <w:r>
        <w:rPr>
          <w:rFonts w:ascii="Arial"/>
          <w:color w:val="307DCC"/>
          <w:spacing w:val="16"/>
          <w:sz w:val="20"/>
        </w:rPr>
        <w:t>m</w:t>
      </w:r>
      <w:r>
        <w:rPr>
          <w:rFonts w:ascii="Arial"/>
          <w:color w:val="307DCC"/>
          <w:spacing w:val="10"/>
          <w:sz w:val="20"/>
        </w:rPr>
        <w:t>u2</w:t>
      </w:r>
      <w:r>
        <w:rPr>
          <w:rFonts w:ascii="Arial"/>
          <w:color w:val="307DCC"/>
          <w:spacing w:val="-41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5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y6</w:t>
      </w:r>
      <w:r>
        <w:rPr>
          <w:rFonts w:ascii="Arial"/>
          <w:color w:val="307DCC"/>
          <w:spacing w:val="30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</w:t>
      </w:r>
      <w:r>
        <w:rPr>
          <w:rFonts w:ascii="Arial"/>
          <w:color w:val="BB5A64"/>
          <w:spacing w:val="31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5"/>
          <w:w w:val="105"/>
          <w:sz w:val="20"/>
        </w:rPr>
        <w:t>(</w:t>
      </w:r>
      <w:r>
        <w:rPr>
          <w:rFonts w:ascii="Arial"/>
          <w:color w:val="307DCC"/>
          <w:spacing w:val="8"/>
          <w:w w:val="105"/>
          <w:sz w:val="20"/>
        </w:rPr>
        <w:t>1</w:t>
      </w:r>
      <w:r>
        <w:rPr>
          <w:rFonts w:ascii="Arial"/>
          <w:color w:val="307DCC"/>
          <w:spacing w:val="-39"/>
          <w:w w:val="105"/>
          <w:sz w:val="20"/>
        </w:rPr>
        <w:t> </w:t>
      </w:r>
      <w:r>
        <w:rPr>
          <w:rFonts w:ascii="Arial"/>
          <w:color w:val="307DCC"/>
          <w:spacing w:val="8"/>
          <w:w w:val="135"/>
          <w:sz w:val="20"/>
        </w:rPr>
        <w:t>,</w:t>
      </w:r>
      <w:r>
        <w:rPr>
          <w:rFonts w:ascii="Arial"/>
          <w:color w:val="307DCC"/>
          <w:spacing w:val="17"/>
          <w:w w:val="135"/>
          <w:sz w:val="20"/>
        </w:rPr>
        <w:t>0</w:t>
      </w:r>
      <w:r>
        <w:rPr>
          <w:rFonts w:ascii="Arial"/>
          <w:color w:val="307DCC"/>
          <w:spacing w:val="8"/>
          <w:w w:val="135"/>
          <w:sz w:val="20"/>
        </w:rPr>
        <w:t>.</w:t>
      </w:r>
      <w:r>
        <w:rPr>
          <w:rFonts w:ascii="Arial"/>
          <w:color w:val="307DCC"/>
          <w:spacing w:val="17"/>
          <w:w w:val="135"/>
          <w:sz w:val="20"/>
        </w:rPr>
        <w:t>1</w:t>
      </w:r>
      <w:r>
        <w:rPr>
          <w:rFonts w:ascii="Arial"/>
          <w:color w:val="307DCC"/>
          <w:spacing w:val="10"/>
          <w:w w:val="135"/>
          <w:sz w:val="20"/>
        </w:rPr>
        <w:t>)</w:t>
      </w:r>
      <w:r>
        <w:rPr>
          <w:rFonts w:ascii="Arial"/>
          <w:sz w:val="20"/>
        </w:rPr>
      </w:r>
    </w:p>
    <w:p>
      <w:pPr>
        <w:spacing w:before="1"/>
        <w:ind w:left="144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13"/>
          <w:w w:val="105"/>
          <w:sz w:val="20"/>
        </w:rPr>
        <w:t>s</w:t>
      </w:r>
      <w:r>
        <w:rPr>
          <w:rFonts w:ascii="Arial"/>
          <w:color w:val="307DCC"/>
          <w:spacing w:val="5"/>
          <w:w w:val="105"/>
          <w:sz w:val="20"/>
        </w:rPr>
        <w:t>i</w:t>
      </w:r>
      <w:r>
        <w:rPr>
          <w:rFonts w:ascii="Arial"/>
          <w:color w:val="307DCC"/>
          <w:spacing w:val="14"/>
          <w:w w:val="105"/>
          <w:sz w:val="20"/>
        </w:rPr>
        <w:t>g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14"/>
          <w:w w:val="105"/>
          <w:sz w:val="20"/>
        </w:rPr>
        <w:t>a</w:t>
      </w:r>
      <w:r>
        <w:rPr>
          <w:rFonts w:ascii="Arial"/>
          <w:color w:val="307DCC"/>
          <w:spacing w:val="-45"/>
          <w:w w:val="105"/>
          <w:sz w:val="20"/>
        </w:rPr>
        <w:t> </w:t>
      </w:r>
      <w:r>
        <w:rPr>
          <w:rFonts w:ascii="Arial"/>
          <w:color w:val="307DCC"/>
          <w:w w:val="105"/>
          <w:sz w:val="20"/>
        </w:rPr>
        <w:t>2</w:t>
      </w:r>
      <w:r>
        <w:rPr>
          <w:rFonts w:ascii="Arial"/>
          <w:color w:val="307DCC"/>
          <w:spacing w:val="-37"/>
          <w:w w:val="105"/>
          <w:sz w:val="20"/>
        </w:rPr>
        <w:t> </w:t>
      </w:r>
      <w:r>
        <w:rPr>
          <w:rFonts w:ascii="Arial"/>
          <w:color w:val="307DCC"/>
          <w:w w:val="160"/>
          <w:sz w:val="20"/>
        </w:rPr>
        <w:t>.</w:t>
      </w:r>
      <w:r>
        <w:rPr>
          <w:rFonts w:ascii="Arial"/>
          <w:color w:val="307DCC"/>
          <w:spacing w:val="-70"/>
          <w:w w:val="160"/>
          <w:sz w:val="20"/>
        </w:rPr>
        <w:t> </w:t>
      </w:r>
      <w:r>
        <w:rPr>
          <w:rFonts w:ascii="Arial"/>
          <w:color w:val="307DCC"/>
          <w:spacing w:val="6"/>
          <w:w w:val="105"/>
          <w:sz w:val="20"/>
        </w:rPr>
        <w:t>y6</w:t>
      </w:r>
      <w:r>
        <w:rPr>
          <w:rFonts w:ascii="Arial"/>
          <w:color w:val="307DCC"/>
          <w:w w:val="105"/>
          <w:sz w:val="20"/>
        </w:rPr>
        <w:t> </w:t>
      </w:r>
      <w:r>
        <w:rPr>
          <w:rFonts w:ascii="Arial"/>
          <w:color w:val="307DCC"/>
          <w:spacing w:val="1"/>
          <w:w w:val="105"/>
          <w:sz w:val="20"/>
        </w:rPr>
        <w:t> </w:t>
      </w:r>
      <w:r>
        <w:rPr>
          <w:rFonts w:ascii="Arial"/>
          <w:color w:val="BB5A64"/>
          <w:w w:val="105"/>
          <w:sz w:val="20"/>
        </w:rPr>
        <w:t>~ </w:t>
      </w:r>
      <w:r>
        <w:rPr>
          <w:rFonts w:ascii="Arial"/>
          <w:color w:val="BB5A64"/>
          <w:spacing w:val="3"/>
          <w:w w:val="105"/>
          <w:sz w:val="20"/>
        </w:rPr>
        <w:t> </w:t>
      </w:r>
      <w:r>
        <w:rPr>
          <w:rFonts w:ascii="Arial"/>
          <w:color w:val="307DCC"/>
          <w:spacing w:val="14"/>
          <w:w w:val="105"/>
          <w:sz w:val="20"/>
        </w:rPr>
        <w:t>dno</w:t>
      </w:r>
      <w:r>
        <w:rPr>
          <w:rFonts w:ascii="Arial"/>
          <w:color w:val="307DCC"/>
          <w:spacing w:val="8"/>
          <w:w w:val="105"/>
          <w:sz w:val="20"/>
        </w:rPr>
        <w:t>r</w:t>
      </w:r>
      <w:r>
        <w:rPr>
          <w:rFonts w:ascii="Arial"/>
          <w:color w:val="307DCC"/>
          <w:spacing w:val="22"/>
          <w:w w:val="105"/>
          <w:sz w:val="20"/>
        </w:rPr>
        <w:t>m</w:t>
      </w:r>
      <w:r>
        <w:rPr>
          <w:rFonts w:ascii="Arial"/>
          <w:color w:val="307DCC"/>
          <w:spacing w:val="-31"/>
          <w:w w:val="105"/>
          <w:sz w:val="20"/>
        </w:rPr>
        <w:t> </w:t>
      </w:r>
      <w:r>
        <w:rPr>
          <w:rFonts w:ascii="Arial"/>
          <w:color w:val="307DCC"/>
          <w:spacing w:val="9"/>
          <w:w w:val="120"/>
          <w:sz w:val="20"/>
        </w:rPr>
        <w:t>(</w:t>
      </w:r>
      <w:r>
        <w:rPr>
          <w:rFonts w:ascii="Arial"/>
          <w:color w:val="307DCC"/>
          <w:spacing w:val="15"/>
          <w:w w:val="120"/>
          <w:sz w:val="20"/>
        </w:rPr>
        <w:t>0</w:t>
      </w:r>
      <w:r>
        <w:rPr>
          <w:rFonts w:ascii="Arial"/>
          <w:color w:val="307DCC"/>
          <w:spacing w:val="7"/>
          <w:w w:val="120"/>
          <w:sz w:val="20"/>
        </w:rPr>
        <w:t>.</w:t>
      </w:r>
      <w:r>
        <w:rPr>
          <w:rFonts w:ascii="Arial"/>
          <w:color w:val="307DCC"/>
          <w:spacing w:val="15"/>
          <w:w w:val="120"/>
          <w:sz w:val="20"/>
        </w:rPr>
        <w:t>1</w:t>
      </w:r>
      <w:r>
        <w:rPr>
          <w:rFonts w:ascii="Arial"/>
          <w:color w:val="307DCC"/>
          <w:spacing w:val="-41"/>
          <w:w w:val="120"/>
          <w:sz w:val="20"/>
        </w:rPr>
        <w:t> </w:t>
      </w:r>
      <w:r>
        <w:rPr>
          <w:rFonts w:ascii="Arial"/>
          <w:color w:val="307DCC"/>
          <w:spacing w:val="8"/>
          <w:w w:val="120"/>
          <w:sz w:val="20"/>
        </w:rPr>
        <w:t>,</w:t>
      </w:r>
      <w:r>
        <w:rPr>
          <w:rFonts w:ascii="Arial"/>
          <w:color w:val="307DCC"/>
          <w:spacing w:val="16"/>
          <w:w w:val="120"/>
          <w:sz w:val="20"/>
        </w:rPr>
        <w:t>0</w:t>
      </w:r>
      <w:r>
        <w:rPr>
          <w:rFonts w:ascii="Arial"/>
          <w:color w:val="307DCC"/>
          <w:spacing w:val="8"/>
          <w:w w:val="120"/>
          <w:sz w:val="20"/>
        </w:rPr>
        <w:t>.</w:t>
      </w:r>
      <w:r>
        <w:rPr>
          <w:rFonts w:ascii="Arial"/>
          <w:color w:val="307DCC"/>
          <w:spacing w:val="16"/>
          <w:w w:val="120"/>
          <w:sz w:val="20"/>
        </w:rPr>
        <w:t>1</w:t>
      </w:r>
      <w:r>
        <w:rPr>
          <w:rFonts w:ascii="Arial"/>
          <w:color w:val="307DCC"/>
          <w:spacing w:val="9"/>
          <w:w w:val="120"/>
          <w:sz w:val="20"/>
        </w:rPr>
        <w:t>)</w:t>
      </w:r>
      <w:r>
        <w:rPr>
          <w:rFonts w:ascii="Arial"/>
          <w:sz w:val="20"/>
        </w:rPr>
      </w:r>
    </w:p>
    <w:p>
      <w:pPr>
        <w:spacing w:before="33"/>
        <w:ind w:left="143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color w:val="307DCC"/>
          <w:spacing w:val="9"/>
          <w:w w:val="150"/>
          <w:sz w:val="20"/>
        </w:rPr>
        <w:t>}</w:t>
      </w:r>
      <w:r>
        <w:rPr>
          <w:rFonts w:ascii="Arial"/>
          <w:color w:val="307DCC"/>
          <w:spacing w:val="10"/>
          <w:w w:val="150"/>
          <w:sz w:val="20"/>
        </w:rPr>
        <w:t>"</w:t>
      </w:r>
      <w:r>
        <w:rPr>
          <w:rFonts w:ascii="Arial"/>
          <w:sz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numPr>
          <w:ilvl w:val="1"/>
          <w:numId w:val="20"/>
        </w:numPr>
        <w:tabs>
          <w:tab w:pos="1099" w:val="left" w:leader="none"/>
        </w:tabs>
        <w:spacing w:line="240" w:lineRule="auto" w:before="187" w:after="0"/>
        <w:ind w:left="1098" w:right="0" w:hanging="981"/>
        <w:jc w:val="left"/>
        <w:rPr>
          <w:b w:val="0"/>
          <w:bCs w:val="0"/>
        </w:rPr>
      </w:pPr>
      <w:bookmarkStart w:name="Hierarchical Time-series Predictions" w:id="275"/>
      <w:bookmarkEnd w:id="275"/>
      <w:r>
        <w:rPr>
          <w:b w:val="0"/>
        </w:rPr>
      </w:r>
      <w:bookmarkStart w:name="_bookmark155" w:id="276"/>
      <w:bookmarkEnd w:id="276"/>
      <w:r>
        <w:rPr>
          <w:b w:val="0"/>
        </w:rPr>
      </w:r>
      <w:bookmarkStart w:name="_bookmark155" w:id="277"/>
      <w:bookmarkEnd w:id="277"/>
      <w:r>
        <w:rPr>
          <w:spacing w:val="-2"/>
          <w:w w:val="95"/>
        </w:rPr>
        <w:t>Hierar</w:t>
      </w:r>
      <w:r>
        <w:rPr>
          <w:spacing w:val="-2"/>
          <w:w w:val="95"/>
        </w:rPr>
        <w:t>chical</w:t>
      </w:r>
      <w:r>
        <w:rPr>
          <w:spacing w:val="-11"/>
          <w:w w:val="95"/>
        </w:rPr>
        <w:t> </w:t>
      </w:r>
      <w:r>
        <w:rPr>
          <w:w w:val="95"/>
        </w:rPr>
        <w:t>Time-series</w:t>
      </w:r>
      <w:r>
        <w:rPr>
          <w:spacing w:val="-10"/>
          <w:w w:val="95"/>
        </w:rPr>
        <w:t> </w:t>
      </w:r>
      <w:r>
        <w:rPr>
          <w:w w:val="95"/>
        </w:rPr>
        <w:t>Predictions</w:t>
      </w:r>
      <w:r>
        <w:rPr>
          <w:b w:val="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34"/>
          <w:szCs w:val="34"/>
        </w:rPr>
      </w:pPr>
    </w:p>
    <w:p>
      <w:pPr>
        <w:pStyle w:val="BodyText"/>
        <w:spacing w:line="240" w:lineRule="auto"/>
        <w:ind w:left="108" w:right="0"/>
        <w:jc w:val="left"/>
      </w:pPr>
      <w:bookmarkStart w:name="_bookmark156" w:id="278"/>
      <w:bookmarkEnd w:id="278"/>
      <w:r>
        <w:rPr/>
      </w:r>
      <w:r>
        <w:rPr>
          <w:spacing w:val="-4"/>
          <w:w w:val="105"/>
        </w:rPr>
        <w:t>Table</w:t>
      </w:r>
      <w:r>
        <w:rPr>
          <w:spacing w:val="27"/>
          <w:w w:val="105"/>
        </w:rPr>
        <w:t> </w:t>
      </w:r>
      <w:r>
        <w:rPr>
          <w:w w:val="105"/>
        </w:rPr>
        <w:t>A.4:</w:t>
      </w:r>
      <w:r>
        <w:rPr>
          <w:spacing w:val="60"/>
          <w:w w:val="105"/>
        </w:rPr>
        <w:t> </w:t>
      </w:r>
      <w:r>
        <w:rPr>
          <w:w w:val="105"/>
        </w:rPr>
        <w:t>Example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R</w:t>
      </w:r>
      <w:r>
        <w:rPr>
          <w:spacing w:val="27"/>
          <w:w w:val="105"/>
        </w:rPr>
        <w:t> </w:t>
      </w:r>
      <w:r>
        <w:rPr>
          <w:spacing w:val="1"/>
          <w:w w:val="105"/>
        </w:rPr>
        <w:t>co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mak</w:t>
      </w:r>
      <w:r>
        <w:rPr>
          <w:spacing w:val="-3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time-series</w:t>
      </w:r>
      <w:r>
        <w:rPr>
          <w:spacing w:val="27"/>
          <w:w w:val="105"/>
        </w:rPr>
        <w:t> </w:t>
      </w:r>
      <w:r>
        <w:rPr>
          <w:w w:val="105"/>
        </w:rPr>
        <w:t>prediction</w:t>
      </w:r>
      <w:r>
        <w:rPr>
          <w:spacing w:val="27"/>
          <w:w w:val="105"/>
        </w:rPr>
        <w:t> </w:t>
      </w:r>
      <w:r>
        <w:rPr>
          <w:w w:val="105"/>
        </w:rPr>
        <w:t>used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Chapter</w:t>
      </w:r>
      <w:r>
        <w:rPr>
          <w:spacing w:val="29"/>
          <w:w w:val="105"/>
        </w:rPr>
        <w:t> </w:t>
      </w:r>
      <w:r>
        <w:rPr>
          <w:w w:val="105"/>
        </w:rPr>
        <w:t>3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27"/>
          <w:szCs w:val="27"/>
        </w:rPr>
      </w:pPr>
    </w:p>
    <w:p>
      <w:pPr>
        <w:spacing w:line="200" w:lineRule="atLeast"/>
        <w:ind w:left="11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shape style="width:427.75pt;height:78.95pt;mso-position-horizontal-relative:char;mso-position-vertical-relative:line" type="#_x0000_t202" filled="true" fillcolor="#f9f9f9" stroked="false">
            <v:textbox inset="0,0,0,0">
              <w:txbxContent>
                <w:p>
                  <w:pPr>
                    <w:spacing w:line="274" w:lineRule="auto" w:before="0"/>
                    <w:ind w:left="897" w:right="152" w:hanging="5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4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-50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3 </w:t>
                  </w:r>
                  <w:r>
                    <w:rPr>
                      <w:rFonts w:ascii="Arial"/>
                      <w:color w:val="AE0F91"/>
                      <w:spacing w:val="1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1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-44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2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-31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3</w:t>
                  </w:r>
                  <w:r>
                    <w:rPr>
                      <w:rFonts w:ascii="Arial"/>
                      <w:color w:val="AE0F91"/>
                      <w:spacing w:val="-3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2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ea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6"/>
                      <w:w w:val="12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4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25"/>
                      <w:sz w:val="20"/>
                    </w:rPr>
                    <w:t>h</w:t>
                  </w:r>
                  <w:r>
                    <w:rPr>
                      <w:rFonts w:ascii="Arial"/>
                      <w:color w:val="666666"/>
                      <w:spacing w:val="5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-39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37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h 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3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1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2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hod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1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2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7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1"/>
                      <w:sz w:val="20"/>
                    </w:rPr>
                    <w:t>c</w:t>
                  </w:r>
                  <w:r>
                    <w:rPr>
                      <w:rFonts w:ascii="Arial"/>
                      <w:color w:val="307DCC"/>
                      <w:spacing w:val="12"/>
                      <w:sz w:val="20"/>
                    </w:rPr>
                    <w:t>o</w:t>
                  </w:r>
                  <w:r>
                    <w:rPr>
                      <w:rFonts w:ascii="Arial"/>
                      <w:color w:val="307DCC"/>
                      <w:spacing w:val="19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12"/>
                      <w:sz w:val="20"/>
                    </w:rPr>
                    <w:t>b</w:t>
                  </w:r>
                  <w:r>
                    <w:rPr>
                      <w:rFonts w:ascii="Arial"/>
                      <w:color w:val="307DCC"/>
                      <w:spacing w:val="-32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24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24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hod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7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9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2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3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8"/>
                      <w:sz w:val="20"/>
                    </w:rPr>
                    <w:t>r</w:t>
                  </w:r>
                  <w:r>
                    <w:rPr>
                      <w:rFonts w:ascii="Arial"/>
                      <w:color w:val="307DCC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307DCC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13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-29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5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UN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38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19"/>
                      <w:w w:val="125"/>
                      <w:sz w:val="20"/>
                    </w:rPr>
                    <w:t>un</w:t>
                  </w:r>
                  <w:r>
                    <w:rPr>
                      <w:rFonts w:ascii="Arial"/>
                      <w:color w:val="BB5A64"/>
                      <w:spacing w:val="18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BB5A64"/>
                      <w:spacing w:val="9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7"/>
                      <w:w w:val="12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9"/>
                      <w:w w:val="125"/>
                      <w:sz w:val="20"/>
                    </w:rPr>
                    <w:t>on</w:t>
                  </w:r>
                  <w:r>
                    <w:rPr>
                      <w:rFonts w:ascii="Arial"/>
                      <w:color w:val="BB5A64"/>
                      <w:spacing w:val="-42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2"/>
                      <w:w w:val="125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 t</w:t>
                  </w:r>
                  <w:r>
                    <w:rPr>
                      <w:rFonts w:ascii="Arial"/>
                      <w:color w:val="666666"/>
                      <w:spacing w:val="17"/>
                      <w:w w:val="125"/>
                      <w:sz w:val="20"/>
                    </w:rPr>
                    <w:t>ba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-43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2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15"/>
                      <w:w w:val="125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9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10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31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1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pa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ll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</w:t>
                  </w:r>
                  <w:r>
                    <w:rPr>
                      <w:rFonts w:ascii="Arial"/>
                      <w:sz w:val="20"/>
                    </w:rPr>
                  </w:r>
                </w:p>
                <w:p>
                  <w:pPr>
                    <w:spacing w:before="1"/>
                    <w:ind w:left="1293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16"/>
                      <w:w w:val="90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20"/>
                      <w:w w:val="90"/>
                      <w:sz w:val="20"/>
                    </w:rPr>
                    <w:t>RU</w:t>
                  </w:r>
                  <w:r>
                    <w:rPr>
                      <w:rFonts w:ascii="Arial"/>
                      <w:color w:val="666666"/>
                      <w:w w:val="90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8"/>
                      <w:w w:val="9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w w:val="90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w w:val="90"/>
                      <w:sz w:val="20"/>
                    </w:rPr>
                    <w:t>)</w:t>
                  </w:r>
                  <w:r>
                    <w:rPr>
                      <w:rFonts w:ascii="Arial"/>
                      <w:sz w:val="20"/>
                    </w:rPr>
                  </w:r>
                </w:p>
                <w:p>
                  <w:pPr>
                    <w:spacing w:line="274" w:lineRule="auto" w:before="33"/>
                    <w:ind w:left="1295" w:right="777" w:hanging="403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/>
                      <w:color w:val="666666"/>
                      <w:spacing w:val="4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-49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7 </w:t>
                  </w:r>
                  <w:r>
                    <w:rPr>
                      <w:rFonts w:ascii="Arial"/>
                      <w:color w:val="AE0F91"/>
                      <w:spacing w:val="2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o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-43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5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666666"/>
                      <w:spacing w:val="12"/>
                      <w:sz w:val="20"/>
                    </w:rPr>
                    <w:t>c</w:t>
                  </w:r>
                  <w:r>
                    <w:rPr>
                      <w:rFonts w:ascii="Arial"/>
                      <w:color w:val="666666"/>
                      <w:spacing w:val="-31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3</w:t>
                  </w:r>
                  <w:r>
                    <w:rPr>
                      <w:rFonts w:ascii="Arial"/>
                      <w:color w:val="AE0F91"/>
                      <w:spacing w:val="-37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4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6"/>
                      <w:w w:val="12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18"/>
                      <w:w w:val="125"/>
                      <w:sz w:val="20"/>
                    </w:rPr>
                    <w:t>ea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16"/>
                      <w:w w:val="125"/>
                      <w:sz w:val="20"/>
                    </w:rPr>
                    <w:t>y</w:t>
                  </w:r>
                  <w:r>
                    <w:rPr>
                      <w:rFonts w:ascii="Arial"/>
                      <w:color w:val="666666"/>
                      <w:spacing w:val="-45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-68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25"/>
                      <w:sz w:val="20"/>
                    </w:rPr>
                    <w:t>h</w:t>
                  </w:r>
                  <w:r>
                    <w:rPr>
                      <w:rFonts w:ascii="Arial"/>
                      <w:color w:val="666666"/>
                      <w:spacing w:val="5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-38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2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h </w:t>
                  </w:r>
                  <w:r>
                    <w:rPr>
                      <w:rFonts w:ascii="Arial"/>
                      <w:color w:val="666666"/>
                      <w:spacing w:val="19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 </w:t>
                  </w:r>
                  <w:r>
                    <w:rPr>
                      <w:rFonts w:ascii="Arial"/>
                      <w:color w:val="AE0F91"/>
                      <w:sz w:val="20"/>
                    </w:rPr>
                    <w:t>1</w:t>
                  </w:r>
                  <w:r>
                    <w:rPr>
                      <w:rFonts w:ascii="Arial"/>
                      <w:color w:val="AE0F91"/>
                      <w:spacing w:val="-3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6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2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hod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2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8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9"/>
                      <w:w w:val="125"/>
                      <w:sz w:val="20"/>
                    </w:rPr>
                    <w:t>bu</w:t>
                  </w:r>
                  <w:r>
                    <w:rPr>
                      <w:rFonts w:ascii="Arial"/>
                      <w:color w:val="307DCC"/>
                      <w:spacing w:val="12"/>
                      <w:w w:val="125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9"/>
                      <w:w w:val="12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26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24"/>
                      <w:sz w:val="20"/>
                    </w:rPr>
                    <w:t>m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hod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2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26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w w:val="125"/>
                      <w:sz w:val="20"/>
                    </w:rPr>
                    <w:t>"</w:t>
                  </w:r>
                  <w:r>
                    <w:rPr>
                      <w:rFonts w:ascii="Arial"/>
                      <w:color w:val="307DCC"/>
                      <w:spacing w:val="-44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8"/>
                      <w:sz w:val="20"/>
                    </w:rPr>
                    <w:t>r</w:t>
                  </w:r>
                  <w:r>
                    <w:rPr>
                      <w:rFonts w:ascii="Arial"/>
                      <w:color w:val="307DCC"/>
                      <w:spacing w:val="5"/>
                      <w:sz w:val="20"/>
                    </w:rPr>
                    <w:t>i</w:t>
                  </w:r>
                  <w:r>
                    <w:rPr>
                      <w:rFonts w:ascii="Arial"/>
                      <w:color w:val="307DCC"/>
                      <w:spacing w:val="20"/>
                      <w:sz w:val="20"/>
                    </w:rPr>
                    <w:t>m</w:t>
                  </w:r>
                  <w:r>
                    <w:rPr>
                      <w:rFonts w:ascii="Arial"/>
                      <w:color w:val="307DCC"/>
                      <w:spacing w:val="13"/>
                      <w:sz w:val="20"/>
                    </w:rPr>
                    <w:t>a</w:t>
                  </w:r>
                  <w:r>
                    <w:rPr>
                      <w:rFonts w:ascii="Arial"/>
                      <w:color w:val="307DCC"/>
                      <w:spacing w:val="-30"/>
                      <w:sz w:val="20"/>
                    </w:rPr>
                    <w:t> </w:t>
                  </w:r>
                  <w:r>
                    <w:rPr>
                      <w:rFonts w:ascii="Arial"/>
                      <w:color w:val="307DCC"/>
                      <w:spacing w:val="13"/>
                      <w:w w:val="160"/>
                      <w:sz w:val="20"/>
                    </w:rPr>
                    <w:t>"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spacing w:val="4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1"/>
                      <w:sz w:val="20"/>
                    </w:rPr>
                    <w:t>F</w:t>
                  </w:r>
                  <w:r>
                    <w:rPr>
                      <w:rFonts w:ascii="Arial"/>
                      <w:color w:val="666666"/>
                      <w:spacing w:val="13"/>
                      <w:sz w:val="20"/>
                    </w:rPr>
                    <w:t>UN</w:t>
                  </w:r>
                  <w:r>
                    <w:rPr>
                      <w:rFonts w:ascii="Arial"/>
                      <w:color w:val="666666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31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 </w:t>
                  </w:r>
                  <w:r>
                    <w:rPr>
                      <w:rFonts w:ascii="Arial"/>
                      <w:color w:val="666666"/>
                      <w:spacing w:val="33"/>
                      <w:sz w:val="20"/>
                    </w:rPr>
                    <w:t> </w:t>
                  </w:r>
                  <w:r>
                    <w:rPr>
                      <w:rFonts w:ascii="Arial"/>
                      <w:color w:val="BB5A64"/>
                      <w:spacing w:val="9"/>
                      <w:w w:val="125"/>
                      <w:sz w:val="20"/>
                    </w:rPr>
                    <w:t>f</w:t>
                  </w:r>
                  <w:r>
                    <w:rPr>
                      <w:rFonts w:ascii="Arial"/>
                      <w:color w:val="BB5A64"/>
                      <w:spacing w:val="19"/>
                      <w:w w:val="125"/>
                      <w:sz w:val="20"/>
                    </w:rPr>
                    <w:t>un</w:t>
                  </w:r>
                  <w:r>
                    <w:rPr>
                      <w:rFonts w:ascii="Arial"/>
                      <w:color w:val="BB5A64"/>
                      <w:spacing w:val="18"/>
                      <w:w w:val="125"/>
                      <w:sz w:val="20"/>
                    </w:rPr>
                    <w:t>c</w:t>
                  </w:r>
                  <w:r>
                    <w:rPr>
                      <w:rFonts w:ascii="Arial"/>
                      <w:color w:val="BB5A64"/>
                      <w:spacing w:val="9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BB5A64"/>
                      <w:spacing w:val="7"/>
                      <w:w w:val="125"/>
                      <w:sz w:val="20"/>
                    </w:rPr>
                    <w:t>i</w:t>
                  </w:r>
                  <w:r>
                    <w:rPr>
                      <w:rFonts w:ascii="Arial"/>
                      <w:color w:val="BB5A64"/>
                      <w:spacing w:val="19"/>
                      <w:w w:val="125"/>
                      <w:sz w:val="20"/>
                    </w:rPr>
                    <w:t>on</w:t>
                  </w:r>
                  <w:r>
                    <w:rPr>
                      <w:rFonts w:ascii="Arial"/>
                      <w:color w:val="BB5A64"/>
                      <w:spacing w:val="-43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-69"/>
                      <w:w w:val="160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2"/>
                      <w:w w:val="125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)</w:t>
                  </w:r>
                  <w:r>
                    <w:rPr>
                      <w:rFonts w:ascii="Arial"/>
                      <w:color w:val="66666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4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7"/>
                      <w:w w:val="125"/>
                      <w:sz w:val="20"/>
                    </w:rPr>
                    <w:t>ba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5"/>
                      <w:w w:val="125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-44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25"/>
                      <w:sz w:val="20"/>
                    </w:rPr>
                    <w:t>(</w:t>
                  </w:r>
                  <w:r>
                    <w:rPr>
                      <w:rFonts w:ascii="Arial"/>
                      <w:color w:val="666666"/>
                      <w:spacing w:val="15"/>
                      <w:w w:val="125"/>
                      <w:sz w:val="20"/>
                    </w:rPr>
                    <w:t>x</w:t>
                  </w:r>
                  <w:r>
                    <w:rPr>
                      <w:rFonts w:ascii="Arial"/>
                      <w:color w:val="666666"/>
                      <w:spacing w:val="8"/>
                      <w:w w:val="125"/>
                      <w:sz w:val="20"/>
                    </w:rPr>
                    <w:t>,</w:t>
                  </w:r>
                  <w:r>
                    <w:rPr>
                      <w:rFonts w:ascii="Arial"/>
                      <w:color w:val="666666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2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sz w:val="20"/>
                    </w:rPr>
                    <w:t>u</w:t>
                  </w:r>
                  <w:r>
                    <w:rPr>
                      <w:rFonts w:ascii="Arial"/>
                      <w:color w:val="666666"/>
                      <w:spacing w:val="9"/>
                      <w:sz w:val="20"/>
                    </w:rPr>
                    <w:t>s</w:t>
                  </w:r>
                  <w:r>
                    <w:rPr>
                      <w:rFonts w:ascii="Arial"/>
                      <w:color w:val="666666"/>
                      <w:spacing w:val="10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32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w w:val="160"/>
                      <w:sz w:val="20"/>
                    </w:rPr>
                    <w:t>.</w:t>
                  </w:r>
                  <w:r>
                    <w:rPr>
                      <w:rFonts w:ascii="Arial"/>
                      <w:color w:val="666666"/>
                      <w:spacing w:val="34"/>
                      <w:w w:val="18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pa</w:t>
                  </w:r>
                  <w:r>
                    <w:rPr>
                      <w:rFonts w:ascii="Arial"/>
                      <w:color w:val="666666"/>
                      <w:spacing w:val="11"/>
                      <w:w w:val="125"/>
                      <w:sz w:val="20"/>
                    </w:rPr>
                    <w:t>r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a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ll</w:t>
                  </w:r>
                  <w:r>
                    <w:rPr>
                      <w:rFonts w:ascii="Arial"/>
                      <w:color w:val="666666"/>
                      <w:spacing w:val="19"/>
                      <w:w w:val="12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7"/>
                      <w:w w:val="125"/>
                      <w:sz w:val="20"/>
                    </w:rPr>
                    <w:t>l</w:t>
                  </w:r>
                  <w:r>
                    <w:rPr>
                      <w:rFonts w:ascii="Arial"/>
                      <w:color w:val="666666"/>
                      <w:spacing w:val="30"/>
                      <w:w w:val="125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z w:val="20"/>
                    </w:rPr>
                    <w:t>=</w:t>
                  </w:r>
                  <w:r>
                    <w:rPr>
                      <w:rFonts w:ascii="Arial"/>
                      <w:color w:val="666666"/>
                      <w:spacing w:val="44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4"/>
                      <w:sz w:val="20"/>
                    </w:rPr>
                    <w:t>T</w:t>
                  </w:r>
                  <w:r>
                    <w:rPr>
                      <w:rFonts w:ascii="Arial"/>
                      <w:color w:val="666666"/>
                      <w:spacing w:val="16"/>
                      <w:sz w:val="20"/>
                    </w:rPr>
                    <w:t>RU</w:t>
                  </w:r>
                  <w:r>
                    <w:rPr>
                      <w:rFonts w:ascii="Arial"/>
                      <w:color w:val="666666"/>
                      <w:spacing w:val="15"/>
                      <w:sz w:val="20"/>
                    </w:rPr>
                    <w:t>E</w:t>
                  </w:r>
                  <w:r>
                    <w:rPr>
                      <w:rFonts w:ascii="Arial"/>
                      <w:color w:val="666666"/>
                      <w:spacing w:val="-38"/>
                      <w:sz w:val="20"/>
                    </w:rPr>
                    <w:t> </w:t>
                  </w:r>
                  <w:r>
                    <w:rPr>
                      <w:rFonts w:ascii="Arial"/>
                      <w:color w:val="666666"/>
                      <w:spacing w:val="10"/>
                      <w:w w:val="160"/>
                      <w:sz w:val="20"/>
                    </w:rPr>
                    <w:t>))</w:t>
                  </w:r>
                  <w:r>
                    <w:rPr>
                      <w:rFonts w:ascii="Arial"/>
                      <w:sz w:val="20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6"/>
        <w:rPr>
          <w:rFonts w:ascii="PMingLiU" w:hAnsi="PMingLiU" w:cs="PMingLiU" w:eastAsia="PMingLiU"/>
          <w:sz w:val="27"/>
          <w:szCs w:val="27"/>
        </w:rPr>
      </w:pPr>
    </w:p>
    <w:p>
      <w:pPr>
        <w:pStyle w:val="Heading1"/>
        <w:numPr>
          <w:ilvl w:val="1"/>
          <w:numId w:val="20"/>
        </w:numPr>
        <w:tabs>
          <w:tab w:pos="1099" w:val="left" w:leader="none"/>
        </w:tabs>
        <w:spacing w:line="240" w:lineRule="auto" w:before="46" w:after="0"/>
        <w:ind w:left="1098" w:right="0" w:hanging="981"/>
        <w:jc w:val="left"/>
        <w:rPr>
          <w:b w:val="0"/>
          <w:bCs w:val="0"/>
        </w:rPr>
      </w:pPr>
      <w:bookmarkStart w:name="Independent and Hierarchical Models" w:id="279"/>
      <w:bookmarkEnd w:id="279"/>
      <w:r>
        <w:rPr>
          <w:b w:val="0"/>
        </w:rPr>
      </w:r>
      <w:bookmarkStart w:name="_bookmark157" w:id="280"/>
      <w:bookmarkEnd w:id="280"/>
      <w:r>
        <w:rPr>
          <w:b w:val="0"/>
        </w:rPr>
      </w:r>
      <w:bookmarkStart w:name="_bookmark157" w:id="281"/>
      <w:bookmarkEnd w:id="281"/>
      <w:r>
        <w:rPr>
          <w:spacing w:val="-1"/>
          <w:w w:val="95"/>
        </w:rPr>
        <w:t>Inde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enden</w:t>
      </w:r>
      <w:r>
        <w:rPr>
          <w:spacing w:val="-1"/>
          <w:w w:val="95"/>
        </w:rPr>
        <w:t>t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spacing w:val="-2"/>
          <w:w w:val="95"/>
        </w:rPr>
        <w:t>Hierarchical</w:t>
      </w:r>
      <w:r>
        <w:rPr>
          <w:spacing w:val="15"/>
          <w:w w:val="95"/>
        </w:rPr>
        <w:t> </w:t>
      </w:r>
      <w:r>
        <w:rPr>
          <w:w w:val="95"/>
        </w:rPr>
        <w:t>Mo</w:t>
      </w:r>
      <w:r>
        <w:rPr>
          <w:spacing w:val="1"/>
          <w:w w:val="95"/>
        </w:rPr>
        <w:t>dels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3"/>
        <w:rPr>
          <w:rFonts w:ascii="Georgia" w:hAnsi="Georgia" w:cs="Georgia" w:eastAsia="Georgia"/>
          <w:b/>
          <w:bCs/>
          <w:sz w:val="15"/>
          <w:szCs w:val="15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group style="width:427.75pt;height:276.2pt;mso-position-horizontal-relative:char;mso-position-vertical-relative:line" coordorigin="0,0" coordsize="8555,5524">
            <v:group style="position:absolute;left:0;top:0;width:8555;height:264" coordorigin="0,0" coordsize="8555,264">
              <v:shape style="position:absolute;left:0;top:0;width:8555;height:264" coordorigin="0,0" coordsize="8555,264" path="m0,263l8555,263,8555,0,0,0,0,263xe" filled="true" fillcolor="#f9f9f9" stroked="false">
                <v:path arrowok="t"/>
                <v:fill type="solid"/>
              </v:shape>
            </v:group>
            <v:group style="position:absolute;left:0;top:263;width:8555;height:264" coordorigin="0,263" coordsize="8555,264">
              <v:shape style="position:absolute;left:0;top:263;width:8555;height:264" coordorigin="0,263" coordsize="8555,264" path="m0,526l8555,526,8555,263,0,263,0,526xe" filled="true" fillcolor="#f9f9f9" stroked="false">
                <v:path arrowok="t"/>
                <v:fill type="solid"/>
              </v:shape>
            </v:group>
            <v:group style="position:absolute;left:0;top:526;width:8555;height:264" coordorigin="0,526" coordsize="8555,264">
              <v:shape style="position:absolute;left:0;top:526;width:8555;height:264" coordorigin="0,526" coordsize="8555,264" path="m0,789l8555,789,8555,526,0,526,0,789xe" filled="true" fillcolor="#f9f9f9" stroked="false">
                <v:path arrowok="t"/>
                <v:fill type="solid"/>
              </v:shape>
            </v:group>
            <v:group style="position:absolute;left:0;top:789;width:8555;height:264" coordorigin="0,789" coordsize="8555,264">
              <v:shape style="position:absolute;left:0;top:789;width:8555;height:264" coordorigin="0,789" coordsize="8555,264" path="m0,1052l8555,1052,8555,789,0,789,0,1052xe" filled="true" fillcolor="#f9f9f9" stroked="false">
                <v:path arrowok="t"/>
                <v:fill type="solid"/>
              </v:shape>
            </v:group>
            <v:group style="position:absolute;left:0;top:1052;width:8555;height:264" coordorigin="0,1052" coordsize="8555,264">
              <v:shape style="position:absolute;left:0;top:1052;width:8555;height:264" coordorigin="0,1052" coordsize="8555,264" path="m0,1315l8555,1315,8555,1052,0,1052,0,1315xe" filled="true" fillcolor="#f9f9f9" stroked="false">
                <v:path arrowok="t"/>
                <v:fill type="solid"/>
              </v:shape>
            </v:group>
            <v:group style="position:absolute;left:0;top:1315;width:8555;height:264" coordorigin="0,1315" coordsize="8555,264">
              <v:shape style="position:absolute;left:0;top:1315;width:8555;height:264" coordorigin="0,1315" coordsize="8555,264" path="m0,1578l8555,1578,8555,1315,0,1315,0,1578xe" filled="true" fillcolor="#f9f9f9" stroked="false">
                <v:path arrowok="t"/>
                <v:fill type="solid"/>
              </v:shape>
            </v:group>
            <v:group style="position:absolute;left:0;top:1578;width:8555;height:264" coordorigin="0,1578" coordsize="8555,264">
              <v:shape style="position:absolute;left:0;top:1578;width:8555;height:264" coordorigin="0,1578" coordsize="8555,264" path="m0,1841l8555,1841,8555,1578,0,1578,0,1841xe" filled="true" fillcolor="#f9f9f9" stroked="false">
                <v:path arrowok="t"/>
                <v:fill type="solid"/>
              </v:shape>
            </v:group>
            <v:group style="position:absolute;left:0;top:1841;width:8555;height:264" coordorigin="0,1841" coordsize="8555,264">
              <v:shape style="position:absolute;left:0;top:1841;width:8555;height:264" coordorigin="0,1841" coordsize="8555,264" path="m0,2104l8555,2104,8555,1841,0,1841,0,2104xe" filled="true" fillcolor="#f9f9f9" stroked="false">
                <v:path arrowok="t"/>
                <v:fill type="solid"/>
              </v:shape>
            </v:group>
            <v:group style="position:absolute;left:0;top:2104;width:8555;height:264" coordorigin="0,2104" coordsize="8555,264">
              <v:shape style="position:absolute;left:0;top:2104;width:8555;height:264" coordorigin="0,2104" coordsize="8555,264" path="m0,2367l8555,2367,8555,2104,0,2104,0,2367xe" filled="true" fillcolor="#f9f9f9" stroked="false">
                <v:path arrowok="t"/>
                <v:fill type="solid"/>
              </v:shape>
            </v:group>
            <v:group style="position:absolute;left:0;top:2367;width:8555;height:264" coordorigin="0,2367" coordsize="8555,264">
              <v:shape style="position:absolute;left:0;top:2367;width:8555;height:264" coordorigin="0,2367" coordsize="8555,264" path="m0,2630l8555,2630,8555,2367,0,2367,0,2630xe" filled="true" fillcolor="#f9f9f9" stroked="false">
                <v:path arrowok="t"/>
                <v:fill type="solid"/>
              </v:shape>
            </v:group>
            <v:group style="position:absolute;left:0;top:2630;width:8555;height:264" coordorigin="0,2630" coordsize="8555,264">
              <v:shape style="position:absolute;left:0;top:2630;width:8555;height:264" coordorigin="0,2630" coordsize="8555,264" path="m0,2893l8555,2893,8555,2630,0,2630,0,2893xe" filled="true" fillcolor="#f9f9f9" stroked="false">
                <v:path arrowok="t"/>
                <v:fill type="solid"/>
              </v:shape>
            </v:group>
            <v:group style="position:absolute;left:0;top:2893;width:8555;height:264" coordorigin="0,2893" coordsize="8555,264">
              <v:shape style="position:absolute;left:0;top:2893;width:8555;height:264" coordorigin="0,2893" coordsize="8555,264" path="m0,3156l8555,3156,8555,2893,0,2893,0,3156xe" filled="true" fillcolor="#f9f9f9" stroked="false">
                <v:path arrowok="t"/>
                <v:fill type="solid"/>
              </v:shape>
            </v:group>
            <v:group style="position:absolute;left:0;top:3156;width:8555;height:264" coordorigin="0,3156" coordsize="8555,264">
              <v:shape style="position:absolute;left:0;top:3156;width:8555;height:264" coordorigin="0,3156" coordsize="8555,264" path="m0,3419l8555,3419,8555,3156,0,3156,0,3419xe" filled="true" fillcolor="#f9f9f9" stroked="false">
                <v:path arrowok="t"/>
                <v:fill type="solid"/>
              </v:shape>
            </v:group>
            <v:group style="position:absolute;left:0;top:3419;width:8555;height:264" coordorigin="0,3419" coordsize="8555,264">
              <v:shape style="position:absolute;left:0;top:3419;width:8555;height:264" coordorigin="0,3419" coordsize="8555,264" path="m0,3682l8555,3682,8555,3419,0,3419,0,3682xe" filled="true" fillcolor="#f9f9f9" stroked="false">
                <v:path arrowok="t"/>
                <v:fill type="solid"/>
              </v:shape>
            </v:group>
            <v:group style="position:absolute;left:0;top:3682;width:8555;height:264" coordorigin="0,3682" coordsize="8555,264">
              <v:shape style="position:absolute;left:0;top:3682;width:8555;height:264" coordorigin="0,3682" coordsize="8555,264" path="m0,3945l8555,3945,8555,3682,0,3682,0,3945xe" filled="true" fillcolor="#f9f9f9" stroked="false">
                <v:path arrowok="t"/>
                <v:fill type="solid"/>
              </v:shape>
            </v:group>
            <v:group style="position:absolute;left:0;top:3945;width:8555;height:264" coordorigin="0,3945" coordsize="8555,264">
              <v:shape style="position:absolute;left:0;top:3945;width:8555;height:264" coordorigin="0,3945" coordsize="8555,264" path="m0,4208l8555,4208,8555,3945,0,3945,0,4208xe" filled="true" fillcolor="#f9f9f9" stroked="false">
                <v:path arrowok="t"/>
                <v:fill type="solid"/>
              </v:shape>
            </v:group>
            <v:group style="position:absolute;left:0;top:4208;width:8555;height:264" coordorigin="0,4208" coordsize="8555,264">
              <v:shape style="position:absolute;left:0;top:4208;width:8555;height:264" coordorigin="0,4208" coordsize="8555,264" path="m0,4471l8555,4471,8555,4208,0,4208,0,4471xe" filled="true" fillcolor="#f9f9f9" stroked="false">
                <v:path arrowok="t"/>
                <v:fill type="solid"/>
              </v:shape>
            </v:group>
            <v:group style="position:absolute;left:0;top:4471;width:8555;height:264" coordorigin="0,4471" coordsize="8555,264">
              <v:shape style="position:absolute;left:0;top:4471;width:8555;height:264" coordorigin="0,4471" coordsize="8555,264" path="m0,4734l8555,4734,8555,4471,0,4471,0,4734xe" filled="true" fillcolor="#f9f9f9" stroked="false">
                <v:path arrowok="t"/>
                <v:fill type="solid"/>
              </v:shape>
            </v:group>
            <v:group style="position:absolute;left:0;top:4734;width:8555;height:264" coordorigin="0,4734" coordsize="8555,264">
              <v:shape style="position:absolute;left:0;top:4734;width:8555;height:264" coordorigin="0,4734" coordsize="8555,264" path="m0,4997l8555,4997,8555,4734,0,4734,0,4997xe" filled="true" fillcolor="#f9f9f9" stroked="false">
                <v:path arrowok="t"/>
                <v:fill type="solid"/>
              </v:shape>
            </v:group>
            <v:group style="position:absolute;left:0;top:4997;width:8555;height:264" coordorigin="0,4997" coordsize="8555,264">
              <v:shape style="position:absolute;left:0;top:4997;width:8555;height:264" coordorigin="0,4997" coordsize="8555,264" path="m0,5260l8555,5260,8555,4997,0,4997,0,5260xe" filled="true" fillcolor="#f9f9f9" stroked="false">
                <v:path arrowok="t"/>
                <v:fill type="solid"/>
              </v:shape>
            </v:group>
            <v:group style="position:absolute;left:0;top:5260;width:8555;height:264" coordorigin="0,5260" coordsize="8555,264">
              <v:shape style="position:absolute;left:0;top:5260;width:8555;height:264" coordorigin="0,5260" coordsize="8555,264" path="m0,5523l8555,5523,8555,5260,0,5260,0,5523xe" filled="true" fillcolor="#f9f9f9" stroked="false">
                <v:path arrowok="t"/>
                <v:fill type="solid"/>
              </v:shape>
              <v:shape style="position:absolute;left:889;top:35;width:3118;height:726" type="#_x0000_t202" filled="false" stroked="false">
                <v:textbox inset="0,0,0,0">
                  <w:txbxContent>
                    <w:p>
                      <w:pPr>
                        <w:tabs>
                          <w:tab w:pos="2259" w:val="left" w:leader="none"/>
                        </w:tabs>
                        <w:spacing w:line="192" w:lineRule="exact" w:before="0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bookmarkStart w:name="_bookmark158" w:id="282"/>
                      <w:bookmarkEnd w:id="282"/>
                      <w:r>
                        <w:rPr/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ode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5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4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7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4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40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4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-20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=</w:t>
                        <w:tab/>
                      </w:r>
                      <w:r>
                        <w:rPr>
                          <w:rFonts w:ascii="Arial"/>
                          <w:color w:val="307DCC"/>
                          <w:w w:val="115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307DCC"/>
                          <w:spacing w:val="-54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3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ode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15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Georgia" w:hAnsi="Georgia" w:cs="Georgia" w:eastAsia="Georgia"/>
                          <w:b/>
                          <w:bCs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#  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10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hood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89;top:1087;width:733;height:1252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3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4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4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4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7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88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0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4" w:lineRule="auto" w:before="33"/>
                        <w:ind w:left="0" w:right="0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21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6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7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2"/>
                          <w:w w:val="17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1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2"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w w:val="12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6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20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w w:val="20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-99"/>
                          <w:w w:val="20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20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w w:val="20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5"/>
                          <w:w w:val="155"/>
                          <w:sz w:val="20"/>
                        </w:rPr>
                        <w:t>}}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46;top:1087;width:224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3"/>
                          <w:w w:val="1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46;top:1613;width:224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3"/>
                          <w:w w:val="1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22;top:1087;width:2863;height:989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25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-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5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4" w:lineRule="auto" w:before="33"/>
                        <w:ind w:left="0" w:right="0" w:firstLine="504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BB5A64"/>
                          <w:spacing w:val="9"/>
                          <w:w w:val="110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color w:val="BB5A64"/>
                          <w:spacing w:val="5"/>
                          <w:w w:val="110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BB5A64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10"/>
                          <w:sz w:val="20"/>
                        </w:rPr>
                        <w:t>ho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2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6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BB5A64"/>
                          <w:spacing w:val="16"/>
                          <w:w w:val="165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color w:val="BB5A64"/>
                          <w:spacing w:val="-66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10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2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23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1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48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-4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37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BB5A64"/>
                          <w:w w:val="110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58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dpo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0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74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4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6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6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93;top:2665;width:6751;height:283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5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5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5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62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5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0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2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2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43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25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-46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50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Georgia" w:hAnsi="Georgia" w:cs="Georgia" w:eastAsia="Georgia"/>
                          <w:b/>
                          <w:bCs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1"/>
                          <w:w w:val="1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4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Georgia" w:hAnsi="Georgia" w:cs="Georgia" w:eastAsia="Georgia"/>
                          <w:b/>
                          <w:bCs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6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4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7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4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5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8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85"/>
                          <w:sz w:val="20"/>
                        </w:rPr>
                        <w:t>],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40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40"/>
                          <w:sz w:val="20"/>
                        </w:rPr>
                        <w:t>q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4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4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-55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4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5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3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6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8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8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85"/>
                          <w:sz w:val="20"/>
                        </w:rPr>
                        <w:t>))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8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Georgia" w:hAnsi="Georgia" w:cs="Georgia" w:eastAsia="Georgia"/>
                          <w:b/>
                          <w:bCs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1"/>
                          <w:w w:val="1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w w:val="110"/>
                          <w:sz w:val="20"/>
                        </w:rPr>
                        <w:t> H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pe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1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Georgia" w:hAnsi="Georgia" w:cs="Georgia" w:eastAsia="Georgia"/>
                          <w:b/>
                          <w:bCs/>
                          <w:sz w:val="26"/>
                          <w:szCs w:val="26"/>
                        </w:rPr>
                      </w:pPr>
                    </w:p>
                    <w:p>
                      <w:pPr>
                        <w:spacing w:before="0"/>
                        <w:ind w:left="1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6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8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5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3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3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3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3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3"/>
                          <w:w w:val="105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0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7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0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7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05"/>
                          <w:sz w:val="20"/>
                        </w:rPr>
                        <w:t>y2</w:t>
                      </w:r>
                      <w:r>
                        <w:rPr>
                          <w:rFonts w:ascii="Arial"/>
                          <w:color w:val="307DCC"/>
                          <w:spacing w:val="-43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9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-7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43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0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3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3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0"/>
                          <w:w w:val="1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3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3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3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3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3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1"/>
                          <w:w w:val="155"/>
                          <w:sz w:val="20"/>
                        </w:rPr>
                        <w:t>}}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55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"/>
        <w:rPr>
          <w:rFonts w:ascii="Georgia" w:hAnsi="Georgia" w:cs="Georgia" w:eastAsia="Georgia"/>
          <w:b/>
          <w:bCs/>
          <w:sz w:val="23"/>
          <w:szCs w:val="23"/>
        </w:rPr>
      </w:pPr>
    </w:p>
    <w:p>
      <w:pPr>
        <w:pStyle w:val="BodyText"/>
        <w:spacing w:line="240" w:lineRule="auto" w:before="13"/>
        <w:ind w:left="108" w:right="0"/>
        <w:jc w:val="left"/>
      </w:pPr>
      <w:r>
        <w:rPr>
          <w:spacing w:val="-4"/>
          <w:w w:val="110"/>
        </w:rPr>
        <w:t>Table</w:t>
      </w:r>
      <w:r>
        <w:rPr>
          <w:spacing w:val="13"/>
          <w:w w:val="110"/>
        </w:rPr>
        <w:t> </w:t>
      </w:r>
      <w:r>
        <w:rPr>
          <w:w w:val="110"/>
        </w:rPr>
        <w:t>A.5: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13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Independent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1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2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Chapter</w:t>
      </w:r>
      <w:r>
        <w:rPr>
          <w:spacing w:val="14"/>
          <w:w w:val="110"/>
        </w:rPr>
        <w:t> </w:t>
      </w:r>
      <w:r>
        <w:rPr>
          <w:w w:val="110"/>
        </w:rPr>
        <w:t>3</w:t>
      </w:r>
      <w:r>
        <w:rPr/>
      </w:r>
    </w:p>
    <w:p>
      <w:pPr>
        <w:spacing w:after="0" w:line="240" w:lineRule="auto"/>
        <w:jc w:val="left"/>
        <w:sectPr>
          <w:headerReference w:type="even" r:id="rId163"/>
          <w:headerReference w:type="default" r:id="rId164"/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7"/>
        <w:rPr>
          <w:rFonts w:ascii="PMingLiU" w:hAnsi="PMingLiU" w:cs="PMingLiU" w:eastAsia="PMingLiU"/>
          <w:sz w:val="11"/>
          <w:szCs w:val="11"/>
        </w:rPr>
      </w:pPr>
    </w:p>
    <w:p>
      <w:pPr>
        <w:spacing w:line="200" w:lineRule="atLeast"/>
        <w:ind w:left="547" w:right="0" w:firstLine="0"/>
        <w:rPr>
          <w:rFonts w:ascii="PMingLiU" w:hAnsi="PMingLiU" w:cs="PMingLiU" w:eastAsia="PMingLiU"/>
          <w:sz w:val="20"/>
          <w:szCs w:val="20"/>
        </w:rPr>
      </w:pPr>
      <w:r>
        <w:rPr>
          <w:rFonts w:ascii="PMingLiU" w:hAnsi="PMingLiU" w:cs="PMingLiU" w:eastAsia="PMingLiU"/>
          <w:sz w:val="20"/>
          <w:szCs w:val="20"/>
        </w:rPr>
        <w:pict>
          <v:group style="width:427.75pt;height:591.8pt;mso-position-horizontal-relative:char;mso-position-vertical-relative:line" coordorigin="0,0" coordsize="8555,11836">
            <v:group style="position:absolute;left:0;top:0;width:8555;height:263" coordorigin="0,0" coordsize="8555,263">
              <v:shape style="position:absolute;left:0;top:0;width:8555;height:263" coordorigin="0,0" coordsize="8555,263" path="m0,263l8555,263,8555,0,0,0,0,263xe" filled="true" fillcolor="#f9f9f9" stroked="false">
                <v:path arrowok="t"/>
                <v:fill type="solid"/>
              </v:shape>
            </v:group>
            <v:group style="position:absolute;left:0;top:263;width:8555;height:263" coordorigin="0,263" coordsize="8555,263">
              <v:shape style="position:absolute;left:0;top:263;width:8555;height:263" coordorigin="0,263" coordsize="8555,263" path="m0,526l8555,526,8555,263,0,263,0,526xe" filled="true" fillcolor="#f9f9f9" stroked="false">
                <v:path arrowok="t"/>
                <v:fill type="solid"/>
              </v:shape>
            </v:group>
            <v:group style="position:absolute;left:0;top:526;width:8555;height:263" coordorigin="0,526" coordsize="8555,263">
              <v:shape style="position:absolute;left:0;top:526;width:8555;height:263" coordorigin="0,526" coordsize="8555,263" path="m0,789l8555,789,8555,526,0,526,0,789xe" filled="true" fillcolor="#f9f9f9" stroked="false">
                <v:path arrowok="t"/>
                <v:fill type="solid"/>
              </v:shape>
            </v:group>
            <v:group style="position:absolute;left:0;top:789;width:8555;height:263" coordorigin="0,789" coordsize="8555,263">
              <v:shape style="position:absolute;left:0;top:789;width:8555;height:263" coordorigin="0,789" coordsize="8555,263" path="m0,1052l8555,1052,8555,789,0,789,0,1052xe" filled="true" fillcolor="#f9f9f9" stroked="false">
                <v:path arrowok="t"/>
                <v:fill type="solid"/>
              </v:shape>
            </v:group>
            <v:group style="position:absolute;left:0;top:1052;width:8555;height:263" coordorigin="0,1052" coordsize="8555,263">
              <v:shape style="position:absolute;left:0;top:1052;width:8555;height:263" coordorigin="0,1052" coordsize="8555,263" path="m0,1315l8555,1315,8555,1052,0,1052,0,1315xe" filled="true" fillcolor="#f9f9f9" stroked="false">
                <v:path arrowok="t"/>
                <v:fill type="solid"/>
              </v:shape>
            </v:group>
            <v:group style="position:absolute;left:0;top:1315;width:8555;height:263" coordorigin="0,1315" coordsize="8555,263">
              <v:shape style="position:absolute;left:0;top:1315;width:8555;height:263" coordorigin="0,1315" coordsize="8555,263" path="m0,1578l8555,1578,8555,1315,0,1315,0,1578xe" filled="true" fillcolor="#f9f9f9" stroked="false">
                <v:path arrowok="t"/>
                <v:fill type="solid"/>
              </v:shape>
            </v:group>
            <v:group style="position:absolute;left:0;top:1578;width:8555;height:263" coordorigin="0,1578" coordsize="8555,263">
              <v:shape style="position:absolute;left:0;top:1578;width:8555;height:263" coordorigin="0,1578" coordsize="8555,263" path="m0,1841l8555,1841,8555,1578,0,1578,0,1841xe" filled="true" fillcolor="#f9f9f9" stroked="false">
                <v:path arrowok="t"/>
                <v:fill type="solid"/>
              </v:shape>
            </v:group>
            <v:group style="position:absolute;left:0;top:1841;width:8555;height:263" coordorigin="0,1841" coordsize="8555,263">
              <v:shape style="position:absolute;left:0;top:1841;width:8555;height:263" coordorigin="0,1841" coordsize="8555,263" path="m0,2104l8555,2104,8555,1841,0,1841,0,2104xe" filled="true" fillcolor="#f9f9f9" stroked="false">
                <v:path arrowok="t"/>
                <v:fill type="solid"/>
              </v:shape>
            </v:group>
            <v:group style="position:absolute;left:0;top:2104;width:8555;height:263" coordorigin="0,2104" coordsize="8555,263">
              <v:shape style="position:absolute;left:0;top:2104;width:8555;height:263" coordorigin="0,2104" coordsize="8555,263" path="m0,2367l8555,2367,8555,2104,0,2104,0,2367xe" filled="true" fillcolor="#f9f9f9" stroked="false">
                <v:path arrowok="t"/>
                <v:fill type="solid"/>
              </v:shape>
            </v:group>
            <v:group style="position:absolute;left:0;top:2367;width:8555;height:263" coordorigin="0,2367" coordsize="8555,263">
              <v:shape style="position:absolute;left:0;top:2367;width:8555;height:263" coordorigin="0,2367" coordsize="8555,263" path="m0,2630l8555,2630,8555,2367,0,2367,0,2630xe" filled="true" fillcolor="#f9f9f9" stroked="false">
                <v:path arrowok="t"/>
                <v:fill type="solid"/>
              </v:shape>
            </v:group>
            <v:group style="position:absolute;left:0;top:2630;width:8555;height:263" coordorigin="0,2630" coordsize="8555,263">
              <v:shape style="position:absolute;left:0;top:2630;width:8555;height:263" coordorigin="0,2630" coordsize="8555,263" path="m0,2893l8555,2893,8555,2630,0,2630,0,2893xe" filled="true" fillcolor="#f9f9f9" stroked="false">
                <v:path arrowok="t"/>
                <v:fill type="solid"/>
              </v:shape>
            </v:group>
            <v:group style="position:absolute;left:0;top:2893;width:8555;height:263" coordorigin="0,2893" coordsize="8555,263">
              <v:shape style="position:absolute;left:0;top:2893;width:8555;height:263" coordorigin="0,2893" coordsize="8555,263" path="m0,3156l8555,3156,8555,2893,0,2893,0,3156xe" filled="true" fillcolor="#f9f9f9" stroked="false">
                <v:path arrowok="t"/>
                <v:fill type="solid"/>
              </v:shape>
            </v:group>
            <v:group style="position:absolute;left:0;top:3156;width:8555;height:263" coordorigin="0,3156" coordsize="8555,263">
              <v:shape style="position:absolute;left:0;top:3156;width:8555;height:263" coordorigin="0,3156" coordsize="8555,263" path="m0,3419l8555,3419,8555,3156,0,3156,0,3419xe" filled="true" fillcolor="#f9f9f9" stroked="false">
                <v:path arrowok="t"/>
                <v:fill type="solid"/>
              </v:shape>
            </v:group>
            <v:group style="position:absolute;left:0;top:3419;width:8555;height:263" coordorigin="0,3419" coordsize="8555,263">
              <v:shape style="position:absolute;left:0;top:3419;width:8555;height:263" coordorigin="0,3419" coordsize="8555,263" path="m0,3682l8555,3682,8555,3419,0,3419,0,3682xe" filled="true" fillcolor="#f9f9f9" stroked="false">
                <v:path arrowok="t"/>
                <v:fill type="solid"/>
              </v:shape>
            </v:group>
            <v:group style="position:absolute;left:0;top:3682;width:8555;height:264" coordorigin="0,3682" coordsize="8555,264">
              <v:shape style="position:absolute;left:0;top:3682;width:8555;height:264" coordorigin="0,3682" coordsize="8555,264" path="m0,3945l8555,3945,8555,3682,0,3682,0,3945xe" filled="true" fillcolor="#f9f9f9" stroked="false">
                <v:path arrowok="t"/>
                <v:fill type="solid"/>
              </v:shape>
            </v:group>
            <v:group style="position:absolute;left:0;top:3945;width:8555;height:264" coordorigin="0,3945" coordsize="8555,264">
              <v:shape style="position:absolute;left:0;top:3945;width:8555;height:264" coordorigin="0,3945" coordsize="8555,264" path="m0,4208l8555,4208,8555,3945,0,3945,0,4208xe" filled="true" fillcolor="#f9f9f9" stroked="false">
                <v:path arrowok="t"/>
                <v:fill type="solid"/>
              </v:shape>
            </v:group>
            <v:group style="position:absolute;left:0;top:4208;width:8555;height:264" coordorigin="0,4208" coordsize="8555,264">
              <v:shape style="position:absolute;left:0;top:4208;width:8555;height:264" coordorigin="0,4208" coordsize="8555,264" path="m0,4471l8555,4471,8555,4208,0,4208,0,4471xe" filled="true" fillcolor="#f9f9f9" stroked="false">
                <v:path arrowok="t"/>
                <v:fill type="solid"/>
              </v:shape>
            </v:group>
            <v:group style="position:absolute;left:0;top:4471;width:8555;height:264" coordorigin="0,4471" coordsize="8555,264">
              <v:shape style="position:absolute;left:0;top:4471;width:8555;height:264" coordorigin="0,4471" coordsize="8555,264" path="m0,4734l8555,4734,8555,4471,0,4471,0,4734xe" filled="true" fillcolor="#f9f9f9" stroked="false">
                <v:path arrowok="t"/>
                <v:fill type="solid"/>
              </v:shape>
            </v:group>
            <v:group style="position:absolute;left:0;top:4734;width:8555;height:264" coordorigin="0,4734" coordsize="8555,264">
              <v:shape style="position:absolute;left:0;top:4734;width:8555;height:264" coordorigin="0,4734" coordsize="8555,264" path="m0,4997l8555,4997,8555,4734,0,4734,0,4997xe" filled="true" fillcolor="#f9f9f9" stroked="false">
                <v:path arrowok="t"/>
                <v:fill type="solid"/>
              </v:shape>
            </v:group>
            <v:group style="position:absolute;left:0;top:4997;width:8555;height:264" coordorigin="0,4997" coordsize="8555,264">
              <v:shape style="position:absolute;left:0;top:4997;width:8555;height:264" coordorigin="0,4997" coordsize="8555,264" path="m0,5260l8555,5260,8555,4997,0,4997,0,5260xe" filled="true" fillcolor="#f9f9f9" stroked="false">
                <v:path arrowok="t"/>
                <v:fill type="solid"/>
              </v:shape>
            </v:group>
            <v:group style="position:absolute;left:0;top:5260;width:8555;height:264" coordorigin="0,5260" coordsize="8555,264">
              <v:shape style="position:absolute;left:0;top:5260;width:8555;height:264" coordorigin="0,5260" coordsize="8555,264" path="m0,5523l8555,5523,8555,5260,0,5260,0,5523xe" filled="true" fillcolor="#f9f9f9" stroked="false">
                <v:path arrowok="t"/>
                <v:fill type="solid"/>
              </v:shape>
            </v:group>
            <v:group style="position:absolute;left:0;top:5523;width:8555;height:264" coordorigin="0,5523" coordsize="8555,264">
              <v:shape style="position:absolute;left:0;top:5523;width:8555;height:264" coordorigin="0,5523" coordsize="8555,264" path="m0,5786l8555,5786,8555,5523,0,5523,0,5786xe" filled="true" fillcolor="#f9f9f9" stroked="false">
                <v:path arrowok="t"/>
                <v:fill type="solid"/>
              </v:shape>
            </v:group>
            <v:group style="position:absolute;left:0;top:5786;width:8555;height:264" coordorigin="0,5786" coordsize="8555,264">
              <v:shape style="position:absolute;left:0;top:5786;width:8555;height:264" coordorigin="0,5786" coordsize="8555,264" path="m0,6049l8555,6049,8555,5786,0,5786,0,6049xe" filled="true" fillcolor="#f9f9f9" stroked="false">
                <v:path arrowok="t"/>
                <v:fill type="solid"/>
              </v:shape>
            </v:group>
            <v:group style="position:absolute;left:0;top:6049;width:8555;height:264" coordorigin="0,6049" coordsize="8555,264">
              <v:shape style="position:absolute;left:0;top:6049;width:8555;height:264" coordorigin="0,6049" coordsize="8555,264" path="m0,6312l8555,6312,8555,6049,0,6049,0,6312xe" filled="true" fillcolor="#f9f9f9" stroked="false">
                <v:path arrowok="t"/>
                <v:fill type="solid"/>
              </v:shape>
            </v:group>
            <v:group style="position:absolute;left:0;top:6312;width:8555;height:264" coordorigin="0,6312" coordsize="8555,264">
              <v:shape style="position:absolute;left:0;top:6312;width:8555;height:264" coordorigin="0,6312" coordsize="8555,264" path="m0,6575l8555,6575,8555,6312,0,6312,0,6575xe" filled="true" fillcolor="#f9f9f9" stroked="false">
                <v:path arrowok="t"/>
                <v:fill type="solid"/>
              </v:shape>
            </v:group>
            <v:group style="position:absolute;left:0;top:6575;width:8555;height:264" coordorigin="0,6575" coordsize="8555,264">
              <v:shape style="position:absolute;left:0;top:6575;width:8555;height:264" coordorigin="0,6575" coordsize="8555,264" path="m0,6838l8555,6838,8555,6575,0,6575,0,6838xe" filled="true" fillcolor="#f9f9f9" stroked="false">
                <v:path arrowok="t"/>
                <v:fill type="solid"/>
              </v:shape>
            </v:group>
            <v:group style="position:absolute;left:0;top:6838;width:8555;height:264" coordorigin="0,6838" coordsize="8555,264">
              <v:shape style="position:absolute;left:0;top:6838;width:8555;height:264" coordorigin="0,6838" coordsize="8555,264" path="m0,7101l8555,7101,8555,6838,0,6838,0,7101xe" filled="true" fillcolor="#f9f9f9" stroked="false">
                <v:path arrowok="t"/>
                <v:fill type="solid"/>
              </v:shape>
            </v:group>
            <v:group style="position:absolute;left:0;top:7101;width:8555;height:264" coordorigin="0,7101" coordsize="8555,264">
              <v:shape style="position:absolute;left:0;top:7101;width:8555;height:264" coordorigin="0,7101" coordsize="8555,264" path="m0,7364l8555,7364,8555,7101,0,7101,0,7364xe" filled="true" fillcolor="#f9f9f9" stroked="false">
                <v:path arrowok="t"/>
                <v:fill type="solid"/>
              </v:shape>
            </v:group>
            <v:group style="position:absolute;left:0;top:7364;width:8555;height:264" coordorigin="0,7364" coordsize="8555,264">
              <v:shape style="position:absolute;left:0;top:7364;width:8555;height:264" coordorigin="0,7364" coordsize="8555,264" path="m0,7627l8555,7627,8555,7364,0,7364,0,7627xe" filled="true" fillcolor="#f9f9f9" stroked="false">
                <v:path arrowok="t"/>
                <v:fill type="solid"/>
              </v:shape>
            </v:group>
            <v:group style="position:absolute;left:0;top:7627;width:8555;height:264" coordorigin="0,7627" coordsize="8555,264">
              <v:shape style="position:absolute;left:0;top:7627;width:8555;height:264" coordorigin="0,7627" coordsize="8555,264" path="m0,7890l8555,7890,8555,7627,0,7627,0,7890xe" filled="true" fillcolor="#f9f9f9" stroked="false">
                <v:path arrowok="t"/>
                <v:fill type="solid"/>
              </v:shape>
            </v:group>
            <v:group style="position:absolute;left:0;top:7890;width:8555;height:264" coordorigin="0,7890" coordsize="8555,264">
              <v:shape style="position:absolute;left:0;top:7890;width:8555;height:264" coordorigin="0,7890" coordsize="8555,264" path="m0,8153l8555,8153,8555,7890,0,7890,0,8153xe" filled="true" fillcolor="#f9f9f9" stroked="false">
                <v:path arrowok="t"/>
                <v:fill type="solid"/>
              </v:shape>
            </v:group>
            <v:group style="position:absolute;left:0;top:8153;width:8555;height:264" coordorigin="0,8153" coordsize="8555,264">
              <v:shape style="position:absolute;left:0;top:8153;width:8555;height:264" coordorigin="0,8153" coordsize="8555,264" path="m0,8417l8555,8417,8555,8153,0,8153,0,8417xe" filled="true" fillcolor="#f9f9f9" stroked="false">
                <v:path arrowok="t"/>
                <v:fill type="solid"/>
              </v:shape>
            </v:group>
            <v:group style="position:absolute;left:0;top:8417;width:8555;height:264" coordorigin="0,8417" coordsize="8555,264">
              <v:shape style="position:absolute;left:0;top:8417;width:8555;height:264" coordorigin="0,8417" coordsize="8555,264" path="m0,8680l8555,8680,8555,8417,0,8417,0,8680xe" filled="true" fillcolor="#f9f9f9" stroked="false">
                <v:path arrowok="t"/>
                <v:fill type="solid"/>
              </v:shape>
            </v:group>
            <v:group style="position:absolute;left:0;top:8680;width:8555;height:263" coordorigin="0,8680" coordsize="8555,263">
              <v:shape style="position:absolute;left:0;top:8680;width:8555;height:263" coordorigin="0,8680" coordsize="8555,263" path="m0,8943l8555,8943,8555,8680,0,8680,0,8943xe" filled="true" fillcolor="#f9f9f9" stroked="false">
                <v:path arrowok="t"/>
                <v:fill type="solid"/>
              </v:shape>
            </v:group>
            <v:group style="position:absolute;left:0;top:8943;width:8555;height:264" coordorigin="0,8943" coordsize="8555,264">
              <v:shape style="position:absolute;left:0;top:8943;width:8555;height:264" coordorigin="0,8943" coordsize="8555,264" path="m0,9206l8555,9206,8555,8943,0,8943,0,9206xe" filled="true" fillcolor="#f9f9f9" stroked="false">
                <v:path arrowok="t"/>
                <v:fill type="solid"/>
              </v:shape>
            </v:group>
            <v:group style="position:absolute;left:0;top:9206;width:8555;height:264" coordorigin="0,9206" coordsize="8555,264">
              <v:shape style="position:absolute;left:0;top:9206;width:8555;height:264" coordorigin="0,9206" coordsize="8555,264" path="m0,9469l8555,9469,8555,9206,0,9206,0,9469xe" filled="true" fillcolor="#f9f9f9" stroked="false">
                <v:path arrowok="t"/>
                <v:fill type="solid"/>
              </v:shape>
            </v:group>
            <v:group style="position:absolute;left:0;top:9469;width:8555;height:264" coordorigin="0,9469" coordsize="8555,264">
              <v:shape style="position:absolute;left:0;top:9469;width:8555;height:264" coordorigin="0,9469" coordsize="8555,264" path="m0,9732l8555,9732,8555,9469,0,9469,0,9732xe" filled="true" fillcolor="#f9f9f9" stroked="false">
                <v:path arrowok="t"/>
                <v:fill type="solid"/>
              </v:shape>
            </v:group>
            <v:group style="position:absolute;left:0;top:9732;width:8555;height:264" coordorigin="0,9732" coordsize="8555,264">
              <v:shape style="position:absolute;left:0;top:9732;width:8555;height:264" coordorigin="0,9732" coordsize="8555,264" path="m0,9995l8555,9995,8555,9732,0,9732,0,9995xe" filled="true" fillcolor="#f9f9f9" stroked="false">
                <v:path arrowok="t"/>
                <v:fill type="solid"/>
              </v:shape>
            </v:group>
            <v:group style="position:absolute;left:0;top:9995;width:8555;height:264" coordorigin="0,9995" coordsize="8555,264">
              <v:shape style="position:absolute;left:0;top:9995;width:8555;height:264" coordorigin="0,9995" coordsize="8555,264" path="m0,10258l8555,10258,8555,9995,0,9995,0,10258xe" filled="true" fillcolor="#f9f9f9" stroked="false">
                <v:path arrowok="t"/>
                <v:fill type="solid"/>
              </v:shape>
            </v:group>
            <v:group style="position:absolute;left:0;top:10258;width:8555;height:264" coordorigin="0,10258" coordsize="8555,264">
              <v:shape style="position:absolute;left:0;top:10258;width:8555;height:264" coordorigin="0,10258" coordsize="8555,264" path="m0,10521l8555,10521,8555,10258,0,10258,0,10521xe" filled="true" fillcolor="#f9f9f9" stroked="false">
                <v:path arrowok="t"/>
                <v:fill type="solid"/>
              </v:shape>
            </v:group>
            <v:group style="position:absolute;left:0;top:10521;width:8555;height:264" coordorigin="0,10521" coordsize="8555,264">
              <v:shape style="position:absolute;left:0;top:10521;width:8555;height:264" coordorigin="0,10521" coordsize="8555,264" path="m0,10784l8555,10784,8555,10521,0,10521,0,10784xe" filled="true" fillcolor="#f9f9f9" stroked="false">
                <v:path arrowok="t"/>
                <v:fill type="solid"/>
              </v:shape>
            </v:group>
            <v:group style="position:absolute;left:0;top:10784;width:8555;height:264" coordorigin="0,10784" coordsize="8555,264">
              <v:shape style="position:absolute;left:0;top:10784;width:8555;height:264" coordorigin="0,10784" coordsize="8555,264" path="m0,11047l8555,11047,8555,10784,0,10784,0,11047xe" filled="true" fillcolor="#f9f9f9" stroked="false">
                <v:path arrowok="t"/>
                <v:fill type="solid"/>
              </v:shape>
            </v:group>
            <v:group style="position:absolute;left:0;top:11047;width:8555;height:264" coordorigin="0,11047" coordsize="8555,264">
              <v:shape style="position:absolute;left:0;top:11047;width:8555;height:264" coordorigin="0,11047" coordsize="8555,264" path="m0,11310l8555,11310,8555,11047,0,11047,0,11310xe" filled="true" fillcolor="#f9f9f9" stroked="false">
                <v:path arrowok="t"/>
                <v:fill type="solid"/>
              </v:shape>
            </v:group>
            <v:group style="position:absolute;left:0;top:11310;width:8555;height:264" coordorigin="0,11310" coordsize="8555,264">
              <v:shape style="position:absolute;left:0;top:11310;width:8555;height:264" coordorigin="0,11310" coordsize="8555,264" path="m0,11573l8555,11573,8555,11310,0,11310,0,11573xe" filled="true" fillcolor="#f9f9f9" stroked="false">
                <v:path arrowok="t"/>
                <v:fill type="solid"/>
              </v:shape>
            </v:group>
            <v:group style="position:absolute;left:0;top:11573;width:8555;height:263" coordorigin="0,11573" coordsize="8555,263">
              <v:shape style="position:absolute;left:0;top:11573;width:8555;height:263" coordorigin="0,11573" coordsize="8555,263" path="m0,11836l8555,11836,8555,11573,0,11573,0,11836xe" filled="true" fillcolor="#f9f9f9" stroked="false">
                <v:path arrowok="t"/>
                <v:fill type="solid"/>
              </v:shape>
              <v:shape style="position:absolute;left:889;top:35;width:7131;height:9142" type="#_x0000_t202" filled="false" stroked="false">
                <v:textbox inset="0,0,0,0">
                  <w:txbxContent>
                    <w:p>
                      <w:pPr>
                        <w:tabs>
                          <w:tab w:pos="2384" w:val="left" w:leader="none"/>
                        </w:tabs>
                        <w:spacing w:line="192" w:lineRule="exact" w:before="0"/>
                        <w:ind w:left="8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bookmarkStart w:name="_bookmark159" w:id="283"/>
                      <w:bookmarkEnd w:id="283"/>
                      <w:r>
                        <w:rPr/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0"/>
                          <w:sz w:val="20"/>
                        </w:rPr>
                        <w:t>ode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666666"/>
                          <w:spacing w:val="17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0"/>
                          <w:sz w:val="20"/>
                        </w:rPr>
                        <w:t>h</w:t>
                      </w:r>
                      <w:r>
                        <w:rPr>
                          <w:rFonts w:ascii="Arial"/>
                          <w:color w:val="666666"/>
                          <w:spacing w:val="-5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3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6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3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35"/>
                          <w:sz w:val="20"/>
                        </w:rPr>
                        <w:t>x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3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-21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=</w:t>
                        <w:tab/>
                      </w:r>
                      <w:r>
                        <w:rPr>
                          <w:rFonts w:ascii="Arial"/>
                          <w:color w:val="307DCC"/>
                          <w:w w:val="115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color w:val="307DCC"/>
                          <w:spacing w:val="-55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3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ode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15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Le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74" w:lineRule="auto" w:before="0"/>
                        <w:ind w:left="7" w:right="3390" w:hanging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66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28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4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2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2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3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4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20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2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1 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2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3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44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44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51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1"/>
                          <w:w w:val="1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4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4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57"/>
                          <w:w w:val="14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4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2"/>
                          <w:w w:val="14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w w:val="2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4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4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1"/>
                          <w:w w:val="14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1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45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74" w:lineRule="auto" w:before="0"/>
                        <w:ind w:left="7" w:right="2888" w:hanging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3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2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7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6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5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7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bda1</w:t>
                      </w:r>
                      <w:r>
                        <w:rPr>
                          <w:rFonts w:ascii="Arial"/>
                          <w:color w:val="307DCC"/>
                          <w:spacing w:val="-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3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64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63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2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80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6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4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1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49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3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3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2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3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34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4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8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4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4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4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4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2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8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85"/>
                          <w:sz w:val="20"/>
                        </w:rPr>
                        <w:t>],</w:t>
                      </w:r>
                      <w:r>
                        <w:rPr>
                          <w:rFonts w:ascii="Arial"/>
                          <w:color w:val="307DCC"/>
                          <w:spacing w:val="41"/>
                          <w:w w:val="1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4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4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4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54"/>
                          <w:w w:val="1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3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6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6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49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6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w w:val="155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Le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3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51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5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m </w:t>
                      </w:r>
                      <w:r>
                        <w:rPr>
                          <w:rFonts w:ascii="Arial"/>
                          <w:color w:val="307DCC"/>
                          <w:spacing w:val="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"/>
                          <w:w w:val="11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1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w w:val="11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274" w:lineRule="auto" w:before="0"/>
                        <w:ind w:left="7" w:right="1757" w:hanging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73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72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4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4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1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1b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4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0"/>
                          <w:sz w:val="20"/>
                        </w:rPr>
                        <w:t>]]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28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45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2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1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50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],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51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w w:val="155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1"/>
                          <w:w w:val="110"/>
                          <w:sz w:val="20"/>
                        </w:rPr>
                        <w:t>###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3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73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5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10"/>
                          <w:sz w:val="20"/>
                        </w:rPr>
                        <w:t>n 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"/>
                          <w:w w:val="1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3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45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10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4" w:lineRule="auto" w:before="33"/>
                        <w:ind w:left="7" w:right="1757" w:hanging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3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46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9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2b</w:t>
                      </w:r>
                      <w:r>
                        <w:rPr>
                          <w:rFonts w:ascii="Arial"/>
                          <w:color w:val="307DCC"/>
                          <w:spacing w:val="-48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3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-3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0"/>
                          <w:sz w:val="20"/>
                        </w:rPr>
                        <w:t>]]</w:t>
                      </w:r>
                      <w:r>
                        <w:rPr>
                          <w:rFonts w:ascii="Arial"/>
                          <w:color w:val="307DCC"/>
                          <w:spacing w:val="-64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28"/>
                          <w:w w:val="1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4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2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45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2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-38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4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color w:val="307DCC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3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55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z w:val="20"/>
                        </w:rPr>
                        <w:t>~ </w:t>
                      </w:r>
                      <w:r>
                        <w:rPr>
                          <w:rFonts w:ascii="Arial"/>
                          <w:color w:val="BB5A64"/>
                          <w:spacing w:val="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dno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sz w:val="20"/>
                        </w:rPr>
                        <w:t>u2</w:t>
                      </w:r>
                      <w:r>
                        <w:rPr>
                          <w:rFonts w:ascii="Arial"/>
                          <w:color w:val="307DCC"/>
                          <w:spacing w:val="-33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1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35"/>
                          <w:sz w:val="20"/>
                        </w:rPr>
                        <w:t>],</w:t>
                      </w:r>
                      <w:r>
                        <w:rPr>
                          <w:rFonts w:ascii="Arial"/>
                          <w:color w:val="307DCC"/>
                          <w:spacing w:val="62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g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-4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sz w:val="20"/>
                        </w:rPr>
                        <w:t>2</w:t>
                      </w:r>
                      <w:r>
                        <w:rPr>
                          <w:rFonts w:ascii="Arial"/>
                          <w:color w:val="307DCC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307DCC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3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v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35"/>
                          <w:sz w:val="20"/>
                        </w:rPr>
                        <w:t>3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71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3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59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sz w:val="20"/>
                        </w:rPr>
                        <w:t>0</w:t>
                      </w:r>
                      <w:r>
                        <w:rPr>
                          <w:rFonts w:ascii="Arial"/>
                          <w:color w:val="307DCC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60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w w:val="155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8"/>
                        <w:rPr>
                          <w:rFonts w:ascii="PMingLiU" w:hAnsi="PMingLiU" w:cs="PMingLiU" w:eastAsia="PMingLiU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w w:val="120"/>
                          <w:sz w:val="20"/>
                        </w:rPr>
                        <w:t># 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20"/>
                          <w:sz w:val="20"/>
                        </w:rPr>
                        <w:t>p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20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w w:val="120"/>
                          <w:sz w:val="20"/>
                        </w:rPr>
                        <w:t>* </w:t>
                      </w:r>
                      <w:r>
                        <w:rPr>
                          <w:rFonts w:ascii="Arial"/>
                          <w:color w:val="BB5A64"/>
                          <w:spacing w:val="20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20"/>
                          <w:sz w:val="20"/>
                        </w:rPr>
                        <w:t>k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12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0"/>
                          <w:sz w:val="20"/>
                        </w:rPr>
                        <w:t>li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120"/>
                          <w:sz w:val="20"/>
                        </w:rPr>
                        <w:t>hood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97;top:9503;width:718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5"/>
                          <w:w w:val="9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9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9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9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402;top:9503;width:4618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BB5A64"/>
                          <w:spacing w:val="9"/>
                          <w:w w:val="105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color w:val="BB5A64"/>
                          <w:spacing w:val="5"/>
                          <w:w w:val="105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BB5A64"/>
                          <w:spacing w:val="-3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35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5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bda1</w:t>
                      </w:r>
                      <w:r>
                        <w:rPr>
                          <w:rFonts w:ascii="Arial"/>
                          <w:color w:val="307DCC"/>
                          <w:spacing w:val="-42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-7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bda2</w:t>
                      </w:r>
                      <w:r>
                        <w:rPr>
                          <w:rFonts w:ascii="Arial"/>
                          <w:color w:val="307DCC"/>
                          <w:spacing w:val="-41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-7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5"/>
                          <w:w w:val="1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05"/>
                          <w:sz w:val="20"/>
                        </w:rPr>
                        <w:t>bda3</w:t>
                      </w:r>
                      <w:r>
                        <w:rPr>
                          <w:rFonts w:ascii="Arial"/>
                          <w:color w:val="307DCC"/>
                          <w:spacing w:val="-42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-7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0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0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5"/>
                          <w:w w:val="10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6"/>
                          <w:w w:val="10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52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05"/>
                          <w:sz w:val="20"/>
                        </w:rPr>
                        <w:t>4</w:t>
                      </w:r>
                      <w:r>
                        <w:rPr>
                          <w:rFonts w:ascii="Arial"/>
                          <w:color w:val="307DCC"/>
                          <w:spacing w:val="-47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3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89;top:10029;width:733;height:1252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3" w:right="0" w:firstLine="1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4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4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4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69"/>
                          <w:w w:val="14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7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88"/>
                          <w:w w:val="17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0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74" w:lineRule="auto" w:before="33"/>
                        <w:ind w:left="0" w:right="0" w:firstLine="3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21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5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6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2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-3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70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62"/>
                          <w:w w:val="17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21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w w:val="2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32"/>
                          <w:w w:val="12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w w:val="12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6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0"/>
                          <w:w w:val="20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w w:val="200"/>
                          <w:sz w:val="20"/>
                        </w:rPr>
                        <w:t>,</w:t>
                      </w:r>
                      <w:r>
                        <w:rPr>
                          <w:rFonts w:ascii="Arial"/>
                          <w:color w:val="307DCC"/>
                          <w:spacing w:val="-99"/>
                          <w:w w:val="20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20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w w:val="20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1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5"/>
                          <w:w w:val="155"/>
                          <w:sz w:val="20"/>
                        </w:rPr>
                        <w:t>}}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46;top:10029;width:224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3"/>
                          <w:w w:val="1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22;top:10029;width:2738;height:463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2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49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2"/>
                          <w:w w:val="12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2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25"/>
                          <w:sz w:val="20"/>
                        </w:rPr>
                        <w:t>ea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307DCC"/>
                          <w:spacing w:val="-50"/>
                          <w:w w:val="12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2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25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37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BB5A64"/>
                          <w:spacing w:val="10"/>
                          <w:w w:val="115"/>
                          <w:sz w:val="20"/>
                        </w:rPr>
                        <w:t>&lt;</w:t>
                      </w:r>
                      <w:r>
                        <w:rPr>
                          <w:rFonts w:ascii="Arial"/>
                          <w:color w:val="BB5A64"/>
                          <w:spacing w:val="5"/>
                          <w:w w:val="115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BB5A64"/>
                          <w:spacing w:val="14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5"/>
                          <w:sz w:val="20"/>
                        </w:rPr>
                        <w:t>r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15"/>
                          <w:sz w:val="20"/>
                        </w:rPr>
                        <w:t>ho</w:t>
                      </w:r>
                      <w:r>
                        <w:rPr>
                          <w:rFonts w:ascii="Arial"/>
                          <w:color w:val="307DCC"/>
                          <w:spacing w:val="-51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9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8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BB5A64"/>
                          <w:spacing w:val="17"/>
                          <w:w w:val="180"/>
                          <w:sz w:val="20"/>
                        </w:rPr>
                        <w:t>*</w:t>
                      </w:r>
                      <w:r>
                        <w:rPr>
                          <w:rFonts w:ascii="Arial"/>
                          <w:color w:val="BB5A64"/>
                          <w:spacing w:val="-86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307DCC"/>
                          <w:spacing w:val="25"/>
                          <w:w w:val="11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7"/>
                          <w:w w:val="115"/>
                          <w:sz w:val="20"/>
                        </w:rPr>
                        <w:t>bda</w:t>
                      </w:r>
                      <w:r>
                        <w:rPr>
                          <w:rFonts w:ascii="Arial"/>
                          <w:color w:val="307DCC"/>
                          <w:spacing w:val="-49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8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89"/>
                          <w:w w:val="18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80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9"/>
                          <w:w w:val="180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646;top:10555;width:2483;height:463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3"/>
                          <w:w w:val="135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307DCC"/>
                          <w:spacing w:val="4"/>
                          <w:w w:val="135"/>
                          <w:sz w:val="20"/>
                        </w:rPr>
                        <w:t>:</w:t>
                      </w:r>
                      <w:r>
                        <w:rPr>
                          <w:rFonts w:ascii="Arial"/>
                          <w:color w:val="307DCC"/>
                          <w:spacing w:val="-58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8"/>
                          <w:w w:val="110"/>
                          <w:sz w:val="20"/>
                        </w:rPr>
                        <w:t>N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307DCC"/>
                          <w:spacing w:val="-4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35"/>
                          <w:sz w:val="20"/>
                        </w:rPr>
                        <w:t>){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before="33"/>
                        <w:ind w:left="749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BB5A64"/>
                          <w:w w:val="110"/>
                          <w:sz w:val="20"/>
                        </w:rPr>
                        <w:t>~</w:t>
                      </w:r>
                      <w:r>
                        <w:rPr>
                          <w:rFonts w:ascii="Arial"/>
                          <w:color w:val="BB5A64"/>
                          <w:spacing w:val="58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15"/>
                          <w:w w:val="110"/>
                          <w:sz w:val="20"/>
                        </w:rPr>
                        <w:t>dpo</w:t>
                      </w:r>
                      <w:r>
                        <w:rPr>
                          <w:rFonts w:ascii="Arial"/>
                          <w:color w:val="307DCC"/>
                          <w:spacing w:val="6"/>
                          <w:w w:val="11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color w:val="307DCC"/>
                          <w:spacing w:val="13"/>
                          <w:w w:val="110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307DCC"/>
                          <w:spacing w:val="-3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w w:val="165"/>
                          <w:sz w:val="20"/>
                        </w:rPr>
                        <w:t>(</w:t>
                      </w:r>
                      <w:r>
                        <w:rPr>
                          <w:rFonts w:ascii="Arial"/>
                          <w:color w:val="307DCC"/>
                          <w:spacing w:val="-74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21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307DCC"/>
                          <w:spacing w:val="14"/>
                          <w:w w:val="110"/>
                          <w:sz w:val="20"/>
                        </w:rPr>
                        <w:t>u</w:t>
                      </w:r>
                      <w:r>
                        <w:rPr>
                          <w:rFonts w:ascii="Arial"/>
                          <w:color w:val="307DCC"/>
                          <w:spacing w:val="7"/>
                          <w:w w:val="11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307DCC"/>
                          <w:spacing w:val="-4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307DCC"/>
                          <w:spacing w:val="8"/>
                          <w:w w:val="165"/>
                          <w:sz w:val="20"/>
                        </w:rPr>
                        <w:t>j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65"/>
                          <w:sz w:val="20"/>
                        </w:rPr>
                        <w:t>]</w:t>
                      </w:r>
                      <w:r>
                        <w:rPr>
                          <w:rFonts w:ascii="Arial"/>
                          <w:color w:val="307DCC"/>
                          <w:spacing w:val="12"/>
                          <w:w w:val="165"/>
                          <w:sz w:val="20"/>
                        </w:rPr>
                        <w:t>)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89;top:11608;width:231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07DCC"/>
                          <w:spacing w:val="9"/>
                          <w:w w:val="150"/>
                          <w:sz w:val="20"/>
                        </w:rPr>
                        <w:t>}</w:t>
                      </w:r>
                      <w:r>
                        <w:rPr>
                          <w:rFonts w:ascii="Arial"/>
                          <w:color w:val="307DCC"/>
                          <w:spacing w:val="10"/>
                          <w:w w:val="150"/>
                          <w:sz w:val="20"/>
                        </w:rPr>
                        <w:t>"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PMingLiU" w:hAnsi="PMingLiU" w:cs="PMingLiU" w:eastAsia="PMingLiU"/>
          <w:sz w:val="20"/>
          <w:szCs w:val="20"/>
        </w:rPr>
      </w: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pStyle w:val="BodyText"/>
        <w:spacing w:line="240" w:lineRule="auto" w:before="13"/>
        <w:ind w:left="539" w:right="0"/>
        <w:jc w:val="left"/>
      </w:pPr>
      <w:r>
        <w:rPr>
          <w:spacing w:val="-4"/>
          <w:w w:val="110"/>
        </w:rPr>
        <w:t>Table</w:t>
      </w:r>
      <w:r>
        <w:rPr>
          <w:spacing w:val="11"/>
          <w:w w:val="110"/>
        </w:rPr>
        <w:t> </w:t>
      </w:r>
      <w:r>
        <w:rPr>
          <w:w w:val="110"/>
        </w:rPr>
        <w:t>A.6: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JA</w:t>
      </w:r>
      <w:r>
        <w:rPr>
          <w:spacing w:val="-3"/>
          <w:w w:val="110"/>
        </w:rPr>
        <w:t>GS</w:t>
      </w:r>
      <w:r>
        <w:rPr>
          <w:spacing w:val="10"/>
          <w:w w:val="110"/>
        </w:rPr>
        <w:t> </w:t>
      </w:r>
      <w:r>
        <w:rPr>
          <w:spacing w:val="1"/>
          <w:w w:val="110"/>
        </w:rPr>
        <w:t>code</w:t>
      </w:r>
      <w:r>
        <w:rPr>
          <w:spacing w:val="10"/>
          <w:w w:val="110"/>
        </w:rPr>
        <w:t> 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d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Hie</w:t>
      </w:r>
      <w:r>
        <w:rPr>
          <w:spacing w:val="-1"/>
          <w:w w:val="110"/>
        </w:rPr>
        <w:t>rarchical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12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Chapter</w:t>
      </w:r>
      <w:r>
        <w:rPr>
          <w:spacing w:val="11"/>
          <w:w w:val="110"/>
        </w:rPr>
        <w:t> </w:t>
      </w:r>
      <w:r>
        <w:rPr>
          <w:w w:val="110"/>
        </w:rPr>
        <w:t>3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3"/>
        <w:rPr>
          <w:rFonts w:ascii="PMingLiU" w:hAnsi="PMingLiU" w:cs="PMingLiU" w:eastAsia="PMingLiU"/>
          <w:sz w:val="29"/>
          <w:szCs w:val="29"/>
        </w:rPr>
      </w:pPr>
    </w:p>
    <w:p>
      <w:pPr>
        <w:spacing w:before="22"/>
        <w:ind w:left="117" w:right="0" w:firstLine="0"/>
        <w:jc w:val="left"/>
        <w:rPr>
          <w:rFonts w:ascii="Georgia" w:hAnsi="Georgia" w:cs="Georgia" w:eastAsia="Georgia"/>
          <w:sz w:val="49"/>
          <w:szCs w:val="49"/>
        </w:rPr>
      </w:pPr>
      <w:r>
        <w:rPr>
          <w:rFonts w:ascii="Georgia"/>
          <w:b/>
          <w:spacing w:val="-3"/>
          <w:sz w:val="49"/>
        </w:rPr>
        <w:t>Bibliograph</w:t>
      </w:r>
      <w:r>
        <w:rPr>
          <w:rFonts w:ascii="Georgia"/>
          <w:b/>
          <w:spacing w:val="-2"/>
          <w:sz w:val="49"/>
        </w:rPr>
        <w:t>y</w:t>
      </w:r>
      <w:r>
        <w:rPr>
          <w:rFonts w:ascii="Georgia"/>
          <w:sz w:val="49"/>
        </w:rPr>
      </w:r>
    </w:p>
    <w:p>
      <w:pPr>
        <w:spacing w:line="240" w:lineRule="auto" w:before="3"/>
        <w:rPr>
          <w:rFonts w:ascii="Georgia" w:hAnsi="Georgia" w:cs="Georgia" w:eastAsia="Georgia"/>
          <w:b/>
          <w:bCs/>
          <w:sz w:val="65"/>
          <w:szCs w:val="65"/>
        </w:rPr>
      </w:pPr>
    </w:p>
    <w:p>
      <w:pPr>
        <w:pStyle w:val="BodyText"/>
        <w:spacing w:line="242" w:lineRule="auto"/>
        <w:ind w:left="351" w:right="545" w:hanging="235"/>
        <w:jc w:val="both"/>
      </w:pPr>
      <w:bookmarkStart w:name="_bookmark160" w:id="284"/>
      <w:bookmarkEnd w:id="284"/>
      <w:r>
        <w:rPr/>
      </w:r>
      <w:r>
        <w:rPr>
          <w:w w:val="110"/>
        </w:rPr>
        <w:t>Adams,</w:t>
      </w:r>
      <w:r>
        <w:rPr>
          <w:spacing w:val="-4"/>
          <w:w w:val="110"/>
        </w:rPr>
        <w:t> </w:t>
      </w:r>
      <w:r>
        <w:rPr>
          <w:w w:val="110"/>
        </w:rPr>
        <w:t>T.,</w:t>
      </w:r>
      <w:r>
        <w:rPr>
          <w:spacing w:val="-3"/>
          <w:w w:val="110"/>
        </w:rPr>
        <w:t> O’Sulliv</w:t>
      </w:r>
      <w:r>
        <w:rPr>
          <w:spacing w:val="-2"/>
          <w:w w:val="110"/>
        </w:rPr>
        <w:t>an,</w:t>
      </w:r>
      <w:r>
        <w:rPr>
          <w:spacing w:val="-3"/>
          <w:w w:val="110"/>
        </w:rPr>
        <w:t> </w:t>
      </w:r>
      <w:r>
        <w:rPr>
          <w:w w:val="110"/>
        </w:rPr>
        <w:t>M.,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Walker,</w:t>
      </w:r>
      <w:r>
        <w:rPr>
          <w:spacing w:val="-3"/>
          <w:w w:val="110"/>
        </w:rPr>
        <w:t> </w:t>
      </w:r>
      <w:r>
        <w:rPr>
          <w:w w:val="110"/>
        </w:rPr>
        <w:t>C.</w:t>
      </w:r>
      <w:r>
        <w:rPr>
          <w:spacing w:val="-3"/>
          <w:w w:val="110"/>
        </w:rPr>
        <w:t> </w:t>
      </w:r>
      <w:r>
        <w:rPr>
          <w:w w:val="110"/>
        </w:rPr>
        <w:t>(2018).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sim</w:t>
      </w:r>
      <w:r>
        <w:rPr>
          <w:spacing w:val="-1"/>
          <w:w w:val="110"/>
        </w:rPr>
        <w:t>ulation</w:t>
      </w:r>
      <w:r>
        <w:rPr>
          <w:spacing w:val="-4"/>
          <w:w w:val="110"/>
        </w:rPr>
        <w:t> </w:t>
      </w:r>
      <w:r>
        <w:rPr>
          <w:spacing w:val="1"/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auckland</w:t>
      </w:r>
      <w:r>
        <w:rPr>
          <w:spacing w:val="33"/>
          <w:w w:val="112"/>
        </w:rPr>
        <w:t> </w:t>
      </w:r>
      <w:r>
        <w:rPr>
          <w:spacing w:val="-2"/>
          <w:w w:val="110"/>
        </w:rPr>
        <w:t>city</w:t>
      </w:r>
      <w:r>
        <w:rPr>
          <w:spacing w:val="-9"/>
          <w:w w:val="110"/>
        </w:rPr>
        <w:t> </w:t>
      </w:r>
      <w:r>
        <w:rPr>
          <w:w w:val="110"/>
        </w:rPr>
        <w:t>hospital’s</w:t>
      </w:r>
      <w:r>
        <w:rPr>
          <w:spacing w:val="-8"/>
          <w:w w:val="110"/>
        </w:rPr>
        <w:t> </w:t>
      </w:r>
      <w:r>
        <w:rPr>
          <w:w w:val="110"/>
        </w:rPr>
        <w:t>emergency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department.</w:t>
      </w:r>
      <w:r>
        <w:rPr>
          <w:spacing w:val="13"/>
          <w:w w:val="110"/>
        </w:rPr>
        <w:t> </w:t>
      </w:r>
      <w:r>
        <w:rPr>
          <w:w w:val="110"/>
        </w:rPr>
        <w:t>Unpublished</w:t>
      </w:r>
      <w:r>
        <w:rPr>
          <w:spacing w:val="-7"/>
          <w:w w:val="110"/>
        </w:rPr>
        <w:t> </w:t>
      </w:r>
      <w:r>
        <w:rPr>
          <w:w w:val="110"/>
        </w:rPr>
        <w:t>report.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345" w:right="545" w:hanging="228"/>
        <w:jc w:val="both"/>
      </w:pPr>
      <w:bookmarkStart w:name="_bookmark161" w:id="285"/>
      <w:bookmarkEnd w:id="285"/>
      <w:r>
        <w:rPr/>
      </w:r>
      <w:r>
        <w:rPr>
          <w:spacing w:val="-2"/>
          <w:w w:val="110"/>
        </w:rPr>
        <w:t>Akoorie,</w:t>
      </w:r>
      <w:r>
        <w:rPr>
          <w:spacing w:val="-19"/>
          <w:w w:val="110"/>
        </w:rPr>
        <w:t> </w:t>
      </w:r>
      <w:r>
        <w:rPr>
          <w:w w:val="110"/>
        </w:rPr>
        <w:t>N.</w:t>
      </w:r>
      <w:r>
        <w:rPr>
          <w:spacing w:val="-21"/>
          <w:w w:val="110"/>
        </w:rPr>
        <w:t> </w:t>
      </w:r>
      <w:r>
        <w:rPr>
          <w:w w:val="110"/>
        </w:rPr>
        <w:t>(2018).</w:t>
      </w:r>
      <w:r>
        <w:rPr>
          <w:spacing w:val="-11"/>
          <w:w w:val="110"/>
        </w:rPr>
        <w:t> </w:t>
      </w:r>
      <w:r>
        <w:rPr>
          <w:w w:val="110"/>
        </w:rPr>
        <w:t>Underfunding</w:t>
      </w:r>
      <w:r>
        <w:rPr>
          <w:spacing w:val="-20"/>
          <w:w w:val="110"/>
        </w:rPr>
        <w:t> </w:t>
      </w:r>
      <w:r>
        <w:rPr>
          <w:w w:val="110"/>
        </w:rPr>
        <w:t>of</w:t>
      </w:r>
      <w:r>
        <w:rPr>
          <w:spacing w:val="-22"/>
          <w:w w:val="110"/>
        </w:rPr>
        <w:t> </w:t>
      </w:r>
      <w:r>
        <w:rPr>
          <w:w w:val="110"/>
        </w:rPr>
        <w:t>health</w:t>
      </w:r>
      <w:r>
        <w:rPr>
          <w:spacing w:val="-22"/>
          <w:w w:val="110"/>
        </w:rPr>
        <w:t> </w:t>
      </w:r>
      <w:r>
        <w:rPr>
          <w:w w:val="110"/>
        </w:rPr>
        <w:t>system</w:t>
      </w:r>
      <w:r>
        <w:rPr>
          <w:spacing w:val="-21"/>
          <w:w w:val="110"/>
        </w:rPr>
        <w:t> </w:t>
      </w:r>
      <w:r>
        <w:rPr>
          <w:w w:val="110"/>
        </w:rPr>
        <w:t>leads</w:t>
      </w:r>
      <w:r>
        <w:rPr>
          <w:spacing w:val="-22"/>
          <w:w w:val="110"/>
        </w:rPr>
        <w:t> </w:t>
      </w:r>
      <w:r>
        <w:rPr>
          <w:w w:val="110"/>
        </w:rPr>
        <w:t>to</w:t>
      </w:r>
      <w:r>
        <w:rPr>
          <w:spacing w:val="-22"/>
          <w:w w:val="110"/>
        </w:rPr>
        <w:t> </w:t>
      </w:r>
      <w:r>
        <w:rPr>
          <w:w w:val="110"/>
        </w:rPr>
        <w:t>$</w:t>
      </w:r>
      <w:r>
        <w:rPr>
          <w:spacing w:val="-21"/>
          <w:w w:val="110"/>
        </w:rPr>
        <w:t> </w:t>
      </w:r>
      <w:r>
        <w:rPr>
          <w:w w:val="110"/>
        </w:rPr>
        <w:t>240m</w:t>
      </w:r>
      <w:r>
        <w:rPr>
          <w:spacing w:val="-22"/>
          <w:w w:val="110"/>
        </w:rPr>
        <w:t> </w:t>
      </w:r>
      <w:r>
        <w:rPr>
          <w:spacing w:val="-3"/>
          <w:w w:val="110"/>
        </w:rPr>
        <w:t>blow</w:t>
      </w:r>
      <w:r>
        <w:rPr>
          <w:spacing w:val="-2"/>
          <w:w w:val="110"/>
        </w:rPr>
        <w:t>out.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Retriev</w:t>
      </w:r>
      <w:r>
        <w:rPr>
          <w:spacing w:val="-2"/>
          <w:w w:val="110"/>
        </w:rPr>
        <w:t>ed</w:t>
      </w:r>
      <w:r>
        <w:rPr>
          <w:spacing w:val="23"/>
          <w:w w:val="107"/>
        </w:rPr>
        <w:t> </w:t>
      </w:r>
      <w:r>
        <w:rPr>
          <w:w w:val="110"/>
        </w:rPr>
        <w:t>from</w:t>
      </w:r>
      <w:r>
        <w:rPr>
          <w:w w:val="110"/>
        </w:rPr>
        <w:t> </w:t>
      </w:r>
      <w:r>
        <w:rPr>
          <w:spacing w:val="1"/>
          <w:w w:val="110"/>
        </w:rPr>
        <w:t> </w:t>
      </w:r>
      <w:hyperlink r:id="rId168">
        <w:r>
          <w:rPr>
            <w:rFonts w:ascii="PMingLiU"/>
            <w:w w:val="110"/>
          </w:rPr>
          <w:t>https://www.nzherald.co.nz/nz/ne</w:t>
        </w:r>
        <w:r>
          <w:rPr>
            <w:rFonts w:ascii="PMingLiU"/>
            <w:spacing w:val="-1"/>
            <w:w w:val="110"/>
          </w:rPr>
          <w:t>w</w:t>
        </w:r>
        <w:r>
          <w:rPr>
            <w:rFonts w:ascii="PMingLiU"/>
            <w:w w:val="110"/>
          </w:rPr>
          <w:t>s/article.cfm?c_id=1&amp;objectid=</w:t>
        </w:r>
      </w:hyperlink>
      <w:r>
        <w:rPr>
          <w:rFonts w:ascii="PMingLiU"/>
          <w:w w:val="128"/>
        </w:rPr>
        <w:t> </w:t>
      </w:r>
      <w:hyperlink r:id="rId168">
        <w:r>
          <w:rPr>
            <w:rFonts w:ascii="PMingLiU"/>
            <w:w w:val="110"/>
          </w:rPr>
          <w:t>12128639</w:t>
        </w:r>
      </w:hyperlink>
      <w:r>
        <w:rPr>
          <w:w w:val="110"/>
        </w:rPr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3"/>
          <w:szCs w:val="23"/>
        </w:rPr>
      </w:pPr>
    </w:p>
    <w:p>
      <w:pPr>
        <w:spacing w:line="318" w:lineRule="exact" w:before="0"/>
        <w:ind w:left="338" w:right="512" w:hanging="221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62" w:id="286"/>
      <w:bookmarkEnd w:id="286"/>
      <w:r>
        <w:rPr/>
      </w:r>
      <w:r>
        <w:rPr>
          <w:rFonts w:ascii="PMingLiU"/>
          <w:spacing w:val="-5"/>
          <w:w w:val="105"/>
          <w:sz w:val="24"/>
        </w:rPr>
        <w:t>Allenby,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G.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M.,</w:t>
      </w:r>
      <w:r>
        <w:rPr>
          <w:rFonts w:ascii="PMingLiU"/>
          <w:spacing w:val="21"/>
          <w:w w:val="105"/>
          <w:sz w:val="24"/>
        </w:rPr>
        <w:t> </w:t>
      </w:r>
      <w:r>
        <w:rPr>
          <w:rFonts w:ascii="PMingLiU"/>
          <w:w w:val="105"/>
          <w:sz w:val="24"/>
        </w:rPr>
        <w:t>Rossi,</w:t>
      </w:r>
      <w:r>
        <w:rPr>
          <w:rFonts w:ascii="PMingLiU"/>
          <w:spacing w:val="21"/>
          <w:w w:val="105"/>
          <w:sz w:val="24"/>
        </w:rPr>
        <w:t> </w:t>
      </w:r>
      <w:r>
        <w:rPr>
          <w:rFonts w:ascii="PMingLiU"/>
          <w:spacing w:val="-9"/>
          <w:w w:val="105"/>
          <w:sz w:val="24"/>
        </w:rPr>
        <w:t>P</w:t>
      </w:r>
      <w:r>
        <w:rPr>
          <w:rFonts w:ascii="PMingLiU"/>
          <w:spacing w:val="-10"/>
          <w:w w:val="105"/>
          <w:sz w:val="24"/>
        </w:rPr>
        <w:t>.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w w:val="105"/>
          <w:sz w:val="24"/>
        </w:rPr>
        <w:t>E.,</w:t>
      </w:r>
      <w:r>
        <w:rPr>
          <w:rFonts w:ascii="PMingLiU"/>
          <w:spacing w:val="21"/>
          <w:w w:val="105"/>
          <w:sz w:val="24"/>
        </w:rPr>
        <w:t> </w:t>
      </w:r>
      <w:r>
        <w:rPr>
          <w:rFonts w:ascii="PMingLiU"/>
          <w:w w:val="105"/>
          <w:sz w:val="24"/>
        </w:rPr>
        <w:t>and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McCulloch,</w:t>
      </w:r>
      <w:r>
        <w:rPr>
          <w:rFonts w:ascii="PMingLiU"/>
          <w:spacing w:val="21"/>
          <w:w w:val="105"/>
          <w:sz w:val="24"/>
        </w:rPr>
        <w:t> </w:t>
      </w:r>
      <w:r>
        <w:rPr>
          <w:rFonts w:ascii="PMingLiU"/>
          <w:w w:val="105"/>
          <w:sz w:val="24"/>
        </w:rPr>
        <w:t>R.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w w:val="105"/>
          <w:sz w:val="24"/>
        </w:rPr>
        <w:t>E.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(2005).</w:t>
      </w:r>
      <w:r>
        <w:rPr>
          <w:rFonts w:ascii="PMingLiU"/>
          <w:spacing w:val="45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Hierarchical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spacing w:val="-3"/>
          <w:w w:val="105"/>
          <w:sz w:val="24"/>
        </w:rPr>
        <w:t>bay</w:t>
      </w:r>
      <w:r>
        <w:rPr>
          <w:rFonts w:ascii="PMingLiU"/>
          <w:spacing w:val="-4"/>
          <w:w w:val="105"/>
          <w:sz w:val="24"/>
        </w:rPr>
        <w:t>es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models:</w:t>
      </w:r>
      <w:r>
        <w:rPr>
          <w:rFonts w:ascii="PMingLiU"/>
          <w:spacing w:val="41"/>
          <w:w w:val="104"/>
          <w:sz w:val="24"/>
        </w:rPr>
        <w:t> </w:t>
      </w:r>
      <w:r>
        <w:rPr>
          <w:rFonts w:ascii="PMingLiU"/>
          <w:w w:val="105"/>
          <w:sz w:val="24"/>
        </w:rPr>
        <w:t>A</w:t>
      </w:r>
      <w:r>
        <w:rPr>
          <w:rFonts w:ascii="PMingLiU"/>
          <w:spacing w:val="24"/>
          <w:w w:val="105"/>
          <w:sz w:val="24"/>
        </w:rPr>
        <w:t> </w:t>
      </w:r>
      <w:r>
        <w:rPr>
          <w:rFonts w:ascii="PMingLiU"/>
          <w:w w:val="105"/>
          <w:sz w:val="24"/>
        </w:rPr>
        <w:t>practitioners</w:t>
      </w:r>
      <w:r>
        <w:rPr>
          <w:rFonts w:ascii="PMingLiU"/>
          <w:spacing w:val="23"/>
          <w:w w:val="105"/>
          <w:sz w:val="24"/>
        </w:rPr>
        <w:t> </w:t>
      </w:r>
      <w:r>
        <w:rPr>
          <w:rFonts w:ascii="PMingLiU"/>
          <w:w w:val="105"/>
          <w:sz w:val="24"/>
        </w:rPr>
        <w:t>guide.</w:t>
      </w:r>
      <w:r>
        <w:rPr>
          <w:rFonts w:ascii="PMingLiU"/>
          <w:spacing w:val="25"/>
          <w:w w:val="105"/>
          <w:sz w:val="24"/>
        </w:rPr>
        <w:t> </w:t>
      </w:r>
      <w:r>
        <w:rPr>
          <w:rFonts w:ascii="PMingLiU"/>
          <w:w w:val="105"/>
          <w:sz w:val="24"/>
        </w:rPr>
        <w:t>ssrn</w:t>
      </w:r>
      <w:r>
        <w:rPr>
          <w:rFonts w:ascii="PMingLiU"/>
          <w:spacing w:val="24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scholarly</w:t>
      </w:r>
      <w:r>
        <w:rPr>
          <w:rFonts w:ascii="PMingLiU"/>
          <w:spacing w:val="24"/>
          <w:w w:val="105"/>
          <w:sz w:val="24"/>
        </w:rPr>
        <w:t> </w:t>
      </w:r>
      <w:r>
        <w:rPr>
          <w:rFonts w:ascii="PMingLiU"/>
          <w:w w:val="105"/>
          <w:sz w:val="24"/>
        </w:rPr>
        <w:t>paper</w:t>
      </w:r>
      <w:r>
        <w:rPr>
          <w:rFonts w:ascii="PMingLiU"/>
          <w:spacing w:val="24"/>
          <w:w w:val="105"/>
          <w:sz w:val="24"/>
        </w:rPr>
        <w:t> </w:t>
      </w:r>
      <w:r>
        <w:rPr>
          <w:rFonts w:ascii="PMingLiU"/>
          <w:w w:val="105"/>
          <w:sz w:val="24"/>
        </w:rPr>
        <w:t>id</w:t>
      </w:r>
      <w:r>
        <w:rPr>
          <w:rFonts w:ascii="PMingLiU"/>
          <w:spacing w:val="24"/>
          <w:w w:val="105"/>
          <w:sz w:val="24"/>
        </w:rPr>
        <w:t> </w:t>
      </w:r>
      <w:r>
        <w:rPr>
          <w:rFonts w:ascii="PMingLiU"/>
          <w:w w:val="105"/>
          <w:sz w:val="24"/>
        </w:rPr>
        <w:t>655541.</w:t>
      </w:r>
      <w:r>
        <w:rPr>
          <w:rFonts w:ascii="PMingLiU"/>
          <w:spacing w:val="15"/>
          <w:w w:val="105"/>
          <w:sz w:val="24"/>
        </w:rPr>
        <w:t> </w:t>
      </w:r>
      <w:r>
        <w:rPr>
          <w:rFonts w:ascii="Bookman Old Style"/>
          <w:b w:val="0"/>
          <w:i/>
          <w:spacing w:val="-3"/>
          <w:w w:val="105"/>
          <w:sz w:val="24"/>
        </w:rPr>
        <w:t>Social</w:t>
      </w:r>
      <w:r>
        <w:rPr>
          <w:rFonts w:ascii="Bookman Old Style"/>
          <w:b w:val="0"/>
          <w:i/>
          <w:spacing w:val="18"/>
          <w:w w:val="105"/>
          <w:sz w:val="24"/>
        </w:rPr>
        <w:t> </w:t>
      </w:r>
      <w:r>
        <w:rPr>
          <w:rFonts w:ascii="Bookman Old Style"/>
          <w:b w:val="0"/>
          <w:i/>
          <w:spacing w:val="-3"/>
          <w:w w:val="105"/>
          <w:sz w:val="24"/>
        </w:rPr>
        <w:t>Science</w:t>
      </w:r>
      <w:r>
        <w:rPr>
          <w:rFonts w:ascii="Bookman Old Style"/>
          <w:b w:val="0"/>
          <w:i/>
          <w:spacing w:val="18"/>
          <w:w w:val="105"/>
          <w:sz w:val="24"/>
        </w:rPr>
        <w:t> </w:t>
      </w:r>
      <w:r>
        <w:rPr>
          <w:rFonts w:ascii="Bookman Old Style"/>
          <w:b w:val="0"/>
          <w:i/>
          <w:spacing w:val="-6"/>
          <w:w w:val="105"/>
          <w:sz w:val="24"/>
        </w:rPr>
        <w:t>R</w:t>
      </w:r>
      <w:r>
        <w:rPr>
          <w:rFonts w:ascii="Bookman Old Style"/>
          <w:b w:val="0"/>
          <w:i/>
          <w:spacing w:val="-7"/>
          <w:w w:val="105"/>
          <w:sz w:val="24"/>
        </w:rPr>
        <w:t>ese</w:t>
      </w:r>
      <w:r>
        <w:rPr>
          <w:rFonts w:ascii="Bookman Old Style"/>
          <w:b w:val="0"/>
          <w:i/>
          <w:spacing w:val="-6"/>
          <w:w w:val="105"/>
          <w:sz w:val="24"/>
        </w:rPr>
        <w:t>ar</w:t>
      </w:r>
      <w:r>
        <w:rPr>
          <w:rFonts w:ascii="Bookman Old Style"/>
          <w:b w:val="0"/>
          <w:i/>
          <w:spacing w:val="-7"/>
          <w:w w:val="105"/>
          <w:sz w:val="24"/>
        </w:rPr>
        <w:t>ch</w:t>
      </w:r>
      <w:r>
        <w:rPr>
          <w:rFonts w:ascii="Bookman Old Style"/>
          <w:b w:val="0"/>
          <w:i/>
          <w:spacing w:val="29"/>
          <w:w w:val="87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Network,</w:t>
      </w:r>
      <w:r>
        <w:rPr>
          <w:rFonts w:ascii="Bookman Old Style"/>
          <w:b w:val="0"/>
          <w:i/>
          <w:spacing w:val="-36"/>
          <w:w w:val="95"/>
          <w:sz w:val="24"/>
        </w:rPr>
        <w:t> </w:t>
      </w:r>
      <w:r>
        <w:rPr>
          <w:rFonts w:ascii="Bookman Old Style"/>
          <w:b w:val="0"/>
          <w:i/>
          <w:spacing w:val="-3"/>
          <w:w w:val="95"/>
          <w:sz w:val="24"/>
        </w:rPr>
        <w:t>R</w:t>
      </w:r>
      <w:r>
        <w:rPr>
          <w:rFonts w:ascii="Bookman Old Style"/>
          <w:b w:val="0"/>
          <w:i/>
          <w:spacing w:val="-4"/>
          <w:w w:val="95"/>
          <w:sz w:val="24"/>
        </w:rPr>
        <w:t>ochester,</w:t>
      </w:r>
      <w:r>
        <w:rPr>
          <w:rFonts w:ascii="Bookman Old Style"/>
          <w:b w:val="0"/>
          <w:i/>
          <w:spacing w:val="-36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NY</w:t>
      </w:r>
      <w:r>
        <w:rPr>
          <w:rFonts w:ascii="PMingLiU"/>
          <w:w w:val="95"/>
          <w:sz w:val="24"/>
        </w:rPr>
        <w:t>.</w:t>
      </w:r>
      <w:r>
        <w:rPr>
          <w:rFonts w:ascii="PMingLiU"/>
          <w:sz w:val="24"/>
        </w:rPr>
      </w:r>
    </w:p>
    <w:p>
      <w:pPr>
        <w:spacing w:line="240" w:lineRule="auto" w:before="9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345" w:right="501" w:hanging="228"/>
        <w:jc w:val="both"/>
      </w:pPr>
      <w:bookmarkStart w:name="_bookmark163" w:id="287"/>
      <w:bookmarkEnd w:id="287"/>
      <w:r>
        <w:rPr/>
      </w:r>
      <w:r>
        <w:rPr>
          <w:w w:val="120"/>
        </w:rPr>
        <w:t>Andrus,</w:t>
      </w:r>
      <w:r>
        <w:rPr>
          <w:spacing w:val="19"/>
          <w:w w:val="120"/>
        </w:rPr>
        <w:t> </w:t>
      </w:r>
      <w:r>
        <w:rPr>
          <w:w w:val="120"/>
        </w:rPr>
        <w:t>B.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2"/>
          <w:w w:val="120"/>
        </w:rPr>
        <w:t> </w:t>
      </w:r>
      <w:r>
        <w:rPr>
          <w:w w:val="120"/>
        </w:rPr>
        <w:t>Bohnett,</w:t>
      </w:r>
      <w:r>
        <w:rPr>
          <w:spacing w:val="20"/>
          <w:w w:val="120"/>
        </w:rPr>
        <w:t> </w:t>
      </w:r>
      <w:r>
        <w:rPr>
          <w:w w:val="120"/>
        </w:rPr>
        <w:t>C.</w:t>
      </w:r>
      <w:r>
        <w:rPr>
          <w:spacing w:val="13"/>
          <w:w w:val="120"/>
        </w:rPr>
        <w:t> </w:t>
      </w:r>
      <w:r>
        <w:rPr>
          <w:w w:val="120"/>
        </w:rPr>
        <w:t>(2013).</w:t>
      </w:r>
      <w:r>
        <w:rPr>
          <w:spacing w:val="14"/>
          <w:w w:val="120"/>
        </w:rPr>
        <w:t> </w:t>
      </w:r>
      <w:r>
        <w:rPr>
          <w:w w:val="120"/>
        </w:rPr>
        <w:t>Understanding</w:t>
      </w:r>
      <w:r>
        <w:rPr>
          <w:spacing w:val="14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icd-10</w:t>
      </w:r>
      <w:r>
        <w:rPr>
          <w:spacing w:val="12"/>
          <w:w w:val="120"/>
        </w:rPr>
        <w:t> </w:t>
      </w:r>
      <w:r>
        <w:rPr>
          <w:spacing w:val="1"/>
          <w:w w:val="120"/>
        </w:rPr>
        <w:t>code</w:t>
      </w:r>
      <w:r>
        <w:rPr>
          <w:spacing w:val="12"/>
          <w:w w:val="120"/>
        </w:rPr>
        <w:t> </w:t>
      </w:r>
      <w:r>
        <w:rPr>
          <w:w w:val="120"/>
        </w:rPr>
        <w:t>structure.</w:t>
      </w:r>
      <w:r>
        <w:rPr>
          <w:spacing w:val="22"/>
          <w:w w:val="119"/>
        </w:rPr>
        <w:t> </w:t>
      </w:r>
      <w:r>
        <w:rPr>
          <w:spacing w:val="-2"/>
          <w:w w:val="120"/>
        </w:rPr>
        <w:t>Retrieved</w:t>
      </w:r>
      <w:r>
        <w:rPr>
          <w:spacing w:val="40"/>
          <w:w w:val="120"/>
        </w:rPr>
        <w:t> </w:t>
      </w:r>
      <w:r>
        <w:rPr>
          <w:w w:val="120"/>
        </w:rPr>
        <w:t>from</w:t>
      </w:r>
      <w:r>
        <w:rPr>
          <w:spacing w:val="40"/>
          <w:w w:val="120"/>
        </w:rPr>
        <w:t> </w:t>
      </w:r>
      <w:hyperlink r:id="rId169">
        <w:r>
          <w:rPr>
            <w:rFonts w:ascii="PMingLiU"/>
            <w:w w:val="120"/>
          </w:rPr>
          <w:t>https://www.webpt.com/blog/post/understanding-icd-/</w:t>
        </w:r>
      </w:hyperlink>
      <w:r>
        <w:rPr>
          <w:rFonts w:ascii="PMingLiU"/>
          <w:spacing w:val="40"/>
          <w:w w:val="196"/>
        </w:rPr>
        <w:t> </w:t>
      </w:r>
      <w:hyperlink r:id="rId169">
        <w:r>
          <w:rPr>
            <w:rFonts w:ascii="PMingLiU"/>
            <w:w w:val="120"/>
          </w:rPr>
          <w:t>10-code-structure</w:t>
        </w:r>
      </w:hyperlink>
      <w:r>
        <w:rPr>
          <w:spacing w:val="1"/>
          <w:w w:val="120"/>
        </w:rPr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23"/>
          <w:szCs w:val="23"/>
        </w:rPr>
      </w:pPr>
    </w:p>
    <w:p>
      <w:pPr>
        <w:pStyle w:val="BodyText"/>
        <w:spacing w:line="318" w:lineRule="exact"/>
        <w:ind w:left="339" w:right="513" w:hanging="223"/>
        <w:jc w:val="both"/>
      </w:pPr>
      <w:bookmarkStart w:name="_bookmark164" w:id="288"/>
      <w:bookmarkEnd w:id="288"/>
      <w:r>
        <w:rPr/>
      </w:r>
      <w:r>
        <w:rPr/>
        <w:t>Bauer,</w:t>
      </w:r>
      <w:r>
        <w:rPr>
          <w:spacing w:val="41"/>
        </w:rPr>
        <w:t> </w:t>
      </w:r>
      <w:r>
        <w:rPr/>
        <w:t>D.,</w:t>
      </w:r>
      <w:r>
        <w:rPr>
          <w:spacing w:val="41"/>
        </w:rPr>
        <w:t> </w:t>
      </w:r>
      <w:r>
        <w:rPr/>
        <w:t>Higgs,</w:t>
      </w:r>
      <w:r>
        <w:rPr>
          <w:spacing w:val="43"/>
        </w:rPr>
        <w:t> </w:t>
      </w:r>
      <w:r>
        <w:rPr/>
        <w:t>B.</w:t>
      </w:r>
      <w:r>
        <w:rPr>
          <w:spacing w:val="35"/>
        </w:rPr>
        <w:t> </w:t>
      </w:r>
      <w:r>
        <w:rPr/>
        <w:t>W.,</w:t>
      </w:r>
      <w:r>
        <w:rPr>
          <w:spacing w:val="41"/>
        </w:rPr>
        <w:t> </w:t>
      </w:r>
      <w:r>
        <w:rPr/>
        <w:t>and</w:t>
      </w:r>
      <w:r>
        <w:rPr>
          <w:spacing w:val="34"/>
        </w:rPr>
        <w:t> </w:t>
      </w:r>
      <w:r>
        <w:rPr>
          <w:spacing w:val="-1"/>
        </w:rPr>
        <w:t>Mohtashemi,</w:t>
      </w:r>
      <w:r>
        <w:rPr>
          <w:spacing w:val="42"/>
        </w:rPr>
        <w:t> </w:t>
      </w:r>
      <w:r>
        <w:rPr/>
        <w:t>M.</w:t>
      </w:r>
      <w:r>
        <w:rPr>
          <w:spacing w:val="34"/>
        </w:rPr>
        <w:t> </w:t>
      </w:r>
      <w:r>
        <w:rPr/>
        <w:t>(2007).</w:t>
      </w:r>
      <w:r>
        <w:rPr>
          <w:spacing w:val="54"/>
        </w:rPr>
        <w:t> </w:t>
      </w:r>
      <w:r>
        <w:rPr/>
        <w:t>High</w:t>
      </w:r>
      <w:r>
        <w:rPr>
          <w:spacing w:val="34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computing</w:t>
      </w:r>
      <w:r>
        <w:rPr>
          <w:spacing w:val="33"/>
        </w:rPr>
        <w:t> </w:t>
      </w:r>
      <w:r>
        <w:rPr/>
        <w:t>for</w:t>
      </w:r>
      <w:r>
        <w:rPr>
          <w:spacing w:val="22"/>
          <w:w w:val="104"/>
        </w:rPr>
        <w:t> </w:t>
      </w:r>
      <w:r>
        <w:rPr/>
        <w:t>disease</w:t>
      </w:r>
      <w:r>
        <w:rPr>
          <w:spacing w:val="4"/>
        </w:rPr>
        <w:t> </w:t>
      </w:r>
      <w:r>
        <w:rPr>
          <w:spacing w:val="-1"/>
        </w:rPr>
        <w:t>surveillance.</w:t>
      </w:r>
      <w:r>
        <w:rPr>
          <w:spacing w:val="51"/>
        </w:rPr>
        <w:t> </w:t>
      </w:r>
      <w:r>
        <w:rPr/>
        <w:t>In</w:t>
      </w:r>
      <w:r>
        <w:rPr>
          <w:spacing w:val="6"/>
        </w:rPr>
        <w:t> </w:t>
      </w:r>
      <w:r>
        <w:rPr/>
        <w:t>Zeng, </w:t>
      </w:r>
      <w:r>
        <w:rPr>
          <w:spacing w:val="6"/>
        </w:rPr>
        <w:t> </w:t>
      </w:r>
      <w:r>
        <w:rPr/>
        <w:t>D., </w:t>
      </w:r>
      <w:r>
        <w:rPr>
          <w:spacing w:val="6"/>
        </w:rPr>
        <w:t> </w:t>
      </w:r>
      <w:r>
        <w:rPr/>
        <w:t>Gotham, </w:t>
      </w:r>
      <w:r>
        <w:rPr>
          <w:spacing w:val="7"/>
        </w:rPr>
        <w:t> </w:t>
      </w:r>
      <w:r>
        <w:rPr/>
        <w:t>I., </w:t>
      </w:r>
      <w:r>
        <w:rPr>
          <w:spacing w:val="6"/>
        </w:rPr>
        <w:t> </w:t>
      </w:r>
      <w:r>
        <w:rPr/>
        <w:t>Komatsu, </w:t>
      </w:r>
      <w:r>
        <w:rPr>
          <w:spacing w:val="6"/>
        </w:rPr>
        <w:t> </w:t>
      </w:r>
      <w:r>
        <w:rPr/>
        <w:t>K., </w:t>
      </w:r>
      <w:r>
        <w:rPr>
          <w:spacing w:val="7"/>
        </w:rPr>
        <w:t> </w:t>
      </w:r>
      <w:r>
        <w:rPr>
          <w:spacing w:val="-2"/>
        </w:rPr>
        <w:t>Lynch,</w:t>
      </w:r>
      <w:r>
        <w:rPr/>
        <w:t> </w:t>
      </w:r>
      <w:r>
        <w:rPr>
          <w:spacing w:val="6"/>
        </w:rPr>
        <w:t> </w:t>
      </w:r>
      <w:r>
        <w:rPr/>
        <w:t>C., </w:t>
      </w:r>
      <w:r>
        <w:rPr>
          <w:spacing w:val="6"/>
        </w:rPr>
        <w:t> </w:t>
      </w:r>
      <w:r>
        <w:rPr>
          <w:spacing w:val="-1"/>
        </w:rPr>
        <w:t>Thurmond,</w:t>
      </w:r>
      <w:r>
        <w:rPr>
          <w:spacing w:val="27"/>
          <w:w w:val="111"/>
        </w:rPr>
        <w:t> </w:t>
      </w:r>
      <w:r>
        <w:rPr/>
        <w:t>M.,</w:t>
      </w:r>
      <w:r>
        <w:rPr>
          <w:spacing w:val="4"/>
        </w:rPr>
        <w:t> </w:t>
      </w:r>
      <w:r>
        <w:rPr>
          <w:spacing w:val="-1"/>
        </w:rPr>
        <w:t>Madigan,</w:t>
      </w:r>
      <w:r>
        <w:rPr>
          <w:spacing w:val="4"/>
        </w:rPr>
        <w:t> </w:t>
      </w:r>
      <w:r>
        <w:rPr/>
        <w:t>D.,</w:t>
      </w:r>
      <w:r>
        <w:rPr>
          <w:spacing w:val="4"/>
        </w:rPr>
        <w:t> </w:t>
      </w:r>
      <w:r>
        <w:rPr/>
        <w:t>Lober,</w:t>
      </w:r>
      <w:r>
        <w:rPr>
          <w:spacing w:val="4"/>
        </w:rPr>
        <w:t> </w:t>
      </w:r>
      <w:r>
        <w:rPr/>
        <w:t>B.,</w:t>
      </w:r>
      <w:r>
        <w:rPr>
          <w:spacing w:val="5"/>
        </w:rPr>
        <w:t> </w:t>
      </w:r>
      <w:r>
        <w:rPr>
          <w:spacing w:val="-4"/>
        </w:rPr>
        <w:t>Kvach,</w:t>
      </w:r>
      <w:r>
        <w:rPr>
          <w:spacing w:val="4"/>
        </w:rPr>
        <w:t> </w:t>
      </w:r>
      <w:r>
        <w:rPr/>
        <w:t>J.,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Chen,</w:t>
      </w:r>
      <w:r>
        <w:rPr>
          <w:spacing w:val="4"/>
        </w:rPr>
        <w:t> </w:t>
      </w:r>
      <w:r>
        <w:rPr/>
        <w:t>H.,</w:t>
      </w:r>
      <w:r>
        <w:rPr>
          <w:spacing w:val="4"/>
        </w:rPr>
        <w:t> </w:t>
      </w:r>
      <w:r>
        <w:rPr/>
        <w:t>editors,</w:t>
      </w:r>
      <w:r>
        <w:rPr>
          <w:spacing w:val="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Intelligence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59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5"/>
          <w:w w:val="8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Security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Informatics: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Biosurveillance</w:t>
      </w:r>
      <w:r>
        <w:rPr>
          <w:spacing w:val="-1"/>
        </w:rPr>
        <w:t>,</w:t>
      </w:r>
      <w:r>
        <w:rPr>
          <w:spacing w:val="7"/>
        </w:rPr>
        <w:t> </w:t>
      </w:r>
      <w:r>
        <w:rPr/>
        <w:t>pages</w:t>
      </w:r>
      <w:r>
        <w:rPr>
          <w:spacing w:val="6"/>
        </w:rPr>
        <w:t> </w:t>
      </w:r>
      <w:r>
        <w:rPr/>
        <w:t>71–78,</w:t>
      </w:r>
      <w:r>
        <w:rPr>
          <w:spacing w:val="6"/>
        </w:rPr>
        <w:t> </w:t>
      </w:r>
      <w:r>
        <w:rPr/>
        <w:t>Berlin,</w:t>
      </w:r>
      <w:r>
        <w:rPr>
          <w:spacing w:val="7"/>
        </w:rPr>
        <w:t> </w:t>
      </w:r>
      <w:r>
        <w:rPr/>
        <w:t>Heidelberg.</w:t>
      </w:r>
      <w:r>
        <w:rPr>
          <w:spacing w:val="7"/>
        </w:rPr>
        <w:t> </w:t>
      </w:r>
      <w:r>
        <w:rPr/>
        <w:t>Springer</w:t>
      </w:r>
      <w:r>
        <w:rPr>
          <w:spacing w:val="52"/>
          <w:w w:val="112"/>
        </w:rPr>
        <w:t> </w:t>
      </w:r>
      <w:r>
        <w:rPr/>
        <w:t>Berlin  </w:t>
      </w:r>
      <w:r>
        <w:rPr>
          <w:spacing w:val="30"/>
        </w:rPr>
        <w:t> </w:t>
      </w:r>
      <w:r>
        <w:rPr/>
        <w:t>Heidelberg.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0" w:lineRule="auto"/>
        <w:ind w:left="117" w:right="0"/>
        <w:jc w:val="left"/>
      </w:pPr>
      <w:bookmarkStart w:name="_bookmark165" w:id="289"/>
      <w:bookmarkEnd w:id="289"/>
      <w:r>
        <w:rPr/>
      </w:r>
      <w:r>
        <w:rPr>
          <w:spacing w:val="-4"/>
          <w:w w:val="115"/>
        </w:rPr>
        <w:t>Ba</w:t>
      </w:r>
      <w:r>
        <w:rPr>
          <w:spacing w:val="-5"/>
          <w:w w:val="115"/>
        </w:rPr>
        <w:t>yley</w:t>
      </w:r>
      <w:r>
        <w:rPr>
          <w:spacing w:val="-4"/>
          <w:w w:val="115"/>
        </w:rPr>
        <w:t>,</w:t>
      </w:r>
      <w:r>
        <w:rPr>
          <w:spacing w:val="35"/>
          <w:w w:val="115"/>
        </w:rPr>
        <w:t> </w:t>
      </w:r>
      <w:r>
        <w:rPr>
          <w:w w:val="115"/>
        </w:rPr>
        <w:t>M.</w:t>
      </w:r>
      <w:r>
        <w:rPr>
          <w:spacing w:val="30"/>
          <w:w w:val="115"/>
        </w:rPr>
        <w:t> </w:t>
      </w:r>
      <w:r>
        <w:rPr>
          <w:w w:val="115"/>
        </w:rPr>
        <w:t>D.,</w:t>
      </w:r>
      <w:r>
        <w:rPr>
          <w:spacing w:val="35"/>
          <w:w w:val="115"/>
        </w:rPr>
        <w:t> </w:t>
      </w:r>
      <w:r>
        <w:rPr>
          <w:spacing w:val="-4"/>
          <w:w w:val="115"/>
        </w:rPr>
        <w:t>Sc</w:t>
      </w:r>
      <w:r>
        <w:rPr>
          <w:spacing w:val="-3"/>
          <w:w w:val="115"/>
        </w:rPr>
        <w:t>h</w:t>
      </w:r>
      <w:r>
        <w:rPr>
          <w:spacing w:val="-4"/>
          <w:w w:val="115"/>
        </w:rPr>
        <w:t>w</w:t>
      </w:r>
      <w:r>
        <w:rPr>
          <w:spacing w:val="-3"/>
          <w:w w:val="115"/>
        </w:rPr>
        <w:t>artz,</w:t>
      </w:r>
      <w:r>
        <w:rPr>
          <w:spacing w:val="36"/>
          <w:w w:val="115"/>
        </w:rPr>
        <w:t> </w:t>
      </w:r>
      <w:r>
        <w:rPr>
          <w:w w:val="115"/>
        </w:rPr>
        <w:t>J.</w:t>
      </w:r>
      <w:r>
        <w:rPr>
          <w:spacing w:val="30"/>
          <w:w w:val="115"/>
        </w:rPr>
        <w:t> </w:t>
      </w:r>
      <w:r>
        <w:rPr>
          <w:w w:val="115"/>
        </w:rPr>
        <w:t>S.,</w:t>
      </w:r>
      <w:r>
        <w:rPr>
          <w:spacing w:val="35"/>
          <w:w w:val="115"/>
        </w:rPr>
        <w:t> </w:t>
      </w:r>
      <w:r>
        <w:rPr>
          <w:w w:val="115"/>
        </w:rPr>
        <w:t>Shofer,</w:t>
      </w:r>
      <w:r>
        <w:rPr>
          <w:spacing w:val="35"/>
          <w:w w:val="115"/>
        </w:rPr>
        <w:t> </w:t>
      </w:r>
      <w:r>
        <w:rPr>
          <w:w w:val="115"/>
        </w:rPr>
        <w:t>F.</w:t>
      </w:r>
      <w:r>
        <w:rPr>
          <w:spacing w:val="30"/>
          <w:w w:val="115"/>
        </w:rPr>
        <w:t> </w:t>
      </w:r>
      <w:r>
        <w:rPr>
          <w:w w:val="115"/>
        </w:rPr>
        <w:t>S.,</w:t>
      </w:r>
      <w:r>
        <w:rPr>
          <w:spacing w:val="35"/>
          <w:w w:val="115"/>
        </w:rPr>
        <w:t> </w:t>
      </w:r>
      <w:r>
        <w:rPr>
          <w:spacing w:val="-3"/>
          <w:w w:val="115"/>
        </w:rPr>
        <w:t>W</w:t>
      </w:r>
      <w:r>
        <w:rPr>
          <w:spacing w:val="-4"/>
          <w:w w:val="115"/>
        </w:rPr>
        <w:t>einer,</w:t>
      </w:r>
      <w:r>
        <w:rPr>
          <w:spacing w:val="36"/>
          <w:w w:val="115"/>
        </w:rPr>
        <w:t> </w:t>
      </w:r>
      <w:r>
        <w:rPr>
          <w:w w:val="115"/>
        </w:rPr>
        <w:t>M.,</w:t>
      </w:r>
      <w:r>
        <w:rPr>
          <w:spacing w:val="36"/>
          <w:w w:val="115"/>
        </w:rPr>
        <w:t> </w:t>
      </w:r>
      <w:r>
        <w:rPr>
          <w:w w:val="115"/>
        </w:rPr>
        <w:t>Sites,</w:t>
      </w:r>
      <w:r>
        <w:rPr>
          <w:spacing w:val="35"/>
          <w:w w:val="115"/>
        </w:rPr>
        <w:t> </w:t>
      </w:r>
      <w:r>
        <w:rPr>
          <w:w w:val="115"/>
        </w:rPr>
        <w:t>F.</w:t>
      </w:r>
      <w:r>
        <w:rPr>
          <w:spacing w:val="29"/>
          <w:w w:val="115"/>
        </w:rPr>
        <w:t> </w:t>
      </w:r>
      <w:r>
        <w:rPr>
          <w:w w:val="115"/>
        </w:rPr>
        <w:t>D.,</w:t>
      </w:r>
      <w:r>
        <w:rPr>
          <w:spacing w:val="36"/>
          <w:w w:val="115"/>
        </w:rPr>
        <w:t> </w:t>
      </w:r>
      <w:r>
        <w:rPr>
          <w:spacing w:val="-2"/>
          <w:w w:val="115"/>
        </w:rPr>
        <w:t>Traber,</w:t>
      </w:r>
      <w:r>
        <w:rPr/>
      </w:r>
    </w:p>
    <w:p>
      <w:pPr>
        <w:pStyle w:val="BodyText"/>
        <w:tabs>
          <w:tab w:pos="5354" w:val="left" w:leader="none"/>
        </w:tabs>
        <w:spacing w:line="318" w:lineRule="exact" w:before="15"/>
        <w:ind w:left="333" w:right="539" w:firstLine="18"/>
        <w:jc w:val="both"/>
      </w:pPr>
      <w:r>
        <w:rPr>
          <w:w w:val="105"/>
        </w:rPr>
        <w:t>K.</w:t>
      </w:r>
      <w:r>
        <w:rPr>
          <w:spacing w:val="28"/>
          <w:w w:val="105"/>
        </w:rPr>
        <w:t> </w:t>
      </w:r>
      <w:r>
        <w:rPr>
          <w:w w:val="105"/>
        </w:rPr>
        <w:t>B.,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Hollander,</w:t>
      </w:r>
      <w:r>
        <w:rPr>
          <w:spacing w:val="29"/>
          <w:w w:val="105"/>
        </w:rPr>
        <w:t> </w:t>
      </w:r>
      <w:r>
        <w:rPr>
          <w:w w:val="105"/>
        </w:rPr>
        <w:t>J.</w:t>
      </w:r>
      <w:r>
        <w:rPr>
          <w:spacing w:val="28"/>
          <w:w w:val="105"/>
        </w:rPr>
        <w:t> </w:t>
      </w:r>
      <w:r>
        <w:rPr>
          <w:w w:val="105"/>
        </w:rPr>
        <w:t>E.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(2005).</w:t>
      </w:r>
      <w:r>
        <w:rPr>
          <w:spacing w:val="5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fi</w:t>
        <w:tab/>
        <w:t>burden</w:t>
      </w:r>
      <w:r>
        <w:rPr>
          <w:spacing w:val="49"/>
          <w:w w:val="105"/>
        </w:rPr>
        <w:t> </w:t>
      </w:r>
      <w:r>
        <w:rPr>
          <w:w w:val="105"/>
        </w:rPr>
        <w:t>of</w:t>
      </w:r>
      <w:r>
        <w:rPr>
          <w:spacing w:val="48"/>
          <w:w w:val="105"/>
        </w:rPr>
        <w:t> </w:t>
      </w:r>
      <w:r>
        <w:rPr>
          <w:w w:val="105"/>
        </w:rPr>
        <w:t>emergency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department</w:t>
      </w:r>
      <w:r>
        <w:rPr>
          <w:spacing w:val="28"/>
          <w:w w:val="142"/>
        </w:rPr>
        <w:t> </w:t>
      </w:r>
      <w:r>
        <w:rPr>
          <w:w w:val="105"/>
        </w:rPr>
        <w:t>congestion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hospital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crowding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hest</w:t>
      </w:r>
      <w:r>
        <w:rPr>
          <w:spacing w:val="2"/>
          <w:w w:val="105"/>
        </w:rPr>
        <w:t> </w:t>
      </w:r>
      <w:r>
        <w:rPr>
          <w:w w:val="105"/>
        </w:rPr>
        <w:t>pain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aiting</w:t>
      </w:r>
      <w:r>
        <w:rPr>
          <w:spacing w:val="3"/>
          <w:w w:val="105"/>
        </w:rPr>
        <w:t> </w:t>
      </w:r>
      <w:r>
        <w:rPr>
          <w:w w:val="105"/>
        </w:rPr>
        <w:t>admission.</w:t>
      </w:r>
      <w:r>
        <w:rPr>
          <w:spacing w:val="21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05"/>
        </w:rPr>
        <w:t>Annals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8"/>
          <w:w w:val="8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emergency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9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medicine</w:t>
      </w:r>
      <w:r>
        <w:rPr>
          <w:spacing w:val="-2"/>
          <w:w w:val="95"/>
        </w:rPr>
        <w:t>,</w:t>
      </w:r>
      <w:r>
        <w:rPr>
          <w:spacing w:val="-23"/>
          <w:w w:val="95"/>
        </w:rPr>
        <w:t> </w:t>
      </w:r>
      <w:r>
        <w:rPr>
          <w:w w:val="95"/>
        </w:rPr>
        <w:t>45(2):110–117.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21"/>
          <w:szCs w:val="21"/>
        </w:rPr>
      </w:pPr>
    </w:p>
    <w:p>
      <w:pPr>
        <w:pStyle w:val="BodyText"/>
        <w:spacing w:line="242" w:lineRule="auto"/>
        <w:ind w:left="351" w:right="545" w:hanging="235"/>
        <w:jc w:val="both"/>
      </w:pPr>
      <w:bookmarkStart w:name="_bookmark166" w:id="290"/>
      <w:bookmarkEnd w:id="290"/>
      <w:r>
        <w:rPr/>
      </w:r>
      <w:r>
        <w:rPr>
          <w:spacing w:val="-4"/>
          <w:w w:val="110"/>
        </w:rPr>
        <w:t>Berry,</w:t>
      </w:r>
      <w:r>
        <w:rPr>
          <w:spacing w:val="2"/>
          <w:w w:val="110"/>
        </w:rPr>
        <w:t> </w:t>
      </w:r>
      <w:r>
        <w:rPr>
          <w:w w:val="110"/>
        </w:rPr>
        <w:t>S.</w:t>
      </w:r>
      <w:r>
        <w:rPr>
          <w:spacing w:val="2"/>
          <w:w w:val="110"/>
        </w:rPr>
        <w:t> </w:t>
      </w:r>
      <w:r>
        <w:rPr>
          <w:w w:val="110"/>
        </w:rPr>
        <w:t>M.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Berr</w:t>
      </w:r>
      <w:r>
        <w:rPr>
          <w:spacing w:val="-5"/>
          <w:w w:val="110"/>
        </w:rPr>
        <w:t>y</w:t>
      </w:r>
      <w:r>
        <w:rPr>
          <w:spacing w:val="-4"/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D.</w:t>
      </w:r>
      <w:r>
        <w:rPr>
          <w:spacing w:val="2"/>
          <w:w w:val="110"/>
        </w:rPr>
        <w:t> </w:t>
      </w:r>
      <w:r>
        <w:rPr>
          <w:w w:val="110"/>
        </w:rPr>
        <w:t>A.</w:t>
      </w:r>
      <w:r>
        <w:rPr>
          <w:spacing w:val="3"/>
          <w:w w:val="110"/>
        </w:rPr>
        <w:t> </w:t>
      </w:r>
      <w:r>
        <w:rPr>
          <w:w w:val="110"/>
        </w:rPr>
        <w:t>(2004).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Accoun</w:t>
      </w:r>
      <w:r>
        <w:rPr>
          <w:spacing w:val="-1"/>
          <w:w w:val="110"/>
        </w:rPr>
        <w:t>ting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multiplicities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assessing</w:t>
      </w:r>
      <w:r>
        <w:rPr>
          <w:spacing w:val="1"/>
          <w:w w:val="110"/>
        </w:rPr>
        <w:t> </w:t>
      </w:r>
      <w:r>
        <w:rPr>
          <w:w w:val="110"/>
        </w:rPr>
        <w:t>drug</w:t>
      </w:r>
      <w:r>
        <w:rPr>
          <w:spacing w:val="39"/>
          <w:w w:val="111"/>
        </w:rPr>
        <w:t> </w:t>
      </w:r>
      <w:r>
        <w:rPr>
          <w:spacing w:val="-1"/>
          <w:w w:val="110"/>
        </w:rPr>
        <w:t>safet</w:t>
      </w:r>
      <w:r>
        <w:rPr>
          <w:spacing w:val="-2"/>
          <w:w w:val="110"/>
        </w:rPr>
        <w:t>y:</w:t>
      </w:r>
      <w:r>
        <w:rPr>
          <w:spacing w:val="-31"/>
          <w:w w:val="110"/>
        </w:rPr>
        <w:t> </w:t>
      </w:r>
      <w:r>
        <w:rPr>
          <w:w w:val="110"/>
        </w:rPr>
        <w:t>a</w:t>
      </w:r>
      <w:r>
        <w:rPr>
          <w:spacing w:val="-40"/>
          <w:w w:val="110"/>
        </w:rPr>
        <w:t> </w:t>
      </w:r>
      <w:r>
        <w:rPr>
          <w:spacing w:val="-1"/>
          <w:w w:val="110"/>
        </w:rPr>
        <w:t>three-lev</w:t>
      </w:r>
      <w:r>
        <w:rPr>
          <w:spacing w:val="-2"/>
          <w:w w:val="110"/>
        </w:rPr>
        <w:t>el</w:t>
      </w:r>
      <w:r>
        <w:rPr>
          <w:spacing w:val="-41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-40"/>
          <w:w w:val="110"/>
        </w:rPr>
        <w:t> </w:t>
      </w:r>
      <w:r>
        <w:rPr>
          <w:w w:val="110"/>
        </w:rPr>
        <w:t>mixture</w:t>
      </w:r>
      <w:r>
        <w:rPr>
          <w:spacing w:val="-40"/>
          <w:w w:val="110"/>
        </w:rPr>
        <w:t> </w:t>
      </w:r>
      <w:r>
        <w:rPr>
          <w:spacing w:val="1"/>
          <w:w w:val="110"/>
        </w:rPr>
        <w:t>model.</w:t>
      </w:r>
      <w:r>
        <w:rPr>
          <w:spacing w:val="-31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10"/>
        </w:rPr>
        <w:t>Biometrics</w:t>
      </w:r>
      <w:r>
        <w:rPr>
          <w:spacing w:val="-1"/>
          <w:w w:val="110"/>
        </w:rPr>
        <w:t>,</w:t>
      </w:r>
      <w:r>
        <w:rPr>
          <w:spacing w:val="-41"/>
          <w:w w:val="110"/>
        </w:rPr>
        <w:t> </w:t>
      </w:r>
      <w:r>
        <w:rPr>
          <w:w w:val="110"/>
        </w:rPr>
        <w:t>60(2):418–426.</w:t>
      </w:r>
      <w:r>
        <w:rPr/>
      </w:r>
    </w:p>
    <w:p>
      <w:pPr>
        <w:spacing w:line="240" w:lineRule="auto" w:before="0"/>
        <w:rPr>
          <w:rFonts w:ascii="PMingLiU" w:hAnsi="PMingLiU" w:cs="PMingLiU" w:eastAsia="PMingLiU"/>
          <w:sz w:val="22"/>
          <w:szCs w:val="22"/>
        </w:rPr>
      </w:pPr>
    </w:p>
    <w:p>
      <w:pPr>
        <w:pStyle w:val="BodyText"/>
        <w:spacing w:line="242" w:lineRule="auto"/>
        <w:ind w:left="351" w:right="506" w:hanging="235"/>
        <w:jc w:val="both"/>
      </w:pPr>
      <w:bookmarkStart w:name="_bookmark167" w:id="291"/>
      <w:bookmarkEnd w:id="291"/>
      <w:r>
        <w:rPr/>
      </w:r>
      <w:r>
        <w:rPr>
          <w:w w:val="115"/>
        </w:rPr>
        <w:t>Betancourt,</w:t>
      </w:r>
      <w:r>
        <w:rPr>
          <w:spacing w:val="25"/>
          <w:w w:val="115"/>
        </w:rPr>
        <w:t> </w:t>
      </w:r>
      <w:r>
        <w:rPr>
          <w:w w:val="115"/>
        </w:rPr>
        <w:t>M.</w:t>
      </w:r>
      <w:r>
        <w:rPr>
          <w:spacing w:val="6"/>
          <w:w w:val="115"/>
        </w:rPr>
        <w:t> </w:t>
      </w:r>
      <w:r>
        <w:rPr>
          <w:w w:val="115"/>
        </w:rPr>
        <w:t>(2018).</w:t>
      </w:r>
      <w:r>
        <w:rPr>
          <w:spacing w:val="38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6"/>
          <w:w w:val="115"/>
        </w:rPr>
        <w:t> </w:t>
      </w:r>
      <w:r>
        <w:rPr>
          <w:w w:val="115"/>
        </w:rPr>
        <w:t>the </w:t>
      </w:r>
      <w:r>
        <w:rPr>
          <w:spacing w:val="6"/>
          <w:w w:val="115"/>
        </w:rPr>
        <w:t> </w:t>
      </w:r>
      <w:r>
        <w:rPr>
          <w:spacing w:val="1"/>
          <w:w w:val="115"/>
        </w:rPr>
        <w:t>shape</w:t>
      </w:r>
      <w:r>
        <w:rPr>
          <w:w w:val="115"/>
        </w:rPr>
        <w:t> </w:t>
      </w:r>
      <w:r>
        <w:rPr>
          <w:spacing w:val="6"/>
          <w:w w:val="115"/>
        </w:rPr>
        <w:t> </w:t>
      </w:r>
      <w:r>
        <w:rPr>
          <w:w w:val="115"/>
        </w:rPr>
        <w:t>of </w:t>
      </w:r>
      <w:r>
        <w:rPr>
          <w:spacing w:val="6"/>
          <w:w w:val="115"/>
        </w:rPr>
        <w:t> </w:t>
      </w:r>
      <w:r>
        <w:rPr>
          <w:w w:val="115"/>
        </w:rPr>
        <w:t>a </w:t>
      </w:r>
      <w:r>
        <w:rPr>
          <w:spacing w:val="5"/>
          <w:w w:val="115"/>
        </w:rPr>
        <w:t> </w:t>
      </w:r>
      <w:r>
        <w:rPr>
          <w:spacing w:val="-3"/>
          <w:w w:val="115"/>
        </w:rPr>
        <w:t>weakly</w:t>
      </w:r>
      <w:r>
        <w:rPr>
          <w:w w:val="115"/>
        </w:rPr>
        <w:t> 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informa</w:t>
      </w:r>
      <w:r>
        <w:rPr>
          <w:spacing w:val="-1"/>
          <w:w w:val="115"/>
        </w:rPr>
        <w:t>tiv</w:t>
      </w:r>
      <w:r>
        <w:rPr>
          <w:spacing w:val="-2"/>
          <w:w w:val="115"/>
        </w:rPr>
        <w:t>e</w:t>
      </w:r>
      <w:r>
        <w:rPr>
          <w:w w:val="115"/>
        </w:rPr>
        <w:t> </w:t>
      </w:r>
      <w:r>
        <w:rPr>
          <w:spacing w:val="6"/>
          <w:w w:val="115"/>
        </w:rPr>
        <w:t> </w:t>
      </w:r>
      <w:r>
        <w:rPr>
          <w:w w:val="115"/>
        </w:rPr>
        <w:t>prior </w:t>
      </w:r>
      <w:r>
        <w:rPr>
          <w:spacing w:val="6"/>
          <w:w w:val="115"/>
        </w:rPr>
        <w:t> </w:t>
      </w:r>
      <w:r>
        <w:rPr>
          <w:w w:val="115"/>
        </w:rPr>
        <w:t>af-</w:t>
      </w:r>
      <w:r>
        <w:rPr>
          <w:spacing w:val="23"/>
          <w:w w:val="108"/>
        </w:rPr>
        <w:t> </w:t>
      </w:r>
      <w:r>
        <w:rPr>
          <w:w w:val="115"/>
        </w:rPr>
        <w:t>fects</w:t>
      </w:r>
      <w:r>
        <w:rPr>
          <w:spacing w:val="49"/>
          <w:w w:val="115"/>
        </w:rPr>
        <w:t> </w:t>
      </w:r>
      <w:r>
        <w:rPr>
          <w:w w:val="115"/>
        </w:rPr>
        <w:t>inferences.</w:t>
      </w:r>
      <w:r>
        <w:rPr>
          <w:spacing w:val="64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50"/>
          <w:w w:val="115"/>
        </w:rPr>
        <w:t> </w:t>
      </w:r>
      <w:r>
        <w:rPr>
          <w:w w:val="115"/>
        </w:rPr>
        <w:t>from</w:t>
      </w:r>
      <w:r>
        <w:rPr>
          <w:spacing w:val="50"/>
          <w:w w:val="115"/>
        </w:rPr>
        <w:t> </w:t>
      </w:r>
      <w:hyperlink r:id="rId170">
        <w:r>
          <w:rPr>
            <w:rFonts w:ascii="PMingLiU"/>
            <w:w w:val="115"/>
          </w:rPr>
          <w:t>https://mc-stan.org/users/documentation/</w:t>
        </w:r>
      </w:hyperlink>
      <w:r>
        <w:rPr>
          <w:rFonts w:ascii="PMingLiU"/>
          <w:spacing w:val="22"/>
          <w:w w:val="131"/>
        </w:rPr>
        <w:t> </w:t>
      </w:r>
      <w:hyperlink r:id="rId170">
        <w:r>
          <w:rPr>
            <w:rFonts w:ascii="PMingLiU"/>
            <w:w w:val="115"/>
          </w:rPr>
          <w:t>case-studies/weakly_informative_shapes.html</w:t>
        </w:r>
      </w:hyperlink>
      <w:r>
        <w:rPr>
          <w:w w:val="115"/>
        </w:rPr>
        <w:t>.</w:t>
      </w:r>
      <w:r>
        <w:rPr/>
      </w:r>
    </w:p>
    <w:p>
      <w:pPr>
        <w:spacing w:after="0" w:line="242" w:lineRule="auto"/>
        <w:jc w:val="both"/>
        <w:sectPr>
          <w:headerReference w:type="even" r:id="rId165"/>
          <w:footerReference w:type="even" r:id="rId166"/>
          <w:footerReference w:type="default" r:id="rId167"/>
          <w:pgSz w:w="12240" w:h="15840"/>
          <w:pgMar w:header="0" w:footer="749" w:top="1500" w:bottom="940" w:left="1300" w:right="1720"/>
          <w:pgNumType w:start="114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right="0"/>
        <w:jc w:val="left"/>
      </w:pPr>
      <w:bookmarkStart w:name="_bookmark168" w:id="292"/>
      <w:bookmarkEnd w:id="292"/>
      <w:r>
        <w:rPr/>
      </w:r>
      <w:r>
        <w:rPr>
          <w:spacing w:val="-2"/>
          <w:w w:val="115"/>
        </w:rPr>
        <w:t>Bolk</w:t>
      </w:r>
      <w:r>
        <w:rPr>
          <w:spacing w:val="-1"/>
          <w:w w:val="115"/>
        </w:rPr>
        <w:t>er,</w:t>
      </w:r>
      <w:r>
        <w:rPr>
          <w:spacing w:val="-3"/>
          <w:w w:val="115"/>
        </w:rPr>
        <w:t> </w:t>
      </w:r>
      <w:r>
        <w:rPr>
          <w:w w:val="115"/>
        </w:rPr>
        <w:t>B.</w:t>
      </w:r>
      <w:r>
        <w:rPr>
          <w:spacing w:val="-3"/>
          <w:w w:val="115"/>
        </w:rPr>
        <w:t> </w:t>
      </w:r>
      <w:r>
        <w:rPr>
          <w:w w:val="115"/>
        </w:rPr>
        <w:t>M.,</w:t>
      </w:r>
      <w:r>
        <w:rPr>
          <w:spacing w:val="-3"/>
          <w:w w:val="115"/>
        </w:rPr>
        <w:t> </w:t>
      </w:r>
      <w:r>
        <w:rPr>
          <w:w w:val="115"/>
        </w:rPr>
        <w:t>Brooks,</w:t>
      </w:r>
      <w:r>
        <w:rPr>
          <w:spacing w:val="-3"/>
          <w:w w:val="115"/>
        </w:rPr>
        <w:t> </w:t>
      </w:r>
      <w:r>
        <w:rPr>
          <w:w w:val="115"/>
        </w:rPr>
        <w:t>M.</w:t>
      </w:r>
      <w:r>
        <w:rPr>
          <w:spacing w:val="-3"/>
          <w:w w:val="115"/>
        </w:rPr>
        <w:t> </w:t>
      </w:r>
      <w:r>
        <w:rPr>
          <w:w w:val="115"/>
        </w:rPr>
        <w:t>E.,</w:t>
      </w:r>
      <w:r>
        <w:rPr>
          <w:spacing w:val="-2"/>
          <w:w w:val="115"/>
        </w:rPr>
        <w:t> </w:t>
      </w:r>
      <w:r>
        <w:rPr>
          <w:w w:val="115"/>
        </w:rPr>
        <w:t>Clark,</w:t>
      </w:r>
      <w:r>
        <w:rPr>
          <w:spacing w:val="-3"/>
          <w:w w:val="115"/>
        </w:rPr>
        <w:t> </w:t>
      </w:r>
      <w:r>
        <w:rPr>
          <w:w w:val="115"/>
        </w:rPr>
        <w:t>C.</w:t>
      </w:r>
      <w:r>
        <w:rPr>
          <w:spacing w:val="-2"/>
          <w:w w:val="115"/>
        </w:rPr>
        <w:t> </w:t>
      </w:r>
      <w:r>
        <w:rPr>
          <w:w w:val="115"/>
        </w:rPr>
        <w:t>J.,</w:t>
      </w:r>
      <w:r>
        <w:rPr>
          <w:spacing w:val="-3"/>
          <w:w w:val="115"/>
        </w:rPr>
        <w:t> </w:t>
      </w:r>
      <w:r>
        <w:rPr>
          <w:w w:val="115"/>
        </w:rPr>
        <w:t>Geange,</w:t>
      </w:r>
      <w:r>
        <w:rPr>
          <w:spacing w:val="-3"/>
          <w:w w:val="115"/>
        </w:rPr>
        <w:t> </w:t>
      </w:r>
      <w:r>
        <w:rPr>
          <w:w w:val="115"/>
        </w:rPr>
        <w:t>S.</w:t>
      </w:r>
      <w:r>
        <w:rPr>
          <w:spacing w:val="-3"/>
          <w:w w:val="115"/>
        </w:rPr>
        <w:t> </w:t>
      </w:r>
      <w:r>
        <w:rPr>
          <w:w w:val="115"/>
        </w:rPr>
        <w:t>W.,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P</w:t>
      </w:r>
      <w:r>
        <w:rPr>
          <w:spacing w:val="-2"/>
          <w:w w:val="115"/>
        </w:rPr>
        <w:t>oulsen,</w:t>
      </w:r>
      <w:r>
        <w:rPr>
          <w:spacing w:val="-3"/>
          <w:w w:val="115"/>
        </w:rPr>
        <w:t> </w:t>
      </w:r>
      <w:r>
        <w:rPr>
          <w:w w:val="115"/>
        </w:rPr>
        <w:t>J.</w:t>
      </w:r>
      <w:r>
        <w:rPr>
          <w:spacing w:val="-3"/>
          <w:w w:val="115"/>
        </w:rPr>
        <w:t> </w:t>
      </w:r>
      <w:r>
        <w:rPr>
          <w:w w:val="115"/>
        </w:rPr>
        <w:t>R.,</w:t>
      </w:r>
      <w:r>
        <w:rPr>
          <w:spacing w:val="-2"/>
          <w:w w:val="115"/>
        </w:rPr>
        <w:t> </w:t>
      </w:r>
      <w:r>
        <w:rPr>
          <w:spacing w:val="-1"/>
          <w:w w:val="115"/>
        </w:rPr>
        <w:t>Stev</w:t>
      </w:r>
      <w:r>
        <w:rPr>
          <w:spacing w:val="-2"/>
          <w:w w:val="115"/>
        </w:rPr>
        <w:t>ens,</w:t>
      </w:r>
      <w:r>
        <w:rPr/>
      </w:r>
    </w:p>
    <w:p>
      <w:pPr>
        <w:pStyle w:val="BodyText"/>
        <w:spacing w:line="242" w:lineRule="auto" w:before="3"/>
        <w:ind w:left="781" w:right="173"/>
        <w:jc w:val="left"/>
      </w:pPr>
      <w:r>
        <w:rPr>
          <w:w w:val="105"/>
        </w:rPr>
        <w:t>M.</w:t>
      </w:r>
      <w:r>
        <w:rPr>
          <w:spacing w:val="25"/>
          <w:w w:val="105"/>
        </w:rPr>
        <w:t> </w:t>
      </w:r>
      <w:r>
        <w:rPr>
          <w:w w:val="105"/>
        </w:rPr>
        <w:t>H.</w:t>
      </w:r>
      <w:r>
        <w:rPr>
          <w:spacing w:val="26"/>
          <w:w w:val="105"/>
        </w:rPr>
        <w:t> </w:t>
      </w:r>
      <w:r>
        <w:rPr>
          <w:w w:val="105"/>
        </w:rPr>
        <w:t>H.,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White,</w:t>
      </w:r>
      <w:r>
        <w:rPr>
          <w:spacing w:val="26"/>
          <w:w w:val="105"/>
        </w:rPr>
        <w:t> </w:t>
      </w:r>
      <w:r>
        <w:rPr>
          <w:w w:val="105"/>
        </w:rPr>
        <w:t>J.-S.</w:t>
      </w:r>
      <w:r>
        <w:rPr>
          <w:spacing w:val="27"/>
          <w:w w:val="105"/>
        </w:rPr>
        <w:t> </w:t>
      </w:r>
      <w:r>
        <w:rPr>
          <w:w w:val="105"/>
        </w:rPr>
        <w:t>S.</w:t>
      </w:r>
      <w:r>
        <w:rPr>
          <w:spacing w:val="26"/>
          <w:w w:val="105"/>
        </w:rPr>
        <w:t> </w:t>
      </w:r>
      <w:r>
        <w:rPr>
          <w:w w:val="105"/>
        </w:rPr>
        <w:t>(2009).</w:t>
      </w:r>
      <w:r>
        <w:rPr>
          <w:spacing w:val="55"/>
          <w:w w:val="105"/>
        </w:rPr>
        <w:t> </w:t>
      </w:r>
      <w:r>
        <w:rPr>
          <w:w w:val="105"/>
        </w:rPr>
        <w:t>Generalized</w:t>
      </w:r>
      <w:r>
        <w:rPr>
          <w:spacing w:val="27"/>
          <w:w w:val="105"/>
        </w:rPr>
        <w:t> </w:t>
      </w:r>
      <w:r>
        <w:rPr>
          <w:w w:val="105"/>
        </w:rPr>
        <w:t>linear</w:t>
      </w:r>
      <w:r>
        <w:rPr>
          <w:spacing w:val="26"/>
          <w:w w:val="105"/>
        </w:rPr>
        <w:t> </w:t>
      </w:r>
      <w:r>
        <w:rPr>
          <w:w w:val="105"/>
        </w:rPr>
        <w:t>mixed</w:t>
      </w:r>
      <w:r>
        <w:rPr>
          <w:spacing w:val="26"/>
          <w:w w:val="105"/>
        </w:rPr>
        <w:t> </w:t>
      </w:r>
      <w:r>
        <w:rPr>
          <w:w w:val="105"/>
        </w:rPr>
        <w:t>models:</w:t>
      </w:r>
      <w:r>
        <w:rPr>
          <w:spacing w:val="5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practical</w:t>
      </w:r>
      <w:r>
        <w:rPr>
          <w:spacing w:val="26"/>
          <w:w w:val="111"/>
        </w:rPr>
        <w:t> </w:t>
      </w:r>
      <w:r>
        <w:rPr>
          <w:w w:val="105"/>
        </w:rPr>
        <w:t>guide</w:t>
      </w:r>
      <w:r>
        <w:rPr>
          <w:spacing w:val="-37"/>
          <w:w w:val="105"/>
        </w:rPr>
        <w:t> </w:t>
      </w:r>
      <w:r>
        <w:rPr>
          <w:w w:val="105"/>
        </w:rPr>
        <w:t>for</w:t>
      </w:r>
      <w:r>
        <w:rPr>
          <w:spacing w:val="-36"/>
          <w:w w:val="105"/>
        </w:rPr>
        <w:t> </w:t>
      </w:r>
      <w:r>
        <w:rPr>
          <w:w w:val="105"/>
        </w:rPr>
        <w:t>ecology</w:t>
      </w:r>
      <w:r>
        <w:rPr>
          <w:spacing w:val="-37"/>
          <w:w w:val="105"/>
        </w:rPr>
        <w:t> </w:t>
      </w:r>
      <w:r>
        <w:rPr>
          <w:w w:val="105"/>
        </w:rPr>
        <w:t>and</w:t>
      </w:r>
      <w:r>
        <w:rPr>
          <w:spacing w:val="-36"/>
          <w:w w:val="105"/>
        </w:rPr>
        <w:t> </w:t>
      </w:r>
      <w:r>
        <w:rPr>
          <w:spacing w:val="-1"/>
          <w:w w:val="105"/>
        </w:rPr>
        <w:t>evolution.</w:t>
      </w:r>
      <w:r>
        <w:rPr>
          <w:spacing w:val="-27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105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105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105"/>
        </w:rPr>
        <w:t>ends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in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4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105"/>
        </w:rPr>
        <w:t>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105"/>
        </w:rPr>
        <w:t>colo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105"/>
        </w:rPr>
        <w:t>gy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&amp;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4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evolution</w:t>
      </w:r>
      <w:r>
        <w:rPr>
          <w:w w:val="105"/>
        </w:rPr>
        <w:t>,</w:t>
      </w:r>
      <w:r>
        <w:rPr>
          <w:spacing w:val="-37"/>
          <w:w w:val="105"/>
        </w:rPr>
        <w:t> </w:t>
      </w:r>
      <w:r>
        <w:rPr>
          <w:w w:val="105"/>
        </w:rPr>
        <w:t>24(3):127–135.</w:t>
      </w:r>
      <w:r>
        <w:rPr/>
      </w:r>
    </w:p>
    <w:p>
      <w:pPr>
        <w:pStyle w:val="BodyText"/>
        <w:spacing w:line="318" w:lineRule="exact" w:before="207"/>
        <w:ind w:left="781" w:right="157" w:hanging="235"/>
        <w:jc w:val="both"/>
      </w:pPr>
      <w:bookmarkStart w:name="_bookmark169" w:id="293"/>
      <w:bookmarkEnd w:id="293"/>
      <w:r>
        <w:rPr/>
      </w:r>
      <w:r>
        <w:rPr>
          <w:spacing w:val="-31"/>
          <w:w w:val="110"/>
        </w:rPr>
        <w:t>B</w:t>
      </w:r>
      <w:r>
        <w:rPr>
          <w:spacing w:val="-55"/>
          <w:w w:val="110"/>
        </w:rPr>
        <w:t>˚</w:t>
      </w:r>
      <w:r>
        <w:rPr>
          <w:spacing w:val="-29"/>
          <w:w w:val="110"/>
        </w:rPr>
        <w:t>a</w:t>
      </w:r>
      <w:r>
        <w:rPr>
          <w:spacing w:val="-55"/>
          <w:w w:val="110"/>
        </w:rPr>
        <w:t>˚</w:t>
      </w:r>
      <w:r>
        <w:rPr>
          <w:w w:val="110"/>
        </w:rPr>
        <w:t>ath,</w:t>
      </w:r>
      <w:r>
        <w:rPr>
          <w:spacing w:val="-25"/>
          <w:w w:val="110"/>
        </w:rPr>
        <w:t> </w:t>
      </w:r>
      <w:r>
        <w:rPr>
          <w:w w:val="110"/>
        </w:rPr>
        <w:t>R.</w:t>
      </w:r>
      <w:r>
        <w:rPr>
          <w:spacing w:val="-26"/>
          <w:w w:val="110"/>
        </w:rPr>
        <w:t> </w:t>
      </w:r>
      <w:r>
        <w:rPr>
          <w:w w:val="110"/>
        </w:rPr>
        <w:t>(2015).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7"/>
          <w:w w:val="110"/>
        </w:rPr>
        <w:t>n</w:t>
      </w:r>
      <w:r>
        <w:rPr>
          <w:w w:val="110"/>
        </w:rPr>
        <w:t>tr</w:t>
      </w:r>
      <w:r>
        <w:rPr>
          <w:spacing w:val="5"/>
          <w:w w:val="110"/>
        </w:rPr>
        <w:t>o</w:t>
      </w:r>
      <w:r>
        <w:rPr>
          <w:w w:val="110"/>
        </w:rPr>
        <w:t>duction</w:t>
      </w:r>
      <w:r>
        <w:rPr>
          <w:spacing w:val="-26"/>
          <w:w w:val="110"/>
        </w:rPr>
        <w:t> </w:t>
      </w:r>
      <w:r>
        <w:rPr>
          <w:w w:val="110"/>
        </w:rPr>
        <w:t>to</w:t>
      </w:r>
      <w:r>
        <w:rPr>
          <w:spacing w:val="-26"/>
          <w:w w:val="110"/>
        </w:rPr>
        <w:t> </w:t>
      </w:r>
      <w:r>
        <w:rPr>
          <w:w w:val="110"/>
        </w:rPr>
        <w:t>b</w:t>
      </w:r>
      <w:r>
        <w:rPr>
          <w:spacing w:val="-7"/>
          <w:w w:val="110"/>
        </w:rPr>
        <w:t>a</w:t>
      </w:r>
      <w:r>
        <w:rPr>
          <w:spacing w:val="-8"/>
          <w:w w:val="110"/>
        </w:rPr>
        <w:t>y</w:t>
      </w:r>
      <w:r>
        <w:rPr>
          <w:w w:val="110"/>
        </w:rPr>
        <w:t>esian</w:t>
      </w:r>
      <w:r>
        <w:rPr>
          <w:spacing w:val="-25"/>
          <w:w w:val="110"/>
        </w:rPr>
        <w:t> </w:t>
      </w:r>
      <w:r>
        <w:rPr>
          <w:w w:val="110"/>
        </w:rPr>
        <w:t>data</w:t>
      </w:r>
      <w:r>
        <w:rPr>
          <w:spacing w:val="-27"/>
          <w:w w:val="110"/>
        </w:rPr>
        <w:t> </w:t>
      </w:r>
      <w:r>
        <w:rPr>
          <w:w w:val="110"/>
        </w:rPr>
        <w:t>analysis</w:t>
      </w:r>
      <w:r>
        <w:rPr>
          <w:spacing w:val="-25"/>
          <w:w w:val="110"/>
        </w:rPr>
        <w:t> </w:t>
      </w:r>
      <w:r>
        <w:rPr>
          <w:w w:val="110"/>
        </w:rPr>
        <w:t>with</w:t>
      </w:r>
      <w:r>
        <w:rPr>
          <w:spacing w:val="-26"/>
          <w:w w:val="110"/>
        </w:rPr>
        <w:t> </w:t>
      </w:r>
      <w:r>
        <w:rPr>
          <w:w w:val="110"/>
        </w:rPr>
        <w:t>r.</w:t>
      </w:r>
      <w:r>
        <w:rPr>
          <w:spacing w:val="22"/>
          <w:w w:val="110"/>
        </w:rPr>
        <w:t> </w:t>
      </w:r>
      <w:r>
        <w:rPr>
          <w:rFonts w:ascii="Bookman Old Style" w:hAnsi="Bookman Old Style"/>
          <w:b w:val="0"/>
          <w:i/>
          <w:w w:val="110"/>
        </w:rPr>
        <w:t>Lund</w:t>
      </w:r>
      <w:r>
        <w:rPr>
          <w:rFonts w:ascii="Bookman Old Style" w:hAnsi="Bookman Old Style"/>
          <w:b w:val="0"/>
          <w:i/>
          <w:spacing w:val="-32"/>
          <w:w w:val="110"/>
        </w:rPr>
        <w:t> </w:t>
      </w:r>
      <w:r>
        <w:rPr>
          <w:rFonts w:ascii="Bookman Old Style" w:hAnsi="Bookman Old Style"/>
          <w:b w:val="0"/>
          <w:i/>
          <w:w w:val="110"/>
        </w:rPr>
        <w:t>Universit</w:t>
      </w:r>
      <w:r>
        <w:rPr>
          <w:rFonts w:ascii="Bookman Old Style" w:hAnsi="Bookman Old Style"/>
          <w:b w:val="0"/>
          <w:i/>
          <w:spacing w:val="-3"/>
          <w:w w:val="110"/>
        </w:rPr>
        <w:t>y</w:t>
      </w:r>
      <w:r>
        <w:rPr>
          <w:w w:val="110"/>
        </w:rPr>
        <w:t>.</w:t>
      </w:r>
      <w:r>
        <w:rPr>
          <w:spacing w:val="-14"/>
          <w:w w:val="110"/>
        </w:rPr>
        <w:t> </w:t>
      </w:r>
      <w:r>
        <w:rPr>
          <w:w w:val="110"/>
        </w:rPr>
        <w:t>Re-</w:t>
      </w:r>
      <w:r>
        <w:rPr>
          <w:w w:val="106"/>
        </w:rPr>
        <w:t> </w:t>
      </w:r>
      <w:r>
        <w:rPr>
          <w:spacing w:val="-1"/>
          <w:w w:val="115"/>
        </w:rPr>
        <w:t>triev</w:t>
      </w:r>
      <w:r>
        <w:rPr>
          <w:spacing w:val="-2"/>
          <w:w w:val="115"/>
        </w:rPr>
        <w:t>ed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from</w:t>
      </w:r>
      <w:r>
        <w:rPr>
          <w:spacing w:val="35"/>
          <w:w w:val="115"/>
        </w:rPr>
        <w:t> </w:t>
      </w:r>
      <w:hyperlink r:id="rId173">
        <w:r>
          <w:rPr>
            <w:rFonts w:ascii="PMingLiU" w:hAnsi="PMingLiU"/>
            <w:w w:val="115"/>
          </w:rPr>
          <w:t>http://www.sumsar.net/files/academia/user_2015_tutorial_</w:t>
        </w:r>
      </w:hyperlink>
      <w:r>
        <w:rPr>
          <w:rFonts w:ascii="PMingLiU" w:hAnsi="PMingLiU"/>
          <w:spacing w:val="22"/>
          <w:w w:val="126"/>
        </w:rPr>
        <w:t> </w:t>
      </w:r>
      <w:hyperlink r:id="rId173">
        <w:r>
          <w:rPr>
            <w:rFonts w:ascii="PMingLiU" w:hAnsi="PMingLiU"/>
            <w:spacing w:val="-1"/>
            <w:w w:val="115"/>
          </w:rPr>
          <w:t>bayesian_data_analysis_short_version.pdf</w:t>
        </w:r>
      </w:hyperlink>
      <w:r>
        <w:rPr>
          <w:spacing w:val="-1"/>
          <w:w w:val="115"/>
        </w:rPr>
        <w:t>.</w:t>
      </w:r>
      <w:r>
        <w:rPr/>
      </w:r>
    </w:p>
    <w:p>
      <w:pPr>
        <w:pStyle w:val="BodyText"/>
        <w:spacing w:line="240" w:lineRule="auto" w:before="190"/>
        <w:ind w:right="0"/>
        <w:jc w:val="left"/>
      </w:pPr>
      <w:bookmarkStart w:name="_bookmark170" w:id="294"/>
      <w:bookmarkEnd w:id="294"/>
      <w:r>
        <w:rPr/>
      </w:r>
      <w:r>
        <w:rPr>
          <w:spacing w:val="-2"/>
          <w:w w:val="115"/>
        </w:rPr>
        <w:t>Brew</w:t>
      </w:r>
      <w:r>
        <w:rPr>
          <w:spacing w:val="-1"/>
          <w:w w:val="115"/>
        </w:rPr>
        <w:t>er, </w:t>
      </w:r>
      <w:r>
        <w:rPr>
          <w:w w:val="115"/>
        </w:rPr>
        <w:t>B.</w:t>
      </w:r>
      <w:r>
        <w:rPr>
          <w:spacing w:val="-2"/>
          <w:w w:val="115"/>
        </w:rPr>
        <w:t> </w:t>
      </w:r>
      <w:r>
        <w:rPr>
          <w:w w:val="115"/>
        </w:rPr>
        <w:t>J.</w:t>
      </w:r>
      <w:r>
        <w:rPr>
          <w:spacing w:val="-1"/>
          <w:w w:val="115"/>
        </w:rPr>
        <w:t> </w:t>
      </w:r>
      <w:r>
        <w:rPr>
          <w:w w:val="115"/>
        </w:rPr>
        <w:t>(2017).</w:t>
      </w:r>
      <w:r>
        <w:rPr>
          <w:spacing w:val="22"/>
          <w:w w:val="115"/>
        </w:rPr>
        <w:t> </w:t>
      </w:r>
      <w:r>
        <w:rPr>
          <w:w w:val="115"/>
        </w:rPr>
        <w:t>Lecture</w:t>
      </w:r>
      <w:r>
        <w:rPr>
          <w:spacing w:val="-2"/>
          <w:w w:val="115"/>
        </w:rPr>
        <w:t> </w:t>
      </w:r>
      <w:r>
        <w:rPr>
          <w:w w:val="115"/>
        </w:rPr>
        <w:t>notes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stats 331</w:t>
      </w:r>
      <w:r>
        <w:rPr>
          <w:spacing w:val="-2"/>
          <w:w w:val="115"/>
        </w:rPr>
        <w:t> in</w:t>
      </w:r>
      <w:r>
        <w:rPr>
          <w:spacing w:val="-1"/>
          <w:w w:val="115"/>
        </w:rPr>
        <w:t>troduction</w:t>
      </w:r>
      <w:r>
        <w:rPr>
          <w:spacing w:val="-2"/>
          <w:w w:val="115"/>
        </w:rPr>
        <w:t> </w:t>
      </w:r>
      <w:r>
        <w:rPr>
          <w:w w:val="115"/>
        </w:rPr>
        <w:t>to </w:t>
      </w:r>
      <w:r>
        <w:rPr>
          <w:spacing w:val="-2"/>
          <w:w w:val="115"/>
        </w:rPr>
        <w:t>ba</w:t>
      </w:r>
      <w:r>
        <w:rPr>
          <w:spacing w:val="-3"/>
          <w:w w:val="115"/>
        </w:rPr>
        <w:t>yesian</w:t>
      </w:r>
      <w:r>
        <w:rPr>
          <w:spacing w:val="-1"/>
          <w:w w:val="115"/>
        </w:rPr>
        <w:t> </w:t>
      </w:r>
      <w:r>
        <w:rPr>
          <w:w w:val="115"/>
        </w:rPr>
        <w:t>statistics.</w:t>
      </w:r>
      <w:r>
        <w:rPr/>
      </w:r>
    </w:p>
    <w:p>
      <w:pPr>
        <w:pStyle w:val="BodyText"/>
        <w:spacing w:line="240" w:lineRule="auto" w:before="3"/>
        <w:ind w:left="781" w:right="0"/>
        <w:jc w:val="left"/>
      </w:pPr>
      <w:r>
        <w:rPr>
          <w:spacing w:val="-2"/>
          <w:w w:val="110"/>
        </w:rPr>
        <w:t>University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1"/>
          <w:w w:val="110"/>
        </w:rPr>
        <w:t>Auckland.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6"/>
          <w:szCs w:val="16"/>
        </w:rPr>
      </w:pPr>
    </w:p>
    <w:p>
      <w:pPr>
        <w:spacing w:line="318" w:lineRule="exact" w:before="0"/>
        <w:ind w:left="781" w:right="196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71" w:id="295"/>
      <w:bookmarkEnd w:id="295"/>
      <w:r>
        <w:rPr/>
      </w:r>
      <w:r>
        <w:rPr>
          <w:rFonts w:ascii="PMingLiU"/>
          <w:w w:val="105"/>
          <w:sz w:val="24"/>
        </w:rPr>
        <w:t>Carlin,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w w:val="105"/>
          <w:sz w:val="24"/>
        </w:rPr>
        <w:t>B.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spacing w:val="-9"/>
          <w:w w:val="105"/>
          <w:sz w:val="24"/>
        </w:rPr>
        <w:t>P</w:t>
      </w:r>
      <w:r>
        <w:rPr>
          <w:rFonts w:ascii="PMingLiU"/>
          <w:spacing w:val="-10"/>
          <w:w w:val="105"/>
          <w:sz w:val="24"/>
        </w:rPr>
        <w:t>.</w:t>
      </w:r>
      <w:r>
        <w:rPr>
          <w:rFonts w:ascii="PMingLiU"/>
          <w:spacing w:val="-24"/>
          <w:w w:val="105"/>
          <w:sz w:val="24"/>
        </w:rPr>
        <w:t> </w:t>
      </w:r>
      <w:r>
        <w:rPr>
          <w:rFonts w:ascii="PMingLiU"/>
          <w:w w:val="105"/>
          <w:sz w:val="24"/>
        </w:rPr>
        <w:t>and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w w:val="105"/>
          <w:sz w:val="24"/>
        </w:rPr>
        <w:t>Louis,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w w:val="105"/>
          <w:sz w:val="24"/>
        </w:rPr>
        <w:t>T.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w w:val="105"/>
          <w:sz w:val="24"/>
        </w:rPr>
        <w:t>A.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PMingLiU"/>
          <w:w w:val="105"/>
          <w:sz w:val="24"/>
        </w:rPr>
        <w:t>(2008).</w:t>
      </w:r>
      <w:r>
        <w:rPr>
          <w:rFonts w:ascii="PMingLiU"/>
          <w:spacing w:val="-11"/>
          <w:w w:val="105"/>
          <w:sz w:val="24"/>
        </w:rPr>
        <w:t> </w:t>
      </w:r>
      <w:r>
        <w:rPr>
          <w:rFonts w:ascii="Bookman Old Style"/>
          <w:b w:val="0"/>
          <w:i/>
          <w:sz w:val="24"/>
        </w:rPr>
        <w:t>Bayesian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methods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for</w:t>
      </w:r>
      <w:r>
        <w:rPr>
          <w:rFonts w:ascii="Bookman Old Style"/>
          <w:b w:val="0"/>
          <w:i/>
          <w:spacing w:val="-32"/>
          <w:w w:val="105"/>
          <w:sz w:val="24"/>
        </w:rPr>
        <w:t> </w:t>
      </w:r>
      <w:r>
        <w:rPr>
          <w:rFonts w:ascii="Bookman Old Style"/>
          <w:b w:val="0"/>
          <w:i/>
          <w:sz w:val="24"/>
        </w:rPr>
        <w:t>data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analysis</w:t>
      </w:r>
      <w:r>
        <w:rPr>
          <w:rFonts w:ascii="PMingLiU"/>
          <w:sz w:val="24"/>
        </w:rPr>
        <w:t>.</w:t>
      </w:r>
      <w:r>
        <w:rPr>
          <w:rFonts w:ascii="PMingLiU"/>
          <w:spacing w:val="-9"/>
          <w:sz w:val="24"/>
        </w:rPr>
        <w:t> </w:t>
      </w:r>
      <w:r>
        <w:rPr>
          <w:rFonts w:ascii="PMingLiU"/>
          <w:w w:val="105"/>
          <w:sz w:val="24"/>
        </w:rPr>
        <w:t>Chapman</w:t>
      </w:r>
      <w:r>
        <w:rPr>
          <w:rFonts w:ascii="PMingLiU"/>
          <w:spacing w:val="22"/>
          <w:w w:val="111"/>
          <w:sz w:val="24"/>
        </w:rPr>
        <w:t> </w:t>
      </w:r>
      <w:r>
        <w:rPr>
          <w:rFonts w:ascii="PMingLiU"/>
          <w:w w:val="105"/>
          <w:sz w:val="24"/>
        </w:rPr>
        <w:t>and  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Hall/CRC.</w:t>
      </w:r>
      <w:r>
        <w:rPr>
          <w:rFonts w:ascii="PMingLiU"/>
          <w:sz w:val="24"/>
        </w:rPr>
      </w:r>
    </w:p>
    <w:p>
      <w:pPr>
        <w:pStyle w:val="BodyText"/>
        <w:tabs>
          <w:tab w:pos="5475" w:val="left" w:leader="none"/>
        </w:tabs>
        <w:spacing w:line="242" w:lineRule="auto" w:before="190"/>
        <w:ind w:left="781" w:right="133" w:hanging="235"/>
        <w:jc w:val="both"/>
        <w:rPr>
          <w:rFonts w:ascii="PMingLiU" w:hAnsi="PMingLiU" w:cs="PMingLiU" w:eastAsia="PMingLiU"/>
        </w:rPr>
      </w:pPr>
      <w:bookmarkStart w:name="_bookmark172" w:id="296"/>
      <w:bookmarkEnd w:id="296"/>
      <w:r>
        <w:rPr/>
      </w:r>
      <w:r>
        <w:rPr>
          <w:spacing w:val="-1"/>
          <w:w w:val="115"/>
        </w:rPr>
        <w:t>Centers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3"/>
          <w:w w:val="115"/>
        </w:rPr>
        <w:t> </w:t>
      </w:r>
      <w:r>
        <w:rPr>
          <w:w w:val="115"/>
        </w:rPr>
        <w:t>Disease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Con</w:t>
      </w:r>
      <w:r>
        <w:rPr>
          <w:spacing w:val="-1"/>
          <w:w w:val="115"/>
        </w:rPr>
        <w:t>trol</w:t>
      </w:r>
      <w:r>
        <w:rPr>
          <w:spacing w:val="3"/>
          <w:w w:val="115"/>
        </w:rPr>
        <w:t> </w:t>
      </w:r>
      <w:r>
        <w:rPr>
          <w:w w:val="115"/>
        </w:rPr>
        <w:t>and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Prev</w:t>
      </w:r>
      <w:r>
        <w:rPr>
          <w:spacing w:val="-3"/>
          <w:w w:val="115"/>
        </w:rPr>
        <w:t>en</w:t>
      </w:r>
      <w:r>
        <w:rPr>
          <w:spacing w:val="-2"/>
          <w:w w:val="115"/>
        </w:rPr>
        <w:t>tion</w:t>
      </w:r>
      <w:r>
        <w:rPr>
          <w:spacing w:val="3"/>
          <w:w w:val="115"/>
        </w:rPr>
        <w:t> </w:t>
      </w:r>
      <w:r>
        <w:rPr>
          <w:w w:val="115"/>
        </w:rPr>
        <w:t>(2019).</w:t>
      </w:r>
      <w:r>
        <w:rPr>
          <w:spacing w:val="39"/>
          <w:w w:val="115"/>
        </w:rPr>
        <w:t> </w:t>
      </w:r>
      <w:r>
        <w:rPr>
          <w:spacing w:val="-1"/>
          <w:w w:val="115"/>
        </w:rPr>
        <w:t>International</w:t>
      </w:r>
      <w:r>
        <w:rPr>
          <w:spacing w:val="3"/>
          <w:w w:val="115"/>
        </w:rPr>
        <w:t> </w:t>
      </w:r>
      <w:r>
        <w:rPr>
          <w:w w:val="115"/>
        </w:rPr>
        <w:t>classification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25"/>
          <w:w w:val="102"/>
        </w:rPr>
        <w:t> </w:t>
      </w:r>
      <w:r>
        <w:rPr>
          <w:spacing w:val="-2"/>
          <w:w w:val="115"/>
        </w:rPr>
        <w:t>diseases,nin</w:t>
      </w:r>
      <w:r>
        <w:rPr>
          <w:spacing w:val="-1"/>
          <w:w w:val="115"/>
        </w:rPr>
        <w:t>th</w:t>
      </w:r>
      <w:r>
        <w:rPr>
          <w:spacing w:val="-24"/>
          <w:w w:val="115"/>
        </w:rPr>
        <w:t> </w:t>
      </w:r>
      <w:r>
        <w:rPr>
          <w:w w:val="115"/>
        </w:rPr>
        <w:t>revision,</w:t>
      </w:r>
      <w:r>
        <w:rPr>
          <w:spacing w:val="-22"/>
          <w:w w:val="115"/>
        </w:rPr>
        <w:t> </w:t>
      </w:r>
      <w:r>
        <w:rPr>
          <w:w w:val="115"/>
        </w:rPr>
        <w:t>clinical</w:t>
      </w:r>
      <w:r>
        <w:rPr>
          <w:spacing w:val="-23"/>
          <w:w w:val="115"/>
        </w:rPr>
        <w:t> </w:t>
      </w:r>
      <w:r>
        <w:rPr>
          <w:spacing w:val="1"/>
          <w:w w:val="115"/>
        </w:rPr>
        <w:t>modifi</w:t>
        <w:tab/>
      </w:r>
      <w:r>
        <w:rPr>
          <w:w w:val="115"/>
        </w:rPr>
        <w:t>(icd-9-cm). </w:t>
      </w:r>
      <w:r>
        <w:rPr>
          <w:spacing w:val="20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2"/>
          <w:w w:val="115"/>
        </w:rPr>
        <w:t> </w:t>
      </w:r>
      <w:hyperlink r:id="rId174">
        <w:r>
          <w:rPr>
            <w:rFonts w:ascii="PMingLiU"/>
            <w:w w:val="125"/>
          </w:rPr>
          <w:t>https:</w:t>
        </w:r>
        <w:r>
          <w:rPr>
            <w:rFonts w:ascii="PMingLiU"/>
          </w:rPr>
        </w:r>
      </w:hyperlink>
    </w:p>
    <w:p>
      <w:pPr>
        <w:pStyle w:val="BodyText"/>
        <w:spacing w:line="240" w:lineRule="auto" w:before="1"/>
        <w:ind w:left="769" w:right="0"/>
        <w:jc w:val="left"/>
      </w:pPr>
      <w:hyperlink r:id="rId174">
        <w:r>
          <w:rPr>
            <w:rFonts w:ascii="PMingLiU"/>
            <w:spacing w:val="-1"/>
            <w:w w:val="120"/>
          </w:rPr>
          <w:t>//www.cdc.gov/nchs/icd/icd9cm.htm</w:t>
        </w:r>
      </w:hyperlink>
      <w:r>
        <w:rPr>
          <w:spacing w:val="-2"/>
          <w:w w:val="120"/>
        </w:rPr>
        <w:t>.</w:t>
      </w:r>
      <w:r>
        <w:rPr/>
      </w:r>
    </w:p>
    <w:p>
      <w:pPr>
        <w:pStyle w:val="BodyText"/>
        <w:spacing w:line="242" w:lineRule="auto" w:before="206"/>
        <w:ind w:left="781" w:right="156" w:hanging="235"/>
        <w:jc w:val="both"/>
      </w:pPr>
      <w:bookmarkStart w:name="_bookmark173" w:id="297"/>
      <w:bookmarkEnd w:id="297"/>
      <w:r>
        <w:rPr/>
      </w:r>
      <w:r>
        <w:rPr>
          <w:spacing w:val="-1"/>
          <w:w w:val="110"/>
        </w:rPr>
        <w:t>Chambers,</w:t>
      </w:r>
      <w:r>
        <w:rPr>
          <w:spacing w:val="27"/>
          <w:w w:val="110"/>
        </w:rPr>
        <w:t> </w:t>
      </w:r>
      <w:r>
        <w:rPr>
          <w:w w:val="110"/>
        </w:rPr>
        <w:t>C.</w:t>
      </w:r>
      <w:r>
        <w:rPr>
          <w:spacing w:val="27"/>
          <w:w w:val="110"/>
        </w:rPr>
        <w:t> </w:t>
      </w:r>
      <w:r>
        <w:rPr>
          <w:w w:val="110"/>
        </w:rPr>
        <w:t>N.,</w:t>
      </w:r>
      <w:r>
        <w:rPr>
          <w:spacing w:val="29"/>
          <w:w w:val="110"/>
        </w:rPr>
        <w:t> </w:t>
      </w:r>
      <w:r>
        <w:rPr>
          <w:spacing w:val="-3"/>
          <w:w w:val="110"/>
        </w:rPr>
        <w:t>Frampton,</w:t>
      </w:r>
      <w:r>
        <w:rPr>
          <w:spacing w:val="27"/>
          <w:w w:val="110"/>
        </w:rPr>
        <w:t> </w:t>
      </w:r>
      <w:r>
        <w:rPr>
          <w:w w:val="110"/>
        </w:rPr>
        <w:t>C.</w:t>
      </w:r>
      <w:r>
        <w:rPr>
          <w:spacing w:val="28"/>
          <w:w w:val="110"/>
        </w:rPr>
        <w:t> </w:t>
      </w:r>
      <w:r>
        <w:rPr>
          <w:w w:val="110"/>
        </w:rPr>
        <w:t>M.,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Barclay,</w:t>
      </w:r>
      <w:r>
        <w:rPr>
          <w:spacing w:val="28"/>
          <w:w w:val="110"/>
        </w:rPr>
        <w:t> </w:t>
      </w:r>
      <w:r>
        <w:rPr>
          <w:w w:val="110"/>
        </w:rPr>
        <w:t>M.,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McKee,</w:t>
      </w:r>
      <w:r>
        <w:rPr>
          <w:spacing w:val="27"/>
          <w:w w:val="110"/>
        </w:rPr>
        <w:t> </w:t>
      </w:r>
      <w:r>
        <w:rPr>
          <w:w w:val="110"/>
        </w:rPr>
        <w:t>M.</w:t>
      </w:r>
      <w:r>
        <w:rPr>
          <w:spacing w:val="27"/>
          <w:w w:val="110"/>
        </w:rPr>
        <w:t> </w:t>
      </w:r>
      <w:r>
        <w:rPr>
          <w:spacing w:val="-1"/>
          <w:w w:val="110"/>
        </w:rPr>
        <w:t>(2016).</w:t>
      </w:r>
      <w:r>
        <w:rPr>
          <w:spacing w:val="61"/>
          <w:w w:val="110"/>
        </w:rPr>
        <w:t> </w:t>
      </w:r>
      <w:r>
        <w:rPr>
          <w:w w:val="110"/>
        </w:rPr>
        <w:t>Burnout</w:t>
      </w:r>
      <w:r>
        <w:rPr>
          <w:spacing w:val="55"/>
          <w:w w:val="117"/>
        </w:rPr>
        <w:t> </w:t>
      </w:r>
      <w:r>
        <w:rPr>
          <w:spacing w:val="-2"/>
          <w:w w:val="110"/>
        </w:rPr>
        <w:t>prevalen</w:t>
      </w:r>
      <w:r>
        <w:rPr>
          <w:spacing w:val="-3"/>
          <w:w w:val="110"/>
        </w:rPr>
        <w:t>ce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new</w:t>
      </w:r>
      <w:r>
        <w:rPr>
          <w:spacing w:val="22"/>
          <w:w w:val="110"/>
        </w:rPr>
        <w:t> </w:t>
      </w:r>
      <w:r>
        <w:rPr>
          <w:w w:val="110"/>
        </w:rPr>
        <w:t>zealand’s</w:t>
      </w:r>
      <w:r>
        <w:rPr>
          <w:spacing w:val="22"/>
          <w:w w:val="110"/>
        </w:rPr>
        <w:t> </w:t>
      </w:r>
      <w:r>
        <w:rPr>
          <w:w w:val="110"/>
        </w:rPr>
        <w:t>public</w:t>
      </w:r>
      <w:r>
        <w:rPr>
          <w:spacing w:val="22"/>
          <w:w w:val="110"/>
        </w:rPr>
        <w:t> </w:t>
      </w:r>
      <w:r>
        <w:rPr>
          <w:w w:val="110"/>
        </w:rPr>
        <w:t>hospital</w:t>
      </w:r>
      <w:r>
        <w:rPr>
          <w:spacing w:val="22"/>
          <w:w w:val="110"/>
        </w:rPr>
        <w:t> </w:t>
      </w:r>
      <w:r>
        <w:rPr>
          <w:w w:val="110"/>
        </w:rPr>
        <w:t>senior</w:t>
      </w:r>
      <w:r>
        <w:rPr>
          <w:spacing w:val="23"/>
          <w:w w:val="110"/>
        </w:rPr>
        <w:t> </w:t>
      </w:r>
      <w:r>
        <w:rPr>
          <w:w w:val="110"/>
        </w:rPr>
        <w:t>medical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orkforce:</w:t>
      </w:r>
      <w:r>
        <w:rPr>
          <w:spacing w:val="67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cross-</w:t>
      </w:r>
      <w:r>
        <w:rPr>
          <w:spacing w:val="21"/>
          <w:w w:val="108"/>
        </w:rPr>
        <w:t> </w:t>
      </w:r>
      <w:r>
        <w:rPr>
          <w:w w:val="110"/>
        </w:rPr>
        <w:t>sectional</w:t>
      </w:r>
      <w:r>
        <w:rPr>
          <w:spacing w:val="-28"/>
          <w:w w:val="110"/>
        </w:rPr>
        <w:t> </w:t>
      </w:r>
      <w:r>
        <w:rPr>
          <w:w w:val="110"/>
        </w:rPr>
        <w:t>mixed</w:t>
      </w:r>
      <w:r>
        <w:rPr>
          <w:spacing w:val="-28"/>
          <w:w w:val="110"/>
        </w:rPr>
        <w:t> </w:t>
      </w:r>
      <w:r>
        <w:rPr>
          <w:w w:val="110"/>
        </w:rPr>
        <w:t>methods</w:t>
      </w:r>
      <w:r>
        <w:rPr>
          <w:spacing w:val="-27"/>
          <w:w w:val="110"/>
        </w:rPr>
        <w:t> </w:t>
      </w:r>
      <w:r>
        <w:rPr>
          <w:spacing w:val="-4"/>
          <w:w w:val="110"/>
        </w:rPr>
        <w:t>study.</w:t>
      </w:r>
      <w:r>
        <w:rPr>
          <w:spacing w:val="-14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BMJ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6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110"/>
        </w:rPr>
        <w:t>open</w:t>
      </w:r>
      <w:r>
        <w:rPr>
          <w:spacing w:val="-3"/>
          <w:w w:val="110"/>
        </w:rPr>
        <w:t>,</w:t>
      </w:r>
      <w:r>
        <w:rPr>
          <w:spacing w:val="-28"/>
          <w:w w:val="110"/>
        </w:rPr>
        <w:t> </w:t>
      </w:r>
      <w:r>
        <w:rPr>
          <w:w w:val="110"/>
        </w:rPr>
        <w:t>6(11):e013947.</w:t>
      </w:r>
      <w:r>
        <w:rPr/>
      </w:r>
    </w:p>
    <w:p>
      <w:pPr>
        <w:pStyle w:val="BodyText"/>
        <w:spacing w:line="240" w:lineRule="auto" w:before="195"/>
        <w:ind w:right="0"/>
        <w:jc w:val="left"/>
      </w:pPr>
      <w:bookmarkStart w:name="_bookmark174" w:id="298"/>
      <w:bookmarkEnd w:id="298"/>
      <w:r>
        <w:rPr/>
      </w:r>
      <w:r>
        <w:rPr>
          <w:w w:val="115"/>
        </w:rPr>
        <w:t>Chandola,</w:t>
      </w:r>
      <w:r>
        <w:rPr>
          <w:spacing w:val="-2"/>
          <w:w w:val="115"/>
        </w:rPr>
        <w:t> </w:t>
      </w:r>
      <w:r>
        <w:rPr>
          <w:w w:val="115"/>
        </w:rPr>
        <w:t>V.,</w:t>
      </w:r>
      <w:r>
        <w:rPr>
          <w:spacing w:val="-3"/>
          <w:w w:val="115"/>
        </w:rPr>
        <w:t> </w:t>
      </w:r>
      <w:r>
        <w:rPr>
          <w:w w:val="115"/>
        </w:rPr>
        <w:t>Banerjee,</w:t>
      </w:r>
      <w:r>
        <w:rPr>
          <w:spacing w:val="-2"/>
          <w:w w:val="115"/>
        </w:rPr>
        <w:t> </w:t>
      </w:r>
      <w:r>
        <w:rPr>
          <w:w w:val="115"/>
        </w:rPr>
        <w:t>A.,</w:t>
      </w:r>
      <w:r>
        <w:rPr>
          <w:spacing w:val="-3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Kumar,</w:t>
      </w:r>
      <w:r>
        <w:rPr>
          <w:spacing w:val="-2"/>
          <w:w w:val="115"/>
        </w:rPr>
        <w:t> </w:t>
      </w:r>
      <w:r>
        <w:rPr>
          <w:w w:val="115"/>
        </w:rPr>
        <w:t>V.</w:t>
      </w:r>
      <w:r>
        <w:rPr>
          <w:spacing w:val="-3"/>
          <w:w w:val="115"/>
        </w:rPr>
        <w:t> </w:t>
      </w:r>
      <w:r>
        <w:rPr>
          <w:w w:val="115"/>
        </w:rPr>
        <w:t>(2009).</w:t>
      </w:r>
      <w:r>
        <w:rPr>
          <w:spacing w:val="22"/>
          <w:w w:val="115"/>
        </w:rPr>
        <w:t> </w:t>
      </w:r>
      <w:r>
        <w:rPr>
          <w:w w:val="115"/>
        </w:rPr>
        <w:t>Anomaly</w:t>
      </w:r>
      <w:r>
        <w:rPr>
          <w:spacing w:val="-2"/>
          <w:w w:val="115"/>
        </w:rPr>
        <w:t> </w:t>
      </w:r>
      <w:r>
        <w:rPr>
          <w:w w:val="115"/>
        </w:rPr>
        <w:t>detection: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surv</w:t>
      </w:r>
      <w:r>
        <w:rPr>
          <w:spacing w:val="-5"/>
          <w:w w:val="115"/>
        </w:rPr>
        <w:t>ey</w:t>
      </w:r>
      <w:r>
        <w:rPr>
          <w:spacing w:val="-4"/>
          <w:w w:val="115"/>
        </w:rPr>
        <w:t>.</w:t>
      </w:r>
      <w:r>
        <w:rPr/>
      </w:r>
    </w:p>
    <w:p>
      <w:pPr>
        <w:spacing w:before="3"/>
        <w:ind w:left="764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Bookman Old Style"/>
          <w:b w:val="0"/>
          <w:i/>
          <w:spacing w:val="-2"/>
          <w:sz w:val="24"/>
        </w:rPr>
        <w:t>ACM</w:t>
      </w:r>
      <w:r>
        <w:rPr>
          <w:rFonts w:ascii="Bookman Old Style"/>
          <w:b w:val="0"/>
          <w:i/>
          <w:spacing w:val="-38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computing</w:t>
      </w:r>
      <w:r>
        <w:rPr>
          <w:rFonts w:ascii="Bookman Old Style"/>
          <w:b w:val="0"/>
          <w:i/>
          <w:spacing w:val="-37"/>
          <w:sz w:val="24"/>
        </w:rPr>
        <w:t> </w:t>
      </w:r>
      <w:r>
        <w:rPr>
          <w:rFonts w:ascii="Bookman Old Style"/>
          <w:b w:val="0"/>
          <w:i/>
          <w:sz w:val="24"/>
        </w:rPr>
        <w:t>surveys</w:t>
      </w:r>
      <w:r>
        <w:rPr>
          <w:rFonts w:ascii="Bookman Old Style"/>
          <w:b w:val="0"/>
          <w:i/>
          <w:spacing w:val="-38"/>
          <w:sz w:val="24"/>
        </w:rPr>
        <w:t> </w:t>
      </w:r>
      <w:r>
        <w:rPr>
          <w:rFonts w:ascii="Bookman Old Style"/>
          <w:b w:val="0"/>
          <w:i/>
          <w:sz w:val="24"/>
        </w:rPr>
        <w:t>(CSUR)</w:t>
      </w:r>
      <w:r>
        <w:rPr>
          <w:rFonts w:ascii="PMingLiU"/>
          <w:sz w:val="24"/>
        </w:rPr>
        <w:t>,</w:t>
      </w:r>
      <w:r>
        <w:rPr>
          <w:rFonts w:ascii="PMingLiU"/>
          <w:spacing w:val="-30"/>
          <w:sz w:val="24"/>
        </w:rPr>
        <w:t> </w:t>
      </w:r>
      <w:r>
        <w:rPr>
          <w:rFonts w:ascii="PMingLiU"/>
          <w:sz w:val="24"/>
        </w:rPr>
        <w:t>41(3):15.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98"/>
        <w:ind w:right="150"/>
        <w:jc w:val="right"/>
      </w:pPr>
      <w:bookmarkStart w:name="_bookmark175" w:id="299"/>
      <w:bookmarkEnd w:id="299"/>
      <w:r>
        <w:rPr/>
      </w:r>
      <w:r>
        <w:rPr>
          <w:w w:val="110"/>
        </w:rPr>
        <w:t>Cleland,</w:t>
      </w:r>
      <w:r>
        <w:rPr>
          <w:spacing w:val="41"/>
          <w:w w:val="110"/>
        </w:rPr>
        <w:t> </w:t>
      </w:r>
      <w:r>
        <w:rPr>
          <w:w w:val="110"/>
        </w:rPr>
        <w:t>I.</w:t>
      </w:r>
      <w:r>
        <w:rPr>
          <w:spacing w:val="34"/>
          <w:w w:val="110"/>
        </w:rPr>
        <w:t> </w:t>
      </w:r>
      <w:r>
        <w:rPr>
          <w:w w:val="110"/>
        </w:rPr>
        <w:t>D.,</w:t>
      </w:r>
      <w:r>
        <w:rPr>
          <w:spacing w:val="40"/>
          <w:w w:val="110"/>
        </w:rPr>
        <w:t> </w:t>
      </w:r>
      <w:r>
        <w:rPr>
          <w:w w:val="110"/>
        </w:rPr>
        <w:t>Mason,</w:t>
      </w:r>
      <w:r>
        <w:rPr>
          <w:spacing w:val="41"/>
          <w:w w:val="110"/>
        </w:rPr>
        <w:t> </w:t>
      </w:r>
      <w:r>
        <w:rPr>
          <w:w w:val="110"/>
        </w:rPr>
        <w:t>A.,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spacing w:val="-3"/>
          <w:w w:val="110"/>
        </w:rPr>
        <w:t>O’Sulliv</w:t>
      </w:r>
      <w:r>
        <w:rPr>
          <w:spacing w:val="-2"/>
          <w:w w:val="110"/>
        </w:rPr>
        <w:t>an,</w:t>
      </w:r>
      <w:r>
        <w:rPr>
          <w:spacing w:val="41"/>
          <w:w w:val="110"/>
        </w:rPr>
        <w:t> </w:t>
      </w:r>
      <w:r>
        <w:rPr>
          <w:w w:val="110"/>
        </w:rPr>
        <w:t>M.</w:t>
      </w:r>
      <w:r>
        <w:rPr>
          <w:spacing w:val="34"/>
          <w:w w:val="110"/>
        </w:rPr>
        <w:t> </w:t>
      </w:r>
      <w:r>
        <w:rPr>
          <w:w w:val="110"/>
        </w:rPr>
        <w:t>(2018). 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Improved</w:t>
      </w:r>
      <w:r>
        <w:rPr>
          <w:spacing w:val="34"/>
          <w:w w:val="110"/>
        </w:rPr>
        <w:t> </w:t>
      </w:r>
      <w:r>
        <w:rPr>
          <w:w w:val="110"/>
        </w:rPr>
        <w:t>staff</w:t>
      </w:r>
      <w:r>
        <w:rPr>
          <w:spacing w:val="34"/>
          <w:w w:val="110"/>
        </w:rPr>
        <w:t> </w:t>
      </w:r>
      <w:r>
        <w:rPr>
          <w:w w:val="110"/>
        </w:rPr>
        <w:t>rostering</w:t>
      </w:r>
      <w:r>
        <w:rPr>
          <w:spacing w:val="25"/>
          <w:w w:val="114"/>
        </w:rPr>
        <w:t> </w:t>
      </w:r>
      <w:r>
        <w:rPr>
          <w:w w:val="110"/>
        </w:rPr>
        <w:t>algorithms.</w:t>
      </w:r>
      <w:r>
        <w:rPr>
          <w:spacing w:val="-8"/>
          <w:w w:val="110"/>
        </w:rPr>
        <w:t> </w:t>
      </w:r>
      <w:r>
        <w:rPr>
          <w:w w:val="110"/>
        </w:rPr>
        <w:t>2018</w:t>
      </w:r>
      <w:r>
        <w:rPr>
          <w:spacing w:val="-20"/>
          <w:w w:val="110"/>
        </w:rPr>
        <w:t> </w:t>
      </w:r>
      <w:r>
        <w:rPr>
          <w:spacing w:val="-2"/>
          <w:w w:val="110"/>
        </w:rPr>
        <w:t>Joint</w:t>
      </w:r>
      <w:r>
        <w:rPr>
          <w:spacing w:val="-21"/>
          <w:w w:val="110"/>
        </w:rPr>
        <w:t> </w:t>
      </w:r>
      <w:r>
        <w:rPr>
          <w:w w:val="110"/>
        </w:rPr>
        <w:t>NZSA/ORSNZ</w:t>
      </w:r>
      <w:r>
        <w:rPr>
          <w:spacing w:val="-19"/>
          <w:w w:val="110"/>
        </w:rPr>
        <w:t> </w:t>
      </w:r>
      <w:r>
        <w:rPr>
          <w:w w:val="110"/>
        </w:rPr>
        <w:t>Conference.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Palmerston</w:t>
      </w:r>
      <w:r>
        <w:rPr>
          <w:spacing w:val="-20"/>
          <w:w w:val="110"/>
        </w:rPr>
        <w:t> </w:t>
      </w:r>
      <w:r>
        <w:rPr>
          <w:w w:val="110"/>
        </w:rPr>
        <w:t>North,</w:t>
      </w:r>
      <w:r>
        <w:rPr>
          <w:spacing w:val="-17"/>
          <w:w w:val="110"/>
        </w:rPr>
        <w:t> </w:t>
      </w:r>
      <w:r>
        <w:rPr>
          <w:w w:val="110"/>
        </w:rPr>
        <w:t>New</w:t>
      </w:r>
      <w:r>
        <w:rPr>
          <w:spacing w:val="-21"/>
          <w:w w:val="110"/>
        </w:rPr>
        <w:t> </w:t>
      </w:r>
      <w:r>
        <w:rPr>
          <w:w w:val="110"/>
        </w:rPr>
        <w:t>Zealand.</w:t>
      </w:r>
      <w:r>
        <w:rPr/>
      </w:r>
    </w:p>
    <w:p>
      <w:pPr>
        <w:pStyle w:val="BodyText"/>
        <w:spacing w:line="510" w:lineRule="atLeast" w:before="15"/>
        <w:ind w:right="0"/>
        <w:jc w:val="left"/>
        <w:rPr>
          <w:rFonts w:ascii="PMingLiU" w:hAnsi="PMingLiU" w:cs="PMingLiU" w:eastAsia="PMingLiU"/>
        </w:rPr>
      </w:pPr>
      <w:bookmarkStart w:name="_bookmark176" w:id="300"/>
      <w:bookmarkEnd w:id="300"/>
      <w:r>
        <w:rPr/>
      </w:r>
      <w:r>
        <w:rPr>
          <w:w w:val="105"/>
        </w:rPr>
        <w:t>Congdon,</w:t>
      </w:r>
      <w:r>
        <w:rPr>
          <w:spacing w:val="-32"/>
          <w:w w:val="105"/>
        </w:rPr>
        <w:t> </w:t>
      </w:r>
      <w:r>
        <w:rPr>
          <w:spacing w:val="-9"/>
          <w:w w:val="105"/>
        </w:rPr>
        <w:t>P</w:t>
      </w:r>
      <w:r>
        <w:rPr>
          <w:spacing w:val="-10"/>
          <w:w w:val="105"/>
        </w:rPr>
        <w:t>.</w:t>
      </w:r>
      <w:r>
        <w:rPr>
          <w:spacing w:val="-32"/>
          <w:w w:val="105"/>
        </w:rPr>
        <w:t> </w:t>
      </w:r>
      <w:r>
        <w:rPr>
          <w:w w:val="105"/>
        </w:rPr>
        <w:t>(2007).</w:t>
      </w:r>
      <w:r>
        <w:rPr>
          <w:spacing w:val="-21"/>
          <w:w w:val="105"/>
        </w:rPr>
        <w:t> </w:t>
      </w:r>
      <w:r>
        <w:rPr>
          <w:rFonts w:ascii="Bookman Old Style"/>
          <w:b w:val="0"/>
          <w:i/>
          <w:w w:val="105"/>
        </w:rPr>
        <w:t>Bayesian</w:t>
      </w:r>
      <w:r>
        <w:rPr>
          <w:rFonts w:ascii="Bookman Old Style"/>
          <w:b w:val="0"/>
          <w:i/>
          <w:spacing w:val="-39"/>
          <w:w w:val="105"/>
        </w:rPr>
        <w:t> </w:t>
      </w:r>
      <w:r>
        <w:rPr>
          <w:rFonts w:ascii="Bookman Old Style"/>
          <w:b w:val="0"/>
          <w:i/>
          <w:spacing w:val="-3"/>
          <w:w w:val="105"/>
        </w:rPr>
        <w:t>statistical</w:t>
      </w:r>
      <w:r>
        <w:rPr>
          <w:rFonts w:ascii="Bookman Old Style"/>
          <w:b w:val="0"/>
          <w:i/>
          <w:spacing w:val="-40"/>
          <w:w w:val="105"/>
        </w:rPr>
        <w:t> </w:t>
      </w:r>
      <w:r>
        <w:rPr>
          <w:rFonts w:ascii="Bookman Old Style"/>
          <w:b w:val="0"/>
          <w:i/>
          <w:spacing w:val="-2"/>
          <w:w w:val="105"/>
        </w:rPr>
        <w:t>modelling</w:t>
      </w:r>
      <w:r>
        <w:rPr>
          <w:spacing w:val="-1"/>
          <w:w w:val="105"/>
        </w:rPr>
        <w:t>,</w:t>
      </w:r>
      <w:r>
        <w:rPr>
          <w:spacing w:val="-32"/>
          <w:w w:val="105"/>
        </w:rPr>
        <w:t> </w:t>
      </w:r>
      <w:r>
        <w:rPr>
          <w:spacing w:val="-2"/>
          <w:w w:val="105"/>
        </w:rPr>
        <w:t>volume</w:t>
      </w:r>
      <w:r>
        <w:rPr>
          <w:spacing w:val="-31"/>
          <w:w w:val="105"/>
        </w:rPr>
        <w:t> </w:t>
      </w:r>
      <w:r>
        <w:rPr>
          <w:w w:val="105"/>
        </w:rPr>
        <w:t>704.</w:t>
      </w:r>
      <w:r>
        <w:rPr>
          <w:spacing w:val="-21"/>
          <w:w w:val="105"/>
        </w:rPr>
        <w:t> </w:t>
      </w:r>
      <w:r>
        <w:rPr>
          <w:w w:val="105"/>
        </w:rPr>
        <w:t>John</w:t>
      </w:r>
      <w:r>
        <w:rPr>
          <w:spacing w:val="-31"/>
          <w:w w:val="105"/>
        </w:rPr>
        <w:t> </w:t>
      </w:r>
      <w:r>
        <w:rPr>
          <w:w w:val="105"/>
        </w:rPr>
        <w:t>Wiley</w:t>
      </w:r>
      <w:r>
        <w:rPr>
          <w:spacing w:val="-32"/>
          <w:w w:val="105"/>
        </w:rPr>
        <w:t> </w:t>
      </w:r>
      <w:r>
        <w:rPr>
          <w:w w:val="105"/>
        </w:rPr>
        <w:t>&amp;</w:t>
      </w:r>
      <w:r>
        <w:rPr>
          <w:spacing w:val="-31"/>
          <w:w w:val="105"/>
        </w:rPr>
        <w:t> </w:t>
      </w:r>
      <w:r>
        <w:rPr>
          <w:w w:val="105"/>
        </w:rPr>
        <w:t>Sons.</w:t>
      </w:r>
      <w:r>
        <w:rPr>
          <w:spacing w:val="49"/>
          <w:w w:val="106"/>
        </w:rPr>
        <w:t> </w:t>
      </w:r>
      <w:bookmarkStart w:name="_bookmark177" w:id="301"/>
      <w:bookmarkEnd w:id="301"/>
      <w:r>
        <w:rPr>
          <w:spacing w:val="1"/>
          <w:w w:val="115"/>
        </w:rPr>
        <w:t>C</w:t>
      </w:r>
      <w:r>
        <w:rPr>
          <w:spacing w:val="1"/>
          <w:w w:val="115"/>
        </w:rPr>
        <w:t>ook,</w:t>
      </w:r>
      <w:r>
        <w:rPr>
          <w:spacing w:val="2"/>
          <w:w w:val="115"/>
        </w:rPr>
        <w:t> </w:t>
      </w:r>
      <w:r>
        <w:rPr>
          <w:w w:val="115"/>
        </w:rPr>
        <w:t>J.</w:t>
      </w:r>
      <w:r>
        <w:rPr>
          <w:spacing w:val="1"/>
          <w:w w:val="115"/>
        </w:rPr>
        <w:t> </w:t>
      </w:r>
      <w:r>
        <w:rPr>
          <w:w w:val="115"/>
        </w:rPr>
        <w:t>D.</w:t>
      </w:r>
      <w:r>
        <w:rPr>
          <w:spacing w:val="1"/>
          <w:w w:val="115"/>
        </w:rPr>
        <w:t> </w:t>
      </w:r>
      <w:r>
        <w:rPr>
          <w:w w:val="115"/>
        </w:rPr>
        <w:t>(2017).</w:t>
      </w:r>
      <w:r>
        <w:rPr>
          <w:spacing w:val="30"/>
          <w:w w:val="115"/>
        </w:rPr>
        <w:t> </w:t>
      </w:r>
      <w:r>
        <w:rPr>
          <w:spacing w:val="-2"/>
          <w:w w:val="115"/>
        </w:rPr>
        <w:t>Effective</w:t>
      </w:r>
      <w:r>
        <w:rPr>
          <w:spacing w:val="1"/>
          <w:w w:val="115"/>
        </w:rPr>
        <w:t> </w:t>
      </w:r>
      <w:r>
        <w:rPr>
          <w:w w:val="115"/>
        </w:rPr>
        <w:t>sample</w:t>
      </w:r>
      <w:r>
        <w:rPr>
          <w:spacing w:val="2"/>
          <w:w w:val="115"/>
        </w:rPr>
        <w:t> </w:t>
      </w:r>
      <w:r>
        <w:rPr>
          <w:w w:val="115"/>
        </w:rPr>
        <w:t>size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2"/>
          <w:w w:val="115"/>
        </w:rPr>
        <w:t> </w:t>
      </w:r>
      <w:r>
        <w:rPr>
          <w:w w:val="115"/>
        </w:rPr>
        <w:t>mcmc.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1"/>
          <w:w w:val="115"/>
        </w:rPr>
        <w:t> </w:t>
      </w:r>
      <w:r>
        <w:rPr>
          <w:w w:val="115"/>
        </w:rPr>
        <w:t>from</w:t>
      </w:r>
      <w:r>
        <w:rPr>
          <w:spacing w:val="2"/>
          <w:w w:val="115"/>
        </w:rPr>
        <w:t> </w:t>
      </w:r>
      <w:hyperlink r:id="rId175">
        <w:r>
          <w:rPr>
            <w:rFonts w:ascii="PMingLiU"/>
            <w:w w:val="115"/>
          </w:rPr>
          <w:t>https://www.</w:t>
        </w:r>
        <w:r>
          <w:rPr>
            <w:rFonts w:ascii="PMingLiU"/>
          </w:rPr>
        </w:r>
      </w:hyperlink>
    </w:p>
    <w:p>
      <w:pPr>
        <w:pStyle w:val="BodyText"/>
        <w:spacing w:line="240" w:lineRule="auto" w:before="3"/>
        <w:ind w:left="781" w:right="0"/>
        <w:jc w:val="left"/>
      </w:pPr>
      <w:hyperlink r:id="rId175">
        <w:r>
          <w:rPr>
            <w:rFonts w:ascii="PMingLiU"/>
            <w:w w:val="125"/>
          </w:rPr>
          <w:t>johndcook.com/blog/2017/06/27/effective-sample-size-for-mcmc/</w:t>
        </w:r>
      </w:hyperlink>
      <w:r>
        <w:rPr>
          <w:w w:val="125"/>
        </w:rPr>
        <w:t>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6"/>
          <w:szCs w:val="16"/>
        </w:rPr>
      </w:pPr>
    </w:p>
    <w:p>
      <w:pPr>
        <w:spacing w:line="318" w:lineRule="exact" w:before="0"/>
        <w:ind w:left="763" w:right="150" w:hanging="217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78" w:id="302"/>
      <w:bookmarkEnd w:id="302"/>
      <w:r>
        <w:rPr/>
      </w:r>
      <w:r>
        <w:rPr>
          <w:rFonts w:ascii="PMingLiU"/>
          <w:spacing w:val="-2"/>
          <w:sz w:val="24"/>
        </w:rPr>
        <w:t>Cornwall,</w:t>
      </w:r>
      <w:r>
        <w:rPr>
          <w:rFonts w:ascii="PMingLiU"/>
          <w:spacing w:val="-14"/>
          <w:sz w:val="24"/>
        </w:rPr>
        <w:t> </w:t>
      </w:r>
      <w:r>
        <w:rPr>
          <w:rFonts w:ascii="PMingLiU"/>
          <w:sz w:val="24"/>
        </w:rPr>
        <w:t>J.</w:t>
      </w:r>
      <w:r>
        <w:rPr>
          <w:rFonts w:ascii="PMingLiU"/>
          <w:spacing w:val="-15"/>
          <w:sz w:val="24"/>
        </w:rPr>
        <w:t> </w:t>
      </w:r>
      <w:r>
        <w:rPr>
          <w:rFonts w:ascii="PMingLiU"/>
          <w:sz w:val="24"/>
        </w:rPr>
        <w:t>and</w:t>
      </w:r>
      <w:r>
        <w:rPr>
          <w:rFonts w:ascii="PMingLiU"/>
          <w:spacing w:val="-14"/>
          <w:sz w:val="24"/>
        </w:rPr>
        <w:t> </w:t>
      </w:r>
      <w:r>
        <w:rPr>
          <w:rFonts w:ascii="PMingLiU"/>
          <w:spacing w:val="-6"/>
          <w:sz w:val="24"/>
        </w:rPr>
        <w:t>Davey,</w:t>
      </w:r>
      <w:r>
        <w:rPr>
          <w:rFonts w:ascii="PMingLiU"/>
          <w:spacing w:val="-15"/>
          <w:sz w:val="24"/>
        </w:rPr>
        <w:t> </w:t>
      </w:r>
      <w:r>
        <w:rPr>
          <w:rFonts w:ascii="PMingLiU"/>
          <w:sz w:val="24"/>
        </w:rPr>
        <w:t>J.</w:t>
      </w:r>
      <w:r>
        <w:rPr>
          <w:rFonts w:ascii="PMingLiU"/>
          <w:spacing w:val="-14"/>
          <w:sz w:val="24"/>
        </w:rPr>
        <w:t> </w:t>
      </w:r>
      <w:r>
        <w:rPr>
          <w:rFonts w:ascii="PMingLiU"/>
          <w:sz w:val="24"/>
        </w:rPr>
        <w:t>A.</w:t>
      </w:r>
      <w:r>
        <w:rPr>
          <w:rFonts w:ascii="PMingLiU"/>
          <w:spacing w:val="-15"/>
          <w:sz w:val="24"/>
        </w:rPr>
        <w:t> </w:t>
      </w:r>
      <w:r>
        <w:rPr>
          <w:rFonts w:ascii="PMingLiU"/>
          <w:sz w:val="24"/>
        </w:rPr>
        <w:t>(2004). </w:t>
      </w:r>
      <w:r>
        <w:rPr>
          <w:rFonts w:ascii="Bookman Old Style"/>
          <w:b w:val="0"/>
          <w:i/>
          <w:spacing w:val="-4"/>
          <w:sz w:val="24"/>
        </w:rPr>
        <w:t>Impact</w:t>
      </w:r>
      <w:r>
        <w:rPr>
          <w:rFonts w:ascii="Bookman Old Style"/>
          <w:b w:val="0"/>
          <w:i/>
          <w:spacing w:val="-21"/>
          <w:sz w:val="24"/>
        </w:rPr>
        <w:t> </w:t>
      </w:r>
      <w:r>
        <w:rPr>
          <w:rFonts w:ascii="Bookman Old Style"/>
          <w:b w:val="0"/>
          <w:i/>
          <w:sz w:val="24"/>
        </w:rPr>
        <w:t>of</w:t>
      </w:r>
      <w:r>
        <w:rPr>
          <w:rFonts w:ascii="Bookman Old Style"/>
          <w:b w:val="0"/>
          <w:i/>
          <w:spacing w:val="-20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population</w:t>
      </w:r>
      <w:r>
        <w:rPr>
          <w:rFonts w:ascii="Bookman Old Style"/>
          <w:b w:val="0"/>
          <w:i/>
          <w:spacing w:val="-21"/>
          <w:sz w:val="24"/>
        </w:rPr>
        <w:t> </w:t>
      </w:r>
      <w:r>
        <w:rPr>
          <w:rFonts w:ascii="Bookman Old Style"/>
          <w:b w:val="0"/>
          <w:i/>
          <w:sz w:val="24"/>
        </w:rPr>
        <w:t>ageing</w:t>
      </w:r>
      <w:r>
        <w:rPr>
          <w:rFonts w:ascii="Bookman Old Style"/>
          <w:b w:val="0"/>
          <w:i/>
          <w:spacing w:val="-21"/>
          <w:sz w:val="24"/>
        </w:rPr>
        <w:t> </w:t>
      </w:r>
      <w:r>
        <w:rPr>
          <w:rFonts w:ascii="Bookman Old Style"/>
          <w:b w:val="0"/>
          <w:i/>
          <w:sz w:val="24"/>
        </w:rPr>
        <w:t>in</w:t>
      </w:r>
      <w:r>
        <w:rPr>
          <w:rFonts w:ascii="Bookman Old Style"/>
          <w:b w:val="0"/>
          <w:i/>
          <w:spacing w:val="-21"/>
          <w:sz w:val="24"/>
        </w:rPr>
        <w:t> </w:t>
      </w:r>
      <w:r>
        <w:rPr>
          <w:rFonts w:ascii="Bookman Old Style"/>
          <w:b w:val="0"/>
          <w:i/>
          <w:spacing w:val="-1"/>
          <w:sz w:val="24"/>
        </w:rPr>
        <w:t>N</w:t>
      </w:r>
      <w:r>
        <w:rPr>
          <w:rFonts w:ascii="Bookman Old Style"/>
          <w:b w:val="0"/>
          <w:i/>
          <w:spacing w:val="-2"/>
          <w:sz w:val="24"/>
        </w:rPr>
        <w:t>ew</w:t>
      </w:r>
      <w:r>
        <w:rPr>
          <w:rFonts w:ascii="Bookman Old Style"/>
          <w:b w:val="0"/>
          <w:i/>
          <w:spacing w:val="-20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Zealand</w:t>
      </w:r>
      <w:r>
        <w:rPr>
          <w:rFonts w:ascii="Bookman Old Style"/>
          <w:b w:val="0"/>
          <w:i/>
          <w:spacing w:val="-21"/>
          <w:sz w:val="24"/>
        </w:rPr>
        <w:t> </w:t>
      </w:r>
      <w:r>
        <w:rPr>
          <w:rFonts w:ascii="Bookman Old Style"/>
          <w:b w:val="0"/>
          <w:i/>
          <w:sz w:val="24"/>
        </w:rPr>
        <w:t>on</w:t>
      </w:r>
      <w:r>
        <w:rPr>
          <w:rFonts w:ascii="Bookman Old Style"/>
          <w:b w:val="0"/>
          <w:i/>
          <w:spacing w:val="47"/>
          <w:w w:val="88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the</w:t>
      </w:r>
      <w:r>
        <w:rPr>
          <w:rFonts w:ascii="Bookman Old Style"/>
          <w:b w:val="0"/>
          <w:i/>
          <w:spacing w:val="-8"/>
          <w:w w:val="90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demand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for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spacing w:val="-4"/>
          <w:w w:val="90"/>
          <w:sz w:val="24"/>
        </w:rPr>
        <w:t>health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and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disability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spacing w:val="-3"/>
          <w:w w:val="90"/>
          <w:sz w:val="24"/>
        </w:rPr>
        <w:t>supp</w:t>
      </w:r>
      <w:r>
        <w:rPr>
          <w:rFonts w:ascii="Bookman Old Style"/>
          <w:b w:val="0"/>
          <w:i/>
          <w:spacing w:val="-2"/>
          <w:w w:val="90"/>
          <w:sz w:val="24"/>
        </w:rPr>
        <w:t>ort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spacing w:val="-2"/>
          <w:w w:val="90"/>
          <w:sz w:val="24"/>
        </w:rPr>
        <w:t>servic</w:t>
      </w:r>
      <w:r>
        <w:rPr>
          <w:rFonts w:ascii="Bookman Old Style"/>
          <w:b w:val="0"/>
          <w:i/>
          <w:spacing w:val="-3"/>
          <w:w w:val="90"/>
          <w:sz w:val="24"/>
        </w:rPr>
        <w:t>es,</w:t>
      </w:r>
      <w:r>
        <w:rPr>
          <w:rFonts w:ascii="Bookman Old Style"/>
          <w:b w:val="0"/>
          <w:i/>
          <w:spacing w:val="-8"/>
          <w:w w:val="90"/>
          <w:sz w:val="24"/>
        </w:rPr>
        <w:t> </w:t>
      </w:r>
      <w:r>
        <w:rPr>
          <w:rFonts w:ascii="Bookman Old Style"/>
          <w:b w:val="0"/>
          <w:i/>
          <w:w w:val="90"/>
          <w:sz w:val="24"/>
        </w:rPr>
        <w:t>and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spacing w:val="-4"/>
          <w:w w:val="90"/>
          <w:sz w:val="24"/>
        </w:rPr>
        <w:t>workfor</w:t>
      </w:r>
      <w:r>
        <w:rPr>
          <w:rFonts w:ascii="Bookman Old Style"/>
          <w:b w:val="0"/>
          <w:i/>
          <w:spacing w:val="-3"/>
          <w:w w:val="90"/>
          <w:sz w:val="24"/>
        </w:rPr>
        <w:t>c</w:t>
      </w:r>
      <w:r>
        <w:rPr>
          <w:rFonts w:ascii="Bookman Old Style"/>
          <w:b w:val="0"/>
          <w:i/>
          <w:spacing w:val="-4"/>
          <w:w w:val="90"/>
          <w:sz w:val="24"/>
        </w:rPr>
        <w:t>e</w:t>
      </w:r>
      <w:r>
        <w:rPr>
          <w:rFonts w:ascii="Bookman Old Style"/>
          <w:b w:val="0"/>
          <w:i/>
          <w:spacing w:val="-7"/>
          <w:w w:val="90"/>
          <w:sz w:val="24"/>
        </w:rPr>
        <w:t> </w:t>
      </w:r>
      <w:r>
        <w:rPr>
          <w:rFonts w:ascii="Bookman Old Style"/>
          <w:b w:val="0"/>
          <w:i/>
          <w:spacing w:val="-1"/>
          <w:w w:val="90"/>
          <w:sz w:val="24"/>
        </w:rPr>
        <w:t>implications</w:t>
      </w:r>
      <w:r>
        <w:rPr>
          <w:rFonts w:ascii="PMingLiU"/>
          <w:spacing w:val="-1"/>
          <w:w w:val="90"/>
          <w:sz w:val="24"/>
        </w:rPr>
        <w:t>.</w:t>
      </w:r>
      <w:r>
        <w:rPr>
          <w:rFonts w:ascii="PMingLiU"/>
          <w:spacing w:val="29"/>
          <w:w w:val="116"/>
          <w:sz w:val="24"/>
        </w:rPr>
        <w:t> </w:t>
      </w:r>
      <w:r>
        <w:rPr>
          <w:rFonts w:ascii="PMingLiU"/>
          <w:sz w:val="24"/>
        </w:rPr>
        <w:t>Ministry </w:t>
      </w:r>
      <w:r>
        <w:rPr>
          <w:rFonts w:ascii="PMingLiU"/>
          <w:spacing w:val="31"/>
          <w:sz w:val="24"/>
        </w:rPr>
        <w:t> </w:t>
      </w:r>
      <w:r>
        <w:rPr>
          <w:rFonts w:ascii="PMingLiU"/>
          <w:sz w:val="24"/>
        </w:rPr>
        <w:t>of </w:t>
      </w:r>
      <w:r>
        <w:rPr>
          <w:rFonts w:ascii="PMingLiU"/>
          <w:spacing w:val="30"/>
          <w:sz w:val="24"/>
        </w:rPr>
        <w:t> </w:t>
      </w:r>
      <w:r>
        <w:rPr>
          <w:rFonts w:ascii="PMingLiU"/>
          <w:sz w:val="24"/>
        </w:rPr>
        <w:t>Health </w:t>
      </w:r>
      <w:r>
        <w:rPr>
          <w:rFonts w:ascii="PMingLiU"/>
          <w:spacing w:val="32"/>
          <w:sz w:val="24"/>
        </w:rPr>
        <w:t> </w:t>
      </w:r>
      <w:r>
        <w:rPr>
          <w:rFonts w:ascii="PMingLiU"/>
          <w:spacing w:val="-2"/>
          <w:sz w:val="24"/>
        </w:rPr>
        <w:t>Wellington,</w:t>
      </w:r>
      <w:r>
        <w:rPr>
          <w:rFonts w:ascii="PMingLiU"/>
          <w:sz w:val="24"/>
        </w:rPr>
        <w:t> </w:t>
      </w:r>
      <w:r>
        <w:rPr>
          <w:rFonts w:ascii="PMingLiU"/>
          <w:spacing w:val="34"/>
          <w:sz w:val="24"/>
        </w:rPr>
        <w:t> </w:t>
      </w:r>
      <w:r>
        <w:rPr>
          <w:rFonts w:ascii="PMingLiU"/>
          <w:sz w:val="24"/>
        </w:rPr>
        <w:t>New </w:t>
      </w:r>
      <w:r>
        <w:rPr>
          <w:rFonts w:ascii="PMingLiU"/>
          <w:spacing w:val="30"/>
          <w:sz w:val="24"/>
        </w:rPr>
        <w:t> </w:t>
      </w:r>
      <w:r>
        <w:rPr>
          <w:rFonts w:ascii="PMingLiU"/>
          <w:sz w:val="24"/>
        </w:rPr>
        <w:t>Zealand.</w:t>
      </w:r>
      <w:r>
        <w:rPr>
          <w:rFonts w:ascii="PMingLiU"/>
          <w:sz w:val="24"/>
        </w:rPr>
      </w:r>
    </w:p>
    <w:p>
      <w:pPr>
        <w:pStyle w:val="BodyText"/>
        <w:spacing w:line="240" w:lineRule="auto" w:before="190"/>
        <w:ind w:right="0"/>
        <w:jc w:val="left"/>
      </w:pPr>
      <w:bookmarkStart w:name="_bookmark179" w:id="303"/>
      <w:bookmarkEnd w:id="303"/>
      <w:r>
        <w:rPr/>
      </w:r>
      <w:r>
        <w:rPr>
          <w:w w:val="110"/>
        </w:rPr>
        <w:t>Das,</w:t>
      </w:r>
      <w:r>
        <w:rPr>
          <w:spacing w:val="3"/>
          <w:w w:val="110"/>
        </w:rPr>
        <w:t> </w:t>
      </w:r>
      <w:r>
        <w:rPr>
          <w:w w:val="110"/>
        </w:rPr>
        <w:t>S.</w:t>
      </w:r>
      <w:r>
        <w:rPr>
          <w:spacing w:val="4"/>
          <w:w w:val="110"/>
        </w:rPr>
        <w:t> </w:t>
      </w:r>
      <w:r>
        <w:rPr>
          <w:w w:val="110"/>
        </w:rPr>
        <w:t>(1994).</w:t>
      </w:r>
      <w:r>
        <w:rPr>
          <w:spacing w:val="27"/>
          <w:w w:val="110"/>
        </w:rPr>
        <w:t> </w:t>
      </w:r>
      <w:r>
        <w:rPr>
          <w:w w:val="110"/>
        </w:rPr>
        <w:t>Time</w:t>
      </w:r>
      <w:r>
        <w:rPr>
          <w:spacing w:val="3"/>
          <w:w w:val="110"/>
        </w:rPr>
        <w:t> </w:t>
      </w:r>
      <w:r>
        <w:rPr>
          <w:w w:val="110"/>
        </w:rPr>
        <w:t>series</w:t>
      </w:r>
      <w:r>
        <w:rPr>
          <w:spacing w:val="3"/>
          <w:w w:val="110"/>
        </w:rPr>
        <w:t> </w:t>
      </w:r>
      <w:r>
        <w:rPr>
          <w:w w:val="110"/>
        </w:rPr>
        <w:t>analysis.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6"/>
          <w:szCs w:val="16"/>
        </w:rPr>
      </w:pPr>
    </w:p>
    <w:p>
      <w:pPr>
        <w:spacing w:line="318" w:lineRule="exact" w:before="0"/>
        <w:ind w:left="766" w:right="201" w:hanging="220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80" w:id="304"/>
      <w:bookmarkEnd w:id="304"/>
      <w:r>
        <w:rPr/>
      </w:r>
      <w:r>
        <w:rPr>
          <w:rFonts w:ascii="PMingLiU"/>
          <w:spacing w:val="-1"/>
          <w:w w:val="95"/>
          <w:sz w:val="24"/>
        </w:rPr>
        <w:t>Drechsler,</w:t>
      </w:r>
      <w:r>
        <w:rPr>
          <w:rFonts w:ascii="PMingLiU"/>
          <w:spacing w:val="-4"/>
          <w:w w:val="95"/>
          <w:sz w:val="24"/>
        </w:rPr>
        <w:t> </w:t>
      </w:r>
      <w:r>
        <w:rPr>
          <w:rFonts w:ascii="PMingLiU"/>
          <w:w w:val="95"/>
          <w:sz w:val="24"/>
        </w:rPr>
        <w:t>J.</w:t>
      </w:r>
      <w:r>
        <w:rPr>
          <w:rFonts w:ascii="PMingLiU"/>
          <w:spacing w:val="-3"/>
          <w:w w:val="95"/>
          <w:sz w:val="24"/>
        </w:rPr>
        <w:t> </w:t>
      </w:r>
      <w:r>
        <w:rPr>
          <w:rFonts w:ascii="PMingLiU"/>
          <w:spacing w:val="-1"/>
          <w:w w:val="95"/>
          <w:sz w:val="24"/>
        </w:rPr>
        <w:t>(2011).</w:t>
      </w:r>
      <w:r>
        <w:rPr>
          <w:rFonts w:ascii="PMingLiU"/>
          <w:spacing w:val="16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Synthetic</w:t>
      </w:r>
      <w:r>
        <w:rPr>
          <w:rFonts w:ascii="Bookman Old Style"/>
          <w:b w:val="0"/>
          <w:i/>
          <w:spacing w:val="-8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datasets</w:t>
      </w:r>
      <w:r>
        <w:rPr>
          <w:rFonts w:ascii="Bookman Old Style"/>
          <w:b w:val="0"/>
          <w:i/>
          <w:spacing w:val="-9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for</w:t>
      </w:r>
      <w:r>
        <w:rPr>
          <w:rFonts w:ascii="Bookman Old Style"/>
          <w:b w:val="0"/>
          <w:i/>
          <w:spacing w:val="-8"/>
          <w:w w:val="95"/>
          <w:sz w:val="24"/>
        </w:rPr>
        <w:t> </w:t>
      </w:r>
      <w:r>
        <w:rPr>
          <w:rFonts w:ascii="Bookman Old Style"/>
          <w:b w:val="0"/>
          <w:i/>
          <w:spacing w:val="-3"/>
          <w:w w:val="95"/>
          <w:sz w:val="24"/>
        </w:rPr>
        <w:t>statistical</w:t>
      </w:r>
      <w:r>
        <w:rPr>
          <w:rFonts w:ascii="Bookman Old Style"/>
          <w:b w:val="0"/>
          <w:i/>
          <w:spacing w:val="-9"/>
          <w:w w:val="95"/>
          <w:sz w:val="24"/>
        </w:rPr>
        <w:t> </w:t>
      </w:r>
      <w:r>
        <w:rPr>
          <w:rFonts w:ascii="Bookman Old Style"/>
          <w:b w:val="0"/>
          <w:i/>
          <w:spacing w:val="-3"/>
          <w:w w:val="95"/>
          <w:sz w:val="24"/>
        </w:rPr>
        <w:t>disclosure</w:t>
      </w:r>
      <w:r>
        <w:rPr>
          <w:rFonts w:ascii="Bookman Old Style"/>
          <w:b w:val="0"/>
          <w:i/>
          <w:spacing w:val="-8"/>
          <w:w w:val="95"/>
          <w:sz w:val="24"/>
        </w:rPr>
        <w:t> </w:t>
      </w:r>
      <w:r>
        <w:rPr>
          <w:rFonts w:ascii="Bookman Old Style"/>
          <w:b w:val="0"/>
          <w:i/>
          <w:spacing w:val="-4"/>
          <w:w w:val="95"/>
          <w:sz w:val="24"/>
        </w:rPr>
        <w:t>control:</w:t>
      </w:r>
      <w:r>
        <w:rPr>
          <w:rFonts w:ascii="Bookman Old Style"/>
          <w:b w:val="0"/>
          <w:i/>
          <w:spacing w:val="9"/>
          <w:w w:val="95"/>
          <w:sz w:val="24"/>
        </w:rPr>
        <w:t> </w:t>
      </w:r>
      <w:r>
        <w:rPr>
          <w:rFonts w:ascii="Bookman Old Style"/>
          <w:b w:val="0"/>
          <w:i/>
          <w:spacing w:val="-3"/>
          <w:w w:val="95"/>
          <w:sz w:val="24"/>
        </w:rPr>
        <w:t>theory</w:t>
      </w:r>
      <w:r>
        <w:rPr>
          <w:rFonts w:ascii="Bookman Old Style"/>
          <w:b w:val="0"/>
          <w:i/>
          <w:spacing w:val="-9"/>
          <w:w w:val="95"/>
          <w:sz w:val="24"/>
        </w:rPr>
        <w:t> </w:t>
      </w:r>
      <w:r>
        <w:rPr>
          <w:rFonts w:ascii="Bookman Old Style"/>
          <w:b w:val="0"/>
          <w:i/>
          <w:w w:val="95"/>
          <w:sz w:val="24"/>
        </w:rPr>
        <w:t>and</w:t>
      </w:r>
      <w:r>
        <w:rPr>
          <w:rFonts w:ascii="Bookman Old Style"/>
          <w:b w:val="0"/>
          <w:i/>
          <w:spacing w:val="55"/>
          <w:w w:val="82"/>
          <w:sz w:val="24"/>
        </w:rPr>
        <w:t> </w:t>
      </w:r>
      <w:r>
        <w:rPr>
          <w:rFonts w:ascii="Bookman Old Style"/>
          <w:b w:val="0"/>
          <w:i/>
          <w:sz w:val="24"/>
        </w:rPr>
        <w:t>implementation</w:t>
      </w:r>
      <w:r>
        <w:rPr>
          <w:rFonts w:ascii="PMingLiU"/>
          <w:sz w:val="24"/>
        </w:rPr>
        <w:t>,</w:t>
      </w:r>
      <w:r>
        <w:rPr>
          <w:rFonts w:ascii="PMingLiU"/>
          <w:spacing w:val="32"/>
          <w:sz w:val="24"/>
        </w:rPr>
        <w:t> </w:t>
      </w:r>
      <w:r>
        <w:rPr>
          <w:rFonts w:ascii="PMingLiU"/>
          <w:spacing w:val="-2"/>
          <w:sz w:val="24"/>
        </w:rPr>
        <w:t>volume</w:t>
      </w:r>
      <w:r>
        <w:rPr>
          <w:rFonts w:ascii="PMingLiU"/>
          <w:spacing w:val="32"/>
          <w:sz w:val="24"/>
        </w:rPr>
        <w:t> </w:t>
      </w:r>
      <w:r>
        <w:rPr>
          <w:rFonts w:ascii="PMingLiU"/>
          <w:sz w:val="24"/>
        </w:rPr>
        <w:t>201. </w:t>
      </w:r>
      <w:r>
        <w:rPr>
          <w:rFonts w:ascii="PMingLiU"/>
          <w:spacing w:val="2"/>
          <w:sz w:val="24"/>
        </w:rPr>
        <w:t> </w:t>
      </w:r>
      <w:r>
        <w:rPr>
          <w:rFonts w:ascii="PMingLiU"/>
          <w:sz w:val="24"/>
        </w:rPr>
        <w:t>Springer</w:t>
      </w:r>
      <w:r>
        <w:rPr>
          <w:rFonts w:ascii="PMingLiU"/>
          <w:spacing w:val="33"/>
          <w:sz w:val="24"/>
        </w:rPr>
        <w:t> </w:t>
      </w:r>
      <w:r>
        <w:rPr>
          <w:rFonts w:ascii="PMingLiU"/>
          <w:sz w:val="24"/>
        </w:rPr>
        <w:t>Science</w:t>
      </w:r>
      <w:r>
        <w:rPr>
          <w:rFonts w:ascii="PMingLiU"/>
          <w:spacing w:val="32"/>
          <w:sz w:val="24"/>
        </w:rPr>
        <w:t> </w:t>
      </w:r>
      <w:r>
        <w:rPr>
          <w:rFonts w:ascii="PMingLiU"/>
          <w:sz w:val="24"/>
        </w:rPr>
        <w:t>&amp;</w:t>
      </w:r>
      <w:r>
        <w:rPr>
          <w:rFonts w:ascii="PMingLiU"/>
          <w:spacing w:val="33"/>
          <w:sz w:val="24"/>
        </w:rPr>
        <w:t> </w:t>
      </w:r>
      <w:r>
        <w:rPr>
          <w:rFonts w:ascii="PMingLiU"/>
          <w:sz w:val="24"/>
        </w:rPr>
        <w:t>Business</w:t>
      </w:r>
      <w:r>
        <w:rPr>
          <w:rFonts w:ascii="PMingLiU"/>
          <w:spacing w:val="33"/>
          <w:sz w:val="24"/>
        </w:rPr>
        <w:t> </w:t>
      </w:r>
      <w:r>
        <w:rPr>
          <w:rFonts w:ascii="PMingLiU"/>
          <w:sz w:val="24"/>
        </w:rPr>
        <w:t>Media.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90"/>
        <w:ind w:left="781" w:right="186" w:hanging="235"/>
        <w:jc w:val="both"/>
      </w:pPr>
      <w:bookmarkStart w:name="_bookmark181" w:id="305"/>
      <w:bookmarkEnd w:id="305"/>
      <w:r>
        <w:rPr/>
      </w:r>
      <w:r>
        <w:rPr>
          <w:w w:val="105"/>
        </w:rPr>
        <w:t>Dre</w:t>
      </w:r>
      <w:r>
        <w:rPr>
          <w:spacing w:val="-7"/>
          <w:w w:val="105"/>
        </w:rPr>
        <w:t>c</w:t>
      </w:r>
      <w:r>
        <w:rPr>
          <w:w w:val="105"/>
        </w:rPr>
        <w:t>hsler,</w:t>
      </w:r>
      <w:r>
        <w:rPr>
          <w:spacing w:val="17"/>
          <w:w w:val="105"/>
        </w:rPr>
        <w:t> </w:t>
      </w:r>
      <w:r>
        <w:rPr>
          <w:w w:val="105"/>
        </w:rPr>
        <w:t>J.,</w:t>
      </w:r>
      <w:r>
        <w:rPr>
          <w:spacing w:val="18"/>
          <w:w w:val="105"/>
        </w:rPr>
        <w:t> </w:t>
      </w:r>
      <w:r>
        <w:rPr>
          <w:w w:val="105"/>
        </w:rPr>
        <w:t>Bender,</w:t>
      </w:r>
      <w:r>
        <w:rPr>
          <w:spacing w:val="17"/>
          <w:w w:val="105"/>
        </w:rPr>
        <w:t> </w:t>
      </w:r>
      <w:r>
        <w:rPr>
          <w:w w:val="105"/>
        </w:rPr>
        <w:t>S.,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R</w:t>
      </w:r>
      <w:r>
        <w:rPr>
          <w:spacing w:val="-92"/>
          <w:w w:val="105"/>
        </w:rPr>
        <w:t>¨</w:t>
      </w:r>
      <w:r>
        <w:rPr>
          <w:w w:val="105"/>
        </w:rPr>
        <w:t>assler,</w:t>
      </w:r>
      <w:r>
        <w:rPr>
          <w:spacing w:val="17"/>
          <w:w w:val="105"/>
        </w:rPr>
        <w:t> </w:t>
      </w:r>
      <w:r>
        <w:rPr>
          <w:w w:val="105"/>
        </w:rPr>
        <w:t>S.</w:t>
      </w:r>
      <w:r>
        <w:rPr>
          <w:spacing w:val="11"/>
          <w:w w:val="105"/>
        </w:rPr>
        <w:t> </w:t>
      </w:r>
      <w:r>
        <w:rPr>
          <w:w w:val="105"/>
        </w:rPr>
        <w:t>(2008).</w:t>
      </w:r>
      <w:r>
        <w:rPr>
          <w:spacing w:val="40"/>
          <w:w w:val="105"/>
        </w:rPr>
        <w:t> </w:t>
      </w:r>
      <w:r>
        <w:rPr>
          <w:w w:val="105"/>
        </w:rPr>
        <w:t>Comparing</w:t>
      </w:r>
      <w:r>
        <w:rPr>
          <w:spacing w:val="10"/>
          <w:w w:val="105"/>
        </w:rPr>
        <w:t> </w:t>
      </w:r>
      <w:r>
        <w:rPr>
          <w:w w:val="105"/>
        </w:rPr>
        <w:t>fully</w:t>
      </w:r>
      <w:r>
        <w:rPr>
          <w:spacing w:val="10"/>
          <w:w w:val="105"/>
        </w:rPr>
        <w:t> </w:t>
      </w:r>
      <w:r>
        <w:rPr>
          <w:w w:val="105"/>
        </w:rPr>
        <w:t>and </w:t>
      </w:r>
      <w:r>
        <w:rPr>
          <w:spacing w:val="11"/>
          <w:w w:val="105"/>
        </w:rPr>
        <w:t> </w:t>
      </w:r>
      <w:r>
        <w:rPr>
          <w:w w:val="105"/>
        </w:rPr>
        <w:t>partially</w:t>
      </w:r>
      <w:r>
        <w:rPr>
          <w:w w:val="117"/>
        </w:rPr>
        <w:t> </w:t>
      </w:r>
      <w:r>
        <w:rPr>
          <w:spacing w:val="-1"/>
          <w:w w:val="105"/>
        </w:rPr>
        <w:t>synthetic</w:t>
      </w:r>
      <w:r>
        <w:rPr>
          <w:spacing w:val="44"/>
          <w:w w:val="105"/>
        </w:rPr>
        <w:t> </w:t>
      </w:r>
      <w:r>
        <w:rPr>
          <w:w w:val="105"/>
        </w:rPr>
        <w:t>datasets</w:t>
      </w:r>
      <w:r>
        <w:rPr>
          <w:spacing w:val="44"/>
          <w:w w:val="105"/>
        </w:rPr>
        <w:t> </w:t>
      </w:r>
      <w:r>
        <w:rPr>
          <w:w w:val="105"/>
        </w:rPr>
        <w:t>for</w:t>
      </w:r>
      <w:r>
        <w:rPr>
          <w:spacing w:val="44"/>
          <w:w w:val="105"/>
        </w:rPr>
        <w:t> </w:t>
      </w:r>
      <w:r>
        <w:rPr>
          <w:w w:val="105"/>
        </w:rPr>
        <w:t>statistical</w:t>
      </w:r>
      <w:r>
        <w:rPr>
          <w:spacing w:val="47"/>
          <w:w w:val="105"/>
        </w:rPr>
        <w:t> </w:t>
      </w:r>
      <w:r>
        <w:rPr>
          <w:w w:val="105"/>
        </w:rPr>
        <w:t>disclosure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control</w:t>
      </w:r>
      <w:r>
        <w:rPr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german</w:t>
      </w:r>
      <w:r>
        <w:rPr>
          <w:spacing w:val="45"/>
          <w:w w:val="105"/>
        </w:rPr>
        <w:t> </w:t>
      </w:r>
      <w:r>
        <w:rPr>
          <w:w w:val="105"/>
        </w:rPr>
        <w:t>iab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establishment</w:t>
      </w:r>
      <w:r>
        <w:rPr>
          <w:spacing w:val="21"/>
          <w:w w:val="142"/>
        </w:rPr>
        <w:t> </w:t>
      </w:r>
      <w:r>
        <w:rPr/>
        <w:t>panel.</w:t>
      </w:r>
      <w:r>
        <w:rPr>
          <w:spacing w:val="-1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</w:rPr>
        <w:t>Tr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</w:rPr>
        <w:t>ans.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Data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</w:rPr>
        <w:t>Privacy</w:t>
      </w:r>
      <w:r>
        <w:rPr>
          <w:spacing w:val="-1"/>
        </w:rPr>
        <w:t>,</w:t>
      </w:r>
      <w:r>
        <w:rPr>
          <w:spacing w:val="-23"/>
        </w:rPr>
        <w:t> </w:t>
      </w:r>
      <w:r>
        <w:rPr/>
        <w:t>1(3):105–130.</w:t>
      </w:r>
      <w:r>
        <w:rPr/>
      </w:r>
    </w:p>
    <w:p>
      <w:pPr>
        <w:spacing w:after="0" w:line="242" w:lineRule="auto"/>
        <w:jc w:val="both"/>
        <w:sectPr>
          <w:headerReference w:type="default" r:id="rId171"/>
          <w:headerReference w:type="even" r:id="rId172"/>
          <w:pgSz w:w="12240" w:h="15840"/>
          <w:pgMar w:header="987" w:footer="749" w:top="1260" w:bottom="940" w:left="1720" w:right="12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spacing w:line="318" w:lineRule="exact" w:before="24"/>
        <w:ind w:left="333" w:right="513" w:hanging="217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82" w:id="306"/>
      <w:bookmarkEnd w:id="306"/>
      <w:r>
        <w:rPr/>
      </w:r>
      <w:r>
        <w:rPr>
          <w:rFonts w:ascii="PMingLiU" w:hAnsi="PMingLiU" w:cs="PMingLiU" w:eastAsia="PMingLiU"/>
          <w:spacing w:val="-1"/>
          <w:sz w:val="24"/>
          <w:szCs w:val="24"/>
        </w:rPr>
        <w:t>Edgeworth,</w:t>
      </w:r>
      <w:r>
        <w:rPr>
          <w:rFonts w:ascii="PMingLiU" w:hAnsi="PMingLiU" w:cs="PMingLiU" w:eastAsia="PMingLiU"/>
          <w:spacing w:val="4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F.</w:t>
      </w:r>
      <w:r>
        <w:rPr>
          <w:rFonts w:ascii="PMingLiU" w:hAnsi="PMingLiU" w:cs="PMingLiU" w:eastAsia="PMingLiU"/>
          <w:spacing w:val="4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Y.</w:t>
      </w:r>
      <w:r>
        <w:rPr>
          <w:rFonts w:ascii="PMingLiU" w:hAnsi="PMingLiU" w:cs="PMingLiU" w:eastAsia="PMingLiU"/>
          <w:spacing w:val="45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(1887).</w:t>
      </w:r>
      <w:r>
        <w:rPr>
          <w:rFonts w:ascii="PMingLiU" w:hAnsi="PMingLiU" w:cs="PMingLiU" w:eastAsia="PMingLiU"/>
          <w:spacing w:val="1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Xli.</w:t>
      </w:r>
      <w:r>
        <w:rPr>
          <w:rFonts w:ascii="PMingLiU" w:hAnsi="PMingLiU" w:cs="PMingLiU" w:eastAsia="PMingLiU"/>
          <w:spacing w:val="4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on</w:t>
      </w:r>
      <w:r>
        <w:rPr>
          <w:rFonts w:ascii="PMingLiU" w:hAnsi="PMingLiU" w:cs="PMingLiU" w:eastAsia="PMingLiU"/>
          <w:spacing w:val="44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discordant</w:t>
      </w:r>
      <w:r>
        <w:rPr>
          <w:rFonts w:ascii="PMingLiU" w:hAnsi="PMingLiU" w:cs="PMingLiU" w:eastAsia="PMingLiU"/>
          <w:spacing w:val="45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observations.</w:t>
      </w:r>
      <w:r>
        <w:rPr>
          <w:rFonts w:ascii="PMingLiU" w:hAnsi="PMingLiU" w:cs="PMingLiU" w:eastAsia="PMingLiU"/>
          <w:spacing w:val="17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sz w:val="24"/>
          <w:szCs w:val="24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ondon,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2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Edinburgh,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3"/>
          <w:w w:val="8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Dublin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  <w:sz w:val="24"/>
          <w:szCs w:val="24"/>
        </w:rPr>
        <w:t>Philosophical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Magazine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Journal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7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Science</w:t>
      </w:r>
      <w:r>
        <w:rPr>
          <w:rFonts w:ascii="PMingLiU" w:hAnsi="PMingLiU" w:cs="PMingLiU" w:eastAsia="PMingLiU"/>
          <w:spacing w:val="-2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30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23(143):364–375.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66"/>
        <w:ind w:left="342" w:right="545" w:hanging="226"/>
        <w:jc w:val="both"/>
      </w:pPr>
      <w:bookmarkStart w:name="_bookmark183" w:id="307"/>
      <w:bookmarkEnd w:id="307"/>
      <w:r>
        <w:rPr/>
      </w:r>
      <w:r>
        <w:rPr>
          <w:spacing w:val="-3"/>
          <w:w w:val="115"/>
        </w:rPr>
        <w:t>F</w:t>
      </w:r>
      <w:r>
        <w:rPr>
          <w:spacing w:val="-4"/>
          <w:w w:val="115"/>
        </w:rPr>
        <w:t>ewster,</w:t>
      </w:r>
      <w:r>
        <w:rPr>
          <w:spacing w:val="5"/>
          <w:w w:val="115"/>
        </w:rPr>
        <w:t> </w:t>
      </w:r>
      <w:r>
        <w:rPr>
          <w:w w:val="115"/>
        </w:rPr>
        <w:t>R.</w:t>
      </w:r>
      <w:r>
        <w:rPr>
          <w:spacing w:val="3"/>
          <w:w w:val="115"/>
        </w:rPr>
        <w:t> </w:t>
      </w:r>
      <w:r>
        <w:rPr>
          <w:w w:val="115"/>
        </w:rPr>
        <w:t>(2014).</w:t>
      </w:r>
      <w:r>
        <w:rPr>
          <w:spacing w:val="39"/>
          <w:w w:val="115"/>
        </w:rPr>
        <w:t> </w:t>
      </w:r>
      <w:r>
        <w:rPr>
          <w:w w:val="115"/>
        </w:rPr>
        <w:t>Lecture</w:t>
      </w:r>
      <w:r>
        <w:rPr>
          <w:spacing w:val="4"/>
          <w:w w:val="115"/>
        </w:rPr>
        <w:t> </w:t>
      </w:r>
      <w:r>
        <w:rPr>
          <w:w w:val="115"/>
        </w:rPr>
        <w:t>notes</w:t>
      </w:r>
      <w:r>
        <w:rPr>
          <w:spacing w:val="3"/>
          <w:w w:val="115"/>
        </w:rPr>
        <w:t> </w:t>
      </w:r>
      <w:r>
        <w:rPr>
          <w:w w:val="115"/>
        </w:rPr>
        <w:t>in</w:t>
      </w:r>
      <w:r>
        <w:rPr>
          <w:spacing w:val="3"/>
          <w:w w:val="115"/>
        </w:rPr>
        <w:t> </w:t>
      </w:r>
      <w:r>
        <w:rPr>
          <w:w w:val="115"/>
        </w:rPr>
        <w:t>stats</w:t>
      </w:r>
      <w:r>
        <w:rPr>
          <w:spacing w:val="3"/>
          <w:w w:val="115"/>
        </w:rPr>
        <w:t> </w:t>
      </w:r>
      <w:r>
        <w:rPr>
          <w:w w:val="115"/>
        </w:rPr>
        <w:t>325</w:t>
      </w:r>
      <w:r>
        <w:rPr>
          <w:spacing w:val="4"/>
          <w:w w:val="115"/>
        </w:rPr>
        <w:t> </w:t>
      </w:r>
      <w:r>
        <w:rPr>
          <w:spacing w:val="-1"/>
          <w:w w:val="115"/>
        </w:rPr>
        <w:t>sto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hastic</w:t>
      </w:r>
      <w:r>
        <w:rPr>
          <w:spacing w:val="3"/>
          <w:w w:val="115"/>
        </w:rPr>
        <w:t> </w:t>
      </w:r>
      <w:r>
        <w:rPr>
          <w:w w:val="115"/>
        </w:rPr>
        <w:t>processes.</w:t>
      </w:r>
      <w:r>
        <w:rPr>
          <w:spacing w:val="39"/>
          <w:w w:val="115"/>
        </w:rPr>
        <w:t> </w:t>
      </w:r>
      <w:r>
        <w:rPr>
          <w:spacing w:val="-3"/>
          <w:w w:val="115"/>
        </w:rPr>
        <w:t>Univ</w:t>
      </w:r>
      <w:r>
        <w:rPr>
          <w:spacing w:val="-2"/>
          <w:w w:val="115"/>
        </w:rPr>
        <w:t>ersit</w:t>
      </w:r>
      <w:r>
        <w:rPr>
          <w:spacing w:val="-3"/>
          <w:w w:val="115"/>
        </w:rPr>
        <w:t>y</w:t>
      </w:r>
      <w:r>
        <w:rPr>
          <w:spacing w:val="4"/>
          <w:w w:val="115"/>
        </w:rPr>
        <w:t> </w:t>
      </w:r>
      <w:r>
        <w:rPr>
          <w:w w:val="115"/>
        </w:rPr>
        <w:t>of</w:t>
      </w:r>
      <w:r>
        <w:rPr>
          <w:spacing w:val="53"/>
          <w:w w:val="102"/>
        </w:rPr>
        <w:t> </w:t>
      </w:r>
      <w:r>
        <w:rPr>
          <w:spacing w:val="-2"/>
          <w:w w:val="115"/>
        </w:rPr>
        <w:t>Auckland.</w:t>
      </w:r>
      <w:r>
        <w:rPr/>
      </w:r>
    </w:p>
    <w:p>
      <w:pPr>
        <w:pStyle w:val="BodyText"/>
        <w:spacing w:line="240" w:lineRule="auto" w:before="178"/>
        <w:ind w:left="117" w:right="0"/>
        <w:jc w:val="left"/>
      </w:pPr>
      <w:bookmarkStart w:name="_bookmark184" w:id="308"/>
      <w:bookmarkEnd w:id="308"/>
      <w:r>
        <w:rPr/>
      </w:r>
      <w:r>
        <w:rPr>
          <w:w w:val="115"/>
        </w:rPr>
        <w:t>Gelman,</w:t>
      </w:r>
      <w:r>
        <w:rPr>
          <w:spacing w:val="-6"/>
          <w:w w:val="115"/>
        </w:rPr>
        <w:t> </w:t>
      </w:r>
      <w:r>
        <w:rPr>
          <w:w w:val="115"/>
        </w:rPr>
        <w:t>A.</w:t>
      </w:r>
      <w:r>
        <w:rPr>
          <w:spacing w:val="-7"/>
          <w:w w:val="115"/>
        </w:rPr>
        <w:t> </w:t>
      </w:r>
      <w:r>
        <w:rPr>
          <w:w w:val="115"/>
        </w:rPr>
        <w:t>(2006).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Multilevel</w:t>
      </w:r>
      <w:r>
        <w:rPr>
          <w:spacing w:val="-7"/>
          <w:w w:val="115"/>
        </w:rPr>
        <w:t> </w:t>
      </w:r>
      <w:r>
        <w:rPr>
          <w:spacing w:val="-1"/>
          <w:w w:val="115"/>
        </w:rPr>
        <w:t>(hierarc</w:t>
      </w:r>
      <w:r>
        <w:rPr>
          <w:spacing w:val="-2"/>
          <w:w w:val="115"/>
        </w:rPr>
        <w:t>hical)</w:t>
      </w:r>
      <w:r>
        <w:rPr>
          <w:spacing w:val="-7"/>
          <w:w w:val="115"/>
        </w:rPr>
        <w:t> </w:t>
      </w:r>
      <w:r>
        <w:rPr>
          <w:w w:val="115"/>
        </w:rPr>
        <w:t>modeling:</w:t>
      </w:r>
      <w:r>
        <w:rPr>
          <w:spacing w:val="16"/>
          <w:w w:val="115"/>
        </w:rPr>
        <w:t> </w:t>
      </w:r>
      <w:r>
        <w:rPr>
          <w:w w:val="115"/>
        </w:rPr>
        <w:t>what</w:t>
      </w:r>
      <w:r>
        <w:rPr>
          <w:spacing w:val="-6"/>
          <w:w w:val="115"/>
        </w:rPr>
        <w:t> </w:t>
      </w:r>
      <w:r>
        <w:rPr>
          <w:w w:val="115"/>
        </w:rPr>
        <w:t>it</w:t>
      </w:r>
      <w:r>
        <w:rPr>
          <w:spacing w:val="-7"/>
          <w:w w:val="115"/>
        </w:rPr>
        <w:t> </w:t>
      </w:r>
      <w:r>
        <w:rPr>
          <w:w w:val="115"/>
        </w:rPr>
        <w:t>can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6"/>
          <w:w w:val="115"/>
        </w:rPr>
        <w:t> </w:t>
      </w:r>
      <w:r>
        <w:rPr>
          <w:w w:val="115"/>
        </w:rPr>
        <w:t>cannot</w:t>
      </w:r>
      <w:r>
        <w:rPr>
          <w:spacing w:val="-6"/>
          <w:w w:val="115"/>
        </w:rPr>
        <w:t> </w:t>
      </w:r>
      <w:r>
        <w:rPr>
          <w:w w:val="115"/>
        </w:rPr>
        <w:t>do.</w:t>
      </w:r>
      <w:r>
        <w:rPr/>
      </w:r>
    </w:p>
    <w:p>
      <w:pPr>
        <w:spacing w:before="3"/>
        <w:ind w:left="314" w:right="0" w:firstLine="0"/>
        <w:jc w:val="both"/>
        <w:rPr>
          <w:rFonts w:ascii="PMingLiU" w:hAnsi="PMingLiU" w:cs="PMingLiU" w:eastAsia="PMingLiU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echnometrics</w:t>
      </w:r>
      <w:r>
        <w:rPr>
          <w:rFonts w:ascii="PMingLiU" w:hAnsi="PMingLiU" w:cs="PMingLiU" w:eastAsia="PMingLiU"/>
          <w:spacing w:val="-3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3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48(3):432–435.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318" w:lineRule="exact" w:before="185"/>
        <w:ind w:left="351" w:right="510" w:hanging="235"/>
        <w:jc w:val="both"/>
      </w:pPr>
      <w:bookmarkStart w:name="_bookmark185" w:id="309"/>
      <w:bookmarkEnd w:id="309"/>
      <w:r>
        <w:rPr/>
      </w:r>
      <w:r>
        <w:rPr>
          <w:w w:val="105"/>
        </w:rPr>
        <w:t>Gelman,</w:t>
      </w:r>
      <w:r>
        <w:rPr>
          <w:spacing w:val="48"/>
          <w:w w:val="105"/>
        </w:rPr>
        <w:t> </w:t>
      </w:r>
      <w:r>
        <w:rPr>
          <w:w w:val="105"/>
        </w:rPr>
        <w:t>A.</w:t>
      </w:r>
      <w:r>
        <w:rPr>
          <w:spacing w:val="48"/>
          <w:w w:val="105"/>
        </w:rPr>
        <w:t> </w:t>
      </w:r>
      <w:r>
        <w:rPr>
          <w:spacing w:val="-1"/>
          <w:w w:val="105"/>
        </w:rPr>
        <w:t>et</w:t>
      </w:r>
      <w:r>
        <w:rPr>
          <w:spacing w:val="47"/>
          <w:w w:val="105"/>
        </w:rPr>
        <w:t> </w:t>
      </w:r>
      <w:r>
        <w:rPr>
          <w:w w:val="105"/>
        </w:rPr>
        <w:t>al.</w:t>
      </w:r>
      <w:r>
        <w:rPr>
          <w:spacing w:val="48"/>
          <w:w w:val="105"/>
        </w:rPr>
        <w:t> </w:t>
      </w:r>
      <w:r>
        <w:rPr>
          <w:w w:val="105"/>
        </w:rPr>
        <w:t>(2006).</w:t>
      </w:r>
      <w:r>
        <w:rPr>
          <w:spacing w:val="19"/>
          <w:w w:val="105"/>
        </w:rPr>
        <w:t> </w:t>
      </w:r>
      <w:r>
        <w:rPr>
          <w:w w:val="105"/>
        </w:rPr>
        <w:t>Prior</w:t>
      </w:r>
      <w:r>
        <w:rPr>
          <w:spacing w:val="48"/>
          <w:w w:val="105"/>
        </w:rPr>
        <w:t> </w:t>
      </w:r>
      <w:r>
        <w:rPr>
          <w:w w:val="105"/>
        </w:rPr>
        <w:t>distributions</w:t>
      </w:r>
      <w:r>
        <w:rPr>
          <w:spacing w:val="46"/>
          <w:w w:val="105"/>
        </w:rPr>
        <w:t> </w:t>
      </w:r>
      <w:r>
        <w:rPr>
          <w:w w:val="105"/>
        </w:rPr>
        <w:t>for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varianc</w:t>
      </w:r>
      <w:r>
        <w:rPr>
          <w:spacing w:val="-3"/>
          <w:w w:val="105"/>
        </w:rPr>
        <w:t>e</w:t>
      </w:r>
      <w:r>
        <w:rPr>
          <w:spacing w:val="47"/>
          <w:w w:val="105"/>
        </w:rPr>
        <w:t> </w:t>
      </w:r>
      <w:r>
        <w:rPr>
          <w:w w:val="105"/>
        </w:rPr>
        <w:t>parameters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hierarchical</w:t>
      </w:r>
      <w:r>
        <w:rPr>
          <w:spacing w:val="21"/>
          <w:w w:val="109"/>
        </w:rPr>
        <w:t> </w:t>
      </w:r>
      <w:r>
        <w:rPr>
          <w:w w:val="105"/>
        </w:rPr>
        <w:t>models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(comment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4"/>
          <w:w w:val="105"/>
        </w:rPr>
        <w:t> </w:t>
      </w:r>
      <w:r>
        <w:rPr>
          <w:w w:val="105"/>
        </w:rPr>
        <w:t>article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by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browne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draper).</w:t>
      </w:r>
      <w:r>
        <w:rPr>
          <w:spacing w:val="3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Bayesian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1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analysis</w:t>
      </w:r>
      <w:r>
        <w:rPr>
          <w:w w:val="105"/>
        </w:rPr>
        <w:t>,</w:t>
      </w:r>
      <w:r>
        <w:rPr>
          <w:spacing w:val="-15"/>
          <w:w w:val="105"/>
        </w:rPr>
        <w:t> </w:t>
      </w:r>
      <w:r>
        <w:rPr>
          <w:w w:val="105"/>
        </w:rPr>
        <w:t>1(3):515–</w:t>
      </w:r>
      <w:r>
        <w:rPr>
          <w:spacing w:val="27"/>
          <w:w w:val="93"/>
        </w:rPr>
        <w:t> </w:t>
      </w:r>
      <w:r>
        <w:rPr>
          <w:w w:val="105"/>
        </w:rPr>
        <w:t>534.</w:t>
      </w:r>
      <w:r>
        <w:rPr/>
      </w:r>
    </w:p>
    <w:p>
      <w:pPr>
        <w:pStyle w:val="BodyText"/>
        <w:spacing w:line="242" w:lineRule="auto" w:before="166"/>
        <w:ind w:left="351" w:right="506" w:hanging="235"/>
        <w:jc w:val="both"/>
      </w:pPr>
      <w:bookmarkStart w:name="_bookmark186" w:id="310"/>
      <w:bookmarkEnd w:id="310"/>
      <w:r>
        <w:rPr/>
      </w:r>
      <w:r>
        <w:rPr>
          <w:w w:val="105"/>
        </w:rPr>
        <w:t>Gelman,</w:t>
      </w:r>
      <w:r>
        <w:rPr>
          <w:spacing w:val="43"/>
          <w:w w:val="105"/>
        </w:rPr>
        <w:t> </w:t>
      </w:r>
      <w:r>
        <w:rPr>
          <w:w w:val="105"/>
        </w:rPr>
        <w:t>A.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Hill,</w:t>
      </w:r>
      <w:r>
        <w:rPr>
          <w:spacing w:val="45"/>
          <w:w w:val="105"/>
        </w:rPr>
        <w:t> </w:t>
      </w:r>
      <w:r>
        <w:rPr>
          <w:w w:val="105"/>
        </w:rPr>
        <w:t>J.</w:t>
      </w:r>
      <w:r>
        <w:rPr>
          <w:spacing w:val="44"/>
          <w:w w:val="105"/>
        </w:rPr>
        <w:t> </w:t>
      </w:r>
      <w:r>
        <w:rPr>
          <w:w w:val="105"/>
        </w:rPr>
        <w:t>(2007).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42"/>
          <w:w w:val="105"/>
        </w:rPr>
        <w:t> </w:t>
      </w:r>
      <w:r>
        <w:rPr>
          <w:w w:val="105"/>
        </w:rPr>
        <w:t>analysis</w:t>
      </w:r>
      <w:r>
        <w:rPr>
          <w:spacing w:val="44"/>
          <w:w w:val="105"/>
        </w:rPr>
        <w:t> </w:t>
      </w:r>
      <w:r>
        <w:rPr>
          <w:w w:val="105"/>
        </w:rPr>
        <w:t>using</w:t>
      </w:r>
      <w:r>
        <w:rPr>
          <w:spacing w:val="42"/>
          <w:w w:val="105"/>
        </w:rPr>
        <w:t> </w:t>
      </w:r>
      <w:r>
        <w:rPr>
          <w:w w:val="105"/>
        </w:rPr>
        <w:t>regression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hierarchical/mul-</w:t>
      </w:r>
      <w:r>
        <w:rPr>
          <w:spacing w:val="22"/>
          <w:w w:val="107"/>
        </w:rPr>
        <w:t> </w:t>
      </w:r>
      <w:r>
        <w:rPr>
          <w:spacing w:val="-1"/>
        </w:rPr>
        <w:t>tilevel</w:t>
      </w:r>
      <w:r>
        <w:rPr>
          <w:spacing w:val="-14"/>
        </w:rPr>
        <w:t> </w:t>
      </w:r>
      <w:r>
        <w:rPr/>
        <w:t>models.</w:t>
      </w:r>
      <w:r>
        <w:rPr>
          <w:spacing w:val="3"/>
        </w:rPr>
        <w:t> </w:t>
      </w:r>
      <w:r>
        <w:rPr>
          <w:rFonts w:ascii="Bookman Old Style"/>
          <w:b w:val="0"/>
          <w:i/>
        </w:rPr>
        <w:t>New</w:t>
      </w:r>
      <w:r>
        <w:rPr>
          <w:rFonts w:ascii="Bookman Old Style"/>
          <w:b w:val="0"/>
          <w:i/>
          <w:spacing w:val="-20"/>
        </w:rPr>
        <w:t> </w:t>
      </w:r>
      <w:r>
        <w:rPr>
          <w:rFonts w:ascii="Bookman Old Style"/>
          <w:b w:val="0"/>
          <w:i/>
          <w:spacing w:val="-4"/>
        </w:rPr>
        <w:t>Y</w:t>
      </w:r>
      <w:r>
        <w:rPr>
          <w:rFonts w:ascii="Bookman Old Style"/>
          <w:b w:val="0"/>
          <w:i/>
          <w:spacing w:val="-5"/>
        </w:rPr>
        <w:t>ork,</w:t>
      </w:r>
      <w:r>
        <w:rPr>
          <w:rFonts w:ascii="Bookman Old Style"/>
          <w:b w:val="0"/>
          <w:i/>
          <w:spacing w:val="-19"/>
        </w:rPr>
        <w:t> </w:t>
      </w:r>
      <w:r>
        <w:rPr>
          <w:rFonts w:ascii="Bookman Old Style"/>
          <w:b w:val="0"/>
          <w:i/>
        </w:rPr>
        <w:t>NY:</w:t>
      </w:r>
      <w:r>
        <w:rPr>
          <w:rFonts w:ascii="Bookman Old Style"/>
          <w:b w:val="0"/>
          <w:i/>
          <w:spacing w:val="-20"/>
        </w:rPr>
        <w:t> </w:t>
      </w:r>
      <w:r>
        <w:rPr>
          <w:rFonts w:ascii="Bookman Old Style"/>
          <w:b w:val="0"/>
          <w:i/>
        </w:rPr>
        <w:t>Cambridge</w:t>
      </w:r>
      <w:r>
        <w:rPr/>
        <w:t>.</w:t>
      </w:r>
      <w:r>
        <w:rPr/>
      </w:r>
    </w:p>
    <w:p>
      <w:pPr>
        <w:pStyle w:val="BodyText"/>
        <w:spacing w:line="242" w:lineRule="auto" w:before="170"/>
        <w:ind w:left="351" w:right="545" w:hanging="235"/>
        <w:jc w:val="both"/>
      </w:pPr>
      <w:bookmarkStart w:name="_bookmark187" w:id="311"/>
      <w:bookmarkEnd w:id="311"/>
      <w:r>
        <w:rPr/>
      </w:r>
      <w:r>
        <w:rPr>
          <w:w w:val="105"/>
        </w:rPr>
        <w:t>Gelman,</w:t>
      </w:r>
      <w:r>
        <w:rPr>
          <w:spacing w:val="31"/>
          <w:w w:val="105"/>
        </w:rPr>
        <w:t> </w:t>
      </w:r>
      <w:r>
        <w:rPr>
          <w:w w:val="105"/>
        </w:rPr>
        <w:t>A.,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Hw</w:t>
      </w:r>
      <w:r>
        <w:rPr>
          <w:spacing w:val="-2"/>
          <w:w w:val="105"/>
        </w:rPr>
        <w:t>ang,</w:t>
      </w:r>
      <w:r>
        <w:rPr>
          <w:spacing w:val="31"/>
          <w:w w:val="105"/>
        </w:rPr>
        <w:t> </w:t>
      </w:r>
      <w:r>
        <w:rPr>
          <w:w w:val="105"/>
        </w:rPr>
        <w:t>J.,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Vehtari,</w:t>
      </w:r>
      <w:r>
        <w:rPr>
          <w:spacing w:val="32"/>
          <w:w w:val="105"/>
        </w:rPr>
        <w:t> </w:t>
      </w:r>
      <w:r>
        <w:rPr>
          <w:w w:val="105"/>
        </w:rPr>
        <w:t>A.</w:t>
      </w:r>
      <w:r>
        <w:rPr>
          <w:spacing w:val="27"/>
          <w:w w:val="105"/>
        </w:rPr>
        <w:t> </w:t>
      </w:r>
      <w:r>
        <w:rPr>
          <w:w w:val="105"/>
        </w:rPr>
        <w:t>(2014).</w:t>
      </w:r>
      <w:r>
        <w:rPr>
          <w:spacing w:val="54"/>
          <w:w w:val="105"/>
        </w:rPr>
        <w:t> </w:t>
      </w:r>
      <w:r>
        <w:rPr>
          <w:w w:val="105"/>
        </w:rPr>
        <w:t>Understanding</w:t>
      </w:r>
      <w:r>
        <w:rPr>
          <w:spacing w:val="29"/>
          <w:w w:val="105"/>
        </w:rPr>
        <w:t> </w:t>
      </w:r>
      <w:r>
        <w:rPr>
          <w:spacing w:val="-1"/>
          <w:w w:val="105"/>
        </w:rPr>
        <w:t>predictiv</w:t>
      </w:r>
      <w:r>
        <w:rPr>
          <w:spacing w:val="-2"/>
          <w:w w:val="105"/>
        </w:rPr>
        <w:t>e</w:t>
      </w:r>
      <w:r>
        <w:rPr>
          <w:spacing w:val="27"/>
          <w:w w:val="105"/>
        </w:rPr>
        <w:t> </w:t>
      </w:r>
      <w:r>
        <w:rPr>
          <w:w w:val="105"/>
        </w:rPr>
        <w:t>information</w:t>
      </w:r>
      <w:r>
        <w:rPr>
          <w:spacing w:val="29"/>
          <w:w w:val="109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bayesian</w:t>
      </w:r>
      <w:r>
        <w:rPr>
          <w:spacing w:val="-4"/>
        </w:rPr>
        <w:t> </w:t>
      </w:r>
      <w:r>
        <w:rPr/>
        <w:t>models.</w:t>
      </w:r>
      <w:r>
        <w:rPr>
          <w:spacing w:val="1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Statistics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</w:rPr>
        <w:t>computing</w:t>
      </w:r>
      <w:r>
        <w:rPr>
          <w:spacing w:val="-2"/>
        </w:rPr>
        <w:t>,</w:t>
      </w:r>
      <w:r>
        <w:rPr>
          <w:spacing w:val="-5"/>
        </w:rPr>
        <w:t> </w:t>
      </w:r>
      <w:r>
        <w:rPr/>
        <w:t>24(6):997–1016.</w:t>
      </w:r>
      <w:r>
        <w:rPr/>
      </w:r>
    </w:p>
    <w:p>
      <w:pPr>
        <w:spacing w:line="318" w:lineRule="exact" w:before="182"/>
        <w:ind w:left="338" w:right="545" w:hanging="222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88" w:id="312"/>
      <w:bookmarkEnd w:id="312"/>
      <w:r>
        <w:rPr/>
      </w:r>
      <w:r>
        <w:rPr>
          <w:rFonts w:ascii="PMingLiU" w:hAnsi="PMingLiU" w:cs="PMingLiU" w:eastAsia="PMingLiU"/>
          <w:spacing w:val="-1"/>
          <w:sz w:val="24"/>
          <w:szCs w:val="24"/>
        </w:rPr>
        <w:t>Golchi,</w:t>
      </w:r>
      <w:r>
        <w:rPr>
          <w:rFonts w:ascii="PMingLiU" w:hAnsi="PMingLiU" w:cs="PMingLiU" w:eastAsia="PMingLiU"/>
          <w:spacing w:val="3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S.</w:t>
      </w:r>
      <w:r>
        <w:rPr>
          <w:rFonts w:ascii="PMingLiU" w:hAnsi="PMingLiU" w:cs="PMingLiU" w:eastAsia="PMingLiU"/>
          <w:spacing w:val="26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(2016).</w:t>
      </w:r>
      <w:r>
        <w:rPr>
          <w:rFonts w:ascii="PMingLiU" w:hAnsi="PMingLiU" w:cs="PMingLiU" w:eastAsia="PMingLiU"/>
          <w:spacing w:val="5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Informative</w:t>
      </w:r>
      <w:r>
        <w:rPr>
          <w:rFonts w:ascii="PMingLiU" w:hAnsi="PMingLiU" w:cs="PMingLiU" w:eastAsia="PMingLiU"/>
          <w:spacing w:val="2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priors</w:t>
      </w:r>
      <w:r>
        <w:rPr>
          <w:rFonts w:ascii="PMingLiU" w:hAnsi="PMingLiU" w:cs="PMingLiU" w:eastAsia="PMingLiU"/>
          <w:spacing w:val="26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27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bayesian</w:t>
      </w:r>
      <w:r>
        <w:rPr>
          <w:rFonts w:ascii="PMingLiU" w:hAnsi="PMingLiU" w:cs="PMingLiU" w:eastAsia="PMingLiU"/>
          <w:spacing w:val="2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computation.</w:t>
      </w:r>
      <w:r>
        <w:rPr>
          <w:rFonts w:ascii="PMingLiU" w:hAnsi="PMingLiU" w:cs="PMingLiU" w:eastAsia="PMingLiU"/>
          <w:spacing w:val="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In</w:t>
      </w:r>
      <w:r>
        <w:rPr>
          <w:rFonts w:ascii="PMingLiU" w:hAnsi="PMingLiU" w:cs="PMingLiU" w:eastAsia="PMingLiU"/>
          <w:spacing w:val="27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2016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IEEE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8"/>
          <w:w w:val="10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International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0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Conference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on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Data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Science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95"/>
          <w:sz w:val="24"/>
          <w:szCs w:val="24"/>
        </w:rPr>
        <w:t>dvance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w w:val="95"/>
          <w:sz w:val="24"/>
          <w:szCs w:val="24"/>
        </w:rPr>
        <w:t>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  <w:sz w:val="24"/>
          <w:szCs w:val="24"/>
        </w:rPr>
        <w:t>nalytics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(DSAA)</w:t>
      </w:r>
      <w:r>
        <w:rPr>
          <w:rFonts w:ascii="PMingLiU" w:hAnsi="PMingLiU" w:cs="PMingLiU" w:eastAsia="PMingLiU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21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pages</w:t>
      </w:r>
      <w:r>
        <w:rPr>
          <w:rFonts w:ascii="PMingLiU" w:hAnsi="PMingLiU" w:cs="PMingLiU" w:eastAsia="PMingLiU"/>
          <w:spacing w:val="31"/>
          <w:w w:val="10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782–789.</w:t>
      </w:r>
      <w:r>
        <w:rPr>
          <w:rFonts w:ascii="PMingLiU" w:hAnsi="PMingLiU" w:cs="PMingLiU" w:eastAsia="PMingLiU"/>
          <w:spacing w:val="-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IEEE.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0" w:lineRule="auto" w:before="166"/>
        <w:ind w:left="117" w:right="0"/>
        <w:jc w:val="left"/>
      </w:pPr>
      <w:bookmarkStart w:name="_bookmark189" w:id="313"/>
      <w:bookmarkEnd w:id="313"/>
      <w:r>
        <w:rPr/>
      </w:r>
      <w:r>
        <w:rPr>
          <w:w w:val="110"/>
        </w:rPr>
        <w:t>Goldberger,</w:t>
      </w:r>
      <w:r>
        <w:rPr>
          <w:spacing w:val="20"/>
          <w:w w:val="110"/>
        </w:rPr>
        <w:t> </w:t>
      </w:r>
      <w:r>
        <w:rPr>
          <w:w w:val="110"/>
        </w:rPr>
        <w:t>A.</w:t>
      </w:r>
      <w:r>
        <w:rPr>
          <w:spacing w:val="21"/>
          <w:w w:val="110"/>
        </w:rPr>
        <w:t> </w:t>
      </w:r>
      <w:r>
        <w:rPr>
          <w:w w:val="110"/>
        </w:rPr>
        <w:t>L.,</w:t>
      </w:r>
      <w:r>
        <w:rPr>
          <w:spacing w:val="20"/>
          <w:w w:val="110"/>
        </w:rPr>
        <w:t> </w:t>
      </w:r>
      <w:r>
        <w:rPr>
          <w:w w:val="110"/>
        </w:rPr>
        <w:t>Amaral,</w:t>
      </w:r>
      <w:r>
        <w:rPr>
          <w:spacing w:val="21"/>
          <w:w w:val="110"/>
        </w:rPr>
        <w:t> </w:t>
      </w:r>
      <w:r>
        <w:rPr>
          <w:w w:val="110"/>
        </w:rPr>
        <w:t>L.</w:t>
      </w:r>
      <w:r>
        <w:rPr>
          <w:spacing w:val="21"/>
          <w:w w:val="110"/>
        </w:rPr>
        <w:t> </w:t>
      </w:r>
      <w:r>
        <w:rPr>
          <w:w w:val="110"/>
        </w:rPr>
        <w:t>A.,</w:t>
      </w:r>
      <w:r>
        <w:rPr>
          <w:spacing w:val="21"/>
          <w:w w:val="110"/>
        </w:rPr>
        <w:t> </w:t>
      </w:r>
      <w:r>
        <w:rPr>
          <w:w w:val="110"/>
        </w:rPr>
        <w:t>Glass,</w:t>
      </w:r>
      <w:r>
        <w:rPr>
          <w:spacing w:val="20"/>
          <w:w w:val="110"/>
        </w:rPr>
        <w:t> </w:t>
      </w:r>
      <w:r>
        <w:rPr>
          <w:w w:val="110"/>
        </w:rPr>
        <w:t>L.,</w:t>
      </w:r>
      <w:r>
        <w:rPr>
          <w:spacing w:val="20"/>
          <w:w w:val="110"/>
        </w:rPr>
        <w:t> </w:t>
      </w:r>
      <w:r>
        <w:rPr>
          <w:w w:val="110"/>
        </w:rPr>
        <w:t>Hausdorff,</w:t>
      </w:r>
      <w:r>
        <w:rPr>
          <w:spacing w:val="22"/>
          <w:w w:val="110"/>
        </w:rPr>
        <w:t> </w:t>
      </w:r>
      <w:r>
        <w:rPr>
          <w:w w:val="110"/>
        </w:rPr>
        <w:t>J.</w:t>
      </w:r>
      <w:r>
        <w:rPr>
          <w:spacing w:val="20"/>
          <w:w w:val="110"/>
        </w:rPr>
        <w:t> </w:t>
      </w:r>
      <w:r>
        <w:rPr>
          <w:w w:val="110"/>
        </w:rPr>
        <w:t>M.,</w:t>
      </w:r>
      <w:r>
        <w:rPr>
          <w:spacing w:val="21"/>
          <w:w w:val="110"/>
        </w:rPr>
        <w:t> </w:t>
      </w:r>
      <w:r>
        <w:rPr>
          <w:spacing w:val="-3"/>
          <w:w w:val="110"/>
        </w:rPr>
        <w:t>Ivanov,</w:t>
      </w:r>
      <w:r>
        <w:rPr>
          <w:spacing w:val="21"/>
          <w:w w:val="110"/>
        </w:rPr>
        <w:t> </w:t>
      </w:r>
      <w:r>
        <w:rPr>
          <w:spacing w:val="-9"/>
          <w:w w:val="110"/>
        </w:rPr>
        <w:t>P</w:t>
      </w:r>
      <w:r>
        <w:rPr>
          <w:spacing w:val="-10"/>
          <w:w w:val="110"/>
        </w:rPr>
        <w:t>.</w:t>
      </w:r>
      <w:r>
        <w:rPr>
          <w:spacing w:val="19"/>
          <w:w w:val="110"/>
        </w:rPr>
        <w:t> </w:t>
      </w:r>
      <w:r>
        <w:rPr>
          <w:w w:val="110"/>
        </w:rPr>
        <w:t>C.,</w:t>
      </w:r>
      <w:r>
        <w:rPr>
          <w:spacing w:val="21"/>
          <w:w w:val="110"/>
        </w:rPr>
        <w:t> </w:t>
      </w:r>
      <w:r>
        <w:rPr>
          <w:w w:val="110"/>
        </w:rPr>
        <w:t>Mark,</w:t>
      </w:r>
      <w:r>
        <w:rPr/>
      </w:r>
    </w:p>
    <w:p>
      <w:pPr>
        <w:pStyle w:val="BodyText"/>
        <w:spacing w:line="242" w:lineRule="auto" w:before="3"/>
        <w:ind w:left="351" w:right="500"/>
        <w:jc w:val="both"/>
      </w:pPr>
      <w:r>
        <w:rPr>
          <w:w w:val="110"/>
        </w:rPr>
        <w:t>R.</w:t>
      </w:r>
      <w:r>
        <w:rPr>
          <w:spacing w:val="54"/>
          <w:w w:val="110"/>
        </w:rPr>
        <w:t> </w:t>
      </w:r>
      <w:r>
        <w:rPr>
          <w:w w:val="110"/>
        </w:rPr>
        <w:t>G.,</w:t>
      </w:r>
      <w:r>
        <w:rPr>
          <w:spacing w:val="63"/>
          <w:w w:val="110"/>
        </w:rPr>
        <w:t> </w:t>
      </w:r>
      <w:r>
        <w:rPr>
          <w:w w:val="110"/>
        </w:rPr>
        <w:t>Mietus,</w:t>
      </w:r>
      <w:r>
        <w:rPr>
          <w:spacing w:val="65"/>
          <w:w w:val="110"/>
        </w:rPr>
        <w:t> </w:t>
      </w:r>
      <w:r>
        <w:rPr>
          <w:w w:val="110"/>
        </w:rPr>
        <w:t>J.</w:t>
      </w:r>
      <w:r>
        <w:rPr>
          <w:spacing w:val="56"/>
          <w:w w:val="110"/>
        </w:rPr>
        <w:t> </w:t>
      </w:r>
      <w:r>
        <w:rPr>
          <w:w w:val="110"/>
        </w:rPr>
        <w:t>E.,</w:t>
      </w:r>
      <w:r>
        <w:rPr>
          <w:spacing w:val="63"/>
          <w:w w:val="110"/>
        </w:rPr>
        <w:t> </w:t>
      </w:r>
      <w:r>
        <w:rPr>
          <w:spacing w:val="-3"/>
          <w:w w:val="110"/>
        </w:rPr>
        <w:t>Moo</w:t>
      </w:r>
      <w:r>
        <w:rPr>
          <w:spacing w:val="-2"/>
          <w:w w:val="110"/>
        </w:rPr>
        <w:t>dy,</w:t>
      </w:r>
      <w:r>
        <w:rPr>
          <w:spacing w:val="64"/>
          <w:w w:val="110"/>
        </w:rPr>
        <w:t> </w:t>
      </w:r>
      <w:r>
        <w:rPr>
          <w:w w:val="110"/>
        </w:rPr>
        <w:t>G.</w:t>
      </w:r>
      <w:r>
        <w:rPr>
          <w:spacing w:val="55"/>
          <w:w w:val="110"/>
        </w:rPr>
        <w:t> </w:t>
      </w:r>
      <w:r>
        <w:rPr>
          <w:w w:val="110"/>
        </w:rPr>
        <w:t>B.,</w:t>
      </w:r>
      <w:r>
        <w:rPr>
          <w:spacing w:val="64"/>
          <w:w w:val="110"/>
        </w:rPr>
        <w:t> </w:t>
      </w:r>
      <w:r>
        <w:rPr>
          <w:spacing w:val="-2"/>
          <w:w w:val="110"/>
        </w:rPr>
        <w:t>Peng,</w:t>
      </w:r>
      <w:r>
        <w:rPr>
          <w:spacing w:val="64"/>
          <w:w w:val="110"/>
        </w:rPr>
        <w:t> </w:t>
      </w:r>
      <w:r>
        <w:rPr>
          <w:w w:val="110"/>
        </w:rPr>
        <w:t>C.-K.,</w:t>
      </w:r>
      <w:r>
        <w:rPr>
          <w:spacing w:val="65"/>
          <w:w w:val="110"/>
        </w:rPr>
        <w:t> </w:t>
      </w:r>
      <w:r>
        <w:rPr>
          <w:w w:val="110"/>
        </w:rPr>
        <w:t>and</w:t>
      </w:r>
      <w:r>
        <w:rPr>
          <w:spacing w:val="56"/>
          <w:w w:val="110"/>
        </w:rPr>
        <w:t> </w:t>
      </w:r>
      <w:r>
        <w:rPr>
          <w:spacing w:val="-3"/>
          <w:w w:val="110"/>
        </w:rPr>
        <w:t>Stanley,</w:t>
      </w:r>
      <w:r>
        <w:rPr>
          <w:spacing w:val="63"/>
          <w:w w:val="110"/>
        </w:rPr>
        <w:t> </w:t>
      </w:r>
      <w:r>
        <w:rPr>
          <w:w w:val="110"/>
        </w:rPr>
        <w:t>H.</w:t>
      </w:r>
      <w:r>
        <w:rPr>
          <w:spacing w:val="55"/>
          <w:w w:val="110"/>
        </w:rPr>
        <w:t> </w:t>
      </w:r>
      <w:r>
        <w:rPr>
          <w:w w:val="110"/>
        </w:rPr>
        <w:t>E.</w:t>
      </w:r>
      <w:r>
        <w:rPr>
          <w:spacing w:val="55"/>
          <w:w w:val="110"/>
        </w:rPr>
        <w:t> </w:t>
      </w:r>
      <w:r>
        <w:rPr>
          <w:w w:val="110"/>
        </w:rPr>
        <w:t>(2000).</w:t>
      </w:r>
      <w:r>
        <w:rPr>
          <w:spacing w:val="22"/>
          <w:w w:val="110"/>
        </w:rPr>
        <w:t> </w:t>
      </w:r>
      <w:r>
        <w:rPr>
          <w:spacing w:val="-1"/>
          <w:w w:val="110"/>
        </w:rPr>
        <w:t>Physiobank,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physiotoolkit,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physionet:</w:t>
      </w:r>
      <w:r>
        <w:rPr>
          <w:spacing w:val="34"/>
          <w:w w:val="110"/>
        </w:rPr>
        <w:t> </w:t>
      </w:r>
      <w:r>
        <w:rPr>
          <w:spacing w:val="-1"/>
          <w:w w:val="110"/>
        </w:rPr>
        <w:t>components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new</w:t>
      </w:r>
      <w:r>
        <w:rPr>
          <w:spacing w:val="8"/>
          <w:w w:val="110"/>
        </w:rPr>
        <w:t> </w:t>
      </w:r>
      <w:r>
        <w:rPr>
          <w:spacing w:val="-1"/>
          <w:w w:val="110"/>
        </w:rPr>
        <w:t>research</w:t>
      </w:r>
      <w:r>
        <w:rPr>
          <w:spacing w:val="8"/>
          <w:w w:val="110"/>
        </w:rPr>
        <w:t> </w:t>
      </w:r>
      <w:r>
        <w:rPr>
          <w:w w:val="110"/>
        </w:rPr>
        <w:t>resource</w:t>
      </w:r>
      <w:r>
        <w:rPr>
          <w:spacing w:val="57"/>
          <w:w w:val="108"/>
        </w:rPr>
        <w:t> </w:t>
      </w:r>
      <w:r>
        <w:rPr>
          <w:w w:val="105"/>
        </w:rPr>
        <w:t>for</w:t>
      </w:r>
      <w:r>
        <w:rPr>
          <w:spacing w:val="-31"/>
          <w:w w:val="105"/>
        </w:rPr>
        <w:t> </w:t>
      </w:r>
      <w:r>
        <w:rPr>
          <w:w w:val="105"/>
        </w:rPr>
        <w:t>complex</w:t>
      </w:r>
      <w:r>
        <w:rPr>
          <w:spacing w:val="-31"/>
          <w:w w:val="105"/>
        </w:rPr>
        <w:t> </w:t>
      </w:r>
      <w:r>
        <w:rPr>
          <w:spacing w:val="-1"/>
          <w:w w:val="105"/>
        </w:rPr>
        <w:t>physiologic</w:t>
      </w:r>
      <w:r>
        <w:rPr>
          <w:spacing w:val="-31"/>
          <w:w w:val="105"/>
        </w:rPr>
        <w:t> </w:t>
      </w:r>
      <w:r>
        <w:rPr>
          <w:w w:val="105"/>
        </w:rPr>
        <w:t>signals.</w:t>
      </w:r>
      <w:r>
        <w:rPr>
          <w:spacing w:val="-19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05"/>
        </w:rPr>
        <w:t>Circulation</w:t>
      </w:r>
      <w:r>
        <w:rPr>
          <w:spacing w:val="-1"/>
          <w:w w:val="105"/>
        </w:rPr>
        <w:t>,</w:t>
      </w:r>
      <w:r>
        <w:rPr>
          <w:spacing w:val="-30"/>
          <w:w w:val="105"/>
        </w:rPr>
        <w:t> </w:t>
      </w:r>
      <w:r>
        <w:rPr>
          <w:w w:val="105"/>
        </w:rPr>
        <w:t>101(23):e215–e220.</w:t>
      </w:r>
      <w:r>
        <w:rPr/>
      </w:r>
    </w:p>
    <w:p>
      <w:pPr>
        <w:pStyle w:val="BodyText"/>
        <w:spacing w:line="240" w:lineRule="auto" w:before="170"/>
        <w:ind w:left="117" w:right="0"/>
        <w:jc w:val="left"/>
      </w:pPr>
      <w:bookmarkStart w:name="_bookmark190" w:id="314"/>
      <w:bookmarkEnd w:id="314"/>
      <w:r>
        <w:rPr/>
      </w:r>
      <w:r>
        <w:rPr>
          <w:w w:val="115"/>
        </w:rPr>
        <w:t>Grubbs,</w:t>
      </w:r>
      <w:r>
        <w:rPr>
          <w:spacing w:val="13"/>
          <w:w w:val="115"/>
        </w:rPr>
        <w:t> </w:t>
      </w:r>
      <w:r>
        <w:rPr>
          <w:w w:val="115"/>
        </w:rPr>
        <w:t>F.</w:t>
      </w:r>
      <w:r>
        <w:rPr>
          <w:spacing w:val="10"/>
          <w:w w:val="115"/>
        </w:rPr>
        <w:t> </w:t>
      </w:r>
      <w:r>
        <w:rPr>
          <w:w w:val="115"/>
        </w:rPr>
        <w:t>E.</w:t>
      </w:r>
      <w:r>
        <w:rPr>
          <w:spacing w:val="10"/>
          <w:w w:val="115"/>
        </w:rPr>
        <w:t> </w:t>
      </w:r>
      <w:r>
        <w:rPr>
          <w:w w:val="115"/>
        </w:rPr>
        <w:t>(1969).</w:t>
      </w:r>
      <w:r>
        <w:rPr>
          <w:spacing w:val="57"/>
          <w:w w:val="115"/>
        </w:rPr>
        <w:t> </w:t>
      </w:r>
      <w:r>
        <w:rPr>
          <w:w w:val="115"/>
        </w:rPr>
        <w:t>Procedures</w:t>
      </w:r>
      <w:r>
        <w:rPr>
          <w:spacing w:val="10"/>
          <w:w w:val="115"/>
        </w:rPr>
        <w:t> </w:t>
      </w:r>
      <w:r>
        <w:rPr>
          <w:w w:val="115"/>
        </w:rPr>
        <w:t>for</w:t>
      </w:r>
      <w:r>
        <w:rPr>
          <w:spacing w:val="10"/>
          <w:w w:val="115"/>
        </w:rPr>
        <w:t> </w:t>
      </w:r>
      <w:r>
        <w:rPr>
          <w:w w:val="115"/>
        </w:rPr>
        <w:t>detecting</w:t>
      </w:r>
      <w:r>
        <w:rPr>
          <w:spacing w:val="9"/>
          <w:w w:val="115"/>
        </w:rPr>
        <w:t> </w:t>
      </w:r>
      <w:r>
        <w:rPr>
          <w:w w:val="115"/>
        </w:rPr>
        <w:t>outlying</w:t>
      </w:r>
      <w:r>
        <w:rPr>
          <w:spacing w:val="10"/>
          <w:w w:val="115"/>
        </w:rPr>
        <w:t> </w:t>
      </w:r>
      <w:r>
        <w:rPr>
          <w:spacing w:val="-3"/>
          <w:w w:val="115"/>
        </w:rPr>
        <w:t>observ</w:t>
      </w:r>
      <w:r>
        <w:rPr>
          <w:spacing w:val="-2"/>
          <w:w w:val="115"/>
        </w:rPr>
        <w:t>ations</w:t>
      </w:r>
      <w:r>
        <w:rPr>
          <w:spacing w:val="10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w w:val="115"/>
        </w:rPr>
        <w:t>samples.</w:t>
      </w:r>
      <w:r>
        <w:rPr/>
      </w:r>
    </w:p>
    <w:p>
      <w:pPr>
        <w:spacing w:before="3"/>
        <w:ind w:left="314" w:right="0" w:firstLine="0"/>
        <w:jc w:val="both"/>
        <w:rPr>
          <w:rFonts w:ascii="PMingLiU" w:hAnsi="PMingLiU" w:cs="PMingLiU" w:eastAsia="PMingLiU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echnometrics</w:t>
      </w:r>
      <w:r>
        <w:rPr>
          <w:rFonts w:ascii="PMingLiU" w:hAnsi="PMingLiU" w:cs="PMingLiU" w:eastAsia="PMingLiU"/>
          <w:spacing w:val="-3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27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11(1):1–21.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2" w:lineRule="auto" w:before="174"/>
        <w:ind w:left="351" w:right="545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91" w:id="315"/>
      <w:bookmarkEnd w:id="315"/>
      <w:r>
        <w:rPr/>
      </w:r>
      <w:r>
        <w:rPr>
          <w:rFonts w:ascii="PMingLiU"/>
          <w:w w:val="105"/>
          <w:sz w:val="24"/>
        </w:rPr>
        <w:t>Grundmann,</w:t>
      </w:r>
      <w:r>
        <w:rPr>
          <w:rFonts w:ascii="PMingLiU"/>
          <w:spacing w:val="25"/>
          <w:w w:val="105"/>
          <w:sz w:val="24"/>
        </w:rPr>
        <w:t> </w:t>
      </w:r>
      <w:r>
        <w:rPr>
          <w:rFonts w:ascii="PMingLiU"/>
          <w:w w:val="105"/>
          <w:sz w:val="24"/>
        </w:rPr>
        <w:t>O.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w w:val="105"/>
          <w:sz w:val="24"/>
        </w:rPr>
        <w:t>(2014).</w:t>
      </w:r>
      <w:r>
        <w:rPr>
          <w:rFonts w:ascii="PMingLiU"/>
          <w:spacing w:val="38"/>
          <w:w w:val="105"/>
          <w:sz w:val="24"/>
        </w:rPr>
        <w:t> </w:t>
      </w:r>
      <w:r>
        <w:rPr>
          <w:rFonts w:ascii="PMingLiU"/>
          <w:w w:val="105"/>
          <w:sz w:val="24"/>
        </w:rPr>
        <w:t>The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current</w:t>
      </w:r>
      <w:r>
        <w:rPr>
          <w:rFonts w:ascii="PMingLiU"/>
          <w:spacing w:val="18"/>
          <w:w w:val="105"/>
          <w:sz w:val="24"/>
        </w:rPr>
        <w:t> </w:t>
      </w:r>
      <w:r>
        <w:rPr>
          <w:rFonts w:ascii="PMingLiU"/>
          <w:w w:val="105"/>
          <w:sz w:val="24"/>
        </w:rPr>
        <w:t>state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w w:val="105"/>
          <w:sz w:val="24"/>
        </w:rPr>
        <w:t>of</w:t>
      </w:r>
      <w:r>
        <w:rPr>
          <w:rFonts w:ascii="PMingLiU"/>
          <w:spacing w:val="18"/>
          <w:w w:val="105"/>
          <w:sz w:val="24"/>
        </w:rPr>
        <w:t> </w:t>
      </w:r>
      <w:r>
        <w:rPr>
          <w:rFonts w:ascii="PMingLiU"/>
          <w:w w:val="105"/>
          <w:sz w:val="24"/>
        </w:rPr>
        <w:t>bioterrorist</w:t>
      </w:r>
      <w:r>
        <w:rPr>
          <w:rFonts w:ascii="PMingLiU"/>
          <w:spacing w:val="17"/>
          <w:w w:val="105"/>
          <w:sz w:val="24"/>
        </w:rPr>
        <w:t> </w:t>
      </w:r>
      <w:r>
        <w:rPr>
          <w:rFonts w:ascii="PMingLiU"/>
          <w:spacing w:val="-2"/>
          <w:w w:val="105"/>
          <w:sz w:val="24"/>
        </w:rPr>
        <w:t>attack</w:t>
      </w:r>
      <w:r>
        <w:rPr>
          <w:rFonts w:ascii="PMingLiU"/>
          <w:spacing w:val="19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surveillance</w:t>
      </w:r>
      <w:r>
        <w:rPr>
          <w:rFonts w:ascii="PMingLiU"/>
          <w:spacing w:val="20"/>
          <w:w w:val="105"/>
          <w:sz w:val="24"/>
        </w:rPr>
        <w:t> </w:t>
      </w:r>
      <w:r>
        <w:rPr>
          <w:rFonts w:ascii="PMingLiU"/>
          <w:w w:val="105"/>
          <w:sz w:val="24"/>
        </w:rPr>
        <w:t>and</w:t>
      </w:r>
      <w:r>
        <w:rPr>
          <w:rFonts w:ascii="PMingLiU"/>
          <w:spacing w:val="23"/>
          <w:w w:val="117"/>
          <w:sz w:val="24"/>
        </w:rPr>
        <w:t> </w:t>
      </w:r>
      <w:r>
        <w:rPr>
          <w:rFonts w:ascii="PMingLiU"/>
          <w:sz w:val="24"/>
        </w:rPr>
        <w:t>preparedness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z w:val="24"/>
        </w:rPr>
        <w:t>in</w:t>
      </w:r>
      <w:r>
        <w:rPr>
          <w:rFonts w:ascii="PMingLiU"/>
          <w:spacing w:val="-20"/>
          <w:sz w:val="24"/>
        </w:rPr>
        <w:t> </w:t>
      </w:r>
      <w:r>
        <w:rPr>
          <w:rFonts w:ascii="PMingLiU"/>
          <w:sz w:val="24"/>
        </w:rPr>
        <w:t>the</w:t>
      </w:r>
      <w:r>
        <w:rPr>
          <w:rFonts w:ascii="PMingLiU"/>
          <w:spacing w:val="-20"/>
          <w:sz w:val="24"/>
        </w:rPr>
        <w:t> </w:t>
      </w:r>
      <w:r>
        <w:rPr>
          <w:rFonts w:ascii="PMingLiU"/>
          <w:sz w:val="24"/>
        </w:rPr>
        <w:t>us.</w:t>
      </w:r>
      <w:r>
        <w:rPr>
          <w:rFonts w:ascii="PMingLiU"/>
          <w:spacing w:val="-6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R</w:t>
      </w:r>
      <w:r>
        <w:rPr>
          <w:rFonts w:ascii="Bookman Old Style"/>
          <w:b w:val="0"/>
          <w:i/>
          <w:spacing w:val="-3"/>
          <w:sz w:val="24"/>
        </w:rPr>
        <w:t>isk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Bookman Old Style"/>
          <w:b w:val="0"/>
          <w:i/>
          <w:sz w:val="24"/>
        </w:rPr>
        <w:t>management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and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healthcare</w:t>
      </w:r>
      <w:r>
        <w:rPr>
          <w:rFonts w:ascii="Bookman Old Style"/>
          <w:b w:val="0"/>
          <w:i/>
          <w:spacing w:val="-27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policy</w:t>
      </w:r>
      <w:r>
        <w:rPr>
          <w:rFonts w:ascii="PMingLiU"/>
          <w:spacing w:val="-2"/>
          <w:sz w:val="24"/>
        </w:rPr>
        <w:t>,</w:t>
      </w:r>
      <w:r>
        <w:rPr>
          <w:rFonts w:ascii="PMingLiU"/>
          <w:spacing w:val="-20"/>
          <w:sz w:val="24"/>
        </w:rPr>
        <w:t> </w:t>
      </w:r>
      <w:r>
        <w:rPr>
          <w:rFonts w:ascii="PMingLiU"/>
          <w:sz w:val="24"/>
        </w:rPr>
        <w:t>7:177.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70"/>
        <w:ind w:left="351" w:right="545" w:hanging="235"/>
        <w:jc w:val="both"/>
      </w:pPr>
      <w:bookmarkStart w:name="_bookmark192" w:id="316"/>
      <w:bookmarkEnd w:id="316"/>
      <w:r>
        <w:rPr/>
      </w:r>
      <w:r>
        <w:rPr>
          <w:w w:val="110"/>
        </w:rPr>
        <w:t>HemOnc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T</w:t>
      </w:r>
      <w:r>
        <w:rPr>
          <w:spacing w:val="-6"/>
          <w:w w:val="110"/>
        </w:rPr>
        <w:t>o</w:t>
      </w:r>
      <w:r>
        <w:rPr>
          <w:spacing w:val="-5"/>
          <w:w w:val="110"/>
        </w:rPr>
        <w:t>day</w:t>
      </w:r>
      <w:r>
        <w:rPr>
          <w:spacing w:val="29"/>
          <w:w w:val="110"/>
        </w:rPr>
        <w:t> </w:t>
      </w:r>
      <w:r>
        <w:rPr>
          <w:w w:val="110"/>
        </w:rPr>
        <w:t>(2008).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psychology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oncology:</w:t>
      </w:r>
      <w:r>
        <w:rPr>
          <w:spacing w:val="3"/>
          <w:w w:val="110"/>
        </w:rPr>
        <w:t> </w:t>
      </w:r>
      <w:r>
        <w:rPr>
          <w:spacing w:val="-1"/>
          <w:w w:val="110"/>
        </w:rPr>
        <w:t>Physician</w:t>
      </w:r>
      <w:r>
        <w:rPr>
          <w:spacing w:val="30"/>
          <w:w w:val="110"/>
        </w:rPr>
        <w:t> </w:t>
      </w:r>
      <w:r>
        <w:rPr>
          <w:w w:val="110"/>
        </w:rPr>
        <w:t>burnout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going</w:t>
      </w:r>
      <w:r>
        <w:rPr>
          <w:spacing w:val="29"/>
          <w:w w:val="108"/>
        </w:rPr>
        <w:t> </w:t>
      </w:r>
      <w:r>
        <w:rPr>
          <w:w w:val="110"/>
        </w:rPr>
        <w:t>unrecognized.</w:t>
      </w:r>
      <w:r>
        <w:rPr>
          <w:spacing w:val="37"/>
          <w:w w:val="110"/>
        </w:rPr>
        <w:t> </w:t>
      </w:r>
      <w:r>
        <w:rPr>
          <w:spacing w:val="-1"/>
          <w:w w:val="110"/>
        </w:rPr>
        <w:t>Retriev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13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hyperlink r:id="rId176">
        <w:r>
          <w:rPr>
            <w:rFonts w:ascii="PMingLiU"/>
            <w:w w:val="110"/>
          </w:rPr>
          <w:t>www.healio.com</w:t>
        </w:r>
      </w:hyperlink>
      <w:r>
        <w:rPr>
          <w:w w:val="110"/>
        </w:rPr>
        <w:t>.</w:t>
      </w:r>
      <w:r>
        <w:rPr/>
      </w:r>
    </w:p>
    <w:p>
      <w:pPr>
        <w:spacing w:line="318" w:lineRule="exact" w:before="190"/>
        <w:ind w:left="333" w:right="552" w:hanging="217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93" w:id="317"/>
      <w:bookmarkEnd w:id="317"/>
      <w:r>
        <w:rPr/>
      </w:r>
      <w:r>
        <w:rPr>
          <w:rFonts w:ascii="PMingLiU"/>
          <w:w w:val="105"/>
          <w:sz w:val="24"/>
        </w:rPr>
        <w:t>Hyndman,</w:t>
      </w:r>
      <w:r>
        <w:rPr>
          <w:rFonts w:ascii="PMingLiU"/>
          <w:spacing w:val="17"/>
          <w:w w:val="105"/>
          <w:sz w:val="24"/>
        </w:rPr>
        <w:t> </w:t>
      </w:r>
      <w:r>
        <w:rPr>
          <w:rFonts w:ascii="PMingLiU"/>
          <w:w w:val="105"/>
          <w:sz w:val="24"/>
        </w:rPr>
        <w:t>R.,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Lee,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A.,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spacing w:val="-4"/>
          <w:w w:val="105"/>
          <w:sz w:val="24"/>
        </w:rPr>
        <w:t>Wang,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E.,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and</w:t>
      </w:r>
      <w:r>
        <w:rPr>
          <w:rFonts w:ascii="PMingLiU"/>
          <w:spacing w:val="15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Wickramasuriya,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S.</w:t>
      </w:r>
      <w:r>
        <w:rPr>
          <w:rFonts w:ascii="PMingLiU"/>
          <w:spacing w:val="16"/>
          <w:w w:val="105"/>
          <w:sz w:val="24"/>
        </w:rPr>
        <w:t> </w:t>
      </w:r>
      <w:r>
        <w:rPr>
          <w:rFonts w:ascii="PMingLiU"/>
          <w:w w:val="105"/>
          <w:sz w:val="24"/>
        </w:rPr>
        <w:t>(2018).</w:t>
      </w:r>
      <w:r>
        <w:rPr>
          <w:rFonts w:ascii="PMingLiU"/>
          <w:spacing w:val="43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hts:</w:t>
      </w:r>
      <w:r>
        <w:rPr>
          <w:rFonts w:ascii="Bookman Old Style"/>
          <w:b w:val="0"/>
          <w:i/>
          <w:spacing w:val="37"/>
          <w:w w:val="105"/>
          <w:sz w:val="24"/>
        </w:rPr>
        <w:t> </w:t>
      </w:r>
      <w:r>
        <w:rPr>
          <w:rFonts w:ascii="Bookman Old Style"/>
          <w:b w:val="0"/>
          <w:i/>
          <w:spacing w:val="-5"/>
          <w:w w:val="105"/>
          <w:sz w:val="24"/>
        </w:rPr>
        <w:t>Hierarchic</w:t>
      </w:r>
      <w:r>
        <w:rPr>
          <w:rFonts w:ascii="Bookman Old Style"/>
          <w:b w:val="0"/>
          <w:i/>
          <w:spacing w:val="-6"/>
          <w:w w:val="105"/>
          <w:sz w:val="24"/>
        </w:rPr>
        <w:t>al</w:t>
      </w:r>
      <w:r>
        <w:rPr>
          <w:rFonts w:ascii="Bookman Old Style"/>
          <w:b w:val="0"/>
          <w:i/>
          <w:spacing w:val="25"/>
          <w:w w:val="83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and</w:t>
      </w:r>
      <w:r>
        <w:rPr>
          <w:rFonts w:ascii="Bookman Old Style"/>
          <w:b w:val="0"/>
          <w:i/>
          <w:spacing w:val="-43"/>
          <w:w w:val="105"/>
          <w:sz w:val="24"/>
        </w:rPr>
        <w:t> </w:t>
      </w:r>
      <w:r>
        <w:rPr>
          <w:rFonts w:ascii="Bookman Old Style"/>
          <w:b w:val="0"/>
          <w:i/>
          <w:spacing w:val="-7"/>
          <w:w w:val="105"/>
          <w:sz w:val="24"/>
        </w:rPr>
        <w:t>Gr</w:t>
      </w:r>
      <w:r>
        <w:rPr>
          <w:rFonts w:ascii="Bookman Old Style"/>
          <w:b w:val="0"/>
          <w:i/>
          <w:spacing w:val="-8"/>
          <w:w w:val="105"/>
          <w:sz w:val="24"/>
        </w:rPr>
        <w:t>oupe</w:t>
      </w:r>
      <w:r>
        <w:rPr>
          <w:rFonts w:ascii="Bookman Old Style"/>
          <w:b w:val="0"/>
          <w:i/>
          <w:spacing w:val="-9"/>
          <w:w w:val="105"/>
          <w:sz w:val="24"/>
        </w:rPr>
        <w:t>d</w:t>
      </w:r>
      <w:r>
        <w:rPr>
          <w:rFonts w:ascii="Bookman Old Style"/>
          <w:b w:val="0"/>
          <w:i/>
          <w:spacing w:val="-42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Time</w:t>
      </w:r>
      <w:r>
        <w:rPr>
          <w:rFonts w:ascii="Bookman Old Style"/>
          <w:b w:val="0"/>
          <w:i/>
          <w:spacing w:val="-43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Series</w:t>
      </w:r>
      <w:r>
        <w:rPr>
          <w:rFonts w:ascii="PMingLiU"/>
          <w:w w:val="105"/>
          <w:sz w:val="24"/>
        </w:rPr>
        <w:t>.</w:t>
      </w:r>
      <w:r>
        <w:rPr>
          <w:rFonts w:ascii="PMingLiU"/>
          <w:spacing w:val="-24"/>
          <w:w w:val="105"/>
          <w:sz w:val="24"/>
        </w:rPr>
        <w:t> </w:t>
      </w:r>
      <w:r>
        <w:rPr>
          <w:rFonts w:ascii="PMingLiU"/>
          <w:w w:val="105"/>
          <w:sz w:val="24"/>
        </w:rPr>
        <w:t>R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spacing w:val="-3"/>
          <w:w w:val="105"/>
          <w:sz w:val="24"/>
        </w:rPr>
        <w:t>package</w:t>
      </w:r>
      <w:r>
        <w:rPr>
          <w:rFonts w:ascii="PMingLiU"/>
          <w:spacing w:val="-34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version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5.1.5.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66"/>
        <w:ind w:left="0" w:right="499"/>
        <w:jc w:val="right"/>
      </w:pPr>
      <w:bookmarkStart w:name="_bookmark194" w:id="318"/>
      <w:bookmarkEnd w:id="318"/>
      <w:r>
        <w:rPr/>
      </w:r>
      <w:r>
        <w:rPr>
          <w:w w:val="115"/>
        </w:rPr>
        <w:t>Hyndman,</w:t>
      </w:r>
      <w:r>
        <w:rPr>
          <w:spacing w:val="21"/>
          <w:w w:val="115"/>
        </w:rPr>
        <w:t> </w:t>
      </w:r>
      <w:r>
        <w:rPr>
          <w:w w:val="115"/>
        </w:rPr>
        <w:t>R.</w:t>
      </w:r>
      <w:r>
        <w:rPr>
          <w:spacing w:val="16"/>
          <w:w w:val="115"/>
        </w:rPr>
        <w:t> </w:t>
      </w:r>
      <w:r>
        <w:rPr>
          <w:w w:val="115"/>
        </w:rPr>
        <w:t>J.</w:t>
      </w:r>
      <w:r>
        <w:rPr>
          <w:spacing w:val="16"/>
          <w:w w:val="115"/>
        </w:rPr>
        <w:t> </w:t>
      </w:r>
      <w:r>
        <w:rPr>
          <w:w w:val="115"/>
        </w:rPr>
        <w:t>(2015). </w:t>
      </w:r>
      <w:r>
        <w:rPr>
          <w:spacing w:val="2"/>
          <w:w w:val="115"/>
        </w:rPr>
        <w:t> </w:t>
      </w:r>
      <w:r>
        <w:rPr>
          <w:w w:val="115"/>
        </w:rPr>
        <w:t>Optimal</w:t>
      </w:r>
      <w:r>
        <w:rPr>
          <w:spacing w:val="16"/>
          <w:w w:val="115"/>
        </w:rPr>
        <w:t> </w:t>
      </w:r>
      <w:r>
        <w:rPr>
          <w:w w:val="115"/>
        </w:rPr>
        <w:t>forecast</w:t>
      </w:r>
      <w:r>
        <w:rPr>
          <w:spacing w:val="16"/>
          <w:w w:val="115"/>
        </w:rPr>
        <w:t> </w:t>
      </w:r>
      <w:r>
        <w:rPr>
          <w:w w:val="115"/>
        </w:rPr>
        <w:t>reconciliation</w:t>
      </w:r>
      <w:r>
        <w:rPr>
          <w:spacing w:val="15"/>
          <w:w w:val="115"/>
        </w:rPr>
        <w:t> </w:t>
      </w:r>
      <w:r>
        <w:rPr>
          <w:w w:val="115"/>
        </w:rPr>
        <w:t>for</w:t>
      </w:r>
      <w:r>
        <w:rPr>
          <w:spacing w:val="16"/>
          <w:w w:val="115"/>
        </w:rPr>
        <w:t> </w:t>
      </w:r>
      <w:r>
        <w:rPr>
          <w:w w:val="115"/>
        </w:rPr>
        <w:t>big</w:t>
      </w:r>
      <w:r>
        <w:rPr>
          <w:spacing w:val="16"/>
          <w:w w:val="115"/>
        </w:rPr>
        <w:t> </w:t>
      </w:r>
      <w:r>
        <w:rPr>
          <w:w w:val="115"/>
        </w:rPr>
        <w:t>time</w:t>
      </w:r>
      <w:r>
        <w:rPr>
          <w:spacing w:val="16"/>
          <w:w w:val="115"/>
        </w:rPr>
        <w:t> </w:t>
      </w:r>
      <w:r>
        <w:rPr>
          <w:w w:val="115"/>
        </w:rPr>
        <w:t>series</w:t>
      </w:r>
      <w:r>
        <w:rPr>
          <w:spacing w:val="16"/>
          <w:w w:val="115"/>
        </w:rPr>
        <w:t> </w:t>
      </w:r>
      <w:r>
        <w:rPr>
          <w:w w:val="115"/>
        </w:rPr>
        <w:t>data.</w:t>
      </w:r>
      <w:r>
        <w:rPr>
          <w:w w:val="122"/>
        </w:rPr>
        <w:t> </w:t>
      </w:r>
      <w:r>
        <w:rPr>
          <w:spacing w:val="-2"/>
          <w:w w:val="115"/>
        </w:rPr>
        <w:t>Retrieved</w:t>
      </w:r>
      <w:r>
        <w:rPr>
          <w:w w:val="115"/>
        </w:rPr>
        <w:t>   </w:t>
      </w:r>
      <w:r>
        <w:rPr>
          <w:spacing w:val="61"/>
          <w:w w:val="115"/>
        </w:rPr>
        <w:t> </w:t>
      </w:r>
      <w:r>
        <w:rPr>
          <w:w w:val="115"/>
        </w:rPr>
        <w:t>from</w:t>
      </w:r>
      <w:r>
        <w:rPr>
          <w:w w:val="115"/>
        </w:rPr>
        <w:t>   </w:t>
      </w:r>
      <w:r>
        <w:rPr>
          <w:spacing w:val="66"/>
          <w:w w:val="115"/>
        </w:rPr>
        <w:t> </w:t>
      </w:r>
      <w:hyperlink r:id="rId177">
        <w:r>
          <w:rPr>
            <w:rFonts w:ascii="PMingLiU"/>
            <w:w w:val="115"/>
          </w:rPr>
          <w:t>https://robjhyndman.com/talks/Google-Oct2015-part2.pdf</w:t>
        </w:r>
      </w:hyperlink>
      <w:r>
        <w:rPr>
          <w:w w:val="115"/>
        </w:rPr>
        <w:t>.</w:t>
      </w:r>
      <w:r>
        <w:rPr/>
      </w:r>
    </w:p>
    <w:p>
      <w:pPr>
        <w:pStyle w:val="BodyText"/>
        <w:spacing w:line="242" w:lineRule="auto" w:before="178"/>
        <w:ind w:left="351" w:right="500" w:hanging="235"/>
        <w:jc w:val="both"/>
        <w:rPr>
          <w:rFonts w:ascii="Bookman Old Style" w:hAnsi="Bookman Old Style" w:cs="Bookman Old Style" w:eastAsia="Bookman Old Style"/>
        </w:rPr>
      </w:pPr>
      <w:bookmarkStart w:name="_bookmark195" w:id="319"/>
      <w:bookmarkEnd w:id="319"/>
      <w:r>
        <w:rPr/>
      </w:r>
      <w:r>
        <w:rPr>
          <w:w w:val="105"/>
        </w:rPr>
        <w:t>Hyndman,</w:t>
      </w:r>
      <w:r>
        <w:rPr>
          <w:spacing w:val="29"/>
          <w:w w:val="105"/>
        </w:rPr>
        <w:t> </w:t>
      </w:r>
      <w:r>
        <w:rPr>
          <w:w w:val="105"/>
        </w:rPr>
        <w:t>R.</w:t>
      </w:r>
      <w:r>
        <w:rPr>
          <w:spacing w:val="16"/>
          <w:w w:val="105"/>
        </w:rPr>
        <w:t> </w:t>
      </w:r>
      <w:r>
        <w:rPr>
          <w:w w:val="105"/>
        </w:rPr>
        <w:t>J.,</w:t>
      </w:r>
      <w:r>
        <w:rPr>
          <w:spacing w:val="28"/>
          <w:w w:val="105"/>
        </w:rPr>
        <w:t> </w:t>
      </w:r>
      <w:r>
        <w:rPr>
          <w:w w:val="105"/>
        </w:rPr>
        <w:t>Ahmed,</w:t>
      </w:r>
      <w:r>
        <w:rPr>
          <w:spacing w:val="27"/>
          <w:w w:val="105"/>
        </w:rPr>
        <w:t> </w:t>
      </w:r>
      <w:r>
        <w:rPr>
          <w:w w:val="105"/>
        </w:rPr>
        <w:t>R.</w:t>
      </w:r>
      <w:r>
        <w:rPr>
          <w:spacing w:val="17"/>
          <w:w w:val="105"/>
        </w:rPr>
        <w:t> </w:t>
      </w:r>
      <w:r>
        <w:rPr>
          <w:w w:val="105"/>
        </w:rPr>
        <w:t>A.,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Athanasopoulos,</w:t>
      </w:r>
      <w:r>
        <w:rPr>
          <w:spacing w:val="26"/>
          <w:w w:val="105"/>
        </w:rPr>
        <w:t> </w:t>
      </w:r>
      <w:r>
        <w:rPr>
          <w:w w:val="105"/>
        </w:rPr>
        <w:t>G.,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Shang,</w:t>
      </w:r>
      <w:r>
        <w:rPr>
          <w:spacing w:val="27"/>
          <w:w w:val="105"/>
        </w:rPr>
        <w:t> </w:t>
      </w:r>
      <w:r>
        <w:rPr>
          <w:w w:val="105"/>
        </w:rPr>
        <w:t>H. </w:t>
      </w:r>
      <w:r>
        <w:rPr>
          <w:spacing w:val="16"/>
          <w:w w:val="105"/>
        </w:rPr>
        <w:t> </w:t>
      </w:r>
      <w:r>
        <w:rPr>
          <w:w w:val="105"/>
        </w:rPr>
        <w:t>L. </w:t>
      </w:r>
      <w:r>
        <w:rPr>
          <w:spacing w:val="17"/>
          <w:w w:val="105"/>
        </w:rPr>
        <w:t> </w:t>
      </w:r>
      <w:r>
        <w:rPr>
          <w:w w:val="105"/>
        </w:rPr>
        <w:t>(2011).</w:t>
      </w:r>
      <w:r>
        <w:rPr>
          <w:spacing w:val="28"/>
          <w:w w:val="110"/>
        </w:rPr>
        <w:t> </w:t>
      </w:r>
      <w:r>
        <w:rPr>
          <w:w w:val="105"/>
        </w:rPr>
        <w:t>Optimal</w:t>
      </w:r>
      <w:r>
        <w:rPr>
          <w:spacing w:val="-44"/>
          <w:w w:val="105"/>
        </w:rPr>
        <w:t> </w:t>
      </w:r>
      <w:r>
        <w:rPr>
          <w:spacing w:val="-1"/>
          <w:w w:val="105"/>
        </w:rPr>
        <w:t>combination</w:t>
      </w:r>
      <w:r>
        <w:rPr>
          <w:spacing w:val="-43"/>
          <w:w w:val="105"/>
        </w:rPr>
        <w:t> </w:t>
      </w:r>
      <w:r>
        <w:rPr>
          <w:w w:val="105"/>
        </w:rPr>
        <w:t>forecasts</w:t>
      </w:r>
      <w:r>
        <w:rPr>
          <w:spacing w:val="-43"/>
          <w:w w:val="105"/>
        </w:rPr>
        <w:t> </w:t>
      </w:r>
      <w:r>
        <w:rPr>
          <w:w w:val="105"/>
        </w:rPr>
        <w:t>for</w:t>
      </w:r>
      <w:r>
        <w:rPr>
          <w:spacing w:val="-44"/>
          <w:w w:val="105"/>
        </w:rPr>
        <w:t> </w:t>
      </w:r>
      <w:r>
        <w:rPr>
          <w:spacing w:val="-1"/>
          <w:w w:val="105"/>
        </w:rPr>
        <w:t>hierarchical</w:t>
      </w:r>
      <w:r>
        <w:rPr>
          <w:spacing w:val="-43"/>
          <w:w w:val="105"/>
        </w:rPr>
        <w:t> </w:t>
      </w:r>
      <w:r>
        <w:rPr>
          <w:w w:val="105"/>
        </w:rPr>
        <w:t>time</w:t>
      </w:r>
      <w:r>
        <w:rPr>
          <w:spacing w:val="-44"/>
          <w:w w:val="105"/>
        </w:rPr>
        <w:t> </w:t>
      </w:r>
      <w:r>
        <w:rPr>
          <w:w w:val="105"/>
        </w:rPr>
        <w:t>series.</w:t>
      </w:r>
      <w:r>
        <w:rPr>
          <w:spacing w:val="-37"/>
          <w:w w:val="105"/>
        </w:rPr>
        <w:t> </w:t>
      </w:r>
      <w:r>
        <w:rPr>
          <w:rFonts w:ascii="Bookman Old Style"/>
          <w:b w:val="0"/>
          <w:i/>
          <w:w w:val="105"/>
        </w:rPr>
        <w:t>Computational</w:t>
      </w:r>
      <w:r>
        <w:rPr>
          <w:rFonts w:ascii="Bookman Old Style"/>
          <w:b w:val="0"/>
          <w:i/>
          <w:spacing w:val="-51"/>
          <w:w w:val="105"/>
        </w:rPr>
        <w:t> </w:t>
      </w:r>
      <w:r>
        <w:rPr>
          <w:rFonts w:ascii="Bookman Old Style"/>
          <w:b w:val="0"/>
          <w:i/>
          <w:w w:val="105"/>
        </w:rPr>
        <w:t>Statistics</w:t>
      </w:r>
      <w:r>
        <w:rPr>
          <w:rFonts w:ascii="Bookman Old Style"/>
        </w:rPr>
      </w:r>
    </w:p>
    <w:p>
      <w:pPr>
        <w:spacing w:line="315" w:lineRule="exact" w:before="0"/>
        <w:ind w:left="328" w:right="0" w:firstLine="0"/>
        <w:jc w:val="both"/>
        <w:rPr>
          <w:rFonts w:ascii="PMingLiU" w:hAnsi="PMingLiU" w:cs="PMingLiU" w:eastAsia="PMingLiU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&amp;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6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Data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6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95"/>
          <w:sz w:val="24"/>
          <w:szCs w:val="24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  <w:sz w:val="24"/>
          <w:szCs w:val="24"/>
        </w:rPr>
        <w:t>nalysis</w:t>
      </w:r>
      <w:r>
        <w:rPr>
          <w:rFonts w:ascii="PMingLiU" w:hAnsi="PMingLiU" w:cs="PMingLiU" w:eastAsia="PMingLiU"/>
          <w:spacing w:val="-1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10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55(9):2579–2589.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 w:line="315" w:lineRule="exact"/>
        <w:jc w:val="both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spacing w:line="320" w:lineRule="exact" w:before="13"/>
        <w:ind w:left="547" w:right="0" w:firstLine="0"/>
        <w:jc w:val="left"/>
        <w:rPr>
          <w:rFonts w:ascii="PMingLiU" w:hAnsi="PMingLiU" w:cs="PMingLiU" w:eastAsia="PMingLiU"/>
          <w:sz w:val="24"/>
          <w:szCs w:val="24"/>
        </w:rPr>
      </w:pPr>
      <w:bookmarkStart w:name="_bookmark196" w:id="320"/>
      <w:bookmarkEnd w:id="320"/>
      <w:r>
        <w:rPr/>
      </w:r>
      <w:r>
        <w:rPr>
          <w:rFonts w:ascii="PMingLiU"/>
          <w:w w:val="105"/>
          <w:sz w:val="24"/>
        </w:rPr>
        <w:t>Hyndman,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R.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J.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and</w:t>
      </w:r>
      <w:r>
        <w:rPr>
          <w:rFonts w:ascii="PMingLiU"/>
          <w:spacing w:val="-34"/>
          <w:w w:val="105"/>
          <w:sz w:val="24"/>
        </w:rPr>
        <w:t> </w:t>
      </w:r>
      <w:r>
        <w:rPr>
          <w:rFonts w:ascii="PMingLiU"/>
          <w:spacing w:val="-1"/>
          <w:w w:val="105"/>
          <w:sz w:val="24"/>
        </w:rPr>
        <w:t>Athanasopoulos,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G.</w:t>
      </w:r>
      <w:r>
        <w:rPr>
          <w:rFonts w:ascii="PMingLiU"/>
          <w:spacing w:val="-35"/>
          <w:w w:val="105"/>
          <w:sz w:val="24"/>
        </w:rPr>
        <w:t> </w:t>
      </w:r>
      <w:r>
        <w:rPr>
          <w:rFonts w:ascii="PMingLiU"/>
          <w:w w:val="105"/>
          <w:sz w:val="24"/>
        </w:rPr>
        <w:t>(2018).</w:t>
      </w:r>
      <w:r>
        <w:rPr>
          <w:rFonts w:ascii="PMingLiU"/>
          <w:spacing w:val="-25"/>
          <w:w w:val="105"/>
          <w:sz w:val="24"/>
        </w:rPr>
        <w:t> </w:t>
      </w:r>
      <w:r>
        <w:rPr>
          <w:rFonts w:ascii="Bookman Old Style"/>
          <w:b w:val="0"/>
          <w:i/>
          <w:spacing w:val="-6"/>
          <w:w w:val="105"/>
          <w:sz w:val="24"/>
        </w:rPr>
        <w:t>For</w:t>
      </w:r>
      <w:r>
        <w:rPr>
          <w:rFonts w:ascii="Bookman Old Style"/>
          <w:b w:val="0"/>
          <w:i/>
          <w:spacing w:val="-7"/>
          <w:w w:val="105"/>
          <w:sz w:val="24"/>
        </w:rPr>
        <w:t>e</w:t>
      </w:r>
      <w:r>
        <w:rPr>
          <w:rFonts w:ascii="Bookman Old Style"/>
          <w:b w:val="0"/>
          <w:i/>
          <w:spacing w:val="-6"/>
          <w:w w:val="105"/>
          <w:sz w:val="24"/>
        </w:rPr>
        <w:t>c</w:t>
      </w:r>
      <w:r>
        <w:rPr>
          <w:rFonts w:ascii="Bookman Old Style"/>
          <w:b w:val="0"/>
          <w:i/>
          <w:spacing w:val="-7"/>
          <w:w w:val="105"/>
          <w:sz w:val="24"/>
        </w:rPr>
        <w:t>asting:</w:t>
      </w:r>
      <w:r>
        <w:rPr>
          <w:rFonts w:ascii="Bookman Old Style"/>
          <w:b w:val="0"/>
          <w:i/>
          <w:spacing w:val="-33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principles</w:t>
      </w:r>
      <w:r>
        <w:rPr>
          <w:rFonts w:ascii="Bookman Old Style"/>
          <w:b w:val="0"/>
          <w:i/>
          <w:spacing w:val="-43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and</w:t>
      </w:r>
      <w:r>
        <w:rPr>
          <w:rFonts w:ascii="Bookman Old Style"/>
          <w:b w:val="0"/>
          <w:i/>
          <w:spacing w:val="-43"/>
          <w:w w:val="105"/>
          <w:sz w:val="24"/>
        </w:rPr>
        <w:t> </w:t>
      </w:r>
      <w:r>
        <w:rPr>
          <w:rFonts w:ascii="Bookman Old Style"/>
          <w:b w:val="0"/>
          <w:i/>
          <w:spacing w:val="-4"/>
          <w:w w:val="105"/>
          <w:sz w:val="24"/>
        </w:rPr>
        <w:t>practice</w:t>
      </w:r>
      <w:r>
        <w:rPr>
          <w:rFonts w:ascii="PMingLiU"/>
          <w:spacing w:val="-3"/>
          <w:w w:val="105"/>
          <w:sz w:val="24"/>
        </w:rPr>
        <w:t>.</w:t>
      </w:r>
      <w:r>
        <w:rPr>
          <w:rFonts w:ascii="PMingLiU"/>
          <w:sz w:val="24"/>
        </w:rPr>
      </w:r>
    </w:p>
    <w:p>
      <w:pPr>
        <w:pStyle w:val="BodyText"/>
        <w:spacing w:line="312" w:lineRule="exact"/>
        <w:ind w:left="781" w:right="0"/>
        <w:jc w:val="left"/>
      </w:pPr>
      <w:r>
        <w:rPr>
          <w:spacing w:val="-3"/>
          <w:w w:val="110"/>
        </w:rPr>
        <w:t>OTexts,</w:t>
      </w:r>
      <w:r>
        <w:rPr>
          <w:spacing w:val="38"/>
          <w:w w:val="110"/>
        </w:rPr>
        <w:t> </w:t>
      </w:r>
      <w:r>
        <w:rPr>
          <w:w w:val="110"/>
        </w:rPr>
        <w:t>Melbourne,</w:t>
      </w:r>
      <w:r>
        <w:rPr>
          <w:spacing w:val="37"/>
          <w:w w:val="110"/>
        </w:rPr>
        <w:t> </w:t>
      </w:r>
      <w:r>
        <w:rPr>
          <w:w w:val="110"/>
        </w:rPr>
        <w:t>Australia.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7"/>
          <w:szCs w:val="17"/>
        </w:rPr>
      </w:pPr>
    </w:p>
    <w:p>
      <w:pPr>
        <w:spacing w:line="318" w:lineRule="exact" w:before="0"/>
        <w:ind w:left="773" w:right="120" w:hanging="226"/>
        <w:jc w:val="both"/>
        <w:rPr>
          <w:rFonts w:ascii="PMingLiU" w:hAnsi="PMingLiU" w:cs="PMingLiU" w:eastAsia="PMingLiU"/>
          <w:sz w:val="24"/>
          <w:szCs w:val="24"/>
        </w:rPr>
      </w:pPr>
      <w:bookmarkStart w:name="_bookmark197" w:id="321"/>
      <w:bookmarkEnd w:id="321"/>
      <w:r>
        <w:rPr/>
      </w:r>
      <w:r>
        <w:rPr>
          <w:rFonts w:ascii="PMingLiU" w:hAnsi="PMingLiU" w:cs="PMingLiU" w:eastAsia="PMingLiU"/>
          <w:w w:val="105"/>
          <w:sz w:val="24"/>
          <w:szCs w:val="24"/>
        </w:rPr>
        <w:t>Hyndman,</w:t>
      </w:r>
      <w:r>
        <w:rPr>
          <w:rFonts w:ascii="PMingLiU" w:hAnsi="PMingLiU" w:cs="PMingLiU" w:eastAsia="PMingLiU"/>
          <w:spacing w:val="32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R.</w:t>
      </w:r>
      <w:r>
        <w:rPr>
          <w:rFonts w:ascii="PMingLiU" w:hAnsi="PMingLiU" w:cs="PMingLiU" w:eastAsia="PMingLiU"/>
          <w:spacing w:val="28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J.,</w:t>
      </w:r>
      <w:r>
        <w:rPr>
          <w:rFonts w:ascii="PMingLiU" w:hAnsi="PMingLiU" w:cs="PMingLiU" w:eastAsia="PMingLiU"/>
          <w:spacing w:val="31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w w:val="105"/>
          <w:sz w:val="24"/>
          <w:szCs w:val="24"/>
        </w:rPr>
        <w:t>Athanasopoulos,</w:t>
      </w:r>
      <w:r>
        <w:rPr>
          <w:rFonts w:ascii="PMingLiU" w:hAnsi="PMingLiU" w:cs="PMingLiU" w:eastAsia="PMingLiU"/>
          <w:spacing w:val="30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G.,</w:t>
      </w:r>
      <w:r>
        <w:rPr>
          <w:rFonts w:ascii="PMingLiU" w:hAnsi="PMingLiU" w:cs="PMingLiU" w:eastAsia="PMingLiU"/>
          <w:spacing w:val="31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et</w:t>
      </w:r>
      <w:r>
        <w:rPr>
          <w:rFonts w:ascii="PMingLiU" w:hAnsi="PMingLiU" w:cs="PMingLiU" w:eastAsia="PMingLiU"/>
          <w:spacing w:val="28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al.</w:t>
      </w:r>
      <w:r>
        <w:rPr>
          <w:rFonts w:ascii="PMingLiU" w:hAnsi="PMingLiU" w:cs="PMingLiU" w:eastAsia="PMingLiU"/>
          <w:spacing w:val="30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(2014).</w:t>
      </w:r>
      <w:r>
        <w:rPr>
          <w:rFonts w:ascii="PMingLiU" w:hAnsi="PMingLiU" w:cs="PMingLiU" w:eastAsia="PMingLiU"/>
          <w:spacing w:val="55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Optimally</w:t>
      </w:r>
      <w:r>
        <w:rPr>
          <w:rFonts w:ascii="PMingLiU" w:hAnsi="PMingLiU" w:cs="PMingLiU" w:eastAsia="PMingLiU"/>
          <w:spacing w:val="30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reconciling</w:t>
      </w:r>
      <w:r>
        <w:rPr>
          <w:rFonts w:ascii="PMingLiU" w:hAnsi="PMingLiU" w:cs="PMingLiU" w:eastAsia="PMingLiU"/>
          <w:spacing w:val="28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forecasts</w:t>
      </w:r>
      <w:r>
        <w:rPr>
          <w:rFonts w:ascii="PMingLiU" w:hAnsi="PMingLiU" w:cs="PMingLiU" w:eastAsia="PMingLiU"/>
          <w:spacing w:val="29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in</w:t>
      </w:r>
      <w:r>
        <w:rPr>
          <w:rFonts w:ascii="PMingLiU" w:hAnsi="PMingLiU" w:cs="PMingLiU" w:eastAsia="PMingLiU"/>
          <w:spacing w:val="26"/>
          <w:w w:val="108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a</w:t>
      </w:r>
      <w:r>
        <w:rPr>
          <w:rFonts w:ascii="PMingLiU" w:hAnsi="PMingLiU" w:cs="PMingLiU" w:eastAsia="PMingLiU"/>
          <w:spacing w:val="-9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spacing w:val="-4"/>
          <w:w w:val="95"/>
          <w:sz w:val="24"/>
          <w:szCs w:val="24"/>
        </w:rPr>
        <w:t>hierarchy.</w:t>
      </w:r>
      <w:r>
        <w:rPr>
          <w:rFonts w:ascii="PMingLiU" w:hAnsi="PMingLiU" w:cs="PMingLiU" w:eastAsia="PMingLiU"/>
          <w:spacing w:val="8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oresight: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 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International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6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Journal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6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Applied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5"/>
          <w:sz w:val="24"/>
          <w:szCs w:val="24"/>
        </w:rPr>
        <w:t>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95"/>
          <w:sz w:val="24"/>
          <w:szCs w:val="24"/>
        </w:rPr>
        <w:t>orecasting</w:t>
      </w:r>
      <w:r>
        <w:rPr>
          <w:rFonts w:ascii="PMingLiU" w:hAnsi="PMingLiU" w:cs="PMingLiU" w:eastAsia="PMingLiU"/>
          <w:spacing w:val="-5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9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1(35):42–</w:t>
      </w:r>
      <w:r>
        <w:rPr>
          <w:rFonts w:ascii="PMingLiU" w:hAnsi="PMingLiU" w:cs="PMingLiU" w:eastAsia="PMingLiU"/>
          <w:spacing w:val="25"/>
          <w:w w:val="91"/>
          <w:sz w:val="24"/>
          <w:szCs w:val="24"/>
        </w:rPr>
        <w:t> </w:t>
      </w:r>
      <w:r>
        <w:rPr>
          <w:rFonts w:ascii="PMingLiU" w:hAnsi="PMingLiU" w:cs="PMingLiU" w:eastAsia="PMingLiU"/>
          <w:w w:val="105"/>
          <w:sz w:val="24"/>
          <w:szCs w:val="24"/>
        </w:rPr>
        <w:t>48.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98"/>
        <w:ind w:left="773" w:right="155" w:hanging="226"/>
        <w:jc w:val="both"/>
      </w:pPr>
      <w:bookmarkStart w:name="_bookmark198" w:id="322"/>
      <w:bookmarkEnd w:id="322"/>
      <w:r>
        <w:rPr/>
      </w:r>
      <w:r>
        <w:rPr>
          <w:w w:val="115"/>
        </w:rPr>
        <w:t>Jia,</w:t>
      </w:r>
      <w:r>
        <w:rPr>
          <w:spacing w:val="10"/>
          <w:w w:val="115"/>
        </w:rPr>
        <w:t> </w:t>
      </w:r>
      <w:r>
        <w:rPr>
          <w:w w:val="115"/>
        </w:rPr>
        <w:t>Z.</w:t>
      </w:r>
      <w:r>
        <w:rPr>
          <w:spacing w:val="7"/>
          <w:w w:val="115"/>
        </w:rPr>
        <w:t> </w:t>
      </w:r>
      <w:r>
        <w:rPr>
          <w:w w:val="115"/>
        </w:rPr>
        <w:t>(2018).</w:t>
      </w:r>
      <w:r>
        <w:rPr>
          <w:spacing w:val="51"/>
          <w:w w:val="115"/>
        </w:rPr>
        <w:t> </w:t>
      </w:r>
      <w:r>
        <w:rPr>
          <w:spacing w:val="-1"/>
          <w:w w:val="115"/>
        </w:rPr>
        <w:t>Posterior</w:t>
      </w:r>
      <w:r>
        <w:rPr>
          <w:spacing w:val="7"/>
          <w:w w:val="115"/>
        </w:rPr>
        <w:t> </w:t>
      </w:r>
      <w:r>
        <w:rPr>
          <w:spacing w:val="1"/>
          <w:w w:val="115"/>
        </w:rPr>
        <w:t>model</w:t>
      </w:r>
      <w:r>
        <w:rPr>
          <w:spacing w:val="8"/>
          <w:w w:val="115"/>
        </w:rPr>
        <w:t> </w:t>
      </w:r>
      <w:r>
        <w:rPr>
          <w:spacing w:val="1"/>
          <w:w w:val="115"/>
        </w:rPr>
        <w:t>odds</w:t>
      </w:r>
      <w:r>
        <w:rPr>
          <w:spacing w:val="6"/>
          <w:w w:val="115"/>
        </w:rPr>
        <w:t> </w:t>
      </w:r>
      <w:r>
        <w:rPr>
          <w:w w:val="115"/>
        </w:rPr>
        <w:t>estimation</w:t>
      </w:r>
      <w:r>
        <w:rPr>
          <w:spacing w:val="8"/>
          <w:w w:val="115"/>
        </w:rPr>
        <w:t> </w:t>
      </w:r>
      <w:r>
        <w:rPr>
          <w:w w:val="115"/>
        </w:rPr>
        <w:t>via</w:t>
      </w:r>
      <w:r>
        <w:rPr>
          <w:spacing w:val="8"/>
          <w:w w:val="115"/>
        </w:rPr>
        <w:t> </w:t>
      </w:r>
      <w:r>
        <w:rPr>
          <w:w w:val="115"/>
        </w:rPr>
        <w:t>gibbs</w:t>
      </w:r>
      <w:r>
        <w:rPr>
          <w:spacing w:val="7"/>
          <w:w w:val="115"/>
        </w:rPr>
        <w:t> </w:t>
      </w:r>
      <w:r>
        <w:rPr>
          <w:w w:val="115"/>
        </w:rPr>
        <w:t>sampler.</w:t>
      </w:r>
      <w:r>
        <w:rPr>
          <w:spacing w:val="51"/>
          <w:w w:val="115"/>
        </w:rPr>
        <w:t> </w:t>
      </w:r>
      <w:r>
        <w:rPr>
          <w:spacing w:val="-3"/>
          <w:w w:val="115"/>
        </w:rPr>
        <w:t>Univ</w:t>
      </w:r>
      <w:r>
        <w:rPr>
          <w:spacing w:val="-2"/>
          <w:w w:val="115"/>
        </w:rPr>
        <w:t>ersit</w:t>
      </w:r>
      <w:r>
        <w:rPr>
          <w:spacing w:val="-3"/>
          <w:w w:val="115"/>
        </w:rPr>
        <w:t>y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25"/>
          <w:w w:val="102"/>
        </w:rPr>
        <w:t> </w:t>
      </w:r>
      <w:r>
        <w:rPr>
          <w:spacing w:val="-2"/>
          <w:w w:val="115"/>
        </w:rPr>
        <w:t>Auckland.</w:t>
      </w:r>
      <w:r>
        <w:rPr>
          <w:spacing w:val="-45"/>
          <w:w w:val="115"/>
        </w:rPr>
        <w:t> </w:t>
      </w:r>
      <w:r>
        <w:rPr>
          <w:w w:val="115"/>
        </w:rPr>
        <w:t>Unpublished</w:t>
      </w:r>
      <w:r>
        <w:rPr>
          <w:spacing w:val="-44"/>
          <w:w w:val="115"/>
        </w:rPr>
        <w:t> </w:t>
      </w:r>
      <w:r>
        <w:rPr>
          <w:w w:val="115"/>
        </w:rPr>
        <w:t>dissertation.</w:t>
      </w:r>
      <w:r>
        <w:rPr/>
      </w:r>
    </w:p>
    <w:p>
      <w:pPr>
        <w:pStyle w:val="BodyText"/>
        <w:spacing w:line="242" w:lineRule="auto" w:before="211"/>
        <w:ind w:left="781" w:right="123" w:hanging="235"/>
        <w:jc w:val="both"/>
      </w:pPr>
      <w:bookmarkStart w:name="_bookmark199" w:id="323"/>
      <w:bookmarkEnd w:id="323"/>
      <w:r>
        <w:rPr/>
      </w:r>
      <w:r>
        <w:rPr>
          <w:w w:val="105"/>
        </w:rPr>
        <w:t>Johnson,</w:t>
      </w:r>
      <w:r>
        <w:rPr>
          <w:spacing w:val="7"/>
          <w:w w:val="105"/>
        </w:rPr>
        <w:t> </w:t>
      </w:r>
      <w:r>
        <w:rPr>
          <w:w w:val="105"/>
        </w:rPr>
        <w:t>A. E.,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Pollard,</w:t>
      </w:r>
      <w:r>
        <w:rPr>
          <w:spacing w:val="7"/>
          <w:w w:val="105"/>
        </w:rPr>
        <w:t> </w:t>
      </w:r>
      <w:r>
        <w:rPr>
          <w:w w:val="105"/>
        </w:rPr>
        <w:t>T.</w:t>
      </w:r>
      <w:r>
        <w:rPr>
          <w:spacing w:val="1"/>
          <w:w w:val="105"/>
        </w:rPr>
        <w:t> </w:t>
      </w:r>
      <w:r>
        <w:rPr>
          <w:w w:val="105"/>
        </w:rPr>
        <w:t>J.,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Shen,</w:t>
      </w:r>
      <w:r>
        <w:rPr>
          <w:spacing w:val="6"/>
          <w:w w:val="105"/>
        </w:rPr>
        <w:t> </w:t>
      </w:r>
      <w:r>
        <w:rPr>
          <w:w w:val="105"/>
        </w:rPr>
        <w:t>L.,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Li-wei,</w:t>
      </w:r>
      <w:r>
        <w:rPr>
          <w:spacing w:val="6"/>
          <w:w w:val="105"/>
        </w:rPr>
        <w:t> </w:t>
      </w:r>
      <w:r>
        <w:rPr>
          <w:w w:val="105"/>
        </w:rPr>
        <w:t>H. L., 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Feng,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w w:val="105"/>
        </w:rPr>
        <w:t>M., </w:t>
      </w:r>
      <w:r>
        <w:rPr>
          <w:spacing w:val="7"/>
          <w:w w:val="105"/>
        </w:rPr>
        <w:t> </w:t>
      </w:r>
      <w:r>
        <w:rPr>
          <w:w w:val="105"/>
        </w:rPr>
        <w:t>Ghassemi, </w:t>
      </w:r>
      <w:r>
        <w:rPr>
          <w:spacing w:val="8"/>
          <w:w w:val="105"/>
        </w:rPr>
        <w:t> </w:t>
      </w:r>
      <w:r>
        <w:rPr>
          <w:w w:val="105"/>
        </w:rPr>
        <w:t>M.,</w:t>
      </w:r>
      <w:r>
        <w:rPr>
          <w:spacing w:val="25"/>
          <w:w w:val="112"/>
        </w:rPr>
        <w:t> </w:t>
      </w:r>
      <w:r>
        <w:rPr>
          <w:spacing w:val="-2"/>
          <w:w w:val="105"/>
        </w:rPr>
        <w:t>Mo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dy,</w:t>
      </w:r>
      <w:r>
        <w:rPr>
          <w:spacing w:val="26"/>
          <w:w w:val="105"/>
        </w:rPr>
        <w:t> </w:t>
      </w:r>
      <w:r>
        <w:rPr>
          <w:w w:val="105"/>
        </w:rPr>
        <w:t>B.,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Szolo</w:t>
      </w:r>
      <w:r>
        <w:rPr>
          <w:spacing w:val="-1"/>
          <w:w w:val="105"/>
        </w:rPr>
        <w:t>vits,</w:t>
      </w:r>
      <w:r>
        <w:rPr>
          <w:spacing w:val="26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7"/>
          <w:w w:val="105"/>
        </w:rPr>
        <w:t>.,</w:t>
      </w:r>
      <w:r>
        <w:rPr>
          <w:spacing w:val="27"/>
          <w:w w:val="105"/>
        </w:rPr>
        <w:t> </w:t>
      </w:r>
      <w:r>
        <w:rPr>
          <w:w w:val="105"/>
        </w:rPr>
        <w:t>Celi,</w:t>
      </w:r>
      <w:r>
        <w:rPr>
          <w:spacing w:val="27"/>
          <w:w w:val="105"/>
        </w:rPr>
        <w:t> </w:t>
      </w:r>
      <w:r>
        <w:rPr>
          <w:w w:val="105"/>
        </w:rPr>
        <w:t>L.</w:t>
      </w:r>
      <w:r>
        <w:rPr>
          <w:spacing w:val="27"/>
          <w:w w:val="105"/>
        </w:rPr>
        <w:t> </w:t>
      </w:r>
      <w:r>
        <w:rPr>
          <w:w w:val="105"/>
        </w:rPr>
        <w:t>A.,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Mark,</w:t>
      </w:r>
      <w:r>
        <w:rPr>
          <w:spacing w:val="27"/>
          <w:w w:val="105"/>
        </w:rPr>
        <w:t> </w:t>
      </w:r>
      <w:r>
        <w:rPr>
          <w:w w:val="105"/>
        </w:rPr>
        <w:t>R.</w:t>
      </w:r>
      <w:r>
        <w:rPr>
          <w:spacing w:val="27"/>
          <w:w w:val="105"/>
        </w:rPr>
        <w:t> </w:t>
      </w:r>
      <w:r>
        <w:rPr>
          <w:w w:val="105"/>
        </w:rPr>
        <w:t>G.</w:t>
      </w:r>
      <w:r>
        <w:rPr>
          <w:spacing w:val="27"/>
          <w:w w:val="105"/>
        </w:rPr>
        <w:t> </w:t>
      </w:r>
      <w:r>
        <w:rPr>
          <w:w w:val="105"/>
        </w:rPr>
        <w:t>(2016).</w:t>
      </w:r>
      <w:r>
        <w:rPr>
          <w:spacing w:val="57"/>
          <w:w w:val="105"/>
        </w:rPr>
        <w:t> </w:t>
      </w:r>
      <w:r>
        <w:rPr>
          <w:spacing w:val="1"/>
          <w:w w:val="105"/>
        </w:rPr>
        <w:t>MI</w:t>
      </w:r>
      <w:r>
        <w:rPr>
          <w:w w:val="105"/>
        </w:rPr>
        <w:t>MIC-III,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freely</w:t>
      </w:r>
      <w:r>
        <w:rPr>
          <w:spacing w:val="30"/>
          <w:w w:val="104"/>
        </w:rPr>
        <w:t> </w:t>
      </w:r>
      <w:r>
        <w:rPr>
          <w:w w:val="105"/>
        </w:rPr>
        <w:t>accessible</w:t>
      </w:r>
      <w:r>
        <w:rPr>
          <w:spacing w:val="-7"/>
          <w:w w:val="105"/>
        </w:rPr>
        <w:t> </w:t>
      </w:r>
      <w:r>
        <w:rPr>
          <w:w w:val="105"/>
        </w:rPr>
        <w:t>critical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care</w:t>
      </w:r>
      <w:r>
        <w:rPr>
          <w:spacing w:val="-7"/>
          <w:w w:val="105"/>
        </w:rPr>
        <w:t> </w:t>
      </w:r>
      <w:r>
        <w:rPr>
          <w:w w:val="105"/>
        </w:rPr>
        <w:t>database.</w:t>
      </w:r>
      <w:r>
        <w:rPr>
          <w:spacing w:val="13"/>
          <w:w w:val="105"/>
        </w:rPr>
        <w:t> </w:t>
      </w:r>
      <w:r>
        <w:rPr>
          <w:rFonts w:ascii="Bookman Old Style"/>
          <w:b w:val="0"/>
          <w:i/>
          <w:w w:val="105"/>
        </w:rPr>
        <w:t>Scientific</w:t>
      </w:r>
      <w:r>
        <w:rPr>
          <w:rFonts w:ascii="Bookman Old Style"/>
          <w:b w:val="0"/>
          <w:i/>
          <w:spacing w:val="-13"/>
          <w:w w:val="105"/>
        </w:rPr>
        <w:t> </w:t>
      </w:r>
      <w:r>
        <w:rPr>
          <w:rFonts w:ascii="Bookman Old Style"/>
          <w:b w:val="0"/>
          <w:i/>
          <w:w w:val="105"/>
        </w:rPr>
        <w:t>data</w:t>
      </w:r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3:160035.</w:t>
      </w:r>
      <w:r>
        <w:rPr/>
      </w:r>
    </w:p>
    <w:p>
      <w:pPr>
        <w:pStyle w:val="BodyText"/>
        <w:spacing w:line="242" w:lineRule="auto" w:before="203"/>
        <w:ind w:left="781" w:right="123" w:hanging="235"/>
        <w:jc w:val="both"/>
      </w:pPr>
      <w:bookmarkStart w:name="_bookmark200" w:id="324"/>
      <w:bookmarkEnd w:id="324"/>
      <w:r>
        <w:rPr/>
      </w:r>
      <w:r>
        <w:rPr>
          <w:w w:val="110"/>
        </w:rPr>
        <w:t>Jones,</w:t>
      </w:r>
      <w:r>
        <w:rPr>
          <w:spacing w:val="10"/>
          <w:w w:val="110"/>
        </w:rPr>
        <w:t> </w:t>
      </w:r>
      <w:r>
        <w:rPr>
          <w:w w:val="110"/>
        </w:rPr>
        <w:t>G.</w:t>
      </w:r>
      <w:r>
        <w:rPr>
          <w:spacing w:val="10"/>
          <w:w w:val="110"/>
        </w:rPr>
        <w:t> </w:t>
      </w:r>
      <w:r>
        <w:rPr>
          <w:w w:val="110"/>
        </w:rPr>
        <w:t>(2018).</w:t>
      </w:r>
      <w:r>
        <w:rPr>
          <w:spacing w:val="36"/>
          <w:w w:val="110"/>
        </w:rPr>
        <w:t> </w:t>
      </w:r>
      <w:r>
        <w:rPr>
          <w:w w:val="110"/>
        </w:rPr>
        <w:t>Diagnostic</w:t>
      </w:r>
      <w:r>
        <w:rPr>
          <w:spacing w:val="10"/>
          <w:w w:val="110"/>
        </w:rPr>
        <w:t> </w:t>
      </w:r>
      <w:r>
        <w:rPr>
          <w:w w:val="110"/>
        </w:rPr>
        <w:t>test</w:t>
      </w:r>
      <w:r>
        <w:rPr>
          <w:spacing w:val="10"/>
          <w:w w:val="110"/>
        </w:rPr>
        <w:t> </w:t>
      </w:r>
      <w:r>
        <w:rPr>
          <w:spacing w:val="-3"/>
          <w:w w:val="110"/>
        </w:rPr>
        <w:t>ev</w:t>
      </w:r>
      <w:r>
        <w:rPr>
          <w:spacing w:val="-2"/>
          <w:w w:val="110"/>
        </w:rPr>
        <w:t>aluation</w:t>
      </w:r>
      <w:r>
        <w:rPr>
          <w:spacing w:val="10"/>
          <w:w w:val="110"/>
        </w:rPr>
        <w:t> </w:t>
      </w:r>
      <w:r>
        <w:rPr>
          <w:w w:val="110"/>
        </w:rPr>
        <w:t>or:</w:t>
      </w:r>
      <w:r>
        <w:rPr>
          <w:spacing w:val="37"/>
          <w:w w:val="110"/>
        </w:rPr>
        <w:t> </w:t>
      </w:r>
      <w:r>
        <w:rPr>
          <w:spacing w:val="-4"/>
          <w:w w:val="110"/>
        </w:rPr>
        <w:t>How</w:t>
      </w:r>
      <w:r>
        <w:rPr>
          <w:spacing w:val="10"/>
          <w:w w:val="110"/>
        </w:rPr>
        <w:t> </w:t>
      </w:r>
      <w:r>
        <w:rPr>
          <w:w w:val="110"/>
        </w:rPr>
        <w:t>i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le</w:t>
      </w:r>
      <w:r>
        <w:rPr>
          <w:spacing w:val="-1"/>
          <w:w w:val="110"/>
        </w:rPr>
        <w:t>arned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stop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orrying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4"/>
        </w:rPr>
        <w:t> </w:t>
      </w:r>
      <w:r>
        <w:rPr>
          <w:spacing w:val="-5"/>
          <w:w w:val="110"/>
        </w:rPr>
        <w:t>love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ba</w:t>
      </w:r>
      <w:r>
        <w:rPr>
          <w:spacing w:val="-3"/>
          <w:w w:val="110"/>
        </w:rPr>
        <w:t>yesian</w:t>
      </w:r>
      <w:r>
        <w:rPr>
          <w:spacing w:val="13"/>
          <w:w w:val="110"/>
        </w:rPr>
        <w:t> </w:t>
      </w:r>
      <w:r>
        <w:rPr>
          <w:w w:val="110"/>
        </w:rPr>
        <w:t>statistics.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2018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Joint</w:t>
      </w:r>
      <w:r>
        <w:rPr>
          <w:spacing w:val="12"/>
          <w:w w:val="110"/>
        </w:rPr>
        <w:t> </w:t>
      </w:r>
      <w:r>
        <w:rPr>
          <w:w w:val="110"/>
        </w:rPr>
        <w:t>NZSA/ORSNZ</w:t>
      </w:r>
      <w:r>
        <w:rPr>
          <w:spacing w:val="13"/>
          <w:w w:val="110"/>
        </w:rPr>
        <w:t> </w:t>
      </w:r>
      <w:r>
        <w:rPr>
          <w:w w:val="110"/>
        </w:rPr>
        <w:t>Conference.</w:t>
      </w:r>
      <w:r>
        <w:rPr>
          <w:spacing w:val="13"/>
          <w:w w:val="110"/>
        </w:rPr>
        <w:t> </w:t>
      </w:r>
      <w:r>
        <w:rPr>
          <w:spacing w:val="-1"/>
          <w:w w:val="110"/>
        </w:rPr>
        <w:t>Palmerston</w:t>
      </w:r>
      <w:r>
        <w:rPr>
          <w:spacing w:val="12"/>
          <w:w w:val="110"/>
        </w:rPr>
        <w:t> </w:t>
      </w:r>
      <w:r>
        <w:rPr>
          <w:w w:val="110"/>
        </w:rPr>
        <w:t>North,</w:t>
      </w:r>
      <w:r>
        <w:rPr>
          <w:spacing w:val="29"/>
          <w:w w:val="113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Zealand.</w:t>
      </w:r>
      <w:r>
        <w:rPr/>
      </w:r>
    </w:p>
    <w:p>
      <w:pPr>
        <w:pStyle w:val="BodyText"/>
        <w:spacing w:line="242" w:lineRule="auto" w:before="211"/>
        <w:ind w:right="110"/>
        <w:jc w:val="right"/>
      </w:pPr>
      <w:bookmarkStart w:name="_bookmark201" w:id="325"/>
      <w:bookmarkEnd w:id="325"/>
      <w:r>
        <w:rPr/>
      </w:r>
      <w:r>
        <w:rPr>
          <w:w w:val="105"/>
        </w:rPr>
        <w:t>Kass,</w:t>
      </w:r>
      <w:r>
        <w:rPr>
          <w:spacing w:val="30"/>
          <w:w w:val="105"/>
        </w:rPr>
        <w:t> </w:t>
      </w:r>
      <w:r>
        <w:rPr>
          <w:w w:val="105"/>
        </w:rPr>
        <w:t>R.</w:t>
      </w:r>
      <w:r>
        <w:rPr>
          <w:spacing w:val="28"/>
          <w:w w:val="105"/>
        </w:rPr>
        <w:t> </w:t>
      </w:r>
      <w:r>
        <w:rPr>
          <w:w w:val="105"/>
        </w:rPr>
        <w:t>E.,</w:t>
      </w:r>
      <w:r>
        <w:rPr>
          <w:spacing w:val="30"/>
          <w:w w:val="105"/>
        </w:rPr>
        <w:t> </w:t>
      </w:r>
      <w:r>
        <w:rPr>
          <w:w w:val="105"/>
        </w:rPr>
        <w:t>Carlin,</w:t>
      </w:r>
      <w:r>
        <w:rPr>
          <w:spacing w:val="30"/>
          <w:w w:val="105"/>
        </w:rPr>
        <w:t> </w:t>
      </w:r>
      <w:r>
        <w:rPr>
          <w:w w:val="105"/>
        </w:rPr>
        <w:t>B.</w:t>
      </w:r>
      <w:r>
        <w:rPr>
          <w:spacing w:val="29"/>
          <w:w w:val="105"/>
        </w:rPr>
        <w:t> </w:t>
      </w:r>
      <w:r>
        <w:rPr>
          <w:spacing w:val="-6"/>
          <w:w w:val="105"/>
        </w:rPr>
        <w:t>P</w:t>
      </w:r>
      <w:r>
        <w:rPr>
          <w:spacing w:val="-7"/>
          <w:w w:val="105"/>
        </w:rPr>
        <w:t>.,</w:t>
      </w:r>
      <w:r>
        <w:rPr>
          <w:spacing w:val="30"/>
          <w:w w:val="105"/>
        </w:rPr>
        <w:t> </w:t>
      </w:r>
      <w:r>
        <w:rPr>
          <w:w w:val="105"/>
        </w:rPr>
        <w:t>Gelman,</w:t>
      </w:r>
      <w:r>
        <w:rPr>
          <w:spacing w:val="30"/>
          <w:w w:val="105"/>
        </w:rPr>
        <w:t> </w:t>
      </w:r>
      <w:r>
        <w:rPr>
          <w:w w:val="105"/>
        </w:rPr>
        <w:t>A.,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Neal,</w:t>
      </w:r>
      <w:r>
        <w:rPr>
          <w:spacing w:val="30"/>
          <w:w w:val="105"/>
        </w:rPr>
        <w:t> </w:t>
      </w:r>
      <w:r>
        <w:rPr>
          <w:w w:val="105"/>
        </w:rPr>
        <w:t>R.</w:t>
      </w:r>
      <w:r>
        <w:rPr>
          <w:spacing w:val="29"/>
          <w:w w:val="105"/>
        </w:rPr>
        <w:t> </w:t>
      </w:r>
      <w:r>
        <w:rPr>
          <w:w w:val="105"/>
        </w:rPr>
        <w:t>M.</w:t>
      </w:r>
      <w:r>
        <w:rPr>
          <w:spacing w:val="29"/>
          <w:w w:val="105"/>
        </w:rPr>
        <w:t> </w:t>
      </w:r>
      <w:r>
        <w:rPr>
          <w:w w:val="105"/>
        </w:rPr>
        <w:t>(1998).</w:t>
      </w:r>
      <w:r>
        <w:rPr>
          <w:spacing w:val="60"/>
          <w:w w:val="105"/>
        </w:rPr>
        <w:t> </w:t>
      </w:r>
      <w:r>
        <w:rPr>
          <w:spacing w:val="-3"/>
          <w:w w:val="105"/>
        </w:rPr>
        <w:t>Mark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29"/>
          <w:w w:val="105"/>
        </w:rPr>
        <w:t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hain</w:t>
      </w:r>
      <w:r>
        <w:rPr>
          <w:spacing w:val="29"/>
          <w:w w:val="105"/>
        </w:rPr>
        <w:t> </w:t>
      </w:r>
      <w:r>
        <w:rPr>
          <w:spacing w:val="-2"/>
          <w:w w:val="105"/>
        </w:rPr>
        <w:t>monte</w:t>
      </w:r>
      <w:r>
        <w:rPr>
          <w:spacing w:val="23"/>
          <w:w w:val="117"/>
        </w:rPr>
        <w:t> </w:t>
      </w:r>
      <w:r>
        <w:rPr>
          <w:w w:val="105"/>
        </w:rPr>
        <w:t>carlo</w:t>
      </w:r>
      <w:r>
        <w:rPr>
          <w:spacing w:val="-42"/>
          <w:w w:val="105"/>
        </w:rPr>
        <w:t> </w:t>
      </w:r>
      <w:r>
        <w:rPr>
          <w:w w:val="105"/>
        </w:rPr>
        <w:t>in</w:t>
      </w:r>
      <w:r>
        <w:rPr>
          <w:spacing w:val="-42"/>
          <w:w w:val="105"/>
        </w:rPr>
        <w:t> </w:t>
      </w:r>
      <w:r>
        <w:rPr>
          <w:w w:val="105"/>
        </w:rPr>
        <w:t>practice:</w:t>
      </w:r>
      <w:r>
        <w:rPr>
          <w:spacing w:val="-32"/>
          <w:w w:val="105"/>
        </w:rPr>
        <w:t> </w:t>
      </w:r>
      <w:r>
        <w:rPr>
          <w:w w:val="105"/>
        </w:rPr>
        <w:t>a</w:t>
      </w:r>
      <w:r>
        <w:rPr>
          <w:spacing w:val="-42"/>
          <w:w w:val="105"/>
        </w:rPr>
        <w:t> </w:t>
      </w:r>
      <w:r>
        <w:rPr>
          <w:spacing w:val="-1"/>
          <w:w w:val="105"/>
        </w:rPr>
        <w:t>roundtable</w:t>
      </w:r>
      <w:r>
        <w:rPr>
          <w:spacing w:val="-42"/>
          <w:w w:val="105"/>
        </w:rPr>
        <w:t> </w:t>
      </w:r>
      <w:r>
        <w:rPr>
          <w:w w:val="105"/>
        </w:rPr>
        <w:t>discussion.</w:t>
      </w:r>
      <w:r>
        <w:rPr>
          <w:spacing w:val="-3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0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105"/>
        </w:rPr>
        <w:t>American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0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05"/>
        </w:rPr>
        <w:t>Statistician</w:t>
      </w:r>
      <w:r>
        <w:rPr>
          <w:spacing w:val="-1"/>
          <w:w w:val="105"/>
        </w:rPr>
        <w:t>,</w:t>
      </w:r>
      <w:r>
        <w:rPr>
          <w:spacing w:val="-41"/>
          <w:w w:val="105"/>
        </w:rPr>
        <w:t> </w:t>
      </w:r>
      <w:r>
        <w:rPr>
          <w:w w:val="105"/>
        </w:rPr>
        <w:t>52(2):93–100.</w:t>
      </w:r>
      <w:r>
        <w:rPr/>
      </w:r>
    </w:p>
    <w:p>
      <w:pPr>
        <w:pStyle w:val="BodyText"/>
        <w:spacing w:line="240" w:lineRule="auto" w:before="203"/>
        <w:ind w:left="762" w:right="155" w:hanging="215"/>
        <w:jc w:val="both"/>
      </w:pPr>
      <w:bookmarkStart w:name="_bookmark202" w:id="326"/>
      <w:bookmarkEnd w:id="326"/>
      <w:r>
        <w:rPr/>
      </w:r>
      <w:r>
        <w:rPr>
          <w:w w:val="105"/>
        </w:rPr>
        <w:t>Khare,</w:t>
      </w:r>
      <w:r>
        <w:rPr>
          <w:spacing w:val="22"/>
          <w:w w:val="105"/>
        </w:rPr>
        <w:t> </w:t>
      </w:r>
      <w:r>
        <w:rPr>
          <w:w w:val="105"/>
        </w:rPr>
        <w:t>R.</w:t>
      </w:r>
      <w:r>
        <w:rPr>
          <w:spacing w:val="18"/>
          <w:w w:val="105"/>
        </w:rPr>
        <w:t> </w:t>
      </w:r>
      <w:r>
        <w:rPr>
          <w:w w:val="105"/>
        </w:rPr>
        <w:t>K.,</w:t>
      </w:r>
      <w:r>
        <w:rPr>
          <w:spacing w:val="21"/>
          <w:w w:val="105"/>
        </w:rPr>
        <w:t> </w:t>
      </w:r>
      <w:r>
        <w:rPr>
          <w:spacing w:val="-3"/>
          <w:w w:val="105"/>
        </w:rPr>
        <w:t>P</w:t>
      </w:r>
      <w:r>
        <w:rPr>
          <w:spacing w:val="-4"/>
          <w:w w:val="105"/>
        </w:rPr>
        <w:t>owell,</w:t>
      </w:r>
      <w:r>
        <w:rPr>
          <w:spacing w:val="22"/>
          <w:w w:val="105"/>
        </w:rPr>
        <w:t> </w:t>
      </w:r>
      <w:r>
        <w:rPr>
          <w:w w:val="105"/>
        </w:rPr>
        <w:t>E.</w:t>
      </w:r>
      <w:r>
        <w:rPr>
          <w:spacing w:val="18"/>
          <w:w w:val="105"/>
        </w:rPr>
        <w:t> </w:t>
      </w:r>
      <w:r>
        <w:rPr>
          <w:w w:val="105"/>
        </w:rPr>
        <w:t>S.,</w:t>
      </w:r>
      <w:r>
        <w:rPr>
          <w:spacing w:val="21"/>
          <w:w w:val="105"/>
        </w:rPr>
        <w:t> </w:t>
      </w:r>
      <w:r>
        <w:rPr>
          <w:w w:val="105"/>
        </w:rPr>
        <w:t>Reinhardt,</w:t>
      </w:r>
      <w:r>
        <w:rPr>
          <w:spacing w:val="22"/>
          <w:w w:val="105"/>
        </w:rPr>
        <w:t> </w:t>
      </w:r>
      <w:r>
        <w:rPr>
          <w:w w:val="105"/>
        </w:rPr>
        <w:t>G.,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-1"/>
          <w:w w:val="105"/>
        </w:rPr>
        <w:t>Lucenti,</w:t>
      </w:r>
      <w:r>
        <w:rPr>
          <w:spacing w:val="21"/>
          <w:w w:val="105"/>
        </w:rPr>
        <w:t> </w:t>
      </w:r>
      <w:r>
        <w:rPr>
          <w:w w:val="105"/>
        </w:rPr>
        <w:t>M.</w:t>
      </w:r>
      <w:r>
        <w:rPr>
          <w:spacing w:val="17"/>
          <w:w w:val="105"/>
        </w:rPr>
        <w:t> </w:t>
      </w:r>
      <w:r>
        <w:rPr>
          <w:w w:val="105"/>
        </w:rPr>
        <w:t>(2009).</w:t>
      </w:r>
      <w:r>
        <w:rPr>
          <w:spacing w:val="39"/>
          <w:w w:val="105"/>
        </w:rPr>
        <w:t> </w:t>
      </w:r>
      <w:r>
        <w:rPr>
          <w:w w:val="105"/>
        </w:rPr>
        <w:t>Adding</w:t>
      </w:r>
      <w:r>
        <w:rPr>
          <w:spacing w:val="18"/>
          <w:w w:val="105"/>
        </w:rPr>
        <w:t> </w:t>
      </w:r>
      <w:r>
        <w:rPr>
          <w:w w:val="105"/>
        </w:rPr>
        <w:t>more</w:t>
      </w:r>
      <w:r>
        <w:rPr>
          <w:spacing w:val="17"/>
          <w:w w:val="105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eds</w:t>
      </w:r>
      <w:r>
        <w:rPr>
          <w:spacing w:val="24"/>
          <w:w w:val="106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mergency</w:t>
      </w:r>
      <w:r>
        <w:rPr>
          <w:spacing w:val="45"/>
          <w:w w:val="105"/>
        </w:rPr>
        <w:t> </w:t>
      </w:r>
      <w:r>
        <w:rPr>
          <w:spacing w:val="-1"/>
          <w:w w:val="105"/>
        </w:rPr>
        <w:t>department</w:t>
      </w:r>
      <w:r>
        <w:rPr>
          <w:spacing w:val="47"/>
          <w:w w:val="105"/>
        </w:rPr>
        <w:t> </w:t>
      </w:r>
      <w:r>
        <w:rPr>
          <w:w w:val="105"/>
        </w:rPr>
        <w:t>or</w:t>
      </w:r>
      <w:r>
        <w:rPr>
          <w:spacing w:val="46"/>
          <w:w w:val="105"/>
        </w:rPr>
        <w:t> </w:t>
      </w:r>
      <w:r>
        <w:rPr>
          <w:w w:val="105"/>
        </w:rPr>
        <w:t>reducing</w:t>
      </w:r>
      <w:r>
        <w:rPr>
          <w:spacing w:val="47"/>
          <w:w w:val="105"/>
        </w:rPr>
        <w:t> </w:t>
      </w:r>
      <w:r>
        <w:rPr>
          <w:w w:val="105"/>
        </w:rPr>
        <w:t>admitted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patient</w:t>
      </w:r>
      <w:r>
        <w:rPr>
          <w:spacing w:val="46"/>
          <w:w w:val="105"/>
        </w:rPr>
        <w:t> </w:t>
      </w:r>
      <w:r>
        <w:rPr>
          <w:w w:val="105"/>
        </w:rPr>
        <w:t>boarding</w:t>
      </w:r>
      <w:r>
        <w:rPr>
          <w:spacing w:val="47"/>
          <w:w w:val="105"/>
        </w:rPr>
        <w:t> </w:t>
      </w:r>
      <w:r>
        <w:rPr>
          <w:w w:val="105"/>
        </w:rPr>
        <w:t>times: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which</w:t>
      </w:r>
      <w:r>
        <w:rPr>
          <w:spacing w:val="39"/>
          <w:w w:val="113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significant</w:t>
      </w:r>
      <w:r>
        <w:rPr>
          <w:spacing w:val="17"/>
          <w:w w:val="105"/>
        </w:rPr>
        <w:t> </w:t>
      </w:r>
      <w:r>
        <w:rPr>
          <w:w w:val="105"/>
        </w:rPr>
        <w:t>infl</w:t>
      </w:r>
      <w:r>
        <w:rPr>
          <w:spacing w:val="37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emergency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department</w:t>
      </w:r>
      <w:r>
        <w:rPr>
          <w:spacing w:val="18"/>
          <w:w w:val="105"/>
        </w:rPr>
        <w:t> </w:t>
      </w:r>
      <w:r>
        <w:rPr>
          <w:w w:val="105"/>
        </w:rPr>
        <w:t>congestion?</w:t>
      </w:r>
      <w:r>
        <w:rPr>
          <w:spacing w:val="9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105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05"/>
        </w:rPr>
        <w:t>nnals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3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w w:val="9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</w:rPr>
        <w:t>emer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</w:rPr>
        <w:t>gency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51"/>
          <w:w w:val="9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</w:rPr>
        <w:t>me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</w:rPr>
        <w:t>dicine</w:t>
      </w:r>
      <w:r>
        <w:rPr>
          <w:spacing w:val="-2"/>
          <w:w w:val="90"/>
        </w:rPr>
        <w:t>,</w:t>
      </w:r>
      <w:r>
        <w:rPr>
          <w:spacing w:val="52"/>
          <w:w w:val="90"/>
        </w:rPr>
        <w:t> </w:t>
      </w:r>
      <w:r>
        <w:rPr>
          <w:w w:val="90"/>
        </w:rPr>
        <w:t>53(5):575–585.</w:t>
      </w:r>
      <w:r>
        <w:rPr/>
      </w:r>
    </w:p>
    <w:p>
      <w:pPr>
        <w:spacing w:line="240" w:lineRule="auto" w:before="8"/>
        <w:rPr>
          <w:rFonts w:ascii="PMingLiU" w:hAnsi="PMingLiU" w:cs="PMingLiU" w:eastAsia="PMingLiU"/>
          <w:sz w:val="16"/>
          <w:szCs w:val="16"/>
        </w:rPr>
      </w:pPr>
    </w:p>
    <w:p>
      <w:pPr>
        <w:spacing w:line="318" w:lineRule="exact" w:before="0"/>
        <w:ind w:left="775" w:right="154" w:hanging="229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03" w:id="327"/>
      <w:bookmarkEnd w:id="327"/>
      <w:r>
        <w:rPr/>
      </w:r>
      <w:r>
        <w:rPr>
          <w:rFonts w:ascii="PMingLiU" w:hAnsi="PMingLiU" w:cs="PMingLiU" w:eastAsia="PMingLiU"/>
          <w:spacing w:val="-2"/>
          <w:sz w:val="24"/>
          <w:szCs w:val="24"/>
        </w:rPr>
        <w:t>Kruschke,</w:t>
      </w:r>
      <w:r>
        <w:rPr>
          <w:rFonts w:ascii="PMingLiU" w:hAnsi="PMingLiU" w:cs="PMingLiU" w:eastAsia="PMingLiU"/>
          <w:spacing w:val="5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J.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K.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Vanpaemel,</w:t>
      </w:r>
      <w:r>
        <w:rPr>
          <w:rFonts w:ascii="PMingLiU" w:hAnsi="PMingLiU" w:cs="PMingLiU" w:eastAsia="PMingLiU"/>
          <w:spacing w:val="5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W.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(2015).</w:t>
      </w:r>
      <w:r>
        <w:rPr>
          <w:rFonts w:ascii="PMingLiU" w:hAnsi="PMingLiU" w:cs="PMingLiU" w:eastAsia="PMingLiU"/>
          <w:sz w:val="24"/>
          <w:szCs w:val="24"/>
        </w:rPr>
        <w:t> </w:t>
      </w:r>
      <w:r>
        <w:rPr>
          <w:rFonts w:ascii="PMingLiU" w:hAnsi="PMingLiU" w:cs="PMingLiU" w:eastAsia="PMingLiU"/>
          <w:spacing w:val="39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Bayesian</w:t>
      </w:r>
      <w:r>
        <w:rPr>
          <w:rFonts w:ascii="PMingLiU" w:hAnsi="PMingLiU" w:cs="PMingLiU" w:eastAsia="PMingLiU"/>
          <w:sz w:val="24"/>
          <w:szCs w:val="24"/>
        </w:rPr>
        <w:t> 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estimation </w:t>
      </w:r>
      <w:r>
        <w:rPr>
          <w:rFonts w:ascii="PMingLiU" w:hAnsi="PMingLiU" w:cs="PMingLiU" w:eastAsia="PMingLiU"/>
          <w:spacing w:val="5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in </w:t>
      </w:r>
      <w:r>
        <w:rPr>
          <w:rFonts w:ascii="PMingLiU" w:hAnsi="PMingLiU" w:cs="PMingLiU" w:eastAsia="PMingLiU"/>
          <w:spacing w:val="50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hierarchical</w:t>
      </w:r>
      <w:r>
        <w:rPr>
          <w:rFonts w:ascii="PMingLiU" w:hAnsi="PMingLiU" w:cs="PMingLiU" w:eastAsia="PMingLiU"/>
          <w:spacing w:val="35"/>
          <w:w w:val="111"/>
          <w:sz w:val="24"/>
          <w:szCs w:val="24"/>
        </w:rPr>
        <w:t> </w:t>
      </w:r>
      <w:r>
        <w:rPr>
          <w:rFonts w:ascii="PMingLiU" w:hAnsi="PMingLiU" w:cs="PMingLiU" w:eastAsia="PMingLiU"/>
          <w:w w:val="90"/>
          <w:sz w:val="24"/>
          <w:szCs w:val="24"/>
        </w:rPr>
        <w:t>models.</w:t>
      </w:r>
      <w:r>
        <w:rPr>
          <w:rFonts w:ascii="PMingLiU" w:hAnsi="PMingLiU" w:cs="PMingLiU" w:eastAsia="PMingLiU"/>
          <w:spacing w:val="10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Oxfor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handb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ok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90"/>
          <w:sz w:val="24"/>
          <w:szCs w:val="24"/>
        </w:rPr>
        <w:t>c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omputational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and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mathematical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psychology</w:t>
      </w:r>
      <w:r>
        <w:rPr>
          <w:rFonts w:ascii="PMingLiU" w:hAnsi="PMingLiU" w:cs="PMingLiU" w:eastAsia="PMingLiU"/>
          <w:spacing w:val="-2"/>
          <w:w w:val="90"/>
          <w:sz w:val="24"/>
          <w:szCs w:val="24"/>
        </w:rPr>
        <w:t>, </w:t>
      </w:r>
      <w:r>
        <w:rPr>
          <w:rFonts w:ascii="PMingLiU" w:hAnsi="PMingLiU" w:cs="PMingLiU" w:eastAsia="PMingLiU"/>
          <w:w w:val="90"/>
          <w:sz w:val="24"/>
          <w:szCs w:val="24"/>
        </w:rPr>
        <w:t>pages</w:t>
      </w:r>
      <w:r>
        <w:rPr>
          <w:rFonts w:ascii="PMingLiU" w:hAnsi="PMingLiU" w:cs="PMingLiU" w:eastAsia="PMingLiU"/>
          <w:spacing w:val="35"/>
          <w:w w:val="106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279–299.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98"/>
        <w:ind w:left="781" w:right="130" w:hanging="235"/>
        <w:jc w:val="both"/>
      </w:pPr>
      <w:bookmarkStart w:name="_bookmark204" w:id="328"/>
      <w:bookmarkEnd w:id="328"/>
      <w:r>
        <w:rPr/>
      </w:r>
      <w:r>
        <w:rPr>
          <w:w w:val="115"/>
        </w:rPr>
        <w:t>La </w:t>
      </w:r>
      <w:r>
        <w:rPr>
          <w:spacing w:val="39"/>
          <w:w w:val="115"/>
        </w:rPr>
        <w:t> </w:t>
      </w:r>
      <w:r>
        <w:rPr>
          <w:w w:val="115"/>
        </w:rPr>
        <w:t>Rosa, </w:t>
      </w:r>
      <w:r>
        <w:rPr>
          <w:spacing w:val="66"/>
          <w:w w:val="115"/>
        </w:rPr>
        <w:t> </w:t>
      </w:r>
      <w:r>
        <w:rPr>
          <w:w w:val="115"/>
        </w:rPr>
        <w:t>A. </w:t>
      </w:r>
      <w:r>
        <w:rPr>
          <w:spacing w:val="39"/>
          <w:w w:val="115"/>
        </w:rPr>
        <w:t> </w:t>
      </w:r>
      <w:r>
        <w:rPr>
          <w:w w:val="115"/>
        </w:rPr>
        <w:t>(2018). </w:t>
      </w:r>
      <w:r>
        <w:rPr>
          <w:spacing w:val="66"/>
          <w:w w:val="115"/>
        </w:rPr>
        <w:t> </w:t>
      </w:r>
      <w:r>
        <w:rPr>
          <w:w w:val="115"/>
        </w:rPr>
        <w:t>Anomaly </w:t>
      </w:r>
      <w:r>
        <w:rPr>
          <w:spacing w:val="40"/>
          <w:w w:val="115"/>
        </w:rPr>
        <w:t> </w:t>
      </w:r>
      <w:r>
        <w:rPr>
          <w:w w:val="115"/>
        </w:rPr>
        <w:t>detection </w:t>
      </w:r>
      <w:r>
        <w:rPr>
          <w:spacing w:val="39"/>
          <w:w w:val="115"/>
        </w:rPr>
        <w:t> </w:t>
      </w:r>
      <w:r>
        <w:rPr>
          <w:w w:val="115"/>
        </w:rPr>
        <w:t>in </w:t>
      </w:r>
      <w:r>
        <w:rPr>
          <w:spacing w:val="39"/>
          <w:w w:val="115"/>
        </w:rPr>
        <w:t> </w:t>
      </w:r>
      <w:r>
        <w:rPr>
          <w:w w:val="115"/>
        </w:rPr>
        <w:t>monitoring:  </w:t>
      </w:r>
      <w:r>
        <w:rPr>
          <w:spacing w:val="30"/>
          <w:w w:val="115"/>
        </w:rPr>
        <w:t> </w:t>
      </w:r>
      <w:r>
        <w:rPr>
          <w:w w:val="115"/>
        </w:rPr>
        <w:t>Problems </w:t>
      </w:r>
      <w:r>
        <w:rPr>
          <w:spacing w:val="39"/>
          <w:w w:val="115"/>
        </w:rPr>
        <w:t> </w:t>
      </w:r>
      <w:r>
        <w:rPr>
          <w:spacing w:val="-5"/>
          <w:w w:val="115"/>
        </w:rPr>
        <w:t>we</w:t>
      </w:r>
      <w:r>
        <w:rPr>
          <w:spacing w:val="21"/>
          <w:w w:val="106"/>
        </w:rPr>
        <w:t> </w:t>
      </w:r>
      <w:r>
        <w:rPr>
          <w:w w:val="115"/>
        </w:rPr>
        <w:t>can</w:t>
      </w:r>
      <w:r>
        <w:rPr>
          <w:spacing w:val="52"/>
          <w:w w:val="115"/>
        </w:rPr>
        <w:t> </w:t>
      </w:r>
      <w:r>
        <w:rPr>
          <w:spacing w:val="-2"/>
          <w:w w:val="115"/>
        </w:rPr>
        <w:t>resolve</w:t>
      </w:r>
      <w:r>
        <w:rPr>
          <w:spacing w:val="52"/>
          <w:w w:val="115"/>
        </w:rPr>
        <w:t> </w:t>
      </w:r>
      <w:r>
        <w:rPr>
          <w:w w:val="115"/>
        </w:rPr>
        <w:t>with</w:t>
      </w:r>
      <w:r>
        <w:rPr>
          <w:spacing w:val="52"/>
          <w:w w:val="115"/>
        </w:rPr>
        <w:t> </w:t>
      </w:r>
      <w:r>
        <w:rPr>
          <w:w w:val="115"/>
        </w:rPr>
        <w:t>it.</w:t>
      </w:r>
      <w:r>
        <w:rPr>
          <w:spacing w:val="69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52"/>
          <w:w w:val="115"/>
        </w:rPr>
        <w:t> </w:t>
      </w:r>
      <w:r>
        <w:rPr>
          <w:w w:val="115"/>
        </w:rPr>
        <w:t>from</w:t>
      </w:r>
      <w:r>
        <w:rPr>
          <w:spacing w:val="53"/>
          <w:w w:val="115"/>
        </w:rPr>
        <w:t> </w:t>
      </w:r>
      <w:hyperlink r:id="rId178">
        <w:r>
          <w:rPr>
            <w:rFonts w:ascii="PMingLiU"/>
            <w:w w:val="115"/>
          </w:rPr>
          <w:t>https://pandorafms.com/blog/</w:t>
        </w:r>
      </w:hyperlink>
      <w:r>
        <w:rPr>
          <w:rFonts w:ascii="PMingLiU"/>
          <w:spacing w:val="22"/>
          <w:w w:val="129"/>
        </w:rPr>
        <w:t> </w:t>
      </w:r>
      <w:hyperlink r:id="rId178">
        <w:r>
          <w:rPr>
            <w:rFonts w:ascii="PMingLiU"/>
            <w:w w:val="115"/>
          </w:rPr>
          <w:t>anomaly-detection-in-monitoring/</w:t>
        </w:r>
      </w:hyperlink>
      <w:r>
        <w:rPr>
          <w:w w:val="115"/>
        </w:rPr>
        <w:t>.</w:t>
      </w:r>
      <w:r>
        <w:rPr/>
      </w:r>
    </w:p>
    <w:p>
      <w:pPr>
        <w:spacing w:line="240" w:lineRule="auto" w:before="1"/>
        <w:rPr>
          <w:rFonts w:ascii="PMingLiU" w:hAnsi="PMingLiU" w:cs="PMingLiU" w:eastAsia="PMingLiU"/>
          <w:sz w:val="17"/>
          <w:szCs w:val="17"/>
        </w:rPr>
      </w:pPr>
    </w:p>
    <w:p>
      <w:pPr>
        <w:spacing w:line="318" w:lineRule="exact" w:before="0"/>
        <w:ind w:left="745" w:right="123" w:hanging="198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05" w:id="329"/>
      <w:bookmarkEnd w:id="329"/>
      <w:r>
        <w:rPr/>
      </w:r>
      <w:r>
        <w:rPr>
          <w:rFonts w:ascii="PMingLiU"/>
          <w:sz w:val="24"/>
        </w:rPr>
        <w:t>Laplace,</w:t>
      </w:r>
      <w:r>
        <w:rPr>
          <w:rFonts w:ascii="PMingLiU"/>
          <w:spacing w:val="-6"/>
          <w:sz w:val="24"/>
        </w:rPr>
        <w:t> </w:t>
      </w:r>
      <w:r>
        <w:rPr>
          <w:rFonts w:ascii="PMingLiU"/>
          <w:spacing w:val="-4"/>
          <w:sz w:val="24"/>
        </w:rPr>
        <w:t>P.-S.</w:t>
      </w:r>
      <w:r>
        <w:rPr>
          <w:rFonts w:ascii="PMingLiU"/>
          <w:spacing w:val="-8"/>
          <w:sz w:val="24"/>
        </w:rPr>
        <w:t> </w:t>
      </w:r>
      <w:r>
        <w:rPr>
          <w:rFonts w:ascii="PMingLiU"/>
          <w:sz w:val="24"/>
        </w:rPr>
        <w:t>(1998).</w:t>
      </w:r>
      <w:r>
        <w:rPr>
          <w:rFonts w:ascii="PMingLiU"/>
          <w:spacing w:val="21"/>
          <w:sz w:val="24"/>
        </w:rPr>
        <w:t> </w:t>
      </w:r>
      <w:r>
        <w:rPr>
          <w:rFonts w:ascii="Bookman Old Style"/>
          <w:b w:val="0"/>
          <w:i/>
          <w:spacing w:val="-1"/>
          <w:sz w:val="24"/>
        </w:rPr>
        <w:t>Pierr</w:t>
      </w:r>
      <w:r>
        <w:rPr>
          <w:rFonts w:ascii="Bookman Old Style"/>
          <w:b w:val="0"/>
          <w:i/>
          <w:spacing w:val="-2"/>
          <w:sz w:val="24"/>
        </w:rPr>
        <w:t>e-Simon</w:t>
      </w:r>
      <w:r>
        <w:rPr>
          <w:rFonts w:ascii="Bookman Old Style"/>
          <w:b w:val="0"/>
          <w:i/>
          <w:spacing w:val="-14"/>
          <w:sz w:val="24"/>
        </w:rPr>
        <w:t> </w:t>
      </w:r>
      <w:r>
        <w:rPr>
          <w:rFonts w:ascii="Bookman Old Style"/>
          <w:b w:val="0"/>
          <w:i/>
          <w:spacing w:val="-4"/>
          <w:sz w:val="24"/>
        </w:rPr>
        <w:t>L</w:t>
      </w:r>
      <w:r>
        <w:rPr>
          <w:rFonts w:ascii="Bookman Old Style"/>
          <w:b w:val="0"/>
          <w:i/>
          <w:spacing w:val="-5"/>
          <w:sz w:val="24"/>
        </w:rPr>
        <w:t>aplace</w:t>
      </w:r>
      <w:r>
        <w:rPr>
          <w:rFonts w:ascii="Bookman Old Style"/>
          <w:b w:val="0"/>
          <w:i/>
          <w:spacing w:val="-14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Philosophical</w:t>
      </w:r>
      <w:r>
        <w:rPr>
          <w:rFonts w:ascii="Bookman Old Style"/>
          <w:b w:val="0"/>
          <w:i/>
          <w:spacing w:val="-14"/>
          <w:sz w:val="24"/>
        </w:rPr>
        <w:t> </w:t>
      </w:r>
      <w:r>
        <w:rPr>
          <w:rFonts w:ascii="Bookman Old Style"/>
          <w:b w:val="0"/>
          <w:i/>
          <w:sz w:val="24"/>
        </w:rPr>
        <w:t>Essay</w:t>
      </w:r>
      <w:r>
        <w:rPr>
          <w:rFonts w:ascii="Bookman Old Style"/>
          <w:b w:val="0"/>
          <w:i/>
          <w:spacing w:val="-15"/>
          <w:sz w:val="24"/>
        </w:rPr>
        <w:t> </w:t>
      </w:r>
      <w:r>
        <w:rPr>
          <w:rFonts w:ascii="Bookman Old Style"/>
          <w:b w:val="0"/>
          <w:i/>
          <w:sz w:val="24"/>
        </w:rPr>
        <w:t>on</w:t>
      </w:r>
      <w:r>
        <w:rPr>
          <w:rFonts w:ascii="Bookman Old Style"/>
          <w:b w:val="0"/>
          <w:i/>
          <w:spacing w:val="-14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Pr</w:t>
      </w:r>
      <w:r>
        <w:rPr>
          <w:rFonts w:ascii="Bookman Old Style"/>
          <w:b w:val="0"/>
          <w:i/>
          <w:spacing w:val="-3"/>
          <w:sz w:val="24"/>
        </w:rPr>
        <w:t>obabilities:</w:t>
      </w:r>
      <w:r>
        <w:rPr>
          <w:rFonts w:ascii="Bookman Old Style"/>
          <w:b w:val="0"/>
          <w:i/>
          <w:spacing w:val="29"/>
          <w:w w:val="89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Tr</w:t>
      </w:r>
      <w:r>
        <w:rPr>
          <w:rFonts w:ascii="Bookman Old Style"/>
          <w:b w:val="0"/>
          <w:i/>
          <w:spacing w:val="-6"/>
          <w:sz w:val="24"/>
        </w:rPr>
        <w:t>anslate</w:t>
      </w:r>
      <w:r>
        <w:rPr>
          <w:rFonts w:ascii="Bookman Old Style"/>
          <w:b w:val="0"/>
          <w:i/>
          <w:spacing w:val="-7"/>
          <w:sz w:val="24"/>
        </w:rPr>
        <w:t>d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4"/>
          <w:sz w:val="24"/>
        </w:rPr>
        <w:t>from</w:t>
      </w:r>
      <w:r>
        <w:rPr>
          <w:rFonts w:ascii="Bookman Old Style"/>
          <w:b w:val="0"/>
          <w:i/>
          <w:spacing w:val="-30"/>
          <w:sz w:val="24"/>
        </w:rPr>
        <w:t> </w:t>
      </w:r>
      <w:r>
        <w:rPr>
          <w:rFonts w:ascii="Bookman Old Style"/>
          <w:b w:val="0"/>
          <w:i/>
          <w:sz w:val="24"/>
        </w:rPr>
        <w:t>the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fifth</w:t>
      </w:r>
      <w:r>
        <w:rPr>
          <w:rFonts w:ascii="Bookman Old Style"/>
          <w:b w:val="0"/>
          <w:i/>
          <w:spacing w:val="-30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Fr</w:t>
      </w:r>
      <w:r>
        <w:rPr>
          <w:rFonts w:ascii="Bookman Old Style"/>
          <w:b w:val="0"/>
          <w:i/>
          <w:spacing w:val="-6"/>
          <w:sz w:val="24"/>
        </w:rPr>
        <w:t>ench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edition</w:t>
      </w:r>
      <w:r>
        <w:rPr>
          <w:rFonts w:ascii="Bookman Old Style"/>
          <w:b w:val="0"/>
          <w:i/>
          <w:spacing w:val="-30"/>
          <w:sz w:val="24"/>
        </w:rPr>
        <w:t> </w:t>
      </w:r>
      <w:r>
        <w:rPr>
          <w:rFonts w:ascii="Bookman Old Style"/>
          <w:b w:val="0"/>
          <w:i/>
          <w:sz w:val="24"/>
        </w:rPr>
        <w:t>of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1825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With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Notes</w:t>
      </w:r>
      <w:r>
        <w:rPr>
          <w:rFonts w:ascii="Bookman Old Style"/>
          <w:b w:val="0"/>
          <w:i/>
          <w:spacing w:val="-30"/>
          <w:sz w:val="24"/>
        </w:rPr>
        <w:t> </w:t>
      </w:r>
      <w:r>
        <w:rPr>
          <w:rFonts w:ascii="Bookman Old Style"/>
          <w:b w:val="0"/>
          <w:i/>
          <w:sz w:val="24"/>
        </w:rPr>
        <w:t>by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the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Tr</w:t>
      </w:r>
      <w:r>
        <w:rPr>
          <w:rFonts w:ascii="Bookman Old Style"/>
          <w:b w:val="0"/>
          <w:i/>
          <w:spacing w:val="-4"/>
          <w:sz w:val="24"/>
        </w:rPr>
        <w:t>anslator</w:t>
      </w:r>
      <w:r>
        <w:rPr>
          <w:rFonts w:ascii="PMingLiU"/>
          <w:spacing w:val="-3"/>
          <w:sz w:val="24"/>
        </w:rPr>
        <w:t>,</w:t>
      </w:r>
      <w:r>
        <w:rPr>
          <w:rFonts w:ascii="PMingLiU"/>
          <w:spacing w:val="23"/>
          <w:w w:val="117"/>
          <w:sz w:val="24"/>
        </w:rPr>
        <w:t> </w:t>
      </w:r>
      <w:r>
        <w:rPr>
          <w:rFonts w:ascii="PMingLiU"/>
          <w:spacing w:val="-2"/>
          <w:sz w:val="24"/>
        </w:rPr>
        <w:t>volume</w:t>
      </w:r>
      <w:r>
        <w:rPr>
          <w:rFonts w:ascii="PMingLiU"/>
          <w:sz w:val="24"/>
        </w:rPr>
        <w:t> </w:t>
      </w:r>
      <w:r>
        <w:rPr>
          <w:rFonts w:ascii="PMingLiU"/>
          <w:spacing w:val="1"/>
          <w:sz w:val="24"/>
        </w:rPr>
        <w:t> </w:t>
      </w:r>
      <w:r>
        <w:rPr>
          <w:rFonts w:ascii="PMingLiU"/>
          <w:sz w:val="24"/>
        </w:rPr>
        <w:t>13. </w:t>
      </w:r>
      <w:r>
        <w:rPr>
          <w:rFonts w:ascii="PMingLiU"/>
          <w:spacing w:val="44"/>
          <w:sz w:val="24"/>
        </w:rPr>
        <w:t> </w:t>
      </w:r>
      <w:r>
        <w:rPr>
          <w:rFonts w:ascii="PMingLiU"/>
          <w:sz w:val="24"/>
        </w:rPr>
        <w:t>Springer </w:t>
      </w:r>
      <w:r>
        <w:rPr>
          <w:rFonts w:ascii="PMingLiU"/>
          <w:spacing w:val="1"/>
          <w:sz w:val="24"/>
        </w:rPr>
        <w:t> </w:t>
      </w:r>
      <w:r>
        <w:rPr>
          <w:rFonts w:ascii="PMingLiU"/>
          <w:sz w:val="24"/>
        </w:rPr>
        <w:t>Science </w:t>
      </w:r>
      <w:r>
        <w:rPr>
          <w:rFonts w:ascii="PMingLiU"/>
          <w:spacing w:val="1"/>
          <w:sz w:val="24"/>
        </w:rPr>
        <w:t> </w:t>
      </w:r>
      <w:r>
        <w:rPr>
          <w:rFonts w:ascii="PMingLiU"/>
          <w:sz w:val="24"/>
        </w:rPr>
        <w:t>&amp; </w:t>
      </w:r>
      <w:r>
        <w:rPr>
          <w:rFonts w:ascii="PMingLiU"/>
          <w:spacing w:val="2"/>
          <w:sz w:val="24"/>
        </w:rPr>
        <w:t> </w:t>
      </w:r>
      <w:r>
        <w:rPr>
          <w:rFonts w:ascii="PMingLiU"/>
          <w:sz w:val="24"/>
        </w:rPr>
        <w:t>Business </w:t>
      </w:r>
      <w:r>
        <w:rPr>
          <w:rFonts w:ascii="PMingLiU"/>
          <w:spacing w:val="1"/>
          <w:sz w:val="24"/>
        </w:rPr>
        <w:t> </w:t>
      </w:r>
      <w:r>
        <w:rPr>
          <w:rFonts w:ascii="PMingLiU"/>
          <w:sz w:val="24"/>
        </w:rPr>
        <w:t>Media.</w:t>
      </w:r>
      <w:r>
        <w:rPr>
          <w:rFonts w:ascii="PMingLiU"/>
          <w:sz w:val="24"/>
        </w:rPr>
      </w:r>
    </w:p>
    <w:p>
      <w:pPr>
        <w:pStyle w:val="BodyText"/>
        <w:spacing w:line="318" w:lineRule="exact" w:before="210"/>
        <w:ind w:left="781" w:right="124" w:hanging="235"/>
        <w:jc w:val="both"/>
      </w:pPr>
      <w:bookmarkStart w:name="_bookmark206" w:id="330"/>
      <w:bookmarkEnd w:id="330"/>
      <w:r>
        <w:rPr/>
      </w:r>
      <w:r>
        <w:rPr/>
        <w:t>Mark,</w:t>
      </w:r>
      <w:r>
        <w:rPr>
          <w:spacing w:val="16"/>
        </w:rPr>
        <w:t> </w:t>
      </w:r>
      <w:r>
        <w:rPr/>
        <w:t>R.</w:t>
      </w:r>
      <w:r>
        <w:rPr>
          <w:spacing w:val="12"/>
        </w:rPr>
        <w:t> </w:t>
      </w:r>
      <w:r>
        <w:rPr/>
        <w:t>(2016).</w:t>
      </w:r>
      <w:r>
        <w:rPr>
          <w:spacing w:val="27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Story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1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</w:rPr>
        <w:t>MIMIC</w:t>
      </w:r>
      <w:r>
        <w:rPr>
          <w:spacing w:val="-1"/>
        </w:rPr>
        <w:t>,</w:t>
      </w:r>
      <w:r>
        <w:rPr>
          <w:spacing w:val="12"/>
        </w:rPr>
        <w:t> </w:t>
      </w:r>
      <w:r>
        <w:rPr/>
        <w:t>pages</w:t>
      </w:r>
      <w:r>
        <w:rPr>
          <w:spacing w:val="10"/>
        </w:rPr>
        <w:t> </w:t>
      </w:r>
      <w:r>
        <w:rPr/>
        <w:t>43–49.</w:t>
      </w:r>
      <w:r>
        <w:rPr>
          <w:spacing w:val="27"/>
        </w:rPr>
        <w:t> </w:t>
      </w:r>
      <w:r>
        <w:rPr/>
        <w:t>Springer</w:t>
      </w:r>
      <w:r>
        <w:rPr>
          <w:spacing w:val="11"/>
        </w:rPr>
        <w:t> </w:t>
      </w:r>
      <w:r>
        <w:rPr>
          <w:spacing w:val="-1"/>
        </w:rPr>
        <w:t>International</w:t>
      </w:r>
      <w:r>
        <w:rPr>
          <w:spacing w:val="10"/>
        </w:rPr>
        <w:t> </w:t>
      </w:r>
      <w:r>
        <w:rPr/>
        <w:t>Publishing,</w:t>
      </w:r>
      <w:r>
        <w:rPr>
          <w:spacing w:val="23"/>
          <w:w w:val="110"/>
        </w:rPr>
        <w:t> </w:t>
      </w:r>
      <w:r>
        <w:rPr/>
        <w:t>Cham.</w:t>
      </w:r>
      <w:r>
        <w:rPr/>
      </w:r>
    </w:p>
    <w:p>
      <w:pPr>
        <w:spacing w:line="251" w:lineRule="auto" w:before="198"/>
        <w:ind w:left="762" w:right="155" w:hanging="21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07" w:id="331"/>
      <w:bookmarkEnd w:id="331"/>
      <w:r>
        <w:rPr/>
      </w:r>
      <w:r>
        <w:rPr>
          <w:rFonts w:ascii="PMingLiU" w:hAnsi="PMingLiU" w:cs="PMingLiU" w:eastAsia="PMingLiU"/>
          <w:spacing w:val="-1"/>
          <w:sz w:val="24"/>
          <w:szCs w:val="24"/>
        </w:rPr>
        <w:t>McGrayne,</w:t>
      </w:r>
      <w:r>
        <w:rPr>
          <w:rFonts w:ascii="PMingLiU" w:hAnsi="PMingLiU" w:cs="PMingLiU" w:eastAsia="PMingLiU"/>
          <w:spacing w:val="-3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S.</w:t>
      </w:r>
      <w:r>
        <w:rPr>
          <w:rFonts w:ascii="PMingLiU" w:hAnsi="PMingLiU" w:cs="PMingLiU" w:eastAsia="PMingLiU"/>
          <w:spacing w:val="-3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B.</w:t>
      </w:r>
      <w:r>
        <w:rPr>
          <w:rFonts w:ascii="PMingLiU" w:hAnsi="PMingLiU" w:cs="PMingLiU" w:eastAsia="PMingLiU"/>
          <w:spacing w:val="-3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(2011).</w:t>
      </w:r>
      <w:r>
        <w:rPr>
          <w:rFonts w:ascii="PMingLiU" w:hAnsi="PMingLiU" w:cs="PMingLiU" w:eastAsia="PMingLiU"/>
          <w:spacing w:val="-2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theory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that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2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would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not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2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die: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how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Bayes’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2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rule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sz w:val="24"/>
          <w:szCs w:val="24"/>
        </w:rPr>
        <w:t>cracke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sz w:val="24"/>
          <w:szCs w:val="24"/>
        </w:rPr>
        <w:t>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w w:val="8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enigma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co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w w:val="90"/>
          <w:sz w:val="24"/>
          <w:szCs w:val="24"/>
        </w:rPr>
        <w:t>de,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hunted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down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  <w:w w:val="90"/>
          <w:sz w:val="24"/>
          <w:szCs w:val="24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0"/>
          <w:sz w:val="24"/>
          <w:szCs w:val="24"/>
        </w:rPr>
        <w:t>ussian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submarines,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&amp;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emer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ged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triumphant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0"/>
          <w:sz w:val="24"/>
          <w:szCs w:val="24"/>
        </w:rPr>
        <w:t>from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w w:val="90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0"/>
          <w:sz w:val="24"/>
          <w:szCs w:val="24"/>
        </w:rPr>
        <w:t>two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1"/>
          <w:w w:val="8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centuries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controversy</w:t>
      </w:r>
      <w:r>
        <w:rPr>
          <w:rFonts w:ascii="PMingLiU" w:hAnsi="PMingLiU" w:cs="PMingLiU" w:eastAsia="PMingLiU"/>
          <w:spacing w:val="-2"/>
          <w:sz w:val="24"/>
          <w:szCs w:val="24"/>
        </w:rPr>
        <w:t>.</w:t>
      </w:r>
      <w:r>
        <w:rPr>
          <w:rFonts w:ascii="PMingLiU" w:hAnsi="PMingLiU" w:cs="PMingLiU" w:eastAsia="PMingLiU"/>
          <w:spacing w:val="23"/>
          <w:sz w:val="24"/>
          <w:szCs w:val="24"/>
        </w:rPr>
        <w:t> </w:t>
      </w:r>
      <w:r>
        <w:rPr>
          <w:rFonts w:ascii="PMingLiU" w:hAnsi="PMingLiU" w:cs="PMingLiU" w:eastAsia="PMingLiU"/>
          <w:spacing w:val="-6"/>
          <w:sz w:val="24"/>
          <w:szCs w:val="24"/>
        </w:rPr>
        <w:t>Yale</w:t>
      </w:r>
      <w:r>
        <w:rPr>
          <w:rFonts w:ascii="PMingLiU" w:hAnsi="PMingLiU" w:cs="PMingLiU" w:eastAsia="PMingLiU"/>
          <w:spacing w:val="1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University</w:t>
      </w:r>
      <w:r>
        <w:rPr>
          <w:rFonts w:ascii="PMingLiU" w:hAnsi="PMingLiU" w:cs="PMingLiU" w:eastAsia="PMingLiU"/>
          <w:spacing w:val="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Press.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 w:line="251" w:lineRule="auto"/>
        <w:jc w:val="both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left="117" w:right="0"/>
        <w:jc w:val="left"/>
        <w:rPr>
          <w:rFonts w:ascii="PMingLiU" w:hAnsi="PMingLiU" w:cs="PMingLiU" w:eastAsia="PMingLiU"/>
        </w:rPr>
      </w:pPr>
      <w:bookmarkStart w:name="_bookmark208" w:id="332"/>
      <w:bookmarkEnd w:id="332"/>
      <w:r>
        <w:rPr/>
      </w:r>
      <w:r>
        <w:rPr>
          <w:w w:val="115"/>
        </w:rPr>
        <w:t>MedlinePlus</w:t>
      </w:r>
      <w:r>
        <w:rPr>
          <w:spacing w:val="-6"/>
          <w:w w:val="115"/>
        </w:rPr>
        <w:t> </w:t>
      </w:r>
      <w:r>
        <w:rPr>
          <w:w w:val="115"/>
        </w:rPr>
        <w:t>Medical</w:t>
      </w:r>
      <w:r>
        <w:rPr>
          <w:spacing w:val="-7"/>
          <w:w w:val="115"/>
        </w:rPr>
        <w:t> </w:t>
      </w:r>
      <w:r>
        <w:rPr>
          <w:w w:val="115"/>
        </w:rPr>
        <w:t>Encyclopedia</w:t>
      </w:r>
      <w:r>
        <w:rPr>
          <w:spacing w:val="-6"/>
          <w:w w:val="115"/>
        </w:rPr>
        <w:t> </w:t>
      </w:r>
      <w:r>
        <w:rPr>
          <w:w w:val="115"/>
        </w:rPr>
        <w:t>(2019).</w:t>
      </w:r>
      <w:r>
        <w:rPr>
          <w:spacing w:val="15"/>
          <w:w w:val="115"/>
        </w:rPr>
        <w:t> </w:t>
      </w:r>
      <w:r>
        <w:rPr>
          <w:w w:val="115"/>
        </w:rPr>
        <w:t>Cor</w:t>
      </w:r>
      <w:r>
        <w:rPr>
          <w:spacing w:val="-7"/>
          <w:w w:val="115"/>
        </w:rPr>
        <w:t> </w:t>
      </w:r>
      <w:r>
        <w:rPr>
          <w:w w:val="115"/>
        </w:rPr>
        <w:t>pulmonale.</w:t>
      </w:r>
      <w:r>
        <w:rPr>
          <w:spacing w:val="15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from</w:t>
      </w:r>
      <w:r>
        <w:rPr>
          <w:spacing w:val="-6"/>
          <w:w w:val="115"/>
        </w:rPr>
        <w:t> </w:t>
      </w:r>
      <w:hyperlink r:id="rId179">
        <w:r>
          <w:rPr>
            <w:rFonts w:ascii="PMingLiU"/>
            <w:w w:val="125"/>
          </w:rPr>
          <w:t>https:</w:t>
        </w:r>
        <w:r>
          <w:rPr>
            <w:rFonts w:ascii="PMingLiU"/>
          </w:rPr>
        </w:r>
      </w:hyperlink>
    </w:p>
    <w:p>
      <w:pPr>
        <w:pStyle w:val="BodyText"/>
        <w:spacing w:line="240" w:lineRule="auto" w:before="3"/>
        <w:ind w:left="339" w:right="0"/>
        <w:jc w:val="left"/>
      </w:pPr>
      <w:hyperlink r:id="rId179">
        <w:r>
          <w:rPr>
            <w:rFonts w:ascii="PMingLiU"/>
            <w:spacing w:val="-1"/>
            <w:w w:val="130"/>
          </w:rPr>
          <w:t>//medlineplus.gov/ency/article</w:t>
        </w:r>
        <w:r>
          <w:rPr>
            <w:rFonts w:ascii="PMingLiU"/>
            <w:spacing w:val="-2"/>
            <w:w w:val="130"/>
          </w:rPr>
          <w:t>/000129.htm</w:t>
        </w:r>
      </w:hyperlink>
      <w:r>
        <w:rPr>
          <w:spacing w:val="-2"/>
          <w:w w:val="130"/>
        </w:rPr>
        <w:t>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tabs>
          <w:tab w:pos="3348" w:val="left" w:leader="none"/>
          <w:tab w:pos="7047" w:val="left" w:leader="none"/>
        </w:tabs>
        <w:spacing w:line="242" w:lineRule="auto"/>
        <w:ind w:left="351" w:right="546" w:hanging="235"/>
        <w:jc w:val="left"/>
      </w:pPr>
      <w:bookmarkStart w:name="_bookmark209" w:id="333"/>
      <w:bookmarkEnd w:id="333"/>
      <w:r>
        <w:rPr/>
      </w:r>
      <w:r>
        <w:rPr>
          <w:w w:val="115"/>
        </w:rPr>
        <w:t>Ministry</w:t>
      </w:r>
      <w:r>
        <w:rPr>
          <w:spacing w:val="49"/>
          <w:w w:val="115"/>
        </w:rPr>
        <w:t> </w:t>
      </w:r>
      <w:r>
        <w:rPr>
          <w:w w:val="115"/>
        </w:rPr>
        <w:t>of</w:t>
      </w:r>
      <w:r>
        <w:rPr>
          <w:spacing w:val="48"/>
          <w:w w:val="115"/>
        </w:rPr>
        <w:t> </w:t>
      </w:r>
      <w:r>
        <w:rPr>
          <w:w w:val="115"/>
        </w:rPr>
        <w:t>Health</w:t>
      </w:r>
      <w:r>
        <w:rPr>
          <w:spacing w:val="50"/>
          <w:w w:val="115"/>
        </w:rPr>
        <w:t> </w:t>
      </w:r>
      <w:r>
        <w:rPr>
          <w:w w:val="115"/>
        </w:rPr>
        <w:t>(2009).</w:t>
        <w:tab/>
      </w:r>
      <w:r>
        <w:rPr>
          <w:spacing w:val="1"/>
          <w:w w:val="115"/>
        </w:rPr>
        <w:t>Ab</w:t>
      </w:r>
      <w:r>
        <w:rPr>
          <w:w w:val="115"/>
        </w:rPr>
        <w:t>out</w:t>
      </w:r>
      <w:r>
        <w:rPr>
          <w:spacing w:val="61"/>
          <w:w w:val="115"/>
        </w:rPr>
        <w:t> </w:t>
      </w:r>
      <w:r>
        <w:rPr>
          <w:w w:val="115"/>
        </w:rPr>
        <w:t>emergency</w:t>
      </w:r>
      <w:r>
        <w:rPr>
          <w:spacing w:val="63"/>
          <w:w w:val="115"/>
        </w:rPr>
        <w:t> </w:t>
      </w:r>
      <w:r>
        <w:rPr>
          <w:spacing w:val="-1"/>
          <w:w w:val="115"/>
        </w:rPr>
        <w:t>departments.</w:t>
        <w:tab/>
        <w:t>Retriev</w:t>
      </w:r>
      <w:r>
        <w:rPr>
          <w:spacing w:val="-2"/>
          <w:w w:val="115"/>
        </w:rPr>
        <w:t>ed</w:t>
      </w:r>
      <w:r>
        <w:rPr>
          <w:spacing w:val="44"/>
          <w:w w:val="115"/>
        </w:rPr>
        <w:t> </w:t>
      </w:r>
      <w:r>
        <w:rPr>
          <w:w w:val="115"/>
        </w:rPr>
        <w:t>from</w:t>
      </w:r>
      <w:r>
        <w:rPr>
          <w:spacing w:val="28"/>
          <w:w w:val="110"/>
        </w:rPr>
        <w:t> </w:t>
      </w:r>
      <w:hyperlink r:id="rId180">
        <w:r>
          <w:rPr>
            <w:rFonts w:ascii="PMingLiU"/>
            <w:w w:val="115"/>
          </w:rPr>
          <w:t>https://www.health.govt.nz/our-work/hospitals-and-specialist-care/</w:t>
        </w:r>
      </w:hyperlink>
      <w:r>
        <w:rPr>
          <w:rFonts w:ascii="PMingLiU"/>
          <w:spacing w:val="76"/>
          <w:w w:val="140"/>
        </w:rPr>
        <w:t> </w:t>
      </w:r>
      <w:hyperlink r:id="rId180">
        <w:r>
          <w:rPr>
            <w:rFonts w:ascii="PMingLiU"/>
            <w:w w:val="115"/>
          </w:rPr>
          <w:t>emergency-departments/about-emergency-departments</w:t>
        </w:r>
      </w:hyperlink>
      <w:r>
        <w:rPr>
          <w:w w:val="115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tabs>
          <w:tab w:pos="3400" w:val="left" w:leader="none"/>
          <w:tab w:pos="7038" w:val="left" w:leader="none"/>
        </w:tabs>
        <w:spacing w:line="242" w:lineRule="auto"/>
        <w:ind w:left="351" w:right="546" w:hanging="235"/>
        <w:jc w:val="left"/>
      </w:pPr>
      <w:bookmarkStart w:name="_bookmark210" w:id="334"/>
      <w:bookmarkEnd w:id="334"/>
      <w:r>
        <w:rPr/>
      </w:r>
      <w:r>
        <w:rPr>
          <w:w w:val="115"/>
        </w:rPr>
        <w:t>Ministry</w:t>
      </w:r>
      <w:r>
        <w:rPr>
          <w:spacing w:val="60"/>
          <w:w w:val="115"/>
        </w:rPr>
        <w:t> </w:t>
      </w:r>
      <w:r>
        <w:rPr>
          <w:w w:val="115"/>
        </w:rPr>
        <w:t>of</w:t>
      </w:r>
      <w:r>
        <w:rPr>
          <w:spacing w:val="60"/>
          <w:w w:val="115"/>
        </w:rPr>
        <w:t> </w:t>
      </w:r>
      <w:r>
        <w:rPr>
          <w:w w:val="115"/>
        </w:rPr>
        <w:t>Health</w:t>
      </w:r>
      <w:r>
        <w:rPr>
          <w:spacing w:val="61"/>
          <w:w w:val="115"/>
        </w:rPr>
        <w:t> </w:t>
      </w:r>
      <w:r>
        <w:rPr>
          <w:spacing w:val="-2"/>
          <w:w w:val="115"/>
        </w:rPr>
        <w:t>(2011</w:t>
      </w:r>
      <w:r>
        <w:rPr>
          <w:spacing w:val="-1"/>
          <w:w w:val="115"/>
        </w:rPr>
        <w:t>).</w:t>
        <w:tab/>
      </w:r>
      <w:r>
        <w:rPr>
          <w:w w:val="115"/>
        </w:rPr>
        <w:t>Emergency 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department</w:t>
      </w:r>
      <w:r>
        <w:rPr>
          <w:w w:val="115"/>
        </w:rPr>
        <w:t> </w:t>
      </w:r>
      <w:r>
        <w:rPr>
          <w:spacing w:val="4"/>
          <w:w w:val="115"/>
        </w:rPr>
        <w:t> </w:t>
      </w:r>
      <w:r>
        <w:rPr>
          <w:w w:val="115"/>
        </w:rPr>
        <w:t>triage.</w:t>
        <w:tab/>
      </w:r>
      <w:r>
        <w:rPr>
          <w:spacing w:val="-1"/>
          <w:w w:val="115"/>
        </w:rPr>
        <w:t>Retrie</w:t>
      </w:r>
      <w:r>
        <w:rPr>
          <w:spacing w:val="-2"/>
          <w:w w:val="115"/>
        </w:rPr>
        <w:t>ved</w:t>
      </w:r>
      <w:r>
        <w:rPr>
          <w:spacing w:val="55"/>
          <w:w w:val="115"/>
        </w:rPr>
        <w:t> </w:t>
      </w:r>
      <w:r>
        <w:rPr>
          <w:w w:val="115"/>
        </w:rPr>
        <w:t>from</w:t>
      </w:r>
      <w:r>
        <w:rPr>
          <w:spacing w:val="21"/>
          <w:w w:val="110"/>
        </w:rPr>
        <w:t> </w:t>
      </w:r>
      <w:hyperlink r:id="rId181">
        <w:r>
          <w:rPr>
            <w:rFonts w:ascii="PMingLiU"/>
            <w:w w:val="115"/>
          </w:rPr>
          <w:t>https://www.health.govt.nz/our-work/hospitals-and-specialist-care/</w:t>
        </w:r>
      </w:hyperlink>
      <w:r>
        <w:rPr>
          <w:rFonts w:ascii="PMingLiU"/>
          <w:spacing w:val="76"/>
          <w:w w:val="140"/>
        </w:rPr>
        <w:t> </w:t>
      </w:r>
      <w:hyperlink r:id="rId181">
        <w:r>
          <w:rPr>
            <w:rFonts w:ascii="PMingLiU"/>
            <w:w w:val="115"/>
          </w:rPr>
          <w:t>emergency-departments/emergency-department-triage</w:t>
        </w:r>
      </w:hyperlink>
      <w:r>
        <w:rPr>
          <w:w w:val="115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2" w:lineRule="auto"/>
        <w:ind w:left="351" w:right="546" w:hanging="235"/>
        <w:jc w:val="left"/>
      </w:pPr>
      <w:bookmarkStart w:name="_bookmark211" w:id="335"/>
      <w:bookmarkEnd w:id="335"/>
      <w:r>
        <w:rPr/>
      </w:r>
      <w:r>
        <w:rPr>
          <w:w w:val="115"/>
        </w:rPr>
        <w:t>Ministry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Health</w:t>
      </w:r>
      <w:r>
        <w:rPr>
          <w:spacing w:val="25"/>
          <w:w w:val="115"/>
        </w:rPr>
        <w:t> </w:t>
      </w:r>
      <w:r>
        <w:rPr>
          <w:w w:val="115"/>
        </w:rPr>
        <w:t>(2015). </w:t>
      </w:r>
      <w:r>
        <w:rPr>
          <w:spacing w:val="28"/>
          <w:w w:val="115"/>
        </w:rPr>
        <w:t> </w:t>
      </w:r>
      <w:r>
        <w:rPr>
          <w:spacing w:val="-1"/>
          <w:w w:val="115"/>
        </w:rPr>
        <w:t>Interface</w:t>
      </w:r>
      <w:r>
        <w:rPr>
          <w:spacing w:val="25"/>
          <w:w w:val="115"/>
        </w:rPr>
        <w:t> </w:t>
      </w:r>
      <w:r>
        <w:rPr>
          <w:w w:val="115"/>
        </w:rPr>
        <w:t>with</w:t>
      </w:r>
      <w:r>
        <w:rPr>
          <w:spacing w:val="26"/>
          <w:w w:val="115"/>
        </w:rPr>
        <w:t> </w:t>
      </w:r>
      <w:r>
        <w:rPr>
          <w:w w:val="115"/>
        </w:rPr>
        <w:t>primary</w:t>
      </w:r>
      <w:r>
        <w:rPr>
          <w:spacing w:val="26"/>
          <w:w w:val="115"/>
        </w:rPr>
        <w:t> </w:t>
      </w:r>
      <w:r>
        <w:rPr>
          <w:w w:val="115"/>
        </w:rPr>
        <w:t>health</w:t>
      </w:r>
      <w:r>
        <w:rPr>
          <w:spacing w:val="24"/>
          <w:w w:val="115"/>
        </w:rPr>
        <w:t> </w:t>
      </w:r>
      <w:r>
        <w:rPr>
          <w:w w:val="115"/>
        </w:rPr>
        <w:t>care. 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Retr</w:t>
      </w:r>
      <w:r>
        <w:rPr>
          <w:spacing w:val="-2"/>
          <w:w w:val="115"/>
        </w:rPr>
        <w:t>ieved</w:t>
      </w:r>
      <w:r>
        <w:rPr>
          <w:spacing w:val="26"/>
          <w:w w:val="115"/>
        </w:rPr>
        <w:t> </w:t>
      </w:r>
      <w:r>
        <w:rPr>
          <w:w w:val="115"/>
        </w:rPr>
        <w:t>from</w:t>
      </w:r>
      <w:r>
        <w:rPr>
          <w:spacing w:val="23"/>
          <w:w w:val="110"/>
        </w:rPr>
        <w:t> </w:t>
      </w:r>
      <w:hyperlink r:id="rId182">
        <w:r>
          <w:rPr>
            <w:rFonts w:ascii="PMingLiU"/>
            <w:w w:val="115"/>
          </w:rPr>
          <w:t>https://www.health.govt.nz/our-work/hospitals-and-specialist-care/</w:t>
        </w:r>
      </w:hyperlink>
      <w:r>
        <w:rPr>
          <w:rFonts w:ascii="PMingLiU"/>
          <w:spacing w:val="76"/>
          <w:w w:val="140"/>
        </w:rPr>
        <w:t> </w:t>
      </w:r>
      <w:hyperlink r:id="rId182">
        <w:r>
          <w:rPr>
            <w:rFonts w:ascii="PMingLiU"/>
            <w:w w:val="115"/>
          </w:rPr>
          <w:t>emergency-departments/interface-primary-health-care</w:t>
        </w:r>
      </w:hyperlink>
      <w:r>
        <w:rPr>
          <w:w w:val="115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tabs>
          <w:tab w:pos="3244" w:val="left" w:leader="none"/>
          <w:tab w:pos="7064" w:val="left" w:leader="none"/>
        </w:tabs>
        <w:spacing w:line="242" w:lineRule="auto"/>
        <w:ind w:left="351" w:right="546" w:hanging="235"/>
        <w:jc w:val="left"/>
      </w:pPr>
      <w:bookmarkStart w:name="_bookmark212" w:id="336"/>
      <w:bookmarkEnd w:id="336"/>
      <w:r>
        <w:rPr/>
      </w:r>
      <w:r>
        <w:rPr>
          <w:w w:val="115"/>
        </w:rPr>
        <w:t>Ministry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Health</w:t>
      </w:r>
      <w:r>
        <w:rPr>
          <w:spacing w:val="32"/>
          <w:w w:val="115"/>
        </w:rPr>
        <w:t> </w:t>
      </w:r>
      <w:r>
        <w:rPr>
          <w:w w:val="115"/>
        </w:rPr>
        <w:t>(2016).</w:t>
        <w:tab/>
      </w:r>
      <w:r>
        <w:rPr>
          <w:spacing w:val="-4"/>
          <w:w w:val="115"/>
        </w:rPr>
        <w:t>How</w:t>
      </w:r>
      <w:r>
        <w:rPr>
          <w:spacing w:val="24"/>
          <w:w w:val="115"/>
        </w:rPr>
        <w:t> </w:t>
      </w:r>
      <w:r>
        <w:rPr>
          <w:spacing w:val="-1"/>
          <w:w w:val="115"/>
        </w:rPr>
        <w:t>t</w:t>
      </w:r>
      <w:r>
        <w:rPr>
          <w:spacing w:val="-2"/>
          <w:w w:val="115"/>
        </w:rPr>
        <w:t>he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electives</w:t>
      </w:r>
      <w:r>
        <w:rPr>
          <w:spacing w:val="24"/>
          <w:w w:val="115"/>
        </w:rPr>
        <w:t> </w:t>
      </w:r>
      <w:r>
        <w:rPr>
          <w:w w:val="115"/>
        </w:rPr>
        <w:t>process</w:t>
      </w:r>
      <w:r>
        <w:rPr>
          <w:spacing w:val="25"/>
          <w:w w:val="115"/>
        </w:rPr>
        <w:t> </w:t>
      </w:r>
      <w:r>
        <w:rPr>
          <w:spacing w:val="-3"/>
          <w:w w:val="115"/>
        </w:rPr>
        <w:t>works.</w:t>
        <w:tab/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27"/>
          <w:w w:val="115"/>
        </w:rPr>
        <w:t> </w:t>
      </w:r>
      <w:r>
        <w:rPr>
          <w:w w:val="115"/>
        </w:rPr>
        <w:t>from</w:t>
      </w:r>
      <w:r>
        <w:rPr>
          <w:spacing w:val="41"/>
          <w:w w:val="110"/>
        </w:rPr>
        <w:t> </w:t>
      </w:r>
      <w:hyperlink r:id="rId183">
        <w:r>
          <w:rPr>
            <w:rFonts w:ascii="PMingLiU"/>
            <w:w w:val="115"/>
          </w:rPr>
          <w:t>https://www.health.govt.nz/our-work/hospitals-and-specialist-care/</w:t>
        </w:r>
      </w:hyperlink>
      <w:r>
        <w:rPr>
          <w:rFonts w:ascii="PMingLiU"/>
          <w:spacing w:val="76"/>
          <w:w w:val="140"/>
        </w:rPr>
        <w:t> </w:t>
      </w:r>
      <w:hyperlink r:id="rId183">
        <w:r>
          <w:rPr>
            <w:rFonts w:ascii="PMingLiU"/>
            <w:w w:val="115"/>
          </w:rPr>
          <w:t>elective-services/how-electives-process-works</w:t>
        </w:r>
      </w:hyperlink>
      <w:r>
        <w:rPr>
          <w:w w:val="115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tabs>
          <w:tab w:pos="3231" w:val="left" w:leader="none"/>
          <w:tab w:pos="5553" w:val="left" w:leader="none"/>
        </w:tabs>
        <w:spacing w:line="242" w:lineRule="auto"/>
        <w:ind w:left="351" w:right="459" w:hanging="235"/>
        <w:jc w:val="left"/>
      </w:pPr>
      <w:bookmarkStart w:name="_bookmark213" w:id="337"/>
      <w:bookmarkEnd w:id="337"/>
      <w:r>
        <w:rPr/>
      </w:r>
      <w:r>
        <w:rPr>
          <w:w w:val="120"/>
        </w:rPr>
        <w:t>Ministry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Hea</w:t>
      </w:r>
      <w:r>
        <w:rPr>
          <w:spacing w:val="-1"/>
          <w:w w:val="120"/>
        </w:rPr>
        <w:t>lth</w:t>
      </w:r>
      <w:r>
        <w:rPr>
          <w:spacing w:val="-9"/>
          <w:w w:val="120"/>
        </w:rPr>
        <w:t> </w:t>
      </w:r>
      <w:r>
        <w:rPr>
          <w:w w:val="120"/>
        </w:rPr>
        <w:t>(2019).</w:t>
        <w:tab/>
      </w:r>
      <w:r>
        <w:rPr>
          <w:spacing w:val="-1"/>
          <w:w w:val="115"/>
        </w:rPr>
        <w:t>I</w:t>
      </w:r>
      <w:r>
        <w:rPr>
          <w:spacing w:val="-2"/>
          <w:w w:val="115"/>
        </w:rPr>
        <w:t>c</w:t>
      </w:r>
      <w:r>
        <w:rPr>
          <w:spacing w:val="-1"/>
          <w:w w:val="115"/>
        </w:rPr>
        <w:t>d-10-am/achi/a</w:t>
      </w:r>
      <w:r>
        <w:rPr>
          <w:spacing w:val="-2"/>
          <w:w w:val="115"/>
        </w:rPr>
        <w:t>cs</w:t>
      </w:r>
      <w:r>
        <w:rPr>
          <w:spacing w:val="-1"/>
          <w:w w:val="115"/>
        </w:rPr>
        <w:t>.</w:t>
        <w:tab/>
      </w:r>
      <w:r>
        <w:rPr>
          <w:spacing w:val="-2"/>
          <w:w w:val="120"/>
        </w:rPr>
        <w:t>Retrieved</w:t>
      </w:r>
      <w:r>
        <w:rPr>
          <w:spacing w:val="35"/>
          <w:w w:val="120"/>
        </w:rPr>
        <w:t> </w:t>
      </w:r>
      <w:r>
        <w:rPr>
          <w:w w:val="120"/>
        </w:rPr>
        <w:t>from</w:t>
      </w:r>
      <w:r>
        <w:rPr>
          <w:spacing w:val="34"/>
          <w:w w:val="120"/>
        </w:rPr>
        <w:t> </w:t>
      </w:r>
      <w:hyperlink r:id="rId184">
        <w:r>
          <w:rPr>
            <w:rFonts w:ascii="PMingLiU"/>
            <w:w w:val="120"/>
          </w:rPr>
          <w:t>https://www.</w:t>
        </w:r>
      </w:hyperlink>
      <w:r>
        <w:rPr>
          <w:rFonts w:ascii="PMingLiU"/>
          <w:spacing w:val="33"/>
          <w:w w:val="125"/>
        </w:rPr>
        <w:t> </w:t>
      </w:r>
      <w:hyperlink r:id="rId184">
        <w:r>
          <w:rPr>
            <w:rFonts w:ascii="PMingLiU"/>
            <w:w w:val="120"/>
          </w:rPr>
          <w:t>health.govt.nz/nz-health-statistics/classification-and-terminology/</w:t>
        </w:r>
      </w:hyperlink>
      <w:r>
        <w:rPr>
          <w:rFonts w:ascii="PMingLiU"/>
          <w:spacing w:val="76"/>
          <w:w w:val="126"/>
        </w:rPr>
        <w:t> </w:t>
      </w:r>
      <w:hyperlink r:id="rId184">
        <w:r>
          <w:rPr>
            <w:rFonts w:ascii="PMingLiU"/>
            <w:w w:val="120"/>
          </w:rPr>
          <w:t>icd</w:t>
        </w:r>
        <w:r>
          <w:rPr>
            <w:rFonts w:ascii="PMingLiU"/>
            <w:spacing w:val="8"/>
            <w:w w:val="120"/>
          </w:rPr>
          <w:t>-</w:t>
        </w:r>
        <w:r>
          <w:rPr>
            <w:rFonts w:ascii="PMingLiU"/>
            <w:w w:val="120"/>
          </w:rPr>
          <w:t>10</w:t>
        </w:r>
        <w:r>
          <w:rPr>
            <w:rFonts w:ascii="PMingLiU"/>
            <w:spacing w:val="8"/>
            <w:w w:val="120"/>
          </w:rPr>
          <w:t>-</w:t>
        </w:r>
        <w:r>
          <w:rPr>
            <w:rFonts w:ascii="PMingLiU"/>
            <w:w w:val="120"/>
          </w:rPr>
          <w:t>am</w:t>
        </w:r>
        <w:r>
          <w:rPr>
            <w:rFonts w:ascii="PMingLiU"/>
            <w:spacing w:val="11"/>
            <w:w w:val="120"/>
          </w:rPr>
          <w:t>-</w:t>
        </w:r>
        <w:r>
          <w:rPr>
            <w:rFonts w:ascii="PMingLiU"/>
            <w:w w:val="120"/>
          </w:rPr>
          <w:t>achi</w:t>
        </w:r>
        <w:r>
          <w:rPr>
            <w:rFonts w:ascii="PMingLiU"/>
            <w:spacing w:val="7"/>
            <w:w w:val="120"/>
          </w:rPr>
          <w:t>-</w:t>
        </w:r>
        <w:r>
          <w:rPr>
            <w:rFonts w:ascii="PMingLiU"/>
            <w:w w:val="120"/>
          </w:rPr>
          <w:t>acs</w:t>
        </w:r>
      </w:hyperlink>
      <w:r>
        <w:rPr>
          <w:w w:val="120"/>
        </w:rPr>
        <w:t>.</w:t>
      </w:r>
      <w:r>
        <w:rPr/>
      </w:r>
    </w:p>
    <w:p>
      <w:pPr>
        <w:spacing w:line="240" w:lineRule="auto" w:before="4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2" w:lineRule="auto"/>
        <w:ind w:left="351" w:right="500" w:hanging="235"/>
        <w:jc w:val="both"/>
      </w:pPr>
      <w:bookmarkStart w:name="_bookmark214" w:id="338"/>
      <w:bookmarkEnd w:id="338"/>
      <w:r>
        <w:rPr/>
      </w:r>
      <w:r>
        <w:rPr>
          <w:spacing w:val="-3"/>
          <w:w w:val="110"/>
        </w:rPr>
        <w:t>Morley,</w:t>
      </w:r>
      <w:r>
        <w:rPr>
          <w:spacing w:val="38"/>
          <w:w w:val="110"/>
        </w:rPr>
        <w:t> </w:t>
      </w:r>
      <w:r>
        <w:rPr>
          <w:w w:val="110"/>
        </w:rPr>
        <w:t>C.,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Unwin,</w:t>
      </w:r>
      <w:r>
        <w:rPr>
          <w:spacing w:val="41"/>
          <w:w w:val="110"/>
        </w:rPr>
        <w:t> </w:t>
      </w:r>
      <w:r>
        <w:rPr>
          <w:w w:val="110"/>
        </w:rPr>
        <w:t>M.,</w:t>
      </w:r>
      <w:r>
        <w:rPr>
          <w:spacing w:val="39"/>
          <w:w w:val="110"/>
        </w:rPr>
        <w:t> </w:t>
      </w:r>
      <w:r>
        <w:rPr>
          <w:spacing w:val="-1"/>
          <w:w w:val="110"/>
        </w:rPr>
        <w:t>Peterson,</w:t>
      </w:r>
      <w:r>
        <w:rPr>
          <w:spacing w:val="40"/>
          <w:w w:val="110"/>
        </w:rPr>
        <w:t> </w:t>
      </w:r>
      <w:r>
        <w:rPr>
          <w:w w:val="110"/>
        </w:rPr>
        <w:t>G.</w:t>
      </w:r>
      <w:r>
        <w:rPr>
          <w:spacing w:val="36"/>
          <w:w w:val="110"/>
        </w:rPr>
        <w:t> </w:t>
      </w:r>
      <w:r>
        <w:rPr>
          <w:w w:val="110"/>
        </w:rPr>
        <w:t>M.,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Stank</w:t>
      </w:r>
      <w:r>
        <w:rPr>
          <w:spacing w:val="-3"/>
          <w:w w:val="110"/>
        </w:rPr>
        <w:t>ovic</w:t>
      </w:r>
      <w:r>
        <w:rPr>
          <w:spacing w:val="-2"/>
          <w:w w:val="110"/>
        </w:rPr>
        <w:t>h,</w:t>
      </w:r>
      <w:r>
        <w:rPr>
          <w:spacing w:val="39"/>
          <w:w w:val="110"/>
        </w:rPr>
        <w:t> </w:t>
      </w:r>
      <w:r>
        <w:rPr>
          <w:w w:val="110"/>
        </w:rPr>
        <w:t>J.,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Kinsman,</w:t>
      </w:r>
      <w:r>
        <w:rPr>
          <w:spacing w:val="40"/>
          <w:w w:val="110"/>
        </w:rPr>
        <w:t> </w:t>
      </w:r>
      <w:r>
        <w:rPr>
          <w:w w:val="110"/>
        </w:rPr>
        <w:t>L.</w:t>
      </w:r>
      <w:r>
        <w:rPr>
          <w:spacing w:val="37"/>
          <w:w w:val="110"/>
        </w:rPr>
        <w:t> </w:t>
      </w:r>
      <w:r>
        <w:rPr>
          <w:w w:val="110"/>
        </w:rPr>
        <w:t>(2018).</w:t>
      </w:r>
      <w:r>
        <w:rPr>
          <w:spacing w:val="21"/>
          <w:w w:val="110"/>
        </w:rPr>
        <w:t> </w:t>
      </w:r>
      <w:r>
        <w:rPr>
          <w:w w:val="110"/>
        </w:rPr>
        <w:t>Emergency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de</w:t>
      </w:r>
      <w:r>
        <w:rPr>
          <w:spacing w:val="-1"/>
          <w:w w:val="110"/>
        </w:rPr>
        <w:t>partment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crowding: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systematic</w:t>
      </w:r>
      <w:r>
        <w:rPr>
          <w:spacing w:val="-12"/>
          <w:w w:val="110"/>
        </w:rPr>
        <w:t> </w:t>
      </w:r>
      <w:r>
        <w:rPr>
          <w:w w:val="110"/>
        </w:rPr>
        <w:t>review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causes,</w:t>
      </w:r>
      <w:r>
        <w:rPr>
          <w:spacing w:val="-11"/>
          <w:w w:val="110"/>
        </w:rPr>
        <w:t> </w:t>
      </w:r>
      <w:r>
        <w:rPr>
          <w:w w:val="110"/>
        </w:rPr>
        <w:t>consequences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3"/>
        </w:rPr>
        <w:t> </w:t>
      </w:r>
      <w:r>
        <w:rPr>
          <w:w w:val="105"/>
        </w:rPr>
        <w:t>solutions.</w:t>
      </w:r>
      <w:r>
        <w:rPr>
          <w:spacing w:val="7"/>
          <w:w w:val="105"/>
        </w:rPr>
        <w:t> </w:t>
      </w:r>
      <w:r>
        <w:rPr>
          <w:rFonts w:ascii="Bookman Old Style"/>
          <w:b w:val="0"/>
          <w:i/>
          <w:w w:val="105"/>
        </w:rPr>
        <w:t>PloS</w:t>
      </w:r>
      <w:r>
        <w:rPr>
          <w:rFonts w:ascii="Bookman Old Style"/>
          <w:b w:val="0"/>
          <w:i/>
          <w:spacing w:val="-17"/>
          <w:w w:val="105"/>
        </w:rPr>
        <w:t> </w:t>
      </w:r>
      <w:r>
        <w:rPr>
          <w:rFonts w:ascii="Bookman Old Style"/>
          <w:b w:val="0"/>
          <w:i/>
          <w:w w:val="105"/>
        </w:rPr>
        <w:t>one</w:t>
      </w:r>
      <w:r>
        <w:rPr>
          <w:w w:val="105"/>
        </w:rPr>
        <w:t>,</w:t>
      </w:r>
      <w:r>
        <w:rPr>
          <w:spacing w:val="-11"/>
          <w:w w:val="105"/>
        </w:rPr>
        <w:t> </w:t>
      </w:r>
      <w:r>
        <w:rPr>
          <w:w w:val="105"/>
        </w:rPr>
        <w:t>13(8):e0203316.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/>
        <w:ind w:left="117" w:right="0"/>
        <w:jc w:val="left"/>
      </w:pPr>
      <w:bookmarkStart w:name="_bookmark215" w:id="339"/>
      <w:bookmarkEnd w:id="339"/>
      <w:r>
        <w:rPr/>
      </w:r>
      <w:r>
        <w:rPr>
          <w:spacing w:val="-3"/>
          <w:w w:val="110"/>
        </w:rPr>
        <w:t>Nic</w:t>
      </w:r>
      <w:r>
        <w:rPr>
          <w:spacing w:val="-2"/>
          <w:w w:val="110"/>
        </w:rPr>
        <w:t>k</w:t>
      </w:r>
      <w:r>
        <w:rPr>
          <w:spacing w:val="-3"/>
          <w:w w:val="110"/>
        </w:rPr>
        <w:t>el,</w:t>
      </w:r>
      <w:r>
        <w:rPr>
          <w:spacing w:val="57"/>
          <w:w w:val="110"/>
        </w:rPr>
        <w:t> </w:t>
      </w:r>
      <w:r>
        <w:rPr>
          <w:w w:val="110"/>
        </w:rPr>
        <w:t>S.</w:t>
      </w:r>
      <w:r>
        <w:rPr>
          <w:spacing w:val="49"/>
          <w:w w:val="110"/>
        </w:rPr>
        <w:t> </w:t>
      </w:r>
      <w:r>
        <w:rPr>
          <w:w w:val="110"/>
        </w:rPr>
        <w:t>(2018).  </w:t>
      </w:r>
      <w:r>
        <w:rPr>
          <w:spacing w:val="5"/>
          <w:w w:val="110"/>
        </w:rPr>
        <w:t> </w:t>
      </w:r>
      <w:r>
        <w:rPr>
          <w:w w:val="110"/>
        </w:rPr>
        <w:t>Health</w:t>
      </w:r>
      <w:r>
        <w:rPr>
          <w:spacing w:val="49"/>
          <w:w w:val="110"/>
        </w:rPr>
        <w:t> </w:t>
      </w:r>
      <w:r>
        <w:rPr>
          <w:w w:val="110"/>
        </w:rPr>
        <w:t>care</w:t>
      </w:r>
      <w:r>
        <w:rPr>
          <w:spacing w:val="49"/>
          <w:w w:val="110"/>
        </w:rPr>
        <w:t> </w:t>
      </w:r>
      <w:r>
        <w:rPr>
          <w:w w:val="110"/>
        </w:rPr>
        <w:t>logistics.  </w:t>
      </w:r>
      <w:r>
        <w:rPr>
          <w:spacing w:val="5"/>
          <w:w w:val="110"/>
        </w:rPr>
        <w:t> </w:t>
      </w:r>
      <w:r>
        <w:rPr>
          <w:w w:val="110"/>
        </w:rPr>
        <w:t>2018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Joint</w:t>
      </w:r>
      <w:r>
        <w:rPr>
          <w:spacing w:val="49"/>
          <w:w w:val="110"/>
        </w:rPr>
        <w:t> </w:t>
      </w:r>
      <w:r>
        <w:rPr>
          <w:w w:val="110"/>
        </w:rPr>
        <w:t>NZSA/ORSNZ</w:t>
      </w:r>
      <w:r>
        <w:rPr>
          <w:spacing w:val="49"/>
          <w:w w:val="110"/>
        </w:rPr>
        <w:t> </w:t>
      </w:r>
      <w:r>
        <w:rPr>
          <w:w w:val="110"/>
        </w:rPr>
        <w:t>Conference.</w:t>
      </w:r>
      <w:r>
        <w:rPr/>
      </w:r>
    </w:p>
    <w:p>
      <w:pPr>
        <w:pStyle w:val="BodyText"/>
        <w:spacing w:line="240" w:lineRule="auto" w:before="3"/>
        <w:ind w:left="351" w:right="0"/>
        <w:jc w:val="left"/>
      </w:pPr>
      <w:r>
        <w:rPr>
          <w:spacing w:val="-1"/>
          <w:w w:val="110"/>
        </w:rPr>
        <w:t>Palmerston</w:t>
      </w:r>
      <w:r>
        <w:rPr>
          <w:spacing w:val="25"/>
          <w:w w:val="110"/>
        </w:rPr>
        <w:t> </w:t>
      </w:r>
      <w:r>
        <w:rPr>
          <w:w w:val="110"/>
        </w:rPr>
        <w:t>North,</w:t>
      </w:r>
      <w:r>
        <w:rPr>
          <w:spacing w:val="26"/>
          <w:w w:val="110"/>
        </w:rPr>
        <w:t> </w:t>
      </w:r>
      <w:r>
        <w:rPr>
          <w:w w:val="110"/>
        </w:rPr>
        <w:t>New</w:t>
      </w:r>
      <w:r>
        <w:rPr>
          <w:spacing w:val="25"/>
          <w:w w:val="110"/>
        </w:rPr>
        <w:t> </w:t>
      </w:r>
      <w:r>
        <w:rPr>
          <w:w w:val="110"/>
        </w:rPr>
        <w:t>Zealand.</w:t>
      </w:r>
      <w:r>
        <w:rPr/>
      </w:r>
    </w:p>
    <w:p>
      <w:pPr>
        <w:spacing w:line="240" w:lineRule="auto" w:before="7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2" w:lineRule="auto"/>
        <w:ind w:left="351" w:right="115" w:hanging="235"/>
        <w:jc w:val="left"/>
      </w:pPr>
      <w:bookmarkStart w:name="_bookmark216" w:id="340"/>
      <w:bookmarkEnd w:id="340"/>
      <w:r>
        <w:rPr/>
      </w:r>
      <w:r>
        <w:rPr>
          <w:w w:val="110"/>
        </w:rPr>
        <w:t>Open</w:t>
      </w:r>
      <w:r>
        <w:rPr>
          <w:spacing w:val="45"/>
          <w:w w:val="110"/>
        </w:rPr>
        <w:t> </w:t>
      </w:r>
      <w:r>
        <w:rPr>
          <w:w w:val="110"/>
        </w:rPr>
        <w:t>Science</w:t>
      </w:r>
      <w:r>
        <w:rPr>
          <w:spacing w:val="44"/>
          <w:w w:val="110"/>
        </w:rPr>
        <w:t> </w:t>
      </w:r>
      <w:r>
        <w:rPr>
          <w:w w:val="110"/>
        </w:rPr>
        <w:t>Collaboration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others</w:t>
      </w:r>
      <w:r>
        <w:rPr>
          <w:spacing w:val="45"/>
          <w:w w:val="110"/>
        </w:rPr>
        <w:t> </w:t>
      </w:r>
      <w:r>
        <w:rPr>
          <w:w w:val="110"/>
        </w:rPr>
        <w:t>(2015). </w:t>
      </w:r>
      <w:r>
        <w:rPr>
          <w:spacing w:val="38"/>
          <w:w w:val="110"/>
        </w:rPr>
        <w:t> </w:t>
      </w:r>
      <w:r>
        <w:rPr>
          <w:w w:val="110"/>
        </w:rPr>
        <w:t>Estimating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spacing w:val="-1"/>
          <w:w w:val="110"/>
        </w:rPr>
        <w:t>reproducibility</w:t>
      </w:r>
      <w:r>
        <w:rPr>
          <w:spacing w:val="45"/>
          <w:w w:val="110"/>
        </w:rPr>
        <w:t> </w:t>
      </w:r>
      <w:r>
        <w:rPr>
          <w:w w:val="110"/>
        </w:rPr>
        <w:t>of</w:t>
      </w:r>
      <w:r>
        <w:rPr>
          <w:spacing w:val="54"/>
          <w:w w:val="102"/>
        </w:rPr>
        <w:t> </w:t>
      </w:r>
      <w:r>
        <w:rPr>
          <w:spacing w:val="-1"/>
          <w:w w:val="105"/>
        </w:rPr>
        <w:t>psychological</w:t>
      </w:r>
      <w:r>
        <w:rPr>
          <w:spacing w:val="-12"/>
          <w:w w:val="105"/>
        </w:rPr>
        <w:t> </w:t>
      </w:r>
      <w:r>
        <w:rPr>
          <w:w w:val="105"/>
        </w:rPr>
        <w:t>science.</w:t>
      </w:r>
      <w:r>
        <w:rPr>
          <w:spacing w:val="6"/>
          <w:w w:val="105"/>
        </w:rPr>
        <w:t> </w:t>
      </w:r>
      <w:r>
        <w:rPr>
          <w:rFonts w:ascii="Bookman Old Style"/>
          <w:b w:val="0"/>
          <w:i/>
          <w:spacing w:val="-3"/>
          <w:w w:val="105"/>
        </w:rPr>
        <w:t>Science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> </w:t>
      </w:r>
      <w:r>
        <w:rPr>
          <w:w w:val="105"/>
        </w:rPr>
        <w:t>349(6251):aac4716.</w:t>
      </w:r>
      <w:r>
        <w:rPr/>
      </w:r>
    </w:p>
    <w:p>
      <w:pPr>
        <w:spacing w:line="240" w:lineRule="auto" w:before="9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/>
        <w:ind w:left="117" w:right="0"/>
        <w:jc w:val="left"/>
      </w:pPr>
      <w:bookmarkStart w:name="_bookmark217" w:id="341"/>
      <w:bookmarkEnd w:id="341"/>
      <w:r>
        <w:rPr/>
      </w:r>
      <w:r>
        <w:rPr>
          <w:w w:val="110"/>
        </w:rPr>
        <w:t>Organization,</w:t>
      </w:r>
      <w:r>
        <w:rPr>
          <w:spacing w:val="14"/>
          <w:w w:val="110"/>
        </w:rPr>
        <w:t> </w:t>
      </w:r>
      <w:r>
        <w:rPr>
          <w:w w:val="110"/>
        </w:rPr>
        <w:t>W.</w:t>
      </w:r>
      <w:r>
        <w:rPr>
          <w:spacing w:val="15"/>
          <w:w w:val="110"/>
        </w:rPr>
        <w:t> </w:t>
      </w:r>
      <w:r>
        <w:rPr>
          <w:w w:val="110"/>
        </w:rPr>
        <w:t>H.</w:t>
      </w:r>
      <w:r>
        <w:rPr>
          <w:spacing w:val="14"/>
          <w:w w:val="110"/>
        </w:rPr>
        <w:t> </w:t>
      </w:r>
      <w:r>
        <w:rPr>
          <w:w w:val="110"/>
        </w:rPr>
        <w:t>(2019).</w:t>
      </w:r>
      <w:r>
        <w:rPr>
          <w:spacing w:val="41"/>
          <w:w w:val="110"/>
        </w:rPr>
        <w:t> </w:t>
      </w:r>
      <w:r>
        <w:rPr>
          <w:w w:val="110"/>
        </w:rPr>
        <w:t>Classification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diseases</w:t>
      </w:r>
      <w:r>
        <w:rPr>
          <w:spacing w:val="12"/>
          <w:w w:val="110"/>
        </w:rPr>
        <w:t> </w:t>
      </w:r>
      <w:r>
        <w:rPr>
          <w:w w:val="110"/>
        </w:rPr>
        <w:t>(icd),,</w:t>
      </w:r>
      <w:r>
        <w:rPr>
          <w:spacing w:val="15"/>
          <w:w w:val="110"/>
        </w:rPr>
        <w:t> </w:t>
      </w:r>
      <w:r>
        <w:rPr>
          <w:w w:val="110"/>
        </w:rPr>
        <w:t>11th</w:t>
      </w:r>
      <w:r>
        <w:rPr>
          <w:spacing w:val="13"/>
          <w:w w:val="110"/>
        </w:rPr>
        <w:t> </w:t>
      </w:r>
      <w:r>
        <w:rPr>
          <w:w w:val="110"/>
        </w:rPr>
        <w:t>revision</w:t>
      </w:r>
      <w:r>
        <w:rPr>
          <w:spacing w:val="14"/>
          <w:w w:val="110"/>
        </w:rPr>
        <w:t> </w:t>
      </w:r>
      <w:r>
        <w:rPr>
          <w:spacing w:val="-1"/>
          <w:w w:val="110"/>
        </w:rPr>
        <w:t>(icd-11).</w:t>
      </w:r>
      <w:r>
        <w:rPr/>
      </w:r>
    </w:p>
    <w:p>
      <w:pPr>
        <w:pStyle w:val="BodyText"/>
        <w:spacing w:line="240" w:lineRule="auto" w:before="3"/>
        <w:ind w:left="351" w:right="0"/>
        <w:jc w:val="left"/>
      </w:pPr>
      <w:r>
        <w:rPr>
          <w:spacing w:val="-2"/>
          <w:w w:val="120"/>
        </w:rPr>
        <w:t>Retrieved</w:t>
      </w:r>
      <w:r>
        <w:rPr>
          <w:w w:val="120"/>
        </w:rPr>
        <w:t>   </w:t>
      </w:r>
      <w:r>
        <w:rPr>
          <w:spacing w:val="28"/>
          <w:w w:val="120"/>
        </w:rPr>
        <w:t> </w:t>
      </w:r>
      <w:r>
        <w:rPr>
          <w:w w:val="120"/>
        </w:rPr>
        <w:t>from</w:t>
      </w:r>
      <w:r>
        <w:rPr>
          <w:w w:val="120"/>
        </w:rPr>
        <w:t>   </w:t>
      </w:r>
      <w:r>
        <w:rPr>
          <w:spacing w:val="33"/>
          <w:w w:val="120"/>
        </w:rPr>
        <w:t> </w:t>
      </w:r>
      <w:hyperlink r:id="rId185">
        <w:r>
          <w:rPr>
            <w:rFonts w:ascii="PMingLiU"/>
            <w:spacing w:val="-1"/>
            <w:w w:val="120"/>
          </w:rPr>
          <w:t>https://www.who.int/classifications/icd/en/</w:t>
        </w:r>
      </w:hyperlink>
      <w:r>
        <w:rPr>
          <w:spacing w:val="-2"/>
          <w:w w:val="120"/>
        </w:rPr>
        <w:t>.</w:t>
      </w:r>
      <w:r>
        <w:rPr/>
      </w:r>
    </w:p>
    <w:p>
      <w:pPr>
        <w:spacing w:line="240" w:lineRule="auto" w:before="6"/>
        <w:rPr>
          <w:rFonts w:ascii="PMingLiU" w:hAnsi="PMingLiU" w:cs="PMingLiU" w:eastAsia="PMingLiU"/>
          <w:sz w:val="19"/>
          <w:szCs w:val="19"/>
        </w:rPr>
      </w:pPr>
    </w:p>
    <w:p>
      <w:pPr>
        <w:pStyle w:val="BodyText"/>
        <w:spacing w:line="318" w:lineRule="exact"/>
        <w:ind w:left="339" w:right="513" w:hanging="223"/>
        <w:jc w:val="both"/>
      </w:pPr>
      <w:bookmarkStart w:name="_bookmark218" w:id="342"/>
      <w:bookmarkEnd w:id="342"/>
      <w:r>
        <w:rPr/>
      </w:r>
      <w:r>
        <w:rPr>
          <w:spacing w:val="-2"/>
          <w:w w:val="105"/>
        </w:rPr>
        <w:t>Park,</w:t>
      </w:r>
      <w:r>
        <w:rPr>
          <w:spacing w:val="11"/>
          <w:w w:val="105"/>
        </w:rPr>
        <w:t> </w:t>
      </w:r>
      <w:r>
        <w:rPr>
          <w:w w:val="105"/>
        </w:rPr>
        <w:t>D.</w:t>
      </w:r>
      <w:r>
        <w:rPr>
          <w:spacing w:val="7"/>
          <w:w w:val="105"/>
        </w:rPr>
        <w:t> </w:t>
      </w:r>
      <w:r>
        <w:rPr>
          <w:w w:val="105"/>
        </w:rPr>
        <w:t>K.,</w:t>
      </w:r>
      <w:r>
        <w:rPr>
          <w:spacing w:val="11"/>
          <w:w w:val="105"/>
        </w:rPr>
        <w:t> </w:t>
      </w:r>
      <w:r>
        <w:rPr>
          <w:w w:val="105"/>
        </w:rPr>
        <w:t>Gelman, </w:t>
      </w:r>
      <w:r>
        <w:rPr>
          <w:spacing w:val="12"/>
          <w:w w:val="105"/>
        </w:rPr>
        <w:t> </w:t>
      </w:r>
      <w:r>
        <w:rPr>
          <w:w w:val="105"/>
        </w:rPr>
        <w:t>A., </w:t>
      </w:r>
      <w:r>
        <w:rPr>
          <w:spacing w:val="12"/>
          <w:w w:val="105"/>
        </w:rPr>
        <w:t> </w:t>
      </w:r>
      <w:r>
        <w:rPr>
          <w:w w:val="105"/>
        </w:rPr>
        <w:t>and </w:t>
      </w:r>
      <w:r>
        <w:rPr>
          <w:spacing w:val="6"/>
          <w:w w:val="105"/>
        </w:rPr>
        <w:t> </w:t>
      </w:r>
      <w:r>
        <w:rPr>
          <w:w w:val="105"/>
        </w:rPr>
        <w:t>Bafumi, </w:t>
      </w:r>
      <w:r>
        <w:rPr>
          <w:spacing w:val="12"/>
          <w:w w:val="105"/>
        </w:rPr>
        <w:t> </w:t>
      </w:r>
      <w:r>
        <w:rPr>
          <w:w w:val="105"/>
        </w:rPr>
        <w:t>J. </w:t>
      </w:r>
      <w:r>
        <w:rPr>
          <w:spacing w:val="6"/>
          <w:w w:val="105"/>
        </w:rPr>
        <w:t> </w:t>
      </w:r>
      <w:r>
        <w:rPr>
          <w:w w:val="105"/>
        </w:rPr>
        <w:t>(2004). 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Bayesian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multilevel</w:t>
      </w:r>
      <w:r>
        <w:rPr>
          <w:w w:val="105"/>
        </w:rPr>
        <w:t> </w:t>
      </w:r>
      <w:r>
        <w:rPr>
          <w:spacing w:val="7"/>
          <w:w w:val="105"/>
        </w:rPr>
        <w:t> </w:t>
      </w:r>
      <w:r>
        <w:rPr>
          <w:w w:val="105"/>
        </w:rPr>
        <w:t>estimation</w:t>
      </w:r>
      <w:r>
        <w:rPr>
          <w:spacing w:val="23"/>
          <w:w w:val="110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poststratification: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State-lev</w:t>
      </w:r>
      <w:r>
        <w:rPr>
          <w:spacing w:val="-2"/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estimates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3"/>
          <w:w w:val="105"/>
        </w:rPr>
        <w:t> </w:t>
      </w:r>
      <w:r>
        <w:rPr>
          <w:w w:val="105"/>
        </w:rPr>
        <w:t>national</w:t>
      </w:r>
      <w:r>
        <w:rPr>
          <w:spacing w:val="2"/>
          <w:w w:val="105"/>
        </w:rPr>
        <w:t> </w:t>
      </w:r>
      <w:r>
        <w:rPr>
          <w:w w:val="105"/>
        </w:rPr>
        <w:t>p</w:t>
      </w:r>
      <w:r>
        <w:rPr>
          <w:spacing w:val="1"/>
          <w:w w:val="105"/>
        </w:rPr>
        <w:t>olls.</w:t>
      </w:r>
      <w:r>
        <w:rPr>
          <w:spacing w:val="23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105"/>
        </w:rPr>
        <w:t>Political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105"/>
        </w:rPr>
        <w:t> Analysis</w:t>
      </w:r>
      <w:r>
        <w:rPr>
          <w:spacing w:val="-1"/>
          <w:w w:val="105"/>
        </w:rPr>
        <w:t>,</w:t>
      </w:r>
      <w:r>
        <w:rPr>
          <w:spacing w:val="35"/>
          <w:w w:val="112"/>
        </w:rPr>
        <w:t> </w:t>
      </w:r>
      <w:r>
        <w:rPr>
          <w:w w:val="105"/>
        </w:rPr>
        <w:t>12(4):375–385.</w:t>
      </w:r>
      <w:r>
        <w:rPr/>
      </w:r>
    </w:p>
    <w:p>
      <w:pPr>
        <w:spacing w:line="240" w:lineRule="auto" w:before="3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318" w:lineRule="exact"/>
        <w:ind w:left="345" w:right="510" w:hanging="229"/>
        <w:jc w:val="both"/>
      </w:pPr>
      <w:bookmarkStart w:name="_bookmark219" w:id="343"/>
      <w:bookmarkEnd w:id="343"/>
      <w:r>
        <w:rPr/>
      </w:r>
      <w:r>
        <w:rPr>
          <w:spacing w:val="-2"/>
          <w:w w:val="105"/>
        </w:rPr>
        <w:t>Patcha,</w:t>
      </w:r>
      <w:r>
        <w:rPr>
          <w:spacing w:val="64"/>
          <w:w w:val="105"/>
        </w:rPr>
        <w:t> </w:t>
      </w:r>
      <w:r>
        <w:rPr>
          <w:w w:val="105"/>
        </w:rPr>
        <w:t>A.</w:t>
      </w:r>
      <w:r>
        <w:rPr>
          <w:spacing w:val="64"/>
          <w:w w:val="105"/>
        </w:rPr>
        <w:t> </w:t>
      </w:r>
      <w:r>
        <w:rPr>
          <w:w w:val="105"/>
        </w:rPr>
        <w:t>and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Park,</w:t>
      </w:r>
      <w:r>
        <w:rPr>
          <w:spacing w:val="64"/>
          <w:w w:val="105"/>
        </w:rPr>
        <w:t> </w:t>
      </w:r>
      <w:r>
        <w:rPr>
          <w:w w:val="105"/>
        </w:rPr>
        <w:t>J.-M.</w:t>
      </w:r>
      <w:r>
        <w:rPr>
          <w:spacing w:val="64"/>
          <w:w w:val="105"/>
        </w:rPr>
        <w:t> </w:t>
      </w:r>
      <w:r>
        <w:rPr>
          <w:w w:val="105"/>
        </w:rPr>
        <w:t>(2007).</w:t>
      </w:r>
      <w:r>
        <w:rPr>
          <w:spacing w:val="49"/>
          <w:w w:val="105"/>
        </w:rPr>
        <w:t> </w:t>
      </w:r>
      <w:r>
        <w:rPr>
          <w:w w:val="105"/>
        </w:rPr>
        <w:t>An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overview</w:t>
      </w:r>
      <w:r>
        <w:rPr>
          <w:spacing w:val="64"/>
          <w:w w:val="105"/>
        </w:rPr>
        <w:t> </w:t>
      </w:r>
      <w:r>
        <w:rPr>
          <w:w w:val="105"/>
        </w:rPr>
        <w:t>of</w:t>
      </w:r>
      <w:r>
        <w:rPr>
          <w:spacing w:val="63"/>
          <w:w w:val="105"/>
        </w:rPr>
        <w:t> </w:t>
      </w:r>
      <w:r>
        <w:rPr>
          <w:w w:val="105"/>
        </w:rPr>
        <w:t>anomaly</w:t>
      </w:r>
      <w:r>
        <w:rPr>
          <w:spacing w:val="64"/>
          <w:w w:val="105"/>
        </w:rPr>
        <w:t> </w:t>
      </w:r>
      <w:r>
        <w:rPr>
          <w:w w:val="105"/>
        </w:rPr>
        <w:t>detection</w:t>
      </w:r>
      <w:r>
        <w:rPr>
          <w:spacing w:val="62"/>
          <w:w w:val="105"/>
        </w:rPr>
        <w:t> </w:t>
      </w:r>
      <w:r>
        <w:rPr>
          <w:spacing w:val="-1"/>
          <w:w w:val="105"/>
        </w:rPr>
        <w:t>techniques:</w:t>
      </w:r>
      <w:r>
        <w:rPr>
          <w:spacing w:val="30"/>
          <w:w w:val="111"/>
        </w:rPr>
        <w:t> </w:t>
      </w:r>
      <w:r>
        <w:rPr/>
        <w:t>Existing solutions </w:t>
      </w:r>
      <w:r>
        <w:rPr>
          <w:spacing w:val="-1"/>
        </w:rPr>
        <w:t>and</w:t>
      </w:r>
      <w:r>
        <w:rPr/>
        <w:t> latest</w:t>
      </w:r>
      <w:r>
        <w:rPr>
          <w:spacing w:val="-2"/>
        </w:rPr>
        <w:t> </w:t>
      </w:r>
      <w:r>
        <w:rPr>
          <w:spacing w:val="-1"/>
        </w:rPr>
        <w:t>technological </w:t>
      </w:r>
      <w:r>
        <w:rPr/>
        <w:t>trends.</w:t>
      </w:r>
      <w:r>
        <w:rPr>
          <w:spacing w:val="1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Computer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networks</w:t>
      </w:r>
      <w:r>
        <w:rPr/>
        <w:t>,</w:t>
      </w:r>
      <w:r>
        <w:rPr>
          <w:spacing w:val="2"/>
        </w:rPr>
        <w:t> </w:t>
      </w:r>
      <w:r>
        <w:rPr/>
        <w:t>51(12):3448–</w:t>
      </w:r>
      <w:r>
        <w:rPr>
          <w:spacing w:val="28"/>
          <w:w w:val="93"/>
        </w:rPr>
        <w:t> </w:t>
      </w:r>
      <w:r>
        <w:rPr>
          <w:w w:val="105"/>
        </w:rPr>
        <w:t>3470.</w:t>
      </w:r>
      <w:r>
        <w:rPr/>
      </w:r>
    </w:p>
    <w:p>
      <w:pPr>
        <w:spacing w:after="0" w:line="318" w:lineRule="exact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pStyle w:val="BodyText"/>
        <w:spacing w:line="240" w:lineRule="auto" w:before="13"/>
        <w:ind w:right="0"/>
        <w:jc w:val="left"/>
      </w:pPr>
      <w:bookmarkStart w:name="_bookmark220" w:id="344"/>
      <w:bookmarkEnd w:id="344"/>
      <w:r>
        <w:rPr/>
      </w:r>
      <w:r>
        <w:rPr>
          <w:spacing w:val="-1"/>
          <w:w w:val="110"/>
        </w:rPr>
        <w:t>Paterson,</w:t>
      </w:r>
      <w:r>
        <w:rPr>
          <w:spacing w:val="19"/>
          <w:w w:val="110"/>
        </w:rPr>
        <w:t> </w:t>
      </w:r>
      <w:r>
        <w:rPr>
          <w:w w:val="110"/>
        </w:rPr>
        <w:t>R.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Adams,</w:t>
      </w:r>
      <w:r>
        <w:rPr>
          <w:spacing w:val="20"/>
          <w:w w:val="110"/>
        </w:rPr>
        <w:t> </w:t>
      </w:r>
      <w:r>
        <w:rPr>
          <w:w w:val="110"/>
        </w:rPr>
        <w:t>J.</w:t>
      </w:r>
      <w:r>
        <w:rPr>
          <w:spacing w:val="20"/>
          <w:w w:val="110"/>
        </w:rPr>
        <w:t> </w:t>
      </w:r>
      <w:r>
        <w:rPr>
          <w:w w:val="110"/>
        </w:rPr>
        <w:t>(2011).</w:t>
      </w:r>
      <w:r>
        <w:rPr>
          <w:spacing w:val="48"/>
          <w:w w:val="110"/>
        </w:rPr>
        <w:t> </w:t>
      </w:r>
      <w:r>
        <w:rPr>
          <w:w w:val="110"/>
        </w:rPr>
        <w:t>Professional</w:t>
      </w:r>
      <w:r>
        <w:rPr>
          <w:spacing w:val="20"/>
          <w:w w:val="110"/>
        </w:rPr>
        <w:t> </w:t>
      </w:r>
      <w:r>
        <w:rPr>
          <w:w w:val="110"/>
        </w:rPr>
        <w:t>burnout–a</w:t>
      </w:r>
      <w:r>
        <w:rPr>
          <w:spacing w:val="19"/>
          <w:w w:val="110"/>
        </w:rPr>
        <w:t> </w:t>
      </w:r>
      <w:r>
        <w:rPr>
          <w:spacing w:val="-1"/>
          <w:w w:val="110"/>
        </w:rPr>
        <w:t>regulatory</w:t>
      </w:r>
      <w:r>
        <w:rPr>
          <w:spacing w:val="20"/>
          <w:w w:val="110"/>
        </w:rPr>
        <w:t> </w:t>
      </w:r>
      <w:r>
        <w:rPr>
          <w:w w:val="110"/>
        </w:rPr>
        <w:t>perspective.</w:t>
      </w:r>
      <w:r>
        <w:rPr/>
      </w:r>
    </w:p>
    <w:p>
      <w:pPr>
        <w:spacing w:before="3"/>
        <w:ind w:left="768" w:right="0" w:firstLine="0"/>
        <w:jc w:val="left"/>
        <w:rPr>
          <w:rFonts w:ascii="PMingLiU" w:hAnsi="PMingLiU" w:cs="PMingLiU" w:eastAsia="PMingLiU"/>
          <w:sz w:val="24"/>
          <w:szCs w:val="24"/>
        </w:rPr>
      </w:pP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NZ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5"/>
          <w:sz w:val="24"/>
          <w:szCs w:val="24"/>
        </w:rPr>
        <w:t>Me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sz w:val="24"/>
          <w:szCs w:val="24"/>
        </w:rPr>
        <w:t>d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J</w:t>
      </w:r>
      <w:r>
        <w:rPr>
          <w:rFonts w:ascii="PMingLiU" w:hAnsi="PMingLiU" w:cs="PMingLiU" w:eastAsia="PMingLiU"/>
          <w:sz w:val="24"/>
          <w:szCs w:val="24"/>
        </w:rPr>
        <w:t>,</w:t>
      </w:r>
      <w:r>
        <w:rPr>
          <w:rFonts w:ascii="PMingLiU" w:hAnsi="PMingLiU" w:cs="PMingLiU" w:eastAsia="PMingLiU"/>
          <w:spacing w:val="-1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124(1333):40–6.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line="240" w:lineRule="auto" w:before="5"/>
        <w:rPr>
          <w:rFonts w:ascii="PMingLiU" w:hAnsi="PMingLiU" w:cs="PMingLiU" w:eastAsia="PMingLiU"/>
          <w:sz w:val="19"/>
          <w:szCs w:val="19"/>
        </w:rPr>
      </w:pPr>
    </w:p>
    <w:p>
      <w:pPr>
        <w:spacing w:line="318" w:lineRule="exact" w:before="0"/>
        <w:ind w:left="753" w:right="155" w:hanging="206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21" w:id="345"/>
      <w:bookmarkEnd w:id="345"/>
      <w:r>
        <w:rPr/>
      </w:r>
      <w:r>
        <w:rPr>
          <w:rFonts w:ascii="PMingLiU"/>
          <w:spacing w:val="-1"/>
          <w:w w:val="110"/>
          <w:sz w:val="24"/>
        </w:rPr>
        <w:t>Paulos,</w:t>
      </w:r>
      <w:r>
        <w:rPr>
          <w:rFonts w:ascii="PMingLiU"/>
          <w:spacing w:val="11"/>
          <w:w w:val="110"/>
          <w:sz w:val="24"/>
        </w:rPr>
        <w:t> </w:t>
      </w:r>
      <w:r>
        <w:rPr>
          <w:rFonts w:ascii="PMingLiU"/>
          <w:w w:val="110"/>
          <w:sz w:val="24"/>
        </w:rPr>
        <w:t>J.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w w:val="110"/>
          <w:sz w:val="24"/>
        </w:rPr>
        <w:t>A.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w w:val="110"/>
          <w:sz w:val="24"/>
        </w:rPr>
        <w:t>(2011).</w:t>
      </w:r>
      <w:r>
        <w:rPr>
          <w:rFonts w:ascii="PMingLiU"/>
          <w:spacing w:val="48"/>
          <w:w w:val="110"/>
          <w:sz w:val="24"/>
        </w:rPr>
        <w:t> </w:t>
      </w:r>
      <w:r>
        <w:rPr>
          <w:rFonts w:ascii="PMingLiU"/>
          <w:w w:val="110"/>
          <w:sz w:val="24"/>
        </w:rPr>
        <w:t>The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w w:val="110"/>
          <w:sz w:val="24"/>
        </w:rPr>
        <w:t>mathematics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w w:val="110"/>
          <w:sz w:val="24"/>
        </w:rPr>
        <w:t>of</w:t>
      </w:r>
      <w:r>
        <w:rPr>
          <w:rFonts w:ascii="PMingLiU"/>
          <w:spacing w:val="10"/>
          <w:w w:val="110"/>
          <w:sz w:val="24"/>
        </w:rPr>
        <w:t> </w:t>
      </w:r>
      <w:r>
        <w:rPr>
          <w:rFonts w:ascii="PMingLiU"/>
          <w:spacing w:val="-2"/>
          <w:w w:val="110"/>
          <w:sz w:val="24"/>
        </w:rPr>
        <w:t>c</w:t>
      </w:r>
      <w:r>
        <w:rPr>
          <w:rFonts w:ascii="PMingLiU"/>
          <w:spacing w:val="-1"/>
          <w:w w:val="110"/>
          <w:sz w:val="24"/>
        </w:rPr>
        <w:t>hanging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spacing w:val="-2"/>
          <w:w w:val="110"/>
          <w:sz w:val="24"/>
        </w:rPr>
        <w:t>your</w:t>
      </w:r>
      <w:r>
        <w:rPr>
          <w:rFonts w:ascii="PMingLiU"/>
          <w:spacing w:val="9"/>
          <w:w w:val="110"/>
          <w:sz w:val="24"/>
        </w:rPr>
        <w:t> </w:t>
      </w:r>
      <w:r>
        <w:rPr>
          <w:rFonts w:ascii="PMingLiU"/>
          <w:w w:val="110"/>
          <w:sz w:val="24"/>
        </w:rPr>
        <w:t>mind.</w:t>
      </w:r>
      <w:r>
        <w:rPr>
          <w:rFonts w:ascii="PMingLiU"/>
          <w:spacing w:val="49"/>
          <w:w w:val="110"/>
          <w:sz w:val="24"/>
        </w:rPr>
        <w:t> </w:t>
      </w:r>
      <w:r>
        <w:rPr>
          <w:rFonts w:ascii="Bookman Old Style"/>
          <w:b w:val="0"/>
          <w:i/>
          <w:w w:val="110"/>
          <w:sz w:val="24"/>
        </w:rPr>
        <w:t>New</w:t>
      </w:r>
      <w:r>
        <w:rPr>
          <w:rFonts w:ascii="Bookman Old Style"/>
          <w:b w:val="0"/>
          <w:i/>
          <w:spacing w:val="3"/>
          <w:w w:val="110"/>
          <w:sz w:val="24"/>
        </w:rPr>
        <w:t> </w:t>
      </w:r>
      <w:r>
        <w:rPr>
          <w:rFonts w:ascii="Bookman Old Style"/>
          <w:b w:val="0"/>
          <w:i/>
          <w:spacing w:val="-5"/>
          <w:w w:val="110"/>
          <w:sz w:val="24"/>
        </w:rPr>
        <w:t>Y</w:t>
      </w:r>
      <w:r>
        <w:rPr>
          <w:rFonts w:ascii="Bookman Old Style"/>
          <w:b w:val="0"/>
          <w:i/>
          <w:spacing w:val="-7"/>
          <w:w w:val="110"/>
          <w:sz w:val="24"/>
        </w:rPr>
        <w:t>ork</w:t>
      </w:r>
      <w:r>
        <w:rPr>
          <w:rFonts w:ascii="Bookman Old Style"/>
          <w:b w:val="0"/>
          <w:i/>
          <w:spacing w:val="3"/>
          <w:w w:val="110"/>
          <w:sz w:val="24"/>
        </w:rPr>
        <w:t> </w:t>
      </w:r>
      <w:r>
        <w:rPr>
          <w:rFonts w:ascii="Bookman Old Style"/>
          <w:b w:val="0"/>
          <w:i/>
          <w:w w:val="110"/>
          <w:sz w:val="24"/>
        </w:rPr>
        <w:t>Times</w:t>
      </w:r>
      <w:r>
        <w:rPr>
          <w:rFonts w:ascii="Bookman Old Style"/>
          <w:b w:val="0"/>
          <w:i/>
          <w:spacing w:val="25"/>
          <w:w w:val="94"/>
          <w:sz w:val="24"/>
        </w:rPr>
        <w:t> </w:t>
      </w:r>
      <w:r>
        <w:rPr>
          <w:rFonts w:ascii="Bookman Old Style"/>
          <w:b w:val="0"/>
          <w:i/>
          <w:w w:val="110"/>
          <w:sz w:val="24"/>
        </w:rPr>
        <w:t>(US)</w:t>
      </w:r>
      <w:r>
        <w:rPr>
          <w:rFonts w:ascii="PMingLiU"/>
          <w:w w:val="110"/>
          <w:sz w:val="24"/>
        </w:rPr>
        <w:t>.</w:t>
      </w:r>
      <w:r>
        <w:rPr>
          <w:rFonts w:ascii="PMingLiU"/>
          <w:sz w:val="24"/>
        </w:rPr>
      </w:r>
    </w:p>
    <w:p>
      <w:pPr>
        <w:spacing w:line="240" w:lineRule="auto" w:before="10"/>
        <w:rPr>
          <w:rFonts w:ascii="PMingLiU" w:hAnsi="PMingLiU" w:cs="PMingLiU" w:eastAsia="PMingLiU"/>
          <w:sz w:val="18"/>
          <w:szCs w:val="18"/>
        </w:rPr>
      </w:pPr>
    </w:p>
    <w:p>
      <w:pPr>
        <w:spacing w:line="318" w:lineRule="exact" w:before="0"/>
        <w:ind w:left="775" w:right="155" w:hanging="229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22" w:id="346"/>
      <w:bookmarkEnd w:id="346"/>
      <w:r>
        <w:rPr/>
      </w:r>
      <w:r>
        <w:rPr>
          <w:rFonts w:ascii="PMingLiU"/>
          <w:sz w:val="24"/>
        </w:rPr>
        <w:t>Plummer,</w:t>
      </w:r>
      <w:r>
        <w:rPr>
          <w:rFonts w:ascii="PMingLiU"/>
          <w:spacing w:val="6"/>
          <w:sz w:val="24"/>
        </w:rPr>
        <w:t> </w:t>
      </w:r>
      <w:r>
        <w:rPr>
          <w:rFonts w:ascii="PMingLiU"/>
          <w:sz w:val="24"/>
        </w:rPr>
        <w:t>M.</w:t>
      </w:r>
      <w:r>
        <w:rPr>
          <w:rFonts w:ascii="PMingLiU"/>
          <w:spacing w:val="5"/>
          <w:sz w:val="24"/>
        </w:rPr>
        <w:t> </w:t>
      </w:r>
      <w:r>
        <w:rPr>
          <w:rFonts w:ascii="PMingLiU"/>
          <w:sz w:val="24"/>
        </w:rPr>
        <w:t>(2018).</w:t>
      </w:r>
      <w:r>
        <w:rPr>
          <w:rFonts w:ascii="PMingLiU"/>
          <w:spacing w:val="32"/>
          <w:sz w:val="24"/>
        </w:rPr>
        <w:t> </w:t>
      </w:r>
      <w:r>
        <w:rPr>
          <w:rFonts w:ascii="Bookman Old Style"/>
          <w:b w:val="0"/>
          <w:i/>
          <w:sz w:val="24"/>
        </w:rPr>
        <w:t>rjags:</w:t>
      </w:r>
      <w:r>
        <w:rPr>
          <w:rFonts w:ascii="Bookman Old Style"/>
          <w:b w:val="0"/>
          <w:i/>
          <w:spacing w:val="22"/>
          <w:sz w:val="24"/>
        </w:rPr>
        <w:t> </w:t>
      </w:r>
      <w:r>
        <w:rPr>
          <w:rFonts w:ascii="Bookman Old Style"/>
          <w:b w:val="0"/>
          <w:i/>
          <w:sz w:val="24"/>
        </w:rPr>
        <w:t>Bayesian</w:t>
      </w:r>
      <w:r>
        <w:rPr>
          <w:rFonts w:ascii="Bookman Old Style"/>
          <w:b w:val="0"/>
          <w:i/>
          <w:spacing w:val="-1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Gr</w:t>
      </w:r>
      <w:r>
        <w:rPr>
          <w:rFonts w:ascii="Bookman Old Style"/>
          <w:b w:val="0"/>
          <w:i/>
          <w:spacing w:val="-4"/>
          <w:sz w:val="24"/>
        </w:rPr>
        <w:t>aphical</w:t>
      </w:r>
      <w:r>
        <w:rPr>
          <w:rFonts w:ascii="Bookman Old Style"/>
          <w:b w:val="0"/>
          <w:i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Mo</w:t>
      </w:r>
      <w:r>
        <w:rPr>
          <w:rFonts w:ascii="Bookman Old Style"/>
          <w:b w:val="0"/>
          <w:i/>
          <w:spacing w:val="-3"/>
          <w:sz w:val="24"/>
        </w:rPr>
        <w:t>dels</w:t>
      </w:r>
      <w:r>
        <w:rPr>
          <w:rFonts w:ascii="Bookman Old Style"/>
          <w:b w:val="0"/>
          <w:i/>
          <w:sz w:val="24"/>
        </w:rPr>
        <w:t> using </w:t>
      </w:r>
      <w:r>
        <w:rPr>
          <w:rFonts w:ascii="Bookman Old Style"/>
          <w:b w:val="0"/>
          <w:i/>
          <w:spacing w:val="-1"/>
          <w:sz w:val="24"/>
        </w:rPr>
        <w:t>MCMC</w:t>
      </w:r>
      <w:r>
        <w:rPr>
          <w:rFonts w:ascii="PMingLiU"/>
          <w:spacing w:val="-1"/>
          <w:sz w:val="24"/>
        </w:rPr>
        <w:t>.</w:t>
      </w:r>
      <w:r>
        <w:rPr>
          <w:rFonts w:ascii="PMingLiU"/>
          <w:spacing w:val="32"/>
          <w:sz w:val="24"/>
        </w:rPr>
        <w:t> </w:t>
      </w:r>
      <w:r>
        <w:rPr>
          <w:rFonts w:ascii="PMingLiU"/>
          <w:sz w:val="24"/>
        </w:rPr>
        <w:t>R</w:t>
      </w:r>
      <w:r>
        <w:rPr>
          <w:rFonts w:ascii="PMingLiU"/>
          <w:spacing w:val="5"/>
          <w:sz w:val="24"/>
        </w:rPr>
        <w:t> </w:t>
      </w:r>
      <w:r>
        <w:rPr>
          <w:rFonts w:ascii="PMingLiU"/>
          <w:spacing w:val="-3"/>
          <w:sz w:val="24"/>
        </w:rPr>
        <w:t>package</w:t>
      </w:r>
      <w:r>
        <w:rPr>
          <w:rFonts w:ascii="PMingLiU"/>
          <w:spacing w:val="29"/>
          <w:w w:val="110"/>
          <w:sz w:val="24"/>
        </w:rPr>
        <w:t> </w:t>
      </w:r>
      <w:r>
        <w:rPr>
          <w:rFonts w:ascii="PMingLiU"/>
          <w:spacing w:val="-1"/>
          <w:sz w:val="24"/>
        </w:rPr>
        <w:t>version</w:t>
      </w:r>
      <w:r>
        <w:rPr>
          <w:rFonts w:ascii="PMingLiU"/>
          <w:sz w:val="24"/>
        </w:rPr>
        <w:t> </w:t>
      </w:r>
      <w:r>
        <w:rPr>
          <w:rFonts w:ascii="PMingLiU"/>
          <w:spacing w:val="25"/>
          <w:sz w:val="24"/>
        </w:rPr>
        <w:t> </w:t>
      </w:r>
      <w:r>
        <w:rPr>
          <w:rFonts w:ascii="PMingLiU"/>
          <w:sz w:val="24"/>
        </w:rPr>
        <w:t>4-8.</w:t>
      </w:r>
      <w:r>
        <w:rPr>
          <w:rFonts w:ascii="PMingLiU"/>
          <w:sz w:val="24"/>
        </w:rPr>
      </w:r>
    </w:p>
    <w:p>
      <w:pPr>
        <w:spacing w:line="240" w:lineRule="auto" w:before="10"/>
        <w:rPr>
          <w:rFonts w:ascii="PMingLiU" w:hAnsi="PMingLiU" w:cs="PMingLiU" w:eastAsia="PMingLiU"/>
          <w:sz w:val="18"/>
          <w:szCs w:val="18"/>
        </w:rPr>
      </w:pPr>
    </w:p>
    <w:p>
      <w:pPr>
        <w:spacing w:line="318" w:lineRule="exact" w:before="0"/>
        <w:ind w:left="763" w:right="155" w:hanging="217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23" w:id="347"/>
      <w:bookmarkEnd w:id="347"/>
      <w:r>
        <w:rPr/>
      </w:r>
      <w:r>
        <w:rPr>
          <w:rFonts w:ascii="PMingLiU"/>
          <w:sz w:val="24"/>
        </w:rPr>
        <w:t>Plummer,</w:t>
      </w:r>
      <w:r>
        <w:rPr>
          <w:rFonts w:ascii="PMingLiU"/>
          <w:spacing w:val="46"/>
          <w:sz w:val="24"/>
        </w:rPr>
        <w:t> </w:t>
      </w:r>
      <w:r>
        <w:rPr>
          <w:rFonts w:ascii="PMingLiU"/>
          <w:sz w:val="24"/>
        </w:rPr>
        <w:t>M.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z w:val="24"/>
        </w:rPr>
        <w:t>et</w:t>
      </w:r>
      <w:r>
        <w:rPr>
          <w:rFonts w:ascii="PMingLiU"/>
          <w:spacing w:val="36"/>
          <w:sz w:val="24"/>
        </w:rPr>
        <w:t> </w:t>
      </w:r>
      <w:r>
        <w:rPr>
          <w:rFonts w:ascii="PMingLiU"/>
          <w:sz w:val="24"/>
        </w:rPr>
        <w:t>al.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z w:val="24"/>
        </w:rPr>
        <w:t>(2003).</w:t>
      </w:r>
      <w:r>
        <w:rPr>
          <w:rFonts w:ascii="PMingLiU"/>
          <w:spacing w:val="25"/>
          <w:sz w:val="24"/>
        </w:rPr>
        <w:t> </w:t>
      </w:r>
      <w:r>
        <w:rPr>
          <w:rFonts w:ascii="PMingLiU"/>
          <w:sz w:val="24"/>
        </w:rPr>
        <w:t>Jags:</w:t>
      </w:r>
      <w:r>
        <w:rPr>
          <w:rFonts w:ascii="PMingLiU"/>
          <w:spacing w:val="52"/>
          <w:sz w:val="24"/>
        </w:rPr>
        <w:t> </w:t>
      </w:r>
      <w:r>
        <w:rPr>
          <w:rFonts w:ascii="PMingLiU"/>
          <w:sz w:val="24"/>
        </w:rPr>
        <w:t>A 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z w:val="24"/>
        </w:rPr>
        <w:t>program </w:t>
      </w:r>
      <w:r>
        <w:rPr>
          <w:rFonts w:ascii="PMingLiU"/>
          <w:spacing w:val="36"/>
          <w:sz w:val="24"/>
        </w:rPr>
        <w:t> </w:t>
      </w:r>
      <w:r>
        <w:rPr>
          <w:rFonts w:ascii="PMingLiU"/>
          <w:sz w:val="24"/>
        </w:rPr>
        <w:t>for 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z w:val="24"/>
        </w:rPr>
        <w:t>analysis 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pacing w:val="-1"/>
          <w:sz w:val="24"/>
        </w:rPr>
        <w:t>o</w:t>
      </w:r>
      <w:r>
        <w:rPr>
          <w:rFonts w:ascii="PMingLiU"/>
          <w:spacing w:val="-2"/>
          <w:sz w:val="24"/>
        </w:rPr>
        <w:t>f</w:t>
      </w:r>
      <w:r>
        <w:rPr>
          <w:rFonts w:ascii="PMingLiU"/>
          <w:sz w:val="24"/>
        </w:rPr>
        <w:t> </w:t>
      </w:r>
      <w:r>
        <w:rPr>
          <w:rFonts w:ascii="PMingLiU"/>
          <w:spacing w:val="36"/>
          <w:sz w:val="24"/>
        </w:rPr>
        <w:t> </w:t>
      </w:r>
      <w:r>
        <w:rPr>
          <w:rFonts w:ascii="PMingLiU"/>
          <w:spacing w:val="-2"/>
          <w:sz w:val="24"/>
        </w:rPr>
        <w:t>bayesian</w:t>
      </w:r>
      <w:r>
        <w:rPr>
          <w:rFonts w:ascii="PMingLiU"/>
          <w:sz w:val="24"/>
        </w:rPr>
        <w:t> </w:t>
      </w:r>
      <w:r>
        <w:rPr>
          <w:rFonts w:ascii="PMingLiU"/>
          <w:spacing w:val="35"/>
          <w:sz w:val="24"/>
        </w:rPr>
        <w:t> </w:t>
      </w:r>
      <w:r>
        <w:rPr>
          <w:rFonts w:ascii="PMingLiU"/>
          <w:sz w:val="24"/>
        </w:rPr>
        <w:t>graphical</w:t>
      </w:r>
      <w:r>
        <w:rPr>
          <w:rFonts w:ascii="PMingLiU"/>
          <w:spacing w:val="23"/>
          <w:w w:val="113"/>
          <w:sz w:val="24"/>
        </w:rPr>
        <w:t> </w:t>
      </w:r>
      <w:r>
        <w:rPr>
          <w:rFonts w:ascii="PMingLiU"/>
          <w:sz w:val="24"/>
        </w:rPr>
        <w:t>models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z w:val="24"/>
        </w:rPr>
        <w:t>using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z w:val="24"/>
        </w:rPr>
        <w:t>gibbs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z w:val="24"/>
        </w:rPr>
        <w:t>sampling.</w:t>
      </w:r>
      <w:r>
        <w:rPr>
          <w:rFonts w:ascii="PMingLiU"/>
          <w:spacing w:val="-8"/>
          <w:sz w:val="24"/>
        </w:rPr>
        <w:t> </w:t>
      </w:r>
      <w:r>
        <w:rPr>
          <w:rFonts w:ascii="PMingLiU"/>
          <w:sz w:val="24"/>
        </w:rPr>
        <w:t>In</w:t>
      </w:r>
      <w:r>
        <w:rPr>
          <w:rFonts w:ascii="PMingLiU"/>
          <w:spacing w:val="-22"/>
          <w:sz w:val="24"/>
        </w:rPr>
        <w:t> </w:t>
      </w:r>
      <w:r>
        <w:rPr>
          <w:rFonts w:ascii="Bookman Old Style"/>
          <w:b w:val="0"/>
          <w:i/>
          <w:spacing w:val="-6"/>
          <w:sz w:val="24"/>
        </w:rPr>
        <w:t>Pr</w:t>
      </w:r>
      <w:r>
        <w:rPr>
          <w:rFonts w:ascii="Bookman Old Style"/>
          <w:b w:val="0"/>
          <w:i/>
          <w:spacing w:val="-7"/>
          <w:sz w:val="24"/>
        </w:rPr>
        <w:t>oc</w:t>
      </w:r>
      <w:r>
        <w:rPr>
          <w:rFonts w:ascii="Bookman Old Style"/>
          <w:b w:val="0"/>
          <w:i/>
          <w:spacing w:val="-8"/>
          <w:sz w:val="24"/>
        </w:rPr>
        <w:t>eedings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of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the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3r</w:t>
      </w:r>
      <w:r>
        <w:rPr>
          <w:rFonts w:ascii="Bookman Old Style"/>
          <w:b w:val="0"/>
          <w:i/>
          <w:spacing w:val="-6"/>
          <w:sz w:val="24"/>
        </w:rPr>
        <w:t>d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international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z w:val="24"/>
        </w:rPr>
        <w:t>workshop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on</w:t>
      </w:r>
      <w:r>
        <w:rPr>
          <w:rFonts w:ascii="Bookman Old Style"/>
          <w:b w:val="0"/>
          <w:i/>
          <w:spacing w:val="25"/>
          <w:w w:val="89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distributed</w:t>
      </w:r>
      <w:r>
        <w:rPr>
          <w:rFonts w:ascii="Bookman Old Style"/>
          <w:b w:val="0"/>
          <w:i/>
          <w:spacing w:val="-6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statistical</w:t>
      </w:r>
      <w:r>
        <w:rPr>
          <w:rFonts w:ascii="Bookman Old Style"/>
          <w:b w:val="0"/>
          <w:i/>
          <w:spacing w:val="-5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computing</w:t>
      </w:r>
      <w:r>
        <w:rPr>
          <w:rFonts w:ascii="PMingLiU"/>
          <w:spacing w:val="-2"/>
          <w:sz w:val="24"/>
        </w:rPr>
        <w:t>,</w:t>
      </w:r>
      <w:r>
        <w:rPr>
          <w:rFonts w:ascii="PMingLiU"/>
          <w:spacing w:val="-1"/>
          <w:sz w:val="24"/>
        </w:rPr>
        <w:t> </w:t>
      </w:r>
      <w:r>
        <w:rPr>
          <w:rFonts w:ascii="PMingLiU"/>
          <w:spacing w:val="-2"/>
          <w:sz w:val="24"/>
        </w:rPr>
        <w:t>volume</w:t>
      </w:r>
      <w:r>
        <w:rPr>
          <w:rFonts w:ascii="PMingLiU"/>
          <w:sz w:val="24"/>
        </w:rPr>
        <w:t> 124, page 10. Vienna, Austria.</w:t>
      </w:r>
      <w:r>
        <w:rPr>
          <w:rFonts w:ascii="PMingLiU"/>
          <w:sz w:val="24"/>
        </w:rPr>
      </w:r>
    </w:p>
    <w:p>
      <w:pPr>
        <w:spacing w:line="240" w:lineRule="auto" w:before="11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2" w:lineRule="auto"/>
        <w:ind w:left="781" w:right="109" w:hanging="235"/>
        <w:jc w:val="both"/>
      </w:pPr>
      <w:bookmarkStart w:name="_bookmark224" w:id="348"/>
      <w:bookmarkEnd w:id="348"/>
      <w:r>
        <w:rPr/>
      </w:r>
      <w:r>
        <w:rPr>
          <w:spacing w:val="-1"/>
          <w:w w:val="115"/>
        </w:rPr>
        <w:t>Pollard,</w:t>
      </w:r>
      <w:r>
        <w:rPr>
          <w:spacing w:val="46"/>
          <w:w w:val="115"/>
        </w:rPr>
        <w:t> </w:t>
      </w:r>
      <w:r>
        <w:rPr>
          <w:w w:val="115"/>
        </w:rPr>
        <w:t>T.</w:t>
      </w:r>
      <w:r>
        <w:rPr>
          <w:spacing w:val="39"/>
          <w:w w:val="115"/>
        </w:rPr>
        <w:t> </w:t>
      </w:r>
      <w:r>
        <w:rPr>
          <w:w w:val="115"/>
        </w:rPr>
        <w:t>J.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Johnson,</w:t>
      </w:r>
      <w:r>
        <w:rPr>
          <w:spacing w:val="48"/>
          <w:w w:val="115"/>
        </w:rPr>
        <w:t> </w:t>
      </w:r>
      <w:r>
        <w:rPr>
          <w:w w:val="115"/>
        </w:rPr>
        <w:t>A.</w:t>
      </w:r>
      <w:r>
        <w:rPr>
          <w:spacing w:val="38"/>
          <w:w w:val="115"/>
        </w:rPr>
        <w:t> </w:t>
      </w:r>
      <w:r>
        <w:rPr>
          <w:w w:val="115"/>
        </w:rPr>
        <w:t>E.</w:t>
      </w:r>
      <w:r>
        <w:rPr>
          <w:spacing w:val="39"/>
          <w:w w:val="115"/>
        </w:rPr>
        <w:t> </w:t>
      </w:r>
      <w:r>
        <w:rPr>
          <w:w w:val="115"/>
        </w:rPr>
        <w:t>W.</w:t>
      </w:r>
      <w:r>
        <w:rPr>
          <w:spacing w:val="38"/>
          <w:w w:val="115"/>
        </w:rPr>
        <w:t> </w:t>
      </w:r>
      <w:r>
        <w:rPr>
          <w:w w:val="115"/>
        </w:rPr>
        <w:t>(2016).</w:t>
      </w:r>
      <w:r>
        <w:rPr>
          <w:spacing w:val="61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mimic-iii</w:t>
      </w:r>
      <w:r>
        <w:rPr>
          <w:spacing w:val="37"/>
          <w:w w:val="115"/>
        </w:rPr>
        <w:t> </w:t>
      </w:r>
      <w:r>
        <w:rPr>
          <w:w w:val="115"/>
        </w:rPr>
        <w:t>clinical</w:t>
      </w:r>
      <w:r>
        <w:rPr>
          <w:spacing w:val="38"/>
          <w:w w:val="115"/>
        </w:rPr>
        <w:t> </w:t>
      </w:r>
      <w:r>
        <w:rPr>
          <w:w w:val="115"/>
        </w:rPr>
        <w:t>database.</w:t>
      </w:r>
      <w:r>
        <w:rPr>
          <w:spacing w:val="21"/>
          <w:w w:val="117"/>
        </w:rPr>
        <w:t> </w:t>
      </w:r>
      <w:hyperlink r:id="rId186">
        <w:r>
          <w:rPr>
            <w:spacing w:val="-1"/>
            <w:w w:val="115"/>
          </w:rPr>
          <w:t>http://dx.doi.o</w:t>
        </w:r>
        <w:r>
          <w:rPr>
            <w:spacing w:val="-2"/>
            <w:w w:val="115"/>
          </w:rPr>
          <w:t>rg/10.13026/C2XW26.</w:t>
        </w:r>
        <w:r>
          <w:rPr/>
        </w:r>
      </w:hyperlink>
    </w:p>
    <w:p>
      <w:pPr>
        <w:spacing w:line="240" w:lineRule="auto" w:before="11"/>
        <w:rPr>
          <w:rFonts w:ascii="PMingLiU" w:hAnsi="PMingLiU" w:cs="PMingLiU" w:eastAsia="PMingLiU"/>
          <w:sz w:val="18"/>
          <w:szCs w:val="18"/>
        </w:rPr>
      </w:pPr>
    </w:p>
    <w:p>
      <w:pPr>
        <w:pStyle w:val="BodyText"/>
        <w:spacing w:line="242" w:lineRule="auto"/>
        <w:ind w:left="754" w:right="111" w:hanging="207"/>
        <w:jc w:val="both"/>
      </w:pPr>
      <w:bookmarkStart w:name="_bookmark225" w:id="349"/>
      <w:bookmarkEnd w:id="349"/>
      <w:r>
        <w:rPr/>
      </w:r>
      <w:r>
        <w:rPr>
          <w:spacing w:val="-1"/>
          <w:w w:val="105"/>
        </w:rPr>
        <w:t>Ponziani,</w:t>
      </w:r>
      <w:r>
        <w:rPr>
          <w:spacing w:val="15"/>
          <w:w w:val="105"/>
        </w:rPr>
        <w:t> </w:t>
      </w:r>
      <w:r>
        <w:rPr>
          <w:w w:val="105"/>
        </w:rPr>
        <w:t>F.</w:t>
      </w:r>
      <w:r>
        <w:rPr>
          <w:spacing w:val="9"/>
          <w:w w:val="105"/>
        </w:rPr>
        <w:t> </w:t>
      </w:r>
      <w:r>
        <w:rPr>
          <w:w w:val="105"/>
        </w:rPr>
        <w:t>R.,</w:t>
      </w:r>
      <w:r>
        <w:rPr>
          <w:spacing w:val="15"/>
          <w:w w:val="105"/>
        </w:rPr>
        <w:t> </w:t>
      </w:r>
      <w:r>
        <w:rPr>
          <w:spacing w:val="1"/>
          <w:w w:val="105"/>
        </w:rPr>
        <w:t>Zocco,</w:t>
      </w:r>
      <w:r>
        <w:rPr>
          <w:spacing w:val="15"/>
          <w:w w:val="105"/>
        </w:rPr>
        <w:t> </w:t>
      </w:r>
      <w:r>
        <w:rPr>
          <w:w w:val="105"/>
        </w:rPr>
        <w:t>M.</w:t>
      </w:r>
      <w:r>
        <w:rPr>
          <w:spacing w:val="10"/>
          <w:w w:val="105"/>
        </w:rPr>
        <w:t> </w:t>
      </w:r>
      <w:r>
        <w:rPr>
          <w:w w:val="105"/>
        </w:rPr>
        <w:t>A.,</w:t>
      </w:r>
      <w:r>
        <w:rPr>
          <w:spacing w:val="15"/>
          <w:w w:val="105"/>
        </w:rPr>
        <w:t> </w:t>
      </w:r>
      <w:r>
        <w:rPr>
          <w:w w:val="105"/>
        </w:rPr>
        <w:t>Campanale,</w:t>
      </w:r>
      <w:r>
        <w:rPr>
          <w:spacing w:val="16"/>
          <w:w w:val="105"/>
        </w:rPr>
        <w:t> </w:t>
      </w:r>
      <w:r>
        <w:rPr>
          <w:w w:val="105"/>
        </w:rPr>
        <w:t>C.,</w:t>
      </w:r>
      <w:r>
        <w:rPr>
          <w:spacing w:val="15"/>
          <w:w w:val="105"/>
        </w:rPr>
        <w:t> </w:t>
      </w:r>
      <w:r>
        <w:rPr>
          <w:w w:val="105"/>
        </w:rPr>
        <w:t>Rinninella,</w:t>
      </w:r>
      <w:r>
        <w:rPr>
          <w:spacing w:val="17"/>
          <w:w w:val="105"/>
        </w:rPr>
        <w:t> </w:t>
      </w:r>
      <w:r>
        <w:rPr>
          <w:w w:val="105"/>
        </w:rPr>
        <w:t>E.,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Tortora,</w:t>
      </w:r>
      <w:r>
        <w:rPr>
          <w:spacing w:val="15"/>
          <w:w w:val="105"/>
        </w:rPr>
        <w:t> </w:t>
      </w:r>
      <w:r>
        <w:rPr>
          <w:w w:val="105"/>
        </w:rPr>
        <w:t>A.,</w:t>
      </w:r>
      <w:r>
        <w:rPr>
          <w:spacing w:val="15"/>
          <w:w w:val="105"/>
        </w:rPr>
        <w:t> </w:t>
      </w:r>
      <w:r>
        <w:rPr>
          <w:w w:val="105"/>
        </w:rPr>
        <w:t>Di</w:t>
      </w:r>
      <w:r>
        <w:rPr>
          <w:spacing w:val="9"/>
          <w:w w:val="105"/>
        </w:rPr>
        <w:t> </w:t>
      </w:r>
      <w:r>
        <w:rPr>
          <w:w w:val="105"/>
        </w:rPr>
        <w:t>Maurizio,</w:t>
      </w:r>
      <w:r>
        <w:rPr>
          <w:spacing w:val="26"/>
          <w:w w:val="107"/>
        </w:rPr>
        <w:t> </w:t>
      </w:r>
      <w:r>
        <w:rPr>
          <w:w w:val="105"/>
        </w:rPr>
        <w:t>L., </w:t>
      </w:r>
      <w:r>
        <w:rPr>
          <w:spacing w:val="-1"/>
          <w:w w:val="105"/>
        </w:rPr>
        <w:t>Bombardieri,</w:t>
      </w:r>
      <w:r>
        <w:rPr>
          <w:w w:val="105"/>
        </w:rPr>
        <w:t> G., De</w:t>
      </w:r>
      <w:r>
        <w:rPr>
          <w:spacing w:val="61"/>
          <w:w w:val="105"/>
        </w:rPr>
        <w:t> </w:t>
      </w:r>
      <w:r>
        <w:rPr>
          <w:w w:val="105"/>
        </w:rPr>
        <w:t>Cristofaro,</w:t>
      </w:r>
      <w:r>
        <w:rPr>
          <w:spacing w:val="2"/>
          <w:w w:val="105"/>
        </w:rPr>
        <w:t> </w:t>
      </w:r>
      <w:r>
        <w:rPr>
          <w:w w:val="105"/>
        </w:rPr>
        <w:t>R., De</w:t>
      </w:r>
      <w:r>
        <w:rPr>
          <w:spacing w:val="61"/>
          <w:w w:val="105"/>
        </w:rPr>
        <w:t> </w:t>
      </w:r>
      <w:r>
        <w:rPr>
          <w:w w:val="105"/>
        </w:rPr>
        <w:t>Gaetano,</w:t>
      </w:r>
      <w:r>
        <w:rPr>
          <w:spacing w:val="2"/>
          <w:w w:val="105"/>
        </w:rPr>
        <w:t> </w:t>
      </w:r>
      <w:r>
        <w:rPr>
          <w:w w:val="105"/>
        </w:rPr>
        <w:t>A.</w:t>
      </w:r>
      <w:r>
        <w:rPr>
          <w:spacing w:val="61"/>
          <w:w w:val="105"/>
        </w:rPr>
        <w:t> </w:t>
      </w:r>
      <w:r>
        <w:rPr>
          <w:w w:val="105"/>
        </w:rPr>
        <w:t>M., Landolfi, R., et</w:t>
      </w:r>
      <w:r>
        <w:rPr>
          <w:spacing w:val="61"/>
          <w:w w:val="105"/>
        </w:rPr>
        <w:t> </w:t>
      </w:r>
      <w:r>
        <w:rPr>
          <w:w w:val="105"/>
        </w:rPr>
        <w:t>al.</w:t>
      </w:r>
      <w:r>
        <w:rPr>
          <w:spacing w:val="25"/>
          <w:w w:val="114"/>
        </w:rPr>
        <w:t> </w:t>
      </w:r>
      <w:r>
        <w:rPr>
          <w:w w:val="105"/>
        </w:rPr>
        <w:t>(2010).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Portal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vein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thrombosis:</w:t>
      </w:r>
      <w:r>
        <w:rPr>
          <w:spacing w:val="59"/>
          <w:w w:val="105"/>
        </w:rPr>
        <w:t> </w:t>
      </w:r>
      <w:r>
        <w:rPr>
          <w:spacing w:val="-1"/>
          <w:w w:val="105"/>
        </w:rPr>
        <w:t>insight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physiopathology,</w:t>
      </w:r>
      <w:r>
        <w:rPr>
          <w:spacing w:val="47"/>
          <w:w w:val="105"/>
        </w:rPr>
        <w:t> </w:t>
      </w:r>
      <w:r>
        <w:rPr>
          <w:w w:val="105"/>
        </w:rPr>
        <w:t>diagnosis,</w:t>
      </w:r>
      <w:r>
        <w:rPr>
          <w:spacing w:val="47"/>
          <w:w w:val="105"/>
        </w:rPr>
        <w:t> </w:t>
      </w:r>
      <w:r>
        <w:rPr>
          <w:w w:val="105"/>
        </w:rPr>
        <w:t>and</w:t>
      </w:r>
      <w:r>
        <w:rPr>
          <w:spacing w:val="45"/>
          <w:w w:val="117"/>
        </w:rPr>
        <w:t> </w:t>
      </w:r>
      <w:r>
        <w:rPr>
          <w:spacing w:val="-1"/>
        </w:rPr>
        <w:t>treatment.</w:t>
      </w:r>
      <w:r>
        <w:rPr>
          <w:spacing w:val="9"/>
        </w:rPr>
        <w:t> </w:t>
      </w:r>
      <w:r>
        <w:rPr>
          <w:rFonts w:ascii="Bookman Old Style"/>
          <w:b w:val="0"/>
          <w:i/>
        </w:rPr>
        <w:t>World</w:t>
      </w:r>
      <w:r>
        <w:rPr>
          <w:rFonts w:ascii="Bookman Old Style"/>
          <w:b w:val="0"/>
          <w:i/>
          <w:spacing w:val="-15"/>
        </w:rPr>
        <w:t> </w:t>
      </w:r>
      <w:r>
        <w:rPr>
          <w:rFonts w:ascii="Bookman Old Style"/>
          <w:b w:val="0"/>
          <w:i/>
        </w:rPr>
        <w:t>journal</w:t>
      </w:r>
      <w:r>
        <w:rPr>
          <w:rFonts w:ascii="Bookman Old Style"/>
          <w:b w:val="0"/>
          <w:i/>
          <w:spacing w:val="-14"/>
        </w:rPr>
        <w:t> </w:t>
      </w:r>
      <w:r>
        <w:rPr>
          <w:rFonts w:ascii="Bookman Old Style"/>
          <w:b w:val="0"/>
          <w:i/>
        </w:rPr>
        <w:t>of</w:t>
      </w:r>
      <w:r>
        <w:rPr>
          <w:rFonts w:ascii="Bookman Old Style"/>
          <w:b w:val="0"/>
          <w:i/>
          <w:spacing w:val="-15"/>
        </w:rPr>
        <w:t> </w:t>
      </w:r>
      <w:r>
        <w:rPr>
          <w:rFonts w:ascii="Bookman Old Style"/>
          <w:b w:val="0"/>
          <w:i/>
          <w:spacing w:val="-4"/>
        </w:rPr>
        <w:t>gastroenterology:</w:t>
      </w:r>
      <w:r>
        <w:rPr>
          <w:rFonts w:ascii="Bookman Old Style"/>
          <w:b w:val="0"/>
          <w:i/>
          <w:spacing w:val="3"/>
        </w:rPr>
        <w:t> </w:t>
      </w:r>
      <w:r>
        <w:rPr>
          <w:rFonts w:ascii="Bookman Old Style"/>
          <w:b w:val="0"/>
          <w:i/>
        </w:rPr>
        <w:t>WJG</w:t>
      </w:r>
      <w:r>
        <w:rPr/>
        <w:t>,</w:t>
      </w:r>
      <w:r>
        <w:rPr>
          <w:spacing w:val="-9"/>
        </w:rPr>
        <w:t> </w:t>
      </w:r>
      <w:r>
        <w:rPr/>
        <w:t>16(2):143.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19"/>
          <w:szCs w:val="19"/>
        </w:rPr>
      </w:pPr>
    </w:p>
    <w:p>
      <w:pPr>
        <w:spacing w:line="318" w:lineRule="exact" w:before="0"/>
        <w:ind w:left="781" w:right="155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26" w:id="350"/>
      <w:bookmarkEnd w:id="350"/>
      <w:r>
        <w:rPr/>
      </w:r>
      <w:r>
        <w:rPr>
          <w:rFonts w:ascii="PMingLiU"/>
          <w:sz w:val="24"/>
        </w:rPr>
        <w:t>R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pacing w:val="-1"/>
          <w:sz w:val="24"/>
        </w:rPr>
        <w:t>Core</w:t>
      </w:r>
      <w:r>
        <w:rPr>
          <w:rFonts w:ascii="PMingLiU"/>
          <w:spacing w:val="-21"/>
          <w:sz w:val="24"/>
        </w:rPr>
        <w:t> </w:t>
      </w:r>
      <w:r>
        <w:rPr>
          <w:rFonts w:ascii="PMingLiU"/>
          <w:spacing w:val="-5"/>
          <w:sz w:val="24"/>
        </w:rPr>
        <w:t>Team</w:t>
      </w:r>
      <w:r>
        <w:rPr>
          <w:rFonts w:ascii="PMingLiU"/>
          <w:spacing w:val="-21"/>
          <w:sz w:val="24"/>
        </w:rPr>
        <w:t> </w:t>
      </w:r>
      <w:r>
        <w:rPr>
          <w:rFonts w:ascii="PMingLiU"/>
          <w:sz w:val="24"/>
        </w:rPr>
        <w:t>(2013).</w:t>
      </w:r>
      <w:r>
        <w:rPr>
          <w:rFonts w:ascii="PMingLiU"/>
          <w:spacing w:val="-8"/>
          <w:sz w:val="24"/>
        </w:rPr>
        <w:t> </w:t>
      </w:r>
      <w:r>
        <w:rPr>
          <w:rFonts w:ascii="Bookman Old Style"/>
          <w:b w:val="0"/>
          <w:i/>
          <w:sz w:val="24"/>
        </w:rPr>
        <w:t>R: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A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L</w:t>
      </w:r>
      <w:r>
        <w:rPr>
          <w:rFonts w:ascii="Bookman Old Style"/>
          <w:b w:val="0"/>
          <w:i/>
          <w:spacing w:val="-3"/>
          <w:sz w:val="24"/>
        </w:rPr>
        <w:t>anguage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and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Environment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z w:val="24"/>
        </w:rPr>
        <w:t>for</w:t>
      </w:r>
      <w:r>
        <w:rPr>
          <w:rFonts w:ascii="Bookman Old Style"/>
          <w:b w:val="0"/>
          <w:i/>
          <w:spacing w:val="-28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Statistical</w:t>
      </w:r>
      <w:r>
        <w:rPr>
          <w:rFonts w:ascii="Bookman Old Style"/>
          <w:b w:val="0"/>
          <w:i/>
          <w:spacing w:val="-29"/>
          <w:sz w:val="24"/>
        </w:rPr>
        <w:t> </w:t>
      </w:r>
      <w:r>
        <w:rPr>
          <w:rFonts w:ascii="Bookman Old Style"/>
          <w:b w:val="0"/>
          <w:i/>
          <w:spacing w:val="-2"/>
          <w:sz w:val="24"/>
        </w:rPr>
        <w:t>Computing</w:t>
      </w:r>
      <w:r>
        <w:rPr>
          <w:rFonts w:ascii="PMingLiU"/>
          <w:spacing w:val="-1"/>
          <w:sz w:val="24"/>
        </w:rPr>
        <w:t>.</w:t>
      </w:r>
      <w:r>
        <w:rPr>
          <w:rFonts w:ascii="PMingLiU"/>
          <w:spacing w:val="-7"/>
          <w:sz w:val="24"/>
        </w:rPr>
        <w:t> </w:t>
      </w:r>
      <w:r>
        <w:rPr>
          <w:rFonts w:ascii="PMingLiU"/>
          <w:sz w:val="24"/>
        </w:rPr>
        <w:t>R</w:t>
      </w:r>
      <w:r>
        <w:rPr>
          <w:rFonts w:ascii="PMingLiU"/>
          <w:spacing w:val="71"/>
          <w:w w:val="112"/>
          <w:sz w:val="24"/>
        </w:rPr>
        <w:t> </w:t>
      </w:r>
      <w:r>
        <w:rPr>
          <w:rFonts w:ascii="PMingLiU"/>
          <w:spacing w:val="-2"/>
          <w:sz w:val="24"/>
        </w:rPr>
        <w:t>Foundation</w:t>
      </w:r>
      <w:r>
        <w:rPr>
          <w:rFonts w:ascii="PMingLiU"/>
          <w:sz w:val="24"/>
        </w:rPr>
        <w:t>  </w:t>
      </w:r>
      <w:r>
        <w:rPr>
          <w:rFonts w:ascii="PMingLiU"/>
          <w:spacing w:val="11"/>
          <w:sz w:val="24"/>
        </w:rPr>
        <w:t> </w:t>
      </w:r>
      <w:r>
        <w:rPr>
          <w:rFonts w:ascii="PMingLiU"/>
          <w:sz w:val="24"/>
        </w:rPr>
        <w:t>for  </w:t>
      </w:r>
      <w:r>
        <w:rPr>
          <w:rFonts w:ascii="PMingLiU"/>
          <w:spacing w:val="9"/>
          <w:sz w:val="24"/>
        </w:rPr>
        <w:t> </w:t>
      </w:r>
      <w:r>
        <w:rPr>
          <w:rFonts w:ascii="PMingLiU"/>
          <w:sz w:val="24"/>
        </w:rPr>
        <w:t>Statistical  </w:t>
      </w:r>
      <w:r>
        <w:rPr>
          <w:rFonts w:ascii="PMingLiU"/>
          <w:spacing w:val="9"/>
          <w:sz w:val="24"/>
        </w:rPr>
        <w:t> </w:t>
      </w:r>
      <w:r>
        <w:rPr>
          <w:rFonts w:ascii="PMingLiU"/>
          <w:sz w:val="24"/>
        </w:rPr>
        <w:t>Computing,  </w:t>
      </w:r>
      <w:r>
        <w:rPr>
          <w:rFonts w:ascii="PMingLiU"/>
          <w:spacing w:val="14"/>
          <w:sz w:val="24"/>
        </w:rPr>
        <w:t> </w:t>
      </w:r>
      <w:r>
        <w:rPr>
          <w:rFonts w:ascii="PMingLiU"/>
          <w:sz w:val="24"/>
        </w:rPr>
        <w:t>Vienna,  </w:t>
      </w:r>
      <w:r>
        <w:rPr>
          <w:rFonts w:ascii="PMingLiU"/>
          <w:spacing w:val="11"/>
          <w:sz w:val="24"/>
        </w:rPr>
        <w:t> </w:t>
      </w:r>
      <w:r>
        <w:rPr>
          <w:rFonts w:ascii="PMingLiU"/>
          <w:sz w:val="24"/>
        </w:rPr>
        <w:t>Austria.</w:t>
      </w:r>
      <w:r>
        <w:rPr>
          <w:rFonts w:ascii="PMingLiU"/>
          <w:sz w:val="24"/>
        </w:rPr>
      </w:r>
    </w:p>
    <w:p>
      <w:pPr>
        <w:spacing w:line="240" w:lineRule="auto" w:before="11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0" w:lineRule="auto"/>
        <w:ind w:right="0"/>
        <w:jc w:val="left"/>
      </w:pPr>
      <w:bookmarkStart w:name="_bookmark227" w:id="351"/>
      <w:bookmarkEnd w:id="351"/>
      <w:r>
        <w:rPr/>
      </w:r>
      <w:r>
        <w:rPr>
          <w:spacing w:val="-2"/>
          <w:w w:val="115"/>
        </w:rPr>
        <w:t>Rahtz,</w:t>
      </w:r>
      <w:r>
        <w:rPr>
          <w:spacing w:val="23"/>
          <w:w w:val="115"/>
        </w:rPr>
        <w:t> </w:t>
      </w:r>
      <w:r>
        <w:rPr>
          <w:w w:val="115"/>
        </w:rPr>
        <w:t>M.</w:t>
      </w:r>
      <w:r>
        <w:rPr>
          <w:spacing w:val="19"/>
          <w:w w:val="115"/>
        </w:rPr>
        <w:t> </w:t>
      </w:r>
      <w:r>
        <w:rPr>
          <w:w w:val="115"/>
        </w:rPr>
        <w:t>(2015). </w:t>
      </w:r>
      <w:r>
        <w:rPr>
          <w:spacing w:val="13"/>
          <w:w w:val="115"/>
        </w:rPr>
        <w:t> </w:t>
      </w:r>
      <w:r>
        <w:rPr>
          <w:w w:val="115"/>
        </w:rPr>
        <w:t>Anomaly</w:t>
      </w:r>
      <w:r>
        <w:rPr>
          <w:spacing w:val="19"/>
          <w:w w:val="115"/>
        </w:rPr>
        <w:t> </w:t>
      </w:r>
      <w:r>
        <w:rPr>
          <w:w w:val="115"/>
        </w:rPr>
        <w:t>detection</w:t>
      </w:r>
      <w:r>
        <w:rPr>
          <w:spacing w:val="19"/>
          <w:w w:val="115"/>
        </w:rPr>
        <w:t> </w:t>
      </w:r>
      <w:r>
        <w:rPr>
          <w:w w:val="115"/>
        </w:rPr>
        <w:t>with</w:t>
      </w:r>
      <w:r>
        <w:rPr>
          <w:spacing w:val="19"/>
          <w:w w:val="115"/>
        </w:rPr>
        <w:t> </w:t>
      </w:r>
      <w:r>
        <w:rPr>
          <w:w w:val="115"/>
        </w:rPr>
        <w:t>k-means</w:t>
      </w:r>
      <w:r>
        <w:rPr>
          <w:spacing w:val="19"/>
          <w:w w:val="115"/>
        </w:rPr>
        <w:t> </w:t>
      </w:r>
      <w:r>
        <w:rPr>
          <w:w w:val="115"/>
        </w:rPr>
        <w:t>clustering. </w:t>
      </w:r>
      <w:r>
        <w:rPr>
          <w:spacing w:val="14"/>
          <w:w w:val="115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spacing w:val="18"/>
          <w:w w:val="115"/>
        </w:rPr>
        <w:t> </w:t>
      </w:r>
      <w:r>
        <w:rPr>
          <w:w w:val="115"/>
        </w:rPr>
        <w:t>from</w:t>
      </w:r>
      <w:r>
        <w:rPr/>
      </w:r>
    </w:p>
    <w:p>
      <w:pPr>
        <w:pStyle w:val="BodyText"/>
        <w:spacing w:line="240" w:lineRule="auto" w:before="3"/>
        <w:ind w:left="781" w:right="0"/>
        <w:jc w:val="left"/>
      </w:pPr>
      <w:hyperlink r:id="rId187">
        <w:r>
          <w:rPr>
            <w:rFonts w:ascii="PMingLiU"/>
            <w:w w:val="130"/>
          </w:rPr>
          <w:t>http://amid.fish/anomaly-detection-with-k-means-clustering</w:t>
        </w:r>
      </w:hyperlink>
      <w:r>
        <w:rPr>
          <w:w w:val="130"/>
        </w:rPr>
        <w:t>.</w:t>
      </w:r>
      <w:r>
        <w:rPr/>
      </w:r>
    </w:p>
    <w:p>
      <w:pPr>
        <w:spacing w:line="240" w:lineRule="auto" w:before="13"/>
        <w:rPr>
          <w:rFonts w:ascii="PMingLiU" w:hAnsi="PMingLiU" w:cs="PMingLiU" w:eastAsia="PMingLiU"/>
          <w:sz w:val="19"/>
          <w:szCs w:val="19"/>
        </w:rPr>
      </w:pPr>
    </w:p>
    <w:p>
      <w:pPr>
        <w:spacing w:line="318" w:lineRule="exact" w:before="0"/>
        <w:ind w:left="781" w:right="123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28" w:id="352"/>
      <w:bookmarkEnd w:id="352"/>
      <w:r>
        <w:rPr/>
      </w:r>
      <w:r>
        <w:rPr>
          <w:rFonts w:ascii="PMingLiU"/>
          <w:sz w:val="24"/>
        </w:rPr>
        <w:t>RStudio</w:t>
      </w:r>
      <w:r>
        <w:rPr>
          <w:rFonts w:ascii="PMingLiU"/>
          <w:spacing w:val="-31"/>
          <w:sz w:val="24"/>
        </w:rPr>
        <w:t> </w:t>
      </w:r>
      <w:r>
        <w:rPr>
          <w:rFonts w:ascii="PMingLiU"/>
          <w:spacing w:val="-5"/>
          <w:sz w:val="24"/>
        </w:rPr>
        <w:t>T</w:t>
      </w:r>
      <w:r>
        <w:rPr>
          <w:rFonts w:ascii="PMingLiU"/>
          <w:spacing w:val="-6"/>
          <w:sz w:val="24"/>
        </w:rPr>
        <w:t>eam</w:t>
      </w:r>
      <w:r>
        <w:rPr>
          <w:rFonts w:ascii="PMingLiU"/>
          <w:spacing w:val="-30"/>
          <w:sz w:val="24"/>
        </w:rPr>
        <w:t> </w:t>
      </w:r>
      <w:r>
        <w:rPr>
          <w:rFonts w:ascii="PMingLiU"/>
          <w:sz w:val="24"/>
        </w:rPr>
        <w:t>(2015).</w:t>
      </w:r>
      <w:r>
        <w:rPr>
          <w:rFonts w:ascii="PMingLiU"/>
          <w:spacing w:val="-22"/>
          <w:sz w:val="24"/>
        </w:rPr>
        <w:t> </w:t>
      </w:r>
      <w:r>
        <w:rPr>
          <w:rFonts w:ascii="Bookman Old Style"/>
          <w:b w:val="0"/>
          <w:i/>
          <w:sz w:val="24"/>
        </w:rPr>
        <w:t>RStudio:</w:t>
      </w:r>
      <w:r>
        <w:rPr>
          <w:rFonts w:ascii="Bookman Old Style"/>
          <w:b w:val="0"/>
          <w:i/>
          <w:spacing w:val="-23"/>
          <w:sz w:val="24"/>
        </w:rPr>
        <w:t> </w:t>
      </w:r>
      <w:r>
        <w:rPr>
          <w:rFonts w:ascii="Bookman Old Style"/>
          <w:b w:val="0"/>
          <w:i/>
          <w:spacing w:val="-5"/>
          <w:sz w:val="24"/>
        </w:rPr>
        <w:t>Integrate</w:t>
      </w:r>
      <w:r>
        <w:rPr>
          <w:rFonts w:ascii="Bookman Old Style"/>
          <w:b w:val="0"/>
          <w:i/>
          <w:spacing w:val="-6"/>
          <w:sz w:val="24"/>
        </w:rPr>
        <w:t>d</w:t>
      </w:r>
      <w:r>
        <w:rPr>
          <w:rFonts w:ascii="Bookman Old Style"/>
          <w:b w:val="0"/>
          <w:i/>
          <w:spacing w:val="-37"/>
          <w:sz w:val="24"/>
        </w:rPr>
        <w:t> </w:t>
      </w:r>
      <w:r>
        <w:rPr>
          <w:rFonts w:ascii="Bookman Old Style"/>
          <w:b w:val="0"/>
          <w:i/>
          <w:sz w:val="24"/>
        </w:rPr>
        <w:t>Development</w:t>
      </w:r>
      <w:r>
        <w:rPr>
          <w:rFonts w:ascii="Bookman Old Style"/>
          <w:b w:val="0"/>
          <w:i/>
          <w:spacing w:val="-37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Environment</w:t>
      </w:r>
      <w:r>
        <w:rPr>
          <w:rFonts w:ascii="Bookman Old Style"/>
          <w:b w:val="0"/>
          <w:i/>
          <w:spacing w:val="-37"/>
          <w:sz w:val="24"/>
        </w:rPr>
        <w:t> </w:t>
      </w:r>
      <w:r>
        <w:rPr>
          <w:rFonts w:ascii="Bookman Old Style"/>
          <w:b w:val="0"/>
          <w:i/>
          <w:sz w:val="24"/>
        </w:rPr>
        <w:t>for</w:t>
      </w:r>
      <w:r>
        <w:rPr>
          <w:rFonts w:ascii="Bookman Old Style"/>
          <w:b w:val="0"/>
          <w:i/>
          <w:spacing w:val="-36"/>
          <w:sz w:val="24"/>
        </w:rPr>
        <w:t> </w:t>
      </w:r>
      <w:r>
        <w:rPr>
          <w:rFonts w:ascii="Bookman Old Style"/>
          <w:b w:val="0"/>
          <w:i/>
          <w:sz w:val="24"/>
        </w:rPr>
        <w:t>R</w:t>
      </w:r>
      <w:r>
        <w:rPr>
          <w:rFonts w:ascii="PMingLiU"/>
          <w:sz w:val="24"/>
        </w:rPr>
        <w:t>.</w:t>
      </w:r>
      <w:r>
        <w:rPr>
          <w:rFonts w:ascii="PMingLiU"/>
          <w:spacing w:val="-22"/>
          <w:sz w:val="24"/>
        </w:rPr>
        <w:t> </w:t>
      </w:r>
      <w:r>
        <w:rPr>
          <w:rFonts w:ascii="PMingLiU"/>
          <w:sz w:val="24"/>
        </w:rPr>
        <w:t>RStudio,</w:t>
      </w:r>
      <w:r>
        <w:rPr>
          <w:rFonts w:ascii="PMingLiU"/>
          <w:spacing w:val="31"/>
          <w:w w:val="110"/>
          <w:sz w:val="24"/>
        </w:rPr>
        <w:t> </w:t>
      </w:r>
      <w:r>
        <w:rPr>
          <w:rFonts w:ascii="PMingLiU"/>
          <w:sz w:val="24"/>
        </w:rPr>
        <w:t>Inc., </w:t>
      </w:r>
      <w:r>
        <w:rPr>
          <w:rFonts w:ascii="PMingLiU"/>
          <w:spacing w:val="30"/>
          <w:sz w:val="24"/>
        </w:rPr>
        <w:t> </w:t>
      </w:r>
      <w:r>
        <w:rPr>
          <w:rFonts w:ascii="PMingLiU"/>
          <w:sz w:val="24"/>
        </w:rPr>
        <w:t>Boston, </w:t>
      </w:r>
      <w:r>
        <w:rPr>
          <w:rFonts w:ascii="PMingLiU"/>
          <w:spacing w:val="31"/>
          <w:sz w:val="24"/>
        </w:rPr>
        <w:t> </w:t>
      </w:r>
      <w:r>
        <w:rPr>
          <w:rFonts w:ascii="PMingLiU"/>
          <w:sz w:val="24"/>
        </w:rPr>
        <w:t>MA.</w:t>
      </w:r>
      <w:r>
        <w:rPr>
          <w:rFonts w:ascii="PMingLiU"/>
          <w:sz w:val="24"/>
        </w:rPr>
      </w:r>
    </w:p>
    <w:p>
      <w:pPr>
        <w:spacing w:line="240" w:lineRule="auto" w:before="11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spacing w:line="242" w:lineRule="auto"/>
        <w:ind w:left="781" w:right="109" w:hanging="235"/>
        <w:jc w:val="both"/>
      </w:pPr>
      <w:bookmarkStart w:name="_bookmark229" w:id="353"/>
      <w:bookmarkEnd w:id="353"/>
      <w:r>
        <w:rPr/>
      </w:r>
      <w:r>
        <w:rPr>
          <w:spacing w:val="-5"/>
          <w:w w:val="105"/>
        </w:rPr>
        <w:t>Salway,</w:t>
      </w:r>
      <w:r>
        <w:rPr>
          <w:spacing w:val="61"/>
          <w:w w:val="105"/>
        </w:rPr>
        <w:t> </w:t>
      </w:r>
      <w:r>
        <w:rPr>
          <w:w w:val="105"/>
        </w:rPr>
        <w:t>R.,</w:t>
      </w:r>
      <w:r>
        <w:rPr>
          <w:spacing w:val="62"/>
          <w:w w:val="105"/>
        </w:rPr>
        <w:t> </w:t>
      </w:r>
      <w:r>
        <w:rPr>
          <w:spacing w:val="-2"/>
          <w:w w:val="105"/>
        </w:rPr>
        <w:t>Valenzuela,</w:t>
      </w:r>
      <w:r>
        <w:rPr>
          <w:spacing w:val="63"/>
          <w:w w:val="105"/>
        </w:rPr>
        <w:t> </w:t>
      </w:r>
      <w:r>
        <w:rPr>
          <w:w w:val="105"/>
        </w:rPr>
        <w:t>R.,</w:t>
      </w:r>
      <w:r>
        <w:rPr>
          <w:spacing w:val="62"/>
          <w:w w:val="105"/>
        </w:rPr>
        <w:t> </w:t>
      </w:r>
      <w:r>
        <w:rPr>
          <w:w w:val="105"/>
        </w:rPr>
        <w:t>Shoenberger,</w:t>
      </w:r>
      <w:r>
        <w:rPr>
          <w:spacing w:val="63"/>
          <w:w w:val="105"/>
        </w:rPr>
        <w:t> </w:t>
      </w:r>
      <w:r>
        <w:rPr>
          <w:w w:val="105"/>
        </w:rPr>
        <w:t>J.,</w:t>
      </w:r>
      <w:r>
        <w:rPr>
          <w:spacing w:val="62"/>
          <w:w w:val="105"/>
        </w:rPr>
        <w:t> </w:t>
      </w:r>
      <w:r>
        <w:rPr>
          <w:w w:val="105"/>
        </w:rPr>
        <w:t>Mallon,</w:t>
      </w:r>
      <w:r>
        <w:rPr>
          <w:spacing w:val="63"/>
          <w:w w:val="105"/>
        </w:rPr>
        <w:t> </w:t>
      </w:r>
      <w:r>
        <w:rPr>
          <w:w w:val="105"/>
        </w:rPr>
        <w:t>W.,</w:t>
      </w:r>
      <w:r>
        <w:rPr>
          <w:spacing w:val="62"/>
          <w:w w:val="105"/>
        </w:rPr>
        <w:t> </w:t>
      </w:r>
      <w:r>
        <w:rPr>
          <w:w w:val="105"/>
        </w:rPr>
        <w:t>and</w:t>
      </w:r>
      <w:r>
        <w:rPr>
          <w:spacing w:val="60"/>
          <w:w w:val="105"/>
        </w:rPr>
        <w:t> </w:t>
      </w:r>
      <w:r>
        <w:rPr>
          <w:w w:val="105"/>
        </w:rPr>
        <w:t>Viccellio,</w:t>
      </w:r>
      <w:r>
        <w:rPr>
          <w:spacing w:val="64"/>
          <w:w w:val="105"/>
        </w:rPr>
        <w:t> </w:t>
      </w:r>
      <w:r>
        <w:rPr>
          <w:w w:val="105"/>
        </w:rPr>
        <w:t>A.</w:t>
      </w:r>
      <w:r>
        <w:rPr>
          <w:spacing w:val="59"/>
          <w:w w:val="105"/>
        </w:rPr>
        <w:t> </w:t>
      </w:r>
      <w:r>
        <w:rPr>
          <w:w w:val="105"/>
        </w:rPr>
        <w:t>(2017).</w:t>
      </w:r>
      <w:r>
        <w:rPr>
          <w:spacing w:val="28"/>
          <w:w w:val="110"/>
        </w:rPr>
        <w:t> </w:t>
      </w:r>
      <w:r>
        <w:rPr>
          <w:w w:val="105"/>
        </w:rPr>
        <w:t>Emergency</w:t>
      </w:r>
      <w:r>
        <w:rPr>
          <w:spacing w:val="61"/>
          <w:w w:val="105"/>
        </w:rPr>
        <w:t> </w:t>
      </w:r>
      <w:r>
        <w:rPr>
          <w:spacing w:val="-1"/>
          <w:w w:val="110"/>
        </w:rPr>
        <w:t>department</w:t>
      </w:r>
      <w:r>
        <w:rPr>
          <w:spacing w:val="58"/>
          <w:w w:val="110"/>
        </w:rPr>
        <w:t> </w:t>
      </w:r>
      <w:r>
        <w:rPr>
          <w:spacing w:val="-1"/>
          <w:w w:val="105"/>
        </w:rPr>
        <w:t>(ed)</w:t>
      </w:r>
      <w:r>
        <w:rPr>
          <w:spacing w:val="61"/>
          <w:w w:val="105"/>
        </w:rPr>
        <w:t> </w:t>
      </w:r>
      <w:r>
        <w:rPr>
          <w:spacing w:val="-2"/>
          <w:w w:val="105"/>
        </w:rPr>
        <w:t>overcrowding:</w:t>
      </w:r>
      <w:r>
        <w:rPr>
          <w:spacing w:val="39"/>
          <w:w w:val="105"/>
        </w:rPr>
        <w:t> </w:t>
      </w:r>
      <w:r>
        <w:rPr>
          <w:w w:val="105"/>
        </w:rPr>
        <w:t>evidence-based</w:t>
      </w:r>
      <w:r>
        <w:rPr>
          <w:spacing w:val="63"/>
          <w:w w:val="105"/>
        </w:rPr>
        <w:t> </w:t>
      </w:r>
      <w:r>
        <w:rPr>
          <w:spacing w:val="-1"/>
          <w:w w:val="105"/>
        </w:rPr>
        <w:t>answers</w:t>
      </w:r>
      <w:r>
        <w:rPr>
          <w:spacing w:val="61"/>
          <w:w w:val="105"/>
        </w:rPr>
        <w:t> </w:t>
      </w:r>
      <w:r>
        <w:rPr>
          <w:w w:val="105"/>
        </w:rPr>
        <w:t>to</w:t>
      </w:r>
      <w:r>
        <w:rPr>
          <w:spacing w:val="61"/>
          <w:w w:val="105"/>
        </w:rPr>
        <w:t> </w:t>
      </w:r>
      <w:r>
        <w:rPr>
          <w:spacing w:val="-1"/>
          <w:w w:val="105"/>
        </w:rPr>
        <w:t>frequently</w:t>
      </w:r>
      <w:r>
        <w:rPr>
          <w:spacing w:val="31"/>
          <w:w w:val="118"/>
        </w:rPr>
        <w:t> </w:t>
      </w:r>
      <w:r>
        <w:rPr/>
        <w:t>as</w:t>
      </w:r>
      <w:r>
        <w:rPr>
          <w:spacing w:val="-7"/>
        </w:rPr>
        <w:t>k</w:t>
      </w:r>
      <w:r>
        <w:rPr/>
        <w:t>ed</w:t>
      </w:r>
      <w:r>
        <w:rPr>
          <w:spacing w:val="-27"/>
        </w:rPr>
        <w:t> </w:t>
      </w:r>
      <w:r>
        <w:rPr/>
        <w:t>questions.</w:t>
      </w:r>
      <w:r>
        <w:rPr>
          <w:spacing w:val="-1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evista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</w:rPr>
        <w:t>M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4"/>
        </w:rPr>
        <w:t>´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edi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</w:rPr>
        <w:t>c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C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8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2"/>
        </w:rPr>
        <w:t>´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ıni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3"/>
        </w:rPr>
        <w:t>c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3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as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Condes</w:t>
      </w:r>
      <w:r>
        <w:rPr/>
        <w:t>,</w:t>
      </w:r>
      <w:r>
        <w:rPr>
          <w:spacing w:val="-26"/>
        </w:rPr>
        <w:t> </w:t>
      </w:r>
      <w:r>
        <w:rPr/>
        <w:t>28(2):213–219.</w:t>
      </w:r>
      <w:r>
        <w:rPr/>
      </w:r>
    </w:p>
    <w:p>
      <w:pPr>
        <w:spacing w:line="240" w:lineRule="auto" w:before="2"/>
        <w:rPr>
          <w:rFonts w:ascii="PMingLiU" w:hAnsi="PMingLiU" w:cs="PMingLiU" w:eastAsia="PMingLiU"/>
          <w:sz w:val="19"/>
          <w:szCs w:val="19"/>
        </w:rPr>
      </w:pPr>
    </w:p>
    <w:p>
      <w:pPr>
        <w:spacing w:line="318" w:lineRule="exact" w:before="0"/>
        <w:ind w:left="781" w:right="123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30" w:id="354"/>
      <w:bookmarkEnd w:id="354"/>
      <w:r>
        <w:rPr/>
      </w:r>
      <w:r>
        <w:rPr>
          <w:rFonts w:ascii="PMingLiU"/>
          <w:w w:val="105"/>
          <w:sz w:val="24"/>
        </w:rPr>
        <w:t>SAS</w:t>
      </w:r>
      <w:r>
        <w:rPr>
          <w:rFonts w:ascii="PMingLiU"/>
          <w:spacing w:val="-11"/>
          <w:w w:val="105"/>
          <w:sz w:val="24"/>
        </w:rPr>
        <w:t> </w:t>
      </w:r>
      <w:r>
        <w:rPr>
          <w:rFonts w:ascii="PMingLiU"/>
          <w:w w:val="105"/>
          <w:sz w:val="24"/>
        </w:rPr>
        <w:t>Institute</w:t>
      </w:r>
      <w:r>
        <w:rPr>
          <w:rFonts w:ascii="PMingLiU"/>
          <w:spacing w:val="-9"/>
          <w:w w:val="105"/>
          <w:sz w:val="24"/>
        </w:rPr>
        <w:t> </w:t>
      </w:r>
      <w:r>
        <w:rPr>
          <w:rFonts w:ascii="PMingLiU"/>
          <w:w w:val="105"/>
          <w:sz w:val="24"/>
        </w:rPr>
        <w:t>Inc</w:t>
      </w:r>
      <w:r>
        <w:rPr>
          <w:rFonts w:ascii="PMingLiU"/>
          <w:spacing w:val="-10"/>
          <w:w w:val="105"/>
          <w:sz w:val="24"/>
        </w:rPr>
        <w:t> </w:t>
      </w:r>
      <w:r>
        <w:rPr>
          <w:rFonts w:ascii="PMingLiU"/>
          <w:w w:val="105"/>
          <w:sz w:val="24"/>
        </w:rPr>
        <w:t>(2013).</w:t>
      </w:r>
      <w:r>
        <w:rPr>
          <w:rFonts w:ascii="PMingLiU"/>
          <w:spacing w:val="9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SAS</w:t>
      </w:r>
      <w:r>
        <w:rPr>
          <w:rFonts w:ascii="Bookman Old Style"/>
          <w:b w:val="0"/>
          <w:i/>
          <w:spacing w:val="-16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9.4</w:t>
      </w:r>
      <w:r>
        <w:rPr>
          <w:rFonts w:ascii="Bookman Old Style"/>
          <w:b w:val="0"/>
          <w:i/>
          <w:spacing w:val="-16"/>
          <w:w w:val="105"/>
          <w:sz w:val="24"/>
        </w:rPr>
        <w:t> </w:t>
      </w:r>
      <w:r>
        <w:rPr>
          <w:rFonts w:ascii="Bookman Old Style"/>
          <w:b w:val="0"/>
          <w:i/>
          <w:w w:val="105"/>
          <w:sz w:val="24"/>
        </w:rPr>
        <w:t>Statements: </w:t>
      </w:r>
      <w:r>
        <w:rPr>
          <w:rFonts w:ascii="Bookman Old Style"/>
          <w:b w:val="0"/>
          <w:i/>
          <w:spacing w:val="-5"/>
          <w:w w:val="105"/>
          <w:sz w:val="24"/>
        </w:rPr>
        <w:t>Reference.</w:t>
      </w:r>
      <w:r>
        <w:rPr>
          <w:rFonts w:ascii="Bookman Old Style"/>
          <w:b w:val="0"/>
          <w:i/>
          <w:spacing w:val="-1"/>
          <w:w w:val="105"/>
          <w:sz w:val="24"/>
        </w:rPr>
        <w:t> </w:t>
      </w:r>
      <w:r>
        <w:rPr>
          <w:rFonts w:ascii="PMingLiU"/>
          <w:w w:val="105"/>
          <w:sz w:val="24"/>
        </w:rPr>
        <w:t>SAS</w:t>
      </w:r>
      <w:r>
        <w:rPr>
          <w:rFonts w:ascii="PMingLiU"/>
          <w:spacing w:val="-10"/>
          <w:w w:val="105"/>
          <w:sz w:val="24"/>
        </w:rPr>
        <w:t> </w:t>
      </w:r>
      <w:r>
        <w:rPr>
          <w:rFonts w:ascii="PMingLiU"/>
          <w:w w:val="105"/>
          <w:sz w:val="24"/>
        </w:rPr>
        <w:t>Institute</w:t>
      </w:r>
      <w:r>
        <w:rPr>
          <w:rFonts w:ascii="PMingLiU"/>
          <w:spacing w:val="-9"/>
          <w:w w:val="105"/>
          <w:sz w:val="24"/>
        </w:rPr>
        <w:t> </w:t>
      </w:r>
      <w:r>
        <w:rPr>
          <w:rFonts w:ascii="PMingLiU"/>
          <w:w w:val="105"/>
          <w:sz w:val="24"/>
        </w:rPr>
        <w:t>Inc.,</w:t>
      </w:r>
      <w:r>
        <w:rPr>
          <w:rFonts w:ascii="PMingLiU"/>
          <w:spacing w:val="-10"/>
          <w:w w:val="105"/>
          <w:sz w:val="24"/>
        </w:rPr>
        <w:t> </w:t>
      </w:r>
      <w:r>
        <w:rPr>
          <w:rFonts w:ascii="PMingLiU"/>
          <w:spacing w:val="-4"/>
          <w:w w:val="105"/>
          <w:sz w:val="24"/>
        </w:rPr>
        <w:t>Cary,</w:t>
      </w:r>
      <w:r>
        <w:rPr>
          <w:rFonts w:ascii="PMingLiU"/>
          <w:spacing w:val="24"/>
          <w:w w:val="114"/>
          <w:sz w:val="24"/>
        </w:rPr>
        <w:t> </w:t>
      </w:r>
      <w:r>
        <w:rPr>
          <w:rFonts w:ascii="PMingLiU"/>
          <w:w w:val="105"/>
          <w:sz w:val="24"/>
        </w:rPr>
        <w:t>NC.</w:t>
      </w:r>
      <w:r>
        <w:rPr>
          <w:rFonts w:ascii="PMingLiU"/>
          <w:sz w:val="24"/>
        </w:rPr>
      </w:r>
    </w:p>
    <w:p>
      <w:pPr>
        <w:spacing w:line="240" w:lineRule="auto" w:before="11"/>
        <w:rPr>
          <w:rFonts w:ascii="PMingLiU" w:hAnsi="PMingLiU" w:cs="PMingLiU" w:eastAsia="PMingLiU"/>
          <w:sz w:val="17"/>
          <w:szCs w:val="17"/>
        </w:rPr>
      </w:pPr>
    </w:p>
    <w:p>
      <w:pPr>
        <w:pStyle w:val="BodyText"/>
        <w:tabs>
          <w:tab w:pos="3424" w:val="left" w:leader="none"/>
        </w:tabs>
        <w:spacing w:line="240" w:lineRule="auto"/>
        <w:ind w:right="0"/>
        <w:jc w:val="left"/>
      </w:pPr>
      <w:bookmarkStart w:name="_bookmark231" w:id="355"/>
      <w:bookmarkEnd w:id="355"/>
      <w:r>
        <w:rPr/>
      </w:r>
      <w:r>
        <w:rPr>
          <w:w w:val="110"/>
        </w:rPr>
        <w:t>Southland </w:t>
      </w:r>
      <w:r>
        <w:rPr>
          <w:spacing w:val="26"/>
          <w:w w:val="110"/>
        </w:rPr>
        <w:t> </w:t>
      </w:r>
      <w:r>
        <w:rPr>
          <w:w w:val="110"/>
        </w:rPr>
        <w:t>times </w:t>
      </w:r>
      <w:r>
        <w:rPr>
          <w:spacing w:val="26"/>
          <w:w w:val="110"/>
        </w:rPr>
        <w:t> </w:t>
      </w:r>
      <w:r>
        <w:rPr>
          <w:w w:val="110"/>
        </w:rPr>
        <w:t>(2015).</w:t>
        <w:tab/>
        <w:t>Health</w:t>
      </w:r>
      <w:r>
        <w:rPr>
          <w:spacing w:val="58"/>
          <w:w w:val="110"/>
        </w:rPr>
        <w:t> </w:t>
      </w:r>
      <w:r>
        <w:rPr>
          <w:w w:val="110"/>
        </w:rPr>
        <w:t>board</w:t>
      </w:r>
      <w:r>
        <w:rPr>
          <w:spacing w:val="59"/>
          <w:w w:val="110"/>
        </w:rPr>
        <w:t> </w:t>
      </w:r>
      <w:r>
        <w:rPr>
          <w:w w:val="110"/>
        </w:rPr>
        <w:t>accepts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delays</w:t>
      </w:r>
      <w:r>
        <w:rPr>
          <w:spacing w:val="57"/>
          <w:w w:val="110"/>
        </w:rPr>
        <w:t> </w:t>
      </w:r>
      <w:r>
        <w:rPr>
          <w:w w:val="110"/>
        </w:rPr>
        <w:t>caused</w:t>
      </w:r>
      <w:r>
        <w:rPr>
          <w:spacing w:val="59"/>
          <w:w w:val="110"/>
        </w:rPr>
        <w:t> </w:t>
      </w:r>
      <w:r>
        <w:rPr>
          <w:spacing w:val="-2"/>
          <w:w w:val="110"/>
        </w:rPr>
        <w:t>woman’s</w:t>
      </w:r>
      <w:r>
        <w:rPr>
          <w:spacing w:val="59"/>
          <w:w w:val="110"/>
        </w:rPr>
        <w:t> </w:t>
      </w:r>
      <w:r>
        <w:rPr>
          <w:w w:val="110"/>
        </w:rPr>
        <w:t>death.</w:t>
      </w:r>
      <w:r>
        <w:rPr/>
      </w:r>
    </w:p>
    <w:p>
      <w:pPr>
        <w:spacing w:before="3"/>
        <w:ind w:left="769" w:right="0" w:firstLine="0"/>
        <w:jc w:val="left"/>
        <w:rPr>
          <w:rFonts w:ascii="PMingLiU" w:hAnsi="PMingLiU" w:cs="PMingLiU" w:eastAsia="PMingLiU"/>
          <w:sz w:val="24"/>
          <w:szCs w:val="24"/>
        </w:rPr>
      </w:pPr>
      <w:hyperlink r:id="rId188">
        <w:r>
          <w:rPr>
            <w:rFonts w:ascii="Bookman Old Style"/>
            <w:b w:val="0"/>
            <w:i/>
            <w:spacing w:val="-3"/>
            <w:w w:val="95"/>
            <w:sz w:val="24"/>
          </w:rPr>
          <w:t>https://www.pr</w:t>
        </w:r>
      </w:hyperlink>
      <w:r>
        <w:rPr>
          <w:rFonts w:ascii="Bookman Old Style"/>
          <w:b w:val="0"/>
          <w:i/>
          <w:spacing w:val="-3"/>
          <w:w w:val="95"/>
          <w:sz w:val="24"/>
        </w:rPr>
        <w:t>essre</w:t>
      </w:r>
      <w:hyperlink r:id="rId188">
        <w:r>
          <w:rPr>
            <w:rFonts w:ascii="Bookman Old Style"/>
            <w:b w:val="0"/>
            <w:i/>
            <w:spacing w:val="-3"/>
            <w:w w:val="95"/>
            <w:sz w:val="24"/>
          </w:rPr>
          <w:t>ader.c</w:t>
        </w:r>
      </w:hyperlink>
      <w:r>
        <w:rPr>
          <w:rFonts w:ascii="Bookman Old Style"/>
          <w:b w:val="0"/>
          <w:i/>
          <w:spacing w:val="-3"/>
          <w:w w:val="95"/>
          <w:sz w:val="24"/>
        </w:rPr>
        <w:t>om/</w:t>
      </w:r>
      <w:hyperlink r:id="rId188">
        <w:r>
          <w:rPr>
            <w:rFonts w:ascii="PMingLiU"/>
            <w:spacing w:val="-2"/>
            <w:w w:val="95"/>
            <w:sz w:val="24"/>
          </w:rPr>
          <w:t>.</w:t>
        </w:r>
        <w:r>
          <w:rPr>
            <w:rFonts w:ascii="PMingLiU"/>
            <w:sz w:val="24"/>
          </w:rPr>
        </w:r>
      </w:hyperlink>
    </w:p>
    <w:p>
      <w:pPr>
        <w:spacing w:line="240" w:lineRule="auto" w:before="5"/>
        <w:rPr>
          <w:rFonts w:ascii="PMingLiU" w:hAnsi="PMingLiU" w:cs="PMingLiU" w:eastAsia="PMingLiU"/>
          <w:sz w:val="19"/>
          <w:szCs w:val="19"/>
        </w:rPr>
      </w:pPr>
    </w:p>
    <w:p>
      <w:pPr>
        <w:spacing w:line="318" w:lineRule="exact" w:before="0"/>
        <w:ind w:left="769" w:right="109" w:hanging="222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32" w:id="356"/>
      <w:bookmarkEnd w:id="356"/>
      <w:r>
        <w:rPr/>
      </w:r>
      <w:r>
        <w:rPr>
          <w:rFonts w:ascii="PMingLiU" w:hAnsi="PMingLiU" w:cs="PMingLiU" w:eastAsia="PMingLiU"/>
          <w:sz w:val="24"/>
          <w:szCs w:val="24"/>
        </w:rPr>
        <w:t>Spiegelhalter,</w:t>
      </w:r>
      <w:r>
        <w:rPr>
          <w:rFonts w:ascii="PMingLiU" w:hAnsi="PMingLiU" w:cs="PMingLiU" w:eastAsia="PMingLiU"/>
          <w:spacing w:val="4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D.</w:t>
      </w:r>
      <w:r>
        <w:rPr>
          <w:rFonts w:ascii="PMingLiU" w:hAnsi="PMingLiU" w:cs="PMingLiU" w:eastAsia="PMingLiU"/>
          <w:spacing w:val="3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J.,</w:t>
      </w:r>
      <w:r>
        <w:rPr>
          <w:rFonts w:ascii="PMingLiU" w:hAnsi="PMingLiU" w:cs="PMingLiU" w:eastAsia="PMingLiU"/>
          <w:spacing w:val="5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Best,</w:t>
      </w:r>
      <w:r>
        <w:rPr>
          <w:rFonts w:ascii="PMingLiU" w:hAnsi="PMingLiU" w:cs="PMingLiU" w:eastAsia="PMingLiU"/>
          <w:spacing w:val="4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N.</w:t>
      </w:r>
      <w:r>
        <w:rPr>
          <w:rFonts w:ascii="PMingLiU" w:hAnsi="PMingLiU" w:cs="PMingLiU" w:eastAsia="PMingLiU"/>
          <w:spacing w:val="3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G.,</w:t>
      </w:r>
      <w:r>
        <w:rPr>
          <w:rFonts w:ascii="PMingLiU" w:hAnsi="PMingLiU" w:cs="PMingLiU" w:eastAsia="PMingLiU"/>
          <w:spacing w:val="4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Carlin,</w:t>
      </w:r>
      <w:r>
        <w:rPr>
          <w:rFonts w:ascii="PMingLiU" w:hAnsi="PMingLiU" w:cs="PMingLiU" w:eastAsia="PMingLiU"/>
          <w:spacing w:val="5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B.</w:t>
      </w:r>
      <w:r>
        <w:rPr>
          <w:rFonts w:ascii="PMingLiU" w:hAnsi="PMingLiU" w:cs="PMingLiU" w:eastAsia="PMingLiU"/>
          <w:spacing w:val="38"/>
          <w:sz w:val="24"/>
          <w:szCs w:val="24"/>
        </w:rPr>
        <w:t> </w:t>
      </w:r>
      <w:r>
        <w:rPr>
          <w:rFonts w:ascii="PMingLiU" w:hAnsi="PMingLiU" w:cs="PMingLiU" w:eastAsia="PMingLiU"/>
          <w:spacing w:val="-6"/>
          <w:w w:val="105"/>
          <w:sz w:val="24"/>
          <w:szCs w:val="24"/>
        </w:rPr>
        <w:t>P</w:t>
      </w:r>
      <w:r>
        <w:rPr>
          <w:rFonts w:ascii="PMingLiU" w:hAnsi="PMingLiU" w:cs="PMingLiU" w:eastAsia="PMingLiU"/>
          <w:spacing w:val="-7"/>
          <w:w w:val="105"/>
          <w:sz w:val="24"/>
          <w:szCs w:val="24"/>
        </w:rPr>
        <w:t>.,</w:t>
      </w:r>
      <w:r>
        <w:rPr>
          <w:rFonts w:ascii="PMingLiU" w:hAnsi="PMingLiU" w:cs="PMingLiU" w:eastAsia="PMingLiU"/>
          <w:spacing w:val="43"/>
          <w:w w:val="10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39"/>
          <w:sz w:val="24"/>
          <w:szCs w:val="24"/>
        </w:rPr>
        <w:t> </w:t>
      </w:r>
      <w:r>
        <w:rPr>
          <w:rFonts w:ascii="PMingLiU" w:hAnsi="PMingLiU" w:cs="PMingLiU" w:eastAsia="PMingLiU"/>
          <w:spacing w:val="-7"/>
          <w:sz w:val="24"/>
          <w:szCs w:val="24"/>
        </w:rPr>
        <w:t>V</w:t>
      </w:r>
      <w:r>
        <w:rPr>
          <w:rFonts w:ascii="PMingLiU" w:hAnsi="PMingLiU" w:cs="PMingLiU" w:eastAsia="PMingLiU"/>
          <w:spacing w:val="-6"/>
          <w:sz w:val="24"/>
          <w:szCs w:val="24"/>
        </w:rPr>
        <w:t>an</w:t>
      </w:r>
      <w:r>
        <w:rPr>
          <w:rFonts w:ascii="PMingLiU" w:hAnsi="PMingLiU" w:cs="PMingLiU" w:eastAsia="PMingLiU"/>
          <w:spacing w:val="3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Der </w:t>
      </w:r>
      <w:r>
        <w:rPr>
          <w:rFonts w:ascii="PMingLiU" w:hAnsi="PMingLiU" w:cs="PMingLiU" w:eastAsia="PMingLiU"/>
          <w:spacing w:val="3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Linde, </w:t>
      </w:r>
      <w:r>
        <w:rPr>
          <w:rFonts w:ascii="PMingLiU" w:hAnsi="PMingLiU" w:cs="PMingLiU" w:eastAsia="PMingLiU"/>
          <w:spacing w:val="4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A. </w:t>
      </w:r>
      <w:r>
        <w:rPr>
          <w:rFonts w:ascii="PMingLiU" w:hAnsi="PMingLiU" w:cs="PMingLiU" w:eastAsia="PMingLiU"/>
          <w:spacing w:val="3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(2002).</w:t>
      </w:r>
      <w:r>
        <w:rPr>
          <w:rFonts w:ascii="PMingLiU" w:hAnsi="PMingLiU" w:cs="PMingLiU" w:eastAsia="PMingLiU"/>
          <w:spacing w:val="22"/>
          <w:w w:val="110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Bayesian</w:t>
      </w:r>
      <w:r>
        <w:rPr>
          <w:rFonts w:ascii="PMingLiU" w:hAnsi="PMingLiU" w:cs="PMingLiU" w:eastAsia="PMingLiU"/>
          <w:spacing w:val="3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measures</w:t>
      </w:r>
      <w:r>
        <w:rPr>
          <w:rFonts w:ascii="PMingLiU" w:hAnsi="PMingLiU" w:cs="PMingLiU" w:eastAsia="PMingLiU"/>
          <w:spacing w:val="3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of</w:t>
      </w:r>
      <w:r>
        <w:rPr>
          <w:rFonts w:ascii="PMingLiU" w:hAnsi="PMingLiU" w:cs="PMingLiU" w:eastAsia="PMingLiU"/>
          <w:spacing w:val="3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model</w:t>
      </w:r>
      <w:r>
        <w:rPr>
          <w:rFonts w:ascii="PMingLiU" w:hAnsi="PMingLiU" w:cs="PMingLiU" w:eastAsia="PMingLiU"/>
          <w:spacing w:val="31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complexity</w:t>
      </w:r>
      <w:r>
        <w:rPr>
          <w:rFonts w:ascii="PMingLiU" w:hAnsi="PMingLiU" w:cs="PMingLiU" w:eastAsia="PMingLiU"/>
          <w:spacing w:val="3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3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fi 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Journal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6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6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sz w:val="24"/>
          <w:szCs w:val="24"/>
        </w:rPr>
        <w:t>oyal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statistical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1"/>
          <w:w w:val="8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society: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Series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b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4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  <w:sz w:val="24"/>
          <w:szCs w:val="24"/>
        </w:rPr>
        <w:t>(statistical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5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methodology)</w:t>
      </w:r>
      <w:r>
        <w:rPr>
          <w:rFonts w:ascii="PMingLiU" w:hAnsi="PMingLiU" w:cs="PMingLiU" w:eastAsia="PMingLiU"/>
          <w:spacing w:val="-2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27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64(4):583–639.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spacing w:after="0" w:line="318" w:lineRule="exact"/>
        <w:jc w:val="both"/>
        <w:rPr>
          <w:rFonts w:ascii="PMingLiU" w:hAnsi="PMingLiU" w:cs="PMingLiU" w:eastAsia="PMingLiU"/>
          <w:sz w:val="24"/>
          <w:szCs w:val="24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240" w:lineRule="auto" w:before="0"/>
        <w:rPr>
          <w:rFonts w:ascii="PMingLiU" w:hAnsi="PMingLiU" w:cs="PMingLiU" w:eastAsia="PMingLiU"/>
          <w:sz w:val="20"/>
          <w:szCs w:val="20"/>
        </w:rPr>
      </w:pPr>
    </w:p>
    <w:p>
      <w:pPr>
        <w:spacing w:line="240" w:lineRule="auto" w:before="5"/>
        <w:rPr>
          <w:rFonts w:ascii="PMingLiU" w:hAnsi="PMingLiU" w:cs="PMingLiU" w:eastAsia="PMingLiU"/>
          <w:sz w:val="14"/>
          <w:szCs w:val="14"/>
        </w:rPr>
      </w:pPr>
    </w:p>
    <w:p>
      <w:pPr>
        <w:spacing w:line="318" w:lineRule="exact" w:before="24"/>
        <w:ind w:left="336" w:right="552" w:hanging="219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33" w:id="357"/>
      <w:bookmarkEnd w:id="357"/>
      <w:r>
        <w:rPr/>
      </w:r>
      <w:r>
        <w:rPr>
          <w:rFonts w:ascii="PMingLiU"/>
          <w:sz w:val="24"/>
        </w:rPr>
        <w:t>Stigler,</w:t>
      </w:r>
      <w:r>
        <w:rPr>
          <w:rFonts w:ascii="PMingLiU"/>
          <w:spacing w:val="-28"/>
          <w:sz w:val="24"/>
        </w:rPr>
        <w:t> </w:t>
      </w:r>
      <w:r>
        <w:rPr>
          <w:rFonts w:ascii="PMingLiU"/>
          <w:sz w:val="24"/>
        </w:rPr>
        <w:t>S.</w:t>
      </w:r>
      <w:r>
        <w:rPr>
          <w:rFonts w:ascii="PMingLiU"/>
          <w:spacing w:val="-27"/>
          <w:sz w:val="24"/>
        </w:rPr>
        <w:t> </w:t>
      </w:r>
      <w:r>
        <w:rPr>
          <w:rFonts w:ascii="PMingLiU"/>
          <w:sz w:val="24"/>
        </w:rPr>
        <w:t>M.</w:t>
      </w:r>
      <w:r>
        <w:rPr>
          <w:rFonts w:ascii="PMingLiU"/>
          <w:spacing w:val="-27"/>
          <w:sz w:val="24"/>
        </w:rPr>
        <w:t> </w:t>
      </w:r>
      <w:r>
        <w:rPr>
          <w:rFonts w:ascii="PMingLiU"/>
          <w:sz w:val="24"/>
        </w:rPr>
        <w:t>(2002).</w:t>
      </w:r>
      <w:r>
        <w:rPr>
          <w:rFonts w:ascii="PMingLiU"/>
          <w:spacing w:val="-15"/>
          <w:sz w:val="24"/>
        </w:rPr>
        <w:t> </w:t>
      </w:r>
      <w:r>
        <w:rPr>
          <w:rFonts w:ascii="Bookman Old Style"/>
          <w:b w:val="0"/>
          <w:i/>
          <w:sz w:val="24"/>
        </w:rPr>
        <w:t>Statistics</w:t>
      </w:r>
      <w:r>
        <w:rPr>
          <w:rFonts w:ascii="Bookman Old Style"/>
          <w:b w:val="0"/>
          <w:i/>
          <w:spacing w:val="-35"/>
          <w:sz w:val="24"/>
        </w:rPr>
        <w:t> </w:t>
      </w:r>
      <w:r>
        <w:rPr>
          <w:rFonts w:ascii="Bookman Old Style"/>
          <w:b w:val="0"/>
          <w:i/>
          <w:sz w:val="24"/>
        </w:rPr>
        <w:t>on</w:t>
      </w:r>
      <w:r>
        <w:rPr>
          <w:rFonts w:ascii="Bookman Old Style"/>
          <w:b w:val="0"/>
          <w:i/>
          <w:spacing w:val="-34"/>
          <w:sz w:val="24"/>
        </w:rPr>
        <w:t> </w:t>
      </w:r>
      <w:r>
        <w:rPr>
          <w:rFonts w:ascii="Bookman Old Style"/>
          <w:b w:val="0"/>
          <w:i/>
          <w:sz w:val="24"/>
        </w:rPr>
        <w:t>the</w:t>
      </w:r>
      <w:r>
        <w:rPr>
          <w:rFonts w:ascii="Bookman Old Style"/>
          <w:b w:val="0"/>
          <w:i/>
          <w:spacing w:val="-34"/>
          <w:sz w:val="24"/>
        </w:rPr>
        <w:t> </w:t>
      </w:r>
      <w:r>
        <w:rPr>
          <w:rFonts w:ascii="Bookman Old Style"/>
          <w:b w:val="0"/>
          <w:i/>
          <w:sz w:val="24"/>
        </w:rPr>
        <w:t>table:</w:t>
      </w:r>
      <w:r>
        <w:rPr>
          <w:rFonts w:ascii="Bookman Old Style"/>
          <w:b w:val="0"/>
          <w:i/>
          <w:spacing w:val="-24"/>
          <w:sz w:val="24"/>
        </w:rPr>
        <w:t> </w:t>
      </w:r>
      <w:r>
        <w:rPr>
          <w:rFonts w:ascii="Bookman Old Style"/>
          <w:b w:val="0"/>
          <w:i/>
          <w:sz w:val="24"/>
        </w:rPr>
        <w:t>The</w:t>
      </w:r>
      <w:r>
        <w:rPr>
          <w:rFonts w:ascii="Bookman Old Style"/>
          <w:b w:val="0"/>
          <w:i/>
          <w:spacing w:val="-34"/>
          <w:sz w:val="24"/>
        </w:rPr>
        <w:t> </w:t>
      </w:r>
      <w:r>
        <w:rPr>
          <w:rFonts w:ascii="Bookman Old Style"/>
          <w:b w:val="0"/>
          <w:i/>
          <w:sz w:val="24"/>
        </w:rPr>
        <w:t>history</w:t>
      </w:r>
      <w:r>
        <w:rPr>
          <w:rFonts w:ascii="Bookman Old Style"/>
          <w:b w:val="0"/>
          <w:i/>
          <w:spacing w:val="-34"/>
          <w:sz w:val="24"/>
        </w:rPr>
        <w:t> </w:t>
      </w:r>
      <w:r>
        <w:rPr>
          <w:rFonts w:ascii="Bookman Old Style"/>
          <w:b w:val="0"/>
          <w:i/>
          <w:sz w:val="24"/>
        </w:rPr>
        <w:t>of</w:t>
      </w:r>
      <w:r>
        <w:rPr>
          <w:rFonts w:ascii="Bookman Old Style"/>
          <w:b w:val="0"/>
          <w:i/>
          <w:spacing w:val="-35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statistical</w:t>
      </w:r>
      <w:r>
        <w:rPr>
          <w:rFonts w:ascii="Bookman Old Style"/>
          <w:b w:val="0"/>
          <w:i/>
          <w:spacing w:val="-34"/>
          <w:sz w:val="24"/>
        </w:rPr>
        <w:t> </w:t>
      </w:r>
      <w:r>
        <w:rPr>
          <w:rFonts w:ascii="Bookman Old Style"/>
          <w:b w:val="0"/>
          <w:i/>
          <w:spacing w:val="-4"/>
          <w:sz w:val="24"/>
        </w:rPr>
        <w:t>concepts</w:t>
      </w:r>
      <w:r>
        <w:rPr>
          <w:rFonts w:ascii="Bookman Old Style"/>
          <w:b w:val="0"/>
          <w:i/>
          <w:spacing w:val="-35"/>
          <w:sz w:val="24"/>
        </w:rPr>
        <w:t> </w:t>
      </w:r>
      <w:r>
        <w:rPr>
          <w:rFonts w:ascii="Bookman Old Style"/>
          <w:b w:val="0"/>
          <w:i/>
          <w:sz w:val="24"/>
        </w:rPr>
        <w:t>and</w:t>
      </w:r>
      <w:r>
        <w:rPr>
          <w:rFonts w:ascii="Bookman Old Style"/>
          <w:b w:val="0"/>
          <w:i/>
          <w:spacing w:val="21"/>
          <w:w w:val="82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methods</w:t>
      </w:r>
      <w:r>
        <w:rPr>
          <w:rFonts w:ascii="PMingLiU"/>
          <w:spacing w:val="-2"/>
          <w:sz w:val="24"/>
        </w:rPr>
        <w:t>.</w:t>
      </w:r>
      <w:r>
        <w:rPr>
          <w:rFonts w:ascii="PMingLiU"/>
          <w:sz w:val="24"/>
        </w:rPr>
        <w:t> </w:t>
      </w:r>
      <w:r>
        <w:rPr>
          <w:rFonts w:ascii="PMingLiU"/>
          <w:spacing w:val="31"/>
          <w:sz w:val="24"/>
        </w:rPr>
        <w:t> </w:t>
      </w:r>
      <w:r>
        <w:rPr>
          <w:rFonts w:ascii="PMingLiU"/>
          <w:spacing w:val="-2"/>
          <w:sz w:val="24"/>
        </w:rPr>
        <w:t>Harvard</w:t>
      </w:r>
      <w:r>
        <w:rPr>
          <w:rFonts w:ascii="PMingLiU"/>
          <w:spacing w:val="54"/>
          <w:sz w:val="24"/>
        </w:rPr>
        <w:t> </w:t>
      </w:r>
      <w:r>
        <w:rPr>
          <w:rFonts w:ascii="PMingLiU"/>
          <w:spacing w:val="-2"/>
          <w:sz w:val="24"/>
        </w:rPr>
        <w:t>University</w:t>
      </w:r>
      <w:r>
        <w:rPr>
          <w:rFonts w:ascii="PMingLiU"/>
          <w:spacing w:val="54"/>
          <w:sz w:val="24"/>
        </w:rPr>
        <w:t> </w:t>
      </w:r>
      <w:r>
        <w:rPr>
          <w:rFonts w:ascii="PMingLiU"/>
          <w:sz w:val="24"/>
        </w:rPr>
        <w:t>Press.</w:t>
      </w:r>
      <w:r>
        <w:rPr>
          <w:rFonts w:ascii="PMingLiU"/>
          <w:sz w:val="24"/>
        </w:rPr>
      </w:r>
    </w:p>
    <w:p>
      <w:pPr>
        <w:spacing w:line="318" w:lineRule="exact" w:before="199"/>
        <w:ind w:left="351" w:right="546" w:hanging="23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34" w:id="358"/>
      <w:bookmarkEnd w:id="358"/>
      <w:r>
        <w:rPr/>
      </w:r>
      <w:r>
        <w:rPr>
          <w:rFonts w:ascii="PMingLiU" w:hAnsi="PMingLiU" w:cs="PMingLiU" w:eastAsia="PMingLiU"/>
          <w:sz w:val="24"/>
          <w:szCs w:val="24"/>
        </w:rPr>
        <w:t>Su,</w:t>
      </w:r>
      <w:r>
        <w:rPr>
          <w:rFonts w:ascii="PMingLiU" w:hAnsi="PMingLiU" w:cs="PMingLiU" w:eastAsia="PMingLiU"/>
          <w:spacing w:val="9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Y.-S.</w:t>
      </w:r>
      <w:r>
        <w:rPr>
          <w:rFonts w:ascii="PMingLiU" w:hAnsi="PMingLiU" w:cs="PMingLiU" w:eastAsia="PMingLiU"/>
          <w:spacing w:val="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7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Yajima,</w:t>
      </w:r>
      <w:r>
        <w:rPr>
          <w:rFonts w:ascii="PMingLiU" w:hAnsi="PMingLiU" w:cs="PMingLiU" w:eastAsia="PMingLiU"/>
          <w:spacing w:val="1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M.</w:t>
      </w:r>
      <w:r>
        <w:rPr>
          <w:rFonts w:ascii="PMingLiU" w:hAnsi="PMingLiU" w:cs="PMingLiU" w:eastAsia="PMingLiU"/>
          <w:spacing w:val="7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(2015).</w:t>
      </w:r>
      <w:r>
        <w:rPr>
          <w:rFonts w:ascii="PMingLiU" w:hAnsi="PMingLiU" w:cs="PMingLiU" w:eastAsia="PMingLiU"/>
          <w:spacing w:val="27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R2jags: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1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Using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to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sz w:val="24"/>
          <w:szCs w:val="24"/>
        </w:rPr>
        <w:t>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sz w:val="24"/>
          <w:szCs w:val="24"/>
        </w:rPr>
        <w:t>un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3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sz w:val="24"/>
          <w:szCs w:val="24"/>
        </w:rPr>
        <w:t>’JAGS’</w:t>
      </w:r>
      <w:r>
        <w:rPr>
          <w:rFonts w:ascii="PMingLiU" w:hAnsi="PMingLiU" w:cs="PMingLiU" w:eastAsia="PMingLiU"/>
          <w:spacing w:val="-1"/>
          <w:sz w:val="24"/>
          <w:szCs w:val="24"/>
        </w:rPr>
        <w:t>.</w:t>
      </w:r>
      <w:r>
        <w:rPr>
          <w:rFonts w:ascii="PMingLiU" w:hAnsi="PMingLiU" w:cs="PMingLiU" w:eastAsia="PMingLiU"/>
          <w:spacing w:val="28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R</w:t>
      </w:r>
      <w:r>
        <w:rPr>
          <w:rFonts w:ascii="PMingLiU" w:hAnsi="PMingLiU" w:cs="PMingLiU" w:eastAsia="PMingLiU"/>
          <w:spacing w:val="7"/>
          <w:sz w:val="24"/>
          <w:szCs w:val="24"/>
        </w:rPr>
        <w:t> </w:t>
      </w:r>
      <w:r>
        <w:rPr>
          <w:rFonts w:ascii="PMingLiU" w:hAnsi="PMingLiU" w:cs="PMingLiU" w:eastAsia="PMingLiU"/>
          <w:spacing w:val="-3"/>
          <w:sz w:val="24"/>
          <w:szCs w:val="24"/>
        </w:rPr>
        <w:t>package</w:t>
      </w:r>
      <w:r>
        <w:rPr>
          <w:rFonts w:ascii="PMingLiU" w:hAnsi="PMingLiU" w:cs="PMingLiU" w:eastAsia="PMingLiU"/>
          <w:spacing w:val="7"/>
          <w:sz w:val="24"/>
          <w:szCs w:val="24"/>
        </w:rPr>
        <w:t> </w:t>
      </w:r>
      <w:r>
        <w:rPr>
          <w:rFonts w:ascii="PMingLiU" w:hAnsi="PMingLiU" w:cs="PMingLiU" w:eastAsia="PMingLiU"/>
          <w:spacing w:val="-1"/>
          <w:sz w:val="24"/>
          <w:szCs w:val="24"/>
        </w:rPr>
        <w:t>version</w:t>
      </w:r>
      <w:r>
        <w:rPr>
          <w:rFonts w:ascii="PMingLiU" w:hAnsi="PMingLiU" w:cs="PMingLiU" w:eastAsia="PMingLiU"/>
          <w:spacing w:val="22"/>
          <w:w w:val="11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0.5-7.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87"/>
        <w:ind w:left="351" w:right="521" w:hanging="235"/>
        <w:jc w:val="both"/>
        <w:rPr>
          <w:rFonts w:ascii="PMingLiU" w:hAnsi="PMingLiU" w:cs="PMingLiU" w:eastAsia="PMingLiU"/>
        </w:rPr>
      </w:pPr>
      <w:bookmarkStart w:name="_bookmark235" w:id="359"/>
      <w:bookmarkEnd w:id="359"/>
      <w:r>
        <w:rPr/>
      </w:r>
      <w:r>
        <w:rPr>
          <w:spacing w:val="-4"/>
          <w:w w:val="115"/>
        </w:rPr>
        <w:t>Target</w:t>
      </w:r>
      <w:r>
        <w:rPr>
          <w:spacing w:val="17"/>
          <w:w w:val="115"/>
        </w:rPr>
        <w:t> </w:t>
      </w:r>
      <w:r>
        <w:rPr>
          <w:spacing w:val="-1"/>
          <w:w w:val="115"/>
        </w:rPr>
        <w:t>Internet</w:t>
      </w:r>
      <w:r>
        <w:rPr>
          <w:spacing w:val="17"/>
          <w:w w:val="115"/>
        </w:rPr>
        <w:t> </w:t>
      </w:r>
      <w:r>
        <w:rPr>
          <w:w w:val="115"/>
        </w:rPr>
        <w:t>(2018).</w:t>
      </w:r>
      <w:r>
        <w:rPr>
          <w:spacing w:val="63"/>
          <w:w w:val="115"/>
        </w:rPr>
        <w:t> </w:t>
      </w:r>
      <w:r>
        <w:rPr>
          <w:w w:val="115"/>
        </w:rPr>
        <w:t>What</w:t>
      </w:r>
      <w:r>
        <w:rPr>
          <w:spacing w:val="17"/>
          <w:w w:val="115"/>
        </w:rPr>
        <w:t> </w:t>
      </w:r>
      <w:r>
        <w:rPr>
          <w:w w:val="115"/>
        </w:rPr>
        <w:t>is</w:t>
      </w:r>
      <w:r>
        <w:rPr>
          <w:spacing w:val="17"/>
          <w:w w:val="115"/>
        </w:rPr>
        <w:t> </w:t>
      </w:r>
      <w:r>
        <w:rPr>
          <w:w w:val="115"/>
        </w:rPr>
        <w:t>data</w:t>
      </w:r>
      <w:r>
        <w:rPr>
          <w:spacing w:val="17"/>
          <w:w w:val="115"/>
        </w:rPr>
        <w:t> </w:t>
      </w:r>
      <w:r>
        <w:rPr>
          <w:w w:val="115"/>
        </w:rPr>
        <w:t>scraping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spacing w:val="-4"/>
          <w:w w:val="115"/>
        </w:rPr>
        <w:t>how</w:t>
      </w:r>
      <w:r>
        <w:rPr>
          <w:spacing w:val="17"/>
          <w:w w:val="115"/>
        </w:rPr>
        <w:t> </w:t>
      </w:r>
      <w:r>
        <w:rPr>
          <w:w w:val="115"/>
        </w:rPr>
        <w:t>can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you</w:t>
      </w:r>
      <w:r>
        <w:rPr>
          <w:spacing w:val="17"/>
          <w:w w:val="115"/>
        </w:rPr>
        <w:t> </w:t>
      </w:r>
      <w:r>
        <w:rPr>
          <w:w w:val="115"/>
        </w:rPr>
        <w:t>use </w:t>
      </w:r>
      <w:r>
        <w:rPr>
          <w:spacing w:val="17"/>
          <w:w w:val="115"/>
        </w:rPr>
        <w:t> </w:t>
      </w:r>
      <w:r>
        <w:rPr>
          <w:w w:val="115"/>
        </w:rPr>
        <w:t>it?</w:t>
      </w:r>
      <w:r>
        <w:rPr>
          <w:spacing w:val="30"/>
          <w:w w:val="120"/>
        </w:rPr>
        <w:t> </w:t>
      </w:r>
      <w:r>
        <w:rPr>
          <w:spacing w:val="-1"/>
          <w:w w:val="115"/>
        </w:rPr>
        <w:t>Retriev</w:t>
      </w:r>
      <w:r>
        <w:rPr>
          <w:spacing w:val="-2"/>
          <w:w w:val="115"/>
        </w:rPr>
        <w:t>ed</w:t>
      </w:r>
      <w:r>
        <w:rPr>
          <w:w w:val="115"/>
        </w:rPr>
        <w:t>      </w:t>
      </w:r>
      <w:r>
        <w:rPr>
          <w:spacing w:val="63"/>
          <w:w w:val="115"/>
        </w:rPr>
        <w:t> </w:t>
      </w:r>
      <w:r>
        <w:rPr>
          <w:w w:val="115"/>
        </w:rPr>
        <w:t>from</w:t>
      </w:r>
      <w:r>
        <w:rPr>
          <w:w w:val="115"/>
        </w:rPr>
        <w:t>      </w:t>
      </w:r>
      <w:r>
        <w:rPr>
          <w:spacing w:val="64"/>
          <w:w w:val="115"/>
        </w:rPr>
        <w:t> </w:t>
      </w:r>
      <w:hyperlink r:id="rId189">
        <w:r>
          <w:rPr>
            <w:rFonts w:ascii="PMingLiU"/>
            <w:w w:val="115"/>
          </w:rPr>
          <w:t>https://www.targetinternet.com/what-is-data-scraping/</w:t>
        </w:r>
        <w:r>
          <w:rPr>
            <w:rFonts w:ascii="PMingLiU"/>
          </w:rPr>
        </w:r>
      </w:hyperlink>
    </w:p>
    <w:p>
      <w:pPr>
        <w:pStyle w:val="BodyText"/>
        <w:spacing w:line="240" w:lineRule="auto" w:before="1"/>
        <w:ind w:left="289" w:right="0"/>
        <w:jc w:val="left"/>
      </w:pPr>
      <w:r>
        <w:rPr>
          <w:rFonts w:ascii="PMingLiU"/>
          <w:spacing w:val="1"/>
          <w:w w:val="125"/>
        </w:rPr>
        <w:t>-</w:t>
      </w:r>
      <w:hyperlink r:id="rId189">
        <w:r>
          <w:rPr>
            <w:rFonts w:ascii="PMingLiU"/>
            <w:spacing w:val="2"/>
            <w:w w:val="125"/>
          </w:rPr>
          <w:t>and-how-</w:t>
        </w:r>
        <w:r>
          <w:rPr>
            <w:rFonts w:ascii="PMingLiU"/>
            <w:spacing w:val="1"/>
            <w:w w:val="125"/>
          </w:rPr>
          <w:t>can-</w:t>
        </w:r>
        <w:r>
          <w:rPr>
            <w:rFonts w:ascii="PMingLiU"/>
            <w:spacing w:val="2"/>
            <w:w w:val="125"/>
          </w:rPr>
          <w:t>you-</w:t>
        </w:r>
        <w:r>
          <w:rPr>
            <w:rFonts w:ascii="PMingLiU"/>
            <w:spacing w:val="1"/>
            <w:w w:val="125"/>
          </w:rPr>
          <w:t>use-it/</w:t>
        </w:r>
      </w:hyperlink>
      <w:r>
        <w:rPr>
          <w:spacing w:val="2"/>
          <w:w w:val="125"/>
        </w:rPr>
        <w:t>.</w:t>
      </w:r>
      <w:r>
        <w:rPr/>
      </w:r>
    </w:p>
    <w:p>
      <w:pPr>
        <w:pStyle w:val="BodyText"/>
        <w:spacing w:line="240" w:lineRule="auto" w:before="203"/>
        <w:ind w:left="351" w:right="546" w:hanging="235"/>
        <w:jc w:val="both"/>
      </w:pPr>
      <w:bookmarkStart w:name="_bookmark236" w:id="360"/>
      <w:bookmarkEnd w:id="360"/>
      <w:r>
        <w:rPr/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4"/>
          <w:w w:val="110"/>
        </w:rPr>
        <w:t>W</w:t>
      </w:r>
      <w:r>
        <w:rPr>
          <w:spacing w:val="-5"/>
          <w:w w:val="110"/>
        </w:rPr>
        <w:t>orld</w:t>
      </w:r>
      <w:r>
        <w:rPr>
          <w:spacing w:val="-13"/>
          <w:w w:val="110"/>
        </w:rPr>
        <w:t> </w:t>
      </w:r>
      <w:r>
        <w:rPr>
          <w:w w:val="110"/>
        </w:rPr>
        <w:t>Bank</w:t>
      </w:r>
      <w:r>
        <w:rPr>
          <w:spacing w:val="-14"/>
          <w:w w:val="110"/>
        </w:rPr>
        <w:t> </w:t>
      </w:r>
      <w:r>
        <w:rPr>
          <w:w w:val="110"/>
        </w:rPr>
        <w:t>(2019).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Current</w:t>
      </w:r>
      <w:r>
        <w:rPr>
          <w:spacing w:val="-14"/>
          <w:w w:val="110"/>
        </w:rPr>
        <w:t> </w:t>
      </w:r>
      <w:r>
        <w:rPr>
          <w:w w:val="110"/>
        </w:rPr>
        <w:t>health</w:t>
      </w:r>
      <w:r>
        <w:rPr>
          <w:spacing w:val="-14"/>
          <w:w w:val="110"/>
        </w:rPr>
        <w:t> </w:t>
      </w:r>
      <w:r>
        <w:rPr>
          <w:w w:val="110"/>
        </w:rPr>
        <w:t>expenditure</w:t>
      </w:r>
      <w:r>
        <w:rPr>
          <w:spacing w:val="-14"/>
          <w:w w:val="110"/>
        </w:rPr>
        <w:t> </w:t>
      </w:r>
      <w:r>
        <w:rPr>
          <w:w w:val="110"/>
        </w:rPr>
        <w:t>%</w:t>
      </w:r>
      <w:r>
        <w:rPr>
          <w:rFonts w:ascii="Arial"/>
          <w:i/>
          <w:w w:val="110"/>
        </w:rPr>
        <w:t>o</w:t>
      </w:r>
      <w:r>
        <w:rPr>
          <w:rFonts w:ascii="Arial"/>
          <w:i/>
          <w:spacing w:val="24"/>
          <w:w w:val="110"/>
        </w:rPr>
        <w:t>f</w:t>
      </w:r>
      <w:r>
        <w:rPr>
          <w:rFonts w:ascii="Arial"/>
          <w:i/>
          <w:spacing w:val="10"/>
          <w:w w:val="110"/>
        </w:rPr>
        <w:t>g</w:t>
      </w:r>
      <w:r>
        <w:rPr>
          <w:rFonts w:ascii="Arial"/>
          <w:i/>
          <w:w w:val="110"/>
        </w:rPr>
        <w:t>dp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5"/>
          <w:w w:val="110"/>
        </w:rPr>
        <w:t> </w:t>
      </w:r>
      <w:r>
        <w:rPr>
          <w:w w:val="110"/>
        </w:rPr>
        <w:t>zealand.</w:t>
      </w:r>
      <w:r>
        <w:rPr>
          <w:spacing w:val="2"/>
          <w:w w:val="110"/>
        </w:rPr>
        <w:t> </w:t>
      </w:r>
      <w:r>
        <w:rPr>
          <w:spacing w:val="-1"/>
          <w:w w:val="110"/>
        </w:rPr>
        <w:t>Retriev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82"/>
          <w:w w:val="112"/>
        </w:rPr>
        <w:t> </w:t>
      </w:r>
      <w:r>
        <w:rPr>
          <w:w w:val="110"/>
        </w:rPr>
        <w:t>from</w:t>
      </w:r>
      <w:r>
        <w:rPr>
          <w:w w:val="110"/>
        </w:rPr>
        <w:t>           </w:t>
      </w:r>
      <w:r>
        <w:rPr>
          <w:spacing w:val="43"/>
          <w:w w:val="110"/>
        </w:rPr>
        <w:t> </w:t>
      </w:r>
      <w:hyperlink r:id="rId190">
        <w:r>
          <w:rPr>
            <w:rFonts w:ascii="PMingLiU"/>
            <w:w w:val="110"/>
          </w:rPr>
          <w:t>http://data.worldbank.org/indic</w:t>
        </w:r>
        <w:r>
          <w:rPr>
            <w:rFonts w:ascii="PMingLiU"/>
            <w:spacing w:val="-1"/>
            <w:w w:val="110"/>
          </w:rPr>
          <w:t>a</w:t>
        </w:r>
        <w:r>
          <w:rPr>
            <w:rFonts w:ascii="PMingLiU"/>
            <w:w w:val="110"/>
          </w:rPr>
          <w:t>tor/SP.DYN.LE00.FE.IN</w:t>
        </w:r>
      </w:hyperlink>
      <w:r>
        <w:rPr>
          <w:w w:val="110"/>
        </w:rPr>
        <w:t>.</w:t>
      </w:r>
      <w:r>
        <w:rPr/>
      </w:r>
    </w:p>
    <w:p>
      <w:pPr>
        <w:spacing w:line="318" w:lineRule="exact" w:before="215"/>
        <w:ind w:left="332" w:right="545" w:hanging="215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37" w:id="361"/>
      <w:bookmarkEnd w:id="361"/>
      <w:r>
        <w:rPr/>
      </w:r>
      <w:r>
        <w:rPr>
          <w:rFonts w:ascii="PMingLiU"/>
          <w:sz w:val="24"/>
        </w:rPr>
        <w:t>Wheeler,</w:t>
      </w:r>
      <w:r>
        <w:rPr>
          <w:rFonts w:ascii="PMingLiU"/>
          <w:spacing w:val="-25"/>
          <w:sz w:val="24"/>
        </w:rPr>
        <w:t> </w:t>
      </w:r>
      <w:r>
        <w:rPr>
          <w:rFonts w:ascii="PMingLiU"/>
          <w:sz w:val="24"/>
        </w:rPr>
        <w:t>G.</w:t>
      </w:r>
      <w:r>
        <w:rPr>
          <w:rFonts w:ascii="PMingLiU"/>
          <w:spacing w:val="-25"/>
          <w:sz w:val="24"/>
        </w:rPr>
        <w:t> </w:t>
      </w:r>
      <w:r>
        <w:rPr>
          <w:rFonts w:ascii="PMingLiU"/>
          <w:sz w:val="24"/>
        </w:rPr>
        <w:t>and</w:t>
      </w:r>
      <w:r>
        <w:rPr>
          <w:rFonts w:ascii="PMingLiU"/>
          <w:spacing w:val="-26"/>
          <w:sz w:val="24"/>
        </w:rPr>
        <w:t> </w:t>
      </w:r>
      <w:r>
        <w:rPr>
          <w:rFonts w:ascii="PMingLiU"/>
          <w:sz w:val="24"/>
        </w:rPr>
        <w:t>Williamson,</w:t>
      </w:r>
      <w:r>
        <w:rPr>
          <w:rFonts w:ascii="PMingLiU"/>
          <w:spacing w:val="-24"/>
          <w:sz w:val="24"/>
        </w:rPr>
        <w:t> </w:t>
      </w:r>
      <w:r>
        <w:rPr>
          <w:rFonts w:ascii="PMingLiU"/>
          <w:sz w:val="24"/>
        </w:rPr>
        <w:t>J.</w:t>
      </w:r>
      <w:r>
        <w:rPr>
          <w:rFonts w:ascii="PMingLiU"/>
          <w:spacing w:val="-25"/>
          <w:sz w:val="24"/>
        </w:rPr>
        <w:t> </w:t>
      </w:r>
      <w:r>
        <w:rPr>
          <w:rFonts w:ascii="PMingLiU"/>
          <w:sz w:val="24"/>
        </w:rPr>
        <w:t>(2011).</w:t>
      </w:r>
      <w:r>
        <w:rPr>
          <w:rFonts w:ascii="PMingLiU"/>
          <w:spacing w:val="-13"/>
          <w:sz w:val="24"/>
        </w:rPr>
        <w:t> </w:t>
      </w:r>
      <w:r>
        <w:rPr>
          <w:rFonts w:ascii="Bookman Old Style"/>
          <w:b w:val="0"/>
          <w:i/>
          <w:sz w:val="24"/>
        </w:rPr>
        <w:t>Evidential</w:t>
      </w:r>
      <w:r>
        <w:rPr>
          <w:rFonts w:ascii="Bookman Old Style"/>
          <w:b w:val="0"/>
          <w:i/>
          <w:spacing w:val="-33"/>
          <w:sz w:val="24"/>
        </w:rPr>
        <w:t> </w:t>
      </w:r>
      <w:r>
        <w:rPr>
          <w:rFonts w:ascii="Bookman Old Style"/>
          <w:b w:val="0"/>
          <w:i/>
          <w:spacing w:val="-4"/>
          <w:sz w:val="24"/>
        </w:rPr>
        <w:t>probability</w:t>
      </w:r>
      <w:r>
        <w:rPr>
          <w:rFonts w:ascii="Bookman Old Style"/>
          <w:b w:val="0"/>
          <w:i/>
          <w:spacing w:val="-32"/>
          <w:sz w:val="24"/>
        </w:rPr>
        <w:t> </w:t>
      </w:r>
      <w:r>
        <w:rPr>
          <w:rFonts w:ascii="Bookman Old Style"/>
          <w:b w:val="0"/>
          <w:i/>
          <w:sz w:val="24"/>
        </w:rPr>
        <w:t>and</w:t>
      </w:r>
      <w:r>
        <w:rPr>
          <w:rFonts w:ascii="Bookman Old Style"/>
          <w:b w:val="0"/>
          <w:i/>
          <w:spacing w:val="-32"/>
          <w:sz w:val="24"/>
        </w:rPr>
        <w:t> </w:t>
      </w:r>
      <w:r>
        <w:rPr>
          <w:rFonts w:ascii="Bookman Old Style"/>
          <w:b w:val="0"/>
          <w:i/>
          <w:spacing w:val="-3"/>
          <w:sz w:val="24"/>
        </w:rPr>
        <w:t>objective</w:t>
      </w:r>
      <w:r>
        <w:rPr>
          <w:rFonts w:ascii="Bookman Old Style"/>
          <w:b w:val="0"/>
          <w:i/>
          <w:spacing w:val="-32"/>
          <w:sz w:val="24"/>
        </w:rPr>
        <w:t> </w:t>
      </w:r>
      <w:r>
        <w:rPr>
          <w:rFonts w:ascii="Bookman Old Style"/>
          <w:b w:val="0"/>
          <w:i/>
          <w:sz w:val="24"/>
        </w:rPr>
        <w:t>Bayesian</w:t>
      </w:r>
      <w:r>
        <w:rPr>
          <w:rFonts w:ascii="Bookman Old Style"/>
          <w:b w:val="0"/>
          <w:i/>
          <w:spacing w:val="31"/>
          <w:w w:val="83"/>
          <w:sz w:val="24"/>
        </w:rPr>
        <w:t> </w:t>
      </w:r>
      <w:r>
        <w:rPr>
          <w:rFonts w:ascii="Bookman Old Style"/>
          <w:b w:val="0"/>
          <w:i/>
          <w:spacing w:val="-2"/>
          <w:w w:val="95"/>
          <w:sz w:val="24"/>
        </w:rPr>
        <w:t>epistemology</w:t>
      </w:r>
      <w:r>
        <w:rPr>
          <w:rFonts w:ascii="PMingLiU"/>
          <w:spacing w:val="-1"/>
          <w:w w:val="95"/>
          <w:sz w:val="24"/>
        </w:rPr>
        <w:t>.</w:t>
      </w:r>
      <w:r>
        <w:rPr>
          <w:rFonts w:ascii="PMingLiU"/>
          <w:spacing w:val="36"/>
          <w:w w:val="95"/>
          <w:sz w:val="24"/>
        </w:rPr>
        <w:t> </w:t>
      </w:r>
      <w:r>
        <w:rPr>
          <w:rFonts w:ascii="PMingLiU"/>
          <w:w w:val="95"/>
          <w:sz w:val="24"/>
        </w:rPr>
        <w:t>Elsevier.</w:t>
      </w:r>
      <w:r>
        <w:rPr>
          <w:rFonts w:ascii="PMingLiU"/>
          <w:sz w:val="24"/>
        </w:rPr>
      </w:r>
    </w:p>
    <w:p>
      <w:pPr>
        <w:pStyle w:val="BodyText"/>
        <w:spacing w:line="242" w:lineRule="auto" w:before="187"/>
        <w:ind w:left="0" w:right="535"/>
        <w:jc w:val="right"/>
      </w:pPr>
      <w:bookmarkStart w:name="_bookmark238" w:id="362"/>
      <w:bookmarkEnd w:id="362"/>
      <w:r>
        <w:rPr/>
      </w:r>
      <w:r>
        <w:rPr>
          <w:spacing w:val="-1"/>
          <w:w w:val="105"/>
        </w:rPr>
        <w:t>Wickramasuriya,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w w:val="105"/>
        </w:rPr>
        <w:t>S. </w:t>
      </w:r>
      <w:r>
        <w:rPr>
          <w:spacing w:val="6"/>
          <w:w w:val="105"/>
        </w:rPr>
        <w:t> </w:t>
      </w:r>
      <w:r>
        <w:rPr>
          <w:w w:val="105"/>
        </w:rPr>
        <w:t>L., 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Athanasopoulos,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w w:val="105"/>
        </w:rPr>
        <w:t>G., </w:t>
      </w:r>
      <w:r>
        <w:rPr>
          <w:spacing w:val="5"/>
          <w:w w:val="105"/>
        </w:rPr>
        <w:t> </w:t>
      </w:r>
      <w:r>
        <w:rPr>
          <w:w w:val="105"/>
        </w:rPr>
        <w:t>and 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Hyndman,</w:t>
      </w:r>
      <w:r>
        <w:rPr>
          <w:w w:val="105"/>
        </w:rPr>
        <w:t> </w:t>
      </w:r>
      <w:r>
        <w:rPr>
          <w:spacing w:val="5"/>
          <w:w w:val="105"/>
        </w:rPr>
        <w:t> </w:t>
      </w:r>
      <w:r>
        <w:rPr>
          <w:w w:val="105"/>
        </w:rPr>
        <w:t>R. </w:t>
      </w:r>
      <w:r>
        <w:rPr>
          <w:spacing w:val="6"/>
          <w:w w:val="105"/>
        </w:rPr>
        <w:t> </w:t>
      </w:r>
      <w:r>
        <w:rPr>
          <w:w w:val="105"/>
        </w:rPr>
        <w:t>J. </w:t>
      </w:r>
      <w:r>
        <w:rPr>
          <w:spacing w:val="5"/>
          <w:w w:val="105"/>
        </w:rPr>
        <w:t> </w:t>
      </w:r>
      <w:r>
        <w:rPr>
          <w:w w:val="105"/>
        </w:rPr>
        <w:t>(2019). </w:t>
      </w:r>
      <w:r>
        <w:rPr>
          <w:spacing w:val="50"/>
          <w:w w:val="105"/>
        </w:rPr>
        <w:t> </w:t>
      </w:r>
      <w:r>
        <w:rPr>
          <w:w w:val="105"/>
        </w:rPr>
        <w:t>Optimal</w:t>
      </w:r>
      <w:r>
        <w:rPr>
          <w:spacing w:val="45"/>
          <w:w w:val="116"/>
        </w:rPr>
        <w:t> </w:t>
      </w:r>
      <w:r>
        <w:rPr>
          <w:w w:val="105"/>
        </w:rPr>
        <w:t>forecast </w:t>
      </w:r>
      <w:r>
        <w:rPr>
          <w:spacing w:val="43"/>
          <w:w w:val="105"/>
        </w:rPr>
        <w:t> </w:t>
      </w:r>
      <w:r>
        <w:rPr>
          <w:w w:val="105"/>
        </w:rPr>
        <w:t>reconciliation </w:t>
      </w:r>
      <w:r>
        <w:rPr>
          <w:spacing w:val="42"/>
          <w:w w:val="105"/>
        </w:rPr>
        <w:t> </w:t>
      </w:r>
      <w:r>
        <w:rPr>
          <w:w w:val="105"/>
        </w:rPr>
        <w:t>for 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hierarchical</w:t>
      </w:r>
      <w:r>
        <w:rPr>
          <w:w w:val="105"/>
        </w:rPr>
        <w:t> </w:t>
      </w:r>
      <w:r>
        <w:rPr>
          <w:spacing w:val="42"/>
          <w:w w:val="105"/>
        </w:rPr>
        <w:t> </w:t>
      </w:r>
      <w:r>
        <w:rPr>
          <w:w w:val="105"/>
        </w:rPr>
        <w:t>and </w:t>
      </w:r>
      <w:r>
        <w:rPr>
          <w:spacing w:val="42"/>
          <w:w w:val="105"/>
        </w:rPr>
        <w:t> </w:t>
      </w:r>
      <w:r>
        <w:rPr>
          <w:w w:val="105"/>
        </w:rPr>
        <w:t>grouped </w:t>
      </w:r>
      <w:r>
        <w:rPr>
          <w:spacing w:val="42"/>
          <w:w w:val="105"/>
        </w:rPr>
        <w:t> </w:t>
      </w:r>
      <w:r>
        <w:rPr>
          <w:w w:val="105"/>
        </w:rPr>
        <w:t>time </w:t>
      </w:r>
      <w:r>
        <w:rPr>
          <w:spacing w:val="42"/>
          <w:w w:val="105"/>
        </w:rPr>
        <w:t> </w:t>
      </w:r>
      <w:r>
        <w:rPr>
          <w:w w:val="105"/>
        </w:rPr>
        <w:t>series </w:t>
      </w:r>
      <w:r>
        <w:rPr>
          <w:spacing w:val="42"/>
          <w:w w:val="105"/>
        </w:rPr>
        <w:t> </w:t>
      </w:r>
      <w:r>
        <w:rPr>
          <w:w w:val="105"/>
        </w:rPr>
        <w:t>through </w:t>
      </w:r>
      <w:r>
        <w:rPr>
          <w:spacing w:val="42"/>
          <w:w w:val="105"/>
        </w:rPr>
        <w:t> </w:t>
      </w:r>
      <w:r>
        <w:rPr>
          <w:w w:val="105"/>
        </w:rPr>
        <w:t>trace</w:t>
      </w:r>
      <w:r>
        <w:rPr>
          <w:spacing w:val="22"/>
          <w:w w:val="117"/>
        </w:rPr>
        <w:t> </w:t>
      </w:r>
      <w:r>
        <w:rPr>
          <w:w w:val="95"/>
        </w:rPr>
        <w:t>minimization.</w:t>
      </w:r>
      <w:r>
        <w:rPr>
          <w:spacing w:val="44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Journal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5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6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5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A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</w:rPr>
        <w:t>merican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5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Statistical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6"/>
          <w:w w:val="9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Association</w:t>
      </w:r>
      <w:r>
        <w:rPr>
          <w:spacing w:val="-2"/>
          <w:w w:val="95"/>
        </w:rPr>
        <w:t>,</w:t>
      </w:r>
      <w:r>
        <w:rPr>
          <w:spacing w:val="18"/>
          <w:w w:val="95"/>
        </w:rPr>
        <w:t> </w:t>
      </w:r>
      <w:r>
        <w:rPr>
          <w:w w:val="95"/>
        </w:rPr>
        <w:t>114(526):804–819.</w:t>
      </w:r>
      <w:r>
        <w:rPr/>
      </w:r>
    </w:p>
    <w:p>
      <w:pPr>
        <w:pStyle w:val="BodyText"/>
        <w:spacing w:line="240" w:lineRule="auto" w:before="192"/>
        <w:ind w:left="117" w:right="0"/>
        <w:jc w:val="left"/>
      </w:pPr>
      <w:bookmarkStart w:name="_bookmark239" w:id="363"/>
      <w:bookmarkEnd w:id="363"/>
      <w:r>
        <w:rPr/>
      </w:r>
      <w:r>
        <w:rPr>
          <w:spacing w:val="-3"/>
          <w:w w:val="110"/>
        </w:rPr>
        <w:t>Wolfgang,</w:t>
      </w:r>
      <w:r>
        <w:rPr>
          <w:spacing w:val="28"/>
          <w:w w:val="110"/>
        </w:rPr>
        <w:t> </w:t>
      </w:r>
      <w:r>
        <w:rPr>
          <w:w w:val="110"/>
        </w:rPr>
        <w:t>A.</w:t>
      </w:r>
      <w:r>
        <w:rPr>
          <w:spacing w:val="29"/>
          <w:w w:val="110"/>
        </w:rPr>
        <w:t> </w:t>
      </w:r>
      <w:r>
        <w:rPr>
          <w:spacing w:val="-1"/>
          <w:w w:val="110"/>
        </w:rPr>
        <w:t>(2016).</w:t>
      </w:r>
      <w:r>
        <w:rPr>
          <w:spacing w:val="63"/>
          <w:w w:val="110"/>
        </w:rPr>
        <w:t> </w:t>
      </w:r>
      <w:r>
        <w:rPr>
          <w:spacing w:val="-1"/>
          <w:w w:val="110"/>
        </w:rPr>
        <w:t>Hierarchical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bayesian</w:t>
      </w:r>
      <w:r>
        <w:rPr>
          <w:spacing w:val="28"/>
          <w:w w:val="110"/>
        </w:rPr>
        <w:t> </w:t>
      </w:r>
      <w:r>
        <w:rPr>
          <w:w w:val="110"/>
        </w:rPr>
        <w:t>modeling.</w:t>
      </w:r>
      <w:r>
        <w:rPr>
          <w:spacing w:val="64"/>
          <w:w w:val="110"/>
        </w:rPr>
        <w:t> </w:t>
      </w:r>
      <w:r>
        <w:rPr>
          <w:spacing w:val="-2"/>
          <w:w w:val="110"/>
        </w:rPr>
        <w:t>Penn</w:t>
      </w:r>
      <w:r>
        <w:rPr>
          <w:spacing w:val="28"/>
          <w:w w:val="110"/>
        </w:rPr>
        <w:t> </w:t>
      </w:r>
      <w:r>
        <w:rPr>
          <w:w w:val="110"/>
        </w:rPr>
        <w:t>State.</w:t>
      </w:r>
      <w:r>
        <w:rPr>
          <w:spacing w:val="28"/>
          <w:w w:val="110"/>
        </w:rPr>
        <w:t> </w:t>
      </w:r>
      <w:r>
        <w:rPr>
          <w:spacing w:val="-1"/>
          <w:w w:val="110"/>
        </w:rPr>
        <w:t>Retrieved</w:t>
      </w:r>
      <w:r>
        <w:rPr>
          <w:spacing w:val="28"/>
          <w:w w:val="110"/>
        </w:rPr>
        <w:t> </w:t>
      </w:r>
      <w:r>
        <w:rPr>
          <w:w w:val="110"/>
        </w:rPr>
        <w:t>from</w:t>
      </w:r>
      <w:r>
        <w:rPr/>
      </w:r>
    </w:p>
    <w:p>
      <w:pPr>
        <w:pStyle w:val="BodyText"/>
        <w:spacing w:line="240" w:lineRule="auto" w:before="3"/>
        <w:ind w:left="351" w:right="0"/>
        <w:jc w:val="left"/>
      </w:pPr>
      <w:hyperlink r:id="rId191">
        <w:r>
          <w:rPr>
            <w:rFonts w:ascii="PMingLiU"/>
            <w:w w:val="140"/>
          </w:rPr>
          <w:t>https://astrostatistics.psu.ed</w:t>
        </w:r>
        <w:r>
          <w:rPr>
            <w:rFonts w:ascii="PMingLiU"/>
            <w:spacing w:val="-1"/>
            <w:w w:val="140"/>
          </w:rPr>
          <w:t>u</w:t>
        </w:r>
        <w:r>
          <w:rPr>
            <w:rFonts w:ascii="PMingLiU"/>
            <w:w w:val="140"/>
          </w:rPr>
          <w:t>/RLectures/hierarchical.pdf</w:t>
        </w:r>
      </w:hyperlink>
      <w:r>
        <w:rPr>
          <w:w w:val="140"/>
        </w:rPr>
        <w:t>.</w:t>
      </w:r>
      <w:r>
        <w:rPr/>
      </w:r>
    </w:p>
    <w:p>
      <w:pPr>
        <w:pStyle w:val="BodyText"/>
        <w:spacing w:line="240" w:lineRule="auto" w:before="203"/>
        <w:ind w:left="337" w:right="506" w:hanging="221"/>
        <w:jc w:val="both"/>
      </w:pPr>
      <w:bookmarkStart w:name="_bookmark240" w:id="364"/>
      <w:bookmarkEnd w:id="364"/>
      <w:r>
        <w:rPr/>
      </w:r>
      <w:r>
        <w:rPr>
          <w:spacing w:val="-4"/>
          <w:w w:val="110"/>
        </w:rPr>
        <w:t>Wong,</w:t>
      </w:r>
      <w:r>
        <w:rPr>
          <w:spacing w:val="34"/>
          <w:w w:val="110"/>
        </w:rPr>
        <w:t> </w:t>
      </w:r>
      <w:r>
        <w:rPr>
          <w:w w:val="110"/>
        </w:rPr>
        <w:t>H.</w:t>
      </w:r>
      <w:r>
        <w:rPr>
          <w:spacing w:val="32"/>
          <w:w w:val="110"/>
        </w:rPr>
        <w:t> </w:t>
      </w:r>
      <w:r>
        <w:rPr>
          <w:w w:val="110"/>
        </w:rPr>
        <w:t>J.,</w:t>
      </w:r>
      <w:r>
        <w:rPr>
          <w:spacing w:val="34"/>
          <w:w w:val="110"/>
        </w:rPr>
        <w:t> </w:t>
      </w:r>
      <w:r>
        <w:rPr>
          <w:w w:val="110"/>
        </w:rPr>
        <w:t>Morra,</w:t>
      </w:r>
      <w:r>
        <w:rPr>
          <w:spacing w:val="34"/>
          <w:w w:val="110"/>
        </w:rPr>
        <w:t> </w:t>
      </w:r>
      <w:r>
        <w:rPr>
          <w:w w:val="110"/>
        </w:rPr>
        <w:t>D.,</w:t>
      </w:r>
      <w:r>
        <w:rPr>
          <w:spacing w:val="35"/>
          <w:w w:val="110"/>
        </w:rPr>
        <w:t> </w:t>
      </w:r>
      <w:r>
        <w:rPr>
          <w:w w:val="110"/>
        </w:rPr>
        <w:t>Caesar,</w:t>
      </w:r>
      <w:r>
        <w:rPr>
          <w:spacing w:val="34"/>
          <w:w w:val="110"/>
        </w:rPr>
        <w:t> </w:t>
      </w:r>
      <w:r>
        <w:rPr>
          <w:w w:val="110"/>
        </w:rPr>
        <w:t>M.,</w:t>
      </w:r>
      <w:r>
        <w:rPr>
          <w:spacing w:val="34"/>
          <w:w w:val="110"/>
        </w:rPr>
        <w:t> </w:t>
      </w:r>
      <w:r>
        <w:rPr>
          <w:w w:val="110"/>
        </w:rPr>
        <w:t>Carter,</w:t>
      </w:r>
      <w:r>
        <w:rPr>
          <w:spacing w:val="34"/>
          <w:w w:val="110"/>
        </w:rPr>
        <w:t> </w:t>
      </w:r>
      <w:r>
        <w:rPr>
          <w:w w:val="110"/>
        </w:rPr>
        <w:t>M.</w:t>
      </w:r>
      <w:r>
        <w:rPr>
          <w:spacing w:val="32"/>
          <w:w w:val="110"/>
        </w:rPr>
        <w:t> </w:t>
      </w:r>
      <w:r>
        <w:rPr>
          <w:w w:val="110"/>
        </w:rPr>
        <w:t>W.,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Abrams,</w:t>
      </w:r>
      <w:r>
        <w:rPr>
          <w:spacing w:val="36"/>
          <w:w w:val="110"/>
        </w:rPr>
        <w:t> </w:t>
      </w:r>
      <w:r>
        <w:rPr>
          <w:w w:val="110"/>
        </w:rPr>
        <w:t>H.</w:t>
      </w:r>
      <w:r>
        <w:rPr>
          <w:spacing w:val="32"/>
          <w:w w:val="110"/>
        </w:rPr>
        <w:t> </w:t>
      </w:r>
      <w:r>
        <w:rPr>
          <w:w w:val="110"/>
        </w:rPr>
        <w:t>(2010).</w:t>
      </w:r>
      <w:r>
        <w:rPr>
          <w:spacing w:val="10"/>
          <w:w w:val="110"/>
        </w:rPr>
        <w:t> </w:t>
      </w:r>
      <w:r>
        <w:rPr>
          <w:w w:val="110"/>
        </w:rPr>
        <w:t>Un-</w:t>
      </w:r>
      <w:r>
        <w:rPr>
          <w:w w:val="111"/>
        </w:rPr>
        <w:t> </w:t>
      </w:r>
      <w:r>
        <w:rPr>
          <w:w w:val="110"/>
        </w:rPr>
        <w:t>derstanding</w:t>
      </w:r>
      <w:r>
        <w:rPr>
          <w:spacing w:val="39"/>
          <w:w w:val="110"/>
        </w:rPr>
        <w:t> </w:t>
      </w:r>
      <w:r>
        <w:rPr>
          <w:w w:val="110"/>
        </w:rPr>
        <w:t>hospital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emergency</w:t>
      </w:r>
      <w:r>
        <w:rPr>
          <w:spacing w:val="41"/>
          <w:w w:val="110"/>
        </w:rPr>
        <w:t> </w:t>
      </w:r>
      <w:r>
        <w:rPr>
          <w:spacing w:val="-1"/>
          <w:w w:val="110"/>
        </w:rPr>
        <w:t>department</w:t>
      </w:r>
      <w:r>
        <w:rPr>
          <w:spacing w:val="40"/>
          <w:w w:val="110"/>
        </w:rPr>
        <w:t> </w:t>
      </w:r>
      <w:r>
        <w:rPr>
          <w:w w:val="110"/>
        </w:rPr>
        <w:t>congestion:</w:t>
      </w:r>
      <w:r>
        <w:rPr>
          <w:spacing w:val="17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examination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23"/>
          <w:w w:val="102"/>
        </w:rPr>
        <w:t> </w:t>
      </w:r>
      <w:r>
        <w:rPr>
          <w:spacing w:val="-1"/>
          <w:w w:val="110"/>
        </w:rPr>
        <w:t>inpatient</w:t>
      </w:r>
      <w:r>
        <w:rPr>
          <w:spacing w:val="-31"/>
          <w:w w:val="110"/>
        </w:rPr>
        <w:t> </w:t>
      </w:r>
      <w:r>
        <w:rPr>
          <w:w w:val="110"/>
        </w:rPr>
        <w:t>admission</w:t>
      </w:r>
      <w:r>
        <w:rPr>
          <w:spacing w:val="-30"/>
          <w:w w:val="110"/>
        </w:rPr>
        <w:t> </w:t>
      </w:r>
      <w:r>
        <w:rPr>
          <w:w w:val="110"/>
        </w:rPr>
        <w:t>trends</w:t>
      </w:r>
      <w:r>
        <w:rPr>
          <w:spacing w:val="-30"/>
          <w:w w:val="110"/>
        </w:rPr>
        <w:t> </w:t>
      </w:r>
      <w:r>
        <w:rPr>
          <w:w w:val="110"/>
        </w:rPr>
        <w:t>and</w:t>
      </w:r>
      <w:r>
        <w:rPr>
          <w:spacing w:val="-30"/>
          <w:w w:val="110"/>
        </w:rPr>
        <w:t> </w:t>
      </w:r>
      <w:r>
        <w:rPr>
          <w:spacing w:val="1"/>
          <w:w w:val="110"/>
        </w:rPr>
        <w:t>bed</w:t>
      </w:r>
      <w:r>
        <w:rPr>
          <w:spacing w:val="-29"/>
          <w:w w:val="110"/>
        </w:rPr>
        <w:t> </w:t>
      </w:r>
      <w:r>
        <w:rPr>
          <w:w w:val="110"/>
        </w:rPr>
        <w:t>resources.</w:t>
      </w:r>
      <w:r>
        <w:rPr>
          <w:spacing w:val="-13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05"/>
        </w:rPr>
        <w:t>Canadian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5"/>
          <w:w w:val="105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Journal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8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110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9"/>
          <w:w w:val="110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110"/>
        </w:rPr>
        <w:t>Emergency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w w:val="86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2"/>
          <w:w w:val="95"/>
        </w:rPr>
        <w:t>Me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</w:rPr>
        <w:t>dicine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> </w:t>
      </w:r>
      <w:r>
        <w:rPr>
          <w:w w:val="95"/>
        </w:rPr>
        <w:t>12(1):18–26.</w:t>
      </w:r>
      <w:r>
        <w:rPr/>
      </w:r>
    </w:p>
    <w:p>
      <w:pPr>
        <w:spacing w:line="318" w:lineRule="exact" w:before="206"/>
        <w:ind w:left="335" w:right="545" w:hanging="219"/>
        <w:jc w:val="both"/>
        <w:rPr>
          <w:rFonts w:ascii="PMingLiU" w:hAnsi="PMingLiU" w:cs="PMingLiU" w:eastAsia="PMingLiU"/>
          <w:sz w:val="24"/>
          <w:szCs w:val="24"/>
        </w:rPr>
      </w:pPr>
      <w:bookmarkStart w:name="_bookmark241" w:id="365"/>
      <w:bookmarkEnd w:id="365"/>
      <w:r>
        <w:rPr/>
      </w:r>
      <w:r>
        <w:rPr>
          <w:rFonts w:ascii="PMingLiU" w:hAnsi="PMingLiU" w:cs="PMingLiU" w:eastAsia="PMingLiU"/>
          <w:spacing w:val="-4"/>
          <w:sz w:val="24"/>
          <w:szCs w:val="24"/>
        </w:rPr>
        <w:t>Wong,</w:t>
      </w:r>
      <w:r>
        <w:rPr>
          <w:rFonts w:ascii="PMingLiU" w:hAnsi="PMingLiU" w:cs="PMingLiU" w:eastAsia="PMingLiU"/>
          <w:spacing w:val="1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W.-K.,</w:t>
      </w:r>
      <w:r>
        <w:rPr>
          <w:rFonts w:ascii="PMingLiU" w:hAnsi="PMingLiU" w:cs="PMingLiU" w:eastAsia="PMingLiU"/>
          <w:spacing w:val="1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Moore,</w:t>
      </w:r>
      <w:r>
        <w:rPr>
          <w:rFonts w:ascii="PMingLiU" w:hAnsi="PMingLiU" w:cs="PMingLiU" w:eastAsia="PMingLiU"/>
          <w:spacing w:val="1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A.</w:t>
      </w:r>
      <w:r>
        <w:rPr>
          <w:rFonts w:ascii="PMingLiU" w:hAnsi="PMingLiU" w:cs="PMingLiU" w:eastAsia="PMingLiU"/>
          <w:spacing w:val="1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W.,</w:t>
      </w:r>
      <w:r>
        <w:rPr>
          <w:rFonts w:ascii="PMingLiU" w:hAnsi="PMingLiU" w:cs="PMingLiU" w:eastAsia="PMingLiU"/>
          <w:spacing w:val="1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Cooper,</w:t>
      </w:r>
      <w:r>
        <w:rPr>
          <w:rFonts w:ascii="PMingLiU" w:hAnsi="PMingLiU" w:cs="PMingLiU" w:eastAsia="PMingLiU"/>
          <w:spacing w:val="13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G.</w:t>
      </w:r>
      <w:r>
        <w:rPr>
          <w:rFonts w:ascii="PMingLiU" w:hAnsi="PMingLiU" w:cs="PMingLiU" w:eastAsia="PMingLiU"/>
          <w:spacing w:val="1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F.,</w:t>
      </w:r>
      <w:r>
        <w:rPr>
          <w:rFonts w:ascii="PMingLiU" w:hAnsi="PMingLiU" w:cs="PMingLiU" w:eastAsia="PMingLiU"/>
          <w:spacing w:val="1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and</w:t>
      </w:r>
      <w:r>
        <w:rPr>
          <w:rFonts w:ascii="PMingLiU" w:hAnsi="PMingLiU" w:cs="PMingLiU" w:eastAsia="PMingLiU"/>
          <w:spacing w:val="13"/>
          <w:sz w:val="24"/>
          <w:szCs w:val="24"/>
        </w:rPr>
        <w:t> </w:t>
      </w:r>
      <w:r>
        <w:rPr>
          <w:rFonts w:ascii="PMingLiU" w:hAnsi="PMingLiU" w:cs="PMingLiU" w:eastAsia="PMingLiU"/>
          <w:spacing w:val="-3"/>
          <w:sz w:val="24"/>
          <w:szCs w:val="24"/>
        </w:rPr>
        <w:t>Wagner,</w:t>
      </w:r>
      <w:r>
        <w:rPr>
          <w:rFonts w:ascii="PMingLiU" w:hAnsi="PMingLiU" w:cs="PMingLiU" w:eastAsia="PMingLiU"/>
          <w:spacing w:val="1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M. </w:t>
      </w:r>
      <w:r>
        <w:rPr>
          <w:rFonts w:ascii="PMingLiU" w:hAnsi="PMingLiU" w:cs="PMingLiU" w:eastAsia="PMingLiU"/>
          <w:spacing w:val="11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M. </w:t>
      </w:r>
      <w:r>
        <w:rPr>
          <w:rFonts w:ascii="PMingLiU" w:hAnsi="PMingLiU" w:cs="PMingLiU" w:eastAsia="PMingLiU"/>
          <w:spacing w:val="10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(2003). </w:t>
      </w:r>
      <w:r>
        <w:rPr>
          <w:rFonts w:ascii="PMingLiU" w:hAnsi="PMingLiU" w:cs="PMingLiU" w:eastAsia="PMingLiU"/>
          <w:spacing w:val="57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Bayesian</w:t>
      </w:r>
      <w:r>
        <w:rPr>
          <w:rFonts w:ascii="PMingLiU" w:hAnsi="PMingLiU" w:cs="PMingLiU" w:eastAsia="PMingLiU"/>
          <w:spacing w:val="28"/>
          <w:w w:val="111"/>
          <w:sz w:val="24"/>
          <w:szCs w:val="24"/>
        </w:rPr>
        <w:t> </w:t>
      </w:r>
      <w:r>
        <w:rPr>
          <w:rFonts w:ascii="PMingLiU" w:hAnsi="PMingLiU" w:cs="PMingLiU" w:eastAsia="PMingLiU"/>
          <w:spacing w:val="-2"/>
          <w:sz w:val="24"/>
          <w:szCs w:val="24"/>
        </w:rPr>
        <w:t>network</w:t>
      </w:r>
      <w:r>
        <w:rPr>
          <w:rFonts w:ascii="PMingLiU" w:hAnsi="PMingLiU" w:cs="PMingLiU" w:eastAsia="PMingLiU"/>
          <w:spacing w:val="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anomaly</w:t>
      </w:r>
      <w:r>
        <w:rPr>
          <w:rFonts w:ascii="PMingLiU" w:hAnsi="PMingLiU" w:cs="PMingLiU" w:eastAsia="PMingLiU"/>
          <w:spacing w:val="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pattern</w:t>
      </w:r>
      <w:r>
        <w:rPr>
          <w:rFonts w:ascii="PMingLiU" w:hAnsi="PMingLiU" w:cs="PMingLiU" w:eastAsia="PMingLiU"/>
          <w:spacing w:val="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detection</w:t>
      </w:r>
      <w:r>
        <w:rPr>
          <w:rFonts w:ascii="PMingLiU" w:hAnsi="PMingLiU" w:cs="PMingLiU" w:eastAsia="PMingLiU"/>
          <w:spacing w:val="4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for</w:t>
      </w:r>
      <w:r>
        <w:rPr>
          <w:rFonts w:ascii="PMingLiU" w:hAnsi="PMingLiU" w:cs="PMingLiU" w:eastAsia="PMingLiU"/>
          <w:spacing w:val="5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disease</w:t>
      </w:r>
      <w:r>
        <w:rPr>
          <w:rFonts w:ascii="PMingLiU" w:hAnsi="PMingLiU" w:cs="PMingLiU" w:eastAsia="PMingLiU"/>
          <w:spacing w:val="3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outbreaks. </w:t>
      </w:r>
      <w:r>
        <w:rPr>
          <w:rFonts w:ascii="PMingLiU" w:hAnsi="PMingLiU" w:cs="PMingLiU" w:eastAsia="PMingLiU"/>
          <w:spacing w:val="62"/>
          <w:sz w:val="24"/>
          <w:szCs w:val="24"/>
        </w:rPr>
        <w:t> </w:t>
      </w:r>
      <w:r>
        <w:rPr>
          <w:rFonts w:ascii="PMingLiU" w:hAnsi="PMingLiU" w:cs="PMingLiU" w:eastAsia="PMingLiU"/>
          <w:sz w:val="24"/>
          <w:szCs w:val="24"/>
        </w:rPr>
        <w:t>In </w:t>
      </w:r>
      <w:r>
        <w:rPr>
          <w:rFonts w:ascii="PMingLiU" w:hAnsi="PMingLiU" w:cs="PMingLiU" w:eastAsia="PMingLiU"/>
          <w:spacing w:val="4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6"/>
          <w:sz w:val="24"/>
          <w:szCs w:val="24"/>
        </w:rPr>
        <w:t>Pr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7"/>
          <w:sz w:val="24"/>
          <w:szCs w:val="24"/>
        </w:rPr>
        <w:t>oc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8"/>
          <w:sz w:val="24"/>
          <w:szCs w:val="24"/>
        </w:rPr>
        <w:t>eedings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of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z w:val="24"/>
          <w:szCs w:val="24"/>
        </w:rPr>
        <w:t>the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7"/>
          <w:w w:val="86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20th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3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International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Conference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3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on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Machine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4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3"/>
          <w:w w:val="95"/>
          <w:sz w:val="24"/>
          <w:szCs w:val="24"/>
        </w:rPr>
        <w:t>L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4"/>
          <w:w w:val="95"/>
          <w:sz w:val="24"/>
          <w:szCs w:val="24"/>
        </w:rPr>
        <w:t>earning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2"/>
          <w:w w:val="95"/>
          <w:sz w:val="24"/>
          <w:szCs w:val="24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w w:val="95"/>
          <w:sz w:val="24"/>
          <w:szCs w:val="24"/>
        </w:rPr>
        <w:t>(ICML-03)</w:t>
      </w:r>
      <w:r>
        <w:rPr>
          <w:rFonts w:ascii="PMingLiU" w:hAnsi="PMingLiU" w:cs="PMingLiU" w:eastAsia="PMingLiU"/>
          <w:w w:val="95"/>
          <w:sz w:val="24"/>
          <w:szCs w:val="24"/>
        </w:rPr>
        <w:t>,</w:t>
      </w:r>
      <w:r>
        <w:rPr>
          <w:rFonts w:ascii="PMingLiU" w:hAnsi="PMingLiU" w:cs="PMingLiU" w:eastAsia="PMingLiU"/>
          <w:spacing w:val="-7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pages</w:t>
      </w:r>
      <w:r>
        <w:rPr>
          <w:rFonts w:ascii="PMingLiU" w:hAnsi="PMingLiU" w:cs="PMingLiU" w:eastAsia="PMingLiU"/>
          <w:spacing w:val="-8"/>
          <w:w w:val="95"/>
          <w:sz w:val="24"/>
          <w:szCs w:val="24"/>
        </w:rPr>
        <w:t> </w:t>
      </w:r>
      <w:r>
        <w:rPr>
          <w:rFonts w:ascii="PMingLiU" w:hAnsi="PMingLiU" w:cs="PMingLiU" w:eastAsia="PMingLiU"/>
          <w:w w:val="95"/>
          <w:sz w:val="24"/>
          <w:szCs w:val="24"/>
        </w:rPr>
        <w:t>808–815.</w:t>
      </w:r>
      <w:r>
        <w:rPr>
          <w:rFonts w:ascii="PMingLiU" w:hAnsi="PMingLiU" w:cs="PMingLiU" w:eastAsia="PMingLiU"/>
          <w:sz w:val="24"/>
          <w:szCs w:val="24"/>
        </w:rPr>
      </w:r>
    </w:p>
    <w:p>
      <w:pPr>
        <w:pStyle w:val="BodyText"/>
        <w:spacing w:line="242" w:lineRule="auto" w:before="187"/>
        <w:ind w:left="351" w:right="537" w:hanging="235"/>
        <w:jc w:val="both"/>
      </w:pPr>
      <w:bookmarkStart w:name="_bookmark242" w:id="366"/>
      <w:bookmarkEnd w:id="366"/>
      <w:r>
        <w:rPr/>
      </w:r>
      <w:r>
        <w:rPr>
          <w:spacing w:val="-4"/>
          <w:w w:val="110"/>
        </w:rPr>
        <w:t>W</w:t>
      </w:r>
      <w:r>
        <w:rPr>
          <w:spacing w:val="-5"/>
          <w:w w:val="110"/>
        </w:rPr>
        <w:t>ong,</w:t>
      </w:r>
      <w:r>
        <w:rPr>
          <w:spacing w:val="9"/>
          <w:w w:val="110"/>
        </w:rPr>
        <w:t> </w:t>
      </w:r>
      <w:r>
        <w:rPr>
          <w:w w:val="110"/>
        </w:rPr>
        <w:t>Y.</w:t>
      </w:r>
      <w:r>
        <w:rPr>
          <w:spacing w:val="9"/>
          <w:w w:val="110"/>
        </w:rPr>
        <w:t> </w:t>
      </w:r>
      <w:r>
        <w:rPr>
          <w:w w:val="110"/>
        </w:rPr>
        <w:t>(2019).</w:t>
      </w:r>
      <w:r>
        <w:rPr>
          <w:spacing w:val="35"/>
          <w:w w:val="110"/>
        </w:rPr>
        <w:t> </w:t>
      </w:r>
      <w:r>
        <w:rPr>
          <w:w w:val="110"/>
        </w:rPr>
        <w:t>Lecture</w:t>
      </w:r>
      <w:r>
        <w:rPr>
          <w:spacing w:val="9"/>
          <w:w w:val="110"/>
        </w:rPr>
        <w:t> </w:t>
      </w:r>
      <w:r>
        <w:rPr>
          <w:w w:val="110"/>
        </w:rPr>
        <w:t>notes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stats</w:t>
      </w:r>
      <w:r>
        <w:rPr>
          <w:spacing w:val="9"/>
          <w:w w:val="110"/>
        </w:rPr>
        <w:t> </w:t>
      </w:r>
      <w:r>
        <w:rPr>
          <w:w w:val="110"/>
        </w:rPr>
        <w:t>732</w:t>
      </w:r>
      <w:r>
        <w:rPr>
          <w:spacing w:val="9"/>
          <w:w w:val="110"/>
        </w:rPr>
        <w:t> </w:t>
      </w:r>
      <w:r>
        <w:rPr>
          <w:w w:val="110"/>
        </w:rPr>
        <w:t>topic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spacing w:val="-1"/>
          <w:w w:val="110"/>
        </w:rPr>
        <w:t>stati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ical</w:t>
      </w:r>
      <w:r>
        <w:rPr>
          <w:spacing w:val="9"/>
          <w:w w:val="110"/>
        </w:rPr>
        <w:t> </w:t>
      </w:r>
      <w:r>
        <w:rPr>
          <w:w w:val="110"/>
        </w:rPr>
        <w:t>inference.</w:t>
      </w:r>
      <w:r>
        <w:rPr>
          <w:spacing w:val="35"/>
          <w:w w:val="110"/>
        </w:rPr>
        <w:t> </w:t>
      </w:r>
      <w:r>
        <w:rPr>
          <w:spacing w:val="-3"/>
          <w:w w:val="110"/>
        </w:rPr>
        <w:t>Univ</w:t>
      </w:r>
      <w:r>
        <w:rPr>
          <w:spacing w:val="-2"/>
          <w:w w:val="110"/>
        </w:rPr>
        <w:t>ersit</w:t>
      </w:r>
      <w:r>
        <w:rPr>
          <w:spacing w:val="-3"/>
          <w:w w:val="110"/>
        </w:rPr>
        <w:t>y</w:t>
      </w:r>
      <w:r>
        <w:rPr>
          <w:spacing w:val="37"/>
          <w:w w:val="108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Auckland.</w:t>
      </w:r>
      <w:r>
        <w:rPr/>
      </w:r>
    </w:p>
    <w:sectPr>
      <w:pgSz w:w="12240" w:h="15840"/>
      <w:pgMar w:header="987" w:footer="749" w:top="1260" w:bottom="940" w:left="130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PMingLiU">
    <w:altName w:val="PMingLiU"/>
    <w:charset w:val="0"/>
    <w:family w:val="roman"/>
    <w:pitch w:val="variable"/>
  </w:font>
  <w:font w:name="Euclid">
    <w:altName w:val="Euclid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ookman Old Style">
    <w:altName w:val="Bookman Old Style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4.634003pt;margin-top:741.064575pt;width:5.25pt;height:14pt;mso-position-horizontal-relative:page;mso-position-vertical-relative:page;z-index:-49984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05"/>
                  </w:rPr>
                  <w:t>i</w:t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6.740997pt;margin-top:743.554565pt;width:15.75pt;height:14pt;mso-position-horizontal-relative:page;mso-position-vertical-relative:page;z-index:-49880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3.667999pt;margin-top:743.554565pt;width:21.9pt;height:14pt;mso-position-horizontal-relative:page;mso-position-vertical-relative:page;z-index:-49820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407013pt;margin-top:743.554565pt;width:15.75pt;height:14pt;mso-position-horizontal-relative:page;mso-position-vertical-relative:page;z-index:-49818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407013pt;margin-top:743.554565pt;width:15.75pt;height:14pt;mso-position-horizontal-relative:page;mso-position-vertical-relative:page;z-index:-49816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6.740997pt;margin-top:743.554565pt;width:15.75pt;height:14pt;mso-position-horizontal-relative:page;mso-position-vertical-relative:page;z-index:-49813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6.480011pt;margin-top:743.554565pt;width:21.6pt;height:14pt;mso-position-horizontal-relative:page;mso-position-vertical-relative:page;z-index:-4968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3.667999pt;margin-top:743.554565pt;width:21.6pt;height:14pt;mso-position-horizontal-relative:page;mso-position-vertical-relative:page;z-index:-49686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3.667999pt;margin-top:743.554565pt;width:21.6pt;height:14pt;mso-position-horizontal-relative:page;mso-position-vertical-relative:page;z-index:-49669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6.480011pt;margin-top:743.554565pt;width:21.6pt;height:14pt;mso-position-horizontal-relative:page;mso-position-vertical-relative:page;z-index:-4966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3.667999pt;margin-top:743.554565pt;width:21.6pt;height:14pt;mso-position-horizontal-relative:page;mso-position-vertical-relative:page;z-index:-49650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8.024994pt;margin-top:741.064575pt;width:13.5pt;height:14pt;mso-position-horizontal-relative:page;mso-position-vertical-relative:page;z-index:-4998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7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6.187988pt;margin-top:743.554565pt;width:21.6pt;height:14pt;mso-position-horizontal-relative:page;mso-position-vertical-relative:page;z-index:-49648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3.960999pt;margin-top:743.554565pt;width:21.6pt;height:14pt;mso-position-horizontal-relative:page;mso-position-vertical-relative:page;z-index:-4962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6.187988pt;margin-top:743.554565pt;width:21.6pt;height:14pt;mso-position-horizontal-relative:page;mso-position-vertical-relative:page;z-index:-4961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8.919006pt;margin-top:741.064575pt;width:16.75pt;height:14pt;mso-position-horizontal-relative:page;mso-position-vertical-relative:page;z-index:-4997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6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8.024994pt;margin-top:741.064575pt;width:13.5pt;height:14pt;mso-position-horizontal-relative:page;mso-position-vertical-relative:page;z-index:-49976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7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4.773987pt;margin-top:741.064575pt;width:20pt;height:14pt;mso-position-horizontal-relative:page;mso-position-vertical-relative:page;z-index:-4997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5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20.545013pt;margin-top:741.064575pt;width:13.5pt;height:14pt;mso-position-horizontal-relative:page;mso-position-vertical-relative:page;z-index:-4997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7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6.187988pt;margin-top:743.554565pt;width:21.9pt;height:14pt;mso-position-horizontal-relative:page;mso-position-vertical-relative:page;z-index:-49969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5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6.593994pt;margin-top:743.554565pt;width:16.05pt;height:14pt;mso-position-horizontal-relative:page;mso-position-vertical-relative:page;z-index:-4996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407013pt;margin-top:743.554565pt;width:15.75pt;height:14pt;mso-position-horizontal-relative:page;mso-position-vertical-relative:page;z-index:-4988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40" w:right="0"/>
                  <w:jc w:val="left"/>
                </w:pPr>
                <w:r>
                  <w:rPr>
                    <w:w w:val="103"/>
                  </w:rPr>
                </w:r>
                <w:r>
                  <w:rPr/>
                  <w:fldChar w:fldCharType="begin"/>
                </w:r>
                <w:r>
                  <w:rPr>
                    <w:w w:val="10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964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430.35pt;height:14pt;mso-position-horizontal-relative:page;mso-position-vertical-relative:page;z-index:-49962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1.2.  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EME</w:t>
                </w:r>
                <w:r>
                  <w:rPr>
                    <w:spacing w:val="-7"/>
                    <w:w w:val="110"/>
                  </w:rPr>
                  <w:t>R</w:t>
                </w:r>
                <w:r>
                  <w:rPr>
                    <w:w w:val="110"/>
                  </w:rPr>
                  <w:t>GENCY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DE</w:t>
                </w:r>
                <w:r>
                  <w:rPr>
                    <w:spacing w:val="-19"/>
                    <w:w w:val="110"/>
                  </w:rPr>
                  <w:t>P</w:t>
                </w:r>
                <w:r>
                  <w:rPr>
                    <w:w w:val="110"/>
                  </w:rPr>
                  <w:t>A</w:t>
                </w:r>
                <w:r>
                  <w:rPr>
                    <w:spacing w:val="-20"/>
                    <w:w w:val="110"/>
                  </w:rPr>
                  <w:t>R</w:t>
                </w:r>
                <w:r>
                  <w:rPr>
                    <w:w w:val="110"/>
                  </w:rPr>
                  <w:t>TMENT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CONGEST</w:t>
                </w:r>
                <w:r>
                  <w:rPr>
                    <w:spacing w:val="-9"/>
                    <w:w w:val="110"/>
                  </w:rPr>
                  <w:t>I</w:t>
                </w:r>
                <w:r>
                  <w:rPr>
                    <w:spacing w:val="-159"/>
                    <w:w w:val="110"/>
                  </w:rPr>
                  <w:t>C</w:t>
                </w:r>
                <w:r>
                  <w:rPr>
                    <w:spacing w:val="-21"/>
                    <w:w w:val="110"/>
                  </w:rPr>
                  <w:t>O</w:t>
                </w:r>
                <w:r>
                  <w:rPr>
                    <w:spacing w:val="-160"/>
                    <w:w w:val="110"/>
                  </w:rPr>
                  <w:t>H</w:t>
                </w:r>
                <w:r>
                  <w:rPr>
                    <w:spacing w:val="-23"/>
                    <w:w w:val="110"/>
                  </w:rPr>
                  <w:t>N</w:t>
                </w:r>
                <w:r>
                  <w:rPr>
                    <w:w w:val="110"/>
                  </w:rPr>
                  <w:t>APTER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B</w:t>
                </w:r>
                <w:r>
                  <w:rPr>
                    <w:spacing w:val="-8"/>
                    <w:w w:val="110"/>
                  </w:rPr>
                  <w:t>A</w:t>
                </w:r>
                <w:r>
                  <w:rPr>
                    <w:w w:val="110"/>
                  </w:rPr>
                  <w:t>C</w:t>
                </w:r>
                <w:r>
                  <w:rPr>
                    <w:spacing w:val="-7"/>
                    <w:w w:val="110"/>
                  </w:rPr>
                  <w:t>K</w:t>
                </w:r>
                <w:r>
                  <w:rPr>
                    <w:w w:val="110"/>
                  </w:rPr>
                  <w:t>G</w:t>
                </w:r>
                <w:r>
                  <w:rPr>
                    <w:spacing w:val="-7"/>
                    <w:w w:val="110"/>
                  </w:rPr>
                  <w:t>R</w:t>
                </w:r>
                <w:r>
                  <w:rPr>
                    <w:w w:val="110"/>
                  </w:rPr>
                  <w:t>OUND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9048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70.2pt;height:14pt;mso-position-horizontal-relative:page;mso-position-vertical-relative:page;z-index:-49902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9.237122pt;margin-top:48.332558pt;width:202.9pt;height:14pt;mso-position-horizontal-relative:page;mso-position-vertical-relative:page;z-index:-49900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1.6. </w:t>
                </w:r>
                <w:r>
                  <w:rPr>
                    <w:spacing w:val="47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HIERARCHICAL</w:t>
                </w:r>
                <w:r>
                  <w:rPr>
                    <w:spacing w:val="10"/>
                    <w:w w:val="110"/>
                  </w:rPr>
                  <w:t> </w:t>
                </w:r>
                <w:r>
                  <w:rPr>
                    <w:w w:val="110"/>
                  </w:rPr>
                  <w:t>TIME-SERIES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97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70.2pt;height:14pt;mso-position-horizontal-relative:page;mso-position-vertical-relative:page;z-index:-49895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91.242249pt;margin-top:48.332558pt;width:150.9pt;height:14pt;mso-position-horizontal-relative:page;mso-position-vertical-relative:page;z-index:-4989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1.7. </w:t>
                </w:r>
                <w:r>
                  <w:rPr>
                    <w:spacing w:val="53"/>
                    <w:w w:val="110"/>
                  </w:rPr>
                  <w:t> </w:t>
                </w:r>
                <w:r>
                  <w:rPr>
                    <w:w w:val="110"/>
                  </w:rPr>
                  <w:t>OUTLINE</w:t>
                </w:r>
                <w:r>
                  <w:rPr>
                    <w:spacing w:val="12"/>
                    <w:w w:val="110"/>
                  </w:rPr>
                  <w:t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12"/>
                    <w:w w:val="110"/>
                  </w:rPr>
                  <w:t> </w:t>
                </w:r>
                <w:r>
                  <w:rPr>
                    <w:w w:val="110"/>
                  </w:rPr>
                  <w:t>THESIS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904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222.75pt;height:14pt;mso-position-horizontal-relative:page;mso-position-vertical-relative:page;z-index:-49888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1.8. </w:t>
                </w:r>
                <w:r>
                  <w:rPr>
                    <w:spacing w:val="43"/>
                    <w:w w:val="110"/>
                  </w:rPr>
                  <w:t> </w:t>
                </w:r>
                <w:r>
                  <w:rPr>
                    <w:spacing w:val="-5"/>
                    <w:w w:val="110"/>
                  </w:rPr>
                  <w:t>NOT</w:t>
                </w:r>
                <w:r>
                  <w:rPr>
                    <w:spacing w:val="-6"/>
                    <w:w w:val="110"/>
                  </w:rPr>
                  <w:t>A</w:t>
                </w:r>
                <w:r>
                  <w:rPr>
                    <w:spacing w:val="-5"/>
                    <w:w w:val="110"/>
                  </w:rPr>
                  <w:t>TIONS</w:t>
                </w:r>
                <w:r>
                  <w:rPr>
                    <w:spacing w:val="9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8"/>
                    <w:w w:val="110"/>
                  </w:rPr>
                  <w:t> </w:t>
                </w:r>
                <w:r>
                  <w:rPr>
                    <w:w w:val="110"/>
                  </w:rPr>
                  <w:t>CONVENTIONS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29.459625pt;margin-top:48.332558pt;width:170.2pt;height:14pt;mso-position-horizontal-relative:page;mso-position-vertical-relative:page;z-index:-4988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784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69.6pt;height:14pt;mso-position-horizontal-relative:page;mso-position-vertical-relative:page;z-index:-49876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2.2. </w:t>
                </w:r>
                <w:r>
                  <w:rPr>
                    <w:spacing w:val="30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2"/>
                    <w:w w:val="110"/>
                  </w:rPr>
                  <w:t> </w:t>
                </w:r>
                <w:r>
                  <w:rPr>
                    <w:w w:val="110"/>
                  </w:rPr>
                  <w:t>METHODS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8541pt;margin-top:48.332558pt;width:165.55pt;height:14pt;mso-position-horizontal-relative:page;mso-position-vertical-relative:page;z-index:-49873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71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65.55pt;height:14pt;mso-position-horizontal-relative:page;mso-position-vertical-relative:page;z-index:-4986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72.545502pt;margin-top:48.332558pt;width:169.6pt;height:14pt;mso-position-horizontal-relative:page;mso-position-vertical-relative:page;z-index:-49866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2.2. </w:t>
                </w:r>
                <w:r>
                  <w:rPr>
                    <w:spacing w:val="30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2"/>
                    <w:w w:val="110"/>
                  </w:rPr>
                  <w:t> </w:t>
                </w:r>
                <w:r>
                  <w:rPr>
                    <w:w w:val="110"/>
                  </w:rPr>
                  <w:t>METHODS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640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65.55pt;height:14pt;mso-position-horizontal-relative:page;mso-position-vertical-relative:page;z-index:-4986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80.184875pt;margin-top:48.332558pt;width:161.950pt;height:14pt;mso-position-horizontal-relative:page;mso-position-vertical-relative:page;z-index:-4985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2.3. </w:t>
                </w:r>
                <w:r>
                  <w:rPr>
                    <w:spacing w:val="44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9"/>
                    <w:w w:val="110"/>
                  </w:rPr>
                  <w:t> </w:t>
                </w:r>
                <w:r>
                  <w:rPr>
                    <w:w w:val="110"/>
                  </w:rPr>
                  <w:t>1: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w w:val="110"/>
                  </w:rPr>
                  <w:t>PRIOR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56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61.950pt;height:14pt;mso-position-horizontal-relative:page;mso-position-vertical-relative:page;z-index:-4985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2.3. </w:t>
                </w:r>
                <w:r>
                  <w:rPr>
                    <w:spacing w:val="46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10"/>
                    <w:w w:val="110"/>
                  </w:rPr>
                  <w:t> </w:t>
                </w:r>
                <w:r>
                  <w:rPr>
                    <w:w w:val="110"/>
                  </w:rPr>
                  <w:t>1:</w:t>
                </w:r>
                <w:r>
                  <w:rPr>
                    <w:spacing w:val="36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PRIOR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6161pt;margin-top:48.332558pt;width:165.55pt;height:14pt;mso-position-horizontal-relative:page;mso-position-vertical-relative:page;z-index:-4985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496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84.7pt;height:14pt;mso-position-horizontal-relative:page;mso-position-vertical-relative:page;z-index:-4984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05"/>
                  </w:rPr>
                  <w:t>2.4.  </w:t>
                </w:r>
                <w:r>
                  <w:rPr>
                    <w:spacing w:val="30"/>
                    <w:w w:val="105"/>
                  </w:rPr>
                  <w:t> </w:t>
                </w:r>
                <w:r>
                  <w:rPr>
                    <w:spacing w:val="-3"/>
                    <w:w w:val="105"/>
                  </w:rPr>
                  <w:t>SIMULATION</w:t>
                </w:r>
                <w:r>
                  <w:rPr>
                    <w:spacing w:val="31"/>
                    <w:w w:val="105"/>
                  </w:rPr>
                  <w:t> </w:t>
                </w:r>
                <w:r>
                  <w:rPr>
                    <w:w w:val="105"/>
                  </w:rPr>
                  <w:t>2:</w:t>
                </w:r>
                <w:r>
                  <w:rPr>
                    <w:spacing w:val="64"/>
                    <w:w w:val="105"/>
                  </w:rPr>
                  <w:t> </w:t>
                </w:r>
                <w:r>
                  <w:rPr>
                    <w:spacing w:val="-3"/>
                    <w:w w:val="105"/>
                  </w:rPr>
                  <w:t>ANOMALY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100922pt;margin-top:48.332558pt;width:165.55pt;height:14pt;mso-position-horizontal-relative:page;mso-position-vertical-relative:page;z-index:-49844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424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65.55pt;height:14pt;mso-position-horizontal-relative:page;mso-position-vertical-relative:page;z-index:-49840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57.446075pt;margin-top:48.332558pt;width:184.7pt;height:14pt;mso-position-horizontal-relative:page;mso-position-vertical-relative:page;z-index:-49837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spacing w:val="-1"/>
                    <w:w w:val="105"/>
                  </w:rPr>
                  <w:t>2.4.</w:t>
                </w:r>
                <w:r>
                  <w:rPr>
                    <w:w w:val="105"/>
                  </w:rPr>
                  <w:t>  </w:t>
                </w:r>
                <w:r>
                  <w:rPr>
                    <w:spacing w:val="30"/>
                    <w:w w:val="105"/>
                  </w:rPr>
                  <w:t> </w:t>
                </w:r>
                <w:r>
                  <w:rPr>
                    <w:spacing w:val="-3"/>
                    <w:w w:val="105"/>
                  </w:rPr>
                  <w:t>SIMULATION</w:t>
                </w:r>
                <w:r>
                  <w:rPr>
                    <w:spacing w:val="31"/>
                    <w:w w:val="105"/>
                  </w:rPr>
                  <w:t> </w:t>
                </w:r>
                <w:r>
                  <w:rPr>
                    <w:w w:val="105"/>
                  </w:rPr>
                  <w:t>2:</w:t>
                </w:r>
                <w:r>
                  <w:rPr>
                    <w:spacing w:val="64"/>
                    <w:w w:val="105"/>
                  </w:rPr>
                  <w:t> </w:t>
                </w:r>
                <w:r>
                  <w:rPr>
                    <w:spacing w:val="-3"/>
                    <w:w w:val="105"/>
                  </w:rPr>
                  <w:t>ANOMALY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9600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429.75pt;height:14pt;mso-position-horizontal-relative:page;mso-position-vertical-relative:page;z-index:-49957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B</w:t>
                </w:r>
                <w:r>
                  <w:rPr>
                    <w:spacing w:val="-8"/>
                    <w:w w:val="110"/>
                  </w:rPr>
                  <w:t>A</w:t>
                </w:r>
                <w:r>
                  <w:rPr>
                    <w:w w:val="110"/>
                  </w:rPr>
                  <w:t>C</w:t>
                </w:r>
                <w:r>
                  <w:rPr>
                    <w:spacing w:val="-7"/>
                    <w:w w:val="110"/>
                  </w:rPr>
                  <w:t>K</w:t>
                </w:r>
                <w:r>
                  <w:rPr>
                    <w:w w:val="110"/>
                  </w:rPr>
                  <w:t>G</w:t>
                </w:r>
                <w:r>
                  <w:rPr>
                    <w:spacing w:val="-7"/>
                    <w:w w:val="110"/>
                  </w:rPr>
                  <w:t>R</w:t>
                </w:r>
                <w:r>
                  <w:rPr>
                    <w:w w:val="110"/>
                  </w:rPr>
                  <w:t>O</w:t>
                </w:r>
                <w:r>
                  <w:rPr>
                    <w:spacing w:val="-24"/>
                    <w:w w:val="110"/>
                  </w:rPr>
                  <w:t>U</w:t>
                </w:r>
                <w:r>
                  <w:rPr>
                    <w:spacing w:val="-101"/>
                    <w:w w:val="110"/>
                  </w:rPr>
                  <w:t>1</w:t>
                </w:r>
                <w:r>
                  <w:rPr>
                    <w:spacing w:val="-85"/>
                    <w:w w:val="110"/>
                  </w:rPr>
                  <w:t>N</w:t>
                </w:r>
                <w:r>
                  <w:rPr>
                    <w:w w:val="110"/>
                  </w:rPr>
                  <w:t>.</w:t>
                </w:r>
                <w:r>
                  <w:rPr>
                    <w:spacing w:val="-108"/>
                    <w:w w:val="110"/>
                  </w:rPr>
                  <w:t>2</w:t>
                </w:r>
                <w:r>
                  <w:rPr>
                    <w:spacing w:val="-79"/>
                    <w:w w:val="110"/>
                  </w:rPr>
                  <w:t>D</w:t>
                </w:r>
                <w:r>
                  <w:rPr>
                    <w:w w:val="110"/>
                  </w:rPr>
                  <w:t>.  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EME</w:t>
                </w:r>
                <w:r>
                  <w:rPr>
                    <w:spacing w:val="-7"/>
                    <w:w w:val="110"/>
                  </w:rPr>
                  <w:t>R</w:t>
                </w:r>
                <w:r>
                  <w:rPr>
                    <w:w w:val="110"/>
                  </w:rPr>
                  <w:t>GENCY</w:t>
                </w:r>
                <w:r>
                  <w:rPr>
                    <w:spacing w:val="27"/>
                    <w:w w:val="110"/>
                  </w:rPr>
                  <w:t> </w:t>
                </w:r>
                <w:r>
                  <w:rPr>
                    <w:w w:val="110"/>
                  </w:rPr>
                  <w:t>DE</w:t>
                </w:r>
                <w:r>
                  <w:rPr>
                    <w:spacing w:val="-19"/>
                    <w:w w:val="110"/>
                  </w:rPr>
                  <w:t>P</w:t>
                </w:r>
                <w:r>
                  <w:rPr>
                    <w:w w:val="110"/>
                  </w:rPr>
                  <w:t>A</w:t>
                </w:r>
                <w:r>
                  <w:rPr>
                    <w:spacing w:val="-20"/>
                    <w:w w:val="110"/>
                  </w:rPr>
                  <w:t>R</w:t>
                </w:r>
                <w:r>
                  <w:rPr>
                    <w:w w:val="110"/>
                  </w:rPr>
                  <w:t>TMENT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CONGESTION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35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65.55pt;height:14pt;mso-position-horizontal-relative:page;mso-position-vertical-relative:page;z-index:-4983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40.517517pt;margin-top:48.332558pt;width:197.75pt;height:14pt;mso-position-horizontal-relative:page;mso-position-vertical-relative:page;z-index:-49830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2.5. </w:t>
                </w:r>
                <w:r>
                  <w:rPr>
                    <w:spacing w:val="48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10"/>
                    <w:w w:val="110"/>
                  </w:rPr>
                  <w:t> </w:t>
                </w:r>
                <w:r>
                  <w:rPr>
                    <w:w w:val="110"/>
                  </w:rPr>
                  <w:t>3:</w:t>
                </w:r>
                <w:r>
                  <w:rPr>
                    <w:spacing w:val="37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STRUCTURE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28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97.7pt;height:14pt;mso-position-horizontal-relative:page;mso-position-vertical-relative:page;z-index:-4982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2.5. </w:t>
                </w:r>
                <w:r>
                  <w:rPr>
                    <w:spacing w:val="49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SIMULA</w:t>
                </w:r>
                <w:r>
                  <w:rPr>
                    <w:spacing w:val="-3"/>
                    <w:w w:val="110"/>
                  </w:rPr>
                  <w:t>TION</w:t>
                </w:r>
                <w:r>
                  <w:rPr>
                    <w:spacing w:val="11"/>
                    <w:w w:val="110"/>
                  </w:rPr>
                  <w:t> </w:t>
                </w:r>
                <w:r>
                  <w:rPr>
                    <w:w w:val="110"/>
                  </w:rPr>
                  <w:t>3:</w:t>
                </w:r>
                <w:r>
                  <w:rPr>
                    <w:spacing w:val="37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S</w:t>
                </w:r>
                <w:r>
                  <w:rPr>
                    <w:spacing w:val="-1"/>
                    <w:w w:val="110"/>
                  </w:rPr>
                  <w:t>TRUCTURE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375pt;margin-top:48.332558pt;width:165.55pt;height:14pt;mso-position-horizontal-relative:page;mso-position-vertical-relative:page;z-index:-4982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3"/>
                    <w:w w:val="110"/>
                  </w:rPr>
                  <w:t> </w:t>
                </w:r>
                <w:r>
                  <w:rPr>
                    <w:w w:val="110"/>
                  </w:rPr>
                  <w:t>2.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8112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60.7pt;height:14pt;mso-position-horizontal-relative:page;mso-position-vertical-relative:page;z-index:-4980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3.3. </w:t>
                </w:r>
                <w:r>
                  <w:rPr>
                    <w:spacing w:val="23"/>
                    <w:w w:val="110"/>
                  </w:rPr>
                  <w:t> </w:t>
                </w:r>
                <w:r>
                  <w:rPr>
                    <w:w w:val="110"/>
                  </w:rPr>
                  <w:t>ICD-9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5995pt;margin-top:48.332558pt;width:138.7pt;height:14pt;mso-position-horizontal-relative:page;mso-position-vertical-relative:page;z-index:-49806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8040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80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81.443024pt;margin-top:48.332558pt;width:60.7pt;height:14pt;mso-position-horizontal-relative:page;mso-position-vertical-relative:page;z-index:-4979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3.3. </w:t>
                </w:r>
                <w:r>
                  <w:rPr>
                    <w:spacing w:val="23"/>
                    <w:w w:val="110"/>
                  </w:rPr>
                  <w:t> </w:t>
                </w:r>
                <w:r>
                  <w:rPr>
                    <w:w w:val="110"/>
                  </w:rPr>
                  <w:t>ICD-9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96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53.85pt;height:14pt;mso-position-horizontal-relative:page;mso-position-vertical-relative:page;z-index:-4979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3.4. </w:t>
                </w:r>
                <w:r>
                  <w:rPr>
                    <w:spacing w:val="67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ST</w:t>
                </w:r>
                <w:r>
                  <w:rPr>
                    <w:spacing w:val="-3"/>
                    <w:w w:val="110"/>
                  </w:rPr>
                  <w:t>UDY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POPULATION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1234pt;margin-top:48.332558pt;width:138.7pt;height:14pt;mso-position-horizontal-relative:page;mso-position-vertical-relative:page;z-index:-4979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89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8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68.770508pt;margin-top:48.332558pt;width:73.350pt;height:14pt;mso-position-horizontal-relative:page;mso-position-vertical-relative:page;z-index:-49784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3.6. </w:t>
                </w:r>
                <w:r>
                  <w:rPr>
                    <w:spacing w:val="26"/>
                    <w:w w:val="110"/>
                  </w:rPr>
                  <w:t> </w:t>
                </w:r>
                <w:r>
                  <w:rPr>
                    <w:w w:val="110"/>
                  </w:rPr>
                  <w:t>MODEL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824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73.350pt;height:14pt;mso-position-horizontal-relative:page;mso-position-vertical-relative:page;z-index:-49780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3.6. </w:t>
                </w:r>
                <w:r>
                  <w:rPr>
                    <w:spacing w:val="29"/>
                    <w:w w:val="110"/>
                  </w:rPr>
                  <w:t> </w:t>
                </w:r>
                <w:r>
                  <w:rPr>
                    <w:w w:val="110"/>
                  </w:rPr>
                  <w:t>MODEL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30786pt;margin-top:48.332558pt;width:138.7pt;height:14pt;mso-position-horizontal-relative:page;mso-position-vertical-relative:page;z-index:-49777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6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</w:t>
                </w:r>
                <w:r>
                  <w:rPr>
                    <w:w w:val="110"/>
                  </w:rPr>
                  <w:t>C</w:t>
                </w:r>
                <w:r>
                  <w:rPr>
                    <w:spacing w:val="1"/>
                    <w:w w:val="110"/>
                  </w:rPr>
                  <w:t>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75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7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51.543091pt;margin-top:48.332558pt;width:90.6pt;height:14pt;mso-position-horizontal-relative:page;mso-position-vertical-relative:page;z-index:-49770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05"/>
                  </w:rPr>
                  <w:t>3.7.  </w:t>
                </w:r>
                <w:r>
                  <w:rPr>
                    <w:spacing w:val="25"/>
                    <w:w w:val="105"/>
                  </w:rPr>
                  <w:t> </w:t>
                </w:r>
                <w:r>
                  <w:rPr>
                    <w:spacing w:val="-3"/>
                    <w:w w:val="105"/>
                  </w:rPr>
                  <w:t>ANOMALY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68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73.8pt;height:14pt;mso-position-horizontal-relative:page;mso-position-vertical-relative:page;z-index:-4976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3.8. 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ST</w:t>
                </w:r>
                <w:r>
                  <w:rPr>
                    <w:spacing w:val="-5"/>
                    <w:w w:val="110"/>
                  </w:rPr>
                  <w:t>A</w:t>
                </w:r>
                <w:r>
                  <w:rPr>
                    <w:spacing w:val="-4"/>
                    <w:w w:val="110"/>
                  </w:rPr>
                  <w:t>TISTICAL</w:t>
                </w:r>
                <w:r>
                  <w:rPr>
                    <w:spacing w:val="6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ANALYSES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3615pt;margin-top:48.332558pt;width:138.7pt;height:14pt;mso-position-horizontal-relative:page;mso-position-vertical-relative:page;z-index:-4976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9552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107.65pt;height:14pt;mso-position-horizontal-relative:page;mso-position-vertical-relative:page;z-index:-4995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1.3. </w:t>
                </w:r>
                <w:r>
                  <w:rPr>
                    <w:spacing w:val="54"/>
                    <w:w w:val="110"/>
                  </w:rPr>
                  <w:t> </w:t>
                </w:r>
                <w:r>
                  <w:rPr>
                    <w:w w:val="110"/>
                  </w:rPr>
                  <w:t>MOTI</w:t>
                </w:r>
                <w:r>
                  <w:rPr>
                    <w:spacing w:val="-27"/>
                    <w:w w:val="110"/>
                  </w:rPr>
                  <w:t>V</w:t>
                </w:r>
                <w:r>
                  <w:rPr>
                    <w:spacing w:val="-21"/>
                    <w:w w:val="110"/>
                  </w:rPr>
                  <w:t>A</w:t>
                </w:r>
                <w:r>
                  <w:rPr>
                    <w:w w:val="110"/>
                  </w:rPr>
                  <w:t>TION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29.454865pt;margin-top:48.332558pt;width:170.2pt;height:14pt;mso-position-horizontal-relative:page;mso-position-vertical-relative:page;z-index:-49950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608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58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59.660645pt;margin-top:48.332558pt;width:82.5pt;height:14pt;mso-position-horizontal-relative:page;mso-position-vertical-relative:page;z-index:-49756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RESULTS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536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group style="position:absolute;margin-left:88.969002pt;margin-top:87.728996pt;width:391.55pt;height:.1pt;mso-position-horizontal-relative:page;mso-position-vertical-relative:page;z-index:-497512" coordorigin="1779,1755" coordsize="7831,2">
          <v:shape style="position:absolute;left:1779;top:1755;width:7831;height:2" coordorigin="1779,1755" coordsize="7831,0" path="m1779,1755l9610,1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82.5pt;height:14pt;mso-position-horizontal-relative:page;mso-position-vertical-relative:page;z-index:-4974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8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</w:t>
                </w:r>
                <w:r>
                  <w:rPr>
                    <w:spacing w:val="-4"/>
                    <w:w w:val="110"/>
                  </w:rPr>
                  <w:t>UL</w:t>
                </w:r>
                <w:r>
                  <w:rPr>
                    <w:spacing w:val="-3"/>
                    <w:w w:val="110"/>
                  </w:rPr>
                  <w:t>TS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1234pt;margin-top:48.332558pt;width:138.7pt;height:14pt;mso-position-horizontal-relative:page;mso-position-vertical-relative:page;z-index:-49746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440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4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59.660645pt;margin-top:48.332558pt;width:82.5pt;height:14pt;mso-position-horizontal-relative:page;mso-position-vertical-relative:page;z-index:-4973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RESULTS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368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group style="position:absolute;margin-left:131.488998pt;margin-top:87.728996pt;width:391.55pt;height:.1pt;mso-position-horizontal-relative:page;mso-position-vertical-relative:page;z-index:-497344" coordorigin="2630,1755" coordsize="7831,2">
          <v:shape style="position:absolute;left:2630;top:1755;width:7831;height:2" coordorigin="2630,1755" coordsize="7831,0" path="m2630,1755l10461,1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3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59.660645pt;margin-top:48.332558pt;width:82.5pt;height:14pt;mso-position-horizontal-relative:page;mso-position-vertical-relative:page;z-index:-49729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RESULTS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272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group style="position:absolute;margin-left:88.969002pt;margin-top:87.728996pt;width:391.55pt;height:.1pt;mso-position-horizontal-relative:page;mso-position-vertical-relative:page;z-index:-497248" coordorigin="1779,1755" coordsize="7831,2">
          <v:shape style="position:absolute;left:1779;top:1755;width:7831;height:2" coordorigin="1779,1755" coordsize="7831,0" path="m1779,1755l9610,1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82.5pt;height:14pt;mso-position-horizontal-relative:page;mso-position-vertical-relative:page;z-index:-49722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8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</w:t>
                </w:r>
                <w:r>
                  <w:rPr>
                    <w:spacing w:val="-4"/>
                    <w:w w:val="110"/>
                  </w:rPr>
                  <w:t>UL</w:t>
                </w:r>
                <w:r>
                  <w:rPr>
                    <w:spacing w:val="-3"/>
                    <w:w w:val="110"/>
                  </w:rPr>
                  <w:t>TS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1234pt;margin-top:48.332558pt;width:138.7pt;height:14pt;mso-position-horizontal-relative:page;mso-position-vertical-relative:page;z-index:-49720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7176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82.5pt;height:14pt;mso-position-horizontal-relative:page;mso-position-vertical-relative:page;z-index:-49715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8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</w:t>
                </w:r>
                <w:r>
                  <w:rPr>
                    <w:spacing w:val="-4"/>
                    <w:w w:val="110"/>
                  </w:rPr>
                  <w:t>UL</w:t>
                </w:r>
                <w:r>
                  <w:rPr>
                    <w:spacing w:val="-3"/>
                    <w:w w:val="110"/>
                  </w:rPr>
                  <w:t>TS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21234pt;margin-top:48.332558pt;width:138.7pt;height:14pt;mso-position-horizontal-relative:page;mso-position-vertical-relative:page;z-index:-4971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104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08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59.660645pt;margin-top:48.332558pt;width:82.5pt;height:14pt;mso-position-horizontal-relative:page;mso-position-vertical-relative:page;z-index:-4970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3.9. </w:t>
                </w:r>
                <w:r>
                  <w:rPr>
                    <w:spacing w:val="35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RESULTS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703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38.7pt;height:14pt;mso-position-horizontal-relative:page;mso-position-vertical-relative:page;z-index:-49700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8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MIMIC-I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34.961212pt;margin-top:48.332558pt;width:107.15pt;height:14pt;mso-position-horizontal-relative:page;mso-position-vertical-relative:page;z-index:-49698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05"/>
                  </w:rPr>
                  <w:t>3.10.  </w:t>
                </w:r>
                <w:r>
                  <w:rPr>
                    <w:spacing w:val="28"/>
                    <w:w w:val="105"/>
                  </w:rPr>
                  <w:t> </w:t>
                </w:r>
                <w:r>
                  <w:rPr>
                    <w:w w:val="105"/>
                  </w:rPr>
                  <w:t>DISCUSSION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96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558pt;width:107.15pt;height:14pt;mso-position-horizontal-relative:page;mso-position-vertical-relative:page;z-index:-49693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05"/>
                  </w:rPr>
                  <w:t>3.10.  </w:t>
                </w:r>
                <w:r>
                  <w:rPr>
                    <w:spacing w:val="26"/>
                    <w:w w:val="105"/>
                  </w:rPr>
                  <w:t> </w:t>
                </w:r>
                <w:r>
                  <w:rPr>
                    <w:spacing w:val="-1"/>
                    <w:w w:val="105"/>
                  </w:rPr>
                  <w:t>DISCUSSION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0.930786pt;margin-top:48.332558pt;width:138.7pt;height:14pt;mso-position-horizontal-relative:page;mso-position-vertical-relative:page;z-index:-49691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3. </w:t>
                </w:r>
                <w:r>
                  <w:rPr>
                    <w:spacing w:val="66"/>
                    <w:w w:val="110"/>
                  </w:rPr>
                  <w:t> </w:t>
                </w:r>
                <w:r>
                  <w:rPr>
                    <w:spacing w:val="1"/>
                    <w:w w:val="110"/>
                  </w:rPr>
                  <w:t>MIMI</w:t>
                </w:r>
                <w:r>
                  <w:rPr>
                    <w:w w:val="110"/>
                  </w:rPr>
                  <w:t>C</w:t>
                </w:r>
                <w:r>
                  <w:rPr>
                    <w:spacing w:val="1"/>
                    <w:w w:val="110"/>
                  </w:rPr>
                  <w:t>-I</w:t>
                </w:r>
                <w:r>
                  <w:rPr>
                    <w:w w:val="110"/>
                  </w:rPr>
                  <w:t>II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9480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70.2pt;height:14pt;mso-position-horizontal-relative:page;mso-position-vertical-relative:page;z-index:-49945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75.317902pt;margin-top:48.332558pt;width:166.9pt;height:14pt;mso-position-horizontal-relative:page;mso-position-vertical-relative:page;z-index:-4994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spacing w:val="-2"/>
                    <w:w w:val="110"/>
                  </w:rPr>
                  <w:t>1</w:t>
                </w:r>
                <w:r>
                  <w:rPr>
                    <w:spacing w:val="-1"/>
                    <w:w w:val="110"/>
                  </w:rPr>
                  <w:t>.4.</w:t>
                </w:r>
                <w:r>
                  <w:rPr>
                    <w:w w:val="110"/>
                  </w:rPr>
                  <w:t> </w:t>
                </w:r>
                <w:r>
                  <w:rPr>
                    <w:spacing w:val="61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ANOMALY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DETECTION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84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456001pt;margin-top:48.332558pt;width:229.5pt;height:14pt;mso-position-horizontal-relative:page;mso-position-vertical-relative:page;z-index:-4968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4.3. </w:t>
                </w:r>
                <w:r>
                  <w:rPr>
                    <w:spacing w:val="51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EXTENSIO</w:t>
                </w:r>
                <w:r>
                  <w:rPr>
                    <w:spacing w:val="-2"/>
                    <w:w w:val="110"/>
                  </w:rPr>
                  <w:t>NS</w:t>
                </w:r>
                <w:r>
                  <w:rPr>
                    <w:spacing w:val="12"/>
                    <w:w w:val="110"/>
                  </w:rPr>
                  <w:t> </w:t>
                </w:r>
                <w:r>
                  <w:rPr>
                    <w:w w:val="110"/>
                  </w:rPr>
                  <w:t>ON</w:t>
                </w:r>
                <w:r>
                  <w:rPr>
                    <w:spacing w:val="12"/>
                    <w:w w:val="110"/>
                  </w:rPr>
                  <w:t> </w:t>
                </w:r>
                <w:r>
                  <w:rPr>
                    <w:w w:val="110"/>
                  </w:rPr>
                  <w:t>METHODOLOGY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7.019348pt;margin-top:48.332558pt;width:162.65pt;height:14pt;mso-position-horizontal-relative:page;mso-position-vertical-relative:page;z-index:-49679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4. </w:t>
                </w:r>
                <w:r>
                  <w:rPr>
                    <w:spacing w:val="63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CONCLUSION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76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456001pt;margin-top:48.332558pt;width:175.55pt;height:14pt;mso-position-horizontal-relative:page;mso-position-vertical-relative:page;z-index:-4967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4.6. </w:t>
                </w:r>
                <w:r>
                  <w:rPr>
                    <w:spacing w:val="33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CONCLUDING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w w:val="110"/>
                  </w:rPr>
                  <w:t>REMARKS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7.014587pt;margin-top:48.332558pt;width:162.6pt;height:14pt;mso-position-horizontal-relative:page;mso-position-vertical-relative:page;z-index:-4967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15"/>
                    <w:w w:val="110"/>
                  </w:rPr>
                  <w:t> </w:t>
                </w:r>
                <w:r>
                  <w:rPr>
                    <w:w w:val="110"/>
                  </w:rPr>
                  <w:t>4. </w:t>
                </w:r>
                <w:r>
                  <w:rPr>
                    <w:spacing w:val="60"/>
                    <w:w w:val="110"/>
                  </w:rPr>
                  <w:t> </w:t>
                </w:r>
                <w:r>
                  <w:rPr>
                    <w:w w:val="110"/>
                  </w:rPr>
                  <w:t>CONCLUSION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64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432999pt;margin-top:48.332558pt;width:114.65pt;height:14pt;mso-position-horizontal-relative:page;mso-position-vertical-relative:page;z-index:-49662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A.1. 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9.530029pt;margin-top:48.332558pt;width:130.1pt;height:14pt;mso-position-horizontal-relative:page;mso-position-vertical-relative:page;z-index:-49660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8"/>
                    <w:w w:val="110"/>
                  </w:rPr>
                  <w:t> </w:t>
                </w:r>
                <w:r>
                  <w:rPr>
                    <w:w w:val="110"/>
                  </w:rPr>
                  <w:t>CODES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657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1.953003pt;margin-top:48.332558pt;width:130.1pt;height:14pt;mso-position-horizontal-relative:page;mso-position-vertical-relative:page;z-index:-49655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19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9"/>
                    <w:w w:val="110"/>
                  </w:rPr>
                  <w:t> </w:t>
                </w:r>
                <w:r>
                  <w:rPr>
                    <w:w w:val="110"/>
                  </w:rPr>
                  <w:t>CODES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27.491394pt;margin-top:48.332558pt;width:114.65pt;height:14pt;mso-position-horizontal-relative:page;mso-position-vertical-relative:page;z-index:-49652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A.1. 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spacing w:val="-3"/>
                    <w:w w:val="110"/>
                  </w:rPr>
                  <w:t>SIMULA</w:t>
                </w:r>
                <w:r>
                  <w:rPr>
                    <w:spacing w:val="-2"/>
                    <w:w w:val="110"/>
                  </w:rPr>
                  <w:t>TIONS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645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1.953003pt;margin-top:48.332558pt;width:130.1pt;height:14pt;mso-position-horizontal-relative:page;mso-position-vertical-relative:page;z-index:-49643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19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9"/>
                    <w:w w:val="110"/>
                  </w:rPr>
                  <w:t> </w:t>
                </w:r>
                <w:r>
                  <w:rPr>
                    <w:w w:val="110"/>
                  </w:rPr>
                  <w:t>CODES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25.291626pt;margin-top:48.332558pt;width:116.85pt;height:14pt;mso-position-horizontal-relative:page;mso-position-vertical-relative:page;z-index:-49640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A.2. </w:t>
                </w:r>
                <w:r>
                  <w:rPr>
                    <w:spacing w:val="44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JA</w:t>
                </w:r>
                <w:r>
                  <w:rPr>
                    <w:spacing w:val="-3"/>
                    <w:w w:val="110"/>
                  </w:rPr>
                  <w:t>GS</w:t>
                </w:r>
                <w:r>
                  <w:rPr>
                    <w:spacing w:val="9"/>
                    <w:w w:val="110"/>
                  </w:rPr>
                  <w:t> </w:t>
                </w:r>
                <w:r>
                  <w:rPr>
                    <w:w w:val="110"/>
                  </w:rPr>
                  <w:t>MODELS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384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432999pt;margin-top:48.332558pt;width:116.85pt;height:14pt;mso-position-horizontal-relative:page;mso-position-vertical-relative:page;z-index:-49636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A.2. </w:t>
                </w:r>
                <w:r>
                  <w:rPr>
                    <w:spacing w:val="44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JA</w:t>
                </w:r>
                <w:r>
                  <w:rPr>
                    <w:spacing w:val="-3"/>
                    <w:w w:val="110"/>
                  </w:rPr>
                  <w:t>GS</w:t>
                </w:r>
                <w:r>
                  <w:rPr>
                    <w:spacing w:val="9"/>
                    <w:w w:val="110"/>
                  </w:rPr>
                  <w:t> </w:t>
                </w:r>
                <w:r>
                  <w:rPr>
                    <w:w w:val="110"/>
                  </w:rPr>
                  <w:t>MODELS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69.526459pt;margin-top:48.332558pt;width:130.1pt;height:14pt;mso-position-horizontal-relative:page;mso-position-vertical-relative:page;z-index:-49633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19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9"/>
                    <w:w w:val="110"/>
                  </w:rPr>
                  <w:t> </w:t>
                </w:r>
                <w:r>
                  <w:rPr>
                    <w:w w:val="110"/>
                  </w:rPr>
                  <w:t>CODES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312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432999pt;margin-top:48.332558pt;width:430.2pt;height:14pt;mso-position-horizontal-relative:page;mso-position-vertical-relative:page;z-index:-4962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A.3. </w:t>
                </w:r>
                <w:r>
                  <w:rPr>
                    <w:spacing w:val="64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HIERARCHICAL</w:t>
                </w:r>
                <w:r>
                  <w:rPr>
                    <w:spacing w:val="17"/>
                    <w:w w:val="110"/>
                  </w:rPr>
                  <w:t> </w:t>
                </w:r>
                <w:r>
                  <w:rPr>
                    <w:w w:val="110"/>
                  </w:rPr>
                  <w:t>TIME-SERIES</w:t>
                </w:r>
                <w:r>
                  <w:rPr>
                    <w:spacing w:val="18"/>
                    <w:w w:val="110"/>
                  </w:rPr>
                  <w:t> </w:t>
                </w:r>
                <w:r>
                  <w:rPr>
                    <w:w w:val="110"/>
                  </w:rPr>
                  <w:t>PREDICTIONS </w:t>
                </w:r>
                <w:r>
                  <w:rPr>
                    <w:spacing w:val="66"/>
                    <w:w w:val="110"/>
                  </w:rPr>
                  <w:t> </w:t>
                </w:r>
                <w:r>
                  <w:rPr>
                    <w:w w:val="110"/>
                  </w:rPr>
                  <w:t>APPENDIX</w:t>
                </w:r>
                <w:r>
                  <w:rPr>
                    <w:spacing w:val="17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6"/>
                    <w:w w:val="110"/>
                  </w:rPr>
                  <w:t> </w:t>
                </w:r>
                <w:r>
                  <w:rPr>
                    <w:w w:val="110"/>
                  </w:rPr>
                  <w:t>CODES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6264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1.953003pt;margin-top:48.332558pt;width:430.15pt;height:14pt;mso-position-horizontal-relative:page;mso-position-vertical-relative:page;z-index:-49624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APPENDIX</w:t>
                </w:r>
                <w:r>
                  <w:rPr>
                    <w:spacing w:val="14"/>
                    <w:w w:val="110"/>
                  </w:rPr>
                  <w:t> </w:t>
                </w:r>
                <w:r>
                  <w:rPr>
                    <w:w w:val="110"/>
                  </w:rPr>
                  <w:t>A. </w:t>
                </w:r>
                <w:r>
                  <w:rPr>
                    <w:spacing w:val="32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CODESA.4.</w:t>
                </w:r>
                <w:r>
                  <w:rPr>
                    <w:w w:val="110"/>
                  </w:rPr>
                  <w:t> </w:t>
                </w:r>
                <w:r>
                  <w:rPr>
                    <w:spacing w:val="59"/>
                    <w:w w:val="110"/>
                  </w:rPr>
                  <w:t> </w:t>
                </w:r>
                <w:r>
                  <w:rPr>
                    <w:w w:val="110"/>
                  </w:rPr>
                  <w:t>INDEPENDENT</w:t>
                </w:r>
                <w:r>
                  <w:rPr>
                    <w:spacing w:val="15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15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HIERARCHICAL</w:t>
                </w:r>
                <w:r>
                  <w:rPr>
                    <w:spacing w:val="15"/>
                    <w:w w:val="110"/>
                  </w:rPr>
                  <w:t> </w:t>
                </w:r>
                <w:r>
                  <w:rPr>
                    <w:w w:val="110"/>
                  </w:rPr>
                  <w:t>MODELS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940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166.9pt;height:14pt;mso-position-horizontal-relative:page;mso-position-vertical-relative:page;z-index:-49938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1.4. </w:t>
                </w:r>
                <w:r>
                  <w:rPr>
                    <w:spacing w:val="56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AN</w:t>
                </w:r>
                <w:r>
                  <w:rPr>
                    <w:spacing w:val="-3"/>
                    <w:w w:val="110"/>
                  </w:rPr>
                  <w:t>O</w:t>
                </w:r>
                <w:r>
                  <w:rPr>
                    <w:spacing w:val="-4"/>
                    <w:w w:val="110"/>
                  </w:rPr>
                  <w:t>MALY</w:t>
                </w:r>
                <w:r>
                  <w:rPr>
                    <w:spacing w:val="14"/>
                    <w:w w:val="110"/>
                  </w:rPr>
                  <w:t> </w:t>
                </w:r>
                <w:r>
                  <w:rPr>
                    <w:w w:val="110"/>
                  </w:rPr>
                  <w:t>DETECTION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29.454865pt;margin-top:48.332558pt;width:170.2pt;height:14pt;mso-position-horizontal-relative:page;mso-position-vertical-relative:page;z-index:-49936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6168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95.55pt;height:14pt;mso-position-horizontal-relative:page;mso-position-vertical-relative:page;z-index:-4961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BIBLIOGRAPHY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46.60199pt;margin-top:48.332558pt;width:95.55pt;height:14pt;mso-position-horizontal-relative:page;mso-position-vertical-relative:page;z-index:-49612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BIBLIOGRAPHY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6096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865997pt;margin-top:48.332558pt;width:95.55pt;height:14pt;mso-position-horizontal-relative:page;mso-position-vertical-relative:page;z-index:-4960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BIBLIOGRAPHY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404.082001pt;margin-top:48.332558pt;width:95.55pt;height:14pt;mso-position-horizontal-relative:page;mso-position-vertical-relative:page;z-index:-49604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BIBLIOGRAPHY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933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70.2pt;height:14pt;mso-position-horizontal-relative:page;mso-position-vertical-relative:page;z-index:-49931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75.317902pt;margin-top:48.332558pt;width:166.9pt;height:14pt;mso-position-horizontal-relative:page;mso-position-vertical-relative:page;z-index:-49928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spacing w:val="-2"/>
                    <w:w w:val="110"/>
                  </w:rPr>
                  <w:t>1</w:t>
                </w:r>
                <w:r>
                  <w:rPr>
                    <w:spacing w:val="-1"/>
                    <w:w w:val="110"/>
                  </w:rPr>
                  <w:t>.4.</w:t>
                </w:r>
                <w:r>
                  <w:rPr>
                    <w:w w:val="110"/>
                  </w:rPr>
                  <w:t> </w:t>
                </w:r>
                <w:r>
                  <w:rPr>
                    <w:spacing w:val="61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ANOMALY</w:t>
                </w:r>
                <w:r>
                  <w:rPr>
                    <w:spacing w:val="16"/>
                    <w:w w:val="110"/>
                  </w:rPr>
                  <w:t> </w:t>
                </w:r>
                <w:r>
                  <w:rPr>
                    <w:w w:val="110"/>
                  </w:rPr>
                  <w:t>DETECTION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9264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241.4pt;height:14pt;mso-position-horizontal-relative:page;mso-position-vertical-relative:page;z-index:-499240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1.5. </w:t>
                </w:r>
                <w:r>
                  <w:rPr>
                    <w:spacing w:val="27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HIERARCHICAL</w:t>
                </w:r>
                <w:r>
                  <w:rPr>
                    <w:spacing w:val="1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BAYESIAN</w:t>
                </w:r>
                <w:r>
                  <w:rPr>
                    <w:spacing w:val="2"/>
                    <w:w w:val="110"/>
                  </w:rPr>
                  <w:t> </w:t>
                </w:r>
                <w:r>
                  <w:rPr>
                    <w:w w:val="110"/>
                  </w:rPr>
                  <w:t>MODELS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29.457245pt;margin-top:48.332558pt;width:170.2pt;height:14pt;mso-position-horizontal-relative:page;mso-position-vertical-relative:page;z-index:-49921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4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</w:t>
                </w:r>
                <w:r>
                  <w:rPr>
                    <w:spacing w:val="-4"/>
                    <w:w w:val="110"/>
                  </w:rPr>
                  <w:t>UN</w:t>
                </w:r>
                <w:r>
                  <w:rPr>
                    <w:spacing w:val="-3"/>
                    <w:w w:val="110"/>
                  </w:rPr>
                  <w:t>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3002pt;width:427.75pt;height:.1pt;mso-position-horizontal-relative:page;mso-position-vertical-relative:page;z-index:-49919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558pt;width:170.2pt;height:14pt;mso-position-horizontal-relative:page;mso-position-vertical-relative:page;z-index:-499168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5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CKGROUND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00.717468pt;margin-top:48.332558pt;width:241.4pt;height:14pt;mso-position-horizontal-relative:page;mso-position-vertical-relative:page;z-index:-499144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1.5. </w:t>
                </w:r>
                <w:r>
                  <w:rPr>
                    <w:spacing w:val="27"/>
                    <w:w w:val="110"/>
                  </w:rPr>
                  <w:t> </w:t>
                </w:r>
                <w:r>
                  <w:rPr>
                    <w:spacing w:val="-2"/>
                    <w:w w:val="110"/>
                  </w:rPr>
                  <w:t>H</w:t>
                </w:r>
                <w:r>
                  <w:rPr>
                    <w:spacing w:val="-1"/>
                    <w:w w:val="110"/>
                  </w:rPr>
                  <w:t>IERARCHICAL</w:t>
                </w:r>
                <w:r>
                  <w:rPr>
                    <w:spacing w:val="1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BAYESIAN</w:t>
                </w:r>
                <w:r>
                  <w:rPr>
                    <w:spacing w:val="2"/>
                    <w:w w:val="110"/>
                  </w:rPr>
                  <w:t> </w:t>
                </w:r>
                <w:r>
                  <w:rPr>
                    <w:w w:val="110"/>
                  </w:rPr>
                  <w:t>MODELS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3002pt;width:427.75pt;height:.1pt;mso-position-horizontal-relative:page;mso-position-vertical-relative:page;z-index:-49912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280998pt;margin-top:48.332558pt;width:202.9pt;height:14pt;mso-position-horizontal-relative:page;mso-position-vertical-relative:page;z-index:-499096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1.6. </w:t>
                </w:r>
                <w:r>
                  <w:rPr>
                    <w:spacing w:val="48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HIERARCHICAL</w:t>
                </w:r>
                <w:r>
                  <w:rPr>
                    <w:spacing w:val="10"/>
                    <w:w w:val="110"/>
                  </w:rPr>
                  <w:t> </w:t>
                </w:r>
                <w:r>
                  <w:rPr>
                    <w:w w:val="110"/>
                  </w:rPr>
                  <w:t>TIME-SERIES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29.457245pt;margin-top:48.332558pt;width:170.2pt;height:14pt;mso-position-horizontal-relative:page;mso-position-vertical-relative:page;z-index:-499072" type="#_x0000_t202" filled="false" stroked="false">
          <v:textbox inset="0,0,0,0">
            <w:txbxContent>
              <w:p>
                <w:pPr>
                  <w:pStyle w:val="BodyText"/>
                  <w:spacing w:line="247" w:lineRule="exact"/>
                  <w:ind w:left="20" w:right="0"/>
                  <w:jc w:val="left"/>
                </w:pPr>
                <w:r>
                  <w:rPr>
                    <w:w w:val="110"/>
                  </w:rPr>
                  <w:t>CHAPTER</w:t>
                </w:r>
                <w:r>
                  <w:rPr>
                    <w:spacing w:val="20"/>
                    <w:w w:val="110"/>
                  </w:rPr>
                  <w:t> </w:t>
                </w:r>
                <w:r>
                  <w:rPr>
                    <w:w w:val="110"/>
                  </w:rPr>
                  <w:t>1.  </w:t>
                </w:r>
                <w:r>
                  <w:rPr>
                    <w:spacing w:val="4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BA</w:t>
                </w:r>
                <w:r>
                  <w:rPr>
                    <w:spacing w:val="-3"/>
                    <w:w w:val="110"/>
                  </w:rPr>
                  <w:t>CKGRO</w:t>
                </w:r>
                <w:r>
                  <w:rPr>
                    <w:spacing w:val="-4"/>
                    <w:w w:val="110"/>
                  </w:rPr>
                  <w:t>UN</w:t>
                </w:r>
                <w:r>
                  <w:rPr>
                    <w:spacing w:val="-3"/>
                    <w:w w:val="110"/>
                  </w:rPr>
                  <w:t>D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upperLetter"/>
      <w:lvlText w:val="%1"/>
      <w:lvlJc w:val="left"/>
      <w:pPr>
        <w:ind w:left="1528" w:hanging="98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8" w:hanging="982"/>
        <w:jc w:val="right"/>
      </w:pPr>
      <w:rPr>
        <w:rFonts w:hint="default" w:ascii="Georgia" w:hAnsi="Georgia" w:eastAsia="Georgia"/>
        <w:b/>
        <w:bCs/>
        <w:w w:val="101"/>
        <w:sz w:val="34"/>
        <w:szCs w:val="34"/>
      </w:rPr>
    </w:lvl>
    <w:lvl w:ilvl="2">
      <w:start w:val="1"/>
      <w:numFmt w:val="decimal"/>
      <w:lvlText w:val="%3"/>
      <w:lvlJc w:val="left"/>
      <w:pPr>
        <w:ind w:left="2064" w:hanging="628"/>
        <w:jc w:val="right"/>
      </w:pPr>
      <w:rPr>
        <w:rFonts w:hint="default" w:ascii="Arial" w:hAnsi="Arial" w:eastAsia="Arial"/>
        <w:color w:val="AE0F91"/>
        <w:w w:val="94"/>
        <w:sz w:val="20"/>
        <w:szCs w:val="20"/>
      </w:rPr>
    </w:lvl>
    <w:lvl w:ilvl="3">
      <w:start w:val="1"/>
      <w:numFmt w:val="bullet"/>
      <w:lvlText w:val="•"/>
      <w:lvlJc w:val="left"/>
      <w:pPr>
        <w:ind w:left="3654" w:hanging="6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49" w:hanging="6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44" w:hanging="6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9" w:hanging="6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34" w:hanging="6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29" w:hanging="628"/>
      </w:pPr>
      <w:rPr>
        <w:rFonts w:hint="default"/>
      </w:rPr>
    </w:lvl>
  </w:abstractNum>
  <w:abstractNum w:abstractNumId="18">
    <w:multiLevelType w:val="hybridMultilevel"/>
    <w:lvl w:ilvl="0">
      <w:start w:val="1"/>
      <w:numFmt w:val="upperLetter"/>
      <w:lvlText w:val="%1"/>
      <w:lvlJc w:val="left"/>
      <w:pPr>
        <w:ind w:left="1185" w:hanging="106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1069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5" w:hanging="1069"/>
        <w:jc w:val="right"/>
      </w:pPr>
      <w:rPr>
        <w:rFonts w:hint="default" w:ascii="Georgia" w:hAnsi="Georgia" w:eastAsia="Georgia"/>
        <w:b/>
        <w:bCs/>
        <w:w w:val="111"/>
        <w:sz w:val="28"/>
        <w:szCs w:val="28"/>
      </w:rPr>
    </w:lvl>
    <w:lvl w:ilvl="3">
      <w:start w:val="1"/>
      <w:numFmt w:val="bullet"/>
      <w:lvlText w:val="•"/>
      <w:lvlJc w:val="left"/>
      <w:pPr>
        <w:ind w:left="3596" w:hanging="106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99" w:hanging="106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3" w:hanging="10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6" w:hanging="10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09" w:hanging="10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13" w:hanging="1069"/>
      </w:pPr>
      <w:rPr>
        <w:rFonts w:hint="default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883"/>
        <w:jc w:val="right"/>
      </w:pPr>
      <w:rPr>
        <w:rFonts w:hint="default" w:ascii="Georgia" w:hAnsi="Georgia" w:eastAsia="Georgia"/>
        <w:b/>
        <w:bCs/>
        <w:w w:val="99"/>
        <w:sz w:val="34"/>
        <w:szCs w:val="34"/>
      </w:rPr>
    </w:lvl>
    <w:lvl w:ilvl="2">
      <w:start w:val="1"/>
      <w:numFmt w:val="bullet"/>
      <w:lvlText w:val="•"/>
      <w:lvlJc w:val="left"/>
      <w:pPr>
        <w:ind w:left="2996" w:hanging="88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9" w:hanging="8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2" w:hanging="8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5" w:hanging="8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28" w:hanging="8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8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4" w:hanging="883"/>
      </w:pPr>
      <w:rPr>
        <w:rFonts w:hint="default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883"/>
        <w:jc w:val="right"/>
      </w:pPr>
      <w:rPr>
        <w:rFonts w:hint="default" w:ascii="Georgia" w:hAnsi="Georgia" w:eastAsia="Georgia"/>
        <w:b/>
        <w:bCs/>
        <w:sz w:val="34"/>
        <w:szCs w:val="34"/>
      </w:rPr>
    </w:lvl>
    <w:lvl w:ilvl="2">
      <w:start w:val="1"/>
      <w:numFmt w:val="bullet"/>
      <w:lvlText w:val="•"/>
      <w:lvlJc w:val="left"/>
      <w:pPr>
        <w:ind w:left="2992" w:hanging="88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3" w:hanging="8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54" w:hanging="8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5" w:hanging="8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6" w:hanging="8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8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8" w:hanging="883"/>
      </w:pPr>
      <w:rPr>
        <w:rFonts w:hint="default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30" w:hanging="883"/>
        <w:jc w:val="left"/>
      </w:pPr>
      <w:rPr>
        <w:rFonts w:hint="default" w:ascii="Georgia" w:hAnsi="Georgia" w:eastAsia="Georgia"/>
        <w:b/>
        <w:bCs/>
        <w:w w:val="93"/>
        <w:sz w:val="34"/>
        <w:szCs w:val="34"/>
      </w:rPr>
    </w:lvl>
    <w:lvl w:ilvl="2">
      <w:start w:val="1"/>
      <w:numFmt w:val="decimal"/>
      <w:lvlText w:val="%1.%2.%3"/>
      <w:lvlJc w:val="left"/>
      <w:pPr>
        <w:ind w:left="1534" w:hanging="987"/>
        <w:jc w:val="left"/>
      </w:pPr>
      <w:rPr>
        <w:rFonts w:hint="default" w:ascii="Georgia" w:hAnsi="Georgia" w:eastAsia="Georgia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250" w:hanging="9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9" w:hanging="9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67" w:hanging="9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26" w:hanging="9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4" w:hanging="9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43" w:hanging="987"/>
      </w:pPr>
      <w:rPr>
        <w:rFonts w:hint="default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883"/>
        <w:jc w:val="right"/>
      </w:pPr>
      <w:rPr>
        <w:rFonts w:hint="default" w:ascii="Georgia" w:hAnsi="Georgia" w:eastAsia="Georgia"/>
        <w:b/>
        <w:bCs/>
        <w:sz w:val="34"/>
        <w:szCs w:val="34"/>
      </w:rPr>
    </w:lvl>
    <w:lvl w:ilvl="2">
      <w:start w:val="1"/>
      <w:numFmt w:val="decimal"/>
      <w:lvlText w:val="%1.%2.%3"/>
      <w:lvlJc w:val="left"/>
      <w:pPr>
        <w:ind w:left="1534" w:hanging="987"/>
        <w:jc w:val="right"/>
      </w:pPr>
      <w:rPr>
        <w:rFonts w:hint="default" w:ascii="Georgia" w:hAnsi="Georgia" w:eastAsia="Georgia"/>
        <w:b/>
        <w:bCs/>
        <w:w w:val="98"/>
        <w:sz w:val="28"/>
        <w:szCs w:val="28"/>
      </w:rPr>
    </w:lvl>
    <w:lvl w:ilvl="3">
      <w:start w:val="1"/>
      <w:numFmt w:val="bullet"/>
      <w:lvlText w:val="•"/>
      <w:lvlJc w:val="left"/>
      <w:pPr>
        <w:ind w:left="2442" w:hanging="9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50" w:hanging="9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8" w:hanging="9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7" w:hanging="9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75" w:hanging="9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83" w:hanging="987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lvlText w:val="•"/>
      <w:lvlJc w:val="left"/>
      <w:pPr>
        <w:ind w:left="1133" w:hanging="237"/>
      </w:pPr>
      <w:rPr>
        <w:rFonts w:hint="default" w:ascii="DejaVu Sans Condensed" w:hAnsi="DejaVu Sans Condensed" w:eastAsia="DejaVu Sans Condensed"/>
        <w:i/>
        <w:w w:val="93"/>
        <w:sz w:val="24"/>
        <w:szCs w:val="24"/>
      </w:rPr>
    </w:lvl>
    <w:lvl w:ilvl="1">
      <w:start w:val="1"/>
      <w:numFmt w:val="bullet"/>
      <w:lvlText w:val="•"/>
      <w:lvlJc w:val="left"/>
      <w:pPr>
        <w:ind w:left="1648" w:hanging="23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93" w:hanging="2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5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31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7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22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68" w:hanging="237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30" w:hanging="883"/>
        <w:jc w:val="right"/>
      </w:pPr>
      <w:rPr>
        <w:rFonts w:hint="default" w:ascii="Georgia" w:hAnsi="Georgia" w:eastAsia="Georgia"/>
        <w:b/>
        <w:bCs/>
        <w:w w:val="105"/>
        <w:sz w:val="34"/>
        <w:szCs w:val="34"/>
      </w:rPr>
    </w:lvl>
    <w:lvl w:ilvl="2">
      <w:start w:val="1"/>
      <w:numFmt w:val="bullet"/>
      <w:lvlText w:val="◆"/>
      <w:lvlJc w:val="left"/>
      <w:pPr>
        <w:ind w:left="547" w:hanging="244"/>
      </w:pPr>
      <w:rPr>
        <w:rFonts w:hint="default" w:ascii="Arial" w:hAnsi="Arial" w:eastAsia="Arial"/>
        <w:w w:val="59"/>
        <w:sz w:val="24"/>
        <w:szCs w:val="24"/>
      </w:rPr>
    </w:lvl>
    <w:lvl w:ilvl="3">
      <w:start w:val="1"/>
      <w:numFmt w:val="bullet"/>
      <w:lvlText w:val="•"/>
      <w:lvlJc w:val="left"/>
      <w:pPr>
        <w:ind w:left="317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40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0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20" w:hanging="244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019" w:hanging="883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19" w:hanging="883"/>
        <w:jc w:val="left"/>
      </w:pPr>
      <w:rPr>
        <w:rFonts w:hint="default" w:ascii="Georgia" w:hAnsi="Georgia" w:eastAsia="Georgia"/>
        <w:b/>
        <w:bCs/>
        <w:w w:val="99"/>
        <w:sz w:val="34"/>
        <w:szCs w:val="34"/>
      </w:rPr>
    </w:lvl>
    <w:lvl w:ilvl="2">
      <w:start w:val="1"/>
      <w:numFmt w:val="decimal"/>
      <w:lvlText w:val="%1.%2.%3"/>
      <w:lvlJc w:val="left"/>
      <w:pPr>
        <w:ind w:left="1231" w:hanging="1094"/>
        <w:jc w:val="left"/>
      </w:pPr>
      <w:rPr>
        <w:rFonts w:hint="default" w:ascii="Georgia" w:hAnsi="Georgia" w:eastAsia="Georgia"/>
        <w:b/>
        <w:bCs/>
        <w:w w:val="103"/>
        <w:sz w:val="28"/>
        <w:szCs w:val="28"/>
      </w:rPr>
    </w:lvl>
    <w:lvl w:ilvl="3">
      <w:start w:val="1"/>
      <w:numFmt w:val="lowerLetter"/>
      <w:lvlText w:val="(%4)"/>
      <w:lvlJc w:val="left"/>
      <w:pPr>
        <w:ind w:left="845" w:hanging="321"/>
        <w:jc w:val="left"/>
      </w:pPr>
      <w:rPr>
        <w:rFonts w:hint="default" w:ascii="Euclid" w:hAnsi="Euclid" w:eastAsia="Euclid"/>
        <w:w w:val="99"/>
        <w:sz w:val="20"/>
        <w:szCs w:val="20"/>
      </w:rPr>
    </w:lvl>
    <w:lvl w:ilvl="4">
      <w:start w:val="1"/>
      <w:numFmt w:val="bullet"/>
      <w:lvlText w:val="•"/>
      <w:lvlJc w:val="left"/>
      <w:pPr>
        <w:ind w:left="3123" w:hanging="32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69" w:hanging="32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15" w:hanging="32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61" w:hanging="32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7" w:hanging="321"/>
      </w:pPr>
      <w:rPr>
        <w:rFonts w:hint="default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430" w:hanging="88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883"/>
        <w:jc w:val="right"/>
      </w:pPr>
      <w:rPr>
        <w:rFonts w:hint="default" w:ascii="Georgia" w:hAnsi="Georgia" w:eastAsia="Georgia"/>
        <w:b/>
        <w:bCs/>
        <w:w w:val="111"/>
        <w:sz w:val="34"/>
        <w:szCs w:val="34"/>
      </w:rPr>
    </w:lvl>
    <w:lvl w:ilvl="2">
      <w:start w:val="1"/>
      <w:numFmt w:val="decimal"/>
      <w:lvlText w:val="%1.%2.%3"/>
      <w:lvlJc w:val="left"/>
      <w:pPr>
        <w:ind w:left="1103" w:hanging="987"/>
        <w:jc w:val="right"/>
      </w:pPr>
      <w:rPr>
        <w:rFonts w:hint="default" w:ascii="Georgia" w:hAnsi="Georgia" w:eastAsia="Georgia"/>
        <w:b/>
        <w:bCs/>
        <w:w w:val="105"/>
        <w:sz w:val="28"/>
        <w:szCs w:val="28"/>
      </w:rPr>
    </w:lvl>
    <w:lvl w:ilvl="3">
      <w:start w:val="1"/>
      <w:numFmt w:val="bullet"/>
      <w:lvlText w:val="•"/>
      <w:lvlJc w:val="left"/>
      <w:pPr>
        <w:ind w:left="3067" w:hanging="9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6" w:hanging="9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5" w:hanging="9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24" w:hanging="9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3" w:hanging="9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62" w:hanging="987"/>
      </w:pPr>
      <w:rPr>
        <w:rFonts w:hint="default"/>
      </w:rPr>
    </w:lvl>
  </w:abstractNum>
  <w:abstractNum w:abstractNumId="9">
    <w:multiLevelType w:val="hybridMultilevel"/>
    <w:lvl w:ilvl="0">
      <w:start w:val="1"/>
      <w:numFmt w:val="upperLetter"/>
      <w:lvlText w:val="%1"/>
      <w:lvlJc w:val="left"/>
      <w:pPr>
        <w:ind w:left="1006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539"/>
        <w:jc w:val="left"/>
      </w:pPr>
      <w:rPr>
        <w:rFonts w:hint="default" w:ascii="PMingLiU" w:hAnsi="PMingLiU" w:eastAsia="PMingLiU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649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0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92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3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4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77" w:hanging="539"/>
      </w:pPr>
      <w:rPr>
        <w:rFonts w:hint="default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007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7" w:hanging="539"/>
        <w:jc w:val="lef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2649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70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92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3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4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77" w:hanging="539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437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7" w:hanging="539"/>
        <w:jc w:val="righ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2993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50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8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5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3" w:hanging="539"/>
      </w:pPr>
      <w:rPr>
        <w:rFonts w:hint="default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410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539"/>
        <w:jc w:val="righ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2976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59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2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25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8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4" w:hanging="539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007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7" w:hanging="539"/>
        <w:jc w:val="righ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1919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3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4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7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69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4" w:hanging="539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007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7" w:hanging="539"/>
        <w:jc w:val="lef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1919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3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4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7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69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2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4" w:hanging="539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%1"/>
      <w:lvlJc w:val="left"/>
      <w:pPr>
        <w:ind w:left="898" w:hanging="352"/>
        <w:jc w:val="left"/>
      </w:pPr>
      <w:rPr>
        <w:rFonts w:hint="default" w:ascii="Georgia" w:hAnsi="Georgia" w:eastAsia="Georgia"/>
        <w:b/>
        <w:bCs/>
        <w:w w:val="111"/>
        <w:sz w:val="24"/>
        <w:szCs w:val="24"/>
      </w:rPr>
    </w:lvl>
    <w:lvl w:ilvl="1">
      <w:start w:val="1"/>
      <w:numFmt w:val="decimal"/>
      <w:lvlText w:val="%1.%2"/>
      <w:lvlJc w:val="left"/>
      <w:pPr>
        <w:ind w:left="1437" w:hanging="539"/>
        <w:jc w:val="left"/>
      </w:pPr>
      <w:rPr>
        <w:rFonts w:hint="default" w:ascii="PMingLiU" w:hAnsi="PMingLiU" w:eastAsia="PMingLiU"/>
        <w:w w:val="107"/>
        <w:sz w:val="24"/>
        <w:szCs w:val="24"/>
      </w:rPr>
    </w:lvl>
    <w:lvl w:ilvl="2">
      <w:start w:val="1"/>
      <w:numFmt w:val="decimal"/>
      <w:lvlText w:val="%1.%2.%3"/>
      <w:lvlJc w:val="left"/>
      <w:pPr>
        <w:ind w:left="2186" w:hanging="750"/>
        <w:jc w:val="left"/>
      </w:pPr>
      <w:rPr>
        <w:rFonts w:hint="default" w:ascii="PMingLiU" w:hAnsi="PMingLiU" w:eastAsia="PMingLiU"/>
        <w:w w:val="107"/>
        <w:sz w:val="24"/>
        <w:szCs w:val="24"/>
      </w:rPr>
    </w:lvl>
    <w:lvl w:ilvl="3">
      <w:start w:val="1"/>
      <w:numFmt w:val="bullet"/>
      <w:lvlText w:val="•"/>
      <w:lvlJc w:val="left"/>
      <w:pPr>
        <w:ind w:left="3068" w:hanging="7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9" w:hanging="7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1" w:hanging="7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3" w:hanging="7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4" w:hanging="7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76" w:hanging="750"/>
      </w:pPr>
      <w:rPr>
        <w:rFonts w:hint="default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898" w:hanging="352"/>
        <w:jc w:val="left"/>
      </w:pPr>
      <w:rPr>
        <w:rFonts w:hint="default" w:ascii="Georgia" w:hAnsi="Georgia" w:eastAsia="Georgia"/>
        <w:b/>
        <w:bCs/>
        <w:w w:val="86"/>
        <w:sz w:val="24"/>
        <w:szCs w:val="24"/>
      </w:rPr>
    </w:lvl>
    <w:lvl w:ilvl="1">
      <w:start w:val="1"/>
      <w:numFmt w:val="decimal"/>
      <w:lvlText w:val="%1.%2"/>
      <w:lvlJc w:val="left"/>
      <w:pPr>
        <w:ind w:left="1437" w:hanging="539"/>
        <w:jc w:val="lef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2304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1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3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5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2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39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06" w:hanging="539"/>
      </w:pPr>
      <w:rPr>
        <w:rFonts w:hint="default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437" w:hanging="53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37" w:hanging="539"/>
        <w:jc w:val="lef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bullet"/>
      <w:lvlText w:val="•"/>
      <w:lvlJc w:val="left"/>
      <w:pPr>
        <w:ind w:left="2997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8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5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8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8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9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9" w:hanging="53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68" w:hanging="352"/>
        <w:jc w:val="right"/>
      </w:pPr>
      <w:rPr>
        <w:rFonts w:hint="default" w:ascii="Georgia" w:hAnsi="Georgia" w:eastAsia="Georgia"/>
        <w:b/>
        <w:bCs/>
        <w:w w:val="114"/>
        <w:sz w:val="24"/>
        <w:szCs w:val="24"/>
      </w:rPr>
    </w:lvl>
    <w:lvl w:ilvl="1">
      <w:start w:val="1"/>
      <w:numFmt w:val="decimal"/>
      <w:lvlText w:val="%1.%2"/>
      <w:lvlJc w:val="left"/>
      <w:pPr>
        <w:ind w:left="1007" w:hanging="539"/>
        <w:jc w:val="left"/>
      </w:pPr>
      <w:rPr>
        <w:rFonts w:hint="default" w:ascii="PMingLiU" w:hAnsi="PMingLiU" w:eastAsia="PMingLiU"/>
        <w:w w:val="105"/>
        <w:sz w:val="24"/>
        <w:szCs w:val="24"/>
      </w:rPr>
    </w:lvl>
    <w:lvl w:ilvl="2">
      <w:start w:val="1"/>
      <w:numFmt w:val="decimal"/>
      <w:lvlText w:val="%1.%2.%3"/>
      <w:lvlJc w:val="left"/>
      <w:pPr>
        <w:ind w:left="1756" w:hanging="750"/>
        <w:jc w:val="left"/>
      </w:pPr>
      <w:rPr>
        <w:rFonts w:hint="default" w:ascii="PMingLiU" w:hAnsi="PMingLiU" w:eastAsia="PMingLiU"/>
        <w:w w:val="106"/>
        <w:sz w:val="24"/>
        <w:szCs w:val="24"/>
      </w:rPr>
    </w:lvl>
    <w:lvl w:ilvl="3">
      <w:start w:val="1"/>
      <w:numFmt w:val="bullet"/>
      <w:lvlText w:val="•"/>
      <w:lvlJc w:val="left"/>
      <w:pPr>
        <w:ind w:left="1437" w:hanging="7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56" w:hanging="7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834" w:hanging="7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186" w:hanging="7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39" w:hanging="7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93" w:hanging="750"/>
      </w:pPr>
      <w:rPr>
        <w:rFonts w:hint="default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84"/>
      <w:ind w:left="898" w:hanging="351"/>
    </w:pPr>
    <w:rPr>
      <w:rFonts w:ascii="Georgia" w:hAnsi="Georgia" w:eastAsia="Georgia"/>
      <w:b/>
      <w:bCs/>
      <w:sz w:val="24"/>
      <w:szCs w:val="24"/>
    </w:rPr>
  </w:style>
  <w:style w:styleId="TOC2" w:type="paragraph">
    <w:name w:val="TOC 2"/>
    <w:basedOn w:val="Normal"/>
    <w:uiPriority w:val="1"/>
    <w:qFormat/>
    <w:pPr>
      <w:spacing w:before="3"/>
      <w:ind w:left="1437" w:hanging="539"/>
    </w:pPr>
    <w:rPr>
      <w:rFonts w:ascii="PMingLiU" w:hAnsi="PMingLiU" w:eastAsia="PMingLiU"/>
      <w:sz w:val="24"/>
      <w:szCs w:val="24"/>
    </w:rPr>
  </w:style>
  <w:style w:styleId="TOC3" w:type="paragraph">
    <w:name w:val="TOC 3"/>
    <w:basedOn w:val="Normal"/>
    <w:uiPriority w:val="1"/>
    <w:qFormat/>
    <w:pPr>
      <w:spacing w:before="3"/>
      <w:ind w:left="2186" w:hanging="749"/>
    </w:pPr>
    <w:rPr>
      <w:rFonts w:ascii="PMingLiU" w:hAnsi="PMingLiU" w:eastAsia="PMingLiU"/>
      <w:sz w:val="24"/>
      <w:szCs w:val="24"/>
    </w:rPr>
  </w:style>
  <w:style w:styleId="BodyText" w:type="paragraph">
    <w:name w:val="Body Text"/>
    <w:basedOn w:val="Normal"/>
    <w:uiPriority w:val="1"/>
    <w:qFormat/>
    <w:pPr>
      <w:ind w:left="547"/>
    </w:pPr>
    <w:rPr>
      <w:rFonts w:ascii="PMingLiU" w:hAnsi="PMingLiU" w:eastAsia="PMingLiU"/>
      <w:sz w:val="24"/>
      <w:szCs w:val="24"/>
    </w:rPr>
  </w:style>
  <w:style w:styleId="Heading1" w:type="paragraph">
    <w:name w:val="Heading 1"/>
    <w:basedOn w:val="Normal"/>
    <w:uiPriority w:val="1"/>
    <w:qFormat/>
    <w:pPr>
      <w:ind w:left="1430" w:hanging="883"/>
      <w:outlineLvl w:val="1"/>
    </w:pPr>
    <w:rPr>
      <w:rFonts w:ascii="Georgia" w:hAnsi="Georgia" w:eastAsia="Georgia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534" w:hanging="986"/>
      <w:outlineLvl w:val="2"/>
    </w:pPr>
    <w:rPr>
      <w:rFonts w:ascii="Georgia" w:hAnsi="Georgia" w:eastAsia="Georgi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spacing w:before="59"/>
      <w:outlineLvl w:val="3"/>
    </w:pPr>
    <w:rPr>
      <w:rFonts w:ascii="Georgia" w:hAnsi="Georgia" w:eastAsia="Georgi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image" Target="media/image2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header" Target="header6.xml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header" Target="header7.xml"/><Relationship Id="rId25" Type="http://schemas.openxmlformats.org/officeDocument/2006/relationships/header" Target="header8.xml"/><Relationship Id="rId26" Type="http://schemas.openxmlformats.org/officeDocument/2006/relationships/image" Target="media/image6.jpeg"/><Relationship Id="rId27" Type="http://schemas.openxmlformats.org/officeDocument/2006/relationships/image" Target="media/image7.jpeg"/><Relationship Id="rId28" Type="http://schemas.openxmlformats.org/officeDocument/2006/relationships/header" Target="header9.xml"/><Relationship Id="rId29" Type="http://schemas.openxmlformats.org/officeDocument/2006/relationships/header" Target="header10.xml"/><Relationship Id="rId30" Type="http://schemas.openxmlformats.org/officeDocument/2006/relationships/image" Target="media/image8.png"/><Relationship Id="rId31" Type="http://schemas.openxmlformats.org/officeDocument/2006/relationships/header" Target="header11.xml"/><Relationship Id="rId32" Type="http://schemas.openxmlformats.org/officeDocument/2006/relationships/header" Target="header12.xml"/><Relationship Id="rId33" Type="http://schemas.openxmlformats.org/officeDocument/2006/relationships/header" Target="header13.xml"/><Relationship Id="rId34" Type="http://schemas.openxmlformats.org/officeDocument/2006/relationships/footer" Target="footer9.xml"/><Relationship Id="rId35" Type="http://schemas.openxmlformats.org/officeDocument/2006/relationships/footer" Target="footer10.xml"/><Relationship Id="rId36" Type="http://schemas.openxmlformats.org/officeDocument/2006/relationships/header" Target="header14.xml"/><Relationship Id="rId37" Type="http://schemas.openxmlformats.org/officeDocument/2006/relationships/header" Target="header15.xml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hyperlink" Target="https://github.com/jungxue/research-masters-Jung" TargetMode="External"/><Relationship Id="rId42" Type="http://schemas.openxmlformats.org/officeDocument/2006/relationships/header" Target="header16.xml"/><Relationship Id="rId43" Type="http://schemas.openxmlformats.org/officeDocument/2006/relationships/header" Target="header17.xml"/><Relationship Id="rId44" Type="http://schemas.openxmlformats.org/officeDocument/2006/relationships/image" Target="media/image12.png"/><Relationship Id="rId45" Type="http://schemas.openxmlformats.org/officeDocument/2006/relationships/image" Target="media/image13.png"/><Relationship Id="rId46" Type="http://schemas.openxmlformats.org/officeDocument/2006/relationships/image" Target="media/image14.png"/><Relationship Id="rId47" Type="http://schemas.openxmlformats.org/officeDocument/2006/relationships/image" Target="media/image15.png"/><Relationship Id="rId48" Type="http://schemas.openxmlformats.org/officeDocument/2006/relationships/image" Target="media/image16.png"/><Relationship Id="rId49" Type="http://schemas.openxmlformats.org/officeDocument/2006/relationships/image" Target="media/image17.png"/><Relationship Id="rId50" Type="http://schemas.openxmlformats.org/officeDocument/2006/relationships/image" Target="media/image18.png"/><Relationship Id="rId51" Type="http://schemas.openxmlformats.org/officeDocument/2006/relationships/image" Target="media/image19.png"/><Relationship Id="rId52" Type="http://schemas.openxmlformats.org/officeDocument/2006/relationships/image" Target="media/image20.png"/><Relationship Id="rId53" Type="http://schemas.openxmlformats.org/officeDocument/2006/relationships/image" Target="media/image21.png"/><Relationship Id="rId54" Type="http://schemas.openxmlformats.org/officeDocument/2006/relationships/image" Target="media/image22.png"/><Relationship Id="rId55" Type="http://schemas.openxmlformats.org/officeDocument/2006/relationships/image" Target="media/image23.png"/><Relationship Id="rId56" Type="http://schemas.openxmlformats.org/officeDocument/2006/relationships/image" Target="media/image24.png"/><Relationship Id="rId57" Type="http://schemas.openxmlformats.org/officeDocument/2006/relationships/image" Target="media/image25.png"/><Relationship Id="rId58" Type="http://schemas.openxmlformats.org/officeDocument/2006/relationships/image" Target="media/image26.png"/><Relationship Id="rId59" Type="http://schemas.openxmlformats.org/officeDocument/2006/relationships/image" Target="media/image27.png"/><Relationship Id="rId60" Type="http://schemas.openxmlformats.org/officeDocument/2006/relationships/image" Target="media/image28.png"/><Relationship Id="rId61" Type="http://schemas.openxmlformats.org/officeDocument/2006/relationships/image" Target="media/image29.png"/><Relationship Id="rId62" Type="http://schemas.openxmlformats.org/officeDocument/2006/relationships/header" Target="header18.xml"/><Relationship Id="rId63" Type="http://schemas.openxmlformats.org/officeDocument/2006/relationships/header" Target="header19.xml"/><Relationship Id="rId64" Type="http://schemas.openxmlformats.org/officeDocument/2006/relationships/image" Target="media/image30.png"/><Relationship Id="rId65" Type="http://schemas.openxmlformats.org/officeDocument/2006/relationships/image" Target="media/image31.png"/><Relationship Id="rId66" Type="http://schemas.openxmlformats.org/officeDocument/2006/relationships/image" Target="media/image32.png"/><Relationship Id="rId67" Type="http://schemas.openxmlformats.org/officeDocument/2006/relationships/image" Target="media/image33.png"/><Relationship Id="rId68" Type="http://schemas.openxmlformats.org/officeDocument/2006/relationships/image" Target="media/image34.png"/><Relationship Id="rId69" Type="http://schemas.openxmlformats.org/officeDocument/2006/relationships/image" Target="media/image35.png"/><Relationship Id="rId70" Type="http://schemas.openxmlformats.org/officeDocument/2006/relationships/header" Target="header20.xml"/><Relationship Id="rId71" Type="http://schemas.openxmlformats.org/officeDocument/2006/relationships/header" Target="header21.xml"/><Relationship Id="rId72" Type="http://schemas.openxmlformats.org/officeDocument/2006/relationships/footer" Target="footer11.xml"/><Relationship Id="rId73" Type="http://schemas.openxmlformats.org/officeDocument/2006/relationships/footer" Target="footer12.xml"/><Relationship Id="rId74" Type="http://schemas.openxmlformats.org/officeDocument/2006/relationships/image" Target="media/image36.png"/><Relationship Id="rId75" Type="http://schemas.openxmlformats.org/officeDocument/2006/relationships/image" Target="media/image37.png"/><Relationship Id="rId76" Type="http://schemas.openxmlformats.org/officeDocument/2006/relationships/image" Target="media/image38.png"/><Relationship Id="rId77" Type="http://schemas.openxmlformats.org/officeDocument/2006/relationships/image" Target="media/image39.png"/><Relationship Id="rId78" Type="http://schemas.openxmlformats.org/officeDocument/2006/relationships/image" Target="media/image40.png"/><Relationship Id="rId79" Type="http://schemas.openxmlformats.org/officeDocument/2006/relationships/image" Target="media/image41.png"/><Relationship Id="rId80" Type="http://schemas.openxmlformats.org/officeDocument/2006/relationships/header" Target="header22.xml"/><Relationship Id="rId81" Type="http://schemas.openxmlformats.org/officeDocument/2006/relationships/footer" Target="footer13.xml"/><Relationship Id="rId82" Type="http://schemas.openxmlformats.org/officeDocument/2006/relationships/footer" Target="footer14.xml"/><Relationship Id="rId83" Type="http://schemas.openxmlformats.org/officeDocument/2006/relationships/hyperlink" Target="https://mimic.physionet.org/" TargetMode="External"/><Relationship Id="rId84" Type="http://schemas.openxmlformats.org/officeDocument/2006/relationships/header" Target="header23.xml"/><Relationship Id="rId85" Type="http://schemas.openxmlformats.org/officeDocument/2006/relationships/header" Target="header24.xml"/><Relationship Id="rId86" Type="http://schemas.openxmlformats.org/officeDocument/2006/relationships/image" Target="media/image42.jpeg"/><Relationship Id="rId87" Type="http://schemas.openxmlformats.org/officeDocument/2006/relationships/header" Target="header25.xml"/><Relationship Id="rId88" Type="http://schemas.openxmlformats.org/officeDocument/2006/relationships/header" Target="header26.xml"/><Relationship Id="rId89" Type="http://schemas.openxmlformats.org/officeDocument/2006/relationships/header" Target="header27.xml"/><Relationship Id="rId90" Type="http://schemas.openxmlformats.org/officeDocument/2006/relationships/header" Target="header28.xml"/><Relationship Id="rId91" Type="http://schemas.openxmlformats.org/officeDocument/2006/relationships/header" Target="header29.xml"/><Relationship Id="rId92" Type="http://schemas.openxmlformats.org/officeDocument/2006/relationships/header" Target="header30.xml"/><Relationship Id="rId93" Type="http://schemas.openxmlformats.org/officeDocument/2006/relationships/header" Target="header31.xml"/><Relationship Id="rId94" Type="http://schemas.openxmlformats.org/officeDocument/2006/relationships/header" Target="header32.xml"/><Relationship Id="rId95" Type="http://schemas.openxmlformats.org/officeDocument/2006/relationships/image" Target="media/image43.png"/><Relationship Id="rId96" Type="http://schemas.openxmlformats.org/officeDocument/2006/relationships/image" Target="media/image44.png"/><Relationship Id="rId97" Type="http://schemas.openxmlformats.org/officeDocument/2006/relationships/image" Target="media/image45.png"/><Relationship Id="rId98" Type="http://schemas.openxmlformats.org/officeDocument/2006/relationships/image" Target="media/image46.png"/><Relationship Id="rId99" Type="http://schemas.openxmlformats.org/officeDocument/2006/relationships/image" Target="media/image47.png"/><Relationship Id="rId100" Type="http://schemas.openxmlformats.org/officeDocument/2006/relationships/image" Target="media/image48.png"/><Relationship Id="rId101" Type="http://schemas.openxmlformats.org/officeDocument/2006/relationships/image" Target="media/image49.png"/><Relationship Id="rId102" Type="http://schemas.openxmlformats.org/officeDocument/2006/relationships/image" Target="media/image50.png"/><Relationship Id="rId103" Type="http://schemas.openxmlformats.org/officeDocument/2006/relationships/image" Target="media/image51.png"/><Relationship Id="rId104" Type="http://schemas.openxmlformats.org/officeDocument/2006/relationships/image" Target="media/image52.png"/><Relationship Id="rId105" Type="http://schemas.openxmlformats.org/officeDocument/2006/relationships/image" Target="media/image53.png"/><Relationship Id="rId106" Type="http://schemas.openxmlformats.org/officeDocument/2006/relationships/image" Target="media/image54.png"/><Relationship Id="rId107" Type="http://schemas.openxmlformats.org/officeDocument/2006/relationships/image" Target="media/image55.png"/><Relationship Id="rId108" Type="http://schemas.openxmlformats.org/officeDocument/2006/relationships/image" Target="media/image56.png"/><Relationship Id="rId109" Type="http://schemas.openxmlformats.org/officeDocument/2006/relationships/image" Target="media/image57.png"/><Relationship Id="rId110" Type="http://schemas.openxmlformats.org/officeDocument/2006/relationships/image" Target="media/image58.png"/><Relationship Id="rId111" Type="http://schemas.openxmlformats.org/officeDocument/2006/relationships/image" Target="media/image59.png"/><Relationship Id="rId112" Type="http://schemas.openxmlformats.org/officeDocument/2006/relationships/image" Target="media/image60.png"/><Relationship Id="rId113" Type="http://schemas.openxmlformats.org/officeDocument/2006/relationships/image" Target="media/image61.png"/><Relationship Id="rId114" Type="http://schemas.openxmlformats.org/officeDocument/2006/relationships/image" Target="media/image62.png"/><Relationship Id="rId115" Type="http://schemas.openxmlformats.org/officeDocument/2006/relationships/header" Target="header33.xml"/><Relationship Id="rId116" Type="http://schemas.openxmlformats.org/officeDocument/2006/relationships/header" Target="header34.xml"/><Relationship Id="rId117" Type="http://schemas.openxmlformats.org/officeDocument/2006/relationships/image" Target="media/image63.png"/><Relationship Id="rId118" Type="http://schemas.openxmlformats.org/officeDocument/2006/relationships/image" Target="media/image64.png"/><Relationship Id="rId119" Type="http://schemas.openxmlformats.org/officeDocument/2006/relationships/image" Target="media/image65.png"/><Relationship Id="rId120" Type="http://schemas.openxmlformats.org/officeDocument/2006/relationships/image" Target="media/image66.png"/><Relationship Id="rId121" Type="http://schemas.openxmlformats.org/officeDocument/2006/relationships/image" Target="media/image67.png"/><Relationship Id="rId122" Type="http://schemas.openxmlformats.org/officeDocument/2006/relationships/image" Target="media/image68.png"/><Relationship Id="rId123" Type="http://schemas.openxmlformats.org/officeDocument/2006/relationships/image" Target="media/image69.png"/><Relationship Id="rId124" Type="http://schemas.openxmlformats.org/officeDocument/2006/relationships/image" Target="media/image70.png"/><Relationship Id="rId125" Type="http://schemas.openxmlformats.org/officeDocument/2006/relationships/image" Target="media/image71.png"/><Relationship Id="rId126" Type="http://schemas.openxmlformats.org/officeDocument/2006/relationships/image" Target="media/image72.png"/><Relationship Id="rId127" Type="http://schemas.openxmlformats.org/officeDocument/2006/relationships/image" Target="media/image73.png"/><Relationship Id="rId128" Type="http://schemas.openxmlformats.org/officeDocument/2006/relationships/image" Target="media/image74.png"/><Relationship Id="rId129" Type="http://schemas.openxmlformats.org/officeDocument/2006/relationships/image" Target="media/image75.png"/><Relationship Id="rId130" Type="http://schemas.openxmlformats.org/officeDocument/2006/relationships/image" Target="media/image76.png"/><Relationship Id="rId131" Type="http://schemas.openxmlformats.org/officeDocument/2006/relationships/image" Target="media/image77.png"/><Relationship Id="rId132" Type="http://schemas.openxmlformats.org/officeDocument/2006/relationships/image" Target="media/image78.png"/><Relationship Id="rId133" Type="http://schemas.openxmlformats.org/officeDocument/2006/relationships/image" Target="media/image79.png"/><Relationship Id="rId134" Type="http://schemas.openxmlformats.org/officeDocument/2006/relationships/header" Target="header35.xml"/><Relationship Id="rId135" Type="http://schemas.openxmlformats.org/officeDocument/2006/relationships/header" Target="header36.xml"/><Relationship Id="rId136" Type="http://schemas.openxmlformats.org/officeDocument/2006/relationships/image" Target="media/image80.png"/><Relationship Id="rId137" Type="http://schemas.openxmlformats.org/officeDocument/2006/relationships/image" Target="media/image81.png"/><Relationship Id="rId138" Type="http://schemas.openxmlformats.org/officeDocument/2006/relationships/image" Target="media/image82.png"/><Relationship Id="rId139" Type="http://schemas.openxmlformats.org/officeDocument/2006/relationships/image" Target="media/image83.png"/><Relationship Id="rId140" Type="http://schemas.openxmlformats.org/officeDocument/2006/relationships/image" Target="media/image84.png"/><Relationship Id="rId141" Type="http://schemas.openxmlformats.org/officeDocument/2006/relationships/image" Target="media/image85.png"/><Relationship Id="rId142" Type="http://schemas.openxmlformats.org/officeDocument/2006/relationships/image" Target="media/image86.png"/><Relationship Id="rId143" Type="http://schemas.openxmlformats.org/officeDocument/2006/relationships/image" Target="media/image87.png"/><Relationship Id="rId144" Type="http://schemas.openxmlformats.org/officeDocument/2006/relationships/header" Target="header37.xml"/><Relationship Id="rId145" Type="http://schemas.openxmlformats.org/officeDocument/2006/relationships/header" Target="header38.xml"/><Relationship Id="rId146" Type="http://schemas.openxmlformats.org/officeDocument/2006/relationships/header" Target="header39.xml"/><Relationship Id="rId147" Type="http://schemas.openxmlformats.org/officeDocument/2006/relationships/footer" Target="footer15.xml"/><Relationship Id="rId148" Type="http://schemas.openxmlformats.org/officeDocument/2006/relationships/footer" Target="footer16.xml"/><Relationship Id="rId149" Type="http://schemas.openxmlformats.org/officeDocument/2006/relationships/header" Target="header40.xml"/><Relationship Id="rId150" Type="http://schemas.openxmlformats.org/officeDocument/2006/relationships/header" Target="header41.xml"/><Relationship Id="rId151" Type="http://schemas.openxmlformats.org/officeDocument/2006/relationships/header" Target="header42.xml"/><Relationship Id="rId152" Type="http://schemas.openxmlformats.org/officeDocument/2006/relationships/footer" Target="footer17.xml"/><Relationship Id="rId153" Type="http://schemas.openxmlformats.org/officeDocument/2006/relationships/footer" Target="footer18.xml"/><Relationship Id="rId154" Type="http://schemas.openxmlformats.org/officeDocument/2006/relationships/header" Target="header43.xml"/><Relationship Id="rId155" Type="http://schemas.openxmlformats.org/officeDocument/2006/relationships/hyperlink" Target="https://mimic.physionet.org/gettingstarted/access/" TargetMode="External"/><Relationship Id="rId156" Type="http://schemas.openxmlformats.org/officeDocument/2006/relationships/header" Target="header44.xml"/><Relationship Id="rId157" Type="http://schemas.openxmlformats.org/officeDocument/2006/relationships/header" Target="header45.xml"/><Relationship Id="rId158" Type="http://schemas.openxmlformats.org/officeDocument/2006/relationships/footer" Target="footer19.xml"/><Relationship Id="rId159" Type="http://schemas.openxmlformats.org/officeDocument/2006/relationships/footer" Target="footer20.xml"/><Relationship Id="rId160" Type="http://schemas.openxmlformats.org/officeDocument/2006/relationships/hyperlink" Target="https://stackoverflow.com/questions/14720983/efficiently-generate-a-random-sample-of-times-and-dates-between-two-dates" TargetMode="External"/><Relationship Id="rId161" Type="http://schemas.openxmlformats.org/officeDocument/2006/relationships/header" Target="header46.xml"/><Relationship Id="rId162" Type="http://schemas.openxmlformats.org/officeDocument/2006/relationships/header" Target="header47.xml"/><Relationship Id="rId163" Type="http://schemas.openxmlformats.org/officeDocument/2006/relationships/header" Target="header48.xml"/><Relationship Id="rId164" Type="http://schemas.openxmlformats.org/officeDocument/2006/relationships/header" Target="header49.xml"/><Relationship Id="rId165" Type="http://schemas.openxmlformats.org/officeDocument/2006/relationships/header" Target="header50.xml"/><Relationship Id="rId166" Type="http://schemas.openxmlformats.org/officeDocument/2006/relationships/footer" Target="footer21.xml"/><Relationship Id="rId167" Type="http://schemas.openxmlformats.org/officeDocument/2006/relationships/footer" Target="footer22.xml"/><Relationship Id="rId168" Type="http://schemas.openxmlformats.org/officeDocument/2006/relationships/hyperlink" Target="https://www.nzherald.co.nz/nz/news/article.cfm?c_id=1&amp;amp;objectid=12128639" TargetMode="External"/><Relationship Id="rId169" Type="http://schemas.openxmlformats.org/officeDocument/2006/relationships/hyperlink" Target="https://www.webpt.com/blog/post/understanding-icd-/10-code-structure" TargetMode="External"/><Relationship Id="rId170" Type="http://schemas.openxmlformats.org/officeDocument/2006/relationships/hyperlink" Target="https://mc-stan.org/users/documentation/case-studies/weakly_informative_shapes.html" TargetMode="External"/><Relationship Id="rId171" Type="http://schemas.openxmlformats.org/officeDocument/2006/relationships/header" Target="header51.xml"/><Relationship Id="rId172" Type="http://schemas.openxmlformats.org/officeDocument/2006/relationships/header" Target="header52.xml"/><Relationship Id="rId173" Type="http://schemas.openxmlformats.org/officeDocument/2006/relationships/hyperlink" Target="http://www.sumsar.net/files/academia/user_2015_tutorial_bayesian_data_analysis_short_version.pdf" TargetMode="External"/><Relationship Id="rId174" Type="http://schemas.openxmlformats.org/officeDocument/2006/relationships/hyperlink" Target="https://www.cdc.gov/nchs/icd/icd9cm.htm" TargetMode="External"/><Relationship Id="rId175" Type="http://schemas.openxmlformats.org/officeDocument/2006/relationships/hyperlink" Target="https://www.johndcook.com/blog/2017/06/27/effective-sample-size-for-mcmc/" TargetMode="External"/><Relationship Id="rId176" Type="http://schemas.openxmlformats.org/officeDocument/2006/relationships/hyperlink" Target="http://www.healio.com/" TargetMode="External"/><Relationship Id="rId177" Type="http://schemas.openxmlformats.org/officeDocument/2006/relationships/hyperlink" Target="https://robjhyndman.com/talks/Google-Oct2015-part2.pdf" TargetMode="External"/><Relationship Id="rId178" Type="http://schemas.openxmlformats.org/officeDocument/2006/relationships/hyperlink" Target="https://pandorafms.com/blog/anomaly-detection-in-monitoring/" TargetMode="External"/><Relationship Id="rId179" Type="http://schemas.openxmlformats.org/officeDocument/2006/relationships/hyperlink" Target="https://medlineplus.gov/ency/article/000129.htm" TargetMode="External"/><Relationship Id="rId180" Type="http://schemas.openxmlformats.org/officeDocument/2006/relationships/hyperlink" Target="https://www.health.govt.nz/our-work/hospitals-and-specialist-care/emergency-departments/about-emergency-departments" TargetMode="External"/><Relationship Id="rId181" Type="http://schemas.openxmlformats.org/officeDocument/2006/relationships/hyperlink" Target="https://www.health.govt.nz/our-work/hospitals-and-specialist-care/emergency-departments/emergency-department-triage" TargetMode="External"/><Relationship Id="rId182" Type="http://schemas.openxmlformats.org/officeDocument/2006/relationships/hyperlink" Target="https://www.health.govt.nz/our-work/hospitals-and-specialist-care/emergency-departments/interface-primary-health-care" TargetMode="External"/><Relationship Id="rId183" Type="http://schemas.openxmlformats.org/officeDocument/2006/relationships/hyperlink" Target="https://www.health.govt.nz/our-work/hospitals-and-specialist-care/elective-services/how-electives-process-works" TargetMode="External"/><Relationship Id="rId184" Type="http://schemas.openxmlformats.org/officeDocument/2006/relationships/hyperlink" Target="https://www.health.govt.nz/nz-health-statistics/classification-and-terminology/icd-10-am-achi-acs" TargetMode="External"/><Relationship Id="rId185" Type="http://schemas.openxmlformats.org/officeDocument/2006/relationships/hyperlink" Target="https://www.who.int/classifications/icd/en/" TargetMode="External"/><Relationship Id="rId186" Type="http://schemas.openxmlformats.org/officeDocument/2006/relationships/hyperlink" Target="http://dx.doi.org/10.13026/C2XW26" TargetMode="External"/><Relationship Id="rId187" Type="http://schemas.openxmlformats.org/officeDocument/2006/relationships/hyperlink" Target="http://amid.fish/anomaly-detection-with-k-means-clustering" TargetMode="External"/><Relationship Id="rId188" Type="http://schemas.openxmlformats.org/officeDocument/2006/relationships/hyperlink" Target="http://www.pressreader.com/" TargetMode="External"/><Relationship Id="rId189" Type="http://schemas.openxmlformats.org/officeDocument/2006/relationships/hyperlink" Target="https://www.targetinternet.com/what-is-data-scraping/-and-how-can-you-use-it/" TargetMode="External"/><Relationship Id="rId190" Type="http://schemas.openxmlformats.org/officeDocument/2006/relationships/hyperlink" Target="http://data.worldbank.org/indicator/SP.DYN.LE00.FE.IN" TargetMode="External"/><Relationship Id="rId191" Type="http://schemas.openxmlformats.org/officeDocument/2006/relationships/hyperlink" Target="https://astrostatistics.psu.edu/RLectures/hierarchical.pdf" TargetMode="External"/><Relationship Id="rId19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2019-07-15T12:45:55Z</dcterms:created>
  <dcterms:modified xsi:type="dcterms:W3CDTF">2019-07-15T12:45:55Z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2019-07-15T00:00:00Z</vt:filetime>
  </property>
  <property fmtid="{D5CDD505-2E9C-101B-9397-08002B2CF9AE}" pid="3" name="LastSaved">
    <vt:filetime>2019-07-15T00:00:00Z</vt:filetime>
  </property>
</Properties>
</file>